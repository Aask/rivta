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AFEA994" w14:textId="77777777" w:rsidR="00BE483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ink"/>
                <w:noProof/>
              </w:rPr>
              <w:t>1</w:t>
            </w:r>
            <w:r w:rsidR="00BE4830">
              <w:rPr>
                <w:rFonts w:asciiTheme="minorHAnsi" w:eastAsiaTheme="minorEastAsia" w:hAnsiTheme="minorHAnsi" w:cstheme="minorBidi"/>
                <w:noProof/>
                <w:sz w:val="22"/>
                <w:lang w:eastAsia="sv-SE"/>
              </w:rPr>
              <w:tab/>
            </w:r>
            <w:r w:rsidR="00BE4830" w:rsidRPr="007C48AD">
              <w:rPr>
                <w:rStyle w:val="Hyperli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56BC638A" w14:textId="77777777" w:rsidR="00BE4830" w:rsidRDefault="00573261">
          <w:pPr>
            <w:pStyle w:val="TOC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ink"/>
                <w:noProof/>
              </w:rPr>
              <w:t>1.1</w:t>
            </w:r>
            <w:r w:rsidR="00BE4830">
              <w:rPr>
                <w:rFonts w:asciiTheme="minorHAnsi" w:eastAsiaTheme="minorEastAsia" w:hAnsiTheme="minorHAnsi" w:cstheme="minorBidi"/>
                <w:noProof/>
                <w:sz w:val="22"/>
                <w:lang w:eastAsia="sv-SE"/>
              </w:rPr>
              <w:tab/>
            </w:r>
            <w:r w:rsidR="00BE4830" w:rsidRPr="007C48AD">
              <w:rPr>
                <w:rStyle w:val="Hyperli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144377A2"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ink"/>
                <w:noProof/>
              </w:rPr>
              <w:t>2</w:t>
            </w:r>
            <w:r w:rsidR="00BE4830">
              <w:rPr>
                <w:rFonts w:asciiTheme="minorHAnsi" w:eastAsiaTheme="minorEastAsia" w:hAnsiTheme="minorHAnsi" w:cstheme="minorBidi"/>
                <w:noProof/>
                <w:sz w:val="22"/>
                <w:lang w:eastAsia="sv-SE"/>
              </w:rPr>
              <w:tab/>
            </w:r>
            <w:r w:rsidR="00BE4830" w:rsidRPr="007C48AD">
              <w:rPr>
                <w:rStyle w:val="Hyperli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B5134CD"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ink"/>
                <w:noProof/>
              </w:rPr>
              <w:t>2.1</w:t>
            </w:r>
            <w:r w:rsidR="00BE4830">
              <w:rPr>
                <w:rFonts w:asciiTheme="minorHAnsi" w:eastAsiaTheme="minorEastAsia" w:hAnsiTheme="minorHAnsi" w:cstheme="minorBidi"/>
                <w:noProof/>
                <w:sz w:val="22"/>
                <w:lang w:eastAsia="sv-SE"/>
              </w:rPr>
              <w:tab/>
            </w:r>
            <w:r w:rsidR="00BE4830" w:rsidRPr="007C48AD">
              <w:rPr>
                <w:rStyle w:val="Hyperlink"/>
                <w:noProof/>
              </w:rPr>
              <w:t xml:space="preserve">Version </w:t>
            </w:r>
            <w:r w:rsidR="00BE4830" w:rsidRPr="007C48AD">
              <w:rPr>
                <w:rStyle w:val="Hyperlink"/>
                <w:b/>
                <w:noProof/>
              </w:rPr>
              <w:t>2</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5638A17"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ink"/>
                <w:noProof/>
              </w:rPr>
              <w:t>2.1.1</w:t>
            </w:r>
            <w:r w:rsidR="00BE4830">
              <w:rPr>
                <w:rFonts w:asciiTheme="minorHAnsi" w:eastAsiaTheme="minorEastAsia" w:hAnsiTheme="minorHAnsi" w:cstheme="minorBidi"/>
                <w:noProof/>
                <w:sz w:val="22"/>
                <w:lang w:eastAsia="sv-SE"/>
              </w:rPr>
              <w:tab/>
            </w:r>
            <w:r w:rsidR="00BE4830" w:rsidRPr="007C48AD">
              <w:rPr>
                <w:rStyle w:val="Hyperli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6B58AAC"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ink"/>
                <w:noProof/>
              </w:rPr>
              <w:t>2.1.2</w:t>
            </w:r>
            <w:r w:rsidR="00BE4830">
              <w:rPr>
                <w:rFonts w:asciiTheme="minorHAnsi" w:eastAsiaTheme="minorEastAsia" w:hAnsiTheme="minorHAnsi" w:cstheme="minorBidi"/>
                <w:noProof/>
                <w:sz w:val="22"/>
                <w:lang w:eastAsia="sv-SE"/>
              </w:rPr>
              <w:tab/>
            </w:r>
            <w:r w:rsidR="00BE4830" w:rsidRPr="007C48AD">
              <w:rPr>
                <w:rStyle w:val="Hyperli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D9594C3"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ink"/>
                <w:noProof/>
              </w:rPr>
              <w:t>2.1.3</w:t>
            </w:r>
            <w:r w:rsidR="00BE4830">
              <w:rPr>
                <w:rFonts w:asciiTheme="minorHAnsi" w:eastAsiaTheme="minorEastAsia" w:hAnsiTheme="minorHAnsi" w:cstheme="minorBidi"/>
                <w:noProof/>
                <w:sz w:val="22"/>
                <w:lang w:eastAsia="sv-SE"/>
              </w:rPr>
              <w:tab/>
            </w:r>
            <w:r w:rsidR="00BE4830" w:rsidRPr="007C48AD">
              <w:rPr>
                <w:rStyle w:val="Hyperli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6E790A74"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ink"/>
                <w:noProof/>
              </w:rPr>
              <w:t>2.1.4</w:t>
            </w:r>
            <w:r w:rsidR="00BE4830">
              <w:rPr>
                <w:rFonts w:asciiTheme="minorHAnsi" w:eastAsiaTheme="minorEastAsia" w:hAnsiTheme="minorHAnsi" w:cstheme="minorBidi"/>
                <w:noProof/>
                <w:sz w:val="22"/>
                <w:lang w:eastAsia="sv-SE"/>
              </w:rPr>
              <w:tab/>
            </w:r>
            <w:r w:rsidR="00BE4830" w:rsidRPr="007C48AD">
              <w:rPr>
                <w:rStyle w:val="Hyperli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3492E9AB"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i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i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31B23C2"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ink"/>
                <w:noProof/>
              </w:rPr>
              <w:t>3</w:t>
            </w:r>
            <w:r w:rsidR="00BE4830">
              <w:rPr>
                <w:rFonts w:asciiTheme="minorHAnsi" w:eastAsiaTheme="minorEastAsia" w:hAnsiTheme="minorHAnsi" w:cstheme="minorBidi"/>
                <w:noProof/>
                <w:sz w:val="22"/>
                <w:lang w:eastAsia="sv-SE"/>
              </w:rPr>
              <w:tab/>
            </w:r>
            <w:r w:rsidR="00BE4830" w:rsidRPr="007C48AD">
              <w:rPr>
                <w:rStyle w:val="Hyperli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3378CC3"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ink"/>
                <w:noProof/>
              </w:rPr>
              <w:t>3.1</w:t>
            </w:r>
            <w:r w:rsidR="00BE4830">
              <w:rPr>
                <w:rFonts w:asciiTheme="minorHAnsi" w:eastAsiaTheme="minorEastAsia" w:hAnsiTheme="minorHAnsi" w:cstheme="minorBidi"/>
                <w:noProof/>
                <w:sz w:val="22"/>
                <w:lang w:eastAsia="sv-SE"/>
              </w:rPr>
              <w:tab/>
            </w:r>
            <w:r w:rsidR="00BE4830" w:rsidRPr="007C48AD">
              <w:rPr>
                <w:rStyle w:val="Hyperli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51FF307"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ink"/>
                <w:noProof/>
              </w:rPr>
              <w:t>3.1.1</w:t>
            </w:r>
            <w:r w:rsidR="00BE4830">
              <w:rPr>
                <w:rFonts w:asciiTheme="minorHAnsi" w:eastAsiaTheme="minorEastAsia" w:hAnsiTheme="minorHAnsi" w:cstheme="minorBidi"/>
                <w:noProof/>
                <w:sz w:val="22"/>
                <w:lang w:eastAsia="sv-SE"/>
              </w:rPr>
              <w:tab/>
            </w:r>
            <w:r w:rsidR="00BE4830" w:rsidRPr="007C48AD">
              <w:rPr>
                <w:rStyle w:val="Hyperli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75BB2A62"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ink"/>
                <w:noProof/>
              </w:rPr>
              <w:t>3.1.2</w:t>
            </w:r>
            <w:r w:rsidR="00BE4830">
              <w:rPr>
                <w:rFonts w:asciiTheme="minorHAnsi" w:eastAsiaTheme="minorEastAsia" w:hAnsiTheme="minorHAnsi" w:cstheme="minorBidi"/>
                <w:noProof/>
                <w:sz w:val="22"/>
                <w:lang w:eastAsia="sv-SE"/>
              </w:rPr>
              <w:tab/>
            </w:r>
            <w:r w:rsidR="00BE4830" w:rsidRPr="007C48AD">
              <w:rPr>
                <w:rStyle w:val="Hyperli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2855DF73"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ink"/>
                <w:noProof/>
              </w:rPr>
              <w:t>3.2</w:t>
            </w:r>
            <w:r w:rsidR="00BE4830">
              <w:rPr>
                <w:rFonts w:asciiTheme="minorHAnsi" w:eastAsiaTheme="minorEastAsia" w:hAnsiTheme="minorHAnsi" w:cstheme="minorBidi"/>
                <w:noProof/>
                <w:sz w:val="22"/>
                <w:lang w:eastAsia="sv-SE"/>
              </w:rPr>
              <w:tab/>
            </w:r>
            <w:r w:rsidR="00BE4830" w:rsidRPr="007C48AD">
              <w:rPr>
                <w:rStyle w:val="Hyperli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0169FD59"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ink"/>
                <w:noProof/>
              </w:rPr>
              <w:t>3.2.1</w:t>
            </w:r>
            <w:r w:rsidR="00BE4830">
              <w:rPr>
                <w:rFonts w:asciiTheme="minorHAnsi" w:eastAsiaTheme="minorEastAsia" w:hAnsiTheme="minorHAnsi" w:cstheme="minorBidi"/>
                <w:noProof/>
                <w:sz w:val="22"/>
                <w:lang w:eastAsia="sv-SE"/>
              </w:rPr>
              <w:tab/>
            </w:r>
            <w:r w:rsidR="00BE4830" w:rsidRPr="007C48AD">
              <w:rPr>
                <w:rStyle w:val="Hyperli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5A28E625"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ink"/>
                <w:noProof/>
              </w:rPr>
              <w:t>3.3</w:t>
            </w:r>
            <w:r w:rsidR="00BE4830">
              <w:rPr>
                <w:rFonts w:asciiTheme="minorHAnsi" w:eastAsiaTheme="minorEastAsia" w:hAnsiTheme="minorHAnsi" w:cstheme="minorBidi"/>
                <w:noProof/>
                <w:sz w:val="22"/>
                <w:lang w:eastAsia="sv-SE"/>
              </w:rPr>
              <w:tab/>
            </w:r>
            <w:r w:rsidR="00BE4830" w:rsidRPr="007C48AD">
              <w:rPr>
                <w:rStyle w:val="Hyperli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6E11F6BA"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ink"/>
                <w:noProof/>
              </w:rPr>
              <w:t>4</w:t>
            </w:r>
            <w:r w:rsidR="00BE4830">
              <w:rPr>
                <w:rFonts w:asciiTheme="minorHAnsi" w:eastAsiaTheme="minorEastAsia" w:hAnsiTheme="minorHAnsi" w:cstheme="minorBidi"/>
                <w:noProof/>
                <w:sz w:val="22"/>
                <w:lang w:eastAsia="sv-SE"/>
              </w:rPr>
              <w:tab/>
            </w:r>
            <w:r w:rsidR="00BE4830" w:rsidRPr="007C48AD">
              <w:rPr>
                <w:rStyle w:val="Hyperli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42332858"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ink"/>
                <w:noProof/>
              </w:rPr>
              <w:t>4.1</w:t>
            </w:r>
            <w:r w:rsidR="00BE4830">
              <w:rPr>
                <w:rFonts w:asciiTheme="minorHAnsi" w:eastAsiaTheme="minorEastAsia" w:hAnsiTheme="minorHAnsi" w:cstheme="minorBidi"/>
                <w:noProof/>
                <w:sz w:val="22"/>
                <w:lang w:eastAsia="sv-SE"/>
              </w:rPr>
              <w:tab/>
            </w:r>
            <w:r w:rsidR="00BE4830" w:rsidRPr="007C48AD">
              <w:rPr>
                <w:rStyle w:val="Hyperli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3F9F8BAA"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ink"/>
                <w:noProof/>
              </w:rPr>
              <w:t>4.2</w:t>
            </w:r>
            <w:r w:rsidR="00BE4830">
              <w:rPr>
                <w:rFonts w:asciiTheme="minorHAnsi" w:eastAsiaTheme="minorEastAsia" w:hAnsiTheme="minorHAnsi" w:cstheme="minorBidi"/>
                <w:noProof/>
                <w:sz w:val="22"/>
                <w:lang w:eastAsia="sv-SE"/>
              </w:rPr>
              <w:tab/>
            </w:r>
            <w:r w:rsidR="00BE4830" w:rsidRPr="007C48AD">
              <w:rPr>
                <w:rStyle w:val="Hyperli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66BDCE79"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ink"/>
                <w:noProof/>
              </w:rPr>
              <w:t>4.2.1</w:t>
            </w:r>
            <w:r w:rsidR="00BE4830">
              <w:rPr>
                <w:rFonts w:asciiTheme="minorHAnsi" w:eastAsiaTheme="minorEastAsia" w:hAnsiTheme="minorHAnsi" w:cstheme="minorBidi"/>
                <w:noProof/>
                <w:sz w:val="22"/>
                <w:lang w:eastAsia="sv-SE"/>
              </w:rPr>
              <w:tab/>
            </w:r>
            <w:r w:rsidR="00BE4830" w:rsidRPr="007C48AD">
              <w:rPr>
                <w:rStyle w:val="Hyperli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1AA6F05F"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ink"/>
                <w:noProof/>
              </w:rPr>
              <w:t>4.2.2</w:t>
            </w:r>
            <w:r w:rsidR="00BE4830">
              <w:rPr>
                <w:rFonts w:asciiTheme="minorHAnsi" w:eastAsiaTheme="minorEastAsia" w:hAnsiTheme="minorHAnsi" w:cstheme="minorBidi"/>
                <w:noProof/>
                <w:sz w:val="22"/>
                <w:lang w:eastAsia="sv-SE"/>
              </w:rPr>
              <w:tab/>
            </w:r>
            <w:r w:rsidR="00BE4830" w:rsidRPr="007C48AD">
              <w:rPr>
                <w:rStyle w:val="Hyperli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11601C05"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ink"/>
                <w:noProof/>
              </w:rPr>
              <w:t>4.2.3</w:t>
            </w:r>
            <w:r w:rsidR="00BE4830">
              <w:rPr>
                <w:rFonts w:asciiTheme="minorHAnsi" w:eastAsiaTheme="minorEastAsia" w:hAnsiTheme="minorHAnsi" w:cstheme="minorBidi"/>
                <w:noProof/>
                <w:sz w:val="22"/>
                <w:lang w:eastAsia="sv-SE"/>
              </w:rPr>
              <w:tab/>
            </w:r>
            <w:r w:rsidR="00BE4830" w:rsidRPr="007C48AD">
              <w:rPr>
                <w:rStyle w:val="Hyperli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2F1FA570"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ink"/>
                <w:noProof/>
              </w:rPr>
              <w:t>4.3</w:t>
            </w:r>
            <w:r w:rsidR="00BE4830">
              <w:rPr>
                <w:rFonts w:asciiTheme="minorHAnsi" w:eastAsiaTheme="minorEastAsia" w:hAnsiTheme="minorHAnsi" w:cstheme="minorBidi"/>
                <w:noProof/>
                <w:sz w:val="22"/>
                <w:lang w:eastAsia="sv-SE"/>
              </w:rPr>
              <w:tab/>
            </w:r>
            <w:r w:rsidR="00BE4830" w:rsidRPr="007C48AD">
              <w:rPr>
                <w:rStyle w:val="Hyperli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6C1A8750"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ink"/>
                <w:noProof/>
              </w:rPr>
              <w:t>4.3.1</w:t>
            </w:r>
            <w:r w:rsidR="00BE4830">
              <w:rPr>
                <w:rFonts w:asciiTheme="minorHAnsi" w:eastAsiaTheme="minorEastAsia" w:hAnsiTheme="minorHAnsi" w:cstheme="minorBidi"/>
                <w:noProof/>
                <w:sz w:val="22"/>
                <w:lang w:eastAsia="sv-SE"/>
              </w:rPr>
              <w:tab/>
            </w:r>
            <w:r w:rsidR="00BE4830" w:rsidRPr="007C48AD">
              <w:rPr>
                <w:rStyle w:val="Hyperli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50C5E8CB"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ink"/>
                <w:noProof/>
              </w:rPr>
              <w:t>4.3.2</w:t>
            </w:r>
            <w:r w:rsidR="00BE4830">
              <w:rPr>
                <w:rFonts w:asciiTheme="minorHAnsi" w:eastAsiaTheme="minorEastAsia" w:hAnsiTheme="minorHAnsi" w:cstheme="minorBidi"/>
                <w:noProof/>
                <w:sz w:val="22"/>
                <w:lang w:eastAsia="sv-SE"/>
              </w:rPr>
              <w:tab/>
            </w:r>
            <w:r w:rsidR="00BE4830" w:rsidRPr="007C48AD">
              <w:rPr>
                <w:rStyle w:val="Hyperli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BE4830">
              <w:rPr>
                <w:noProof/>
                <w:webHidden/>
              </w:rPr>
              <w:t>20</w:t>
            </w:r>
            <w:r w:rsidR="00BE4830">
              <w:rPr>
                <w:noProof/>
                <w:webHidden/>
              </w:rPr>
              <w:fldChar w:fldCharType="end"/>
            </w:r>
          </w:hyperlink>
        </w:p>
        <w:p w14:paraId="5380A0C4"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ink"/>
                <w:noProof/>
              </w:rPr>
              <w:t>4.4</w:t>
            </w:r>
            <w:r w:rsidR="00BE4830">
              <w:rPr>
                <w:rFonts w:asciiTheme="minorHAnsi" w:eastAsiaTheme="minorEastAsia" w:hAnsiTheme="minorHAnsi" w:cstheme="minorBidi"/>
                <w:noProof/>
                <w:sz w:val="22"/>
                <w:lang w:eastAsia="sv-SE"/>
              </w:rPr>
              <w:tab/>
            </w:r>
            <w:r w:rsidR="00BE4830" w:rsidRPr="007C48AD">
              <w:rPr>
                <w:rStyle w:val="Hyperli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08A4640F"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ink"/>
                <w:noProof/>
              </w:rPr>
              <w:t>4.4.1</w:t>
            </w:r>
            <w:r w:rsidR="00BE4830">
              <w:rPr>
                <w:rFonts w:asciiTheme="minorHAnsi" w:eastAsiaTheme="minorEastAsia" w:hAnsiTheme="minorHAnsi" w:cstheme="minorBidi"/>
                <w:noProof/>
                <w:sz w:val="22"/>
                <w:lang w:eastAsia="sv-SE"/>
              </w:rPr>
              <w:tab/>
            </w:r>
            <w:r w:rsidR="00BE4830" w:rsidRPr="007C48AD">
              <w:rPr>
                <w:rStyle w:val="Hyperli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259F59A9"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ink"/>
                <w:noProof/>
              </w:rPr>
              <w:t>4.4.2</w:t>
            </w:r>
            <w:r w:rsidR="00BE4830">
              <w:rPr>
                <w:rFonts w:asciiTheme="minorHAnsi" w:eastAsiaTheme="minorEastAsia" w:hAnsiTheme="minorHAnsi" w:cstheme="minorBidi"/>
                <w:noProof/>
                <w:sz w:val="22"/>
                <w:lang w:eastAsia="sv-SE"/>
              </w:rPr>
              <w:tab/>
            </w:r>
            <w:r w:rsidR="00BE4830" w:rsidRPr="007C48AD">
              <w:rPr>
                <w:rStyle w:val="Hyperli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BE4830">
              <w:rPr>
                <w:noProof/>
                <w:webHidden/>
              </w:rPr>
              <w:t>22</w:t>
            </w:r>
            <w:r w:rsidR="00BE4830">
              <w:rPr>
                <w:noProof/>
                <w:webHidden/>
              </w:rPr>
              <w:fldChar w:fldCharType="end"/>
            </w:r>
          </w:hyperlink>
        </w:p>
        <w:p w14:paraId="6D3F6370"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ink"/>
                <w:noProof/>
              </w:rPr>
              <w:t>5</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BE4830">
              <w:rPr>
                <w:noProof/>
                <w:webHidden/>
              </w:rPr>
              <w:t>23</w:t>
            </w:r>
            <w:r w:rsidR="00BE4830">
              <w:rPr>
                <w:noProof/>
                <w:webHidden/>
              </w:rPr>
              <w:fldChar w:fldCharType="end"/>
            </w:r>
          </w:hyperlink>
        </w:p>
        <w:p w14:paraId="33D69E9F"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ink"/>
                <w:noProof/>
              </w:rPr>
              <w:t>6</w:t>
            </w:r>
            <w:r w:rsidR="00BE4830">
              <w:rPr>
                <w:rFonts w:asciiTheme="minorHAnsi" w:eastAsiaTheme="minorEastAsia" w:hAnsiTheme="minorHAnsi" w:cstheme="minorBidi"/>
                <w:noProof/>
                <w:sz w:val="22"/>
                <w:lang w:eastAsia="sv-SE"/>
              </w:rPr>
              <w:tab/>
            </w:r>
            <w:r w:rsidR="00BE4830" w:rsidRPr="007C48AD">
              <w:rPr>
                <w:rStyle w:val="Hyperli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4B9018FF"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ink"/>
                <w:noProof/>
              </w:rPr>
              <w:t>6.1</w:t>
            </w:r>
            <w:r w:rsidR="00BE4830">
              <w:rPr>
                <w:rFonts w:asciiTheme="minorHAnsi" w:eastAsiaTheme="minorEastAsia" w:hAnsiTheme="minorHAnsi" w:cstheme="minorBidi"/>
                <w:noProof/>
                <w:sz w:val="22"/>
                <w:lang w:eastAsia="sv-SE"/>
              </w:rPr>
              <w:tab/>
            </w:r>
            <w:r w:rsidR="00BE4830" w:rsidRPr="007C48AD">
              <w:rPr>
                <w:rStyle w:val="Hyperli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721BC34E"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ink"/>
                <w:noProof/>
              </w:rPr>
              <w:t>6.1.1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2E206AEB"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ink"/>
                <w:noProof/>
              </w:rPr>
              <w:t>6.1.2</w:t>
            </w:r>
            <w:r w:rsidR="00BE4830">
              <w:rPr>
                <w:rFonts w:asciiTheme="minorHAnsi" w:eastAsiaTheme="minorEastAsia" w:hAnsiTheme="minorHAnsi" w:cstheme="minorBidi"/>
                <w:noProof/>
                <w:sz w:val="22"/>
                <w:lang w:eastAsia="sv-SE"/>
              </w:rPr>
              <w:tab/>
            </w:r>
            <w:r w:rsidR="00BE4830" w:rsidRPr="007C48AD">
              <w:rPr>
                <w:rStyle w:val="Hyperli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BE4830">
              <w:rPr>
                <w:noProof/>
                <w:webHidden/>
              </w:rPr>
              <w:t>33</w:t>
            </w:r>
            <w:r w:rsidR="00BE4830">
              <w:rPr>
                <w:noProof/>
                <w:webHidden/>
              </w:rPr>
              <w:fldChar w:fldCharType="end"/>
            </w:r>
          </w:hyperlink>
        </w:p>
        <w:p w14:paraId="2CB27C49" w14:textId="77777777" w:rsidR="00BE4830" w:rsidRDefault="00573261">
          <w:pPr>
            <w:pStyle w:val="TOC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ink"/>
                <w:noProof/>
              </w:rPr>
              <w:t>7</w:t>
            </w:r>
            <w:r w:rsidR="00BE4830">
              <w:rPr>
                <w:rFonts w:asciiTheme="minorHAnsi" w:eastAsiaTheme="minorEastAsia" w:hAnsiTheme="minorHAnsi" w:cstheme="minorBidi"/>
                <w:noProof/>
                <w:sz w:val="22"/>
                <w:lang w:eastAsia="sv-SE"/>
              </w:rPr>
              <w:tab/>
            </w:r>
            <w:r w:rsidR="00BE4830" w:rsidRPr="007C48AD">
              <w:rPr>
                <w:rStyle w:val="Hyperli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656B7DD"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ink"/>
                <w:noProof/>
              </w:rPr>
              <w:t>7.1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7D86DBA"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ink"/>
                <w:noProof/>
              </w:rPr>
              <w:t>7.1.1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24F66D9C"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ink"/>
                <w:noProof/>
              </w:rPr>
              <w:t>7.1.2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CD7C8E0"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ink"/>
                <w:noProof/>
              </w:rPr>
              <w:t>7.1.3</w:t>
            </w:r>
            <w:r w:rsidR="00BE4830">
              <w:rPr>
                <w:rFonts w:asciiTheme="minorHAnsi" w:eastAsiaTheme="minorEastAsia" w:hAnsiTheme="minorHAnsi" w:cstheme="minorBidi"/>
                <w:noProof/>
                <w:sz w:val="22"/>
                <w:lang w:eastAsia="sv-SE"/>
              </w:rPr>
              <w:tab/>
            </w:r>
            <w:r w:rsidR="00BE4830" w:rsidRPr="007C48AD">
              <w:rPr>
                <w:rStyle w:val="Hyperli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D41ECA1"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ink"/>
                <w:noProof/>
              </w:rPr>
              <w:t>7.1.4</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051F9942"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ink"/>
                <w:noProof/>
              </w:rPr>
              <w:t>7.1.5</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BE4830">
              <w:rPr>
                <w:noProof/>
                <w:webHidden/>
              </w:rPr>
              <w:t>58</w:t>
            </w:r>
            <w:r w:rsidR="00BE4830">
              <w:rPr>
                <w:noProof/>
                <w:webHidden/>
              </w:rPr>
              <w:fldChar w:fldCharType="end"/>
            </w:r>
          </w:hyperlink>
        </w:p>
        <w:p w14:paraId="2847385E" w14:textId="77777777" w:rsidR="00BE4830" w:rsidRDefault="00573261">
          <w:pPr>
            <w:pStyle w:val="TOC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ink"/>
                <w:noProof/>
              </w:rPr>
              <w:t>7.2</w:t>
            </w:r>
            <w:r w:rsidR="00BE4830">
              <w:rPr>
                <w:rFonts w:asciiTheme="minorHAnsi" w:eastAsiaTheme="minorEastAsia" w:hAnsiTheme="minorHAnsi" w:cstheme="minorBidi"/>
                <w:noProof/>
                <w:sz w:val="22"/>
                <w:lang w:eastAsia="sv-SE"/>
              </w:rPr>
              <w:tab/>
            </w:r>
            <w:r w:rsidR="00BE4830" w:rsidRPr="007C48AD">
              <w:rPr>
                <w:rStyle w:val="Hyperli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4F4A3B40"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ink"/>
                <w:noProof/>
              </w:rPr>
              <w:t>7.2.1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DCFDC91"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ink"/>
                <w:noProof/>
              </w:rPr>
              <w:t>7.2.2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5A4D8A1B"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ink"/>
                <w:noProof/>
              </w:rPr>
              <w:t>7.2.3</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BB80925" w14:textId="77777777" w:rsidR="00BE4830" w:rsidRDefault="00573261">
          <w:pPr>
            <w:pStyle w:val="TOC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ink"/>
                <w:noProof/>
              </w:rPr>
              <w:t>7.2.4</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BE4830">
              <w:rPr>
                <w:noProof/>
                <w:webHidden/>
              </w:rPr>
              <w:t>70</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Ändrat ”nullified” till 1</w:t>
            </w:r>
            <w:proofErr w:type="gramStart"/>
            <w:r>
              <w:t>..</w:t>
            </w:r>
            <w:proofErr w:type="gramEnd"/>
            <w:r>
              <w:t xml:space="preserve">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BE4830">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BE4830">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573261"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BE4830">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BE4830">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573261"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BE4830">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573261"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BE4830">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573261"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BE4830">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573261"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BE4830">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573261"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573261"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BE4830">
        <w:t>R</w:t>
      </w:r>
      <w:r w:rsidR="00BE4830">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BE4830" w:rsidRPr="00144495">
        <w:rPr>
          <w:highlight w:val="yellow"/>
        </w:rPr>
        <w:t>R</w:t>
      </w:r>
      <w:r w:rsidR="00BE4830">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573261" w:rsidRPr="004255A2" w:rsidRDefault="00573261" w:rsidP="0039481C">
                            <w:r w:rsidRPr="004255A2">
                              <w:t>I arbetet har följande personer deltagit:</w:t>
                            </w:r>
                          </w:p>
                          <w:p w14:paraId="54CD6FA7" w14:textId="77777777" w:rsidR="00573261" w:rsidRPr="00FE3AAD" w:rsidRDefault="00573261" w:rsidP="0039481C"/>
                          <w:p w14:paraId="3C64F172" w14:textId="77777777" w:rsidR="00573261" w:rsidRPr="00FE3AAD" w:rsidRDefault="00573261" w:rsidP="0097628C">
                            <w:r w:rsidRPr="004255A2">
                              <w:rPr>
                                <w:szCs w:val="20"/>
                              </w:rPr>
                              <w:t>Tjänstedomänansvarig</w:t>
                            </w:r>
                            <w:r w:rsidRPr="00FE3AAD">
                              <w:t>:</w:t>
                            </w:r>
                          </w:p>
                          <w:p w14:paraId="078F68C7" w14:textId="77777777" w:rsidR="00573261" w:rsidRPr="0097628C" w:rsidRDefault="00573261" w:rsidP="0097628C">
                            <w:pPr>
                              <w:rPr>
                                <w:i/>
                              </w:rPr>
                            </w:pPr>
                            <w:r w:rsidRPr="0097628C">
                              <w:rPr>
                                <w:i/>
                              </w:rPr>
                              <w:t>Marcus Claus, Mawell</w:t>
                            </w:r>
                          </w:p>
                          <w:p w14:paraId="23B33CE9" w14:textId="77777777" w:rsidR="00573261" w:rsidRPr="00FE3AAD" w:rsidRDefault="00573261" w:rsidP="0097628C">
                            <w:pPr>
                              <w:rPr>
                                <w:i/>
                              </w:rPr>
                            </w:pPr>
                          </w:p>
                          <w:p w14:paraId="311EFC27" w14:textId="67350A45" w:rsidR="00573261" w:rsidRPr="00E51DB3" w:rsidRDefault="00573261" w:rsidP="0097628C">
                            <w:r w:rsidRPr="00E51DB3">
                              <w:t xml:space="preserve">Projektgrupp 2012-12-03 </w:t>
                            </w:r>
                            <w:proofErr w:type="gramStart"/>
                            <w:r w:rsidRPr="00E51DB3">
                              <w:t>–</w:t>
                            </w:r>
                            <w:r>
                              <w:t xml:space="preserve"> :</w:t>
                            </w:r>
                            <w:proofErr w:type="gramEnd"/>
                          </w:p>
                          <w:p w14:paraId="0CBC2AD4" w14:textId="78D7E69C" w:rsidR="00573261" w:rsidRPr="0097628C" w:rsidRDefault="00573261" w:rsidP="0097628C">
                            <w:pPr>
                              <w:rPr>
                                <w:i/>
                                <w:szCs w:val="20"/>
                              </w:rPr>
                            </w:pPr>
                            <w:r w:rsidRPr="0097628C">
                              <w:rPr>
                                <w:i/>
                                <w:szCs w:val="20"/>
                              </w:rPr>
                              <w:t>Johan Eltes, Eltes Consulting, projektledare</w:t>
                            </w:r>
                          </w:p>
                          <w:p w14:paraId="29C3C582" w14:textId="0DB6DDF2" w:rsidR="00573261" w:rsidRPr="0097628C" w:rsidRDefault="00573261" w:rsidP="0097628C">
                            <w:pPr>
                              <w:rPr>
                                <w:i/>
                                <w:szCs w:val="20"/>
                              </w:rPr>
                            </w:pPr>
                            <w:r w:rsidRPr="0097628C">
                              <w:rPr>
                                <w:i/>
                                <w:szCs w:val="20"/>
                              </w:rPr>
                              <w:t>Marcus Claus, Mawell, projektledare</w:t>
                            </w:r>
                          </w:p>
                          <w:p w14:paraId="567CD26F" w14:textId="67CADF54" w:rsidR="00573261" w:rsidRPr="0097628C" w:rsidRDefault="00573261" w:rsidP="0097628C">
                            <w:pPr>
                              <w:rPr>
                                <w:i/>
                                <w:szCs w:val="20"/>
                              </w:rPr>
                            </w:pPr>
                            <w:r>
                              <w:rPr>
                                <w:i/>
                                <w:szCs w:val="20"/>
                              </w:rPr>
                              <w:t>Fredrik Ström, Mawell, informatiker</w:t>
                            </w:r>
                          </w:p>
                          <w:p w14:paraId="0DA1CDBC" w14:textId="6CE6820A" w:rsidR="00573261" w:rsidRPr="0097628C" w:rsidRDefault="00573261" w:rsidP="0097628C">
                            <w:pPr>
                              <w:rPr>
                                <w:i/>
                                <w:szCs w:val="20"/>
                              </w:rPr>
                            </w:pPr>
                            <w:r w:rsidRPr="0097628C">
                              <w:rPr>
                                <w:i/>
                                <w:szCs w:val="20"/>
                              </w:rPr>
                              <w:t>Viktor Jernelöv, Cambio</w:t>
                            </w:r>
                            <w:r>
                              <w:rPr>
                                <w:i/>
                                <w:szCs w:val="20"/>
                              </w:rPr>
                              <w:t>, informatiker</w:t>
                            </w:r>
                          </w:p>
                          <w:p w14:paraId="135E5DDF" w14:textId="63296E51" w:rsidR="00573261" w:rsidRPr="0097628C" w:rsidRDefault="00573261" w:rsidP="0097628C">
                            <w:pPr>
                              <w:rPr>
                                <w:i/>
                                <w:szCs w:val="20"/>
                              </w:rPr>
                            </w:pPr>
                            <w:r w:rsidRPr="0097628C">
                              <w:rPr>
                                <w:i/>
                                <w:szCs w:val="20"/>
                              </w:rPr>
                              <w:t>Göran Oettinger, Mawell</w:t>
                            </w:r>
                          </w:p>
                          <w:p w14:paraId="2643ECCF" w14:textId="477A0925" w:rsidR="00573261" w:rsidRPr="0097628C" w:rsidRDefault="00573261" w:rsidP="0097628C">
                            <w:pPr>
                              <w:rPr>
                                <w:i/>
                                <w:szCs w:val="20"/>
                              </w:rPr>
                            </w:pPr>
                            <w:r w:rsidRPr="0097628C">
                              <w:rPr>
                                <w:i/>
                                <w:szCs w:val="20"/>
                              </w:rPr>
                              <w:t>Björn Genfors, Mawell</w:t>
                            </w:r>
                            <w:r>
                              <w:rPr>
                                <w:i/>
                                <w:szCs w:val="20"/>
                              </w:rPr>
                              <w:t>, informatiker</w:t>
                            </w:r>
                          </w:p>
                          <w:p w14:paraId="16E08EE7" w14:textId="77777777" w:rsidR="00573261" w:rsidRPr="0097628C" w:rsidRDefault="00573261" w:rsidP="0097628C">
                            <w:pPr>
                              <w:rPr>
                                <w:i/>
                                <w:szCs w:val="20"/>
                              </w:rPr>
                            </w:pPr>
                          </w:p>
                          <w:p w14:paraId="348BA770" w14:textId="61FA149F" w:rsidR="00573261" w:rsidRPr="00665D28" w:rsidRDefault="00573261" w:rsidP="0097628C">
                            <w:pPr>
                              <w:rPr>
                                <w:szCs w:val="20"/>
                              </w:rPr>
                            </w:pPr>
                            <w:r w:rsidRPr="00665D28">
                              <w:rPr>
                                <w:szCs w:val="20"/>
                              </w:rPr>
                              <w:t>Projektledning:</w:t>
                            </w:r>
                          </w:p>
                          <w:p w14:paraId="6CA351F2" w14:textId="77777777" w:rsidR="00573261" w:rsidRPr="0097628C" w:rsidRDefault="00573261" w:rsidP="0097628C">
                            <w:pPr>
                              <w:rPr>
                                <w:i/>
                                <w:szCs w:val="20"/>
                                <w:lang w:val="en-US"/>
                              </w:rPr>
                            </w:pPr>
                            <w:r w:rsidRPr="0097628C">
                              <w:rPr>
                                <w:i/>
                                <w:szCs w:val="20"/>
                                <w:lang w:val="en-US"/>
                              </w:rPr>
                              <w:t>Johan Eltes, Eltes Consulting</w:t>
                            </w:r>
                          </w:p>
                          <w:p w14:paraId="508B9E15" w14:textId="77777777" w:rsidR="00573261" w:rsidRPr="0097628C" w:rsidRDefault="00573261" w:rsidP="0097628C">
                            <w:pPr>
                              <w:rPr>
                                <w:i/>
                                <w:szCs w:val="20"/>
                                <w:lang w:val="en-US"/>
                              </w:rPr>
                            </w:pPr>
                            <w:r w:rsidRPr="0097628C">
                              <w:rPr>
                                <w:i/>
                                <w:szCs w:val="20"/>
                                <w:lang w:val="en-US"/>
                              </w:rPr>
                              <w:t>Marcus Claus, Mawell</w:t>
                            </w:r>
                          </w:p>
                          <w:p w14:paraId="173C7E7F" w14:textId="77777777" w:rsidR="00573261" w:rsidRPr="0097628C" w:rsidRDefault="00573261" w:rsidP="0097628C">
                            <w:pPr>
                              <w:rPr>
                                <w:i/>
                                <w:szCs w:val="20"/>
                                <w:lang w:val="en-US"/>
                              </w:rPr>
                            </w:pPr>
                          </w:p>
                          <w:p w14:paraId="178FF794" w14:textId="51F5FFFC" w:rsidR="00573261" w:rsidRPr="0097628C" w:rsidRDefault="00573261" w:rsidP="0097628C">
                            <w:pPr>
                              <w:rPr>
                                <w:szCs w:val="20"/>
                              </w:rPr>
                            </w:pPr>
                            <w:r>
                              <w:rPr>
                                <w:szCs w:val="20"/>
                              </w:rPr>
                              <w:t>Referensgrupp vaccination:</w:t>
                            </w:r>
                          </w:p>
                          <w:p w14:paraId="09199AAC" w14:textId="77777777" w:rsidR="00573261" w:rsidRPr="0097628C" w:rsidRDefault="00573261" w:rsidP="0097628C">
                            <w:pPr>
                              <w:rPr>
                                <w:i/>
                                <w:szCs w:val="20"/>
                              </w:rPr>
                            </w:pPr>
                            <w:r w:rsidRPr="0097628C">
                              <w:rPr>
                                <w:i/>
                                <w:szCs w:val="20"/>
                              </w:rPr>
                              <w:t>Helena Palm, Cehis</w:t>
                            </w:r>
                          </w:p>
                          <w:p w14:paraId="364F6AE9" w14:textId="77777777" w:rsidR="00573261" w:rsidRPr="0097628C" w:rsidRDefault="00573261" w:rsidP="0097628C">
                            <w:pPr>
                              <w:rPr>
                                <w:i/>
                                <w:szCs w:val="20"/>
                              </w:rPr>
                            </w:pPr>
                            <w:r w:rsidRPr="0097628C">
                              <w:rPr>
                                <w:i/>
                                <w:szCs w:val="20"/>
                              </w:rPr>
                              <w:t>Roger Lundberg, Siemens</w:t>
                            </w:r>
                          </w:p>
                          <w:p w14:paraId="1FC54FDA" w14:textId="77777777" w:rsidR="00573261" w:rsidRPr="0097628C" w:rsidRDefault="00573261" w:rsidP="0097628C">
                            <w:pPr>
                              <w:rPr>
                                <w:i/>
                                <w:szCs w:val="20"/>
                              </w:rPr>
                            </w:pPr>
                            <w:r w:rsidRPr="0097628C">
                              <w:rPr>
                                <w:i/>
                                <w:szCs w:val="20"/>
                              </w:rPr>
                              <w:t>Qemajl Imeri, SLL</w:t>
                            </w:r>
                          </w:p>
                          <w:p w14:paraId="6F95248D" w14:textId="77777777" w:rsidR="00573261" w:rsidRPr="0097628C" w:rsidRDefault="00573261" w:rsidP="0097628C">
                            <w:pPr>
                              <w:rPr>
                                <w:i/>
                                <w:szCs w:val="20"/>
                              </w:rPr>
                            </w:pPr>
                            <w:r w:rsidRPr="0097628C">
                              <w:rPr>
                                <w:i/>
                                <w:szCs w:val="20"/>
                              </w:rPr>
                              <w:t>Jane Gustafsson, CGM/Takecare</w:t>
                            </w:r>
                          </w:p>
                          <w:p w14:paraId="47A82491" w14:textId="77777777" w:rsidR="00573261" w:rsidRPr="0097628C" w:rsidRDefault="00573261" w:rsidP="0097628C">
                            <w:pPr>
                              <w:rPr>
                                <w:i/>
                                <w:szCs w:val="20"/>
                              </w:rPr>
                            </w:pPr>
                            <w:r w:rsidRPr="0097628C">
                              <w:rPr>
                                <w:i/>
                                <w:szCs w:val="20"/>
                              </w:rPr>
                              <w:t>Katarina Skärlund, SMI</w:t>
                            </w:r>
                          </w:p>
                          <w:p w14:paraId="188FA585" w14:textId="77777777" w:rsidR="00573261" w:rsidRPr="0097628C" w:rsidRDefault="00573261" w:rsidP="0097628C">
                            <w:pPr>
                              <w:rPr>
                                <w:i/>
                                <w:szCs w:val="20"/>
                              </w:rPr>
                            </w:pPr>
                          </w:p>
                          <w:p w14:paraId="4184C4E3" w14:textId="3C035BCC" w:rsidR="00573261" w:rsidRPr="0097628C" w:rsidRDefault="00573261" w:rsidP="0097628C">
                            <w:pPr>
                              <w:rPr>
                                <w:szCs w:val="20"/>
                              </w:rPr>
                            </w:pPr>
                            <w:r w:rsidRPr="0097628C">
                              <w:rPr>
                                <w:szCs w:val="20"/>
                              </w:rPr>
                              <w:t>Beställare</w:t>
                            </w:r>
                            <w:r>
                              <w:rPr>
                                <w:szCs w:val="20"/>
                              </w:rPr>
                              <w:t>:</w:t>
                            </w:r>
                          </w:p>
                          <w:p w14:paraId="1D821E12" w14:textId="77777777" w:rsidR="00573261" w:rsidRPr="0097628C" w:rsidRDefault="00573261" w:rsidP="0097628C">
                            <w:pPr>
                              <w:rPr>
                                <w:i/>
                                <w:szCs w:val="20"/>
                              </w:rPr>
                            </w:pPr>
                            <w:r w:rsidRPr="0097628C">
                              <w:rPr>
                                <w:i/>
                                <w:szCs w:val="20"/>
                              </w:rPr>
                              <w:t>Nina Lundberg, SLL HSF</w:t>
                            </w:r>
                          </w:p>
                          <w:p w14:paraId="79656D58" w14:textId="71D96783" w:rsidR="00573261" w:rsidRPr="00861A25" w:rsidRDefault="00573261"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296F37" w:rsidRPr="004255A2" w:rsidRDefault="00296F37" w:rsidP="0039481C">
                      <w:r w:rsidRPr="004255A2">
                        <w:t>I arbetet har följande personer deltagit:</w:t>
                      </w:r>
                    </w:p>
                    <w:p w14:paraId="54CD6FA7" w14:textId="77777777" w:rsidR="00296F37" w:rsidRPr="00FE3AAD" w:rsidRDefault="00296F37" w:rsidP="0039481C"/>
                    <w:p w14:paraId="3C64F172" w14:textId="77777777" w:rsidR="00296F37" w:rsidRPr="00FE3AAD" w:rsidRDefault="00296F37" w:rsidP="0097628C">
                      <w:r w:rsidRPr="004255A2">
                        <w:rPr>
                          <w:szCs w:val="20"/>
                        </w:rPr>
                        <w:t>Tjänstedomänansvarig</w:t>
                      </w:r>
                      <w:r w:rsidRPr="00FE3AAD">
                        <w:t>:</w:t>
                      </w:r>
                    </w:p>
                    <w:p w14:paraId="078F68C7" w14:textId="77777777" w:rsidR="00296F37" w:rsidRPr="0097628C" w:rsidRDefault="00296F37" w:rsidP="0097628C">
                      <w:pPr>
                        <w:rPr>
                          <w:i/>
                        </w:rPr>
                      </w:pPr>
                      <w:r w:rsidRPr="0097628C">
                        <w:rPr>
                          <w:i/>
                        </w:rPr>
                        <w:t>Marcus Claus, Mawell</w:t>
                      </w:r>
                    </w:p>
                    <w:p w14:paraId="23B33CE9" w14:textId="77777777" w:rsidR="00296F37" w:rsidRPr="00FE3AAD" w:rsidRDefault="00296F37" w:rsidP="0097628C">
                      <w:pPr>
                        <w:rPr>
                          <w:i/>
                        </w:rPr>
                      </w:pPr>
                    </w:p>
                    <w:p w14:paraId="311EFC27" w14:textId="67350A45" w:rsidR="00296F37" w:rsidRPr="00E51DB3" w:rsidRDefault="00296F37" w:rsidP="0097628C">
                      <w:r w:rsidRPr="00E51DB3">
                        <w:t xml:space="preserve">Projektgrupp 2012-12-03 </w:t>
                      </w:r>
                      <w:proofErr w:type="gramStart"/>
                      <w:r w:rsidRPr="00E51DB3">
                        <w:t>–</w:t>
                      </w:r>
                      <w:r>
                        <w:t xml:space="preserve"> :</w:t>
                      </w:r>
                      <w:proofErr w:type="gramEnd"/>
                    </w:p>
                    <w:p w14:paraId="0CBC2AD4" w14:textId="78D7E69C" w:rsidR="00296F37" w:rsidRPr="0097628C" w:rsidRDefault="00296F37" w:rsidP="0097628C">
                      <w:pPr>
                        <w:rPr>
                          <w:i/>
                          <w:szCs w:val="20"/>
                        </w:rPr>
                      </w:pPr>
                      <w:r w:rsidRPr="0097628C">
                        <w:rPr>
                          <w:i/>
                          <w:szCs w:val="20"/>
                        </w:rPr>
                        <w:t>Johan Eltes, Eltes Consulting, projektledare</w:t>
                      </w:r>
                    </w:p>
                    <w:p w14:paraId="29C3C582" w14:textId="0DB6DDF2" w:rsidR="00296F37" w:rsidRPr="0097628C" w:rsidRDefault="00296F37" w:rsidP="0097628C">
                      <w:pPr>
                        <w:rPr>
                          <w:i/>
                          <w:szCs w:val="20"/>
                        </w:rPr>
                      </w:pPr>
                      <w:r w:rsidRPr="0097628C">
                        <w:rPr>
                          <w:i/>
                          <w:szCs w:val="20"/>
                        </w:rPr>
                        <w:t>Marcus Claus, Mawell, projektledare</w:t>
                      </w:r>
                    </w:p>
                    <w:p w14:paraId="567CD26F" w14:textId="67CADF54" w:rsidR="00296F37" w:rsidRPr="0097628C" w:rsidRDefault="00296F37" w:rsidP="0097628C">
                      <w:pPr>
                        <w:rPr>
                          <w:i/>
                          <w:szCs w:val="20"/>
                        </w:rPr>
                      </w:pPr>
                      <w:r>
                        <w:rPr>
                          <w:i/>
                          <w:szCs w:val="20"/>
                        </w:rPr>
                        <w:t>Fredrik Ström, Mawell, informatiker</w:t>
                      </w:r>
                    </w:p>
                    <w:p w14:paraId="0DA1CDBC" w14:textId="6CE6820A" w:rsidR="00296F37" w:rsidRPr="0097628C" w:rsidRDefault="00296F37" w:rsidP="0097628C">
                      <w:pPr>
                        <w:rPr>
                          <w:i/>
                          <w:szCs w:val="20"/>
                        </w:rPr>
                      </w:pPr>
                      <w:r w:rsidRPr="0097628C">
                        <w:rPr>
                          <w:i/>
                          <w:szCs w:val="20"/>
                        </w:rPr>
                        <w:t>Viktor Jernelöv, Cambio</w:t>
                      </w:r>
                      <w:r>
                        <w:rPr>
                          <w:i/>
                          <w:szCs w:val="20"/>
                        </w:rPr>
                        <w:t>, informatiker</w:t>
                      </w:r>
                    </w:p>
                    <w:p w14:paraId="135E5DDF" w14:textId="63296E51" w:rsidR="00296F37" w:rsidRPr="0097628C" w:rsidRDefault="00296F37" w:rsidP="0097628C">
                      <w:pPr>
                        <w:rPr>
                          <w:i/>
                          <w:szCs w:val="20"/>
                        </w:rPr>
                      </w:pPr>
                      <w:r w:rsidRPr="0097628C">
                        <w:rPr>
                          <w:i/>
                          <w:szCs w:val="20"/>
                        </w:rPr>
                        <w:t>Göran Oettinger, Mawell</w:t>
                      </w:r>
                    </w:p>
                    <w:p w14:paraId="2643ECCF" w14:textId="477A0925" w:rsidR="00296F37" w:rsidRPr="0097628C" w:rsidRDefault="00296F37" w:rsidP="0097628C">
                      <w:pPr>
                        <w:rPr>
                          <w:i/>
                          <w:szCs w:val="20"/>
                        </w:rPr>
                      </w:pPr>
                      <w:r w:rsidRPr="0097628C">
                        <w:rPr>
                          <w:i/>
                          <w:szCs w:val="20"/>
                        </w:rPr>
                        <w:t>Björn Genfors, Mawell</w:t>
                      </w:r>
                      <w:r>
                        <w:rPr>
                          <w:i/>
                          <w:szCs w:val="20"/>
                        </w:rPr>
                        <w:t>, informatiker</w:t>
                      </w:r>
                    </w:p>
                    <w:p w14:paraId="16E08EE7" w14:textId="77777777" w:rsidR="00296F37" w:rsidRPr="0097628C" w:rsidRDefault="00296F37" w:rsidP="0097628C">
                      <w:pPr>
                        <w:rPr>
                          <w:i/>
                          <w:szCs w:val="20"/>
                        </w:rPr>
                      </w:pPr>
                    </w:p>
                    <w:p w14:paraId="348BA770" w14:textId="61FA149F" w:rsidR="00296F37" w:rsidRPr="00665D28" w:rsidRDefault="00296F37" w:rsidP="0097628C">
                      <w:pPr>
                        <w:rPr>
                          <w:szCs w:val="20"/>
                        </w:rPr>
                      </w:pPr>
                      <w:r w:rsidRPr="00665D28">
                        <w:rPr>
                          <w:szCs w:val="20"/>
                        </w:rPr>
                        <w:t>Projektledning:</w:t>
                      </w:r>
                    </w:p>
                    <w:p w14:paraId="6CA351F2" w14:textId="77777777" w:rsidR="00296F37" w:rsidRPr="0097628C" w:rsidRDefault="00296F37" w:rsidP="0097628C">
                      <w:pPr>
                        <w:rPr>
                          <w:i/>
                          <w:szCs w:val="20"/>
                          <w:lang w:val="en-US"/>
                        </w:rPr>
                      </w:pPr>
                      <w:r w:rsidRPr="0097628C">
                        <w:rPr>
                          <w:i/>
                          <w:szCs w:val="20"/>
                          <w:lang w:val="en-US"/>
                        </w:rPr>
                        <w:t>Johan Eltes, Eltes Consulting</w:t>
                      </w:r>
                    </w:p>
                    <w:p w14:paraId="508B9E15" w14:textId="77777777" w:rsidR="00296F37" w:rsidRPr="0097628C" w:rsidRDefault="00296F37" w:rsidP="0097628C">
                      <w:pPr>
                        <w:rPr>
                          <w:i/>
                          <w:szCs w:val="20"/>
                          <w:lang w:val="en-US"/>
                        </w:rPr>
                      </w:pPr>
                      <w:r w:rsidRPr="0097628C">
                        <w:rPr>
                          <w:i/>
                          <w:szCs w:val="20"/>
                          <w:lang w:val="en-US"/>
                        </w:rPr>
                        <w:t>Marcus Claus, Mawell</w:t>
                      </w:r>
                    </w:p>
                    <w:p w14:paraId="173C7E7F" w14:textId="77777777" w:rsidR="00296F37" w:rsidRPr="0097628C" w:rsidRDefault="00296F37" w:rsidP="0097628C">
                      <w:pPr>
                        <w:rPr>
                          <w:i/>
                          <w:szCs w:val="20"/>
                          <w:lang w:val="en-US"/>
                        </w:rPr>
                      </w:pPr>
                    </w:p>
                    <w:p w14:paraId="178FF794" w14:textId="51F5FFFC" w:rsidR="00296F37" w:rsidRPr="0097628C" w:rsidRDefault="00296F37" w:rsidP="0097628C">
                      <w:pPr>
                        <w:rPr>
                          <w:szCs w:val="20"/>
                        </w:rPr>
                      </w:pPr>
                      <w:r>
                        <w:rPr>
                          <w:szCs w:val="20"/>
                        </w:rPr>
                        <w:t>Referensgrupp vaccination:</w:t>
                      </w:r>
                    </w:p>
                    <w:p w14:paraId="09199AAC" w14:textId="77777777" w:rsidR="00296F37" w:rsidRPr="0097628C" w:rsidRDefault="00296F37" w:rsidP="0097628C">
                      <w:pPr>
                        <w:rPr>
                          <w:i/>
                          <w:szCs w:val="20"/>
                        </w:rPr>
                      </w:pPr>
                      <w:r w:rsidRPr="0097628C">
                        <w:rPr>
                          <w:i/>
                          <w:szCs w:val="20"/>
                        </w:rPr>
                        <w:t>Helena Palm, Cehis</w:t>
                      </w:r>
                    </w:p>
                    <w:p w14:paraId="364F6AE9" w14:textId="77777777" w:rsidR="00296F37" w:rsidRPr="0097628C" w:rsidRDefault="00296F37" w:rsidP="0097628C">
                      <w:pPr>
                        <w:rPr>
                          <w:i/>
                          <w:szCs w:val="20"/>
                        </w:rPr>
                      </w:pPr>
                      <w:r w:rsidRPr="0097628C">
                        <w:rPr>
                          <w:i/>
                          <w:szCs w:val="20"/>
                        </w:rPr>
                        <w:t>Roger Lundberg, Siemens</w:t>
                      </w:r>
                    </w:p>
                    <w:p w14:paraId="1FC54FDA" w14:textId="77777777" w:rsidR="00296F37" w:rsidRPr="0097628C" w:rsidRDefault="00296F37" w:rsidP="0097628C">
                      <w:pPr>
                        <w:rPr>
                          <w:i/>
                          <w:szCs w:val="20"/>
                        </w:rPr>
                      </w:pPr>
                      <w:r w:rsidRPr="0097628C">
                        <w:rPr>
                          <w:i/>
                          <w:szCs w:val="20"/>
                        </w:rPr>
                        <w:t>Qemajl Imeri, SLL</w:t>
                      </w:r>
                    </w:p>
                    <w:p w14:paraId="6F95248D" w14:textId="77777777" w:rsidR="00296F37" w:rsidRPr="0097628C" w:rsidRDefault="00296F37" w:rsidP="0097628C">
                      <w:pPr>
                        <w:rPr>
                          <w:i/>
                          <w:szCs w:val="20"/>
                        </w:rPr>
                      </w:pPr>
                      <w:r w:rsidRPr="0097628C">
                        <w:rPr>
                          <w:i/>
                          <w:szCs w:val="20"/>
                        </w:rPr>
                        <w:t>Jane Gustafsson, CGM/Takecare</w:t>
                      </w:r>
                    </w:p>
                    <w:p w14:paraId="47A82491" w14:textId="77777777" w:rsidR="00296F37" w:rsidRPr="0097628C" w:rsidRDefault="00296F37" w:rsidP="0097628C">
                      <w:pPr>
                        <w:rPr>
                          <w:i/>
                          <w:szCs w:val="20"/>
                        </w:rPr>
                      </w:pPr>
                      <w:r w:rsidRPr="0097628C">
                        <w:rPr>
                          <w:i/>
                          <w:szCs w:val="20"/>
                        </w:rPr>
                        <w:t>Katarina Skärlund, SMI</w:t>
                      </w:r>
                    </w:p>
                    <w:p w14:paraId="188FA585" w14:textId="77777777" w:rsidR="00296F37" w:rsidRPr="0097628C" w:rsidRDefault="00296F37" w:rsidP="0097628C">
                      <w:pPr>
                        <w:rPr>
                          <w:i/>
                          <w:szCs w:val="20"/>
                        </w:rPr>
                      </w:pPr>
                    </w:p>
                    <w:p w14:paraId="4184C4E3" w14:textId="3C035BCC" w:rsidR="00296F37" w:rsidRPr="0097628C" w:rsidRDefault="00296F37" w:rsidP="0097628C">
                      <w:pPr>
                        <w:rPr>
                          <w:szCs w:val="20"/>
                        </w:rPr>
                      </w:pPr>
                      <w:r w:rsidRPr="0097628C">
                        <w:rPr>
                          <w:szCs w:val="20"/>
                        </w:rPr>
                        <w:t>Beställare</w:t>
                      </w:r>
                      <w:r>
                        <w:rPr>
                          <w:szCs w:val="20"/>
                        </w:rPr>
                        <w:t>:</w:t>
                      </w:r>
                    </w:p>
                    <w:p w14:paraId="1D821E12" w14:textId="77777777" w:rsidR="00296F37" w:rsidRPr="0097628C" w:rsidRDefault="00296F37" w:rsidP="0097628C">
                      <w:pPr>
                        <w:rPr>
                          <w:i/>
                          <w:szCs w:val="20"/>
                        </w:rPr>
                      </w:pPr>
                      <w:r w:rsidRPr="0097628C">
                        <w:rPr>
                          <w:i/>
                          <w:szCs w:val="20"/>
                        </w:rPr>
                        <w:t>Nina Lundberg, SLL HSF</w:t>
                      </w:r>
                    </w:p>
                    <w:p w14:paraId="79656D58" w14:textId="71D96783" w:rsidR="00296F37" w:rsidRPr="00861A25" w:rsidRDefault="00296F37"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7837975"/>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Heading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Heading3"/>
      </w:pPr>
      <w:bookmarkStart w:id="44" w:name="_Toc386186822"/>
      <w:bookmarkStart w:id="45" w:name="_Toc387837980"/>
      <w:commentRangeStart w:id="46"/>
      <w:r w:rsidRPr="00E425E1">
        <w:t xml:space="preserve">Flöde 1 </w:t>
      </w:r>
      <w:r w:rsidR="00E425E1">
        <w:t>&amp; 2</w:t>
      </w:r>
      <w:commentRangeEnd w:id="46"/>
      <w:r w:rsidR="003F0DDF">
        <w:rPr>
          <w:rStyle w:val="CommentReference"/>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Caption"/>
      </w:pPr>
      <w:r>
        <w:rPr>
          <w:noProof/>
          <w:lang w:val="en-US"/>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commentRangeStart w:id="47"/>
      <w:r w:rsidRPr="008E0AA0">
        <w:t>Roller</w:t>
      </w:r>
      <w:commentRangeEnd w:id="47"/>
      <w:r w:rsidR="008E0AA0">
        <w:rPr>
          <w:rStyle w:val="CommentReference"/>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val="en-US"/>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BE4830">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48" w:name="_Toc243452553"/>
      <w:bookmarkStart w:id="49" w:name="_Toc387837981"/>
      <w:commentRangeStart w:id="50"/>
      <w:r>
        <w:t xml:space="preserve">Obligatoriska </w:t>
      </w:r>
      <w:commentRangeEnd w:id="50"/>
      <w:r w:rsidR="008E0AA0">
        <w:rPr>
          <w:rStyle w:val="CommentReference"/>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BE4830">
        <w:t>R</w:t>
      </w:r>
      <w:r w:rsidR="00BE4830">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BE4830">
        <w:t>R</w:t>
      </w:r>
      <w:r w:rsidR="00BE4830">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w:t>
            </w:r>
            <w:proofErr w:type="gramStart"/>
            <w:r w:rsidRPr="00BE4830">
              <w:rPr>
                <w:rFonts w:ascii="Georgia" w:hAnsi="Georgia"/>
                <w:sz w:val="20"/>
                <w:szCs w:val="20"/>
              </w:rPr>
              <w:t>riv:clinicalprocess</w:t>
            </w:r>
            <w:proofErr w:type="gramEnd"/>
            <w:r w:rsidRPr="00BE4830">
              <w:rPr>
                <w:rFonts w:ascii="Georgia" w:hAnsi="Georgia"/>
                <w:sz w:val="20"/>
                <w:szCs w:val="20"/>
              </w:rPr>
              <w:t>:activityprescription:actoutcome”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”NA” – </w:t>
            </w:r>
            <w:proofErr w:type="gramStart"/>
            <w:r w:rsidRPr="00BE4830">
              <w:rPr>
                <w:rFonts w:ascii="Georgia" w:hAnsi="Georgia"/>
                <w:sz w:val="20"/>
                <w:szCs w:val="20"/>
              </w:rPr>
              <w:t>dvs</w:t>
            </w:r>
            <w:proofErr w:type="gramEnd"/>
            <w:r w:rsidRPr="00BE4830">
              <w:rPr>
                <w:rFonts w:ascii="Georgia" w:hAnsi="Georgia"/>
                <w:sz w:val="20"/>
                <w:szCs w:val="20"/>
              </w:rPr>
              <w:t xml:space="preserve">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”NA” (ännu </w:t>
            </w:r>
            <w:proofErr w:type="gramStart"/>
            <w:r w:rsidRPr="00BE4830">
              <w:rPr>
                <w:rFonts w:ascii="Georgia" w:hAnsi="Georgia"/>
                <w:sz w:val="20"/>
                <w:szCs w:val="20"/>
              </w:rPr>
              <w:t>ej</w:t>
            </w:r>
            <w:proofErr w:type="gramEnd"/>
            <w:r w:rsidRPr="00BE4830">
              <w:rPr>
                <w:rFonts w:ascii="Georgia" w:hAnsi="Georgia"/>
                <w:sz w:val="20"/>
                <w:szCs w:val="20"/>
              </w:rPr>
              <w:t xml:space="preserve">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Verksamhetsmässig tidpunkt för senaste informations-förekomsten i källan som indexeras av </w:t>
            </w:r>
            <w:proofErr w:type="gramStart"/>
            <w:r w:rsidRPr="00BE4830">
              <w:rPr>
                <w:rFonts w:ascii="Georgia" w:hAnsi="Georgia"/>
                <w:sz w:val="20"/>
                <w:szCs w:val="20"/>
              </w:rPr>
              <w:t>denna  indexpost</w:t>
            </w:r>
            <w:proofErr w:type="gramEnd"/>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Tidpunkt för senaste händelse som matchar indexposten. Kan även avse </w:t>
            </w:r>
            <w:proofErr w:type="gramStart"/>
            <w:r w:rsidRPr="00BE4830">
              <w:rPr>
                <w:rFonts w:ascii="Georgia" w:hAnsi="Georgia"/>
                <w:sz w:val="20"/>
                <w:szCs w:val="20"/>
              </w:rPr>
              <w:t>borttag</w:t>
            </w:r>
            <w:proofErr w:type="gramEnd"/>
            <w:r w:rsidRPr="00BE4830">
              <w:rPr>
                <w:rFonts w:ascii="Georgia" w:hAnsi="Georgia"/>
                <w:sz w:val="20"/>
                <w:szCs w:val="20"/>
              </w:rPr>
              <w:t xml:space="preserve">. Ex: En indexpost representerar 2 bef. dokument. Ett av dem tas bort. Det markeras genom att bef. </w:t>
            </w:r>
            <w:proofErr w:type="gramStart"/>
            <w:r w:rsidRPr="00BE4830">
              <w:rPr>
                <w:rFonts w:ascii="Georgia" w:hAnsi="Georgia"/>
                <w:sz w:val="20"/>
                <w:szCs w:val="20"/>
              </w:rPr>
              <w:t>post uppdateras med tidpunkt för borttagshändelsen.</w:t>
            </w:r>
            <w:proofErr w:type="gramEnd"/>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BE4830">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387837994"/>
      <w:bookmarkStart w:id="98" w:name="_Ref388258616"/>
      <w:bookmarkStart w:id="99" w:name="_Ref388258646"/>
      <w:bookmarkStart w:id="100" w:name="_Toc224960922"/>
      <w:bookmarkStart w:id="101" w:name="_Toc357754855"/>
      <w:bookmarkEnd w:id="19"/>
      <w:bookmarkEnd w:id="20"/>
      <w:bookmarkEnd w:id="21"/>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7837995"/>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7837996"/>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7837997"/>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BE4830">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7837998"/>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7837999"/>
      <w:r>
        <w:t>MIM</w:t>
      </w:r>
      <w:bookmarkEnd w:id="110"/>
      <w:bookmarkEnd w:id="111"/>
      <w:bookmarkEnd w:id="112"/>
      <w:r>
        <w:t xml:space="preserve"> </w:t>
      </w:r>
    </w:p>
    <w:p w14:paraId="0D38BE46" w14:textId="77777777" w:rsidR="00380FE2" w:rsidRDefault="00380FE2" w:rsidP="00380FE2">
      <w:pPr>
        <w:pStyle w:val="Heading3"/>
      </w:pPr>
      <w:bookmarkStart w:id="113" w:name="_Toc387838000"/>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val="en-US"/>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8E0AA0"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8E0AA0"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8E0AA0"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8E0AA0"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8E0AA0"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8E0AA0"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8E0AA0"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8E0AA0"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8E0AA0"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8E0AA0"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8E0AA0"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8E0AA0"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8E0AA0"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8E0AA0"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8E0AA0"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8E0AA0"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8E0AA0"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8E0AA0"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8E0AA0"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8E0AA0"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8E0AA0"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8E0AA0"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8E0AA0"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8E0AA0"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8E0AA0"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8E0AA0"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8E0AA0"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8E0AA0"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8E0AA0"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8E0AA0"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8E0AA0"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8E0AA0"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8E0AA0"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8E0AA0"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8E0AA0"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8E0AA0"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8E0AA0"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8E0AA0"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8E0AA0"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8E0AA0"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8E0AA0"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8E0AA0"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8E0AA0"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8E0AA0"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8E0AA0"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8E0AA0"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8E0AA0"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 xml:space="preserve">Potentiellt tillstånd Observation </w:t>
            </w:r>
            <w:proofErr w:type="gramStart"/>
            <w:r w:rsidRPr="00CA66E6">
              <w:rPr>
                <w:rFonts w:cs="Arial"/>
                <w:spacing w:val="-1"/>
                <w:szCs w:val="20"/>
              </w:rPr>
              <w:t>Uppfattning.potentiellt</w:t>
            </w:r>
            <w:proofErr w:type="gramEnd"/>
            <w:r w:rsidRPr="00CA66E6">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7422D8E1" w14:textId="77777777" w:rsidR="00D15CF1" w:rsidRPr="00CC412F" w:rsidRDefault="00D15CF1" w:rsidP="00D15CF1">
      <w:pPr>
        <w:pStyle w:val="Heading3"/>
      </w:pPr>
      <w:bookmarkStart w:id="119" w:name="_Toc387838001"/>
      <w:r>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20"/>
      <w:r w:rsidRPr="00891F1D">
        <w:rPr>
          <w:noProof/>
          <w:highlight w:val="yellow"/>
          <w:lang w:val="en-US"/>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20"/>
      <w:r w:rsidR="00F54B0C">
        <w:rPr>
          <w:rStyle w:val="CommentReference"/>
          <w:rFonts w:ascii="Arial" w:eastAsia="ヒラギノ角ゴ Pro W3" w:hAnsi="Arial"/>
          <w:i/>
          <w:color w:val="000000"/>
          <w:lang w:val="en-GB"/>
        </w:rPr>
        <w:commentReference w:id="120"/>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lastRenderedPageBreak/>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FFB6E3D" w:rsidR="00370D4A" w:rsidRPr="00ED51E0" w:rsidRDefault="00370D4A" w:rsidP="00A34D56">
            <w:pPr>
              <w:jc w:val="both"/>
              <w:rPr>
                <w:szCs w:val="20"/>
              </w:rPr>
            </w:pPr>
            <w:r w:rsidRPr="00ED51E0">
              <w:rPr>
                <w:szCs w:val="20"/>
              </w:rPr>
              <w:t>medicationMedicalRecord</w:t>
            </w:r>
            <w:r w:rsidR="00FA7E3E">
              <w:rPr>
                <w:szCs w:val="20"/>
              </w:rPr>
              <w:t>/medicationMedicalRecordHeader/</w:t>
            </w:r>
            <w:proofErr w:type="gramStart"/>
            <w:r w:rsidRPr="00ED51E0">
              <w:rPr>
                <w:szCs w:val="20"/>
              </w:rPr>
              <w:t>accountableHealthcareProfessional /authorTime</w:t>
            </w:r>
            <w:proofErr w:type="gramEnd"/>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8E0AA0"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8E0AA0"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medicationMedicalRecord/medicationMedicalRecordHeader/accountableHealthcareProfessional/healthcareProfessionalOrgUnit/orgUnitname</w:t>
            </w:r>
          </w:p>
        </w:tc>
      </w:tr>
      <w:tr w:rsidR="00370D4A" w:rsidRPr="008E0AA0"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ofessional/healthcareProfessionalOrgUnit/orgUnitTelecom</w:t>
            </w:r>
          </w:p>
        </w:tc>
      </w:tr>
      <w:tr w:rsidR="00370D4A" w:rsidRPr="008E0AA0"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lastRenderedPageBreak/>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8E0AA0"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8E0AA0"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lastRenderedPageBreak/>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8E0AA0"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C0FD544" w14:textId="77777777" w:rsidTr="009C4747">
        <w:trPr>
          <w:trHeight w:val="397"/>
        </w:trPr>
        <w:tc>
          <w:tcPr>
            <w:tcW w:w="1809" w:type="dxa"/>
            <w:vAlign w:val="center"/>
          </w:tcPr>
          <w:p w14:paraId="658D393F" w14:textId="77777777" w:rsidR="00370D4A" w:rsidRPr="009C4747" w:rsidRDefault="00370D4A" w:rsidP="00A34D56">
            <w:pPr>
              <w:rPr>
                <w:szCs w:val="20"/>
              </w:rPr>
            </w:pPr>
            <w:r w:rsidRPr="009C4747">
              <w:rPr>
                <w:szCs w:val="20"/>
              </w:rPr>
              <w:t>MedicationPrescriptionType.prescriptionTime</w:t>
            </w:r>
          </w:p>
        </w:tc>
        <w:tc>
          <w:tcPr>
            <w:tcW w:w="2977" w:type="dxa"/>
            <w:vAlign w:val="center"/>
          </w:tcPr>
          <w:p w14:paraId="75DA1E5E" w14:textId="5567A13B"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BCBFF59"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prescriptionTime</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Hittar inte I NOD</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w:t>
            </w:r>
            <w:r w:rsidRPr="009C4747">
              <w:rPr>
                <w:szCs w:val="20"/>
              </w:rPr>
              <w:lastRenderedPageBreak/>
              <w:t>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lastRenderedPageBreak/>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w:t>
            </w:r>
            <w:r w:rsidRPr="009C4747">
              <w:rPr>
                <w:rFonts w:ascii="Georgia" w:hAnsi="Georgia"/>
                <w:color w:val="auto"/>
                <w:sz w:val="20"/>
                <w:szCs w:val="20"/>
              </w:rPr>
              <w:lastRenderedPageBreak/>
              <w:t>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w:t>
            </w:r>
            <w:r w:rsidRPr="009C4747">
              <w:rPr>
                <w:rFonts w:cs="Consolas"/>
                <w:spacing w:val="-1"/>
                <w:szCs w:val="20"/>
                <w:lang w:val="en-US"/>
              </w:rPr>
              <w:lastRenderedPageBreak/>
              <w:t>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lastRenderedPageBreak/>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8E0AA0"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otherPrescriptionReason/reason</w:t>
            </w:r>
          </w:p>
        </w:tc>
      </w:tr>
      <w:tr w:rsidR="00370D4A" w:rsidRPr="008E0AA0" w14:paraId="1B62E30A" w14:textId="77777777" w:rsidTr="009C4747">
        <w:trPr>
          <w:trHeight w:val="397"/>
        </w:trPr>
        <w:tc>
          <w:tcPr>
            <w:tcW w:w="1809" w:type="dxa"/>
            <w:vAlign w:val="center"/>
          </w:tcPr>
          <w:p w14:paraId="36CEB9E9" w14:textId="77777777" w:rsidR="00370D4A" w:rsidRPr="009C4747" w:rsidRDefault="00370D4A" w:rsidP="00A34D56">
            <w:pPr>
              <w:rPr>
                <w:szCs w:val="20"/>
              </w:rPr>
            </w:pPr>
            <w:r w:rsidRPr="009C4747">
              <w:rPr>
                <w:szCs w:val="20"/>
              </w:rPr>
              <w:t>PrescriptionReasonType.additionalReason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principalPrescriptionReason/additionalReason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otherPrescriptionReason/additionalReason</w:t>
            </w:r>
          </w:p>
        </w:tc>
      </w:tr>
      <w:tr w:rsidR="00370D4A" w:rsidRPr="008E0AA0"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8E0AA0"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8E0AA0"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8E0AA0"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8E0AA0"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8E0AA0"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8E0AA0"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8E0AA0"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8E0AA0"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8E0AA0"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8E0AA0"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8E0AA0"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8E0AA0"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8E0AA0"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8E0AA0"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8E0AA0"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8E0AA0"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8E0AA0"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8E0AA0"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8E0AA0"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8E0AA0" w14:paraId="7EC6F01A" w14:textId="77777777" w:rsidTr="009C4747">
        <w:trPr>
          <w:trHeight w:val="397"/>
        </w:trPr>
        <w:tc>
          <w:tcPr>
            <w:tcW w:w="1809" w:type="dxa"/>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vAlign w:val="center"/>
          </w:tcPr>
          <w:p w14:paraId="3E897ACA" w14:textId="00B0A59B" w:rsidR="00370D4A" w:rsidRPr="009C4747" w:rsidRDefault="00370D4A" w:rsidP="009C4747">
            <w:pPr>
              <w:rPr>
                <w:szCs w:val="20"/>
              </w:rPr>
            </w:pPr>
            <w:r w:rsidRPr="009C4747">
              <w:rPr>
                <w:szCs w:val="20"/>
              </w:rPr>
              <w:t>Aktivitet.aktivitet id</w:t>
            </w:r>
          </w:p>
        </w:tc>
        <w:tc>
          <w:tcPr>
            <w:tcW w:w="4111" w:type="dxa"/>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8E0AA0" w14:paraId="4B017588" w14:textId="77777777" w:rsidTr="009C4747">
        <w:trPr>
          <w:trHeight w:val="397"/>
        </w:trPr>
        <w:tc>
          <w:tcPr>
            <w:tcW w:w="1809" w:type="dxa"/>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8E0AA0" w14:paraId="4AD5FD25" w14:textId="77777777" w:rsidTr="009C4747">
        <w:trPr>
          <w:trHeight w:val="397"/>
        </w:trPr>
        <w:tc>
          <w:tcPr>
            <w:tcW w:w="1809" w:type="dxa"/>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370D4A" w:rsidRPr="008E0AA0" w14:paraId="044E2D1D" w14:textId="77777777" w:rsidTr="009C4747">
        <w:trPr>
          <w:trHeight w:val="397"/>
        </w:trPr>
        <w:tc>
          <w:tcPr>
            <w:tcW w:w="1809" w:type="dxa"/>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vAlign w:val="center"/>
          </w:tcPr>
          <w:p w14:paraId="49E57F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adminstration/administeringHealthcareProfessional/authorTime</w:t>
            </w:r>
          </w:p>
        </w:tc>
      </w:tr>
      <w:tr w:rsidR="00370D4A" w:rsidRPr="008E0AA0" w14:paraId="5422DD9E" w14:textId="77777777" w:rsidTr="009C4747">
        <w:trPr>
          <w:trHeight w:val="397"/>
        </w:trPr>
        <w:tc>
          <w:tcPr>
            <w:tcW w:w="1809" w:type="dxa"/>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8E0AA0" w14:paraId="038DF6C4" w14:textId="77777777" w:rsidTr="009C4747">
        <w:trPr>
          <w:trHeight w:val="397"/>
        </w:trPr>
        <w:tc>
          <w:tcPr>
            <w:tcW w:w="1809" w:type="dxa"/>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8E0AA0" w14:paraId="67C57BAE" w14:textId="77777777" w:rsidTr="009C4747">
        <w:trPr>
          <w:trHeight w:val="397"/>
        </w:trPr>
        <w:tc>
          <w:tcPr>
            <w:tcW w:w="1809" w:type="dxa"/>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8E0AA0" w14:paraId="6A8648FF" w14:textId="77777777" w:rsidTr="009C4747">
        <w:trPr>
          <w:trHeight w:val="397"/>
        </w:trPr>
        <w:tc>
          <w:tcPr>
            <w:tcW w:w="1809" w:type="dxa"/>
          </w:tcPr>
          <w:p w14:paraId="1E26A558" w14:textId="77777777" w:rsidR="00370D4A" w:rsidRPr="009C4747" w:rsidRDefault="00370D4A" w:rsidP="00A34D56">
            <w:pPr>
              <w:rPr>
                <w:szCs w:val="20"/>
              </w:rPr>
            </w:pPr>
            <w:r w:rsidRPr="009C4747">
              <w:rPr>
                <w:szCs w:val="20"/>
              </w:rPr>
              <w:t>OrgUnitType.orgUnitHSAId</w:t>
            </w:r>
          </w:p>
        </w:tc>
        <w:tc>
          <w:tcPr>
            <w:tcW w:w="2977" w:type="dxa"/>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8E0AA0" w14:paraId="345ABFF0" w14:textId="77777777" w:rsidTr="009C4747">
        <w:trPr>
          <w:trHeight w:val="397"/>
        </w:trPr>
        <w:tc>
          <w:tcPr>
            <w:tcW w:w="1809" w:type="dxa"/>
          </w:tcPr>
          <w:p w14:paraId="3CAB4211" w14:textId="77777777" w:rsidR="00370D4A" w:rsidRPr="009C4747" w:rsidRDefault="00370D4A" w:rsidP="00A34D56">
            <w:pPr>
              <w:rPr>
                <w:szCs w:val="20"/>
              </w:rPr>
            </w:pPr>
            <w:r w:rsidRPr="009C4747">
              <w:rPr>
                <w:szCs w:val="20"/>
              </w:rPr>
              <w:t>OrgUnitType.orgUnitName</w:t>
            </w:r>
          </w:p>
        </w:tc>
        <w:tc>
          <w:tcPr>
            <w:tcW w:w="2977" w:type="dxa"/>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8E0AA0" w14:paraId="793FEB91" w14:textId="77777777" w:rsidTr="009C4747">
        <w:trPr>
          <w:trHeight w:val="397"/>
        </w:trPr>
        <w:tc>
          <w:tcPr>
            <w:tcW w:w="1809" w:type="dxa"/>
          </w:tcPr>
          <w:p w14:paraId="18822F89" w14:textId="77777777" w:rsidR="00370D4A" w:rsidRPr="009C4747" w:rsidRDefault="00370D4A" w:rsidP="00A34D56">
            <w:pPr>
              <w:rPr>
                <w:szCs w:val="20"/>
              </w:rPr>
            </w:pPr>
            <w:r w:rsidRPr="009C4747">
              <w:rPr>
                <w:szCs w:val="20"/>
              </w:rPr>
              <w:t>OrgUnitType.orgUnitTelecom</w:t>
            </w:r>
          </w:p>
        </w:tc>
        <w:tc>
          <w:tcPr>
            <w:tcW w:w="2977" w:type="dxa"/>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8E0AA0" w14:paraId="03C67D7D" w14:textId="77777777" w:rsidTr="009C4747">
        <w:trPr>
          <w:trHeight w:val="397"/>
        </w:trPr>
        <w:tc>
          <w:tcPr>
            <w:tcW w:w="1809" w:type="dxa"/>
          </w:tcPr>
          <w:p w14:paraId="243D1F46" w14:textId="77777777" w:rsidR="00370D4A" w:rsidRPr="009C4747" w:rsidRDefault="00370D4A" w:rsidP="00A34D56">
            <w:pPr>
              <w:rPr>
                <w:szCs w:val="20"/>
              </w:rPr>
            </w:pPr>
            <w:r w:rsidRPr="009C4747">
              <w:rPr>
                <w:szCs w:val="20"/>
              </w:rPr>
              <w:t>OrgUnitType.orgUnitEmail</w:t>
            </w:r>
          </w:p>
        </w:tc>
        <w:tc>
          <w:tcPr>
            <w:tcW w:w="2977" w:type="dxa"/>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8E0AA0" w14:paraId="3EEFFE5A" w14:textId="77777777" w:rsidTr="009C4747">
        <w:trPr>
          <w:trHeight w:val="397"/>
        </w:trPr>
        <w:tc>
          <w:tcPr>
            <w:tcW w:w="1809" w:type="dxa"/>
          </w:tcPr>
          <w:p w14:paraId="70C8D928" w14:textId="77777777" w:rsidR="00370D4A" w:rsidRPr="009C4747" w:rsidRDefault="00370D4A" w:rsidP="00A34D56">
            <w:pPr>
              <w:rPr>
                <w:szCs w:val="20"/>
              </w:rPr>
            </w:pPr>
            <w:r w:rsidRPr="009C4747">
              <w:rPr>
                <w:szCs w:val="20"/>
              </w:rPr>
              <w:t>OrgUnitType.orgUnitAddress</w:t>
            </w:r>
          </w:p>
        </w:tc>
        <w:tc>
          <w:tcPr>
            <w:tcW w:w="2977" w:type="dxa"/>
            <w:vAlign w:val="center"/>
          </w:tcPr>
          <w:p w14:paraId="643FCEF0" w14:textId="33235510" w:rsidR="00370D4A" w:rsidRPr="009C4747" w:rsidRDefault="00370D4A" w:rsidP="009C4747">
            <w:pPr>
              <w:rPr>
                <w:szCs w:val="20"/>
              </w:rPr>
            </w:pPr>
            <w:r w:rsidRPr="009C4747">
              <w:rPr>
                <w:rFonts w:cs="Arial"/>
                <w:i/>
                <w:color w:val="FF0000"/>
                <w:szCs w:val="20"/>
              </w:rPr>
              <w:t>Saknar motsvarighet i V-TIM 2.2</w:t>
            </w:r>
          </w:p>
        </w:tc>
        <w:tc>
          <w:tcPr>
            <w:tcW w:w="4111" w:type="dxa"/>
          </w:tcPr>
          <w:p w14:paraId="7EF2AD5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adminstration/administeringHealthcareProfessional/healthcareProfessionalOrgUnit/orgUnitAddress</w:t>
            </w:r>
          </w:p>
        </w:tc>
      </w:tr>
      <w:tr w:rsidR="00370D4A" w:rsidRPr="008E0AA0" w14:paraId="2C924F1C" w14:textId="77777777" w:rsidTr="009C4747">
        <w:trPr>
          <w:trHeight w:val="397"/>
        </w:trPr>
        <w:tc>
          <w:tcPr>
            <w:tcW w:w="1809" w:type="dxa"/>
          </w:tcPr>
          <w:p w14:paraId="17FD9B57" w14:textId="77777777" w:rsidR="00370D4A" w:rsidRPr="009C4747" w:rsidRDefault="00370D4A" w:rsidP="00A34D56">
            <w:pPr>
              <w:rPr>
                <w:szCs w:val="20"/>
              </w:rPr>
            </w:pPr>
            <w:r w:rsidRPr="009C4747">
              <w:rPr>
                <w:szCs w:val="20"/>
              </w:rPr>
              <w:lastRenderedPageBreak/>
              <w:t>OrgUnitType.orgUnitLocation</w:t>
            </w:r>
          </w:p>
        </w:tc>
        <w:tc>
          <w:tcPr>
            <w:tcW w:w="2977" w:type="dxa"/>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8E0AA0" w14:paraId="72CD8BCB" w14:textId="77777777" w:rsidTr="009C4747">
        <w:trPr>
          <w:trHeight w:val="397"/>
        </w:trPr>
        <w:tc>
          <w:tcPr>
            <w:tcW w:w="1809" w:type="dxa"/>
            <w:vAlign w:val="center"/>
          </w:tcPr>
          <w:p w14:paraId="03F1A397" w14:textId="77777777" w:rsidR="00370D4A" w:rsidRPr="009C4747" w:rsidRDefault="00370D4A" w:rsidP="00A34D56">
            <w:pPr>
              <w:rPr>
                <w:szCs w:val="20"/>
              </w:rPr>
            </w:pPr>
            <w:r w:rsidRPr="009C4747">
              <w:rPr>
                <w:szCs w:val="20"/>
              </w:rPr>
              <w:t>DrugChoiceType.comment</w:t>
            </w:r>
          </w:p>
        </w:tc>
        <w:tc>
          <w:tcPr>
            <w:tcW w:w="2977" w:type="dxa"/>
            <w:vAlign w:val="center"/>
          </w:tcPr>
          <w:p w14:paraId="681D9718" w14:textId="77777777" w:rsidR="00370D4A" w:rsidRPr="009C4747" w:rsidRDefault="00370D4A" w:rsidP="009C4747">
            <w:pPr>
              <w:rPr>
                <w:szCs w:val="20"/>
              </w:rPr>
            </w:pPr>
            <w:r w:rsidRPr="009C4747">
              <w:rPr>
                <w:szCs w:val="20"/>
              </w:rPr>
              <w:t>Framställan.kommentar</w:t>
            </w:r>
          </w:p>
        </w:tc>
        <w:tc>
          <w:tcPr>
            <w:tcW w:w="4111" w:type="dxa"/>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8E0AA0" w14:paraId="5A367896" w14:textId="77777777" w:rsidTr="009C4747">
        <w:trPr>
          <w:trHeight w:val="397"/>
        </w:trPr>
        <w:tc>
          <w:tcPr>
            <w:tcW w:w="1809" w:type="dxa"/>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8E0AA0" w14:paraId="0F609676" w14:textId="77777777" w:rsidTr="009C4747">
        <w:trPr>
          <w:trHeight w:val="397"/>
        </w:trPr>
        <w:tc>
          <w:tcPr>
            <w:tcW w:w="1809" w:type="dxa"/>
            <w:vAlign w:val="center"/>
          </w:tcPr>
          <w:p w14:paraId="76BCF312" w14:textId="77777777" w:rsidR="00370D4A" w:rsidRPr="009C4747" w:rsidRDefault="00370D4A" w:rsidP="00A34D56">
            <w:pPr>
              <w:rPr>
                <w:szCs w:val="20"/>
              </w:rPr>
            </w:pPr>
            <w:r w:rsidRPr="009C4747">
              <w:rPr>
                <w:szCs w:val="20"/>
              </w:rPr>
              <w:t>PharmaceuticalMerchandiseType.productNumber</w:t>
            </w:r>
          </w:p>
        </w:tc>
        <w:tc>
          <w:tcPr>
            <w:tcW w:w="2977" w:type="dxa"/>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tcPr>
          <w:p w14:paraId="4BD116C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drug/pharmaceuticalMerchandise/productNumber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drug/pharmaceuticalMerchandise/productNumber</w:t>
            </w:r>
          </w:p>
        </w:tc>
      </w:tr>
      <w:tr w:rsidR="00370D4A" w:rsidRPr="008E0AA0" w14:paraId="4415EF17" w14:textId="77777777" w:rsidTr="009C4747">
        <w:trPr>
          <w:trHeight w:val="397"/>
        </w:trPr>
        <w:tc>
          <w:tcPr>
            <w:tcW w:w="1809" w:type="dxa"/>
            <w:vAlign w:val="center"/>
          </w:tcPr>
          <w:p w14:paraId="0778E7B1" w14:textId="77777777" w:rsidR="00370D4A" w:rsidRPr="009C4747" w:rsidRDefault="00370D4A" w:rsidP="00A34D56">
            <w:pPr>
              <w:rPr>
                <w:szCs w:val="20"/>
              </w:rPr>
            </w:pPr>
            <w:r w:rsidRPr="009C4747">
              <w:rPr>
                <w:szCs w:val="20"/>
              </w:rPr>
              <w:t>PharmaceuticalItemType.nplPackageId</w:t>
            </w:r>
          </w:p>
        </w:tc>
        <w:tc>
          <w:tcPr>
            <w:tcW w:w="2977" w:type="dxa"/>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tcPr>
          <w:p w14:paraId="41FA3341"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drug/pharmaceuticalItem/nplPackageId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drug/pharmaceuticalItem/nplPackageId</w:t>
            </w:r>
          </w:p>
        </w:tc>
      </w:tr>
      <w:tr w:rsidR="00370D4A" w:rsidRPr="008E0AA0" w14:paraId="240DD80B" w14:textId="77777777" w:rsidTr="009C4747">
        <w:trPr>
          <w:trHeight w:val="397"/>
        </w:trPr>
        <w:tc>
          <w:tcPr>
            <w:tcW w:w="1809" w:type="dxa"/>
            <w:vAlign w:val="center"/>
          </w:tcPr>
          <w:p w14:paraId="188213F5" w14:textId="77777777" w:rsidR="00370D4A" w:rsidRPr="009C4747" w:rsidRDefault="00370D4A" w:rsidP="00A34D56">
            <w:pPr>
              <w:rPr>
                <w:szCs w:val="20"/>
              </w:rPr>
            </w:pPr>
            <w:r w:rsidRPr="009C4747">
              <w:rPr>
                <w:szCs w:val="20"/>
              </w:rPr>
              <w:t>GenericsType.substance</w:t>
            </w:r>
          </w:p>
        </w:tc>
        <w:tc>
          <w:tcPr>
            <w:tcW w:w="2977" w:type="dxa"/>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8E0AA0" w14:paraId="0CD6A0E2" w14:textId="77777777" w:rsidTr="009C4747">
        <w:trPr>
          <w:trHeight w:val="397"/>
        </w:trPr>
        <w:tc>
          <w:tcPr>
            <w:tcW w:w="1809" w:type="dxa"/>
            <w:vAlign w:val="center"/>
          </w:tcPr>
          <w:p w14:paraId="4225ED32" w14:textId="77777777" w:rsidR="00370D4A" w:rsidRPr="009C4747" w:rsidRDefault="00370D4A" w:rsidP="00A34D56">
            <w:pPr>
              <w:rPr>
                <w:szCs w:val="20"/>
              </w:rPr>
            </w:pPr>
            <w:r w:rsidRPr="009C4747">
              <w:rPr>
                <w:szCs w:val="20"/>
              </w:rPr>
              <w:lastRenderedPageBreak/>
              <w:t>GenericsType.strength</w:t>
            </w:r>
          </w:p>
        </w:tc>
        <w:tc>
          <w:tcPr>
            <w:tcW w:w="2977" w:type="dxa"/>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8E0AA0" w14:paraId="17412D04" w14:textId="77777777" w:rsidTr="009C4747">
        <w:trPr>
          <w:trHeight w:val="397"/>
        </w:trPr>
        <w:tc>
          <w:tcPr>
            <w:tcW w:w="1809" w:type="dxa"/>
            <w:vAlign w:val="center"/>
          </w:tcPr>
          <w:p w14:paraId="20E6BADF" w14:textId="77777777" w:rsidR="00370D4A" w:rsidRPr="009C4747" w:rsidRDefault="00370D4A" w:rsidP="00A34D56">
            <w:pPr>
              <w:rPr>
                <w:szCs w:val="20"/>
              </w:rPr>
            </w:pPr>
            <w:r w:rsidRPr="009C4747">
              <w:rPr>
                <w:szCs w:val="20"/>
              </w:rPr>
              <w:t>GenericsType.form</w:t>
            </w:r>
          </w:p>
        </w:tc>
        <w:tc>
          <w:tcPr>
            <w:tcW w:w="2977" w:type="dxa"/>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8E0AA0" w14:paraId="6D0DB48A" w14:textId="77777777" w:rsidTr="009C4747">
        <w:trPr>
          <w:trHeight w:val="397"/>
        </w:trPr>
        <w:tc>
          <w:tcPr>
            <w:tcW w:w="1809" w:type="dxa"/>
            <w:vAlign w:val="center"/>
          </w:tcPr>
          <w:p w14:paraId="3A68A16F" w14:textId="77777777" w:rsidR="00370D4A" w:rsidRPr="009C4747" w:rsidRDefault="00370D4A" w:rsidP="00A34D56">
            <w:pPr>
              <w:rPr>
                <w:szCs w:val="20"/>
              </w:rPr>
            </w:pPr>
            <w:r w:rsidRPr="009C4747">
              <w:rPr>
                <w:szCs w:val="20"/>
              </w:rPr>
              <w:t>PharmaceuticalProductType.nplId</w:t>
            </w:r>
          </w:p>
        </w:tc>
        <w:tc>
          <w:tcPr>
            <w:tcW w:w="2977" w:type="dxa"/>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tcPr>
          <w:p w14:paraId="0E90B94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drug/pharmaceuticalProduct/nplId</w:t>
            </w:r>
          </w:p>
        </w:tc>
      </w:tr>
      <w:tr w:rsidR="00370D4A" w:rsidRPr="008E0AA0" w14:paraId="3010C26E" w14:textId="77777777" w:rsidTr="009C4747">
        <w:trPr>
          <w:trHeight w:val="397"/>
        </w:trPr>
        <w:tc>
          <w:tcPr>
            <w:tcW w:w="1809" w:type="dxa"/>
            <w:vAlign w:val="center"/>
          </w:tcPr>
          <w:p w14:paraId="41D4133C" w14:textId="77777777" w:rsidR="00370D4A" w:rsidRPr="009C4747" w:rsidRDefault="00370D4A" w:rsidP="00A34D56">
            <w:pPr>
              <w:rPr>
                <w:szCs w:val="20"/>
              </w:rPr>
            </w:pPr>
            <w:r w:rsidRPr="009C4747">
              <w:rPr>
                <w:szCs w:val="20"/>
              </w:rPr>
              <w:t>PharmaceuticalProductType.productName</w:t>
            </w:r>
          </w:p>
        </w:tc>
        <w:tc>
          <w:tcPr>
            <w:tcW w:w="2977" w:type="dxa"/>
            <w:vAlign w:val="center"/>
          </w:tcPr>
          <w:p w14:paraId="7FF2BD6F" w14:textId="77777777" w:rsidR="00370D4A" w:rsidRPr="009C4747" w:rsidRDefault="00370D4A" w:rsidP="009C4747">
            <w:pPr>
              <w:rPr>
                <w:szCs w:val="20"/>
              </w:rPr>
            </w:pPr>
            <w:r w:rsidRPr="009C4747">
              <w:rPr>
                <w:szCs w:val="20"/>
              </w:rPr>
              <w:t>Specifikation läkemedel.varumärke namn</w:t>
            </w:r>
          </w:p>
        </w:tc>
        <w:tc>
          <w:tcPr>
            <w:tcW w:w="4111" w:type="dxa"/>
          </w:tcPr>
          <w:p w14:paraId="1E5A46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drug/pharmaceuticalProduct/productName</w:t>
            </w:r>
          </w:p>
          <w:p w14:paraId="0860F3C2" w14:textId="77777777" w:rsidR="00370D4A" w:rsidRPr="009C4747" w:rsidRDefault="00370D4A" w:rsidP="00A34D56">
            <w:pPr>
              <w:autoSpaceDE w:val="0"/>
              <w:autoSpaceDN w:val="0"/>
              <w:adjustRightInd w:val="0"/>
              <w:spacing w:line="240" w:lineRule="auto"/>
              <w:rPr>
                <w:szCs w:val="20"/>
                <w:lang w:val="en-US"/>
              </w:rPr>
            </w:pPr>
          </w:p>
          <w:p w14:paraId="0A74094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094E4A7" w14:textId="77777777" w:rsidR="00370D4A" w:rsidRPr="009C4747" w:rsidRDefault="00370D4A" w:rsidP="00A34D56">
            <w:pPr>
              <w:autoSpaceDE w:val="0"/>
              <w:autoSpaceDN w:val="0"/>
              <w:adjustRightInd w:val="0"/>
              <w:spacing w:line="240" w:lineRule="auto"/>
              <w:rPr>
                <w:szCs w:val="20"/>
                <w:lang w:val="en-US"/>
              </w:rPr>
            </w:pPr>
          </w:p>
          <w:p w14:paraId="0B1497D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drug/pharmaceuticalProduct/productName</w:t>
            </w:r>
          </w:p>
        </w:tc>
      </w:tr>
      <w:tr w:rsidR="00370D4A" w:rsidRPr="008E0AA0" w14:paraId="51A6BE12" w14:textId="77777777" w:rsidTr="009C4747">
        <w:trPr>
          <w:trHeight w:val="397"/>
        </w:trPr>
        <w:tc>
          <w:tcPr>
            <w:tcW w:w="1809" w:type="dxa"/>
            <w:vAlign w:val="center"/>
          </w:tcPr>
          <w:p w14:paraId="0DFFD4D3" w14:textId="77777777" w:rsidR="00370D4A" w:rsidRPr="009C4747" w:rsidRDefault="00370D4A" w:rsidP="00A34D56">
            <w:pPr>
              <w:rPr>
                <w:szCs w:val="20"/>
              </w:rPr>
            </w:pPr>
            <w:r w:rsidRPr="009C4747">
              <w:rPr>
                <w:szCs w:val="20"/>
              </w:rPr>
              <w:t>PharmaceuticalProductType.atcCode</w:t>
            </w:r>
          </w:p>
        </w:tc>
        <w:tc>
          <w:tcPr>
            <w:tcW w:w="2977" w:type="dxa"/>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drug/pharmaceuticalProduct/atcCode</w:t>
            </w:r>
          </w:p>
        </w:tc>
      </w:tr>
      <w:tr w:rsidR="00370D4A" w:rsidRPr="008E0AA0" w14:paraId="647CA2A1" w14:textId="77777777" w:rsidTr="009C4747">
        <w:trPr>
          <w:trHeight w:val="397"/>
        </w:trPr>
        <w:tc>
          <w:tcPr>
            <w:tcW w:w="1809" w:type="dxa"/>
            <w:vAlign w:val="center"/>
          </w:tcPr>
          <w:p w14:paraId="04D690CF" w14:textId="77777777" w:rsidR="00370D4A" w:rsidRPr="009C4747" w:rsidRDefault="00370D4A" w:rsidP="00A34D56">
            <w:pPr>
              <w:rPr>
                <w:szCs w:val="20"/>
              </w:rPr>
            </w:pPr>
            <w:r w:rsidRPr="009C4747">
              <w:rPr>
                <w:szCs w:val="20"/>
              </w:rPr>
              <w:lastRenderedPageBreak/>
              <w:t>PharmaceuticalProductType.routeOfAdministration</w:t>
            </w:r>
          </w:p>
        </w:tc>
        <w:tc>
          <w:tcPr>
            <w:tcW w:w="2977" w:type="dxa"/>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tcPr>
          <w:p w14:paraId="1BF7685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drug/pharmaceuticalProduct/routeOfAdministration</w:t>
            </w:r>
          </w:p>
        </w:tc>
      </w:tr>
      <w:tr w:rsidR="00370D4A" w:rsidRPr="008E0AA0" w14:paraId="30896A74" w14:textId="77777777" w:rsidTr="009C4747">
        <w:trPr>
          <w:trHeight w:val="397"/>
        </w:trPr>
        <w:tc>
          <w:tcPr>
            <w:tcW w:w="1809" w:type="dxa"/>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8E0AA0" w14:paraId="232F0F62" w14:textId="77777777" w:rsidTr="009C4747">
        <w:trPr>
          <w:trHeight w:val="397"/>
        </w:trPr>
        <w:tc>
          <w:tcPr>
            <w:tcW w:w="1809" w:type="dxa"/>
            <w:vAlign w:val="center"/>
          </w:tcPr>
          <w:p w14:paraId="22C5BCA2" w14:textId="77777777" w:rsidR="00370D4A" w:rsidRPr="009C4747" w:rsidRDefault="00370D4A" w:rsidP="00A34D56">
            <w:pPr>
              <w:rPr>
                <w:szCs w:val="20"/>
              </w:rPr>
            </w:pPr>
            <w:r w:rsidRPr="009C4747">
              <w:rPr>
                <w:szCs w:val="20"/>
              </w:rPr>
              <w:t>DosageType.maximumTime</w:t>
            </w:r>
          </w:p>
        </w:tc>
        <w:tc>
          <w:tcPr>
            <w:tcW w:w="2977" w:type="dxa"/>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tcPr>
          <w:p w14:paraId="04AA93EC"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drug/dosage/maximumTime</w:t>
            </w:r>
          </w:p>
        </w:tc>
      </w:tr>
      <w:tr w:rsidR="00370D4A" w:rsidRPr="008E0AA0" w14:paraId="6A3C9DF8" w14:textId="77777777" w:rsidTr="009C4747">
        <w:trPr>
          <w:trHeight w:val="397"/>
        </w:trPr>
        <w:tc>
          <w:tcPr>
            <w:tcW w:w="1809" w:type="dxa"/>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8E0AA0" w14:paraId="55927CCB" w14:textId="77777777" w:rsidTr="009C4747">
        <w:trPr>
          <w:trHeight w:val="397"/>
        </w:trPr>
        <w:tc>
          <w:tcPr>
            <w:tcW w:w="1809" w:type="dxa"/>
            <w:vAlign w:val="center"/>
          </w:tcPr>
          <w:p w14:paraId="32853326" w14:textId="77777777" w:rsidR="00370D4A" w:rsidRPr="009C4747" w:rsidRDefault="00370D4A" w:rsidP="00A34D56">
            <w:pPr>
              <w:rPr>
                <w:szCs w:val="20"/>
              </w:rPr>
            </w:pPr>
            <w:r w:rsidRPr="009C4747">
              <w:rPr>
                <w:szCs w:val="20"/>
              </w:rPr>
              <w:t>DosageType.unitDose</w:t>
            </w:r>
          </w:p>
        </w:tc>
        <w:tc>
          <w:tcPr>
            <w:tcW w:w="2977" w:type="dxa"/>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8E0AA0" w14:paraId="16834CD1" w14:textId="77777777" w:rsidTr="009C4747">
        <w:trPr>
          <w:trHeight w:val="397"/>
        </w:trPr>
        <w:tc>
          <w:tcPr>
            <w:tcW w:w="1809" w:type="dxa"/>
            <w:vAlign w:val="center"/>
          </w:tcPr>
          <w:p w14:paraId="6FCA5B9F" w14:textId="77777777" w:rsidR="00370D4A" w:rsidRPr="009C4747" w:rsidRDefault="00370D4A" w:rsidP="00A34D56">
            <w:pPr>
              <w:rPr>
                <w:szCs w:val="20"/>
              </w:rPr>
            </w:pPr>
            <w:r w:rsidRPr="009C4747">
              <w:rPr>
                <w:szCs w:val="20"/>
              </w:rPr>
              <w:lastRenderedPageBreak/>
              <w:t>DosageType.shortNotation</w:t>
            </w:r>
          </w:p>
        </w:tc>
        <w:tc>
          <w:tcPr>
            <w:tcW w:w="2977" w:type="dxa"/>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8E0AA0" w14:paraId="44842A02" w14:textId="77777777" w:rsidTr="009C4747">
        <w:trPr>
          <w:trHeight w:val="397"/>
        </w:trPr>
        <w:tc>
          <w:tcPr>
            <w:tcW w:w="1809" w:type="dxa"/>
            <w:vAlign w:val="center"/>
          </w:tcPr>
          <w:p w14:paraId="46269B68" w14:textId="77777777" w:rsidR="00370D4A" w:rsidRPr="009C4747" w:rsidRDefault="00370D4A" w:rsidP="00A34D56">
            <w:pPr>
              <w:rPr>
                <w:szCs w:val="20"/>
              </w:rPr>
            </w:pPr>
            <w:r w:rsidRPr="009C4747">
              <w:rPr>
                <w:szCs w:val="20"/>
              </w:rPr>
              <w:t>SetDosageType</w:t>
            </w:r>
          </w:p>
        </w:tc>
        <w:tc>
          <w:tcPr>
            <w:tcW w:w="2977" w:type="dxa"/>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8E0AA0" w14:paraId="76A5A2C1" w14:textId="77777777" w:rsidTr="009C4747">
        <w:trPr>
          <w:trHeight w:val="397"/>
        </w:trPr>
        <w:tc>
          <w:tcPr>
            <w:tcW w:w="1809" w:type="dxa"/>
            <w:vAlign w:val="center"/>
          </w:tcPr>
          <w:p w14:paraId="1D4C5E61" w14:textId="77777777" w:rsidR="00370D4A" w:rsidRPr="009C4747" w:rsidRDefault="00370D4A" w:rsidP="00A34D56">
            <w:pPr>
              <w:rPr>
                <w:szCs w:val="20"/>
              </w:rPr>
            </w:pPr>
            <w:r w:rsidRPr="009C4747">
              <w:rPr>
                <w:szCs w:val="20"/>
              </w:rPr>
              <w:t>MaximumDosageType</w:t>
            </w:r>
          </w:p>
        </w:tc>
        <w:tc>
          <w:tcPr>
            <w:tcW w:w="2977" w:type="dxa"/>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8E0AA0" w14:paraId="0A2C9A9C" w14:textId="77777777" w:rsidTr="009C4747">
        <w:trPr>
          <w:trHeight w:val="397"/>
        </w:trPr>
        <w:tc>
          <w:tcPr>
            <w:tcW w:w="1809" w:type="dxa"/>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8E0AA0" w14:paraId="49F42E83" w14:textId="77777777" w:rsidTr="009C4747">
        <w:trPr>
          <w:trHeight w:val="397"/>
        </w:trPr>
        <w:tc>
          <w:tcPr>
            <w:tcW w:w="1809" w:type="dxa"/>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8E0AA0" w14:paraId="583634CE" w14:textId="77777777" w:rsidTr="009C4747">
        <w:trPr>
          <w:trHeight w:val="397"/>
        </w:trPr>
        <w:tc>
          <w:tcPr>
            <w:tcW w:w="1809" w:type="dxa"/>
            <w:vAlign w:val="center"/>
          </w:tcPr>
          <w:p w14:paraId="37A946DC" w14:textId="77777777" w:rsidR="00370D4A" w:rsidRPr="009C4747" w:rsidRDefault="00370D4A" w:rsidP="00A34D56">
            <w:pPr>
              <w:rPr>
                <w:szCs w:val="20"/>
              </w:rPr>
            </w:pPr>
            <w:r w:rsidRPr="009C4747">
              <w:rPr>
                <w:szCs w:val="20"/>
              </w:rPr>
              <w:lastRenderedPageBreak/>
              <w:t>FrequencyDosageType.frequency</w:t>
            </w:r>
          </w:p>
        </w:tc>
        <w:tc>
          <w:tcPr>
            <w:tcW w:w="2977" w:type="dxa"/>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8E0AA0" w14:paraId="4D0A6337" w14:textId="77777777" w:rsidTr="009C4747">
        <w:trPr>
          <w:trHeight w:val="397"/>
        </w:trPr>
        <w:tc>
          <w:tcPr>
            <w:tcW w:w="1809" w:type="dxa"/>
            <w:vAlign w:val="center"/>
          </w:tcPr>
          <w:p w14:paraId="3294A7C4" w14:textId="77777777" w:rsidR="00370D4A" w:rsidRPr="009C4747" w:rsidRDefault="00370D4A" w:rsidP="00A34D56">
            <w:pPr>
              <w:rPr>
                <w:szCs w:val="20"/>
              </w:rPr>
            </w:pPr>
            <w:r w:rsidRPr="009C4747">
              <w:rPr>
                <w:szCs w:val="20"/>
              </w:rPr>
              <w:t>PeriodDosageType.dose</w:t>
            </w:r>
          </w:p>
        </w:tc>
        <w:tc>
          <w:tcPr>
            <w:tcW w:w="2977" w:type="dxa"/>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8E0AA0" w14:paraId="438DCDB7" w14:textId="77777777" w:rsidTr="009C4747">
        <w:trPr>
          <w:trHeight w:val="397"/>
        </w:trPr>
        <w:tc>
          <w:tcPr>
            <w:tcW w:w="1809" w:type="dxa"/>
            <w:vAlign w:val="center"/>
          </w:tcPr>
          <w:p w14:paraId="228D1F4E" w14:textId="77777777" w:rsidR="00370D4A" w:rsidRPr="009C4747" w:rsidRDefault="00370D4A" w:rsidP="00A34D56">
            <w:pPr>
              <w:rPr>
                <w:szCs w:val="20"/>
              </w:rPr>
            </w:pPr>
            <w:r w:rsidRPr="009C4747">
              <w:rPr>
                <w:szCs w:val="20"/>
              </w:rPr>
              <w:t>PeriodDosageType.period</w:t>
            </w:r>
          </w:p>
        </w:tc>
        <w:tc>
          <w:tcPr>
            <w:tcW w:w="2977" w:type="dxa"/>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8E0AA0" w14:paraId="2F91E842" w14:textId="77777777" w:rsidTr="009C4747">
        <w:trPr>
          <w:trHeight w:val="397"/>
        </w:trPr>
        <w:tc>
          <w:tcPr>
            <w:tcW w:w="1809" w:type="dxa"/>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8E0AA0" w14:paraId="373750F9" w14:textId="77777777" w:rsidTr="009C4747">
        <w:trPr>
          <w:trHeight w:val="397"/>
        </w:trPr>
        <w:tc>
          <w:tcPr>
            <w:tcW w:w="1809" w:type="dxa"/>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8E0AA0" w14:paraId="74007A3E" w14:textId="77777777" w:rsidTr="009C4747">
        <w:trPr>
          <w:trHeight w:val="397"/>
        </w:trPr>
        <w:tc>
          <w:tcPr>
            <w:tcW w:w="1809" w:type="dxa"/>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vAlign w:val="center"/>
          </w:tcPr>
          <w:p w14:paraId="4B4E1259" w14:textId="77777777" w:rsidR="00370D4A" w:rsidRPr="009C4747" w:rsidRDefault="00370D4A" w:rsidP="009C4747">
            <w:pPr>
              <w:rPr>
                <w:szCs w:val="20"/>
              </w:rPr>
            </w:pPr>
            <w:r w:rsidRPr="009C4747">
              <w:rPr>
                <w:szCs w:val="20"/>
              </w:rPr>
              <w:t>Dosering.starttidpunkt</w:t>
            </w:r>
          </w:p>
        </w:tc>
        <w:tc>
          <w:tcPr>
            <w:tcW w:w="4111" w:type="dxa"/>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8E0AA0" w14:paraId="04CC66FB" w14:textId="77777777" w:rsidTr="009C4747">
        <w:trPr>
          <w:trHeight w:val="397"/>
        </w:trPr>
        <w:tc>
          <w:tcPr>
            <w:tcW w:w="1809" w:type="dxa"/>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8E0AA0" w14:paraId="5F353E6A" w14:textId="77777777" w:rsidTr="009C4747">
        <w:trPr>
          <w:trHeight w:val="397"/>
        </w:trPr>
        <w:tc>
          <w:tcPr>
            <w:tcW w:w="1809" w:type="dxa"/>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8E0AA0" w14:paraId="2688F207" w14:textId="77777777" w:rsidTr="009C4747">
        <w:trPr>
          <w:trHeight w:val="397"/>
        </w:trPr>
        <w:tc>
          <w:tcPr>
            <w:tcW w:w="1809" w:type="dxa"/>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8E0AA0" w14:paraId="479B7870" w14:textId="77777777" w:rsidTr="009C4747">
        <w:trPr>
          <w:trHeight w:val="397"/>
        </w:trPr>
        <w:tc>
          <w:tcPr>
            <w:tcW w:w="1809" w:type="dxa"/>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8E0AA0" w14:paraId="4C3147CA" w14:textId="77777777" w:rsidTr="009C4747">
        <w:trPr>
          <w:trHeight w:val="397"/>
        </w:trPr>
        <w:tc>
          <w:tcPr>
            <w:tcW w:w="1809" w:type="dxa"/>
            <w:vAlign w:val="center"/>
          </w:tcPr>
          <w:p w14:paraId="32683D26" w14:textId="77777777" w:rsidR="00370D4A" w:rsidRPr="009C4747" w:rsidRDefault="00370D4A" w:rsidP="00A34D56">
            <w:pPr>
              <w:rPr>
                <w:szCs w:val="20"/>
              </w:rPr>
            </w:pPr>
            <w:r w:rsidRPr="009C4747">
              <w:rPr>
                <w:szCs w:val="20"/>
              </w:rPr>
              <w:t>SingleDoseType.time</w:t>
            </w:r>
          </w:p>
        </w:tc>
        <w:tc>
          <w:tcPr>
            <w:tcW w:w="2977" w:type="dxa"/>
            <w:vAlign w:val="center"/>
          </w:tcPr>
          <w:p w14:paraId="63FEBA30" w14:textId="77777777" w:rsidR="00370D4A" w:rsidRPr="009C4747" w:rsidRDefault="00370D4A" w:rsidP="009C4747">
            <w:pPr>
              <w:rPr>
                <w:szCs w:val="20"/>
              </w:rPr>
            </w:pPr>
            <w:r w:rsidRPr="009C4747">
              <w:rPr>
                <w:szCs w:val="20"/>
              </w:rPr>
              <w:t>Dosering.starttidpunkt</w:t>
            </w:r>
          </w:p>
        </w:tc>
        <w:tc>
          <w:tcPr>
            <w:tcW w:w="4111" w:type="dxa"/>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8E0AA0" w14:paraId="44432E28" w14:textId="77777777" w:rsidTr="009C4747">
        <w:trPr>
          <w:trHeight w:val="397"/>
        </w:trPr>
        <w:tc>
          <w:tcPr>
            <w:tcW w:w="1809" w:type="dxa"/>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vAlign w:val="center"/>
          </w:tcPr>
          <w:p w14:paraId="0CDD053D" w14:textId="77777777" w:rsidR="00370D4A" w:rsidRPr="009C4747" w:rsidRDefault="00370D4A" w:rsidP="009C4747">
            <w:pPr>
              <w:rPr>
                <w:szCs w:val="20"/>
              </w:rPr>
            </w:pPr>
            <w:r w:rsidRPr="009C4747">
              <w:rPr>
                <w:szCs w:val="20"/>
              </w:rPr>
              <w:t>Dosering</w:t>
            </w:r>
          </w:p>
        </w:tc>
        <w:tc>
          <w:tcPr>
            <w:tcW w:w="4111" w:type="dxa"/>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8E0AA0" w14:paraId="61D192FA" w14:textId="77777777" w:rsidTr="009C4747">
        <w:trPr>
          <w:trHeight w:val="397"/>
        </w:trPr>
        <w:tc>
          <w:tcPr>
            <w:tcW w:w="1809" w:type="dxa"/>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8E0AA0" w14:paraId="67EB8747" w14:textId="77777777" w:rsidTr="009C4747">
        <w:trPr>
          <w:trHeight w:val="397"/>
        </w:trPr>
        <w:tc>
          <w:tcPr>
            <w:tcW w:w="1809" w:type="dxa"/>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8E0AA0" w14:paraId="42F45CE2" w14:textId="77777777" w:rsidTr="009C4747">
        <w:trPr>
          <w:trHeight w:val="397"/>
        </w:trPr>
        <w:tc>
          <w:tcPr>
            <w:tcW w:w="1809" w:type="dxa"/>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8E0AA0" w14:paraId="392D5E3D" w14:textId="77777777" w:rsidTr="009C4747">
        <w:trPr>
          <w:trHeight w:val="397"/>
        </w:trPr>
        <w:tc>
          <w:tcPr>
            <w:tcW w:w="1809" w:type="dxa"/>
            <w:vAlign w:val="center"/>
          </w:tcPr>
          <w:p w14:paraId="339C3254" w14:textId="77777777" w:rsidR="00370D4A" w:rsidRPr="009C4747" w:rsidRDefault="00370D4A" w:rsidP="00A34D56">
            <w:pPr>
              <w:rPr>
                <w:szCs w:val="20"/>
              </w:rPr>
            </w:pPr>
            <w:r w:rsidRPr="009C4747">
              <w:rPr>
                <w:szCs w:val="20"/>
              </w:rPr>
              <w:t>DispensationAuthorizationType.dispensationInterval</w:t>
            </w:r>
          </w:p>
        </w:tc>
        <w:tc>
          <w:tcPr>
            <w:tcW w:w="2977" w:type="dxa"/>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tcPr>
          <w:p w14:paraId="5C941D1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ispensationAuthorization/dispensationInterval</w:t>
            </w:r>
          </w:p>
        </w:tc>
      </w:tr>
      <w:tr w:rsidR="00370D4A" w:rsidRPr="008E0AA0" w14:paraId="2218306A" w14:textId="77777777" w:rsidTr="009C4747">
        <w:trPr>
          <w:trHeight w:val="397"/>
        </w:trPr>
        <w:tc>
          <w:tcPr>
            <w:tcW w:w="1809" w:type="dxa"/>
            <w:vAlign w:val="center"/>
          </w:tcPr>
          <w:p w14:paraId="1C85244D" w14:textId="77777777" w:rsidR="00370D4A" w:rsidRPr="009C4747" w:rsidRDefault="00370D4A" w:rsidP="00A34D56">
            <w:pPr>
              <w:rPr>
                <w:szCs w:val="20"/>
              </w:rPr>
            </w:pPr>
            <w:r w:rsidRPr="009C4747">
              <w:rPr>
                <w:szCs w:val="20"/>
              </w:rPr>
              <w:t>DispensationAuthorizationType.to</w:t>
            </w:r>
            <w:r w:rsidRPr="009C4747">
              <w:rPr>
                <w:szCs w:val="20"/>
              </w:rPr>
              <w:lastRenderedPageBreak/>
              <w:t>talAmount</w:t>
            </w:r>
          </w:p>
        </w:tc>
        <w:tc>
          <w:tcPr>
            <w:tcW w:w="2977" w:type="dxa"/>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8E0AA0" w14:paraId="7336D518" w14:textId="77777777" w:rsidTr="009C4747">
        <w:trPr>
          <w:trHeight w:val="397"/>
        </w:trPr>
        <w:tc>
          <w:tcPr>
            <w:tcW w:w="1809" w:type="dxa"/>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8E0AA0" w14:paraId="17E1B683" w14:textId="77777777" w:rsidTr="009C4747">
        <w:trPr>
          <w:trHeight w:val="397"/>
        </w:trPr>
        <w:tc>
          <w:tcPr>
            <w:tcW w:w="1809" w:type="dxa"/>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8E0AA0" w14:paraId="00B9E85B" w14:textId="77777777" w:rsidTr="009C4747">
        <w:trPr>
          <w:trHeight w:val="397"/>
        </w:trPr>
        <w:tc>
          <w:tcPr>
            <w:tcW w:w="1809" w:type="dxa"/>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8E0AA0" w14:paraId="5E73B428" w14:textId="77777777" w:rsidTr="009C4747">
        <w:trPr>
          <w:trHeight w:val="397"/>
        </w:trPr>
        <w:tc>
          <w:tcPr>
            <w:tcW w:w="1809" w:type="dxa"/>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8E0AA0" w14:paraId="44B69CA0" w14:textId="77777777" w:rsidTr="009C4747">
        <w:trPr>
          <w:trHeight w:val="397"/>
        </w:trPr>
        <w:tc>
          <w:tcPr>
            <w:tcW w:w="1809" w:type="dxa"/>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8E0AA0" w14:paraId="2E99F5E5" w14:textId="77777777" w:rsidTr="009C4747">
        <w:trPr>
          <w:trHeight w:val="397"/>
        </w:trPr>
        <w:tc>
          <w:tcPr>
            <w:tcW w:w="1809" w:type="dxa"/>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8E0AA0" w14:paraId="5ABFBA98" w14:textId="77777777" w:rsidTr="009C4747">
        <w:trPr>
          <w:trHeight w:val="397"/>
        </w:trPr>
        <w:tc>
          <w:tcPr>
            <w:tcW w:w="1809" w:type="dxa"/>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8E0AA0" w14:paraId="73155763" w14:textId="77777777" w:rsidTr="009C4747">
        <w:trPr>
          <w:trHeight w:val="397"/>
        </w:trPr>
        <w:tc>
          <w:tcPr>
            <w:tcW w:w="1809" w:type="dxa"/>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8E0AA0" w14:paraId="37DFFEB0" w14:textId="77777777" w:rsidTr="009C4747">
        <w:trPr>
          <w:trHeight w:val="397"/>
        </w:trPr>
        <w:tc>
          <w:tcPr>
            <w:tcW w:w="1809" w:type="dxa"/>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8E0AA0" w14:paraId="2A264EC8" w14:textId="77777777" w:rsidTr="009C4747">
        <w:trPr>
          <w:trHeight w:val="397"/>
        </w:trPr>
        <w:tc>
          <w:tcPr>
            <w:tcW w:w="1809" w:type="dxa"/>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8E0AA0" w14:paraId="1D0DD257" w14:textId="77777777" w:rsidTr="009C4747">
        <w:trPr>
          <w:trHeight w:val="397"/>
        </w:trPr>
        <w:tc>
          <w:tcPr>
            <w:tcW w:w="1809" w:type="dxa"/>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8E0AA0" w14:paraId="7C18E05B" w14:textId="77777777" w:rsidTr="009C4747">
        <w:trPr>
          <w:trHeight w:val="397"/>
        </w:trPr>
        <w:tc>
          <w:tcPr>
            <w:tcW w:w="1809" w:type="dxa"/>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8E0AA0" w14:paraId="1FB098E4" w14:textId="77777777" w:rsidTr="009C4747">
        <w:trPr>
          <w:trHeight w:val="397"/>
        </w:trPr>
        <w:tc>
          <w:tcPr>
            <w:tcW w:w="1809" w:type="dxa"/>
          </w:tcPr>
          <w:p w14:paraId="6163FDCA" w14:textId="77777777" w:rsidR="00370D4A" w:rsidRPr="009C4747" w:rsidRDefault="00370D4A" w:rsidP="00A34D56">
            <w:pPr>
              <w:rPr>
                <w:szCs w:val="20"/>
              </w:rPr>
            </w:pPr>
            <w:r w:rsidRPr="009C4747">
              <w:rPr>
                <w:szCs w:val="20"/>
              </w:rPr>
              <w:t>OrgUnitType.orgUnitTelecom</w:t>
            </w:r>
          </w:p>
        </w:tc>
        <w:tc>
          <w:tcPr>
            <w:tcW w:w="2977" w:type="dxa"/>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8E0AA0" w14:paraId="22A3A007" w14:textId="77777777" w:rsidTr="009C4747">
        <w:trPr>
          <w:trHeight w:val="397"/>
        </w:trPr>
        <w:tc>
          <w:tcPr>
            <w:tcW w:w="1809" w:type="dxa"/>
          </w:tcPr>
          <w:p w14:paraId="54E623F1" w14:textId="77777777" w:rsidR="00370D4A" w:rsidRPr="009C4747" w:rsidRDefault="00370D4A" w:rsidP="00A34D56">
            <w:pPr>
              <w:rPr>
                <w:szCs w:val="20"/>
              </w:rPr>
            </w:pPr>
            <w:r w:rsidRPr="009C4747">
              <w:rPr>
                <w:szCs w:val="20"/>
              </w:rPr>
              <w:t>OrgUnitType.orgUnitEmail</w:t>
            </w:r>
          </w:p>
        </w:tc>
        <w:tc>
          <w:tcPr>
            <w:tcW w:w="2977" w:type="dxa"/>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8E0AA0" w14:paraId="5A7563F4" w14:textId="77777777" w:rsidTr="009C4747">
        <w:trPr>
          <w:trHeight w:val="397"/>
        </w:trPr>
        <w:tc>
          <w:tcPr>
            <w:tcW w:w="1809" w:type="dxa"/>
          </w:tcPr>
          <w:p w14:paraId="7A3F03AE" w14:textId="77777777" w:rsidR="00370D4A" w:rsidRPr="009C4747" w:rsidRDefault="00370D4A" w:rsidP="00A34D56">
            <w:pPr>
              <w:rPr>
                <w:szCs w:val="20"/>
              </w:rPr>
            </w:pPr>
            <w:r w:rsidRPr="009C4747">
              <w:rPr>
                <w:szCs w:val="20"/>
              </w:rPr>
              <w:t>OrgUnitType.orgUnitAddress</w:t>
            </w:r>
          </w:p>
        </w:tc>
        <w:tc>
          <w:tcPr>
            <w:tcW w:w="2977" w:type="dxa"/>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8E0AA0" w14:paraId="39AC2607" w14:textId="77777777" w:rsidTr="009C4747">
        <w:trPr>
          <w:trHeight w:val="397"/>
        </w:trPr>
        <w:tc>
          <w:tcPr>
            <w:tcW w:w="1809" w:type="dxa"/>
          </w:tcPr>
          <w:p w14:paraId="64887D34" w14:textId="77777777" w:rsidR="00370D4A" w:rsidRPr="009C4747" w:rsidRDefault="00370D4A" w:rsidP="00A34D56">
            <w:pPr>
              <w:rPr>
                <w:szCs w:val="20"/>
              </w:rPr>
            </w:pPr>
            <w:r w:rsidRPr="009C4747">
              <w:rPr>
                <w:szCs w:val="20"/>
              </w:rPr>
              <w:t>OrgUnitType.orgUnitLocation</w:t>
            </w:r>
          </w:p>
        </w:tc>
        <w:tc>
          <w:tcPr>
            <w:tcW w:w="2977" w:type="dxa"/>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1" w:name="_Toc357754858"/>
      <w:bookmarkStart w:id="122" w:name="_Toc243452569"/>
      <w:r>
        <w:br w:type="page"/>
      </w:r>
    </w:p>
    <w:p w14:paraId="3FC25909" w14:textId="666ED823" w:rsidR="0039481C" w:rsidRDefault="0039481C" w:rsidP="0039481C">
      <w:pPr>
        <w:pStyle w:val="Heading1"/>
      </w:pPr>
      <w:bookmarkStart w:id="123" w:name="_Toc387838002"/>
      <w:r>
        <w:lastRenderedPageBreak/>
        <w:t>Tjänstekontrakt</w:t>
      </w:r>
      <w:bookmarkEnd w:id="109"/>
      <w:bookmarkEnd w:id="121"/>
      <w:bookmarkEnd w:id="122"/>
      <w:bookmarkEnd w:id="123"/>
    </w:p>
    <w:p w14:paraId="1DDE93E0" w14:textId="59B57B2E" w:rsidR="0039481C" w:rsidRPr="00D27FB3" w:rsidRDefault="00D27FB3" w:rsidP="0039481C">
      <w:pPr>
        <w:pStyle w:val="Heading2"/>
      </w:pPr>
      <w:bookmarkStart w:id="124" w:name="_Toc387838003"/>
      <w:r w:rsidRPr="00D27FB3">
        <w:t>GetVaccinationHistory</w:t>
      </w:r>
      <w:bookmarkEnd w:id="124"/>
    </w:p>
    <w:p w14:paraId="2E6B724B" w14:textId="4C22B424" w:rsidR="00D27FB3" w:rsidRDefault="00D27FB3" w:rsidP="00D27FB3">
      <w:pPr>
        <w:tabs>
          <w:tab w:val="left" w:pos="567"/>
        </w:tabs>
        <w:spacing w:line="239" w:lineRule="auto"/>
        <w:ind w:right="838"/>
        <w:rPr>
          <w:spacing w:val="-1"/>
        </w:rPr>
      </w:pPr>
      <w:bookmarkStart w:id="125"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6" w:name="_Toc387838004"/>
      <w:r w:rsidRPr="00D27FB3">
        <w:t>Version</w:t>
      </w:r>
      <w:bookmarkEnd w:id="125"/>
      <w:bookmarkEnd w:id="126"/>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7" w:name="_Toc379448266"/>
      <w:bookmarkStart w:id="128" w:name="_Toc386186853"/>
      <w:bookmarkStart w:id="129" w:name="_Toc387838005"/>
      <w:r w:rsidRPr="00D20363">
        <w:t>Gemensamma informationskomponenter</w:t>
      </w:r>
      <w:bookmarkEnd w:id="127"/>
      <w:bookmarkEnd w:id="128"/>
      <w:bookmarkEnd w:id="129"/>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0" w:name="_Ref356908162"/>
      <w:bookmarkStart w:id="131" w:name="_Toc387838006"/>
      <w:r w:rsidRPr="00737EC3">
        <w:t>Särskilda förutsättningar beroende på typ av konsument</w:t>
      </w:r>
      <w:bookmarkEnd w:id="130"/>
      <w:r>
        <w:t xml:space="preserve"> med hänsyn till historisk </w:t>
      </w:r>
      <w:r w:rsidRPr="00912B23">
        <w:t>information (i äldre system)</w:t>
      </w:r>
      <w:bookmarkEnd w:id="131"/>
    </w:p>
    <w:p w14:paraId="1B63D5A0" w14:textId="46445530"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BE4830">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2" w:name="_Toc243452572"/>
      <w:bookmarkStart w:id="133" w:name="_Toc387838007"/>
      <w:r>
        <w:t>Fältregler</w:t>
      </w:r>
      <w:bookmarkEnd w:id="132"/>
      <w:bookmarkEnd w:id="133"/>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4"/>
            <w:r>
              <w:rPr>
                <w:spacing w:val="-1"/>
                <w:szCs w:val="20"/>
              </w:rPr>
              <w:t>enligt NPÖ RIV 2.2.0 avsnitt 4.1.39 beslutsregel: I de fall då HSA-id inte finns tillgängligt i systemet kan Orgnr + lokalt id anges)</w:t>
            </w:r>
            <w:r w:rsidRPr="00A34D56">
              <w:rPr>
                <w:spacing w:val="-1"/>
                <w:szCs w:val="20"/>
              </w:rPr>
              <w:t>.</w:t>
            </w:r>
            <w:commentRangeEnd w:id="134"/>
            <w:r w:rsidR="00D85001">
              <w:rPr>
                <w:rStyle w:val="CommentReference"/>
                <w:rFonts w:ascii="Arial" w:eastAsia="ヒラギノ角ゴ Pro W3" w:hAnsi="Arial"/>
                <w:i/>
                <w:color w:val="000000"/>
                <w:lang w:val="en-GB"/>
              </w:rPr>
              <w:commentReference w:id="134"/>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573261"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commentRangeStart w:id="135"/>
            <w:r w:rsidRPr="00A34D56">
              <w:rPr>
                <w:szCs w:val="20"/>
              </w:rPr>
              <w:t>vaccineType</w:t>
            </w:r>
            <w:commentRangeEnd w:id="135"/>
            <w:r w:rsidR="00434761">
              <w:rPr>
                <w:rStyle w:val="CommentReference"/>
                <w:rFonts w:ascii="Arial" w:eastAsia="ヒラギノ角ゴ Pro W3" w:hAnsi="Arial"/>
                <w:i/>
                <w:color w:val="000000"/>
                <w:lang w:val="en-GB"/>
              </w:rPr>
              <w:commentReference w:id="135"/>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 xml:space="preserve">Innehåller information om begäran gick bra eller </w:t>
            </w:r>
            <w:proofErr w:type="gramStart"/>
            <w:r w:rsidRPr="004F7E80">
              <w:rPr>
                <w:szCs w:val="20"/>
              </w:rPr>
              <w:t>ej</w:t>
            </w:r>
            <w:proofErr w:type="gramEnd"/>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proofErr w:type="gramStart"/>
            <w:r w:rsidRPr="004F7E80">
              <w:rPr>
                <w:rFonts w:cs="Arial"/>
                <w:szCs w:val="20"/>
              </w:rPr>
              <w:lastRenderedPageBreak/>
              <w:t>..</w:t>
            </w:r>
            <w:proofErr w:type="gramEnd"/>
            <w:r w:rsidRPr="004F7E80">
              <w:rPr>
                <w:rFonts w:cs="Arial"/>
                <w:szCs w:val="20"/>
              </w:rPr>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6" w:name="_Toc243452573"/>
      <w:bookmarkStart w:id="137" w:name="_Toc387838008"/>
      <w:r>
        <w:t>Övriga regler</w:t>
      </w:r>
      <w:bookmarkEnd w:id="136"/>
      <w:bookmarkEnd w:id="137"/>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8" w:name="_Toc387838009"/>
      <w:r>
        <w:br w:type="page"/>
      </w:r>
    </w:p>
    <w:p w14:paraId="4BAB9BB7" w14:textId="09C6140D" w:rsidR="004F1154" w:rsidRPr="00D27FB3" w:rsidRDefault="004F1154" w:rsidP="004F1154">
      <w:pPr>
        <w:pStyle w:val="Heading2"/>
      </w:pPr>
      <w:r w:rsidRPr="00D27FB3">
        <w:lastRenderedPageBreak/>
        <w:t>Get</w:t>
      </w:r>
      <w:r>
        <w:t>MedicationMedicalHistory</w:t>
      </w:r>
      <w:bookmarkEnd w:id="138"/>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9" w:name="_Toc387838010"/>
      <w:r w:rsidRPr="00D27FB3">
        <w:t>Version</w:t>
      </w:r>
      <w:bookmarkEnd w:id="139"/>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40" w:name="_Toc387838011"/>
      <w:r w:rsidRPr="00CC412F">
        <w:t xml:space="preserve">Gemensamma </w:t>
      </w:r>
      <w:r w:rsidRPr="00D20363">
        <w:t>informationskomponenter</w:t>
      </w:r>
      <w:bookmarkEnd w:id="140"/>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41" w:name="_Toc387838012"/>
      <w:r>
        <w:t>Fältregler</w:t>
      </w:r>
      <w:bookmarkEnd w:id="141"/>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4049E0">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5076B58" w14:textId="77777777" w:rsidR="002E0A74" w:rsidRPr="004049E0" w:rsidRDefault="002E0A74" w:rsidP="002E0A74">
            <w:pPr>
              <w:tabs>
                <w:tab w:val="left" w:pos="567"/>
              </w:tabs>
              <w:spacing w:line="229" w:lineRule="exact"/>
              <w:ind w:left="102"/>
              <w:rPr>
                <w:sz w:val="20"/>
                <w:szCs w:val="20"/>
                <w:lang w:val="sv-SE"/>
              </w:rPr>
            </w:pPr>
            <w:proofErr w:type="gramStart"/>
            <w:r w:rsidRPr="004049E0">
              <w:rPr>
                <w:sz w:val="20"/>
                <w:szCs w:val="20"/>
                <w:lang w:val="sv-SE"/>
              </w:rPr>
              <w:t>..</w:t>
            </w:r>
            <w:proofErr w:type="gramEnd"/>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w:t>
            </w:r>
            <w:proofErr w:type="gramStart"/>
            <w:r w:rsidRPr="004049E0">
              <w:rPr>
                <w:sz w:val="20"/>
                <w:szCs w:val="20"/>
                <w:lang w:val="sv-SE"/>
              </w:rPr>
              <w:t>..</w:t>
            </w:r>
            <w:proofErr w:type="gramEnd"/>
            <w:r w:rsidRPr="004049E0">
              <w:rPr>
                <w:sz w:val="20"/>
                <w:szCs w:val="20"/>
                <w:lang w:val="sv-SE"/>
              </w:rPr>
              <w:t>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w:t>
            </w:r>
            <w:proofErr w:type="gramStart"/>
            <w:r w:rsidRPr="004049E0">
              <w:rPr>
                <w:sz w:val="20"/>
                <w:szCs w:val="20"/>
                <w:lang w:val="sv-SE"/>
              </w:rPr>
              <w:t>97.3.1</w:t>
            </w:r>
            <w:proofErr w:type="gramEnd"/>
            <w:r w:rsidRPr="004049E0">
              <w:rPr>
                <w:sz w:val="20"/>
                <w:szCs w:val="20"/>
                <w:lang w:val="sv-SE"/>
              </w:rPr>
              <w:t>.3)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296F37" w:rsidRPr="00CF245D">
              <w:rPr>
                <w:sz w:val="20"/>
                <w:szCs w:val="20"/>
                <w:lang w:val="sv-SE"/>
              </w:rPr>
              <w:t>R</w:t>
            </w:r>
            <w:r w:rsidR="00296F37" w:rsidRPr="00CF245D">
              <w:rPr>
                <w:noProof/>
                <w:sz w:val="20"/>
                <w:szCs w:val="20"/>
                <w:lang w:val="sv-SE"/>
              </w:rPr>
              <w:t>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42"/>
            <w:r w:rsidRPr="00DA0988">
              <w:rPr>
                <w:rFonts w:cs="Times-Italic"/>
                <w:iCs/>
                <w:sz w:val="20"/>
                <w:szCs w:val="20"/>
                <w:highlight w:val="yellow"/>
                <w:lang w:val="sv-SE"/>
              </w:rPr>
              <w:t>Kodverk</w:t>
            </w:r>
            <w:commentRangeEnd w:id="142"/>
            <w:r>
              <w:rPr>
                <w:rStyle w:val="CommentReference"/>
                <w:rFonts w:ascii="Arial" w:eastAsia="ヒラギノ角ゴ Pro W3" w:hAnsi="Arial" w:cs="Times New Roman"/>
                <w:i/>
                <w:color w:val="000000"/>
                <w:lang w:val="en-GB"/>
              </w:rPr>
              <w:commentReference w:id="142"/>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463E09" w:rsidRPr="002E0A74" w:rsidRDefault="00463E09" w:rsidP="002E0A74">
            <w:pPr>
              <w:spacing w:line="229" w:lineRule="exact"/>
              <w:rPr>
                <w:sz w:val="20"/>
                <w:szCs w:val="20"/>
                <w:lang w:val="sv-SE"/>
              </w:rPr>
            </w:pPr>
            <w:commentRangeStart w:id="143"/>
            <w:r w:rsidRPr="002E0A74">
              <w:rPr>
                <w:sz w:val="20"/>
                <w:szCs w:val="20"/>
                <w:highlight w:val="yellow"/>
                <w:lang w:val="sv-SE"/>
              </w:rPr>
              <w:t xml:space="preserve">Kodverk </w:t>
            </w:r>
            <w:commentRangeEnd w:id="143"/>
            <w:r>
              <w:rPr>
                <w:rStyle w:val="CommentReference"/>
                <w:rFonts w:ascii="Arial" w:eastAsia="ヒラギノ角ゴ Pro W3" w:hAnsi="Arial" w:cs="Times New Roman"/>
                <w:i/>
                <w:color w:val="000000"/>
                <w:lang w:val="en-GB"/>
              </w:rPr>
              <w:commentReference w:id="143"/>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w:t>
            </w:r>
            <w:proofErr w:type="gramStart"/>
            <w:r w:rsidRPr="00882CEC">
              <w:rPr>
                <w:spacing w:val="-1"/>
                <w:sz w:val="20"/>
                <w:szCs w:val="20"/>
                <w:lang w:val="sv-SE"/>
              </w:rPr>
              <w:t>..</w:t>
            </w:r>
            <w:proofErr w:type="gramEnd"/>
            <w:r w:rsidRPr="00882CEC">
              <w:rPr>
                <w:spacing w:val="-1"/>
                <w:sz w:val="20"/>
                <w:szCs w:val="20"/>
                <w:lang w:val="sv-SE"/>
              </w:rPr>
              <w:t>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71E8E">
              <w:rPr>
                <w:sz w:val="20"/>
                <w:szCs w:val="20"/>
              </w:rPr>
              <w:t>R</w:t>
            </w:r>
            <w:r w:rsidRPr="00871E8E">
              <w:rPr>
                <w:noProof/>
                <w:sz w:val="20"/>
                <w:szCs w:val="20"/>
              </w:rPr>
              <w:t>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proofErr w:type="gramStart"/>
            <w:r w:rsidR="00AC60F3" w:rsidRPr="00AC60F3">
              <w:rPr>
                <w:spacing w:val="-1"/>
                <w:sz w:val="20"/>
                <w:szCs w:val="20"/>
                <w:lang w:val="sv-SE"/>
              </w:rPr>
              <w:t>..</w:t>
            </w:r>
            <w:proofErr w:type="gramEnd"/>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71E8E">
              <w:rPr>
                <w:sz w:val="20"/>
                <w:szCs w:val="20"/>
              </w:rPr>
              <w:t>R</w:t>
            </w:r>
            <w:r w:rsidRPr="00871E8E">
              <w:rPr>
                <w:noProof/>
                <w:sz w:val="20"/>
                <w:szCs w:val="20"/>
              </w:rPr>
              <w:t>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proofErr w:type="gramStart"/>
            <w:r w:rsidRPr="00AC60F3">
              <w:rPr>
                <w:spacing w:val="-1"/>
                <w:sz w:val="20"/>
                <w:szCs w:val="20"/>
                <w:lang w:val="sv-SE"/>
              </w:rPr>
              <w:t>..</w:t>
            </w:r>
            <w:proofErr w:type="gramEnd"/>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proofErr w:type="gramStart"/>
            <w:r w:rsidRPr="00AC60F3">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 xml:space="preserve">Ordinationskedje-id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CF245D" w:rsidRPr="00CF245D">
              <w:rPr>
                <w:sz w:val="20"/>
                <w:szCs w:val="20"/>
                <w:lang w:val="sv-SE"/>
              </w:rPr>
              <w:t>R</w:t>
            </w:r>
            <w:r w:rsidR="00CF245D" w:rsidRPr="00CF245D">
              <w:rPr>
                <w:noProof/>
                <w:sz w:val="20"/>
                <w:szCs w:val="20"/>
                <w:lang w:val="sv-SE"/>
              </w:rPr>
              <w:t>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w:t>
            </w:r>
            <w:proofErr w:type="gramStart"/>
            <w:r w:rsidRPr="00272D3A">
              <w:rPr>
                <w:spacing w:val="-1"/>
                <w:sz w:val="20"/>
                <w:szCs w:val="20"/>
                <w:lang w:val="sv-SE"/>
              </w:rPr>
              <w:t>..</w:t>
            </w:r>
            <w:proofErr w:type="gramEnd"/>
            <w:r w:rsidRPr="00272D3A">
              <w:rPr>
                <w:spacing w:val="-1"/>
                <w:sz w:val="20"/>
                <w:szCs w:val="20"/>
                <w:lang w:val="sv-SE"/>
              </w:rPr>
              <w:t>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proofErr w:type="gramStart"/>
            <w:r w:rsidRPr="00296F37">
              <w:rPr>
                <w:sz w:val="20"/>
                <w:szCs w:val="20"/>
                <w:lang w:val="sv-SE"/>
              </w:rPr>
              <w:t>..</w:t>
            </w:r>
            <w:proofErr w:type="gramEnd"/>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CF245D">
              <w:rPr>
                <w:sz w:val="20"/>
                <w:szCs w:val="20"/>
                <w:lang w:val="sv-SE"/>
              </w:rPr>
              <w:t>R</w:t>
            </w:r>
            <w:r w:rsidRPr="00CF245D">
              <w:rPr>
                <w:noProof/>
                <w:sz w:val="20"/>
                <w:szCs w:val="20"/>
                <w:lang w:val="sv-SE"/>
              </w:rPr>
              <w:t>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 xml:space="preserve">registreringstidpunkt (authorTime </w:t>
            </w:r>
            <w:proofErr w:type="gramStart"/>
            <w:r w:rsidRPr="00B50BDA">
              <w:rPr>
                <w:spacing w:val="-1"/>
                <w:sz w:val="20"/>
                <w:szCs w:val="20"/>
                <w:lang w:val="sv-SE"/>
              </w:rPr>
              <w:t>i  headern</w:t>
            </w:r>
            <w:proofErr w:type="gramEnd"/>
            <w:r w:rsidRPr="00B50BDA">
              <w:rPr>
                <w:spacing w:val="-1"/>
                <w:sz w:val="20"/>
                <w:szCs w:val="20"/>
                <w:lang w:val="sv-SE"/>
              </w:rPr>
              <w:t>)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44"/>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44"/>
            <w:r w:rsidRPr="002E0A74">
              <w:rPr>
                <w:rStyle w:val="CommentReference"/>
                <w:sz w:val="20"/>
                <w:szCs w:val="20"/>
                <w:lang w:val="sv-SE"/>
              </w:rPr>
              <w:commentReference w:id="144"/>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w:t>
            </w:r>
            <w:commentRangeStart w:id="145"/>
            <w:r w:rsidRPr="008C72A2">
              <w:rPr>
                <w:spacing w:val="-1"/>
                <w:sz w:val="20"/>
                <w:szCs w:val="20"/>
                <w:lang w:val="sv-SE"/>
              </w:rPr>
              <w:t>administreras</w:t>
            </w:r>
            <w:commentRangeEnd w:id="145"/>
            <w:r w:rsidR="00713166">
              <w:rPr>
                <w:rStyle w:val="CommentReference"/>
                <w:rFonts w:ascii="Arial" w:eastAsia="ヒラギノ角ゴ Pro W3" w:hAnsi="Arial" w:cs="Times New Roman"/>
                <w:i/>
                <w:color w:val="000000"/>
                <w:lang w:val="en-GB"/>
              </w:rPr>
              <w:commentReference w:id="145"/>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0B4897E" w:rsidR="00190D07" w:rsidRPr="002E0A74" w:rsidRDefault="00190D07" w:rsidP="002E0A74">
            <w:pPr>
              <w:spacing w:line="226" w:lineRule="exact"/>
              <w:ind w:left="102"/>
              <w:rPr>
                <w:strike/>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190D07"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190D07" w:rsidRPr="002E0A74" w:rsidRDefault="00190D07" w:rsidP="002E0A74">
            <w:pPr>
              <w:spacing w:line="229" w:lineRule="exact"/>
              <w:ind w:left="102"/>
              <w:rPr>
                <w:sz w:val="20"/>
                <w:szCs w:val="20"/>
                <w:lang w:val="sv-SE"/>
              </w:rPr>
            </w:pP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190D07" w:rsidRPr="002E0A74" w:rsidRDefault="00190D07" w:rsidP="002E0A74">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190D07" w:rsidRPr="002E0A74" w:rsidRDefault="00190D07" w:rsidP="002E0A74">
            <w:pPr>
              <w:spacing w:line="229" w:lineRule="exact"/>
              <w:ind w:left="102"/>
              <w:rPr>
                <w:sz w:val="20"/>
                <w:szCs w:val="20"/>
                <w:lang w:val="sv-SE"/>
              </w:rPr>
            </w:pPr>
            <w:r w:rsidRPr="002E0A74">
              <w:rPr>
                <w:sz w:val="20"/>
                <w:szCs w:val="20"/>
                <w:lang w:val="sv-SE"/>
              </w:rPr>
              <w:t>Läkemedelsform.</w:t>
            </w:r>
          </w:p>
          <w:p w14:paraId="3582735C"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190D07" w:rsidRPr="002E0A74" w:rsidRDefault="00190D07"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190D07" w:rsidRDefault="00190D07"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190D07" w:rsidRPr="00292589" w:rsidRDefault="00190D07"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190D07" w:rsidRDefault="00190D07" w:rsidP="002E0A74">
            <w:pPr>
              <w:spacing w:line="229" w:lineRule="exact"/>
              <w:ind w:left="102"/>
              <w:rPr>
                <w:spacing w:val="-1"/>
                <w:sz w:val="20"/>
                <w:szCs w:val="20"/>
                <w:lang w:val="sv-SE"/>
              </w:rPr>
            </w:pPr>
          </w:p>
          <w:p w14:paraId="05646E86" w14:textId="194B3895" w:rsidR="00190D07" w:rsidRPr="00292589" w:rsidRDefault="00190D07"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190D07" w:rsidRPr="002E0A74" w:rsidRDefault="00190D07" w:rsidP="002E0A74">
            <w:pPr>
              <w:spacing w:line="229" w:lineRule="exact"/>
              <w:ind w:left="102"/>
              <w:rPr>
                <w:spacing w:val="-1"/>
                <w:sz w:val="20"/>
                <w:szCs w:val="20"/>
                <w:lang w:val="sv-SE"/>
              </w:rPr>
            </w:pPr>
          </w:p>
          <w:p w14:paraId="0A6847DA" w14:textId="7676ED31" w:rsidR="00190D07" w:rsidRPr="002E0A74" w:rsidRDefault="00190D07" w:rsidP="002E0A74">
            <w:pPr>
              <w:spacing w:line="229" w:lineRule="exact"/>
              <w:ind w:left="102"/>
              <w:rPr>
                <w:spacing w:val="-1"/>
                <w:sz w:val="20"/>
                <w:szCs w:val="20"/>
                <w:lang w:val="sv-SE"/>
              </w:rPr>
            </w:pPr>
            <w:r w:rsidRPr="00292589">
              <w:rPr>
                <w:spacing w:val="-1"/>
                <w:sz w:val="20"/>
                <w:szCs w:val="20"/>
                <w:lang w:val="sv-SE"/>
              </w:rPr>
              <w:t xml:space="preserve">Anges </w:t>
            </w:r>
            <w:proofErr w:type="gramStart"/>
            <w:r w:rsidRPr="00292589">
              <w:rPr>
                <w:spacing w:val="-1"/>
                <w:sz w:val="20"/>
                <w:szCs w:val="20"/>
                <w:lang w:val="sv-SE"/>
              </w:rPr>
              <w:t>ej</w:t>
            </w:r>
            <w:proofErr w:type="gramEnd"/>
            <w:r w:rsidRPr="00292589">
              <w:rPr>
                <w:spacing w:val="-1"/>
                <w:sz w:val="20"/>
                <w:szCs w:val="20"/>
                <w:lang w:val="sv-SE"/>
              </w:rPr>
              <w:t xml:space="preserve"> vid ordinationstyp Utsättning.</w:t>
            </w:r>
          </w:p>
          <w:p w14:paraId="5D992D91"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190D07" w:rsidRPr="002E0A74" w:rsidRDefault="00190D07"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190D07" w:rsidRPr="002E0A74" w:rsidRDefault="00190D07"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190D07"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190D07" w:rsidRPr="002E0A74" w:rsidRDefault="00190D07"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190D07" w:rsidRPr="00C67977" w:rsidRDefault="00190D07"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190D07" w:rsidRPr="00C67977" w:rsidRDefault="00190D07"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190D07" w:rsidRPr="00190D07" w:rsidRDefault="00190D07"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190D07" w:rsidRPr="00C67977" w:rsidRDefault="00190D07" w:rsidP="00C67977">
            <w:pPr>
              <w:spacing w:line="229" w:lineRule="exact"/>
              <w:ind w:left="141"/>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190D07"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190D07" w:rsidRPr="00C67977" w:rsidRDefault="00190D07" w:rsidP="00C67977">
            <w:pPr>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190D07" w:rsidRPr="00C67977" w:rsidRDefault="00190D07"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190D07" w:rsidRPr="00190D07" w:rsidRDefault="00190D07"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190D07" w:rsidRPr="00C67977" w:rsidRDefault="00190D07"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190D07" w:rsidRPr="002E0A74" w14:paraId="7DA1C258" w14:textId="77777777" w:rsidTr="00C67977">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190D07" w:rsidRPr="00C67977" w:rsidRDefault="00190D07"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190D07" w:rsidRPr="00C67977" w:rsidRDefault="00190D07"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11DFF0FD" w:rsidR="00190D07" w:rsidRPr="00190D07" w:rsidRDefault="00190D07" w:rsidP="00190D07">
            <w:pPr>
              <w:spacing w:line="229" w:lineRule="exact"/>
              <w:ind w:left="102"/>
              <w:rPr>
                <w:spacing w:val="-1"/>
                <w:sz w:val="20"/>
                <w:szCs w:val="20"/>
                <w:lang w:val="sv-SE"/>
              </w:rPr>
            </w:pPr>
            <w:r w:rsidRPr="00190D07">
              <w:rPr>
                <w:spacing w:val="-1"/>
                <w:sz w:val="20"/>
                <w:szCs w:val="20"/>
                <w:lang w:val="sv-SE"/>
              </w:rPr>
              <w:t>Enheten. Anges enligt UCUM (</w:t>
            </w:r>
            <w:hyperlink r:id="rId24" w:history="1">
              <w:r w:rsidRPr="00190D07">
                <w:rPr>
                  <w:rStyle w:val="Hyperlink"/>
                  <w:spacing w:val="-1"/>
                  <w:sz w:val="20"/>
                  <w:szCs w:val="20"/>
                  <w:lang w:val="sv-SE"/>
                </w:rPr>
                <w:t>http://unitsofmeasure.org/ucum.html</w:t>
              </w:r>
            </w:hyperlink>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190D07" w:rsidRPr="00C67977" w:rsidRDefault="00190D07"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190D07"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190D07" w:rsidRPr="002E0A74" w:rsidRDefault="00190D07" w:rsidP="00027B5E">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190D07" w:rsidRPr="002E0A74" w:rsidRDefault="00190D07"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190D07" w:rsidRPr="00190D07" w:rsidRDefault="00190D07"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190D07" w:rsidRPr="002E0A74" w:rsidRDefault="00190D07" w:rsidP="002E0A74">
            <w:pPr>
              <w:spacing w:line="229" w:lineRule="exact"/>
              <w:ind w:left="142"/>
              <w:rPr>
                <w:sz w:val="20"/>
                <w:szCs w:val="20"/>
                <w:lang w:val="sv-SE"/>
              </w:rPr>
            </w:pPr>
            <w:r>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190D07"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190D07" w:rsidRPr="002E0A74" w:rsidRDefault="00190D07"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190D07" w:rsidRDefault="00190D07"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190D07" w:rsidRDefault="00190D07"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190D07" w:rsidRPr="002E0A74" w:rsidRDefault="00190D07" w:rsidP="00CB5D62">
            <w:pPr>
              <w:spacing w:line="229" w:lineRule="exact"/>
              <w:ind w:left="102"/>
              <w:rPr>
                <w:spacing w:val="-1"/>
                <w:sz w:val="20"/>
                <w:szCs w:val="20"/>
                <w:lang w:val="sv-SE"/>
              </w:rPr>
            </w:pPr>
          </w:p>
          <w:p w14:paraId="2B3B5F9E" w14:textId="73E6611B" w:rsidR="00190D07" w:rsidRPr="002E0A74" w:rsidRDefault="00190D07"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190D07" w:rsidRPr="002E0A74" w:rsidRDefault="00190D07"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190D07"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190D07" w:rsidRPr="002E0A74" w:rsidRDefault="00190D07"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190D07" w:rsidRPr="002E0A74" w:rsidRDefault="00190D07"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1701F64D" w:rsidR="00190D07" w:rsidRPr="002E0A74" w:rsidRDefault="00190D07" w:rsidP="00882CEC">
            <w:pPr>
              <w:spacing w:line="229" w:lineRule="exact"/>
              <w:ind w:left="102"/>
              <w:rPr>
                <w:spacing w:val="-1"/>
                <w:sz w:val="20"/>
                <w:szCs w:val="20"/>
                <w:lang w:val="sv-SE"/>
              </w:rPr>
            </w:pPr>
            <w:commentRangeStart w:id="146"/>
            <w:r w:rsidRPr="002E0A74">
              <w:rPr>
                <w:spacing w:val="-1"/>
                <w:sz w:val="20"/>
                <w:szCs w:val="20"/>
                <w:lang w:val="sv-SE"/>
              </w:rPr>
              <w:t>I dagsläget existerar ingen kvalitetssäkrad kodifierad förteckning över doseringsenheter</w:t>
            </w:r>
            <w:commentRangeEnd w:id="146"/>
            <w:r>
              <w:rPr>
                <w:rStyle w:val="CommentReference"/>
                <w:rFonts w:ascii="Arial" w:eastAsia="ヒラギノ角ゴ Pro W3" w:hAnsi="Arial" w:cs="Times New Roman"/>
                <w:i/>
                <w:color w:val="000000"/>
                <w:lang w:val="en-GB"/>
              </w:rPr>
              <w:commentReference w:id="146"/>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190D07" w:rsidRPr="005B0057" w:rsidRDefault="00190D07"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190D07" w:rsidRPr="005B0057" w:rsidRDefault="00190D07"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190D07" w:rsidRPr="005B0057" w:rsidRDefault="00190D07"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190D07" w:rsidRPr="005B0057" w:rsidRDefault="00190D07"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190D07" w:rsidRPr="005B0057" w:rsidRDefault="00190D07"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190D07" w:rsidRPr="005B0057" w:rsidRDefault="00190D07"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190D07" w:rsidRPr="002E0A74" w:rsidRDefault="00190D07"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190D07" w:rsidRPr="002E0A74" w:rsidRDefault="00190D07"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190D07" w:rsidRPr="002E0A74" w:rsidRDefault="00190D07"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190D07" w:rsidRPr="002E0A74" w:rsidRDefault="00190D07"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190D07" w:rsidRPr="002E0A74" w:rsidRDefault="00190D07"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190D07" w:rsidRPr="002E0A74" w:rsidRDefault="00190D07" w:rsidP="002E0A74">
            <w:pPr>
              <w:spacing w:line="229" w:lineRule="exact"/>
              <w:ind w:left="102"/>
              <w:rPr>
                <w:spacing w:val="-1"/>
                <w:sz w:val="20"/>
                <w:szCs w:val="20"/>
                <w:lang w:val="sv-SE"/>
              </w:rPr>
            </w:pPr>
          </w:p>
          <w:p w14:paraId="5A6C3585" w14:textId="3718E93A" w:rsidR="00190D07" w:rsidRPr="002E0A74" w:rsidRDefault="00190D07"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190D07" w:rsidRPr="002E0A74" w:rsidRDefault="00190D07"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190D07" w:rsidRPr="002E0A74" w:rsidRDefault="00190D07"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190D07" w:rsidRPr="002E0A74" w:rsidRDefault="00190D07"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190D07" w:rsidRPr="00190D07" w:rsidRDefault="00190D07"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190D07" w:rsidRPr="00190D07" w:rsidRDefault="00190D07"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190D07" w:rsidRPr="00190D07" w:rsidRDefault="00190D07"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190D07" w:rsidRPr="00190D07" w:rsidRDefault="00190D07"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190D07" w:rsidRPr="00190D07" w:rsidRDefault="00190D07" w:rsidP="002E0A74">
            <w:pPr>
              <w:spacing w:line="226" w:lineRule="exact"/>
              <w:ind w:left="102"/>
              <w:rPr>
                <w:spacing w:val="-1"/>
                <w:sz w:val="20"/>
                <w:szCs w:val="20"/>
                <w:lang w:val="sv-SE"/>
              </w:rPr>
            </w:pPr>
          </w:p>
          <w:p w14:paraId="35E6D1D3" w14:textId="665AF835" w:rsidR="00190D07" w:rsidRPr="00190D07" w:rsidRDefault="00190D07"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190D07" w:rsidRPr="00190D07" w:rsidRDefault="00190D07" w:rsidP="002E0A74">
            <w:pPr>
              <w:spacing w:line="226" w:lineRule="exact"/>
              <w:ind w:left="102"/>
              <w:rPr>
                <w:spacing w:val="-1"/>
                <w:sz w:val="20"/>
                <w:szCs w:val="20"/>
                <w:lang w:val="sv-SE"/>
              </w:rPr>
            </w:pPr>
          </w:p>
          <w:p w14:paraId="4C474DBD" w14:textId="71738BE2" w:rsidR="00190D07" w:rsidRPr="00190D07" w:rsidRDefault="00190D07"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190D07" w:rsidRPr="00190D07" w:rsidRDefault="00190D07"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190D07"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190D07" w:rsidRPr="00190D07" w:rsidRDefault="00190D07"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190D07" w:rsidRPr="00190D07" w:rsidRDefault="00190D07"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190D07" w:rsidRPr="00190D07" w:rsidRDefault="00190D07" w:rsidP="002E0A74">
            <w:pPr>
              <w:spacing w:line="229" w:lineRule="exact"/>
              <w:ind w:left="102"/>
              <w:rPr>
                <w:sz w:val="20"/>
                <w:szCs w:val="20"/>
                <w:lang w:val="sv-SE"/>
              </w:rPr>
            </w:pPr>
            <w:r w:rsidRPr="00190D07">
              <w:rPr>
                <w:sz w:val="20"/>
                <w:szCs w:val="20"/>
                <w:lang w:val="sv-SE"/>
              </w:rPr>
              <w:t>Förskrivnings-id.</w:t>
            </w:r>
          </w:p>
          <w:p w14:paraId="10FBFA93" w14:textId="77777777" w:rsidR="00190D07" w:rsidRPr="00190D07" w:rsidRDefault="00190D07"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190D07" w:rsidRPr="00190D07" w:rsidRDefault="00190D07"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190D07" w:rsidRPr="00190D07" w:rsidRDefault="00190D07"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B01CEA"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B01CEA" w:rsidRPr="00190D07" w:rsidRDefault="00B01CEA"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B01CEA" w:rsidRPr="00190D07" w:rsidRDefault="00B01CEA"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B01CEA" w:rsidRPr="00190D07" w:rsidRDefault="00B01CEA"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B01CEA" w:rsidRPr="00190D07" w:rsidRDefault="00B01CE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01CEA"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B01CEA" w:rsidRPr="00190D07" w:rsidRDefault="00B01CEA" w:rsidP="00190D07">
            <w:pPr>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B01CEA" w:rsidRPr="00190D07" w:rsidRDefault="00B01CEA"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B01CEA" w:rsidRPr="00190D07" w:rsidRDefault="00B01CEA" w:rsidP="00B01CEA">
            <w:pPr>
              <w:spacing w:line="229" w:lineRule="exact"/>
              <w:ind w:left="102"/>
              <w:rPr>
                <w:sz w:val="20"/>
                <w:szCs w:val="20"/>
                <w:lang w:val="sv-SE"/>
              </w:rPr>
            </w:pPr>
            <w:r>
              <w:rPr>
                <w:spacing w:val="-1"/>
                <w:sz w:val="20"/>
                <w:szCs w:val="20"/>
                <w:lang w:val="sv-SE"/>
              </w:rPr>
              <w:t xml:space="preserve">Förskrivnings-id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B01CEA" w:rsidRPr="00190D07" w:rsidRDefault="00B01CE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B01CEA"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B01CEA" w:rsidRPr="00190D07" w:rsidRDefault="00B01CEA"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B01CEA" w:rsidRPr="00190D07" w:rsidRDefault="0002295F" w:rsidP="002E0A74">
            <w:pPr>
              <w:spacing w:line="229" w:lineRule="exact"/>
              <w:ind w:left="102"/>
              <w:rPr>
                <w:sz w:val="20"/>
                <w:szCs w:val="20"/>
                <w:lang w:val="sv-SE"/>
              </w:rPr>
            </w:pPr>
            <w:r>
              <w:rPr>
                <w:spacing w:val="-1"/>
                <w:sz w:val="20"/>
                <w:szCs w:val="20"/>
                <w:lang w:val="sv-SE"/>
              </w:rPr>
              <w:t>Date</w:t>
            </w:r>
            <w:r w:rsidR="00B01CEA"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B01CEA" w:rsidRPr="00190D07" w:rsidRDefault="00B01CEA" w:rsidP="002E0A74">
            <w:pPr>
              <w:spacing w:line="229" w:lineRule="exact"/>
              <w:ind w:left="102"/>
              <w:rPr>
                <w:sz w:val="20"/>
                <w:szCs w:val="20"/>
                <w:lang w:val="sv-SE"/>
              </w:rPr>
            </w:pPr>
            <w:r w:rsidRPr="00190D07">
              <w:rPr>
                <w:sz w:val="20"/>
                <w:szCs w:val="20"/>
                <w:lang w:val="sv-SE"/>
              </w:rPr>
              <w:t>Sista giltighetsdag.</w:t>
            </w:r>
          </w:p>
          <w:p w14:paraId="1C19D85A" w14:textId="77777777" w:rsidR="00B01CEA" w:rsidRPr="00190D07" w:rsidRDefault="00B01CEA"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B01CEA" w:rsidRPr="00190D07" w:rsidRDefault="00B01CE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B01CEA"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B01CEA" w:rsidRPr="00190D07" w:rsidRDefault="00B01CE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B01CEA" w:rsidRPr="00190D07" w:rsidRDefault="00B01CEA"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B01CEA" w:rsidRPr="00190D07" w:rsidRDefault="00B01CEA" w:rsidP="002E0A74">
            <w:pPr>
              <w:spacing w:line="229" w:lineRule="exact"/>
              <w:ind w:left="102"/>
              <w:rPr>
                <w:sz w:val="20"/>
                <w:szCs w:val="20"/>
                <w:lang w:val="sv-SE"/>
              </w:rPr>
            </w:pPr>
            <w:r w:rsidRPr="00190D07">
              <w:rPr>
                <w:sz w:val="20"/>
                <w:szCs w:val="20"/>
                <w:lang w:val="sv-SE"/>
              </w:rPr>
              <w:t>Mottagande apotek.</w:t>
            </w:r>
          </w:p>
          <w:p w14:paraId="6DAF6BE9" w14:textId="77777777" w:rsidR="00B01CEA" w:rsidRPr="00190D07" w:rsidRDefault="00B01CEA"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B01CEA" w:rsidRPr="00190D07" w:rsidRDefault="00B01CE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A7304A" w:rsidRPr="00190D07" w:rsidRDefault="00A7304A"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A7304A" w:rsidRPr="00190D07" w:rsidRDefault="00A7304A"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A7304A" w:rsidRPr="00A7304A" w:rsidRDefault="00A7304A" w:rsidP="002E0A74">
            <w:pPr>
              <w:spacing w:line="229" w:lineRule="exact"/>
              <w:ind w:left="102"/>
              <w:rPr>
                <w:sz w:val="20"/>
                <w:szCs w:val="20"/>
                <w:lang w:val="sv-SE"/>
              </w:rPr>
            </w:pPr>
            <w:r>
              <w:rPr>
                <w:spacing w:val="-1"/>
                <w:sz w:val="20"/>
                <w:szCs w:val="20"/>
                <w:lang w:val="sv-SE"/>
              </w:rPr>
              <w:t xml:space="preserve">OID för GLN eller </w:t>
            </w:r>
            <w:commentRangeStart w:id="147"/>
            <w:r>
              <w:rPr>
                <w:spacing w:val="-1"/>
                <w:sz w:val="20"/>
                <w:szCs w:val="20"/>
                <w:lang w:val="sv-SE"/>
              </w:rPr>
              <w:t>EAN</w:t>
            </w:r>
            <w:commentRangeEnd w:id="147"/>
            <w:r>
              <w:rPr>
                <w:rStyle w:val="CommentReference"/>
                <w:rFonts w:ascii="Arial" w:eastAsia="ヒラギノ角ゴ Pro W3" w:hAnsi="Arial" w:cs="Times New Roman"/>
                <w:i/>
                <w:color w:val="000000"/>
                <w:lang w:val="en-GB"/>
              </w:rPr>
              <w:commentReference w:id="147"/>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A7304A" w:rsidRPr="00190D07" w:rsidRDefault="00A7304A"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A7304A"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A7304A" w:rsidRPr="00190D07" w:rsidRDefault="00A7304A" w:rsidP="002E0A74">
            <w:pPr>
              <w:spacing w:line="229" w:lineRule="exact"/>
              <w:ind w:left="102"/>
              <w:rPr>
                <w:sz w:val="20"/>
                <w:szCs w:val="20"/>
              </w:rPr>
            </w:pPr>
            <w:commentRangeStart w:id="148"/>
            <w:proofErr w:type="gramStart"/>
            <w:r w:rsidRPr="00190D07">
              <w:rPr>
                <w:sz w:val="20"/>
                <w:szCs w:val="20"/>
                <w:lang w:val="sv-SE"/>
              </w:rPr>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A7304A" w:rsidRPr="00190D07" w:rsidRDefault="00A7304A"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A7304A" w:rsidRPr="00A7304A" w:rsidRDefault="00A7304A"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A7304A" w:rsidRPr="00190D07" w:rsidRDefault="00A7304A" w:rsidP="002E0A74">
            <w:pPr>
              <w:spacing w:line="229" w:lineRule="exact"/>
              <w:ind w:left="142"/>
              <w:rPr>
                <w:sz w:val="20"/>
                <w:szCs w:val="20"/>
              </w:rPr>
            </w:pPr>
            <w:r w:rsidRPr="00A7304A">
              <w:rPr>
                <w:color w:val="FF0000"/>
                <w:sz w:val="20"/>
                <w:szCs w:val="20"/>
                <w:lang w:val="sv-SE"/>
              </w:rPr>
              <w:t>1</w:t>
            </w:r>
            <w:proofErr w:type="gramStart"/>
            <w:r w:rsidRPr="00A7304A">
              <w:rPr>
                <w:color w:val="FF0000"/>
                <w:sz w:val="20"/>
                <w:szCs w:val="20"/>
                <w:lang w:val="sv-SE"/>
              </w:rPr>
              <w:t>..</w:t>
            </w:r>
            <w:proofErr w:type="gramEnd"/>
            <w:r w:rsidRPr="00A7304A">
              <w:rPr>
                <w:color w:val="FF0000"/>
                <w:sz w:val="20"/>
                <w:szCs w:val="20"/>
                <w:lang w:val="sv-SE"/>
              </w:rPr>
              <w:t>1</w:t>
            </w:r>
            <w:commentRangeEnd w:id="148"/>
            <w:r w:rsidR="00573261">
              <w:rPr>
                <w:rStyle w:val="CommentReference"/>
                <w:rFonts w:ascii="Arial" w:eastAsia="ヒラギノ角ゴ Pro W3" w:hAnsi="Arial" w:cs="Times New Roman"/>
                <w:i/>
                <w:color w:val="000000"/>
                <w:lang w:val="en-GB"/>
              </w:rPr>
              <w:commentReference w:id="148"/>
            </w:r>
          </w:p>
        </w:tc>
      </w:tr>
      <w:tr w:rsidR="00A7304A"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A7304A" w:rsidRPr="00190D07" w:rsidRDefault="00A7304A" w:rsidP="0049774B">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49774B">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A7304A" w:rsidRPr="00190D07" w:rsidRDefault="00A7304A"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w:t>
            </w:r>
          </w:p>
          <w:p w14:paraId="40054852" w14:textId="77777777" w:rsidR="00A7304A" w:rsidRPr="00190D07" w:rsidRDefault="00A7304A"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A7304A" w:rsidRPr="00190D07" w:rsidRDefault="00A7304A" w:rsidP="002E0A74">
            <w:pPr>
              <w:spacing w:line="229" w:lineRule="exact"/>
              <w:ind w:left="102"/>
              <w:rPr>
                <w:sz w:val="20"/>
                <w:szCs w:val="20"/>
                <w:lang w:val="sv-SE"/>
              </w:rPr>
            </w:pPr>
            <w:r w:rsidRPr="00190D07">
              <w:rPr>
                <w:sz w:val="20"/>
                <w:szCs w:val="20"/>
                <w:lang w:val="sv-SE"/>
              </w:rPr>
              <w:t>Största värde: 12 månader</w:t>
            </w:r>
            <w:r w:rsidR="0049774B">
              <w:rPr>
                <w:sz w:val="20"/>
                <w:szCs w:val="20"/>
                <w:lang w:val="sv-SE"/>
              </w:rPr>
              <w:t>.</w:t>
            </w:r>
          </w:p>
          <w:p w14:paraId="11222D06" w14:textId="77777777" w:rsidR="00A7304A" w:rsidRPr="00190D07" w:rsidRDefault="00A7304A"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A7304A" w:rsidRPr="00190D07" w:rsidRDefault="00A7304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A7304A" w:rsidRPr="00190D07" w:rsidRDefault="00A7304A"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304A"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A7304A" w:rsidRPr="00190D07" w:rsidRDefault="00A7304A"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A7304A" w:rsidRPr="00190D07" w:rsidRDefault="00A7304A"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 enhet.</w:t>
            </w:r>
          </w:p>
          <w:p w14:paraId="7DBB9BC1" w14:textId="77777777" w:rsidR="00A7304A" w:rsidRPr="00190D07" w:rsidRDefault="00A7304A"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304A"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A7304A" w:rsidRPr="00190D07" w:rsidRDefault="00A7304A"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A7304A" w:rsidRPr="00190D07" w:rsidRDefault="00A7304A" w:rsidP="002E0A74">
            <w:pPr>
              <w:spacing w:line="229" w:lineRule="exact"/>
              <w:ind w:left="102"/>
              <w:rPr>
                <w:sz w:val="20"/>
                <w:szCs w:val="20"/>
                <w:lang w:val="sv-SE"/>
              </w:rPr>
            </w:pPr>
            <w:r w:rsidRPr="00190D07">
              <w:rPr>
                <w:sz w:val="20"/>
                <w:szCs w:val="20"/>
                <w:lang w:val="sv-SE"/>
              </w:rPr>
              <w:t>Totalmängd.</w:t>
            </w:r>
          </w:p>
          <w:p w14:paraId="458D4955" w14:textId="77777777" w:rsidR="00A7304A" w:rsidRPr="00190D07" w:rsidRDefault="00A7304A"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A7304A" w:rsidRPr="00190D07" w:rsidRDefault="00A7304A"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A7304A" w:rsidRPr="00190D07" w:rsidRDefault="00A7304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A7304A" w:rsidRPr="00190D07" w:rsidRDefault="00A7304A" w:rsidP="002E0A74">
            <w:pPr>
              <w:spacing w:line="229" w:lineRule="exact"/>
              <w:ind w:left="102"/>
              <w:rPr>
                <w:sz w:val="20"/>
                <w:szCs w:val="20"/>
                <w:lang w:val="sv-SE"/>
              </w:rPr>
            </w:pPr>
            <w:r w:rsidRPr="00190D07">
              <w:rPr>
                <w:sz w:val="20"/>
                <w:szCs w:val="20"/>
                <w:lang w:val="sv-SE"/>
              </w:rPr>
              <w:t>Förpackningsenhet.</w:t>
            </w:r>
          </w:p>
          <w:p w14:paraId="59D6402B" w14:textId="77777777" w:rsidR="00A7304A" w:rsidRPr="00190D07" w:rsidRDefault="00A7304A"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A7304A" w:rsidRPr="00190D07" w:rsidRDefault="00A7304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A7304A" w:rsidRPr="00190D07" w:rsidRDefault="00A7304A" w:rsidP="002E0A74">
            <w:pPr>
              <w:spacing w:line="229" w:lineRule="exact"/>
              <w:ind w:left="102"/>
              <w:rPr>
                <w:sz w:val="20"/>
                <w:szCs w:val="20"/>
                <w:lang w:val="sv-SE"/>
              </w:rPr>
            </w:pPr>
            <w:r w:rsidRPr="00190D07">
              <w:rPr>
                <w:sz w:val="20"/>
                <w:szCs w:val="20"/>
                <w:lang w:val="sv-SE"/>
              </w:rPr>
              <w:t>Distributionssätt.</w:t>
            </w:r>
          </w:p>
          <w:p w14:paraId="22E0E33E" w14:textId="77777777" w:rsidR="00A7304A" w:rsidRPr="00190D07" w:rsidRDefault="00A7304A"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A7304A" w:rsidRPr="00190D07" w:rsidRDefault="00A7304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A7304A" w:rsidRPr="00190D07" w:rsidRDefault="00A7304A"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A7304A" w:rsidRPr="00190D07" w:rsidRDefault="00A7304A" w:rsidP="002E0A74">
            <w:pPr>
              <w:spacing w:line="229" w:lineRule="exact"/>
              <w:ind w:left="102"/>
              <w:rPr>
                <w:sz w:val="20"/>
                <w:szCs w:val="20"/>
                <w:lang w:val="sv-SE"/>
              </w:rPr>
            </w:pPr>
            <w:r w:rsidRPr="00190D07">
              <w:rPr>
                <w:sz w:val="20"/>
                <w:szCs w:val="20"/>
                <w:lang w:val="sv-SE"/>
              </w:rPr>
              <w:t>Förskrivare.</w:t>
            </w:r>
          </w:p>
          <w:p w14:paraId="1C42B183" w14:textId="74EC0854" w:rsidR="00A7304A" w:rsidRPr="00190D07" w:rsidRDefault="00A7304A"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696A"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A7696A" w:rsidRPr="00A7696A" w:rsidRDefault="00A7696A" w:rsidP="002E0A74">
            <w:pPr>
              <w:tabs>
                <w:tab w:val="left" w:pos="567"/>
              </w:tabs>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A7696A" w:rsidRPr="00296F37" w:rsidRDefault="00A7696A"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A7696A" w:rsidRPr="00A7696A" w:rsidRDefault="00A7696A"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A7696A" w:rsidRPr="002E0A74" w:rsidRDefault="00A7696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w:t>
            </w:r>
            <w:r w:rsidR="0049774B">
              <w:rPr>
                <w:spacing w:val="-1"/>
                <w:sz w:val="20"/>
                <w:szCs w:val="20"/>
                <w:lang w:val="sv-SE"/>
              </w:rPr>
              <w:t>förskrivnings</w:t>
            </w:r>
            <w:r>
              <w:rPr>
                <w:spacing w:val="-1"/>
                <w:sz w:val="20"/>
                <w:szCs w:val="20"/>
                <w:lang w:val="sv-SE"/>
              </w:rPr>
              <w:t>stidpunkt</w:t>
            </w:r>
            <w:r w:rsidRPr="002E0A74">
              <w:rPr>
                <w:spacing w:val="-1"/>
                <w:sz w:val="20"/>
                <w:szCs w:val="20"/>
                <w:lang w:val="sv-SE"/>
              </w:rPr>
              <w:t>.</w:t>
            </w:r>
          </w:p>
          <w:p w14:paraId="67F23B64" w14:textId="30FB2B24" w:rsidR="00A7696A" w:rsidRPr="00A7696A" w:rsidRDefault="00A7696A"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sidR="0049774B">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A7696A" w:rsidRPr="00190D07" w:rsidRDefault="00A7696A" w:rsidP="002E0A74">
            <w:pPr>
              <w:spacing w:line="229" w:lineRule="exact"/>
              <w:ind w:left="142"/>
              <w:rPr>
                <w:sz w:val="20"/>
                <w:szCs w:val="20"/>
              </w:rPr>
            </w:pPr>
            <w:r w:rsidRPr="004049E0">
              <w:rPr>
                <w:spacing w:val="-1"/>
                <w:sz w:val="20"/>
                <w:szCs w:val="20"/>
              </w:rPr>
              <w:t>1..1</w:t>
            </w:r>
          </w:p>
        </w:tc>
      </w:tr>
      <w:tr w:rsidR="00A7696A"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A7696A" w:rsidRPr="004049E0" w:rsidRDefault="00A7696A" w:rsidP="00573261">
            <w:pPr>
              <w:spacing w:line="229" w:lineRule="exact"/>
              <w:ind w:left="102"/>
              <w:rPr>
                <w:rFonts w:cs="Arial"/>
                <w:sz w:val="20"/>
                <w:szCs w:val="20"/>
              </w:rPr>
            </w:pPr>
            <w:r w:rsidRPr="004049E0">
              <w:rPr>
                <w:sz w:val="20"/>
                <w:szCs w:val="20"/>
              </w:rPr>
              <w:t>HSAIdType</w:t>
            </w:r>
          </w:p>
          <w:p w14:paraId="38740AA8"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A7696A" w:rsidRPr="00A7696A" w:rsidRDefault="00A7696A"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A7696A" w:rsidRPr="00190D07" w:rsidRDefault="00A7696A" w:rsidP="002E0A74">
            <w:pPr>
              <w:tabs>
                <w:tab w:val="left" w:pos="567"/>
              </w:tabs>
              <w:spacing w:line="229" w:lineRule="exact"/>
              <w:ind w:left="102"/>
              <w:rPr>
                <w:sz w:val="20"/>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A7696A" w:rsidRPr="00A7696A" w:rsidRDefault="00A7696A"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A7696A" w:rsidRPr="004049E0" w:rsidRDefault="00A7696A" w:rsidP="00573261">
            <w:pPr>
              <w:spacing w:line="226" w:lineRule="exact"/>
              <w:ind w:left="102"/>
              <w:rPr>
                <w:spacing w:val="-1"/>
                <w:sz w:val="20"/>
                <w:szCs w:val="20"/>
              </w:rPr>
            </w:pPr>
            <w:r w:rsidRPr="004049E0">
              <w:rPr>
                <w:spacing w:val="-1"/>
                <w:sz w:val="20"/>
                <w:szCs w:val="20"/>
              </w:rPr>
              <w:t xml:space="preserve">CVType </w:t>
            </w:r>
          </w:p>
          <w:p w14:paraId="4358BFEE"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A7696A" w:rsidRPr="00A7696A" w:rsidRDefault="00A7696A"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CF245D">
              <w:rPr>
                <w:sz w:val="20"/>
                <w:szCs w:val="20"/>
                <w:lang w:val="sv-SE"/>
              </w:rPr>
              <w:t>R</w:t>
            </w:r>
            <w:r w:rsidRPr="00CF245D">
              <w:rPr>
                <w:noProof/>
                <w:sz w:val="20"/>
                <w:szCs w:val="20"/>
                <w:lang w:val="sv-SE"/>
              </w:rPr>
              <w:t>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A7696A" w:rsidRPr="00A7696A" w:rsidRDefault="00A7696A"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A7696A" w:rsidRPr="00A7696A" w:rsidRDefault="00A7696A"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A7696A" w:rsidRPr="00A7696A" w:rsidRDefault="00A7696A"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A7696A" w:rsidRPr="00A7696A" w:rsidRDefault="00A7696A"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A7696A" w:rsidRPr="00A7696A" w:rsidRDefault="00A7696A"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A7696A" w:rsidRPr="00190D07" w:rsidRDefault="00A7696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A7696A" w:rsidRPr="00296F37" w:rsidRDefault="00A7696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A7696A" w:rsidRPr="00A7696A" w:rsidRDefault="00A7696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A7696A" w:rsidRPr="00190D07" w:rsidRDefault="00A7696A"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A7696A" w:rsidRPr="00A7696A" w:rsidRDefault="00A7696A"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A7696A" w:rsidRPr="00190D07" w:rsidRDefault="00A7696A"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A7696A" w:rsidRPr="00A7696A" w:rsidRDefault="00A7696A"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A7696A" w:rsidRPr="00190D07" w:rsidRDefault="00A7696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A7696A" w:rsidRPr="00A7696A" w:rsidRDefault="00A7696A"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A7696A" w:rsidRPr="00190D07" w:rsidRDefault="00A7696A"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A7696A" w:rsidRPr="00190D07" w:rsidRDefault="00A7696A"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A7696A" w:rsidRPr="00A7696A" w:rsidRDefault="00A7696A"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A7696A" w:rsidRPr="00A7696A" w:rsidRDefault="00A7696A"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A7696A" w:rsidRPr="00190D07" w:rsidRDefault="00A7696A" w:rsidP="002E0A74">
            <w:pPr>
              <w:tabs>
                <w:tab w:val="left" w:pos="567"/>
              </w:tabs>
              <w:spacing w:line="229" w:lineRule="exact"/>
              <w:ind w:left="102"/>
              <w:rPr>
                <w:sz w:val="20"/>
                <w:szCs w:val="20"/>
              </w:rPr>
            </w:pPr>
            <w:commentRangeStart w:id="149"/>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A7696A" w:rsidRPr="00190D07" w:rsidRDefault="00A7696A"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A7696A" w:rsidRPr="00190D07" w:rsidRDefault="00A7696A" w:rsidP="002E0A74">
            <w:pPr>
              <w:spacing w:line="229" w:lineRule="exact"/>
              <w:ind w:left="142"/>
              <w:rPr>
                <w:sz w:val="20"/>
                <w:szCs w:val="20"/>
              </w:rPr>
            </w:pPr>
            <w:r w:rsidRPr="00296F37">
              <w:rPr>
                <w:color w:val="FF0000"/>
                <w:spacing w:val="-1"/>
                <w:sz w:val="20"/>
                <w:szCs w:val="20"/>
              </w:rPr>
              <w:t>0..0</w:t>
            </w:r>
            <w:commentRangeEnd w:id="149"/>
            <w:r w:rsidR="00573261">
              <w:rPr>
                <w:rStyle w:val="CommentReference"/>
                <w:rFonts w:ascii="Arial" w:eastAsia="ヒラギノ角ゴ Pro W3" w:hAnsi="Arial" w:cs="Times New Roman"/>
                <w:i/>
                <w:color w:val="000000"/>
                <w:lang w:val="en-GB"/>
              </w:rPr>
              <w:commentReference w:id="149"/>
            </w:r>
          </w:p>
        </w:tc>
      </w:tr>
      <w:tr w:rsidR="00A7696A"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A7696A" w:rsidRPr="00190D07" w:rsidRDefault="00A7696A" w:rsidP="002E0A74">
            <w:pPr>
              <w:tabs>
                <w:tab w:val="left" w:pos="567"/>
              </w:tabs>
              <w:spacing w:line="229" w:lineRule="exact"/>
              <w:ind w:left="102"/>
              <w:rPr>
                <w:sz w:val="20"/>
                <w:szCs w:val="20"/>
              </w:rPr>
            </w:pPr>
            <w:commentRangeStart w:id="150"/>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A7696A" w:rsidRPr="00190D07" w:rsidRDefault="00A7696A"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A7696A" w:rsidRPr="00190D07" w:rsidRDefault="00A7696A" w:rsidP="002E0A74">
            <w:pPr>
              <w:spacing w:line="229" w:lineRule="exact"/>
              <w:ind w:left="142"/>
              <w:rPr>
                <w:sz w:val="20"/>
                <w:szCs w:val="20"/>
              </w:rPr>
            </w:pPr>
            <w:r w:rsidRPr="00296F37">
              <w:rPr>
                <w:color w:val="FF0000"/>
                <w:spacing w:val="-1"/>
                <w:sz w:val="20"/>
                <w:szCs w:val="20"/>
              </w:rPr>
              <w:t>0..0</w:t>
            </w:r>
            <w:commentRangeEnd w:id="150"/>
            <w:r w:rsidR="00573261">
              <w:rPr>
                <w:rStyle w:val="CommentReference"/>
                <w:rFonts w:ascii="Arial" w:eastAsia="ヒラギノ角ゴ Pro W3" w:hAnsi="Arial" w:cs="Times New Roman"/>
                <w:i/>
                <w:color w:val="000000"/>
                <w:lang w:val="en-GB"/>
              </w:rPr>
              <w:commentReference w:id="150"/>
            </w:r>
          </w:p>
        </w:tc>
      </w:tr>
      <w:tr w:rsidR="00A7696A"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A7696A" w:rsidRPr="00190D07" w:rsidRDefault="00A7696A" w:rsidP="002E0A74">
            <w:pPr>
              <w:tabs>
                <w:tab w:val="left" w:pos="567"/>
              </w:tabs>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A7696A" w:rsidRPr="00190D07" w:rsidRDefault="0049774B" w:rsidP="002E0A74">
            <w:pPr>
              <w:spacing w:line="229" w:lineRule="exact"/>
              <w:ind w:left="102"/>
              <w:rPr>
                <w:sz w:val="20"/>
                <w:szCs w:val="20"/>
                <w:lang w:val="sv-SE"/>
              </w:rPr>
            </w:pPr>
            <w:r>
              <w:rPr>
                <w:sz w:val="20"/>
                <w:szCs w:val="20"/>
                <w:lang w:val="sv-SE"/>
              </w:rPr>
              <w:t>s</w:t>
            </w:r>
            <w:r w:rsidR="00A7696A"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696A"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A7696A" w:rsidRPr="00190D07" w:rsidRDefault="00A7696A" w:rsidP="002E0A74">
            <w:pPr>
              <w:tabs>
                <w:tab w:val="left" w:pos="567"/>
              </w:tabs>
              <w:spacing w:line="229" w:lineRule="exact"/>
              <w:ind w:left="102"/>
              <w:rPr>
                <w:sz w:val="20"/>
                <w:szCs w:val="20"/>
                <w:lang w:val="sv-SE"/>
              </w:rPr>
            </w:pPr>
            <w:proofErr w:type="gramStart"/>
            <w:r w:rsidRPr="00190D07">
              <w:rPr>
                <w:spacing w:val="-1"/>
                <w:sz w:val="20"/>
                <w:szCs w:val="20"/>
                <w:lang w:val="sv-SE"/>
              </w:rPr>
              <w:t>..</w:t>
            </w:r>
            <w:proofErr w:type="gramEnd"/>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A7696A" w:rsidRPr="00190D07" w:rsidRDefault="00A7696A"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696A"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A7696A" w:rsidRPr="00190D07" w:rsidRDefault="00A7696A" w:rsidP="002E0A74">
            <w:pPr>
              <w:tabs>
                <w:tab w:val="left" w:pos="567"/>
              </w:tabs>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A7696A" w:rsidRPr="00190D07" w:rsidRDefault="00A7696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A7696A" w:rsidRPr="00190D07" w:rsidRDefault="00A7696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696A" w:rsidRPr="002E0A74" w14:paraId="7AB4CEF4" w14:textId="77777777" w:rsidTr="004049E0">
        <w:trPr>
          <w:trHeight w:hRule="exact" w:val="17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A7696A" w:rsidRPr="00190D07" w:rsidRDefault="00A7696A" w:rsidP="002E0A74">
            <w:pPr>
              <w:tabs>
                <w:tab w:val="left" w:pos="567"/>
              </w:tabs>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A7696A" w:rsidRPr="00190D07" w:rsidRDefault="00A7696A"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A7696A" w:rsidRPr="00190D07" w:rsidRDefault="00A7696A" w:rsidP="002E0A74">
            <w:pPr>
              <w:spacing w:line="229" w:lineRule="exact"/>
              <w:ind w:left="102"/>
              <w:rPr>
                <w:spacing w:val="-1"/>
                <w:sz w:val="20"/>
                <w:szCs w:val="20"/>
                <w:lang w:val="sv-SE"/>
              </w:rPr>
            </w:pPr>
            <w:proofErr w:type="gramStart"/>
            <w:r w:rsidRPr="00190D07">
              <w:rPr>
                <w:spacing w:val="-1"/>
                <w:sz w:val="20"/>
                <w:szCs w:val="20"/>
                <w:lang w:val="sv-SE"/>
              </w:rPr>
              <w:t>Bytes</w:t>
            </w:r>
            <w:proofErr w:type="gramEnd"/>
            <w:r w:rsidRPr="00190D07">
              <w:rPr>
                <w:spacing w:val="-1"/>
                <w:sz w:val="20"/>
                <w:szCs w:val="20"/>
                <w:lang w:val="sv-SE"/>
              </w:rPr>
              <w:t xml:space="preserve"> ej.</w:t>
            </w:r>
          </w:p>
          <w:p w14:paraId="68B49F1D"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 xml:space="preserve">Anger att ordinatör eller patient beslutat att förskriven artikel </w:t>
            </w:r>
            <w:proofErr w:type="gramStart"/>
            <w:r w:rsidRPr="00190D07">
              <w:rPr>
                <w:spacing w:val="-1"/>
                <w:sz w:val="20"/>
                <w:szCs w:val="20"/>
                <w:lang w:val="sv-SE"/>
              </w:rPr>
              <w:t>ej</w:t>
            </w:r>
            <w:proofErr w:type="gramEnd"/>
            <w:r w:rsidRPr="00190D07">
              <w:rPr>
                <w:spacing w:val="-1"/>
                <w:sz w:val="20"/>
                <w:szCs w:val="20"/>
                <w:lang w:val="sv-SE"/>
              </w:rPr>
              <w:t xml:space="preserve"> får bytas ut.</w:t>
            </w:r>
          </w:p>
          <w:p w14:paraId="7449161D"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 xml:space="preserve">Tillåtna värden: </w:t>
            </w:r>
            <w:r w:rsidRPr="00190D07">
              <w:rPr>
                <w:spacing w:val="-1"/>
                <w:sz w:val="20"/>
                <w:szCs w:val="20"/>
                <w:highlight w:val="yellow"/>
                <w:lang w:val="sv-SE"/>
              </w:rPr>
              <w:t>”</w:t>
            </w:r>
            <w:commentRangeStart w:id="151"/>
            <w:r w:rsidRPr="00190D07">
              <w:rPr>
                <w:spacing w:val="-1"/>
                <w:sz w:val="20"/>
                <w:szCs w:val="20"/>
                <w:highlight w:val="yellow"/>
                <w:lang w:val="sv-SE"/>
              </w:rPr>
              <w:t>Får inte bytas (patient)”, ”Får inte bytas (ordinatör)”.</w:t>
            </w:r>
            <w:commentRangeEnd w:id="151"/>
            <w:r w:rsidRPr="00190D07">
              <w:rPr>
                <w:rStyle w:val="CommentReference"/>
                <w:rFonts w:eastAsia="ヒラギノ角ゴ Pro W3" w:cs="Times New Roman"/>
                <w:i/>
                <w:color w:val="000000"/>
                <w:sz w:val="20"/>
                <w:szCs w:val="20"/>
                <w:lang w:val="en-GB"/>
              </w:rPr>
              <w:commentReference w:id="151"/>
            </w:r>
          </w:p>
          <w:p w14:paraId="32E25D08"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E63AF" w:rsidRPr="00FE63AF" w14:paraId="48C0C905" w14:textId="77777777" w:rsidTr="00D85001">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4497B97" w14:textId="5A5E14ED" w:rsidR="00FE63AF" w:rsidRPr="00FE63AF" w:rsidRDefault="00FE63AF"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2174C15" w14:textId="6655A349" w:rsidR="00FE63AF" w:rsidRPr="00FE63AF" w:rsidRDefault="00FE63AF"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2CEC7FB" w14:textId="1444DA38" w:rsidR="00FE63AF" w:rsidRPr="00FE63AF" w:rsidRDefault="00FE63AF"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1DA8F85" w14:textId="7E660387" w:rsidR="00FE63AF" w:rsidRPr="00FE63AF" w:rsidRDefault="00FE63AF" w:rsidP="002E0A74">
            <w:pPr>
              <w:spacing w:line="229" w:lineRule="exact"/>
              <w:ind w:left="142"/>
              <w:rPr>
                <w:sz w:val="20"/>
                <w:szCs w:val="20"/>
              </w:rPr>
            </w:pPr>
            <w:r w:rsidRPr="00FE63AF">
              <w:rPr>
                <w:sz w:val="20"/>
                <w:szCs w:val="20"/>
              </w:rPr>
              <w:t>0..*</w:t>
            </w:r>
          </w:p>
        </w:tc>
      </w:tr>
      <w:tr w:rsidR="00FE63AF" w:rsidRPr="00FE63AF" w14:paraId="224B6BCF" w14:textId="77777777" w:rsidTr="00D85001">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5745038" w14:textId="20EB97CA" w:rsidR="00FE63AF" w:rsidRPr="002E0A74" w:rsidRDefault="00FE63AF" w:rsidP="00865D61">
            <w:pPr>
              <w:tabs>
                <w:tab w:val="left" w:pos="567"/>
              </w:tabs>
              <w:spacing w:line="229" w:lineRule="exact"/>
              <w:ind w:left="102"/>
              <w:rPr>
                <w:sz w:val="20"/>
                <w:szCs w:val="20"/>
              </w:rPr>
            </w:pPr>
            <w:r>
              <w:rPr>
                <w:sz w:val="20"/>
                <w:szCs w:val="20"/>
              </w:rPr>
              <w:t>../../../../</w:t>
            </w:r>
            <w:r w:rsidR="00865D61" w:rsidRPr="002E0A74">
              <w:rPr>
                <w:sz w:val="20"/>
                <w:szCs w:val="20"/>
              </w:rPr>
              <w:t xml:space="preserve"> </w:t>
            </w:r>
            <w:r w:rsidRPr="002E0A74">
              <w:rPr>
                <w:sz w:val="20"/>
                <w:szCs w:val="20"/>
              </w:rPr>
              <w:t>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A362545" w14:textId="3A017232" w:rsidR="00FE63AF" w:rsidRPr="002E0A74" w:rsidRDefault="00FE63AF"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03AD8A2" w14:textId="19346515" w:rsidR="00FE63AF" w:rsidRPr="00190D07" w:rsidRDefault="00FE63AF"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E63AF" w:rsidRPr="00190D07" w:rsidRDefault="00FE63AF"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E63AF" w:rsidRPr="00FE63AF" w:rsidRDefault="00FE63AF"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013CA79" w14:textId="70FC30B1" w:rsidR="00FE63AF" w:rsidRPr="00FE63AF" w:rsidRDefault="00FE63AF"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E63AF" w:rsidRPr="00FE63AF" w14:paraId="35DF8F84" w14:textId="77777777" w:rsidTr="00D85001">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5D84CB7" w14:textId="5E810559" w:rsidR="00FE63AF" w:rsidRPr="00FE63AF" w:rsidRDefault="00FE63AF"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603E565" w14:textId="0BFF828B" w:rsidR="00FE63AF" w:rsidRPr="00FE63AF" w:rsidRDefault="00FE63AF"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841029" w14:textId="6CFC495A" w:rsidR="00FE63AF" w:rsidRPr="00FE63AF" w:rsidRDefault="00FE63AF"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B6CBEC7" w14:textId="35693B1F" w:rsidR="00FE63AF" w:rsidRPr="00F0601F" w:rsidRDefault="00FE63AF"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E63AF" w:rsidRPr="00FE63AF" w14:paraId="10D417B5" w14:textId="77777777" w:rsidTr="00D85001">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C918FC5" w14:textId="08BA03DF" w:rsidR="00FE63AF" w:rsidRPr="00FE63AF" w:rsidRDefault="00FE63AF"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7456A15" w14:textId="2E2F3039" w:rsidR="00FE63AF" w:rsidRPr="00FE63AF" w:rsidRDefault="00FE63AF"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D038897" w14:textId="29D52CE6" w:rsidR="00FE63AF" w:rsidRPr="00FE63AF" w:rsidRDefault="00FE63AF" w:rsidP="002E0A74">
            <w:pPr>
              <w:spacing w:line="229" w:lineRule="exact"/>
              <w:ind w:left="102"/>
              <w:rPr>
                <w:spacing w:val="-1"/>
                <w:sz w:val="20"/>
                <w:szCs w:val="20"/>
                <w:lang w:val="sv-SE"/>
              </w:rPr>
            </w:pPr>
            <w:r>
              <w:rPr>
                <w:spacing w:val="-1"/>
                <w:sz w:val="20"/>
                <w:szCs w:val="20"/>
                <w:lang w:val="sv-SE"/>
              </w:rPr>
              <w:t xml:space="preserve">Administrerings-id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B9BBDFB" w14:textId="58ABF711" w:rsidR="00FE63AF" w:rsidRPr="00FE63AF" w:rsidRDefault="00FE63AF"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E63AF" w:rsidRPr="002E0A74" w14:paraId="62CFB7F1" w14:textId="77777777" w:rsidTr="00D85001">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273B499" w14:textId="5500A892" w:rsidR="00FE63AF" w:rsidRPr="00FE63AF" w:rsidRDefault="00FE63AF"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BE42799" w14:textId="07C35D5C" w:rsidR="00FE63AF" w:rsidRPr="00FE63AF" w:rsidRDefault="00FE63AF" w:rsidP="00865D61">
            <w:pPr>
              <w:spacing w:line="229" w:lineRule="exact"/>
              <w:ind w:left="102"/>
              <w:rPr>
                <w:spacing w:val="-1"/>
                <w:sz w:val="20"/>
                <w:szCs w:val="20"/>
                <w:lang w:val="sv-SE"/>
              </w:rPr>
            </w:pPr>
            <w:r w:rsidRPr="00FE63AF">
              <w:rPr>
                <w:spacing w:val="-1"/>
                <w:sz w:val="20"/>
                <w:szCs w:val="20"/>
                <w:lang w:val="sv-SE"/>
              </w:rPr>
              <w:t>Time</w:t>
            </w:r>
            <w:r w:rsidR="00865D61">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9964853" w14:textId="564A6558" w:rsidR="00FE63AF" w:rsidRPr="002E0A74" w:rsidRDefault="00865D61" w:rsidP="00865D61">
            <w:pPr>
              <w:spacing w:line="229" w:lineRule="exact"/>
              <w:ind w:left="102"/>
              <w:rPr>
                <w:spacing w:val="-1"/>
                <w:sz w:val="20"/>
                <w:szCs w:val="20"/>
                <w:lang w:val="sv-SE"/>
              </w:rPr>
            </w:pPr>
            <w:r>
              <w:rPr>
                <w:spacing w:val="-1"/>
                <w:sz w:val="20"/>
                <w:szCs w:val="20"/>
                <w:lang w:val="sv-SE"/>
              </w:rPr>
              <w:t>Tidpunkt för läkemedelsadministreringen.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5615A3D" w14:textId="5730C154" w:rsidR="00FE63AF" w:rsidRPr="00F0601F" w:rsidRDefault="00FE63AF" w:rsidP="002E0A74">
            <w:pPr>
              <w:spacing w:line="229" w:lineRule="exact"/>
              <w:ind w:left="142"/>
              <w:rPr>
                <w:sz w:val="20"/>
                <w:szCs w:val="20"/>
                <w:lang w:val="sv-SE"/>
              </w:rPr>
            </w:pPr>
            <w:r w:rsidRPr="00F0601F">
              <w:rPr>
                <w:sz w:val="20"/>
                <w:szCs w:val="20"/>
                <w:lang w:val="sv-SE"/>
              </w:rPr>
              <w:t>1</w:t>
            </w:r>
            <w:proofErr w:type="gramStart"/>
            <w:r w:rsidRPr="00F0601F">
              <w:rPr>
                <w:sz w:val="20"/>
                <w:szCs w:val="20"/>
                <w:lang w:val="sv-SE"/>
              </w:rPr>
              <w:t>..</w:t>
            </w:r>
            <w:proofErr w:type="gramEnd"/>
            <w:r w:rsidRPr="00F0601F">
              <w:rPr>
                <w:sz w:val="20"/>
                <w:szCs w:val="20"/>
                <w:lang w:val="sv-SE"/>
              </w:rPr>
              <w:t>1</w:t>
            </w:r>
          </w:p>
        </w:tc>
      </w:tr>
      <w:tr w:rsidR="00865D61" w:rsidRPr="002E0A74" w14:paraId="47E22D38" w14:textId="77777777" w:rsidTr="00D85001">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08288DB" w14:textId="089EB348" w:rsidR="00865D61" w:rsidRPr="00865D61" w:rsidRDefault="00865D61"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AC901F0" w14:textId="2E46FAA7" w:rsidR="00865D61" w:rsidRPr="00865D61" w:rsidRDefault="00865D61"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C5C3FDC" w14:textId="1C8C9678" w:rsidR="00865D61" w:rsidRPr="00865D61" w:rsidRDefault="00865D61"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A0AB583" w14:textId="548C381A" w:rsidR="00865D61" w:rsidRPr="00865D61" w:rsidRDefault="00865D61"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865D61" w:rsidRPr="002E0A74" w14:paraId="25DBA0D6" w14:textId="77777777" w:rsidTr="00D85001">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AED93E3" w14:textId="6C2ADEF1" w:rsidR="00865D61" w:rsidRPr="00865D61" w:rsidRDefault="00865D61"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74F3D70" w14:textId="740A9415" w:rsidR="00865D61" w:rsidRPr="00865D61" w:rsidRDefault="00865D61"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F4C096" w14:textId="40EBB6B9" w:rsidR="00865D61" w:rsidRPr="00865D61" w:rsidRDefault="00865D61"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98D1E99" w14:textId="22511B2F" w:rsidR="00865D61" w:rsidRPr="00865D61" w:rsidRDefault="00865D61"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865D61" w:rsidRPr="002E0A74" w14:paraId="77399929" w14:textId="77777777" w:rsidTr="00D85001">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D073F6" w14:textId="19E2448E" w:rsidR="00865D61" w:rsidRPr="00865D61" w:rsidRDefault="00865D61"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8FD9549" w14:textId="3A0DA936" w:rsidR="00865D61" w:rsidRPr="00865D61" w:rsidRDefault="00865D61" w:rsidP="002E0A74">
            <w:pPr>
              <w:spacing w:line="229" w:lineRule="exact"/>
              <w:ind w:left="102"/>
              <w:rPr>
                <w:spacing w:val="-1"/>
                <w:sz w:val="20"/>
                <w:szCs w:val="20"/>
                <w:lang w:val="sv-SE"/>
              </w:rPr>
            </w:pPr>
            <w:r w:rsidRPr="00865D61">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354E117" w14:textId="4EDB255C" w:rsidR="00865D61" w:rsidRPr="007C4121" w:rsidRDefault="007C4121" w:rsidP="007C4121">
            <w:pPr>
              <w:spacing w:line="229" w:lineRule="exact"/>
              <w:ind w:left="102"/>
              <w:rPr>
                <w:spacing w:val="-1"/>
                <w:sz w:val="20"/>
                <w:szCs w:val="20"/>
                <w:lang w:val="sv-SE"/>
              </w:rPr>
            </w:pPr>
            <w:r>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A4C2BD0" w14:textId="2C0795E1" w:rsidR="00865D61" w:rsidRPr="007C4121" w:rsidRDefault="00865D61" w:rsidP="002E0A74">
            <w:pPr>
              <w:spacing w:line="229" w:lineRule="exact"/>
              <w:ind w:left="142"/>
              <w:rPr>
                <w:sz w:val="20"/>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865D61" w:rsidRPr="002E0A74" w14:paraId="73418C23" w14:textId="77777777" w:rsidTr="00D85001">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E6FD17" w14:textId="3D24EFED" w:rsidR="00865D61" w:rsidRPr="007C4121" w:rsidRDefault="00865D61" w:rsidP="002E0A74">
            <w:pPr>
              <w:tabs>
                <w:tab w:val="left" w:pos="567"/>
              </w:tabs>
              <w:spacing w:line="229" w:lineRule="exact"/>
              <w:ind w:left="102"/>
              <w:rPr>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E881FFD" w14:textId="54DFEB67" w:rsidR="00865D61" w:rsidRPr="00865D61" w:rsidRDefault="00865D61"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E5437C5" w14:textId="77777777" w:rsidR="00865D61" w:rsidRPr="002E0A74" w:rsidRDefault="00865D61"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7740156F" w14:textId="3FEC4D71" w:rsidR="00865D61" w:rsidRPr="00FE63AF" w:rsidRDefault="00865D61" w:rsidP="002E0A74">
            <w:pPr>
              <w:spacing w:line="229" w:lineRule="exact"/>
              <w:ind w:left="102"/>
              <w:rPr>
                <w:spacing w:val="-1"/>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0832C25" w14:textId="6763CFD3" w:rsidR="00865D61" w:rsidRPr="00F0601F" w:rsidRDefault="00865D61" w:rsidP="002E0A74">
            <w:pPr>
              <w:spacing w:line="229" w:lineRule="exact"/>
              <w:ind w:left="142"/>
              <w:rPr>
                <w:szCs w:val="20"/>
              </w:rPr>
            </w:pPr>
            <w:r w:rsidRPr="004049E0">
              <w:rPr>
                <w:spacing w:val="-1"/>
                <w:sz w:val="20"/>
                <w:szCs w:val="20"/>
              </w:rPr>
              <w:t>1..1</w:t>
            </w:r>
          </w:p>
        </w:tc>
      </w:tr>
      <w:tr w:rsidR="00865D61" w:rsidRPr="002E0A74" w14:paraId="49B44A75" w14:textId="77777777" w:rsidTr="00D85001">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4AA0EEE" w14:textId="7B28C171"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5920C8D" w14:textId="77777777" w:rsidR="00865D61" w:rsidRPr="004049E0" w:rsidRDefault="00865D61" w:rsidP="00573261">
            <w:pPr>
              <w:spacing w:line="229" w:lineRule="exact"/>
              <w:ind w:left="102"/>
              <w:rPr>
                <w:rFonts w:cs="Arial"/>
                <w:sz w:val="20"/>
                <w:szCs w:val="20"/>
              </w:rPr>
            </w:pPr>
            <w:r w:rsidRPr="004049E0">
              <w:rPr>
                <w:sz w:val="20"/>
                <w:szCs w:val="20"/>
              </w:rPr>
              <w:t>HSAIdType</w:t>
            </w:r>
          </w:p>
          <w:p w14:paraId="7B0B8FCF"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598DFC1" w14:textId="2EF86AD8" w:rsidR="00865D61" w:rsidRPr="002E0A74" w:rsidRDefault="00865D61"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4CCA3C9" w14:textId="0B27B059"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35A89B77" w14:textId="77777777" w:rsidTr="00D85001">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4994EAF" w14:textId="0CA4EB93" w:rsidR="00865D61" w:rsidRPr="002E0A74" w:rsidRDefault="00865D61" w:rsidP="002E0A74">
            <w:pPr>
              <w:tabs>
                <w:tab w:val="left" w:pos="567"/>
              </w:tabs>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86C63CC" w14:textId="2DEE2472"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3D42E1" w14:textId="23F8EC2D" w:rsidR="00865D61" w:rsidRPr="00FE63AF" w:rsidRDefault="00865D61"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63B8D4E" w14:textId="1F894E1F"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BCD2D41" w14:textId="77777777" w:rsidTr="00D85001">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060EB91" w14:textId="7186B195"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757956B" w14:textId="77777777" w:rsidR="00865D61" w:rsidRPr="004049E0" w:rsidRDefault="00865D61" w:rsidP="00573261">
            <w:pPr>
              <w:spacing w:line="226" w:lineRule="exact"/>
              <w:ind w:left="102"/>
              <w:rPr>
                <w:spacing w:val="-1"/>
                <w:sz w:val="20"/>
                <w:szCs w:val="20"/>
              </w:rPr>
            </w:pPr>
            <w:r w:rsidRPr="004049E0">
              <w:rPr>
                <w:spacing w:val="-1"/>
                <w:sz w:val="20"/>
                <w:szCs w:val="20"/>
              </w:rPr>
              <w:t xml:space="preserve">CVType </w:t>
            </w:r>
          </w:p>
          <w:p w14:paraId="4139CA28"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0D2803" w14:textId="560C001D" w:rsidR="00865D61" w:rsidRPr="00FE63AF" w:rsidRDefault="00865D61"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CF245D">
              <w:rPr>
                <w:sz w:val="20"/>
                <w:szCs w:val="20"/>
                <w:lang w:val="sv-SE"/>
              </w:rPr>
              <w:t>R</w:t>
            </w:r>
            <w:r w:rsidRPr="00CF245D">
              <w:rPr>
                <w:noProof/>
                <w:sz w:val="20"/>
                <w:szCs w:val="20"/>
                <w:lang w:val="sv-SE"/>
              </w:rPr>
              <w:t>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0C4DFDE" w14:textId="256D3500"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52159DF8" w14:textId="77777777" w:rsidTr="00D85001">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94DD5C6" w14:textId="6996FA05"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A0F11DA" w14:textId="6002746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F2CBB06" w14:textId="59392E92" w:rsidR="00865D61" w:rsidRPr="00FE63AF" w:rsidRDefault="00865D61"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20FC56D" w14:textId="01BC80FE"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793123BA" w14:textId="77777777" w:rsidTr="00D85001">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25A15DA" w14:textId="37AD3D9B"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5050F1A" w14:textId="0C213908"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E216083" w14:textId="7195AA97" w:rsidR="00865D61" w:rsidRPr="00FE63AF" w:rsidRDefault="00865D61"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1807C66" w14:textId="15BE560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0108540C" w14:textId="77777777" w:rsidTr="00D85001">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D348C21" w14:textId="41F6DEB3"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3F0CE0B" w14:textId="36CA4D8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81D3FCF" w14:textId="0A0DC982" w:rsidR="00865D61" w:rsidRPr="00FE63AF" w:rsidRDefault="00865D61"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525AA70" w14:textId="4DF824F1"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46E9F3D7" w14:textId="77777777" w:rsidTr="00D85001">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78CFD2B" w14:textId="43AE0B8A"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6D925ED" w14:textId="06FD8CBF"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390C918" w14:textId="480D262C" w:rsidR="00865D61" w:rsidRPr="00FE63AF" w:rsidRDefault="00865D61"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47F68F3" w14:textId="3B7E34F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1DE68718" w14:textId="77777777" w:rsidTr="00D8500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83C567A" w14:textId="73C28613"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DCE31DA" w14:textId="089E7666"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A5B667D" w14:textId="4230E552" w:rsidR="00865D61" w:rsidRPr="00FE63AF" w:rsidRDefault="00865D61"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77B1A3" w14:textId="68DA5274"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2F61727" w14:textId="77777777" w:rsidTr="00D85001">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D96522" w14:textId="1A9A19EA"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20992C8" w14:textId="24E0DD75"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9C94DD" w14:textId="77777777" w:rsidR="00865D61" w:rsidRPr="00296F37" w:rsidRDefault="00865D61"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865D61" w:rsidRPr="00FE63AF" w:rsidRDefault="00865D61"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D33454B" w14:textId="787AF5C4"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6B5C3421" w14:textId="77777777" w:rsidTr="00D85001">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E302E4" w14:textId="2033577E"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0F2C8DD" w14:textId="6CB036D7" w:rsidR="00865D61" w:rsidRDefault="00865D61"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D106634" w14:textId="3F34CD8B" w:rsidR="00865D61" w:rsidRPr="00FE63AF" w:rsidRDefault="00865D61"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92DC144" w14:textId="67BE15A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739B48B" w14:textId="77777777" w:rsidTr="00D85001">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B48BB84" w14:textId="02517E7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04E9596" w14:textId="0B6C4F34" w:rsidR="00865D61" w:rsidRDefault="00865D61"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1CD8525" w14:textId="5527406E" w:rsidR="00865D61" w:rsidRPr="00FE63AF" w:rsidRDefault="00865D61"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4799443" w14:textId="5DDF91D1"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08F862F0" w14:textId="77777777" w:rsidTr="00D85001">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BD0090B" w14:textId="64E9F5FC"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6F7CEF4" w14:textId="7E8EB66F"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CB261C" w14:textId="43F9C420" w:rsidR="00865D61" w:rsidRPr="00FE63AF" w:rsidRDefault="00865D61"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81ADE2" w14:textId="5FE5C695"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4574A790" w14:textId="77777777" w:rsidTr="00D85001">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BF84EA1" w14:textId="0D001C7F"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FED4E3B" w14:textId="5851E9D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DDEFBD0" w14:textId="59857FD3" w:rsidR="00865D61" w:rsidRPr="002E0A74" w:rsidRDefault="00865D61"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E6F0DE4" w14:textId="7185B8DC" w:rsidR="00865D61" w:rsidRPr="00F0601F" w:rsidRDefault="00865D61" w:rsidP="002E0A74">
            <w:pPr>
              <w:spacing w:line="229" w:lineRule="exact"/>
              <w:ind w:left="142"/>
              <w:rPr>
                <w:szCs w:val="20"/>
              </w:rPr>
            </w:pPr>
            <w:r w:rsidRPr="004049E0">
              <w:rPr>
                <w:sz w:val="20"/>
                <w:szCs w:val="20"/>
              </w:rPr>
              <w:t>0..1</w:t>
            </w:r>
          </w:p>
        </w:tc>
      </w:tr>
      <w:tr w:rsidR="00865D61" w:rsidRPr="002E0A74" w14:paraId="4D1C06EA" w14:textId="77777777" w:rsidTr="00D85001">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74D20F2" w14:textId="3211CFC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4F5B164" w14:textId="705BCE17"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0A31C1F" w14:textId="0CFE444A" w:rsidR="00865D61" w:rsidRPr="002E0A74" w:rsidRDefault="00865D61"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C7AC673" w14:textId="118E8F25" w:rsidR="00865D61" w:rsidRPr="00F0601F" w:rsidRDefault="00865D61" w:rsidP="002E0A74">
            <w:pPr>
              <w:spacing w:line="229" w:lineRule="exact"/>
              <w:ind w:left="142"/>
              <w:rPr>
                <w:szCs w:val="20"/>
              </w:rPr>
            </w:pPr>
            <w:r w:rsidRPr="004049E0">
              <w:rPr>
                <w:sz w:val="20"/>
                <w:szCs w:val="20"/>
              </w:rPr>
              <w:t>0..1</w:t>
            </w:r>
          </w:p>
        </w:tc>
      </w:tr>
      <w:tr w:rsidR="00865D61" w:rsidRPr="002E0A74" w14:paraId="57EAD629" w14:textId="77777777" w:rsidTr="00D85001">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7421061" w14:textId="2516442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C7B3D1E" w14:textId="6240569D"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E4869C" w14:textId="5947C0D1" w:rsidR="00865D61" w:rsidRPr="00FE63AF" w:rsidRDefault="00865D61"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00CD8EE" w14:textId="30BCEE77" w:rsidR="00865D61" w:rsidRPr="00F0601F" w:rsidRDefault="00865D61" w:rsidP="002E0A74">
            <w:pPr>
              <w:spacing w:line="229" w:lineRule="exact"/>
              <w:ind w:left="142"/>
              <w:rPr>
                <w:szCs w:val="20"/>
              </w:rPr>
            </w:pPr>
            <w:r w:rsidRPr="004049E0">
              <w:rPr>
                <w:sz w:val="20"/>
                <w:szCs w:val="20"/>
              </w:rPr>
              <w:t>0..1</w:t>
            </w:r>
          </w:p>
        </w:tc>
      </w:tr>
      <w:tr w:rsidR="00865D61" w:rsidRPr="002E0A74" w14:paraId="69330CE9" w14:textId="77777777" w:rsidTr="00D85001">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726C978" w14:textId="5B150B38"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60BF3FB" w14:textId="515C41D4"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39BD9E6" w14:textId="5B563DBA" w:rsidR="00865D61" w:rsidRPr="00FE63AF" w:rsidRDefault="00865D61"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D030DBE" w14:textId="168AEF00" w:rsidR="00865D61" w:rsidRPr="00F0601F" w:rsidRDefault="00865D61" w:rsidP="002E0A74">
            <w:pPr>
              <w:spacing w:line="229" w:lineRule="exact"/>
              <w:ind w:left="142"/>
              <w:rPr>
                <w:szCs w:val="20"/>
              </w:rPr>
            </w:pPr>
            <w:r w:rsidRPr="004049E0">
              <w:rPr>
                <w:sz w:val="20"/>
                <w:szCs w:val="20"/>
              </w:rPr>
              <w:t>0..1</w:t>
            </w:r>
          </w:p>
        </w:tc>
      </w:tr>
      <w:tr w:rsidR="00865D61" w:rsidRPr="002E0A74" w14:paraId="6121E54A" w14:textId="77777777" w:rsidTr="00D85001">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6832D25" w14:textId="6AFF9216" w:rsidR="00865D61" w:rsidRPr="002E0A74" w:rsidRDefault="00865D61" w:rsidP="002E0A74">
            <w:pPr>
              <w:tabs>
                <w:tab w:val="left" w:pos="567"/>
              </w:tabs>
              <w:spacing w:line="229" w:lineRule="exact"/>
              <w:ind w:left="102"/>
              <w:rPr>
                <w:szCs w:val="20"/>
              </w:rPr>
            </w:pPr>
            <w:commentRangeStart w:id="152"/>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167D0DD"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6C481C2" w14:textId="699453F2" w:rsidR="00865D61" w:rsidRPr="002E0A74" w:rsidRDefault="00865D61" w:rsidP="002E0A74">
            <w:pPr>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B2B04B" w14:textId="7A6551CA" w:rsidR="00865D61" w:rsidRPr="00F0601F" w:rsidRDefault="00865D61" w:rsidP="002E0A74">
            <w:pPr>
              <w:spacing w:line="229" w:lineRule="exact"/>
              <w:ind w:left="142"/>
              <w:rPr>
                <w:szCs w:val="20"/>
              </w:rPr>
            </w:pPr>
            <w:r w:rsidRPr="00296F37">
              <w:rPr>
                <w:color w:val="FF0000"/>
                <w:spacing w:val="-1"/>
                <w:sz w:val="20"/>
                <w:szCs w:val="20"/>
              </w:rPr>
              <w:t>0..0</w:t>
            </w:r>
            <w:commentRangeEnd w:id="152"/>
            <w:r w:rsidR="00843606">
              <w:rPr>
                <w:rStyle w:val="CommentReference"/>
                <w:rFonts w:ascii="Arial" w:eastAsia="ヒラギノ角ゴ Pro W3" w:hAnsi="Arial" w:cs="Times New Roman"/>
                <w:i/>
                <w:color w:val="000000"/>
                <w:lang w:val="en-GB"/>
              </w:rPr>
              <w:commentReference w:id="152"/>
            </w:r>
          </w:p>
        </w:tc>
      </w:tr>
      <w:tr w:rsidR="00865D61" w:rsidRPr="002E0A74" w14:paraId="0E9CCF6D" w14:textId="77777777" w:rsidTr="00D85001">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D2F6BFA" w14:textId="37F4FE63" w:rsidR="00865D61" w:rsidRPr="00FE63AF" w:rsidRDefault="00865D61" w:rsidP="002E0A74">
            <w:pPr>
              <w:tabs>
                <w:tab w:val="left" w:pos="567"/>
              </w:tabs>
              <w:spacing w:line="229" w:lineRule="exact"/>
              <w:ind w:left="102"/>
              <w:rPr>
                <w:color w:val="FF0000"/>
                <w:sz w:val="20"/>
                <w:szCs w:val="20"/>
              </w:rPr>
            </w:pPr>
            <w:commentRangeStart w:id="153"/>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F4E06AD" w14:textId="77777777" w:rsidR="00865D61" w:rsidRPr="00FE63AF" w:rsidRDefault="00865D61"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62F5D0" w14:textId="4CCFDEA7" w:rsidR="00865D61" w:rsidRPr="00FE63AF" w:rsidRDefault="00865D61"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27CF3AC" w14:textId="5D9D7978" w:rsidR="00865D61" w:rsidRPr="00FE63AF" w:rsidRDefault="00865D61" w:rsidP="002E0A74">
            <w:pPr>
              <w:spacing w:line="229" w:lineRule="exact"/>
              <w:ind w:left="142"/>
              <w:rPr>
                <w:color w:val="FF0000"/>
                <w:sz w:val="20"/>
                <w:szCs w:val="20"/>
              </w:rPr>
            </w:pPr>
            <w:r w:rsidRPr="00FE63AF">
              <w:rPr>
                <w:color w:val="FF0000"/>
                <w:sz w:val="20"/>
                <w:szCs w:val="20"/>
              </w:rPr>
              <w:t>0..0</w:t>
            </w:r>
            <w:commentRangeEnd w:id="153"/>
            <w:r w:rsidR="00843606">
              <w:rPr>
                <w:rStyle w:val="CommentReference"/>
                <w:rFonts w:ascii="Arial" w:eastAsia="ヒラギノ角ゴ Pro W3" w:hAnsi="Arial" w:cs="Times New Roman"/>
                <w:i/>
                <w:color w:val="000000"/>
                <w:lang w:val="en-GB"/>
              </w:rPr>
              <w:commentReference w:id="153"/>
            </w:r>
          </w:p>
        </w:tc>
      </w:tr>
      <w:tr w:rsidR="002079D9"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60A1741C" w:rsidR="002079D9" w:rsidRPr="002079D9" w:rsidRDefault="002079D9" w:rsidP="002E0A74">
            <w:pPr>
              <w:tabs>
                <w:tab w:val="left" w:pos="567"/>
              </w:tabs>
              <w:spacing w:line="229" w:lineRule="exact"/>
              <w:ind w:left="102"/>
              <w:rPr>
                <w:sz w:val="20"/>
                <w:szCs w:val="20"/>
              </w:rPr>
            </w:pPr>
            <w:r w:rsidRPr="002079D9">
              <w:rPr>
                <w:rFonts w:cs="Arial"/>
                <w:sz w:val="20"/>
                <w:szCs w:val="20"/>
              </w:rPr>
              <w:lastRenderedPageBreak/>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2CF03C27" w:rsidR="002079D9" w:rsidRPr="002079D9" w:rsidRDefault="002079D9" w:rsidP="002E0A74">
            <w:pPr>
              <w:spacing w:line="229" w:lineRule="exact"/>
              <w:ind w:left="102"/>
              <w:rPr>
                <w:spacing w:val="-1"/>
                <w:sz w:val="20"/>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17405FD0" w:rsidR="002079D9" w:rsidRPr="002079D9" w:rsidRDefault="002079D9" w:rsidP="002E0A74">
            <w:pPr>
              <w:spacing w:line="229" w:lineRule="exact"/>
              <w:ind w:left="102"/>
              <w:rPr>
                <w:spacing w:val="-1"/>
                <w:sz w:val="20"/>
                <w:szCs w:val="20"/>
                <w:lang w:val="sv-SE"/>
              </w:rPr>
            </w:pPr>
            <w:r w:rsidRPr="002079D9">
              <w:rPr>
                <w:sz w:val="20"/>
                <w:szCs w:val="20"/>
                <w:lang w:val="sv-SE"/>
              </w:rPr>
              <w:t xml:space="preserve">Innehåller information om begäran gick bra eller </w:t>
            </w:r>
            <w:proofErr w:type="gramStart"/>
            <w:r w:rsidRPr="002079D9">
              <w:rPr>
                <w:sz w:val="20"/>
                <w:szCs w:val="20"/>
                <w:lang w:val="sv-SE"/>
              </w:rPr>
              <w:t>ej</w:t>
            </w:r>
            <w:proofErr w:type="gramEnd"/>
            <w:r w:rsidRPr="002079D9">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1BA87885"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2079D9" w:rsidRPr="002079D9" w:rsidRDefault="002079D9"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2079D9" w:rsidRPr="002079D9" w:rsidRDefault="002079D9"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2079D9" w:rsidRPr="002079D9" w:rsidRDefault="002079D9"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2079D9" w:rsidRPr="002079D9" w:rsidRDefault="002079D9"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2079D9" w:rsidRPr="002079D9" w:rsidRDefault="002079D9"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2079D9" w:rsidRPr="002079D9" w:rsidRDefault="002079D9"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2079D9" w:rsidRPr="002079D9" w:rsidRDefault="002079D9" w:rsidP="002E0A74">
            <w:pPr>
              <w:spacing w:line="229" w:lineRule="exact"/>
              <w:ind w:left="142"/>
              <w:rPr>
                <w:sz w:val="20"/>
                <w:szCs w:val="20"/>
              </w:rPr>
            </w:pPr>
            <w:r w:rsidRPr="002079D9">
              <w:rPr>
                <w:sz w:val="20"/>
                <w:szCs w:val="20"/>
              </w:rPr>
              <w:t>0..1</w:t>
            </w:r>
          </w:p>
        </w:tc>
      </w:tr>
      <w:tr w:rsidR="002079D9"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2079D9" w:rsidRPr="002079D9" w:rsidRDefault="002079D9"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2079D9" w:rsidRPr="002079D9" w:rsidRDefault="002079D9"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2079D9" w:rsidRPr="002079D9" w:rsidRDefault="002079D9" w:rsidP="002E0A74">
            <w:pPr>
              <w:spacing w:line="229" w:lineRule="exact"/>
              <w:ind w:left="142"/>
              <w:rPr>
                <w:sz w:val="20"/>
                <w:szCs w:val="20"/>
              </w:rPr>
            </w:pPr>
            <w:r w:rsidRPr="002079D9">
              <w:rPr>
                <w:sz w:val="20"/>
                <w:szCs w:val="20"/>
              </w:rPr>
              <w:t>0..1</w:t>
            </w:r>
          </w:p>
        </w:tc>
      </w:tr>
      <w:tr w:rsidR="002079D9"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2079D9" w:rsidRPr="002079D9" w:rsidRDefault="002079D9"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2079D9" w:rsidRPr="002079D9" w:rsidRDefault="002079D9"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2079D9" w:rsidRPr="002079D9" w:rsidRDefault="002079D9"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2079D9" w:rsidRPr="002079D9" w:rsidRDefault="002079D9"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2079D9" w:rsidRPr="002079D9" w:rsidRDefault="002079D9"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55" w:name="_Toc387838013"/>
      <w:r>
        <w:t>Övriga regler</w:t>
      </w:r>
      <w:bookmarkEnd w:id="155"/>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573261" w:rsidRPr="003F0DDF" w:rsidRDefault="00573261">
      <w:pPr>
        <w:pStyle w:val="CommentText"/>
        <w:rPr>
          <w:lang w:val="sv-SE"/>
        </w:rPr>
      </w:pPr>
      <w:r>
        <w:rPr>
          <w:rStyle w:val="CommentReference"/>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573261" w:rsidRPr="00434761" w:rsidRDefault="00573261">
      <w:pPr>
        <w:pStyle w:val="CommentText"/>
        <w:rPr>
          <w:lang w:val="sv-SE"/>
        </w:rPr>
      </w:pPr>
      <w:r>
        <w:rPr>
          <w:rStyle w:val="CommentReference"/>
        </w:rPr>
        <w:annotationRef/>
      </w:r>
      <w:r w:rsidRPr="00434761">
        <w:rPr>
          <w:lang w:val="sv-SE"/>
        </w:rPr>
        <w:t>Räcker den här listan?</w:t>
      </w:r>
    </w:p>
  </w:comment>
  <w:comment w:id="50" w:author="Björn Genfors" w:date="2014-05-16T10:29:00Z" w:initials="BG">
    <w:p w14:paraId="699093F4" w14:textId="426509E6" w:rsidR="00573261" w:rsidRPr="00434761" w:rsidRDefault="00573261">
      <w:pPr>
        <w:pStyle w:val="CommentText"/>
        <w:rPr>
          <w:lang w:val="sv-SE"/>
        </w:rPr>
      </w:pPr>
      <w:r>
        <w:rPr>
          <w:rStyle w:val="CommentReference"/>
        </w:rPr>
        <w:annotationRef/>
      </w:r>
      <w:r w:rsidRPr="00434761">
        <w:rPr>
          <w:lang w:val="sv-SE"/>
        </w:rPr>
        <w:t>Möjligt behov av förändring eftersom jag har slagit ihop flödena ovan.</w:t>
      </w:r>
    </w:p>
  </w:comment>
  <w:comment w:id="120" w:author="Björn Genfors" w:date="2014-05-12T13:13:00Z" w:initials="BG">
    <w:p w14:paraId="43653CA0" w14:textId="76563D85" w:rsidR="00573261" w:rsidRPr="00AB2D09" w:rsidRDefault="00573261">
      <w:pPr>
        <w:pStyle w:val="CommentText"/>
        <w:rPr>
          <w:lang w:val="sv-SE"/>
        </w:rPr>
      </w:pPr>
      <w:r>
        <w:rPr>
          <w:rStyle w:val="CommentReference"/>
        </w:rPr>
        <w:annotationRef/>
      </w:r>
      <w:r w:rsidRPr="00AB2D09">
        <w:rPr>
          <w:lang w:val="sv-SE"/>
        </w:rPr>
        <w:t>Ska bytas ut till sista version när allt är klar</w:t>
      </w:r>
      <w:r>
        <w:rPr>
          <w:lang w:val="sv-SE"/>
        </w:rPr>
        <w:t>t</w:t>
      </w:r>
      <w:r w:rsidRPr="00AB2D09">
        <w:rPr>
          <w:lang w:val="sv-SE"/>
        </w:rPr>
        <w:t>.</w:t>
      </w:r>
    </w:p>
  </w:comment>
  <w:comment w:id="134" w:author="Björn Genfors" w:date="2014-05-19T10:31:00Z" w:initials="BG">
    <w:p w14:paraId="3A48B074" w14:textId="15ADD7E0" w:rsidR="00573261" w:rsidRPr="00D85001" w:rsidRDefault="00573261">
      <w:pPr>
        <w:pStyle w:val="CommentText"/>
        <w:rPr>
          <w:lang w:val="sv-SE"/>
        </w:rPr>
      </w:pPr>
      <w:r>
        <w:rPr>
          <w:rStyle w:val="CommentReference"/>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5" w:author="Björn Genfors" w:date="2014-05-16T10:31:00Z" w:initials="BG">
    <w:p w14:paraId="5F2F136A" w14:textId="72CDA217" w:rsidR="00573261" w:rsidRPr="00434761" w:rsidRDefault="00573261">
      <w:pPr>
        <w:pStyle w:val="CommentText"/>
        <w:rPr>
          <w:lang w:val="sv-SE"/>
        </w:rPr>
      </w:pPr>
      <w:r>
        <w:rPr>
          <w:rStyle w:val="CommentReference"/>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2" w:author="Björn Genfors" w:date="2014-05-16T10:56:00Z" w:initials="BG">
    <w:p w14:paraId="6720354B" w14:textId="11FF4D47" w:rsidR="00573261" w:rsidRPr="00C84889" w:rsidRDefault="00573261">
      <w:pPr>
        <w:pStyle w:val="CommentText"/>
        <w:rPr>
          <w:lang w:val="sv-SE"/>
        </w:rPr>
      </w:pPr>
      <w:r>
        <w:rPr>
          <w:rStyle w:val="CommentReference"/>
        </w:rPr>
        <w:annotationRef/>
      </w:r>
      <w:r w:rsidRPr="00C84889">
        <w:rPr>
          <w:lang w:val="sv-SE"/>
        </w:rPr>
        <w:t>Från NOD. Hur ska detta skötas?</w:t>
      </w:r>
      <w:r>
        <w:rPr>
          <w:lang w:val="sv-SE"/>
        </w:rPr>
        <w:t xml:space="preserve"> Verkar inte finnas något färdigt kodverk</w:t>
      </w:r>
      <w:proofErr w:type="gramStart"/>
      <w:r>
        <w:rPr>
          <w:lang w:val="sv-SE"/>
        </w:rPr>
        <w:t>.Vill</w:t>
      </w:r>
      <w:proofErr w:type="gramEnd"/>
      <w:r>
        <w:rPr>
          <w:lang w:val="sv-SE"/>
        </w:rPr>
        <w:t xml:space="preserve"> vi begränsa oss med en enum då, om NOD skulle utöka någon gång?</w:t>
      </w:r>
    </w:p>
  </w:comment>
  <w:comment w:id="143" w:author="Björn Genfors" w:date="2014-05-16T11:24:00Z" w:initials="BG">
    <w:p w14:paraId="7BABBFCC" w14:textId="442459C5" w:rsidR="00573261" w:rsidRPr="00AC60F3" w:rsidRDefault="00573261">
      <w:pPr>
        <w:pStyle w:val="CommentText"/>
        <w:rPr>
          <w:lang w:val="sv-SE"/>
        </w:rPr>
      </w:pPr>
      <w:r>
        <w:rPr>
          <w:rStyle w:val="CommentReference"/>
        </w:rPr>
        <w:annotationRef/>
      </w:r>
      <w:r w:rsidRPr="00AC60F3">
        <w:rPr>
          <w:lang w:val="sv-SE"/>
        </w:rPr>
        <w:t>Måste luska I lite till.</w:t>
      </w:r>
    </w:p>
  </w:comment>
  <w:comment w:id="144" w:author="Björn Genfors" w:date="2014-05-08T16:32:00Z" w:initials="BG">
    <w:p w14:paraId="18EBEB46" w14:textId="77777777" w:rsidR="00573261" w:rsidRPr="002E0A74" w:rsidRDefault="00573261" w:rsidP="002E0A74">
      <w:pPr>
        <w:pStyle w:val="CommentText"/>
        <w:rPr>
          <w:lang w:val="sv-SE"/>
        </w:rPr>
      </w:pPr>
      <w:r>
        <w:rPr>
          <w:rStyle w:val="CommentReference"/>
        </w:rPr>
        <w:annotationRef/>
      </w:r>
      <w:r w:rsidRPr="002E0A74">
        <w:rPr>
          <w:lang w:val="sv-SE"/>
        </w:rPr>
        <w:t>”SoS har orsakskoder för detta” enligt CGM.</w:t>
      </w:r>
    </w:p>
  </w:comment>
  <w:comment w:id="145" w:author="Björn Genfors" w:date="2014-05-19T09:51:00Z" w:initials="BG">
    <w:p w14:paraId="625F3595" w14:textId="538083F2" w:rsidR="00573261" w:rsidRDefault="00573261">
      <w:pPr>
        <w:pStyle w:val="CommentText"/>
      </w:pPr>
      <w:r>
        <w:rPr>
          <w:rStyle w:val="CommentReference"/>
        </w:rPr>
        <w:annotationRef/>
      </w:r>
      <w:r>
        <w:t>Använda SNOMED?</w:t>
      </w:r>
    </w:p>
  </w:comment>
  <w:comment w:id="146" w:author="Björn Genfors" w:date="2014-05-19T09:33:00Z" w:initials="BG">
    <w:p w14:paraId="7E7293A7" w14:textId="2A97FC27" w:rsidR="00573261" w:rsidRPr="00882CEC" w:rsidRDefault="00573261">
      <w:pPr>
        <w:pStyle w:val="CommentText"/>
        <w:rPr>
          <w:lang w:val="sv-SE"/>
        </w:rPr>
      </w:pPr>
      <w:r>
        <w:rPr>
          <w:rStyle w:val="CommentReference"/>
        </w:rPr>
        <w:annotationRef/>
      </w:r>
      <w:r w:rsidRPr="00882CEC">
        <w:rPr>
          <w:lang w:val="sv-SE"/>
        </w:rPr>
        <w:t>Använda SNOMED, där åtminstone mycket finns?</w:t>
      </w:r>
    </w:p>
  </w:comment>
  <w:comment w:id="147" w:author="Björn Genfors" w:date="2014-05-19T09:59:00Z" w:initials="BG">
    <w:p w14:paraId="656CF90F" w14:textId="7830035D" w:rsidR="00573261" w:rsidRPr="00A7304A" w:rsidRDefault="00573261">
      <w:pPr>
        <w:pStyle w:val="CommentText"/>
        <w:rPr>
          <w:lang w:val="sv-SE"/>
        </w:rPr>
      </w:pPr>
      <w:r>
        <w:rPr>
          <w:rStyle w:val="CommentReference"/>
        </w:rPr>
        <w:annotationRef/>
      </w:r>
      <w:r w:rsidRPr="00A7304A">
        <w:rPr>
          <w:lang w:val="sv-SE"/>
        </w:rPr>
        <w:t xml:space="preserve">Har inte dessa </w:t>
      </w:r>
      <w:proofErr w:type="gramStart"/>
      <w:r w:rsidRPr="00A7304A">
        <w:rPr>
          <w:lang w:val="sv-SE"/>
        </w:rPr>
        <w:t>OID</w:t>
      </w:r>
      <w:r>
        <w:rPr>
          <w:lang w:val="sv-SE"/>
        </w:rPr>
        <w:t>:er</w:t>
      </w:r>
      <w:proofErr w:type="gramEnd"/>
      <w:r>
        <w:rPr>
          <w:lang w:val="sv-SE"/>
        </w:rPr>
        <w:t xml:space="preserve"> tillgängliga. Antar att man borde ange dem på wikin egentligen?</w:t>
      </w:r>
    </w:p>
  </w:comment>
  <w:comment w:id="148" w:author="Khaled Daham" w:date="2014-05-19T11:28:00Z" w:initials="KD">
    <w:p w14:paraId="5E7F3F98" w14:textId="65D63F2C" w:rsidR="00573261" w:rsidRDefault="00573261">
      <w:pPr>
        <w:pStyle w:val="CommentText"/>
      </w:pPr>
      <w:r>
        <w:rPr>
          <w:rStyle w:val="CommentReference"/>
        </w:rPr>
        <w:annotationRef/>
      </w:r>
      <w:r>
        <w:t>Schematron</w:t>
      </w:r>
    </w:p>
  </w:comment>
  <w:comment w:id="149" w:author="Khaled Daham" w:date="2014-05-19T11:29:00Z" w:initials="KD">
    <w:p w14:paraId="6742569F" w14:textId="208FDAEC" w:rsidR="00573261" w:rsidRDefault="00573261">
      <w:pPr>
        <w:pStyle w:val="CommentText"/>
      </w:pPr>
      <w:r>
        <w:rPr>
          <w:rStyle w:val="CommentReference"/>
        </w:rPr>
        <w:annotationRef/>
      </w:r>
      <w:proofErr w:type="gramStart"/>
      <w:r>
        <w:t>schematron</w:t>
      </w:r>
      <w:proofErr w:type="gramEnd"/>
    </w:p>
  </w:comment>
  <w:comment w:id="150" w:author="Khaled Daham" w:date="2014-05-19T11:29:00Z" w:initials="KD">
    <w:p w14:paraId="49CE40AA" w14:textId="1E561FFE" w:rsidR="00573261" w:rsidRDefault="00573261">
      <w:pPr>
        <w:pStyle w:val="CommentText"/>
      </w:pPr>
      <w:r>
        <w:rPr>
          <w:rStyle w:val="CommentReference"/>
        </w:rPr>
        <w:annotationRef/>
      </w:r>
      <w:proofErr w:type="gramStart"/>
      <w:r>
        <w:t>schematron</w:t>
      </w:r>
      <w:proofErr w:type="gramEnd"/>
    </w:p>
  </w:comment>
  <w:comment w:id="151" w:author="Björn Genfors" w:date="2014-05-19T09:44:00Z" w:initials="BG">
    <w:p w14:paraId="10B5E794" w14:textId="6A1D3A52" w:rsidR="00573261" w:rsidRPr="001B376F" w:rsidRDefault="00573261">
      <w:pPr>
        <w:pStyle w:val="CommentText"/>
        <w:rPr>
          <w:lang w:val="sv-SE"/>
        </w:rPr>
      </w:pPr>
      <w:r>
        <w:rPr>
          <w:rStyle w:val="CommentReference"/>
        </w:rPr>
        <w:annotationRef/>
      </w:r>
      <w:r w:rsidRPr="001B376F">
        <w:rPr>
          <w:lang w:val="sv-SE"/>
        </w:rPr>
        <w:t xml:space="preserve">Bättre förslag på enum </w:t>
      </w:r>
      <w:proofErr w:type="gramStart"/>
      <w:r w:rsidRPr="001B376F">
        <w:rPr>
          <w:lang w:val="sv-SE"/>
        </w:rPr>
        <w:t>mottages</w:t>
      </w:r>
      <w:proofErr w:type="gramEnd"/>
      <w:r w:rsidRPr="001B376F">
        <w:rPr>
          <w:lang w:val="sv-SE"/>
        </w:rPr>
        <w:t xml:space="preserve"> tacksamt.</w:t>
      </w:r>
    </w:p>
  </w:comment>
  <w:comment w:id="152" w:author="Khaled Daham" w:date="2014-05-19T11:36:00Z" w:initials="KD">
    <w:p w14:paraId="36E38646" w14:textId="738A16B4" w:rsidR="00843606" w:rsidRDefault="00843606">
      <w:pPr>
        <w:pStyle w:val="CommentText"/>
      </w:pPr>
      <w:r>
        <w:rPr>
          <w:rStyle w:val="CommentReference"/>
        </w:rPr>
        <w:annotationRef/>
      </w:r>
      <w:proofErr w:type="gramStart"/>
      <w:r>
        <w:t>schematron</w:t>
      </w:r>
      <w:proofErr w:type="gramEnd"/>
    </w:p>
  </w:comment>
  <w:comment w:id="153" w:author="Khaled Daham" w:date="2014-05-19T11:36:00Z" w:initials="KD">
    <w:p w14:paraId="1395F98B" w14:textId="53F0CC3F" w:rsidR="00843606" w:rsidRDefault="00843606">
      <w:pPr>
        <w:pStyle w:val="CommentText"/>
      </w:pPr>
      <w:r>
        <w:rPr>
          <w:rStyle w:val="CommentReference"/>
        </w:rPr>
        <w:annotationRef/>
      </w:r>
      <w:r>
        <w:t>schematron</w:t>
      </w:r>
      <w:bookmarkStart w:id="154" w:name="_GoBack"/>
      <w:bookmarkEnd w:id="154"/>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E86C84" w14:textId="77777777" w:rsidR="00573261" w:rsidRDefault="00573261" w:rsidP="00C72B17">
      <w:pPr>
        <w:spacing w:line="240" w:lineRule="auto"/>
      </w:pPr>
      <w:r>
        <w:separator/>
      </w:r>
    </w:p>
  </w:endnote>
  <w:endnote w:type="continuationSeparator" w:id="0">
    <w:p w14:paraId="26D6105D" w14:textId="77777777" w:rsidR="00573261" w:rsidRDefault="0057326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73261" w:rsidRDefault="00573261"/>
  <w:p w14:paraId="1FC233E8" w14:textId="77777777" w:rsidR="00573261" w:rsidRDefault="0057326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73261" w:rsidRPr="004A7C1C" w14:paraId="3C5A492F" w14:textId="77777777" w:rsidTr="00095A0D">
      <w:trPr>
        <w:trHeight w:val="629"/>
      </w:trPr>
      <w:tc>
        <w:tcPr>
          <w:tcW w:w="1559" w:type="dxa"/>
        </w:tcPr>
        <w:p w14:paraId="784DFED4"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73261" w:rsidRPr="00CF1208" w:rsidRDefault="00573261"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573261" w:rsidRPr="00CF1208" w:rsidRDefault="00573261"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573261" w:rsidRPr="0091623E" w:rsidRDefault="00573261"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73261" w:rsidRPr="001304B6" w:rsidRDefault="00573261"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73261" w:rsidRPr="004A7C1C" w:rsidRDefault="00573261" w:rsidP="001304B6">
          <w:pPr>
            <w:pStyle w:val="Footer"/>
          </w:pPr>
        </w:p>
      </w:tc>
      <w:tc>
        <w:tcPr>
          <w:tcW w:w="709" w:type="dxa"/>
        </w:tcPr>
        <w:p w14:paraId="6E332D35" w14:textId="77777777" w:rsidR="00573261" w:rsidRPr="004A7C1C" w:rsidRDefault="00573261"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843606">
            <w:rPr>
              <w:rStyle w:val="PageNumber"/>
              <w:noProof/>
            </w:rPr>
            <w:t>82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843606">
            <w:rPr>
              <w:rStyle w:val="PageNumber"/>
              <w:noProof/>
            </w:rPr>
            <w:t>82</w:t>
          </w:r>
          <w:r w:rsidRPr="004A7C1C">
            <w:rPr>
              <w:rStyle w:val="PageNumber"/>
            </w:rPr>
            <w:fldChar w:fldCharType="end"/>
          </w:r>
        </w:p>
      </w:tc>
    </w:tr>
  </w:tbl>
  <w:p w14:paraId="6EB65E86" w14:textId="77777777" w:rsidR="00573261" w:rsidRDefault="00573261"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73261" w:rsidRDefault="00573261">
    <w:pPr>
      <w:pStyle w:val="Footer"/>
    </w:pPr>
  </w:p>
  <w:p w14:paraId="36E0CB75" w14:textId="77777777" w:rsidR="00573261" w:rsidRDefault="00573261">
    <w:pPr>
      <w:pStyle w:val="Footer"/>
    </w:pPr>
  </w:p>
  <w:p w14:paraId="68EA24B6" w14:textId="77777777" w:rsidR="00573261" w:rsidRDefault="00573261">
    <w:pPr>
      <w:pStyle w:val="Footer"/>
    </w:pPr>
  </w:p>
  <w:p w14:paraId="798F58D1" w14:textId="77777777" w:rsidR="00573261" w:rsidRDefault="00573261">
    <w:pPr>
      <w:pStyle w:val="Footer"/>
    </w:pPr>
  </w:p>
  <w:p w14:paraId="0B4F500D" w14:textId="77777777" w:rsidR="00573261" w:rsidRDefault="005732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35CECB" w14:textId="77777777" w:rsidR="00573261" w:rsidRDefault="00573261" w:rsidP="00C72B17">
      <w:pPr>
        <w:spacing w:line="240" w:lineRule="auto"/>
      </w:pPr>
      <w:r>
        <w:separator/>
      </w:r>
    </w:p>
  </w:footnote>
  <w:footnote w:type="continuationSeparator" w:id="0">
    <w:p w14:paraId="4A0B8629" w14:textId="77777777" w:rsidR="00573261" w:rsidRDefault="00573261"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73261" w:rsidRDefault="00573261"/>
  <w:p w14:paraId="69BC34DE" w14:textId="77777777" w:rsidR="00573261" w:rsidRDefault="0057326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73261" w:rsidRPr="00333716" w14:paraId="38E1EC6E" w14:textId="77777777" w:rsidTr="000A531A">
      <w:trPr>
        <w:trHeight w:hRule="exact" w:val="539"/>
      </w:trPr>
      <w:tc>
        <w:tcPr>
          <w:tcW w:w="3168" w:type="dxa"/>
          <w:tcBorders>
            <w:top w:val="nil"/>
            <w:bottom w:val="nil"/>
          </w:tcBorders>
        </w:tcPr>
        <w:p w14:paraId="74451D16" w14:textId="77777777" w:rsidR="00573261" w:rsidRPr="00095A0D" w:rsidRDefault="00573261" w:rsidP="00095A0D">
          <w:pPr>
            <w:pStyle w:val="Footer"/>
            <w:rPr>
              <w:rFonts w:ascii="Arial" w:eastAsia="Times New Roman" w:hAnsi="Arial"/>
              <w:color w:val="00A9A7"/>
              <w:sz w:val="14"/>
              <w:szCs w:val="24"/>
              <w:lang w:eastAsia="en-GB"/>
            </w:rPr>
          </w:pPr>
          <w:bookmarkStart w:id="156" w:name="LDnr1"/>
          <w:bookmarkEnd w:id="156"/>
        </w:p>
        <w:p w14:paraId="1A79B92D" w14:textId="77777777" w:rsidR="00573261" w:rsidRPr="00095A0D" w:rsidRDefault="00573261"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573261" w:rsidRDefault="00573261"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573261" w:rsidRDefault="00573261"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73261" w:rsidRPr="00095A0D" w:rsidRDefault="00573261"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73261" w:rsidRDefault="00573261"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73261" w:rsidRPr="00095A0D" w:rsidRDefault="00573261"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73261" w:rsidRPr="00095A0D" w:rsidRDefault="00573261"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73261" w:rsidRPr="000A531A" w:rsidRDefault="00573261"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57326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73261" w:rsidRPr="00095A0D" w:rsidRDefault="00573261"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73261" w:rsidRPr="00095A0D" w:rsidRDefault="00573261" w:rsidP="00095A0D">
          <w:pPr>
            <w:pStyle w:val="Footer"/>
            <w:rPr>
              <w:rFonts w:ascii="Arial" w:eastAsia="Times New Roman" w:hAnsi="Arial"/>
              <w:color w:val="00A9A7"/>
              <w:sz w:val="14"/>
              <w:szCs w:val="24"/>
              <w:lang w:eastAsia="en-GB"/>
            </w:rPr>
          </w:pPr>
        </w:p>
      </w:tc>
    </w:tr>
  </w:tbl>
  <w:p w14:paraId="2AC110CF" w14:textId="77777777" w:rsidR="00573261" w:rsidRDefault="00573261" w:rsidP="008303EF">
    <w:pPr>
      <w:tabs>
        <w:tab w:val="left" w:pos="6237"/>
      </w:tabs>
    </w:pPr>
    <w:r>
      <w:t xml:space="preserve"> </w:t>
    </w:r>
    <w:bookmarkStart w:id="157" w:name="Dnr1"/>
    <w:bookmarkEnd w:id="157"/>
  </w:p>
  <w:p w14:paraId="3FB91188" w14:textId="77777777" w:rsidR="00573261" w:rsidRDefault="0057326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73261" w:rsidRDefault="00573261" w:rsidP="00D774BC">
    <w:pPr>
      <w:tabs>
        <w:tab w:val="left" w:pos="6237"/>
      </w:tabs>
    </w:pPr>
  </w:p>
  <w:p w14:paraId="51103E17" w14:textId="77777777" w:rsidR="00573261" w:rsidRDefault="00573261" w:rsidP="00D774BC">
    <w:pPr>
      <w:tabs>
        <w:tab w:val="left" w:pos="6237"/>
      </w:tabs>
    </w:pPr>
  </w:p>
  <w:p w14:paraId="772AE06E" w14:textId="77777777" w:rsidR="00573261" w:rsidRDefault="00573261" w:rsidP="00D774BC">
    <w:pPr>
      <w:tabs>
        <w:tab w:val="left" w:pos="6237"/>
      </w:tabs>
    </w:pPr>
  </w:p>
  <w:p w14:paraId="42F0C144" w14:textId="77777777" w:rsidR="00573261" w:rsidRDefault="00573261"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8" w:name="LDnr"/>
    <w:bookmarkEnd w:id="158"/>
    <w:r>
      <w:t xml:space="preserve"> </w:t>
    </w:r>
    <w:bookmarkStart w:id="159" w:name="Dnr"/>
    <w:bookmarkEnd w:id="159"/>
  </w:p>
  <w:tbl>
    <w:tblPr>
      <w:tblW w:w="9180" w:type="dxa"/>
      <w:tblLayout w:type="fixed"/>
      <w:tblLook w:val="04A0" w:firstRow="1" w:lastRow="0" w:firstColumn="1" w:lastColumn="0" w:noHBand="0" w:noVBand="1"/>
    </w:tblPr>
    <w:tblGrid>
      <w:gridCol w:w="956"/>
      <w:gridCol w:w="1199"/>
      <w:gridCol w:w="4049"/>
      <w:gridCol w:w="2976"/>
    </w:tblGrid>
    <w:tr w:rsidR="00573261" w:rsidRPr="0024387D" w14:paraId="6E3EED84" w14:textId="77777777" w:rsidTr="00364AE6">
      <w:tc>
        <w:tcPr>
          <w:tcW w:w="2155" w:type="dxa"/>
          <w:gridSpan w:val="2"/>
        </w:tcPr>
        <w:p w14:paraId="2933175C" w14:textId="77777777" w:rsidR="00573261" w:rsidRPr="0024387D" w:rsidRDefault="00573261" w:rsidP="002A2120">
          <w:pPr>
            <w:pStyle w:val="Header"/>
            <w:rPr>
              <w:rFonts w:cs="Georgia"/>
              <w:sz w:val="12"/>
              <w:szCs w:val="12"/>
            </w:rPr>
          </w:pPr>
        </w:p>
      </w:tc>
      <w:tc>
        <w:tcPr>
          <w:tcW w:w="4049" w:type="dxa"/>
        </w:tcPr>
        <w:p w14:paraId="2813ED1B" w14:textId="77777777" w:rsidR="00573261" w:rsidRPr="0024387D" w:rsidRDefault="00573261" w:rsidP="00DE4030">
          <w:pPr>
            <w:pStyle w:val="Header"/>
            <w:rPr>
              <w:rFonts w:cs="Georgia"/>
              <w:sz w:val="14"/>
              <w:szCs w:val="14"/>
            </w:rPr>
          </w:pPr>
        </w:p>
      </w:tc>
      <w:tc>
        <w:tcPr>
          <w:tcW w:w="2976" w:type="dxa"/>
        </w:tcPr>
        <w:p w14:paraId="1F7BDFA1" w14:textId="77777777" w:rsidR="00573261" w:rsidRDefault="00573261" w:rsidP="00DE4030">
          <w:r>
            <w:t xml:space="preserve"> </w:t>
          </w:r>
          <w:bookmarkStart w:id="160" w:name="slask"/>
          <w:bookmarkStart w:id="161" w:name="Addressee"/>
          <w:bookmarkEnd w:id="160"/>
          <w:bookmarkEnd w:id="161"/>
        </w:p>
      </w:tc>
    </w:tr>
    <w:tr w:rsidR="00573261" w:rsidRPr="00F456CC" w14:paraId="7817C09A" w14:textId="77777777" w:rsidTr="00364AE6">
      <w:tc>
        <w:tcPr>
          <w:tcW w:w="956" w:type="dxa"/>
          <w:tcBorders>
            <w:right w:val="single" w:sz="4" w:space="0" w:color="auto"/>
          </w:tcBorders>
        </w:tcPr>
        <w:p w14:paraId="7F2ACC79" w14:textId="77777777" w:rsidR="00573261" w:rsidRPr="00F456CC" w:rsidRDefault="00573261" w:rsidP="00025527">
          <w:pPr>
            <w:pStyle w:val="Header"/>
            <w:rPr>
              <w:rFonts w:cs="Georgia"/>
              <w:sz w:val="12"/>
              <w:szCs w:val="12"/>
            </w:rPr>
          </w:pPr>
        </w:p>
      </w:tc>
      <w:tc>
        <w:tcPr>
          <w:tcW w:w="1199" w:type="dxa"/>
          <w:tcBorders>
            <w:left w:val="single" w:sz="4" w:space="0" w:color="auto"/>
          </w:tcBorders>
        </w:tcPr>
        <w:p w14:paraId="27F330F9" w14:textId="77777777" w:rsidR="00573261" w:rsidRPr="00F456CC" w:rsidRDefault="00573261" w:rsidP="00DE4030">
          <w:pPr>
            <w:pStyle w:val="Header"/>
            <w:rPr>
              <w:rFonts w:cs="Georgia"/>
              <w:sz w:val="12"/>
              <w:szCs w:val="12"/>
            </w:rPr>
          </w:pPr>
        </w:p>
      </w:tc>
      <w:tc>
        <w:tcPr>
          <w:tcW w:w="4049" w:type="dxa"/>
        </w:tcPr>
        <w:p w14:paraId="37AA9367" w14:textId="77777777" w:rsidR="00573261" w:rsidRPr="002C11AF" w:rsidRDefault="00573261" w:rsidP="00DE4030">
          <w:pPr>
            <w:pStyle w:val="Header"/>
            <w:rPr>
              <w:rFonts w:cs="Georgia"/>
              <w:sz w:val="12"/>
              <w:szCs w:val="12"/>
            </w:rPr>
          </w:pPr>
        </w:p>
      </w:tc>
      <w:tc>
        <w:tcPr>
          <w:tcW w:w="2976" w:type="dxa"/>
        </w:tcPr>
        <w:p w14:paraId="25E5B32E" w14:textId="77777777" w:rsidR="00573261" w:rsidRPr="002C11AF" w:rsidRDefault="00573261" w:rsidP="00DE4030">
          <w:pPr>
            <w:pStyle w:val="Header"/>
            <w:rPr>
              <w:rFonts w:cs="Georgia"/>
              <w:sz w:val="12"/>
              <w:szCs w:val="12"/>
            </w:rPr>
          </w:pPr>
        </w:p>
      </w:tc>
    </w:tr>
  </w:tbl>
  <w:p w14:paraId="4244CC6E" w14:textId="77777777" w:rsidR="00573261" w:rsidRPr="003755FD" w:rsidRDefault="00573261" w:rsidP="008866A6">
    <w:bookmarkStart w:id="162" w:name="Radera2"/>
    <w:bookmarkEnd w:id="162"/>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310C"/>
    <w:rsid w:val="000954B2"/>
    <w:rsid w:val="00095A0D"/>
    <w:rsid w:val="000A531A"/>
    <w:rsid w:val="000A69BD"/>
    <w:rsid w:val="000C1ACF"/>
    <w:rsid w:val="000C776C"/>
    <w:rsid w:val="000D4323"/>
    <w:rsid w:val="000E020A"/>
    <w:rsid w:val="000E190F"/>
    <w:rsid w:val="00100B52"/>
    <w:rsid w:val="001053D0"/>
    <w:rsid w:val="00116504"/>
    <w:rsid w:val="001233FB"/>
    <w:rsid w:val="001304B6"/>
    <w:rsid w:val="001369A3"/>
    <w:rsid w:val="00137510"/>
    <w:rsid w:val="00144495"/>
    <w:rsid w:val="001502F9"/>
    <w:rsid w:val="00160052"/>
    <w:rsid w:val="001714C5"/>
    <w:rsid w:val="001752B9"/>
    <w:rsid w:val="00176AE0"/>
    <w:rsid w:val="00183401"/>
    <w:rsid w:val="00184750"/>
    <w:rsid w:val="00190D07"/>
    <w:rsid w:val="00191B2C"/>
    <w:rsid w:val="001B2C00"/>
    <w:rsid w:val="001B376F"/>
    <w:rsid w:val="001C046C"/>
    <w:rsid w:val="001C1E6E"/>
    <w:rsid w:val="002047F2"/>
    <w:rsid w:val="002072FA"/>
    <w:rsid w:val="002079D9"/>
    <w:rsid w:val="00212825"/>
    <w:rsid w:val="00222033"/>
    <w:rsid w:val="00224476"/>
    <w:rsid w:val="00226F03"/>
    <w:rsid w:val="0024387D"/>
    <w:rsid w:val="00246426"/>
    <w:rsid w:val="002515DE"/>
    <w:rsid w:val="00266041"/>
    <w:rsid w:val="00267208"/>
    <w:rsid w:val="00272D3A"/>
    <w:rsid w:val="002771CA"/>
    <w:rsid w:val="00277ADB"/>
    <w:rsid w:val="0029087A"/>
    <w:rsid w:val="00292589"/>
    <w:rsid w:val="00296F37"/>
    <w:rsid w:val="002A2120"/>
    <w:rsid w:val="002A59E4"/>
    <w:rsid w:val="002A77D2"/>
    <w:rsid w:val="002A7A43"/>
    <w:rsid w:val="002C11AF"/>
    <w:rsid w:val="002D08A4"/>
    <w:rsid w:val="002D5B10"/>
    <w:rsid w:val="002E0A74"/>
    <w:rsid w:val="002E6348"/>
    <w:rsid w:val="002F33E0"/>
    <w:rsid w:val="002F7E28"/>
    <w:rsid w:val="0030710D"/>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9774B"/>
    <w:rsid w:val="004B0B17"/>
    <w:rsid w:val="004B347C"/>
    <w:rsid w:val="004C349F"/>
    <w:rsid w:val="004C6CAE"/>
    <w:rsid w:val="004F1154"/>
    <w:rsid w:val="004F2686"/>
    <w:rsid w:val="004F39E1"/>
    <w:rsid w:val="00506F31"/>
    <w:rsid w:val="00520999"/>
    <w:rsid w:val="00525CF4"/>
    <w:rsid w:val="005408F3"/>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6762"/>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81CFB"/>
    <w:rsid w:val="00686189"/>
    <w:rsid w:val="0069359C"/>
    <w:rsid w:val="006A4A7F"/>
    <w:rsid w:val="006A4E14"/>
    <w:rsid w:val="006D6685"/>
    <w:rsid w:val="006E59A7"/>
    <w:rsid w:val="006E7C71"/>
    <w:rsid w:val="00702AFD"/>
    <w:rsid w:val="00707704"/>
    <w:rsid w:val="00713166"/>
    <w:rsid w:val="00714301"/>
    <w:rsid w:val="0072035C"/>
    <w:rsid w:val="007231DB"/>
    <w:rsid w:val="0072413D"/>
    <w:rsid w:val="00727057"/>
    <w:rsid w:val="007306AD"/>
    <w:rsid w:val="0075501A"/>
    <w:rsid w:val="00763952"/>
    <w:rsid w:val="007804CB"/>
    <w:rsid w:val="007871FB"/>
    <w:rsid w:val="00793064"/>
    <w:rsid w:val="007A0162"/>
    <w:rsid w:val="007A2939"/>
    <w:rsid w:val="007B025E"/>
    <w:rsid w:val="007B2DED"/>
    <w:rsid w:val="007C1712"/>
    <w:rsid w:val="007C2A05"/>
    <w:rsid w:val="007C34B3"/>
    <w:rsid w:val="007C4121"/>
    <w:rsid w:val="007C7D7A"/>
    <w:rsid w:val="007D77EF"/>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38AA"/>
    <w:rsid w:val="008F6ADA"/>
    <w:rsid w:val="009036DE"/>
    <w:rsid w:val="00912B23"/>
    <w:rsid w:val="00917AF8"/>
    <w:rsid w:val="00922A33"/>
    <w:rsid w:val="00932401"/>
    <w:rsid w:val="00934DF5"/>
    <w:rsid w:val="0094234F"/>
    <w:rsid w:val="00956547"/>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1E4B"/>
    <w:rsid w:val="009E2F3A"/>
    <w:rsid w:val="009E461C"/>
    <w:rsid w:val="009E508B"/>
    <w:rsid w:val="009F1D5A"/>
    <w:rsid w:val="009F3594"/>
    <w:rsid w:val="00A03D94"/>
    <w:rsid w:val="00A33783"/>
    <w:rsid w:val="00A34D56"/>
    <w:rsid w:val="00A35D2A"/>
    <w:rsid w:val="00A4266A"/>
    <w:rsid w:val="00A50E40"/>
    <w:rsid w:val="00A7304A"/>
    <w:rsid w:val="00A7347F"/>
    <w:rsid w:val="00A7696A"/>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01CEA"/>
    <w:rsid w:val="00B10EEB"/>
    <w:rsid w:val="00B1310A"/>
    <w:rsid w:val="00B14DBA"/>
    <w:rsid w:val="00B32719"/>
    <w:rsid w:val="00B37219"/>
    <w:rsid w:val="00B50BDA"/>
    <w:rsid w:val="00B5414D"/>
    <w:rsid w:val="00B60B4B"/>
    <w:rsid w:val="00B6227B"/>
    <w:rsid w:val="00B635F7"/>
    <w:rsid w:val="00B72189"/>
    <w:rsid w:val="00B77D5E"/>
    <w:rsid w:val="00B86215"/>
    <w:rsid w:val="00B90A42"/>
    <w:rsid w:val="00BA1F56"/>
    <w:rsid w:val="00BA6CD2"/>
    <w:rsid w:val="00BB02BA"/>
    <w:rsid w:val="00BD3476"/>
    <w:rsid w:val="00BD68EB"/>
    <w:rsid w:val="00BE4830"/>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5D62"/>
    <w:rsid w:val="00CC270E"/>
    <w:rsid w:val="00CC7016"/>
    <w:rsid w:val="00CC70DA"/>
    <w:rsid w:val="00CE0FA6"/>
    <w:rsid w:val="00CE1031"/>
    <w:rsid w:val="00CE7DFC"/>
    <w:rsid w:val="00CF1208"/>
    <w:rsid w:val="00CF245D"/>
    <w:rsid w:val="00CF4460"/>
    <w:rsid w:val="00CF47A0"/>
    <w:rsid w:val="00D037DF"/>
    <w:rsid w:val="00D1500E"/>
    <w:rsid w:val="00D15CF1"/>
    <w:rsid w:val="00D20363"/>
    <w:rsid w:val="00D21C11"/>
    <w:rsid w:val="00D27FB3"/>
    <w:rsid w:val="00D53A9A"/>
    <w:rsid w:val="00D748B5"/>
    <w:rsid w:val="00D774BC"/>
    <w:rsid w:val="00D85001"/>
    <w:rsid w:val="00D91240"/>
    <w:rsid w:val="00D93512"/>
    <w:rsid w:val="00DA0988"/>
    <w:rsid w:val="00DA1759"/>
    <w:rsid w:val="00DA5D2D"/>
    <w:rsid w:val="00DB56E2"/>
    <w:rsid w:val="00DC3968"/>
    <w:rsid w:val="00DE4030"/>
    <w:rsid w:val="00DF0ABE"/>
    <w:rsid w:val="00DF3F53"/>
    <w:rsid w:val="00E05DE2"/>
    <w:rsid w:val="00E1012B"/>
    <w:rsid w:val="00E127E3"/>
    <w:rsid w:val="00E12C4A"/>
    <w:rsid w:val="00E13898"/>
    <w:rsid w:val="00E2294E"/>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6750F"/>
    <w:rsid w:val="00F71B18"/>
    <w:rsid w:val="00F72824"/>
    <w:rsid w:val="00F7374B"/>
    <w:rsid w:val="00F85F1F"/>
    <w:rsid w:val="00FA7E3E"/>
    <w:rsid w:val="00FB1144"/>
    <w:rsid w:val="00FB20B9"/>
    <w:rsid w:val="00FB3539"/>
    <w:rsid w:val="00FC1164"/>
    <w:rsid w:val="00FD2E7E"/>
    <w:rsid w:val="00FD4E8C"/>
    <w:rsid w:val="00FE29F5"/>
    <w:rsid w:val="00FE63AF"/>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yperlink" Target="http://unitsofmeasure.org/ucum.html"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comments" Target="comments.xm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B1504F-DB0E-2A48-9ED9-2001DB3F3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1017</TotalTime>
  <Pages>82</Pages>
  <Words>16846</Words>
  <Characters>120957</Characters>
  <Application>Microsoft Macintosh Word</Application>
  <DocSecurity>0</DocSecurity>
  <Lines>5759</Lines>
  <Paragraphs>3937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133866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104</cp:revision>
  <dcterms:created xsi:type="dcterms:W3CDTF">2014-05-08T12:25:00Z</dcterms:created>
  <dcterms:modified xsi:type="dcterms:W3CDTF">2014-05-19T09:36:00Z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