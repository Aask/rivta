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548D3ACD"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1"/>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24331E">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24331E">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24331E">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24331E">
              <w:rPr>
                <w:color w:val="008000"/>
                <w:sz w:val="32"/>
              </w:rPr>
              <w:t xml:space="preserve"> </w:t>
            </w:r>
            <w:r w:rsidR="0039481C">
              <w:rPr>
                <w:color w:val="008000"/>
                <w:sz w:val="32"/>
              </w:rPr>
              <w:fldChar w:fldCharType="end"/>
            </w:r>
          </w:p>
          <w:p w14:paraId="0F7DA9CE" w14:textId="77777777" w:rsidR="008866A6" w:rsidRDefault="008866A6" w:rsidP="008866A6">
            <w:pPr>
              <w:pStyle w:val="Brd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24331E" w:rsidRPr="0024331E">
              <w:rPr>
                <w:color w:val="008000"/>
                <w:sz w:val="28"/>
              </w:rPr>
              <w:t>ARK_0015</w:t>
            </w:r>
            <w:r w:rsidRPr="00AC5707">
              <w:rPr>
                <w:color w:val="008000"/>
                <w:sz w:val="28"/>
              </w:rPr>
              <w:fldChar w:fldCharType="end"/>
            </w:r>
          </w:p>
          <w:p w14:paraId="62E7FB22" w14:textId="77777777" w:rsidR="008866A6" w:rsidRPr="00AC5707" w:rsidRDefault="0039481C" w:rsidP="008866A6">
            <w:pPr>
              <w:pStyle w:val="Brd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24331E">
              <w:rPr>
                <w:color w:val="008000"/>
                <w:sz w:val="28"/>
              </w:rPr>
              <w:t>2014-09-12</w:t>
            </w:r>
            <w:r>
              <w:rPr>
                <w:color w:val="008000"/>
                <w:sz w:val="28"/>
              </w:rPr>
              <w:fldChar w:fldCharType="end"/>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0DE1C395" w14:textId="77777777" w:rsidR="00523025"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8619125" w:history="1">
            <w:r w:rsidR="00523025" w:rsidRPr="00FF38D9">
              <w:rPr>
                <w:rStyle w:val="Hyperlnk"/>
                <w:noProof/>
              </w:rPr>
              <w:t>1</w:t>
            </w:r>
            <w:r w:rsidR="00523025">
              <w:rPr>
                <w:rFonts w:asciiTheme="minorHAnsi" w:eastAsiaTheme="minorEastAsia" w:hAnsiTheme="minorHAnsi" w:cstheme="minorBidi"/>
                <w:noProof/>
                <w:sz w:val="22"/>
                <w:lang w:eastAsia="sv-SE"/>
              </w:rPr>
              <w:tab/>
            </w:r>
            <w:r w:rsidR="00523025" w:rsidRPr="00FF38D9">
              <w:rPr>
                <w:rStyle w:val="Hyperlnk"/>
                <w:noProof/>
              </w:rPr>
              <w:t>Inledning</w:t>
            </w:r>
            <w:r w:rsidR="00523025">
              <w:rPr>
                <w:noProof/>
                <w:webHidden/>
              </w:rPr>
              <w:tab/>
            </w:r>
            <w:r w:rsidR="00523025">
              <w:rPr>
                <w:noProof/>
                <w:webHidden/>
              </w:rPr>
              <w:fldChar w:fldCharType="begin"/>
            </w:r>
            <w:r w:rsidR="00523025">
              <w:rPr>
                <w:noProof/>
                <w:webHidden/>
              </w:rPr>
              <w:instrText xml:space="preserve"> PAGEREF _Toc388619125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2918D098" w14:textId="77777777" w:rsidR="00523025" w:rsidRDefault="00E73202">
          <w:pPr>
            <w:pStyle w:val="Innehll2"/>
            <w:tabs>
              <w:tab w:val="left" w:pos="660"/>
              <w:tab w:val="right" w:leader="dot" w:pos="10456"/>
            </w:tabs>
            <w:rPr>
              <w:rFonts w:asciiTheme="minorHAnsi" w:eastAsiaTheme="minorEastAsia" w:hAnsiTheme="minorHAnsi" w:cstheme="minorBidi"/>
              <w:noProof/>
              <w:sz w:val="22"/>
              <w:lang w:eastAsia="sv-SE"/>
            </w:rPr>
          </w:pPr>
          <w:hyperlink w:anchor="_Toc388619126" w:history="1">
            <w:r w:rsidR="00523025" w:rsidRPr="00FF38D9">
              <w:rPr>
                <w:rStyle w:val="Hyperlnk"/>
                <w:noProof/>
              </w:rPr>
              <w:t>1.1</w:t>
            </w:r>
            <w:r w:rsidR="00523025">
              <w:rPr>
                <w:rFonts w:asciiTheme="minorHAnsi" w:eastAsiaTheme="minorEastAsia" w:hAnsiTheme="minorHAnsi" w:cstheme="minorBidi"/>
                <w:noProof/>
                <w:sz w:val="22"/>
                <w:lang w:eastAsia="sv-SE"/>
              </w:rPr>
              <w:tab/>
            </w:r>
            <w:r w:rsidR="00523025" w:rsidRPr="00FF38D9">
              <w:rPr>
                <w:rStyle w:val="Hyperlnk"/>
                <w:noProof/>
              </w:rPr>
              <w:t>Webbeskrivning</w:t>
            </w:r>
            <w:r w:rsidR="00523025">
              <w:rPr>
                <w:noProof/>
                <w:webHidden/>
              </w:rPr>
              <w:tab/>
            </w:r>
            <w:r w:rsidR="00523025">
              <w:rPr>
                <w:noProof/>
                <w:webHidden/>
              </w:rPr>
              <w:fldChar w:fldCharType="begin"/>
            </w:r>
            <w:r w:rsidR="00523025">
              <w:rPr>
                <w:noProof/>
                <w:webHidden/>
              </w:rPr>
              <w:instrText xml:space="preserve"> PAGEREF _Toc388619126 \h </w:instrText>
            </w:r>
            <w:r w:rsidR="00523025">
              <w:rPr>
                <w:noProof/>
                <w:webHidden/>
              </w:rPr>
            </w:r>
            <w:r w:rsidR="00523025">
              <w:rPr>
                <w:noProof/>
                <w:webHidden/>
              </w:rPr>
              <w:fldChar w:fldCharType="separate"/>
            </w:r>
            <w:r w:rsidR="00523025">
              <w:rPr>
                <w:noProof/>
                <w:webHidden/>
              </w:rPr>
              <w:t>8</w:t>
            </w:r>
            <w:r w:rsidR="00523025">
              <w:rPr>
                <w:noProof/>
                <w:webHidden/>
              </w:rPr>
              <w:fldChar w:fldCharType="end"/>
            </w:r>
          </w:hyperlink>
        </w:p>
        <w:p w14:paraId="38072A2A" w14:textId="77777777" w:rsidR="00523025" w:rsidRDefault="00E73202">
          <w:pPr>
            <w:pStyle w:val="Innehll1"/>
            <w:tabs>
              <w:tab w:val="left" w:pos="400"/>
              <w:tab w:val="right" w:leader="dot" w:pos="10456"/>
            </w:tabs>
            <w:rPr>
              <w:rFonts w:asciiTheme="minorHAnsi" w:eastAsiaTheme="minorEastAsia" w:hAnsiTheme="minorHAnsi" w:cstheme="minorBidi"/>
              <w:noProof/>
              <w:sz w:val="22"/>
              <w:lang w:eastAsia="sv-SE"/>
            </w:rPr>
          </w:pPr>
          <w:hyperlink w:anchor="_Toc388619127" w:history="1">
            <w:r w:rsidR="00523025" w:rsidRPr="00FF38D9">
              <w:rPr>
                <w:rStyle w:val="Hyperlnk"/>
                <w:noProof/>
              </w:rPr>
              <w:t>2</w:t>
            </w:r>
            <w:r w:rsidR="00523025">
              <w:rPr>
                <w:rFonts w:asciiTheme="minorHAnsi" w:eastAsiaTheme="minorEastAsia" w:hAnsiTheme="minorHAnsi" w:cstheme="minorBidi"/>
                <w:noProof/>
                <w:sz w:val="22"/>
                <w:lang w:eastAsia="sv-SE"/>
              </w:rPr>
              <w:tab/>
            </w:r>
            <w:r w:rsidR="00523025" w:rsidRPr="00FF38D9">
              <w:rPr>
                <w:rStyle w:val="Hyperlnk"/>
                <w:noProof/>
              </w:rPr>
              <w:t>Versionsinformation</w:t>
            </w:r>
            <w:r w:rsidR="00523025">
              <w:rPr>
                <w:noProof/>
                <w:webHidden/>
              </w:rPr>
              <w:tab/>
            </w:r>
            <w:r w:rsidR="00523025">
              <w:rPr>
                <w:noProof/>
                <w:webHidden/>
              </w:rPr>
              <w:fldChar w:fldCharType="begin"/>
            </w:r>
            <w:r w:rsidR="00523025">
              <w:rPr>
                <w:noProof/>
                <w:webHidden/>
              </w:rPr>
              <w:instrText xml:space="preserve"> PAGEREF _Toc388619127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5E96A06" w14:textId="77777777" w:rsidR="00523025" w:rsidRDefault="00E73202">
          <w:pPr>
            <w:pStyle w:val="Innehll2"/>
            <w:tabs>
              <w:tab w:val="left" w:pos="880"/>
              <w:tab w:val="right" w:leader="dot" w:pos="10456"/>
            </w:tabs>
            <w:rPr>
              <w:rFonts w:asciiTheme="minorHAnsi" w:eastAsiaTheme="minorEastAsia" w:hAnsiTheme="minorHAnsi" w:cstheme="minorBidi"/>
              <w:noProof/>
              <w:sz w:val="22"/>
              <w:lang w:eastAsia="sv-SE"/>
            </w:rPr>
          </w:pPr>
          <w:hyperlink w:anchor="_Toc388619128" w:history="1">
            <w:r w:rsidR="00523025" w:rsidRPr="00FF38D9">
              <w:rPr>
                <w:rStyle w:val="Hyperlnk"/>
                <w:noProof/>
              </w:rPr>
              <w:t>2.1</w:t>
            </w:r>
            <w:r w:rsidR="00523025">
              <w:rPr>
                <w:rFonts w:asciiTheme="minorHAnsi" w:eastAsiaTheme="minorEastAsia" w:hAnsiTheme="minorHAnsi" w:cstheme="minorBidi"/>
                <w:noProof/>
                <w:sz w:val="22"/>
                <w:lang w:eastAsia="sv-SE"/>
              </w:rPr>
              <w:tab/>
            </w:r>
            <w:r w:rsidR="00523025" w:rsidRPr="00FF38D9">
              <w:rPr>
                <w:rStyle w:val="Hyperlnk"/>
                <w:noProof/>
              </w:rPr>
              <w:t xml:space="preserve">Version </w:t>
            </w:r>
            <w:r w:rsidR="00523025" w:rsidRPr="00FF38D9">
              <w:rPr>
                <w:rStyle w:val="Hyperlnk"/>
                <w:b/>
                <w:noProof/>
              </w:rPr>
              <w:t>2</w:t>
            </w:r>
            <w:r w:rsidR="00523025" w:rsidRPr="00FF38D9">
              <w:rPr>
                <w:rStyle w:val="Hyperlnk"/>
                <w:noProof/>
              </w:rPr>
              <w:t>.</w:t>
            </w:r>
            <w:r w:rsidR="00523025" w:rsidRPr="00FF38D9">
              <w:rPr>
                <w:rStyle w:val="Hyperlnk"/>
                <w:b/>
                <w:noProof/>
              </w:rPr>
              <w:t>0</w:t>
            </w:r>
            <w:r w:rsidR="00523025" w:rsidRPr="00FF38D9">
              <w:rPr>
                <w:rStyle w:val="Hyperlnk"/>
                <w:noProof/>
              </w:rPr>
              <w:t>.</w:t>
            </w:r>
            <w:r w:rsidR="00523025" w:rsidRPr="00FF38D9">
              <w:rPr>
                <w:rStyle w:val="Hyperlnk"/>
                <w:b/>
                <w:noProof/>
              </w:rPr>
              <w:t>0</w:t>
            </w:r>
            <w:r w:rsidR="00523025" w:rsidRPr="00FF38D9">
              <w:rPr>
                <w:rStyle w:val="Hyperlnk"/>
                <w:noProof/>
              </w:rPr>
              <w:t>.</w:t>
            </w:r>
            <w:r w:rsidR="00523025" w:rsidRPr="00FF38D9">
              <w:rPr>
                <w:rStyle w:val="Hyperlnk"/>
                <w:b/>
                <w:noProof/>
              </w:rPr>
              <w:t>RC_1</w:t>
            </w:r>
            <w:r w:rsidR="00523025">
              <w:rPr>
                <w:noProof/>
                <w:webHidden/>
              </w:rPr>
              <w:tab/>
            </w:r>
            <w:r w:rsidR="00523025">
              <w:rPr>
                <w:noProof/>
                <w:webHidden/>
              </w:rPr>
              <w:fldChar w:fldCharType="begin"/>
            </w:r>
            <w:r w:rsidR="00523025">
              <w:rPr>
                <w:noProof/>
                <w:webHidden/>
              </w:rPr>
              <w:instrText xml:space="preserve"> PAGEREF _Toc388619128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669516B5"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29" w:history="1">
            <w:r w:rsidR="00523025" w:rsidRPr="00FF38D9">
              <w:rPr>
                <w:rStyle w:val="Hyperlnk"/>
                <w:noProof/>
              </w:rPr>
              <w:t>2.1.1</w:t>
            </w:r>
            <w:r w:rsidR="00523025">
              <w:rPr>
                <w:rFonts w:asciiTheme="minorHAnsi" w:eastAsiaTheme="minorEastAsia" w:hAnsiTheme="minorHAnsi" w:cstheme="minorBidi"/>
                <w:noProof/>
                <w:sz w:val="22"/>
                <w:lang w:eastAsia="sv-SE"/>
              </w:rPr>
              <w:tab/>
            </w:r>
            <w:r w:rsidR="00523025" w:rsidRPr="00FF38D9">
              <w:rPr>
                <w:rStyle w:val="Hyperlnk"/>
                <w:noProof/>
              </w:rPr>
              <w:t>Oförändrade tjänstekontrakt</w:t>
            </w:r>
            <w:r w:rsidR="00523025">
              <w:rPr>
                <w:noProof/>
                <w:webHidden/>
              </w:rPr>
              <w:tab/>
            </w:r>
            <w:r w:rsidR="00523025">
              <w:rPr>
                <w:noProof/>
                <w:webHidden/>
              </w:rPr>
              <w:fldChar w:fldCharType="begin"/>
            </w:r>
            <w:r w:rsidR="00523025">
              <w:rPr>
                <w:noProof/>
                <w:webHidden/>
              </w:rPr>
              <w:instrText xml:space="preserve"> PAGEREF _Toc388619129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0095163E"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0" w:history="1">
            <w:r w:rsidR="00523025" w:rsidRPr="00FF38D9">
              <w:rPr>
                <w:rStyle w:val="Hyperlnk"/>
                <w:noProof/>
              </w:rPr>
              <w:t>2.1.2</w:t>
            </w:r>
            <w:r w:rsidR="00523025">
              <w:rPr>
                <w:rFonts w:asciiTheme="minorHAnsi" w:eastAsiaTheme="minorEastAsia" w:hAnsiTheme="minorHAnsi" w:cstheme="minorBidi"/>
                <w:noProof/>
                <w:sz w:val="22"/>
                <w:lang w:eastAsia="sv-SE"/>
              </w:rPr>
              <w:tab/>
            </w:r>
            <w:r w:rsidR="00523025" w:rsidRPr="00FF38D9">
              <w:rPr>
                <w:rStyle w:val="Hyperlnk"/>
                <w:noProof/>
              </w:rPr>
              <w:t>Nya tjänstekontrakt</w:t>
            </w:r>
            <w:r w:rsidR="00523025">
              <w:rPr>
                <w:noProof/>
                <w:webHidden/>
              </w:rPr>
              <w:tab/>
            </w:r>
            <w:r w:rsidR="00523025">
              <w:rPr>
                <w:noProof/>
                <w:webHidden/>
              </w:rPr>
              <w:fldChar w:fldCharType="begin"/>
            </w:r>
            <w:r w:rsidR="00523025">
              <w:rPr>
                <w:noProof/>
                <w:webHidden/>
              </w:rPr>
              <w:instrText xml:space="preserve"> PAGEREF _Toc388619130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7282FEFE"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1" w:history="1">
            <w:r w:rsidR="00523025" w:rsidRPr="00FF38D9">
              <w:rPr>
                <w:rStyle w:val="Hyperlnk"/>
                <w:noProof/>
              </w:rPr>
              <w:t>2.1.3</w:t>
            </w:r>
            <w:r w:rsidR="00523025">
              <w:rPr>
                <w:rFonts w:asciiTheme="minorHAnsi" w:eastAsiaTheme="minorEastAsia" w:hAnsiTheme="minorHAnsi" w:cstheme="minorBidi"/>
                <w:noProof/>
                <w:sz w:val="22"/>
                <w:lang w:eastAsia="sv-SE"/>
              </w:rPr>
              <w:tab/>
            </w:r>
            <w:r w:rsidR="00523025" w:rsidRPr="00FF38D9">
              <w:rPr>
                <w:rStyle w:val="Hyperlnk"/>
                <w:noProof/>
              </w:rPr>
              <w:t>Förändrade tjänstekontrakt</w:t>
            </w:r>
            <w:r w:rsidR="00523025">
              <w:rPr>
                <w:noProof/>
                <w:webHidden/>
              </w:rPr>
              <w:tab/>
            </w:r>
            <w:r w:rsidR="00523025">
              <w:rPr>
                <w:noProof/>
                <w:webHidden/>
              </w:rPr>
              <w:fldChar w:fldCharType="begin"/>
            </w:r>
            <w:r w:rsidR="00523025">
              <w:rPr>
                <w:noProof/>
                <w:webHidden/>
              </w:rPr>
              <w:instrText xml:space="preserve"> PAGEREF _Toc388619131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67D5880"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2" w:history="1">
            <w:r w:rsidR="00523025" w:rsidRPr="00FF38D9">
              <w:rPr>
                <w:rStyle w:val="Hyperlnk"/>
                <w:noProof/>
              </w:rPr>
              <w:t>2.1.4</w:t>
            </w:r>
            <w:r w:rsidR="00523025">
              <w:rPr>
                <w:rFonts w:asciiTheme="minorHAnsi" w:eastAsiaTheme="minorEastAsia" w:hAnsiTheme="minorHAnsi" w:cstheme="minorBidi"/>
                <w:noProof/>
                <w:sz w:val="22"/>
                <w:lang w:eastAsia="sv-SE"/>
              </w:rPr>
              <w:tab/>
            </w:r>
            <w:r w:rsidR="00523025" w:rsidRPr="00FF38D9">
              <w:rPr>
                <w:rStyle w:val="Hyperlnk"/>
                <w:noProof/>
              </w:rPr>
              <w:t>Utgångna tjänstekontrakt</w:t>
            </w:r>
            <w:r w:rsidR="00523025">
              <w:rPr>
                <w:noProof/>
                <w:webHidden/>
              </w:rPr>
              <w:tab/>
            </w:r>
            <w:r w:rsidR="00523025">
              <w:rPr>
                <w:noProof/>
                <w:webHidden/>
              </w:rPr>
              <w:fldChar w:fldCharType="begin"/>
            </w:r>
            <w:r w:rsidR="00523025">
              <w:rPr>
                <w:noProof/>
                <w:webHidden/>
              </w:rPr>
              <w:instrText xml:space="preserve"> PAGEREF _Toc388619132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31B9000A" w14:textId="77777777" w:rsidR="00523025" w:rsidRDefault="00E73202">
          <w:pPr>
            <w:pStyle w:val="Innehll2"/>
            <w:tabs>
              <w:tab w:val="left" w:pos="880"/>
              <w:tab w:val="right" w:leader="dot" w:pos="10456"/>
            </w:tabs>
            <w:rPr>
              <w:rFonts w:asciiTheme="minorHAnsi" w:eastAsiaTheme="minorEastAsia" w:hAnsiTheme="minorHAnsi" w:cstheme="minorBidi"/>
              <w:noProof/>
              <w:sz w:val="22"/>
              <w:lang w:eastAsia="sv-SE"/>
            </w:rPr>
          </w:pPr>
          <w:hyperlink w:anchor="_Toc388619133" w:history="1">
            <w:r w:rsidR="00523025" w:rsidRPr="00FF38D9">
              <w:rPr>
                <w:rStyle w:val="Hyperlnk"/>
                <w:noProof/>
              </w:rPr>
              <w:t>2.2</w:t>
            </w:r>
            <w:r w:rsidR="00523025">
              <w:rPr>
                <w:rFonts w:asciiTheme="minorHAnsi" w:eastAsiaTheme="minorEastAsia" w:hAnsiTheme="minorHAnsi" w:cstheme="minorBidi"/>
                <w:noProof/>
                <w:sz w:val="22"/>
                <w:lang w:eastAsia="sv-SE"/>
              </w:rPr>
              <w:tab/>
            </w:r>
            <w:r w:rsidR="00523025" w:rsidRPr="00FF38D9">
              <w:rPr>
                <w:rStyle w:val="Hyperlnk"/>
                <w:noProof/>
              </w:rPr>
              <w:t>Version tidigare</w:t>
            </w:r>
            <w:r w:rsidR="00523025">
              <w:rPr>
                <w:noProof/>
                <w:webHidden/>
              </w:rPr>
              <w:tab/>
            </w:r>
            <w:r w:rsidR="00523025">
              <w:rPr>
                <w:noProof/>
                <w:webHidden/>
              </w:rPr>
              <w:fldChar w:fldCharType="begin"/>
            </w:r>
            <w:r w:rsidR="00523025">
              <w:rPr>
                <w:noProof/>
                <w:webHidden/>
              </w:rPr>
              <w:instrText xml:space="preserve"> PAGEREF _Toc388619133 \h </w:instrText>
            </w:r>
            <w:r w:rsidR="00523025">
              <w:rPr>
                <w:noProof/>
                <w:webHidden/>
              </w:rPr>
            </w:r>
            <w:r w:rsidR="00523025">
              <w:rPr>
                <w:noProof/>
                <w:webHidden/>
              </w:rPr>
              <w:fldChar w:fldCharType="separate"/>
            </w:r>
            <w:r w:rsidR="00523025">
              <w:rPr>
                <w:noProof/>
                <w:webHidden/>
              </w:rPr>
              <w:t>10</w:t>
            </w:r>
            <w:r w:rsidR="00523025">
              <w:rPr>
                <w:noProof/>
                <w:webHidden/>
              </w:rPr>
              <w:fldChar w:fldCharType="end"/>
            </w:r>
          </w:hyperlink>
        </w:p>
        <w:p w14:paraId="21435BCC" w14:textId="77777777" w:rsidR="00523025" w:rsidRDefault="00E73202">
          <w:pPr>
            <w:pStyle w:val="Innehll1"/>
            <w:tabs>
              <w:tab w:val="left" w:pos="400"/>
              <w:tab w:val="right" w:leader="dot" w:pos="10456"/>
            </w:tabs>
            <w:rPr>
              <w:rFonts w:asciiTheme="minorHAnsi" w:eastAsiaTheme="minorEastAsia" w:hAnsiTheme="minorHAnsi" w:cstheme="minorBidi"/>
              <w:noProof/>
              <w:sz w:val="22"/>
              <w:lang w:eastAsia="sv-SE"/>
            </w:rPr>
          </w:pPr>
          <w:hyperlink w:anchor="_Toc388619134" w:history="1">
            <w:r w:rsidR="00523025" w:rsidRPr="00FF38D9">
              <w:rPr>
                <w:rStyle w:val="Hyperlnk"/>
                <w:noProof/>
              </w:rPr>
              <w:t>3</w:t>
            </w:r>
            <w:r w:rsidR="00523025">
              <w:rPr>
                <w:rFonts w:asciiTheme="minorHAnsi" w:eastAsiaTheme="minorEastAsia" w:hAnsiTheme="minorHAnsi" w:cstheme="minorBidi"/>
                <w:noProof/>
                <w:sz w:val="22"/>
                <w:lang w:eastAsia="sv-SE"/>
              </w:rPr>
              <w:tab/>
            </w:r>
            <w:r w:rsidR="00523025" w:rsidRPr="00FF38D9">
              <w:rPr>
                <w:rStyle w:val="Hyperlnk"/>
                <w:noProof/>
              </w:rPr>
              <w:t>Tjänstedomänens arkitektur</w:t>
            </w:r>
            <w:r w:rsidR="00523025">
              <w:rPr>
                <w:noProof/>
                <w:webHidden/>
              </w:rPr>
              <w:tab/>
            </w:r>
            <w:r w:rsidR="00523025">
              <w:rPr>
                <w:noProof/>
                <w:webHidden/>
              </w:rPr>
              <w:fldChar w:fldCharType="begin"/>
            </w:r>
            <w:r w:rsidR="00523025">
              <w:rPr>
                <w:noProof/>
                <w:webHidden/>
              </w:rPr>
              <w:instrText xml:space="preserve"> PAGEREF _Toc388619134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3025649F" w14:textId="77777777" w:rsidR="00523025" w:rsidRDefault="00E73202">
          <w:pPr>
            <w:pStyle w:val="Innehll2"/>
            <w:tabs>
              <w:tab w:val="left" w:pos="880"/>
              <w:tab w:val="right" w:leader="dot" w:pos="10456"/>
            </w:tabs>
            <w:rPr>
              <w:rFonts w:asciiTheme="minorHAnsi" w:eastAsiaTheme="minorEastAsia" w:hAnsiTheme="minorHAnsi" w:cstheme="minorBidi"/>
              <w:noProof/>
              <w:sz w:val="22"/>
              <w:lang w:eastAsia="sv-SE"/>
            </w:rPr>
          </w:pPr>
          <w:hyperlink w:anchor="_Toc388619135" w:history="1">
            <w:r w:rsidR="00523025" w:rsidRPr="00FF38D9">
              <w:rPr>
                <w:rStyle w:val="Hyperlnk"/>
                <w:noProof/>
              </w:rPr>
              <w:t>3.1</w:t>
            </w:r>
            <w:r w:rsidR="00523025">
              <w:rPr>
                <w:rFonts w:asciiTheme="minorHAnsi" w:eastAsiaTheme="minorEastAsia" w:hAnsiTheme="minorHAnsi" w:cstheme="minorBidi"/>
                <w:noProof/>
                <w:sz w:val="22"/>
                <w:lang w:eastAsia="sv-SE"/>
              </w:rPr>
              <w:tab/>
            </w:r>
            <w:r w:rsidR="00523025" w:rsidRPr="00FF38D9">
              <w:rPr>
                <w:rStyle w:val="Hyperlnk"/>
                <w:noProof/>
              </w:rPr>
              <w:t>Flöden</w:t>
            </w:r>
            <w:r w:rsidR="00523025">
              <w:rPr>
                <w:noProof/>
                <w:webHidden/>
              </w:rPr>
              <w:tab/>
            </w:r>
            <w:r w:rsidR="00523025">
              <w:rPr>
                <w:noProof/>
                <w:webHidden/>
              </w:rPr>
              <w:fldChar w:fldCharType="begin"/>
            </w:r>
            <w:r w:rsidR="00523025">
              <w:rPr>
                <w:noProof/>
                <w:webHidden/>
              </w:rPr>
              <w:instrText xml:space="preserve"> PAGEREF _Toc388619135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2591F47D"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6" w:history="1">
            <w:r w:rsidR="00523025" w:rsidRPr="00FF38D9">
              <w:rPr>
                <w:rStyle w:val="Hyperlnk"/>
                <w:noProof/>
              </w:rPr>
              <w:t>3.1.1</w:t>
            </w:r>
            <w:r w:rsidR="00523025">
              <w:rPr>
                <w:rFonts w:asciiTheme="minorHAnsi" w:eastAsiaTheme="minorEastAsia" w:hAnsiTheme="minorHAnsi" w:cstheme="minorBidi"/>
                <w:noProof/>
                <w:sz w:val="22"/>
                <w:lang w:eastAsia="sv-SE"/>
              </w:rPr>
              <w:tab/>
            </w:r>
            <w:r w:rsidR="00523025" w:rsidRPr="00FF38D9">
              <w:rPr>
                <w:rStyle w:val="Hyperlnk"/>
                <w:noProof/>
              </w:rPr>
              <w:t>Flöde 1 – Hämta vaccinationsdata</w:t>
            </w:r>
            <w:r w:rsidR="00523025">
              <w:rPr>
                <w:noProof/>
                <w:webHidden/>
              </w:rPr>
              <w:tab/>
            </w:r>
            <w:r w:rsidR="00523025">
              <w:rPr>
                <w:noProof/>
                <w:webHidden/>
              </w:rPr>
              <w:fldChar w:fldCharType="begin"/>
            </w:r>
            <w:r w:rsidR="00523025">
              <w:rPr>
                <w:noProof/>
                <w:webHidden/>
              </w:rPr>
              <w:instrText xml:space="preserve"> PAGEREF _Toc388619136 \h </w:instrText>
            </w:r>
            <w:r w:rsidR="00523025">
              <w:rPr>
                <w:noProof/>
                <w:webHidden/>
              </w:rPr>
            </w:r>
            <w:r w:rsidR="00523025">
              <w:rPr>
                <w:noProof/>
                <w:webHidden/>
              </w:rPr>
              <w:fldChar w:fldCharType="separate"/>
            </w:r>
            <w:r w:rsidR="00523025">
              <w:rPr>
                <w:noProof/>
                <w:webHidden/>
              </w:rPr>
              <w:t>11</w:t>
            </w:r>
            <w:r w:rsidR="00523025">
              <w:rPr>
                <w:noProof/>
                <w:webHidden/>
              </w:rPr>
              <w:fldChar w:fldCharType="end"/>
            </w:r>
          </w:hyperlink>
        </w:p>
        <w:p w14:paraId="6B5D393F"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7" w:history="1">
            <w:r w:rsidR="00523025" w:rsidRPr="00FF38D9">
              <w:rPr>
                <w:rStyle w:val="Hyperlnk"/>
                <w:noProof/>
              </w:rPr>
              <w:t>3.1.2</w:t>
            </w:r>
            <w:r w:rsidR="00523025">
              <w:rPr>
                <w:rFonts w:asciiTheme="minorHAnsi" w:eastAsiaTheme="minorEastAsia" w:hAnsiTheme="minorHAnsi" w:cstheme="minorBidi"/>
                <w:noProof/>
                <w:sz w:val="22"/>
                <w:lang w:eastAsia="sv-SE"/>
              </w:rPr>
              <w:tab/>
            </w:r>
            <w:r w:rsidR="00523025" w:rsidRPr="00FF38D9">
              <w:rPr>
                <w:rStyle w:val="Hyperlnk"/>
                <w:noProof/>
              </w:rPr>
              <w:t>Flöde 2 – Hämta läkemedelsdata</w:t>
            </w:r>
            <w:r w:rsidR="00523025">
              <w:rPr>
                <w:noProof/>
                <w:webHidden/>
              </w:rPr>
              <w:tab/>
            </w:r>
            <w:r w:rsidR="00523025">
              <w:rPr>
                <w:noProof/>
                <w:webHidden/>
              </w:rPr>
              <w:fldChar w:fldCharType="begin"/>
            </w:r>
            <w:r w:rsidR="00523025">
              <w:rPr>
                <w:noProof/>
                <w:webHidden/>
              </w:rPr>
              <w:instrText xml:space="preserve"> PAGEREF _Toc388619137 \h </w:instrText>
            </w:r>
            <w:r w:rsidR="00523025">
              <w:rPr>
                <w:noProof/>
                <w:webHidden/>
              </w:rPr>
            </w:r>
            <w:r w:rsidR="00523025">
              <w:rPr>
                <w:noProof/>
                <w:webHidden/>
              </w:rPr>
              <w:fldChar w:fldCharType="separate"/>
            </w:r>
            <w:r w:rsidR="00523025">
              <w:rPr>
                <w:noProof/>
                <w:webHidden/>
              </w:rPr>
              <w:t>14</w:t>
            </w:r>
            <w:r w:rsidR="00523025">
              <w:rPr>
                <w:noProof/>
                <w:webHidden/>
              </w:rPr>
              <w:fldChar w:fldCharType="end"/>
            </w:r>
          </w:hyperlink>
        </w:p>
        <w:p w14:paraId="726A1DEB"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38" w:history="1">
            <w:r w:rsidR="00523025" w:rsidRPr="00FF38D9">
              <w:rPr>
                <w:rStyle w:val="Hyperlnk"/>
                <w:noProof/>
              </w:rPr>
              <w:t>3.1.3</w:t>
            </w:r>
            <w:r w:rsidR="00523025">
              <w:rPr>
                <w:rFonts w:asciiTheme="minorHAnsi" w:eastAsiaTheme="minorEastAsia" w:hAnsiTheme="minorHAnsi" w:cstheme="minorBidi"/>
                <w:noProof/>
                <w:sz w:val="22"/>
                <w:lang w:eastAsia="sv-SE"/>
              </w:rPr>
              <w:tab/>
            </w:r>
            <w:r w:rsidR="00523025" w:rsidRPr="00FF38D9">
              <w:rPr>
                <w:rStyle w:val="Hyperlnk"/>
                <w:noProof/>
              </w:rPr>
              <w:t>Obligatoriska kontrakt</w:t>
            </w:r>
            <w:r w:rsidR="00523025">
              <w:rPr>
                <w:noProof/>
                <w:webHidden/>
              </w:rPr>
              <w:tab/>
            </w:r>
            <w:r w:rsidR="00523025">
              <w:rPr>
                <w:noProof/>
                <w:webHidden/>
              </w:rPr>
              <w:fldChar w:fldCharType="begin"/>
            </w:r>
            <w:r w:rsidR="00523025">
              <w:rPr>
                <w:noProof/>
                <w:webHidden/>
              </w:rPr>
              <w:instrText xml:space="preserve"> PAGEREF _Toc388619138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6C0AC045" w14:textId="77777777" w:rsidR="00523025" w:rsidRDefault="00E73202">
          <w:pPr>
            <w:pStyle w:val="Innehll2"/>
            <w:tabs>
              <w:tab w:val="left" w:pos="880"/>
              <w:tab w:val="right" w:leader="dot" w:pos="10456"/>
            </w:tabs>
            <w:rPr>
              <w:rFonts w:asciiTheme="minorHAnsi" w:eastAsiaTheme="minorEastAsia" w:hAnsiTheme="minorHAnsi" w:cstheme="minorBidi"/>
              <w:noProof/>
              <w:sz w:val="22"/>
              <w:lang w:eastAsia="sv-SE"/>
            </w:rPr>
          </w:pPr>
          <w:hyperlink w:anchor="_Toc388619139" w:history="1">
            <w:r w:rsidR="00523025" w:rsidRPr="00FF38D9">
              <w:rPr>
                <w:rStyle w:val="Hyperlnk"/>
                <w:noProof/>
              </w:rPr>
              <w:t>3.2</w:t>
            </w:r>
            <w:r w:rsidR="00523025">
              <w:rPr>
                <w:rFonts w:asciiTheme="minorHAnsi" w:eastAsiaTheme="minorEastAsia" w:hAnsiTheme="minorHAnsi" w:cstheme="minorBidi"/>
                <w:noProof/>
                <w:sz w:val="22"/>
                <w:lang w:eastAsia="sv-SE"/>
              </w:rPr>
              <w:tab/>
            </w:r>
            <w:r w:rsidR="00523025" w:rsidRPr="00FF38D9">
              <w:rPr>
                <w:rStyle w:val="Hyperlnk"/>
                <w:noProof/>
              </w:rPr>
              <w:t>Adressering</w:t>
            </w:r>
            <w:r w:rsidR="00523025">
              <w:rPr>
                <w:noProof/>
                <w:webHidden/>
              </w:rPr>
              <w:tab/>
            </w:r>
            <w:r w:rsidR="00523025">
              <w:rPr>
                <w:noProof/>
                <w:webHidden/>
              </w:rPr>
              <w:fldChar w:fldCharType="begin"/>
            </w:r>
            <w:r w:rsidR="00523025">
              <w:rPr>
                <w:noProof/>
                <w:webHidden/>
              </w:rPr>
              <w:instrText xml:space="preserve"> PAGEREF _Toc388619139 \h </w:instrText>
            </w:r>
            <w:r w:rsidR="00523025">
              <w:rPr>
                <w:noProof/>
                <w:webHidden/>
              </w:rPr>
            </w:r>
            <w:r w:rsidR="00523025">
              <w:rPr>
                <w:noProof/>
                <w:webHidden/>
              </w:rPr>
              <w:fldChar w:fldCharType="separate"/>
            </w:r>
            <w:r w:rsidR="00523025">
              <w:rPr>
                <w:noProof/>
                <w:webHidden/>
              </w:rPr>
              <w:t>17</w:t>
            </w:r>
            <w:r w:rsidR="00523025">
              <w:rPr>
                <w:noProof/>
                <w:webHidden/>
              </w:rPr>
              <w:fldChar w:fldCharType="end"/>
            </w:r>
          </w:hyperlink>
        </w:p>
        <w:p w14:paraId="737F19AA"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0" w:history="1">
            <w:r w:rsidR="00523025" w:rsidRPr="00FF38D9">
              <w:rPr>
                <w:rStyle w:val="Hyperlnk"/>
                <w:noProof/>
              </w:rPr>
              <w:t>3.2.1</w:t>
            </w:r>
            <w:r w:rsidR="00523025">
              <w:rPr>
                <w:rFonts w:asciiTheme="minorHAnsi" w:eastAsiaTheme="minorEastAsia" w:hAnsiTheme="minorHAnsi" w:cstheme="minorBidi"/>
                <w:noProof/>
                <w:sz w:val="22"/>
                <w:lang w:eastAsia="sv-SE"/>
              </w:rPr>
              <w:tab/>
            </w:r>
            <w:r w:rsidR="00523025" w:rsidRPr="00FF38D9">
              <w:rPr>
                <w:rStyle w:val="Hyperlnk"/>
                <w:noProof/>
              </w:rPr>
              <w:t>Sammanfattning av adresseringsmodell</w:t>
            </w:r>
            <w:r w:rsidR="00523025">
              <w:rPr>
                <w:noProof/>
                <w:webHidden/>
              </w:rPr>
              <w:tab/>
            </w:r>
            <w:r w:rsidR="00523025">
              <w:rPr>
                <w:noProof/>
                <w:webHidden/>
              </w:rPr>
              <w:fldChar w:fldCharType="begin"/>
            </w:r>
            <w:r w:rsidR="00523025">
              <w:rPr>
                <w:noProof/>
                <w:webHidden/>
              </w:rPr>
              <w:instrText xml:space="preserve"> PAGEREF _Toc388619140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6E087FAC" w14:textId="77777777" w:rsidR="00523025" w:rsidRDefault="00E73202">
          <w:pPr>
            <w:pStyle w:val="Innehll2"/>
            <w:tabs>
              <w:tab w:val="left" w:pos="880"/>
              <w:tab w:val="right" w:leader="dot" w:pos="10456"/>
            </w:tabs>
            <w:rPr>
              <w:rFonts w:asciiTheme="minorHAnsi" w:eastAsiaTheme="minorEastAsia" w:hAnsiTheme="minorHAnsi" w:cstheme="minorBidi"/>
              <w:noProof/>
              <w:sz w:val="22"/>
              <w:lang w:eastAsia="sv-SE"/>
            </w:rPr>
          </w:pPr>
          <w:hyperlink w:anchor="_Toc388619141" w:history="1">
            <w:r w:rsidR="00523025" w:rsidRPr="00FF38D9">
              <w:rPr>
                <w:rStyle w:val="Hyperlnk"/>
                <w:noProof/>
              </w:rPr>
              <w:t>3.3</w:t>
            </w:r>
            <w:r w:rsidR="00523025">
              <w:rPr>
                <w:rFonts w:asciiTheme="minorHAnsi" w:eastAsiaTheme="minorEastAsia" w:hAnsiTheme="minorHAnsi" w:cstheme="minorBidi"/>
                <w:noProof/>
                <w:sz w:val="22"/>
                <w:lang w:eastAsia="sv-SE"/>
              </w:rPr>
              <w:tab/>
            </w:r>
            <w:r w:rsidR="00523025" w:rsidRPr="00FF38D9">
              <w:rPr>
                <w:rStyle w:val="Hyperlnk"/>
                <w:noProof/>
              </w:rPr>
              <w:t>Aggregering och engagemangsindex</w:t>
            </w:r>
            <w:r w:rsidR="00523025">
              <w:rPr>
                <w:noProof/>
                <w:webHidden/>
              </w:rPr>
              <w:tab/>
            </w:r>
            <w:r w:rsidR="00523025">
              <w:rPr>
                <w:noProof/>
                <w:webHidden/>
              </w:rPr>
              <w:fldChar w:fldCharType="begin"/>
            </w:r>
            <w:r w:rsidR="00523025">
              <w:rPr>
                <w:noProof/>
                <w:webHidden/>
              </w:rPr>
              <w:instrText xml:space="preserve"> PAGEREF _Toc388619141 \h </w:instrText>
            </w:r>
            <w:r w:rsidR="00523025">
              <w:rPr>
                <w:noProof/>
                <w:webHidden/>
              </w:rPr>
            </w:r>
            <w:r w:rsidR="00523025">
              <w:rPr>
                <w:noProof/>
                <w:webHidden/>
              </w:rPr>
              <w:fldChar w:fldCharType="separate"/>
            </w:r>
            <w:r w:rsidR="00523025">
              <w:rPr>
                <w:noProof/>
                <w:webHidden/>
              </w:rPr>
              <w:t>18</w:t>
            </w:r>
            <w:r w:rsidR="00523025">
              <w:rPr>
                <w:noProof/>
                <w:webHidden/>
              </w:rPr>
              <w:fldChar w:fldCharType="end"/>
            </w:r>
          </w:hyperlink>
        </w:p>
        <w:p w14:paraId="5716DF7F" w14:textId="77777777" w:rsidR="00523025" w:rsidRDefault="00E73202">
          <w:pPr>
            <w:pStyle w:val="Innehll1"/>
            <w:tabs>
              <w:tab w:val="left" w:pos="400"/>
              <w:tab w:val="right" w:leader="dot" w:pos="10456"/>
            </w:tabs>
            <w:rPr>
              <w:rFonts w:asciiTheme="minorHAnsi" w:eastAsiaTheme="minorEastAsia" w:hAnsiTheme="minorHAnsi" w:cstheme="minorBidi"/>
              <w:noProof/>
              <w:sz w:val="22"/>
              <w:lang w:eastAsia="sv-SE"/>
            </w:rPr>
          </w:pPr>
          <w:hyperlink w:anchor="_Toc388619142" w:history="1">
            <w:r w:rsidR="00523025" w:rsidRPr="00FF38D9">
              <w:rPr>
                <w:rStyle w:val="Hyperlnk"/>
                <w:noProof/>
              </w:rPr>
              <w:t>4</w:t>
            </w:r>
            <w:r w:rsidR="00523025">
              <w:rPr>
                <w:rFonts w:asciiTheme="minorHAnsi" w:eastAsiaTheme="minorEastAsia" w:hAnsiTheme="minorHAnsi" w:cstheme="minorBidi"/>
                <w:noProof/>
                <w:sz w:val="22"/>
                <w:lang w:eastAsia="sv-SE"/>
              </w:rPr>
              <w:tab/>
            </w:r>
            <w:r w:rsidR="00523025" w:rsidRPr="00FF38D9">
              <w:rPr>
                <w:rStyle w:val="Hyperlnk"/>
                <w:noProof/>
              </w:rPr>
              <w:t>Tjänstedomänens krav och regler</w:t>
            </w:r>
            <w:r w:rsidR="00523025">
              <w:rPr>
                <w:noProof/>
                <w:webHidden/>
              </w:rPr>
              <w:tab/>
            </w:r>
            <w:r w:rsidR="00523025">
              <w:rPr>
                <w:noProof/>
                <w:webHidden/>
              </w:rPr>
              <w:fldChar w:fldCharType="begin"/>
            </w:r>
            <w:r w:rsidR="00523025">
              <w:rPr>
                <w:noProof/>
                <w:webHidden/>
              </w:rPr>
              <w:instrText xml:space="preserve"> PAGEREF _Toc388619142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2388E846" w14:textId="77777777" w:rsidR="00523025" w:rsidRDefault="00E73202">
          <w:pPr>
            <w:pStyle w:val="Innehll2"/>
            <w:tabs>
              <w:tab w:val="left" w:pos="880"/>
              <w:tab w:val="right" w:leader="dot" w:pos="10456"/>
            </w:tabs>
            <w:rPr>
              <w:rFonts w:asciiTheme="minorHAnsi" w:eastAsiaTheme="minorEastAsia" w:hAnsiTheme="minorHAnsi" w:cstheme="minorBidi"/>
              <w:noProof/>
              <w:sz w:val="22"/>
              <w:lang w:eastAsia="sv-SE"/>
            </w:rPr>
          </w:pPr>
          <w:hyperlink w:anchor="_Toc388619143" w:history="1">
            <w:r w:rsidR="00523025" w:rsidRPr="00FF38D9">
              <w:rPr>
                <w:rStyle w:val="Hyperlnk"/>
                <w:noProof/>
              </w:rPr>
              <w:t>4.1</w:t>
            </w:r>
            <w:r w:rsidR="00523025">
              <w:rPr>
                <w:rFonts w:asciiTheme="minorHAnsi" w:eastAsiaTheme="minorEastAsia" w:hAnsiTheme="minorHAnsi" w:cstheme="minorBidi"/>
                <w:noProof/>
                <w:sz w:val="22"/>
                <w:lang w:eastAsia="sv-SE"/>
              </w:rPr>
              <w:tab/>
            </w:r>
            <w:r w:rsidR="00523025" w:rsidRPr="00FF38D9">
              <w:rPr>
                <w:rStyle w:val="Hyperlnk"/>
                <w:noProof/>
              </w:rPr>
              <w:t>Uppdatering av engagemangsindex</w:t>
            </w:r>
            <w:r w:rsidR="00523025">
              <w:rPr>
                <w:noProof/>
                <w:webHidden/>
              </w:rPr>
              <w:tab/>
            </w:r>
            <w:r w:rsidR="00523025">
              <w:rPr>
                <w:noProof/>
                <w:webHidden/>
              </w:rPr>
              <w:fldChar w:fldCharType="begin"/>
            </w:r>
            <w:r w:rsidR="00523025">
              <w:rPr>
                <w:noProof/>
                <w:webHidden/>
              </w:rPr>
              <w:instrText xml:space="preserve"> PAGEREF _Toc388619143 \h </w:instrText>
            </w:r>
            <w:r w:rsidR="00523025">
              <w:rPr>
                <w:noProof/>
                <w:webHidden/>
              </w:rPr>
            </w:r>
            <w:r w:rsidR="00523025">
              <w:rPr>
                <w:noProof/>
                <w:webHidden/>
              </w:rPr>
              <w:fldChar w:fldCharType="separate"/>
            </w:r>
            <w:r w:rsidR="00523025">
              <w:rPr>
                <w:noProof/>
                <w:webHidden/>
              </w:rPr>
              <w:t>19</w:t>
            </w:r>
            <w:r w:rsidR="00523025">
              <w:rPr>
                <w:noProof/>
                <w:webHidden/>
              </w:rPr>
              <w:fldChar w:fldCharType="end"/>
            </w:r>
          </w:hyperlink>
        </w:p>
        <w:p w14:paraId="564396CD" w14:textId="77777777" w:rsidR="00523025" w:rsidRDefault="00E73202">
          <w:pPr>
            <w:pStyle w:val="Innehll2"/>
            <w:tabs>
              <w:tab w:val="left" w:pos="880"/>
              <w:tab w:val="right" w:leader="dot" w:pos="10456"/>
            </w:tabs>
            <w:rPr>
              <w:rFonts w:asciiTheme="minorHAnsi" w:eastAsiaTheme="minorEastAsia" w:hAnsiTheme="minorHAnsi" w:cstheme="minorBidi"/>
              <w:noProof/>
              <w:sz w:val="22"/>
              <w:lang w:eastAsia="sv-SE"/>
            </w:rPr>
          </w:pPr>
          <w:hyperlink w:anchor="_Toc388619144" w:history="1">
            <w:r w:rsidR="00523025" w:rsidRPr="00FF38D9">
              <w:rPr>
                <w:rStyle w:val="Hyperlnk"/>
                <w:noProof/>
              </w:rPr>
              <w:t>4.2</w:t>
            </w:r>
            <w:r w:rsidR="00523025">
              <w:rPr>
                <w:rFonts w:asciiTheme="minorHAnsi" w:eastAsiaTheme="minorEastAsia" w:hAnsiTheme="minorHAnsi" w:cstheme="minorBidi"/>
                <w:noProof/>
                <w:sz w:val="22"/>
                <w:lang w:eastAsia="sv-SE"/>
              </w:rPr>
              <w:tab/>
            </w:r>
            <w:r w:rsidR="00523025" w:rsidRPr="00FF38D9">
              <w:rPr>
                <w:rStyle w:val="Hyperlnk"/>
                <w:noProof/>
              </w:rPr>
              <w:t>Informationssäkerhet och juridik</w:t>
            </w:r>
            <w:r w:rsidR="00523025">
              <w:rPr>
                <w:noProof/>
                <w:webHidden/>
              </w:rPr>
              <w:tab/>
            </w:r>
            <w:r w:rsidR="00523025">
              <w:rPr>
                <w:noProof/>
                <w:webHidden/>
              </w:rPr>
              <w:fldChar w:fldCharType="begin"/>
            </w:r>
            <w:r w:rsidR="00523025">
              <w:rPr>
                <w:noProof/>
                <w:webHidden/>
              </w:rPr>
              <w:instrText xml:space="preserve"> PAGEREF _Toc388619144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9FD1A59"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5" w:history="1">
            <w:r w:rsidR="00523025" w:rsidRPr="00FF38D9">
              <w:rPr>
                <w:rStyle w:val="Hyperlnk"/>
                <w:noProof/>
              </w:rPr>
              <w:t>4.2.1</w:t>
            </w:r>
            <w:r w:rsidR="00523025">
              <w:rPr>
                <w:rFonts w:asciiTheme="minorHAnsi" w:eastAsiaTheme="minorEastAsia" w:hAnsiTheme="minorHAnsi" w:cstheme="minorBidi"/>
                <w:noProof/>
                <w:sz w:val="22"/>
                <w:lang w:eastAsia="sv-SE"/>
              </w:rPr>
              <w:tab/>
            </w:r>
            <w:r w:rsidR="00523025" w:rsidRPr="00FF38D9">
              <w:rPr>
                <w:rStyle w:val="Hyperlnk"/>
                <w:noProof/>
              </w:rPr>
              <w:t>Medarbetarens direktåtkomst</w:t>
            </w:r>
            <w:r w:rsidR="00523025">
              <w:rPr>
                <w:noProof/>
                <w:webHidden/>
              </w:rPr>
              <w:tab/>
            </w:r>
            <w:r w:rsidR="00523025">
              <w:rPr>
                <w:noProof/>
                <w:webHidden/>
              </w:rPr>
              <w:fldChar w:fldCharType="begin"/>
            </w:r>
            <w:r w:rsidR="00523025">
              <w:rPr>
                <w:noProof/>
                <w:webHidden/>
              </w:rPr>
              <w:instrText xml:space="preserve"> PAGEREF _Toc388619145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7DE8CD67"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6" w:history="1">
            <w:r w:rsidR="00523025" w:rsidRPr="00FF38D9">
              <w:rPr>
                <w:rStyle w:val="Hyperlnk"/>
                <w:noProof/>
              </w:rPr>
              <w:t>4.2.2</w:t>
            </w:r>
            <w:r w:rsidR="00523025">
              <w:rPr>
                <w:rFonts w:asciiTheme="minorHAnsi" w:eastAsiaTheme="minorEastAsia" w:hAnsiTheme="minorHAnsi" w:cstheme="minorBidi"/>
                <w:noProof/>
                <w:sz w:val="22"/>
                <w:lang w:eastAsia="sv-SE"/>
              </w:rPr>
              <w:tab/>
            </w:r>
            <w:r w:rsidR="00523025" w:rsidRPr="00FF38D9">
              <w:rPr>
                <w:rStyle w:val="Hyperlnk"/>
                <w:noProof/>
              </w:rPr>
              <w:t>Patientens direktåtkomst</w:t>
            </w:r>
            <w:r w:rsidR="00523025">
              <w:rPr>
                <w:noProof/>
                <w:webHidden/>
              </w:rPr>
              <w:tab/>
            </w:r>
            <w:r w:rsidR="00523025">
              <w:rPr>
                <w:noProof/>
                <w:webHidden/>
              </w:rPr>
              <w:fldChar w:fldCharType="begin"/>
            </w:r>
            <w:r w:rsidR="00523025">
              <w:rPr>
                <w:noProof/>
                <w:webHidden/>
              </w:rPr>
              <w:instrText xml:space="preserve"> PAGEREF _Toc388619146 \h </w:instrText>
            </w:r>
            <w:r w:rsidR="00523025">
              <w:rPr>
                <w:noProof/>
                <w:webHidden/>
              </w:rPr>
            </w:r>
            <w:r w:rsidR="00523025">
              <w:rPr>
                <w:noProof/>
                <w:webHidden/>
              </w:rPr>
              <w:fldChar w:fldCharType="separate"/>
            </w:r>
            <w:r w:rsidR="00523025">
              <w:rPr>
                <w:noProof/>
                <w:webHidden/>
              </w:rPr>
              <w:t>21</w:t>
            </w:r>
            <w:r w:rsidR="00523025">
              <w:rPr>
                <w:noProof/>
                <w:webHidden/>
              </w:rPr>
              <w:fldChar w:fldCharType="end"/>
            </w:r>
          </w:hyperlink>
        </w:p>
        <w:p w14:paraId="671CD908"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7" w:history="1">
            <w:r w:rsidR="00523025" w:rsidRPr="00FF38D9">
              <w:rPr>
                <w:rStyle w:val="Hyperlnk"/>
                <w:noProof/>
              </w:rPr>
              <w:t>4.2.3</w:t>
            </w:r>
            <w:r w:rsidR="00523025">
              <w:rPr>
                <w:rFonts w:asciiTheme="minorHAnsi" w:eastAsiaTheme="minorEastAsia" w:hAnsiTheme="minorHAnsi" w:cstheme="minorBidi"/>
                <w:noProof/>
                <w:sz w:val="22"/>
                <w:lang w:eastAsia="sv-SE"/>
              </w:rPr>
              <w:tab/>
            </w:r>
            <w:r w:rsidR="00523025" w:rsidRPr="00FF38D9">
              <w:rPr>
                <w:rStyle w:val="Hyperlnk"/>
                <w:noProof/>
              </w:rPr>
              <w:t>Generellt</w:t>
            </w:r>
            <w:r w:rsidR="00523025">
              <w:rPr>
                <w:noProof/>
                <w:webHidden/>
              </w:rPr>
              <w:tab/>
            </w:r>
            <w:r w:rsidR="00523025">
              <w:rPr>
                <w:noProof/>
                <w:webHidden/>
              </w:rPr>
              <w:fldChar w:fldCharType="begin"/>
            </w:r>
            <w:r w:rsidR="00523025">
              <w:rPr>
                <w:noProof/>
                <w:webHidden/>
              </w:rPr>
              <w:instrText xml:space="preserve"> PAGEREF _Toc388619147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8BF0868" w14:textId="77777777" w:rsidR="00523025" w:rsidRDefault="00E73202">
          <w:pPr>
            <w:pStyle w:val="Innehll2"/>
            <w:tabs>
              <w:tab w:val="left" w:pos="880"/>
              <w:tab w:val="right" w:leader="dot" w:pos="10456"/>
            </w:tabs>
            <w:rPr>
              <w:rFonts w:asciiTheme="minorHAnsi" w:eastAsiaTheme="minorEastAsia" w:hAnsiTheme="minorHAnsi" w:cstheme="minorBidi"/>
              <w:noProof/>
              <w:sz w:val="22"/>
              <w:lang w:eastAsia="sv-SE"/>
            </w:rPr>
          </w:pPr>
          <w:hyperlink w:anchor="_Toc388619148" w:history="1">
            <w:r w:rsidR="00523025" w:rsidRPr="00FF38D9">
              <w:rPr>
                <w:rStyle w:val="Hyperlnk"/>
                <w:noProof/>
              </w:rPr>
              <w:t>4.3</w:t>
            </w:r>
            <w:r w:rsidR="00523025">
              <w:rPr>
                <w:rFonts w:asciiTheme="minorHAnsi" w:eastAsiaTheme="minorEastAsia" w:hAnsiTheme="minorHAnsi" w:cstheme="minorBidi"/>
                <w:noProof/>
                <w:sz w:val="22"/>
                <w:lang w:eastAsia="sv-SE"/>
              </w:rPr>
              <w:tab/>
            </w:r>
            <w:r w:rsidR="00523025" w:rsidRPr="00FF38D9">
              <w:rPr>
                <w:rStyle w:val="Hyperlnk"/>
                <w:noProof/>
              </w:rPr>
              <w:t>Icke funktionella krav</w:t>
            </w:r>
            <w:r w:rsidR="00523025">
              <w:rPr>
                <w:noProof/>
                <w:webHidden/>
              </w:rPr>
              <w:tab/>
            </w:r>
            <w:r w:rsidR="00523025">
              <w:rPr>
                <w:noProof/>
                <w:webHidden/>
              </w:rPr>
              <w:fldChar w:fldCharType="begin"/>
            </w:r>
            <w:r w:rsidR="00523025">
              <w:rPr>
                <w:noProof/>
                <w:webHidden/>
              </w:rPr>
              <w:instrText xml:space="preserve"> PAGEREF _Toc388619148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33B26B54"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49" w:history="1">
            <w:r w:rsidR="00523025" w:rsidRPr="00FF38D9">
              <w:rPr>
                <w:rStyle w:val="Hyperlnk"/>
                <w:noProof/>
              </w:rPr>
              <w:t>4.3.1</w:t>
            </w:r>
            <w:r w:rsidR="00523025">
              <w:rPr>
                <w:rFonts w:asciiTheme="minorHAnsi" w:eastAsiaTheme="minorEastAsia" w:hAnsiTheme="minorHAnsi" w:cstheme="minorBidi"/>
                <w:noProof/>
                <w:sz w:val="22"/>
                <w:lang w:eastAsia="sv-SE"/>
              </w:rPr>
              <w:tab/>
            </w:r>
            <w:r w:rsidR="00523025" w:rsidRPr="00FF38D9">
              <w:rPr>
                <w:rStyle w:val="Hyperlnk"/>
                <w:noProof/>
              </w:rPr>
              <w:t>SLA krav</w:t>
            </w:r>
            <w:r w:rsidR="00523025">
              <w:rPr>
                <w:noProof/>
                <w:webHidden/>
              </w:rPr>
              <w:tab/>
            </w:r>
            <w:r w:rsidR="00523025">
              <w:rPr>
                <w:noProof/>
                <w:webHidden/>
              </w:rPr>
              <w:fldChar w:fldCharType="begin"/>
            </w:r>
            <w:r w:rsidR="00523025">
              <w:rPr>
                <w:noProof/>
                <w:webHidden/>
              </w:rPr>
              <w:instrText xml:space="preserve"> PAGEREF _Toc388619149 \h </w:instrText>
            </w:r>
            <w:r w:rsidR="00523025">
              <w:rPr>
                <w:noProof/>
                <w:webHidden/>
              </w:rPr>
            </w:r>
            <w:r w:rsidR="00523025">
              <w:rPr>
                <w:noProof/>
                <w:webHidden/>
              </w:rPr>
              <w:fldChar w:fldCharType="separate"/>
            </w:r>
            <w:r w:rsidR="00523025">
              <w:rPr>
                <w:noProof/>
                <w:webHidden/>
              </w:rPr>
              <w:t>22</w:t>
            </w:r>
            <w:r w:rsidR="00523025">
              <w:rPr>
                <w:noProof/>
                <w:webHidden/>
              </w:rPr>
              <w:fldChar w:fldCharType="end"/>
            </w:r>
          </w:hyperlink>
        </w:p>
        <w:p w14:paraId="5ECC3E6B"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0" w:history="1">
            <w:r w:rsidR="00523025" w:rsidRPr="00FF38D9">
              <w:rPr>
                <w:rStyle w:val="Hyperlnk"/>
                <w:noProof/>
              </w:rPr>
              <w:t>4.3.2</w:t>
            </w:r>
            <w:r w:rsidR="00523025">
              <w:rPr>
                <w:rFonts w:asciiTheme="minorHAnsi" w:eastAsiaTheme="minorEastAsia" w:hAnsiTheme="minorHAnsi" w:cstheme="minorBidi"/>
                <w:noProof/>
                <w:sz w:val="22"/>
                <w:lang w:eastAsia="sv-SE"/>
              </w:rPr>
              <w:tab/>
            </w:r>
            <w:r w:rsidR="00523025" w:rsidRPr="00FF38D9">
              <w:rPr>
                <w:rStyle w:val="Hyperlnk"/>
                <w:noProof/>
              </w:rPr>
              <w:t>Övriga krav och regler</w:t>
            </w:r>
            <w:r w:rsidR="00523025">
              <w:rPr>
                <w:noProof/>
                <w:webHidden/>
              </w:rPr>
              <w:tab/>
            </w:r>
            <w:r w:rsidR="00523025">
              <w:rPr>
                <w:noProof/>
                <w:webHidden/>
              </w:rPr>
              <w:fldChar w:fldCharType="begin"/>
            </w:r>
            <w:r w:rsidR="00523025">
              <w:rPr>
                <w:noProof/>
                <w:webHidden/>
              </w:rPr>
              <w:instrText xml:space="preserve"> PAGEREF _Toc388619150 \h </w:instrText>
            </w:r>
            <w:r w:rsidR="00523025">
              <w:rPr>
                <w:noProof/>
                <w:webHidden/>
              </w:rPr>
            </w:r>
            <w:r w:rsidR="00523025">
              <w:rPr>
                <w:noProof/>
                <w:webHidden/>
              </w:rPr>
              <w:fldChar w:fldCharType="separate"/>
            </w:r>
            <w:r w:rsidR="00523025">
              <w:rPr>
                <w:noProof/>
                <w:webHidden/>
              </w:rPr>
              <w:t>23</w:t>
            </w:r>
            <w:r w:rsidR="00523025">
              <w:rPr>
                <w:noProof/>
                <w:webHidden/>
              </w:rPr>
              <w:fldChar w:fldCharType="end"/>
            </w:r>
          </w:hyperlink>
        </w:p>
        <w:p w14:paraId="5C8384F5" w14:textId="77777777" w:rsidR="00523025" w:rsidRDefault="00E73202">
          <w:pPr>
            <w:pStyle w:val="Innehll2"/>
            <w:tabs>
              <w:tab w:val="left" w:pos="880"/>
              <w:tab w:val="right" w:leader="dot" w:pos="10456"/>
            </w:tabs>
            <w:rPr>
              <w:rFonts w:asciiTheme="minorHAnsi" w:eastAsiaTheme="minorEastAsia" w:hAnsiTheme="minorHAnsi" w:cstheme="minorBidi"/>
              <w:noProof/>
              <w:sz w:val="22"/>
              <w:lang w:eastAsia="sv-SE"/>
            </w:rPr>
          </w:pPr>
          <w:hyperlink w:anchor="_Toc388619151" w:history="1">
            <w:r w:rsidR="00523025" w:rsidRPr="00FF38D9">
              <w:rPr>
                <w:rStyle w:val="Hyperlnk"/>
                <w:noProof/>
              </w:rPr>
              <w:t>4.4</w:t>
            </w:r>
            <w:r w:rsidR="00523025">
              <w:rPr>
                <w:rFonts w:asciiTheme="minorHAnsi" w:eastAsiaTheme="minorEastAsia" w:hAnsiTheme="minorHAnsi" w:cstheme="minorBidi"/>
                <w:noProof/>
                <w:sz w:val="22"/>
                <w:lang w:eastAsia="sv-SE"/>
              </w:rPr>
              <w:tab/>
            </w:r>
            <w:r w:rsidR="00523025" w:rsidRPr="00FF38D9">
              <w:rPr>
                <w:rStyle w:val="Hyperlnk"/>
                <w:noProof/>
              </w:rPr>
              <w:t>Felhantering</w:t>
            </w:r>
            <w:r w:rsidR="00523025">
              <w:rPr>
                <w:noProof/>
                <w:webHidden/>
              </w:rPr>
              <w:tab/>
            </w:r>
            <w:r w:rsidR="00523025">
              <w:rPr>
                <w:noProof/>
                <w:webHidden/>
              </w:rPr>
              <w:fldChar w:fldCharType="begin"/>
            </w:r>
            <w:r w:rsidR="00523025">
              <w:rPr>
                <w:noProof/>
                <w:webHidden/>
              </w:rPr>
              <w:instrText xml:space="preserve"> PAGEREF _Toc388619151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3C908F09"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2" w:history="1">
            <w:r w:rsidR="00523025" w:rsidRPr="00FF38D9">
              <w:rPr>
                <w:rStyle w:val="Hyperlnk"/>
                <w:noProof/>
              </w:rPr>
              <w:t>4.4.1</w:t>
            </w:r>
            <w:r w:rsidR="00523025">
              <w:rPr>
                <w:rFonts w:asciiTheme="minorHAnsi" w:eastAsiaTheme="minorEastAsia" w:hAnsiTheme="minorHAnsi" w:cstheme="minorBidi"/>
                <w:noProof/>
                <w:sz w:val="22"/>
                <w:lang w:eastAsia="sv-SE"/>
              </w:rPr>
              <w:tab/>
            </w:r>
            <w:r w:rsidR="00523025" w:rsidRPr="00FF38D9">
              <w:rPr>
                <w:rStyle w:val="Hyperlnk"/>
                <w:noProof/>
              </w:rPr>
              <w:t>Krav på en tjänsteproducent</w:t>
            </w:r>
            <w:r w:rsidR="00523025">
              <w:rPr>
                <w:noProof/>
                <w:webHidden/>
              </w:rPr>
              <w:tab/>
            </w:r>
            <w:r w:rsidR="00523025">
              <w:rPr>
                <w:noProof/>
                <w:webHidden/>
              </w:rPr>
              <w:fldChar w:fldCharType="begin"/>
            </w:r>
            <w:r w:rsidR="00523025">
              <w:rPr>
                <w:noProof/>
                <w:webHidden/>
              </w:rPr>
              <w:instrText xml:space="preserve"> PAGEREF _Toc388619152 \h </w:instrText>
            </w:r>
            <w:r w:rsidR="00523025">
              <w:rPr>
                <w:noProof/>
                <w:webHidden/>
              </w:rPr>
            </w:r>
            <w:r w:rsidR="00523025">
              <w:rPr>
                <w:noProof/>
                <w:webHidden/>
              </w:rPr>
              <w:fldChar w:fldCharType="separate"/>
            </w:r>
            <w:r w:rsidR="00523025">
              <w:rPr>
                <w:noProof/>
                <w:webHidden/>
              </w:rPr>
              <w:t>24</w:t>
            </w:r>
            <w:r w:rsidR="00523025">
              <w:rPr>
                <w:noProof/>
                <w:webHidden/>
              </w:rPr>
              <w:fldChar w:fldCharType="end"/>
            </w:r>
          </w:hyperlink>
        </w:p>
        <w:p w14:paraId="10CC128E"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3" w:history="1">
            <w:r w:rsidR="00523025" w:rsidRPr="00FF38D9">
              <w:rPr>
                <w:rStyle w:val="Hyperlnk"/>
                <w:noProof/>
              </w:rPr>
              <w:t>4.4.2</w:t>
            </w:r>
            <w:r w:rsidR="00523025">
              <w:rPr>
                <w:rFonts w:asciiTheme="minorHAnsi" w:eastAsiaTheme="minorEastAsia" w:hAnsiTheme="minorHAnsi" w:cstheme="minorBidi"/>
                <w:noProof/>
                <w:sz w:val="22"/>
                <w:lang w:eastAsia="sv-SE"/>
              </w:rPr>
              <w:tab/>
            </w:r>
            <w:r w:rsidR="00523025" w:rsidRPr="00FF38D9">
              <w:rPr>
                <w:rStyle w:val="Hyperlnk"/>
                <w:noProof/>
              </w:rPr>
              <w:t>Krav på en tjänstekonsument</w:t>
            </w:r>
            <w:r w:rsidR="00523025">
              <w:rPr>
                <w:noProof/>
                <w:webHidden/>
              </w:rPr>
              <w:tab/>
            </w:r>
            <w:r w:rsidR="00523025">
              <w:rPr>
                <w:noProof/>
                <w:webHidden/>
              </w:rPr>
              <w:fldChar w:fldCharType="begin"/>
            </w:r>
            <w:r w:rsidR="00523025">
              <w:rPr>
                <w:noProof/>
                <w:webHidden/>
              </w:rPr>
              <w:instrText xml:space="preserve"> PAGEREF _Toc388619153 \h </w:instrText>
            </w:r>
            <w:r w:rsidR="00523025">
              <w:rPr>
                <w:noProof/>
                <w:webHidden/>
              </w:rPr>
            </w:r>
            <w:r w:rsidR="00523025">
              <w:rPr>
                <w:noProof/>
                <w:webHidden/>
              </w:rPr>
              <w:fldChar w:fldCharType="separate"/>
            </w:r>
            <w:r w:rsidR="00523025">
              <w:rPr>
                <w:noProof/>
                <w:webHidden/>
              </w:rPr>
              <w:t>25</w:t>
            </w:r>
            <w:r w:rsidR="00523025">
              <w:rPr>
                <w:noProof/>
                <w:webHidden/>
              </w:rPr>
              <w:fldChar w:fldCharType="end"/>
            </w:r>
          </w:hyperlink>
        </w:p>
        <w:p w14:paraId="7FF09398" w14:textId="77777777" w:rsidR="00523025" w:rsidRDefault="00E73202">
          <w:pPr>
            <w:pStyle w:val="Innehll1"/>
            <w:tabs>
              <w:tab w:val="left" w:pos="400"/>
              <w:tab w:val="right" w:leader="dot" w:pos="10456"/>
            </w:tabs>
            <w:rPr>
              <w:rFonts w:asciiTheme="minorHAnsi" w:eastAsiaTheme="minorEastAsia" w:hAnsiTheme="minorHAnsi" w:cstheme="minorBidi"/>
              <w:noProof/>
              <w:sz w:val="22"/>
              <w:lang w:eastAsia="sv-SE"/>
            </w:rPr>
          </w:pPr>
          <w:hyperlink w:anchor="_Toc388619154" w:history="1">
            <w:r w:rsidR="00523025" w:rsidRPr="00FF38D9">
              <w:rPr>
                <w:rStyle w:val="Hyperlnk"/>
                <w:noProof/>
              </w:rPr>
              <w:t>5</w:t>
            </w:r>
            <w:r w:rsidR="00523025">
              <w:rPr>
                <w:rFonts w:asciiTheme="minorHAnsi" w:eastAsiaTheme="minorEastAsia" w:hAnsiTheme="minorHAnsi" w:cstheme="minorBidi"/>
                <w:noProof/>
                <w:sz w:val="22"/>
                <w:lang w:eastAsia="sv-SE"/>
              </w:rPr>
              <w:tab/>
            </w:r>
            <w:r w:rsidR="00523025" w:rsidRPr="00FF38D9">
              <w:rPr>
                <w:rStyle w:val="Hyperl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_Toc388619154 \h </w:instrText>
            </w:r>
            <w:r w:rsidR="00523025">
              <w:rPr>
                <w:noProof/>
                <w:webHidden/>
              </w:rPr>
            </w:r>
            <w:r w:rsidR="00523025">
              <w:rPr>
                <w:noProof/>
                <w:webHidden/>
              </w:rPr>
              <w:fldChar w:fldCharType="separate"/>
            </w:r>
            <w:r w:rsidR="00523025">
              <w:rPr>
                <w:noProof/>
                <w:webHidden/>
              </w:rPr>
              <w:t>26</w:t>
            </w:r>
            <w:r w:rsidR="00523025">
              <w:rPr>
                <w:noProof/>
                <w:webHidden/>
              </w:rPr>
              <w:fldChar w:fldCharType="end"/>
            </w:r>
          </w:hyperlink>
        </w:p>
        <w:p w14:paraId="4B5B2F65" w14:textId="77777777" w:rsidR="00523025" w:rsidRDefault="00E73202">
          <w:pPr>
            <w:pStyle w:val="Innehll1"/>
            <w:tabs>
              <w:tab w:val="left" w:pos="400"/>
              <w:tab w:val="right" w:leader="dot" w:pos="10456"/>
            </w:tabs>
            <w:rPr>
              <w:rFonts w:asciiTheme="minorHAnsi" w:eastAsiaTheme="minorEastAsia" w:hAnsiTheme="minorHAnsi" w:cstheme="minorBidi"/>
              <w:noProof/>
              <w:sz w:val="22"/>
              <w:lang w:eastAsia="sv-SE"/>
            </w:rPr>
          </w:pPr>
          <w:hyperlink w:anchor="_Toc388619155" w:history="1">
            <w:r w:rsidR="00523025" w:rsidRPr="00FF38D9">
              <w:rPr>
                <w:rStyle w:val="Hyperlnk"/>
                <w:noProof/>
              </w:rPr>
              <w:t>6</w:t>
            </w:r>
            <w:r w:rsidR="00523025">
              <w:rPr>
                <w:rFonts w:asciiTheme="minorHAnsi" w:eastAsiaTheme="minorEastAsia" w:hAnsiTheme="minorHAnsi" w:cstheme="minorBidi"/>
                <w:noProof/>
                <w:sz w:val="22"/>
                <w:lang w:eastAsia="sv-SE"/>
              </w:rPr>
              <w:tab/>
            </w:r>
            <w:r w:rsidR="00523025" w:rsidRPr="00FF38D9">
              <w:rPr>
                <w:rStyle w:val="Hyperlnk"/>
                <w:noProof/>
              </w:rPr>
              <w:t>Tjänstedomänens meddelandemodeller</w:t>
            </w:r>
            <w:r w:rsidR="00523025">
              <w:rPr>
                <w:noProof/>
                <w:webHidden/>
              </w:rPr>
              <w:tab/>
            </w:r>
            <w:r w:rsidR="00523025">
              <w:rPr>
                <w:noProof/>
                <w:webHidden/>
              </w:rPr>
              <w:fldChar w:fldCharType="begin"/>
            </w:r>
            <w:r w:rsidR="00523025">
              <w:rPr>
                <w:noProof/>
                <w:webHidden/>
              </w:rPr>
              <w:instrText xml:space="preserve"> PAGEREF _Toc388619155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436153B" w14:textId="77777777" w:rsidR="00523025" w:rsidRDefault="00E73202">
          <w:pPr>
            <w:pStyle w:val="Innehll2"/>
            <w:tabs>
              <w:tab w:val="left" w:pos="880"/>
              <w:tab w:val="right" w:leader="dot" w:pos="10456"/>
            </w:tabs>
            <w:rPr>
              <w:rFonts w:asciiTheme="minorHAnsi" w:eastAsiaTheme="minorEastAsia" w:hAnsiTheme="minorHAnsi" w:cstheme="minorBidi"/>
              <w:noProof/>
              <w:sz w:val="22"/>
              <w:lang w:eastAsia="sv-SE"/>
            </w:rPr>
          </w:pPr>
          <w:hyperlink w:anchor="_Toc388619156" w:history="1">
            <w:r w:rsidR="00523025" w:rsidRPr="00FF38D9">
              <w:rPr>
                <w:rStyle w:val="Hyperlnk"/>
                <w:noProof/>
              </w:rPr>
              <w:t>6.1</w:t>
            </w:r>
            <w:r w:rsidR="00523025">
              <w:rPr>
                <w:rFonts w:asciiTheme="minorHAnsi" w:eastAsiaTheme="minorEastAsia" w:hAnsiTheme="minorHAnsi" w:cstheme="minorBidi"/>
                <w:noProof/>
                <w:sz w:val="22"/>
                <w:lang w:eastAsia="sv-SE"/>
              </w:rPr>
              <w:tab/>
            </w:r>
            <w:r w:rsidR="00523025" w:rsidRPr="00FF38D9">
              <w:rPr>
                <w:rStyle w:val="Hyperlnk"/>
                <w:noProof/>
              </w:rPr>
              <w:t>MIM</w:t>
            </w:r>
            <w:r w:rsidR="00523025">
              <w:rPr>
                <w:noProof/>
                <w:webHidden/>
              </w:rPr>
              <w:tab/>
            </w:r>
            <w:r w:rsidR="00523025">
              <w:rPr>
                <w:noProof/>
                <w:webHidden/>
              </w:rPr>
              <w:fldChar w:fldCharType="begin"/>
            </w:r>
            <w:r w:rsidR="00523025">
              <w:rPr>
                <w:noProof/>
                <w:webHidden/>
              </w:rPr>
              <w:instrText xml:space="preserve"> PAGEREF _Toc388619156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29D91C40"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7" w:history="1">
            <w:r w:rsidR="00523025" w:rsidRPr="00FF38D9">
              <w:rPr>
                <w:rStyle w:val="Hyperlnk"/>
                <w:noProof/>
              </w:rPr>
              <w:t>6.1.1</w:t>
            </w:r>
            <w:r w:rsidR="00523025">
              <w:rPr>
                <w:rFonts w:asciiTheme="minorHAnsi" w:eastAsiaTheme="minorEastAsia" w:hAnsiTheme="minorHAnsi" w:cstheme="minorBidi"/>
                <w:noProof/>
                <w:sz w:val="22"/>
                <w:lang w:eastAsia="sv-SE"/>
              </w:rPr>
              <w:tab/>
            </w:r>
            <w:r w:rsidR="00523025" w:rsidRPr="00FF38D9">
              <w:rPr>
                <w:rStyle w:val="Hyperlnk"/>
                <w:noProof/>
              </w:rPr>
              <w:t>GetVaccinationHistory</w:t>
            </w:r>
            <w:r w:rsidR="00523025">
              <w:rPr>
                <w:noProof/>
                <w:webHidden/>
              </w:rPr>
              <w:tab/>
            </w:r>
            <w:r w:rsidR="00523025">
              <w:rPr>
                <w:noProof/>
                <w:webHidden/>
              </w:rPr>
              <w:fldChar w:fldCharType="begin"/>
            </w:r>
            <w:r w:rsidR="00523025">
              <w:rPr>
                <w:noProof/>
                <w:webHidden/>
              </w:rPr>
              <w:instrText xml:space="preserve"> PAGEREF _Toc388619157 \h </w:instrText>
            </w:r>
            <w:r w:rsidR="00523025">
              <w:rPr>
                <w:noProof/>
                <w:webHidden/>
              </w:rPr>
            </w:r>
            <w:r w:rsidR="00523025">
              <w:rPr>
                <w:noProof/>
                <w:webHidden/>
              </w:rPr>
              <w:fldChar w:fldCharType="separate"/>
            </w:r>
            <w:r w:rsidR="00523025">
              <w:rPr>
                <w:noProof/>
                <w:webHidden/>
              </w:rPr>
              <w:t>27</w:t>
            </w:r>
            <w:r w:rsidR="00523025">
              <w:rPr>
                <w:noProof/>
                <w:webHidden/>
              </w:rPr>
              <w:fldChar w:fldCharType="end"/>
            </w:r>
          </w:hyperlink>
        </w:p>
        <w:p w14:paraId="091D9659"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58" w:history="1">
            <w:r w:rsidR="00523025" w:rsidRPr="00FF38D9">
              <w:rPr>
                <w:rStyle w:val="Hyperlnk"/>
                <w:noProof/>
              </w:rPr>
              <w:t>6.1.2</w:t>
            </w:r>
            <w:r w:rsidR="00523025">
              <w:rPr>
                <w:rFonts w:asciiTheme="minorHAnsi" w:eastAsiaTheme="minorEastAsia" w:hAnsiTheme="minorHAnsi" w:cstheme="minorBidi"/>
                <w:noProof/>
                <w:sz w:val="22"/>
                <w:lang w:eastAsia="sv-SE"/>
              </w:rPr>
              <w:tab/>
            </w:r>
            <w:r w:rsidR="00523025" w:rsidRPr="00FF38D9">
              <w:rPr>
                <w:rStyle w:val="Hyperlnk"/>
                <w:noProof/>
              </w:rPr>
              <w:t>GetMedicationHistory</w:t>
            </w:r>
            <w:r w:rsidR="00523025">
              <w:rPr>
                <w:noProof/>
                <w:webHidden/>
              </w:rPr>
              <w:tab/>
            </w:r>
            <w:r w:rsidR="00523025">
              <w:rPr>
                <w:noProof/>
                <w:webHidden/>
              </w:rPr>
              <w:fldChar w:fldCharType="begin"/>
            </w:r>
            <w:r w:rsidR="00523025">
              <w:rPr>
                <w:noProof/>
                <w:webHidden/>
              </w:rPr>
              <w:instrText xml:space="preserve"> PAGEREF _Toc388619158 \h </w:instrText>
            </w:r>
            <w:r w:rsidR="00523025">
              <w:rPr>
                <w:noProof/>
                <w:webHidden/>
              </w:rPr>
            </w:r>
            <w:r w:rsidR="00523025">
              <w:rPr>
                <w:noProof/>
                <w:webHidden/>
              </w:rPr>
              <w:fldChar w:fldCharType="separate"/>
            </w:r>
            <w:r w:rsidR="00523025">
              <w:rPr>
                <w:noProof/>
                <w:webHidden/>
              </w:rPr>
              <w:t>37</w:t>
            </w:r>
            <w:r w:rsidR="00523025">
              <w:rPr>
                <w:noProof/>
                <w:webHidden/>
              </w:rPr>
              <w:fldChar w:fldCharType="end"/>
            </w:r>
          </w:hyperlink>
        </w:p>
        <w:p w14:paraId="4F1D98AB" w14:textId="77777777" w:rsidR="00523025" w:rsidRDefault="00E73202">
          <w:pPr>
            <w:pStyle w:val="Innehll1"/>
            <w:tabs>
              <w:tab w:val="left" w:pos="400"/>
              <w:tab w:val="right" w:leader="dot" w:pos="10456"/>
            </w:tabs>
            <w:rPr>
              <w:rFonts w:asciiTheme="minorHAnsi" w:eastAsiaTheme="minorEastAsia" w:hAnsiTheme="minorHAnsi" w:cstheme="minorBidi"/>
              <w:noProof/>
              <w:sz w:val="22"/>
              <w:lang w:eastAsia="sv-SE"/>
            </w:rPr>
          </w:pPr>
          <w:hyperlink w:anchor="_Toc388619159" w:history="1">
            <w:r w:rsidR="00523025" w:rsidRPr="00FF38D9">
              <w:rPr>
                <w:rStyle w:val="Hyperlnk"/>
                <w:noProof/>
              </w:rPr>
              <w:t>7</w:t>
            </w:r>
            <w:r w:rsidR="00523025">
              <w:rPr>
                <w:rFonts w:asciiTheme="minorHAnsi" w:eastAsiaTheme="minorEastAsia" w:hAnsiTheme="minorHAnsi" w:cstheme="minorBidi"/>
                <w:noProof/>
                <w:sz w:val="22"/>
                <w:lang w:eastAsia="sv-SE"/>
              </w:rPr>
              <w:tab/>
            </w:r>
            <w:r w:rsidR="00523025" w:rsidRPr="00FF38D9">
              <w:rPr>
                <w:rStyle w:val="Hyperlnk"/>
                <w:noProof/>
              </w:rPr>
              <w:t>Tjänstekontrakt</w:t>
            </w:r>
            <w:r w:rsidR="00523025">
              <w:rPr>
                <w:noProof/>
                <w:webHidden/>
              </w:rPr>
              <w:tab/>
            </w:r>
            <w:r w:rsidR="00523025">
              <w:rPr>
                <w:noProof/>
                <w:webHidden/>
              </w:rPr>
              <w:fldChar w:fldCharType="begin"/>
            </w:r>
            <w:r w:rsidR="00523025">
              <w:rPr>
                <w:noProof/>
                <w:webHidden/>
              </w:rPr>
              <w:instrText xml:space="preserve"> PAGEREF _Toc388619159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D76A4C6" w14:textId="77777777" w:rsidR="00523025" w:rsidRDefault="00E73202">
          <w:pPr>
            <w:pStyle w:val="Innehll2"/>
            <w:tabs>
              <w:tab w:val="left" w:pos="880"/>
              <w:tab w:val="right" w:leader="dot" w:pos="10456"/>
            </w:tabs>
            <w:rPr>
              <w:rFonts w:asciiTheme="minorHAnsi" w:eastAsiaTheme="minorEastAsia" w:hAnsiTheme="minorHAnsi" w:cstheme="minorBidi"/>
              <w:noProof/>
              <w:sz w:val="22"/>
              <w:lang w:eastAsia="sv-SE"/>
            </w:rPr>
          </w:pPr>
          <w:hyperlink w:anchor="_Toc388619160" w:history="1">
            <w:r w:rsidR="00523025" w:rsidRPr="00FF38D9">
              <w:rPr>
                <w:rStyle w:val="Hyperlnk"/>
                <w:noProof/>
              </w:rPr>
              <w:t>7.1</w:t>
            </w:r>
            <w:r w:rsidR="00523025">
              <w:rPr>
                <w:rFonts w:asciiTheme="minorHAnsi" w:eastAsiaTheme="minorEastAsia" w:hAnsiTheme="minorHAnsi" w:cstheme="minorBidi"/>
                <w:noProof/>
                <w:sz w:val="22"/>
                <w:lang w:eastAsia="sv-SE"/>
              </w:rPr>
              <w:tab/>
            </w:r>
            <w:r w:rsidR="00523025" w:rsidRPr="00FF38D9">
              <w:rPr>
                <w:rStyle w:val="Hyperlnk"/>
                <w:noProof/>
              </w:rPr>
              <w:t>GetVaccinationHistory</w:t>
            </w:r>
            <w:r w:rsidR="00523025">
              <w:rPr>
                <w:noProof/>
                <w:webHidden/>
              </w:rPr>
              <w:tab/>
            </w:r>
            <w:r w:rsidR="00523025">
              <w:rPr>
                <w:noProof/>
                <w:webHidden/>
              </w:rPr>
              <w:fldChar w:fldCharType="begin"/>
            </w:r>
            <w:r w:rsidR="00523025">
              <w:rPr>
                <w:noProof/>
                <w:webHidden/>
              </w:rPr>
              <w:instrText xml:space="preserve"> PAGEREF _Toc388619160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0B9C12CE"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1" w:history="1">
            <w:r w:rsidR="00523025" w:rsidRPr="00FF38D9">
              <w:rPr>
                <w:rStyle w:val="Hyperlnk"/>
                <w:noProof/>
              </w:rPr>
              <w:t>7.1.1</w:t>
            </w:r>
            <w:r w:rsidR="00523025">
              <w:rPr>
                <w:rFonts w:asciiTheme="minorHAnsi" w:eastAsiaTheme="minorEastAsia" w:hAnsiTheme="minorHAnsi" w:cstheme="minorBidi"/>
                <w:noProof/>
                <w:sz w:val="22"/>
                <w:lang w:eastAsia="sv-SE"/>
              </w:rPr>
              <w:tab/>
            </w:r>
            <w:r w:rsidR="00523025" w:rsidRPr="00FF38D9">
              <w:rPr>
                <w:rStyle w:val="Hyperlnk"/>
                <w:noProof/>
              </w:rPr>
              <w:t>Version</w:t>
            </w:r>
            <w:r w:rsidR="00523025">
              <w:rPr>
                <w:noProof/>
                <w:webHidden/>
              </w:rPr>
              <w:tab/>
            </w:r>
            <w:r w:rsidR="00523025">
              <w:rPr>
                <w:noProof/>
                <w:webHidden/>
              </w:rPr>
              <w:fldChar w:fldCharType="begin"/>
            </w:r>
            <w:r w:rsidR="00523025">
              <w:rPr>
                <w:noProof/>
                <w:webHidden/>
              </w:rPr>
              <w:instrText xml:space="preserve"> PAGEREF _Toc388619161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7D8A1843"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2" w:history="1">
            <w:r w:rsidR="00523025" w:rsidRPr="00FF38D9">
              <w:rPr>
                <w:rStyle w:val="Hyperlnk"/>
                <w:noProof/>
              </w:rPr>
              <w:t>7.1.2</w:t>
            </w:r>
            <w:r w:rsidR="00523025">
              <w:rPr>
                <w:rFonts w:asciiTheme="minorHAnsi" w:eastAsiaTheme="minorEastAsia" w:hAnsiTheme="minorHAnsi" w:cstheme="minorBidi"/>
                <w:noProof/>
                <w:sz w:val="22"/>
                <w:lang w:eastAsia="sv-SE"/>
              </w:rPr>
              <w:tab/>
            </w:r>
            <w:r w:rsidR="00523025" w:rsidRPr="00FF38D9">
              <w:rPr>
                <w:rStyle w:val="Hyperl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_Toc388619162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35D1C1B8"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3" w:history="1">
            <w:r w:rsidR="00523025" w:rsidRPr="00FF38D9">
              <w:rPr>
                <w:rStyle w:val="Hyperlnk"/>
                <w:noProof/>
              </w:rPr>
              <w:t>7.1.3</w:t>
            </w:r>
            <w:r w:rsidR="00523025">
              <w:rPr>
                <w:rFonts w:asciiTheme="minorHAnsi" w:eastAsiaTheme="minorEastAsia" w:hAnsiTheme="minorHAnsi" w:cstheme="minorBidi"/>
                <w:noProof/>
                <w:sz w:val="22"/>
                <w:lang w:eastAsia="sv-SE"/>
              </w:rPr>
              <w:tab/>
            </w:r>
            <w:r w:rsidR="00523025" w:rsidRPr="00FF38D9">
              <w:rPr>
                <w:rStyle w:val="Hyperlnk"/>
                <w:noProof/>
              </w:rPr>
              <w:t>Särskilda förutsättningar beroende på typ av konsument med hänsyn till historisk information (i äldre system)</w:t>
            </w:r>
            <w:r w:rsidR="00523025">
              <w:rPr>
                <w:noProof/>
                <w:webHidden/>
              </w:rPr>
              <w:tab/>
            </w:r>
            <w:r w:rsidR="00523025">
              <w:rPr>
                <w:noProof/>
                <w:webHidden/>
              </w:rPr>
              <w:fldChar w:fldCharType="begin"/>
            </w:r>
            <w:r w:rsidR="00523025">
              <w:rPr>
                <w:noProof/>
                <w:webHidden/>
              </w:rPr>
              <w:instrText xml:space="preserve"> PAGEREF _Toc388619163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4B018197"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4" w:history="1">
            <w:r w:rsidR="00523025" w:rsidRPr="00FF38D9">
              <w:rPr>
                <w:rStyle w:val="Hyperlnk"/>
                <w:noProof/>
              </w:rPr>
              <w:t>7.1.4</w:t>
            </w:r>
            <w:r w:rsidR="00523025">
              <w:rPr>
                <w:rFonts w:asciiTheme="minorHAnsi" w:eastAsiaTheme="minorEastAsia" w:hAnsiTheme="minorHAnsi" w:cstheme="minorBidi"/>
                <w:noProof/>
                <w:sz w:val="22"/>
                <w:lang w:eastAsia="sv-SE"/>
              </w:rPr>
              <w:tab/>
            </w:r>
            <w:r w:rsidR="00523025" w:rsidRPr="00FF38D9">
              <w:rPr>
                <w:rStyle w:val="Hyperlnk"/>
                <w:noProof/>
              </w:rPr>
              <w:t>Fältregler</w:t>
            </w:r>
            <w:r w:rsidR="00523025">
              <w:rPr>
                <w:noProof/>
                <w:webHidden/>
              </w:rPr>
              <w:tab/>
            </w:r>
            <w:r w:rsidR="00523025">
              <w:rPr>
                <w:noProof/>
                <w:webHidden/>
              </w:rPr>
              <w:fldChar w:fldCharType="begin"/>
            </w:r>
            <w:r w:rsidR="00523025">
              <w:rPr>
                <w:noProof/>
                <w:webHidden/>
              </w:rPr>
              <w:instrText xml:space="preserve"> PAGEREF _Toc388619164 \h </w:instrText>
            </w:r>
            <w:r w:rsidR="00523025">
              <w:rPr>
                <w:noProof/>
                <w:webHidden/>
              </w:rPr>
            </w:r>
            <w:r w:rsidR="00523025">
              <w:rPr>
                <w:noProof/>
                <w:webHidden/>
              </w:rPr>
              <w:fldChar w:fldCharType="separate"/>
            </w:r>
            <w:r w:rsidR="00523025">
              <w:rPr>
                <w:noProof/>
                <w:webHidden/>
              </w:rPr>
              <w:t>55</w:t>
            </w:r>
            <w:r w:rsidR="00523025">
              <w:rPr>
                <w:noProof/>
                <w:webHidden/>
              </w:rPr>
              <w:fldChar w:fldCharType="end"/>
            </w:r>
          </w:hyperlink>
        </w:p>
        <w:p w14:paraId="13D55E37"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5" w:history="1">
            <w:r w:rsidR="00523025" w:rsidRPr="00FF38D9">
              <w:rPr>
                <w:rStyle w:val="Hyperlnk"/>
                <w:noProof/>
              </w:rPr>
              <w:t>7.1.5</w:t>
            </w:r>
            <w:r w:rsidR="00523025">
              <w:rPr>
                <w:rFonts w:asciiTheme="minorHAnsi" w:eastAsiaTheme="minorEastAsia" w:hAnsiTheme="minorHAnsi" w:cstheme="minorBidi"/>
                <w:noProof/>
                <w:sz w:val="22"/>
                <w:lang w:eastAsia="sv-SE"/>
              </w:rPr>
              <w:tab/>
            </w:r>
            <w:r w:rsidR="00523025" w:rsidRPr="00FF38D9">
              <w:rPr>
                <w:rStyle w:val="Hyperlnk"/>
                <w:noProof/>
              </w:rPr>
              <w:t>Övriga regler</w:t>
            </w:r>
            <w:r w:rsidR="00523025">
              <w:rPr>
                <w:noProof/>
                <w:webHidden/>
              </w:rPr>
              <w:tab/>
            </w:r>
            <w:r w:rsidR="00523025">
              <w:rPr>
                <w:noProof/>
                <w:webHidden/>
              </w:rPr>
              <w:fldChar w:fldCharType="begin"/>
            </w:r>
            <w:r w:rsidR="00523025">
              <w:rPr>
                <w:noProof/>
                <w:webHidden/>
              </w:rPr>
              <w:instrText xml:space="preserve"> PAGEREF _Toc388619165 \h </w:instrText>
            </w:r>
            <w:r w:rsidR="00523025">
              <w:rPr>
                <w:noProof/>
                <w:webHidden/>
              </w:rPr>
            </w:r>
            <w:r w:rsidR="00523025">
              <w:rPr>
                <w:noProof/>
                <w:webHidden/>
              </w:rPr>
              <w:fldChar w:fldCharType="separate"/>
            </w:r>
            <w:r w:rsidR="00523025">
              <w:rPr>
                <w:noProof/>
                <w:webHidden/>
              </w:rPr>
              <w:t>63</w:t>
            </w:r>
            <w:r w:rsidR="00523025">
              <w:rPr>
                <w:noProof/>
                <w:webHidden/>
              </w:rPr>
              <w:fldChar w:fldCharType="end"/>
            </w:r>
          </w:hyperlink>
        </w:p>
        <w:p w14:paraId="7B8C2E15" w14:textId="77777777" w:rsidR="00523025" w:rsidRDefault="00E73202">
          <w:pPr>
            <w:pStyle w:val="Innehll2"/>
            <w:tabs>
              <w:tab w:val="left" w:pos="880"/>
              <w:tab w:val="right" w:leader="dot" w:pos="10456"/>
            </w:tabs>
            <w:rPr>
              <w:rFonts w:asciiTheme="minorHAnsi" w:eastAsiaTheme="minorEastAsia" w:hAnsiTheme="minorHAnsi" w:cstheme="minorBidi"/>
              <w:noProof/>
              <w:sz w:val="22"/>
              <w:lang w:eastAsia="sv-SE"/>
            </w:rPr>
          </w:pPr>
          <w:hyperlink w:anchor="_Toc388619166" w:history="1">
            <w:r w:rsidR="00523025" w:rsidRPr="00FF38D9">
              <w:rPr>
                <w:rStyle w:val="Hyperlnk"/>
                <w:noProof/>
              </w:rPr>
              <w:t>7.2</w:t>
            </w:r>
            <w:r w:rsidR="00523025">
              <w:rPr>
                <w:rFonts w:asciiTheme="minorHAnsi" w:eastAsiaTheme="minorEastAsia" w:hAnsiTheme="minorHAnsi" w:cstheme="minorBidi"/>
                <w:noProof/>
                <w:sz w:val="22"/>
                <w:lang w:eastAsia="sv-SE"/>
              </w:rPr>
              <w:tab/>
            </w:r>
            <w:r w:rsidR="00523025" w:rsidRPr="00FF38D9">
              <w:rPr>
                <w:rStyle w:val="Hyperlnk"/>
                <w:noProof/>
              </w:rPr>
              <w:t>GetMedicationMedicalHistory</w:t>
            </w:r>
            <w:r w:rsidR="00523025">
              <w:rPr>
                <w:noProof/>
                <w:webHidden/>
              </w:rPr>
              <w:tab/>
            </w:r>
            <w:r w:rsidR="00523025">
              <w:rPr>
                <w:noProof/>
                <w:webHidden/>
              </w:rPr>
              <w:fldChar w:fldCharType="begin"/>
            </w:r>
            <w:r w:rsidR="00523025">
              <w:rPr>
                <w:noProof/>
                <w:webHidden/>
              </w:rPr>
              <w:instrText xml:space="preserve"> PAGEREF _Toc388619166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BD0CE1E"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7" w:history="1">
            <w:r w:rsidR="00523025" w:rsidRPr="00FF38D9">
              <w:rPr>
                <w:rStyle w:val="Hyperlnk"/>
                <w:noProof/>
              </w:rPr>
              <w:t>7.2.1</w:t>
            </w:r>
            <w:r w:rsidR="00523025">
              <w:rPr>
                <w:rFonts w:asciiTheme="minorHAnsi" w:eastAsiaTheme="minorEastAsia" w:hAnsiTheme="minorHAnsi" w:cstheme="minorBidi"/>
                <w:noProof/>
                <w:sz w:val="22"/>
                <w:lang w:eastAsia="sv-SE"/>
              </w:rPr>
              <w:tab/>
            </w:r>
            <w:r w:rsidR="00523025" w:rsidRPr="00FF38D9">
              <w:rPr>
                <w:rStyle w:val="Hyperlnk"/>
                <w:noProof/>
              </w:rPr>
              <w:t>Version</w:t>
            </w:r>
            <w:r w:rsidR="00523025">
              <w:rPr>
                <w:noProof/>
                <w:webHidden/>
              </w:rPr>
              <w:tab/>
            </w:r>
            <w:r w:rsidR="00523025">
              <w:rPr>
                <w:noProof/>
                <w:webHidden/>
              </w:rPr>
              <w:fldChar w:fldCharType="begin"/>
            </w:r>
            <w:r w:rsidR="00523025">
              <w:rPr>
                <w:noProof/>
                <w:webHidden/>
              </w:rPr>
              <w:instrText xml:space="preserve"> PAGEREF _Toc388619167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248043B8"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8" w:history="1">
            <w:r w:rsidR="00523025" w:rsidRPr="00FF38D9">
              <w:rPr>
                <w:rStyle w:val="Hyperlnk"/>
                <w:noProof/>
              </w:rPr>
              <w:t>7.2.2</w:t>
            </w:r>
            <w:r w:rsidR="00523025">
              <w:rPr>
                <w:rFonts w:asciiTheme="minorHAnsi" w:eastAsiaTheme="minorEastAsia" w:hAnsiTheme="minorHAnsi" w:cstheme="minorBidi"/>
                <w:noProof/>
                <w:sz w:val="22"/>
                <w:lang w:eastAsia="sv-SE"/>
              </w:rPr>
              <w:tab/>
            </w:r>
            <w:r w:rsidR="00523025" w:rsidRPr="00FF38D9">
              <w:rPr>
                <w:rStyle w:val="Hyperlnk"/>
                <w:noProof/>
              </w:rPr>
              <w:t>Gemensamma informationskomponenter</w:t>
            </w:r>
            <w:r w:rsidR="00523025">
              <w:rPr>
                <w:noProof/>
                <w:webHidden/>
              </w:rPr>
              <w:tab/>
            </w:r>
            <w:r w:rsidR="00523025">
              <w:rPr>
                <w:noProof/>
                <w:webHidden/>
              </w:rPr>
              <w:fldChar w:fldCharType="begin"/>
            </w:r>
            <w:r w:rsidR="00523025">
              <w:rPr>
                <w:noProof/>
                <w:webHidden/>
              </w:rPr>
              <w:instrText xml:space="preserve"> PAGEREF _Toc388619168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67B2B61E"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69" w:history="1">
            <w:r w:rsidR="00523025" w:rsidRPr="00FF38D9">
              <w:rPr>
                <w:rStyle w:val="Hyperlnk"/>
                <w:noProof/>
              </w:rPr>
              <w:t>7.2.3</w:t>
            </w:r>
            <w:r w:rsidR="00523025">
              <w:rPr>
                <w:rFonts w:asciiTheme="minorHAnsi" w:eastAsiaTheme="minorEastAsia" w:hAnsiTheme="minorHAnsi" w:cstheme="minorBidi"/>
                <w:noProof/>
                <w:sz w:val="22"/>
                <w:lang w:eastAsia="sv-SE"/>
              </w:rPr>
              <w:tab/>
            </w:r>
            <w:r w:rsidR="00523025" w:rsidRPr="00FF38D9">
              <w:rPr>
                <w:rStyle w:val="Hyperlnk"/>
                <w:noProof/>
              </w:rPr>
              <w:t>Fältregler</w:t>
            </w:r>
            <w:r w:rsidR="00523025">
              <w:rPr>
                <w:noProof/>
                <w:webHidden/>
              </w:rPr>
              <w:tab/>
            </w:r>
            <w:r w:rsidR="00523025">
              <w:rPr>
                <w:noProof/>
                <w:webHidden/>
              </w:rPr>
              <w:fldChar w:fldCharType="begin"/>
            </w:r>
            <w:r w:rsidR="00523025">
              <w:rPr>
                <w:noProof/>
                <w:webHidden/>
              </w:rPr>
              <w:instrText xml:space="preserve"> PAGEREF _Toc388619169 \h </w:instrText>
            </w:r>
            <w:r w:rsidR="00523025">
              <w:rPr>
                <w:noProof/>
                <w:webHidden/>
              </w:rPr>
            </w:r>
            <w:r w:rsidR="00523025">
              <w:rPr>
                <w:noProof/>
                <w:webHidden/>
              </w:rPr>
              <w:fldChar w:fldCharType="separate"/>
            </w:r>
            <w:r w:rsidR="00523025">
              <w:rPr>
                <w:noProof/>
                <w:webHidden/>
              </w:rPr>
              <w:t>64</w:t>
            </w:r>
            <w:r w:rsidR="00523025">
              <w:rPr>
                <w:noProof/>
                <w:webHidden/>
              </w:rPr>
              <w:fldChar w:fldCharType="end"/>
            </w:r>
          </w:hyperlink>
        </w:p>
        <w:p w14:paraId="4E0199A7" w14:textId="77777777" w:rsidR="00523025" w:rsidRDefault="00E73202">
          <w:pPr>
            <w:pStyle w:val="Innehll3"/>
            <w:tabs>
              <w:tab w:val="left" w:pos="1100"/>
              <w:tab w:val="right" w:leader="dot" w:pos="10456"/>
            </w:tabs>
            <w:rPr>
              <w:rFonts w:asciiTheme="minorHAnsi" w:eastAsiaTheme="minorEastAsia" w:hAnsiTheme="minorHAnsi" w:cstheme="minorBidi"/>
              <w:noProof/>
              <w:sz w:val="22"/>
              <w:lang w:eastAsia="sv-SE"/>
            </w:rPr>
          </w:pPr>
          <w:hyperlink w:anchor="_Toc388619170" w:history="1">
            <w:r w:rsidR="00523025" w:rsidRPr="00FF38D9">
              <w:rPr>
                <w:rStyle w:val="Hyperlnk"/>
                <w:noProof/>
              </w:rPr>
              <w:t>7.2.4</w:t>
            </w:r>
            <w:r w:rsidR="00523025">
              <w:rPr>
                <w:rFonts w:asciiTheme="minorHAnsi" w:eastAsiaTheme="minorEastAsia" w:hAnsiTheme="minorHAnsi" w:cstheme="minorBidi"/>
                <w:noProof/>
                <w:sz w:val="22"/>
                <w:lang w:eastAsia="sv-SE"/>
              </w:rPr>
              <w:tab/>
            </w:r>
            <w:r w:rsidR="00523025" w:rsidRPr="00FF38D9">
              <w:rPr>
                <w:rStyle w:val="Hyperlnk"/>
                <w:noProof/>
              </w:rPr>
              <w:t>Övriga regler</w:t>
            </w:r>
            <w:r w:rsidR="00523025">
              <w:rPr>
                <w:noProof/>
                <w:webHidden/>
              </w:rPr>
              <w:tab/>
            </w:r>
            <w:r w:rsidR="00523025">
              <w:rPr>
                <w:noProof/>
                <w:webHidden/>
              </w:rPr>
              <w:fldChar w:fldCharType="begin"/>
            </w:r>
            <w:r w:rsidR="00523025">
              <w:rPr>
                <w:noProof/>
                <w:webHidden/>
              </w:rPr>
              <w:instrText xml:space="preserve"> PAGEREF _Toc388619170 \h </w:instrText>
            </w:r>
            <w:r w:rsidR="00523025">
              <w:rPr>
                <w:noProof/>
                <w:webHidden/>
              </w:rPr>
            </w:r>
            <w:r w:rsidR="00523025">
              <w:rPr>
                <w:noProof/>
                <w:webHidden/>
              </w:rPr>
              <w:fldChar w:fldCharType="separate"/>
            </w:r>
            <w:r w:rsidR="00523025">
              <w:rPr>
                <w:noProof/>
                <w:webHidden/>
              </w:rPr>
              <w:t>107</w:t>
            </w:r>
            <w:r w:rsidR="00523025">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rdtextChar"/>
          <w:rFonts w:eastAsia="Calibri"/>
          <w:szCs w:val="20"/>
        </w:rPr>
      </w:pPr>
      <w:bookmarkStart w:id="1" w:name="Radera3"/>
      <w:bookmarkEnd w:id="0"/>
      <w:bookmarkEnd w:id="1"/>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stycke"/>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stycke"/>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stycke"/>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stycke"/>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stycke"/>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stycke"/>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stycke"/>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stycke"/>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stycke"/>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stycke"/>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stycke"/>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69598318" w:rsidR="0075501A" w:rsidRPr="0039481C" w:rsidRDefault="0075501A" w:rsidP="0039481C">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"version3" \* MERGEFORMAT </w:instrText>
            </w:r>
            <w:r w:rsidRPr="0039481C">
              <w:rPr>
                <w:color w:val="008000"/>
              </w:rPr>
              <w:fldChar w:fldCharType="separate"/>
            </w:r>
            <w:r w:rsidR="00523025">
              <w:rPr>
                <w:color w:val="008000"/>
              </w:rPr>
              <w:t>0</w:t>
            </w:r>
            <w:r w:rsidRPr="0039481C">
              <w:rPr>
                <w:color w:val="008000"/>
              </w:rPr>
              <w:fldChar w:fldCharType="end"/>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523025">
              <w:rPr>
                <w:color w:val="008000"/>
              </w:rPr>
              <w:t>RC_1</w:t>
            </w:r>
            <w:r w:rsidRPr="0039481C">
              <w:rPr>
                <w:color w:val="008000"/>
              </w:rPr>
              <w:fldChar w:fldCharType="end"/>
            </w:r>
          </w:p>
        </w:tc>
        <w:tc>
          <w:tcPr>
            <w:tcW w:w="992" w:type="dxa"/>
          </w:tcPr>
          <w:p w14:paraId="4C242B08" w14:textId="2A073159" w:rsidR="0075501A" w:rsidRDefault="0075501A" w:rsidP="0039481C">
            <w:pPr>
              <w:pStyle w:val="TableText"/>
            </w:pPr>
            <w:r>
              <w:t>PA1</w:t>
            </w: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stycke"/>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stycke"/>
              <w:numPr>
                <w:ilvl w:val="0"/>
                <w:numId w:val="31"/>
              </w:numPr>
              <w:spacing w:line="240" w:lineRule="auto"/>
              <w:ind w:left="255" w:hanging="133"/>
            </w:pPr>
            <w:r>
              <w:t>Lagt till GetMedicationHistory</w:t>
            </w:r>
          </w:p>
          <w:p w14:paraId="1439A8DE" w14:textId="77777777" w:rsidR="00C52A04" w:rsidRDefault="00C52A04" w:rsidP="0075501A">
            <w:pPr>
              <w:pStyle w:val="Liststycke"/>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stycke"/>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0916D91A" w:rsidR="008F7B62" w:rsidRPr="0039481C" w:rsidRDefault="008F7B62" w:rsidP="0039481C">
            <w:pPr>
              <w:pStyle w:val="TableText"/>
              <w:rPr>
                <w:color w:val="008000"/>
              </w:rPr>
            </w:pPr>
            <w:r>
              <w:rPr>
                <w:color w:val="008000"/>
              </w:rPr>
              <w:t>2.0.0RC_1</w:t>
            </w:r>
          </w:p>
        </w:tc>
        <w:tc>
          <w:tcPr>
            <w:tcW w:w="992" w:type="dxa"/>
          </w:tcPr>
          <w:p w14:paraId="4D1D0988" w14:textId="4C936BF9" w:rsidR="008F7B62" w:rsidRDefault="008F7B62" w:rsidP="0039481C">
            <w:pPr>
              <w:pStyle w:val="TableText"/>
            </w:pPr>
            <w:r>
              <w:t>PA2</w:t>
            </w: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stycke"/>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76EDA931" w:rsidR="0053732E" w:rsidRDefault="0053732E" w:rsidP="0039481C">
            <w:pPr>
              <w:pStyle w:val="TableText"/>
              <w:rPr>
                <w:color w:val="008000"/>
              </w:rPr>
            </w:pPr>
            <w:r>
              <w:rPr>
                <w:color w:val="008000"/>
              </w:rPr>
              <w:t>2.0.0RC_1</w:t>
            </w:r>
          </w:p>
        </w:tc>
        <w:tc>
          <w:tcPr>
            <w:tcW w:w="992" w:type="dxa"/>
          </w:tcPr>
          <w:p w14:paraId="7A447AC7" w14:textId="1680C4F3" w:rsidR="0053732E" w:rsidRDefault="0053732E" w:rsidP="0039481C">
            <w:pPr>
              <w:pStyle w:val="TableText"/>
            </w:pPr>
            <w:r>
              <w:t>PA3</w:t>
            </w: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stycke"/>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stycke"/>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stycke"/>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r w:rsidR="00684D45" w14:paraId="281B1FE5" w14:textId="77777777" w:rsidTr="0039481C">
        <w:tc>
          <w:tcPr>
            <w:tcW w:w="1304" w:type="dxa"/>
          </w:tcPr>
          <w:p w14:paraId="51A3C13D" w14:textId="33A35C93" w:rsidR="00684D45" w:rsidRDefault="00684D45" w:rsidP="0039481C">
            <w:pPr>
              <w:pStyle w:val="TableText"/>
              <w:rPr>
                <w:color w:val="008000"/>
              </w:rPr>
            </w:pPr>
            <w:r>
              <w:rPr>
                <w:color w:val="008000"/>
              </w:rPr>
              <w:lastRenderedPageBreak/>
              <w:t>2.0.0RC_1</w:t>
            </w:r>
          </w:p>
        </w:tc>
        <w:tc>
          <w:tcPr>
            <w:tcW w:w="992" w:type="dxa"/>
          </w:tcPr>
          <w:p w14:paraId="123913E2" w14:textId="1D2338B7" w:rsidR="00684D45" w:rsidRDefault="00684D45" w:rsidP="0039481C">
            <w:pPr>
              <w:pStyle w:val="TableText"/>
            </w:pPr>
            <w:r>
              <w:t>PA4</w:t>
            </w:r>
          </w:p>
        </w:tc>
        <w:tc>
          <w:tcPr>
            <w:tcW w:w="1560" w:type="dxa"/>
          </w:tcPr>
          <w:p w14:paraId="32BC8CF5" w14:textId="1CD6AD15" w:rsidR="00684D45" w:rsidRDefault="00684D45" w:rsidP="0039481C">
            <w:pPr>
              <w:pStyle w:val="TableText"/>
              <w:rPr>
                <w:lang w:eastAsia="en-GB"/>
              </w:rPr>
            </w:pPr>
            <w:r>
              <w:rPr>
                <w:lang w:eastAsia="en-GB"/>
              </w:rPr>
              <w:t>2014-</w:t>
            </w:r>
            <w:r w:rsidR="007706A2">
              <w:rPr>
                <w:lang w:eastAsia="en-GB"/>
              </w:rPr>
              <w:t>06-05</w:t>
            </w:r>
          </w:p>
        </w:tc>
        <w:tc>
          <w:tcPr>
            <w:tcW w:w="3260" w:type="dxa"/>
          </w:tcPr>
          <w:p w14:paraId="06787444" w14:textId="72BACCED" w:rsidR="00684D45" w:rsidRDefault="007706A2" w:rsidP="0075501A">
            <w:pPr>
              <w:pStyle w:val="Liststycke"/>
              <w:widowControl w:val="0"/>
              <w:numPr>
                <w:ilvl w:val="0"/>
                <w:numId w:val="31"/>
              </w:numPr>
              <w:spacing w:line="240" w:lineRule="auto"/>
              <w:ind w:left="222" w:hanging="166"/>
              <w:contextualSpacing w:val="0"/>
            </w:pPr>
            <w:r>
              <w:t>Ändrat activeOnly till prescriptionStatus och en enum</w:t>
            </w:r>
          </w:p>
        </w:tc>
        <w:tc>
          <w:tcPr>
            <w:tcW w:w="1559" w:type="dxa"/>
          </w:tcPr>
          <w:p w14:paraId="5610FF56" w14:textId="03549930" w:rsidR="00684D45" w:rsidRDefault="007706A2" w:rsidP="0039481C">
            <w:pPr>
              <w:pStyle w:val="TableText"/>
            </w:pPr>
            <w:r>
              <w:t>Khaled Daham</w:t>
            </w:r>
          </w:p>
        </w:tc>
        <w:tc>
          <w:tcPr>
            <w:tcW w:w="1418" w:type="dxa"/>
          </w:tcPr>
          <w:p w14:paraId="65206DA4" w14:textId="77777777" w:rsidR="00684D45" w:rsidRDefault="00684D45" w:rsidP="0039481C">
            <w:pPr>
              <w:pStyle w:val="TableText"/>
            </w:pPr>
          </w:p>
        </w:tc>
      </w:tr>
      <w:tr w:rsidR="009538C9" w14:paraId="3B108B16" w14:textId="77777777" w:rsidTr="0039481C">
        <w:tc>
          <w:tcPr>
            <w:tcW w:w="1304" w:type="dxa"/>
          </w:tcPr>
          <w:p w14:paraId="42C39FED" w14:textId="04B49B8B" w:rsidR="009538C9" w:rsidRDefault="009538C9" w:rsidP="0039481C">
            <w:pPr>
              <w:pStyle w:val="TableText"/>
              <w:rPr>
                <w:color w:val="008000"/>
              </w:rPr>
            </w:pPr>
            <w:r>
              <w:rPr>
                <w:color w:val="008000"/>
              </w:rPr>
              <w:t>2.0.0-RC2</w:t>
            </w:r>
          </w:p>
        </w:tc>
        <w:tc>
          <w:tcPr>
            <w:tcW w:w="992" w:type="dxa"/>
          </w:tcPr>
          <w:p w14:paraId="65DB0F67" w14:textId="77777777" w:rsidR="009538C9" w:rsidRDefault="009538C9" w:rsidP="0039481C">
            <w:pPr>
              <w:pStyle w:val="TableText"/>
            </w:pPr>
          </w:p>
        </w:tc>
        <w:tc>
          <w:tcPr>
            <w:tcW w:w="1560" w:type="dxa"/>
          </w:tcPr>
          <w:p w14:paraId="1FEAC720" w14:textId="1FBFE117" w:rsidR="009538C9" w:rsidRDefault="009538C9" w:rsidP="0039481C">
            <w:pPr>
              <w:pStyle w:val="TableText"/>
              <w:rPr>
                <w:lang w:eastAsia="en-GB"/>
              </w:rPr>
            </w:pPr>
            <w:r>
              <w:rPr>
                <w:lang w:eastAsia="en-GB"/>
              </w:rPr>
              <w:t>2014-09-11</w:t>
            </w:r>
          </w:p>
        </w:tc>
        <w:tc>
          <w:tcPr>
            <w:tcW w:w="3260" w:type="dxa"/>
          </w:tcPr>
          <w:p w14:paraId="0CE5CEE6" w14:textId="1DF2D5AB" w:rsidR="009538C9" w:rsidRDefault="009538C9" w:rsidP="0024331E">
            <w:pPr>
              <w:pStyle w:val="Liststycke"/>
              <w:widowControl w:val="0"/>
              <w:numPr>
                <w:ilvl w:val="0"/>
                <w:numId w:val="31"/>
              </w:numPr>
              <w:spacing w:line="240" w:lineRule="auto"/>
              <w:ind w:left="222" w:hanging="166"/>
            </w:pPr>
            <w:r>
              <w:t>Ändrat kategori-kod</w:t>
            </w:r>
            <w:r w:rsidR="0024331E">
              <w:t>erna</w:t>
            </w:r>
            <w:r>
              <w:t xml:space="preserve"> </w:t>
            </w:r>
            <w:r w:rsidR="0024331E">
              <w:t>caa-gvh till caa-vh och caa-gmh till caa-mh</w:t>
            </w:r>
          </w:p>
        </w:tc>
        <w:tc>
          <w:tcPr>
            <w:tcW w:w="1559" w:type="dxa"/>
          </w:tcPr>
          <w:p w14:paraId="673F10D7" w14:textId="4D13029E" w:rsidR="009538C9" w:rsidRDefault="009538C9" w:rsidP="0039481C">
            <w:pPr>
              <w:pStyle w:val="TableText"/>
            </w:pPr>
            <w:r>
              <w:t>Khaled Daham</w:t>
            </w:r>
          </w:p>
        </w:tc>
        <w:tc>
          <w:tcPr>
            <w:tcW w:w="1418" w:type="dxa"/>
          </w:tcPr>
          <w:p w14:paraId="7975E64A" w14:textId="77777777" w:rsidR="009538C9" w:rsidRDefault="009538C9" w:rsidP="0039481C">
            <w:pPr>
              <w:pStyle w:val="TableText"/>
            </w:pPr>
          </w:p>
        </w:tc>
      </w:tr>
      <w:tr w:rsidR="001353E9" w14:paraId="77725E4C" w14:textId="77777777" w:rsidTr="0039481C">
        <w:tc>
          <w:tcPr>
            <w:tcW w:w="1304" w:type="dxa"/>
          </w:tcPr>
          <w:p w14:paraId="1F48FCD0" w14:textId="2E8FFF4F" w:rsidR="001353E9" w:rsidRDefault="001353E9" w:rsidP="0039481C">
            <w:pPr>
              <w:pStyle w:val="TableText"/>
              <w:rPr>
                <w:color w:val="008000"/>
              </w:rPr>
            </w:pPr>
            <w:r>
              <w:rPr>
                <w:color w:val="008000"/>
              </w:rPr>
              <w:t>2.0.0_RC3</w:t>
            </w:r>
          </w:p>
        </w:tc>
        <w:tc>
          <w:tcPr>
            <w:tcW w:w="992" w:type="dxa"/>
          </w:tcPr>
          <w:p w14:paraId="4E1787BC" w14:textId="65425389" w:rsidR="001353E9" w:rsidRDefault="001353E9" w:rsidP="0039481C">
            <w:pPr>
              <w:pStyle w:val="TableText"/>
            </w:pPr>
            <w:r>
              <w:t>PA1</w:t>
            </w:r>
          </w:p>
        </w:tc>
        <w:tc>
          <w:tcPr>
            <w:tcW w:w="1560" w:type="dxa"/>
          </w:tcPr>
          <w:p w14:paraId="77BF1EC5" w14:textId="79988144" w:rsidR="001353E9" w:rsidRDefault="001353E9" w:rsidP="0039481C">
            <w:pPr>
              <w:pStyle w:val="TableText"/>
              <w:rPr>
                <w:lang w:eastAsia="en-GB"/>
              </w:rPr>
            </w:pPr>
            <w:r>
              <w:rPr>
                <w:lang w:eastAsia="en-GB"/>
              </w:rPr>
              <w:t>2014-11-25</w:t>
            </w:r>
          </w:p>
        </w:tc>
        <w:tc>
          <w:tcPr>
            <w:tcW w:w="3260" w:type="dxa"/>
          </w:tcPr>
          <w:p w14:paraId="7A0C65D9" w14:textId="3C8BA6CE" w:rsidR="001353E9" w:rsidRDefault="001353E9" w:rsidP="0024331E">
            <w:pPr>
              <w:pStyle w:val="Liststycke"/>
              <w:widowControl w:val="0"/>
              <w:numPr>
                <w:ilvl w:val="0"/>
                <w:numId w:val="31"/>
              </w:numPr>
              <w:spacing w:line="240" w:lineRule="auto"/>
              <w:ind w:left="222" w:hanging="166"/>
            </w:pPr>
            <w:r>
              <w:t>Ändrat kardinaliteten på ordinationshuvudorsak.</w:t>
            </w:r>
          </w:p>
        </w:tc>
        <w:tc>
          <w:tcPr>
            <w:tcW w:w="1559" w:type="dxa"/>
          </w:tcPr>
          <w:p w14:paraId="48AC2074" w14:textId="332F0999" w:rsidR="001353E9" w:rsidRDefault="001353E9" w:rsidP="0039481C">
            <w:pPr>
              <w:pStyle w:val="TableText"/>
            </w:pPr>
            <w:r>
              <w:t>Björn Genfors</w:t>
            </w:r>
          </w:p>
        </w:tc>
        <w:tc>
          <w:tcPr>
            <w:tcW w:w="1418" w:type="dxa"/>
          </w:tcPr>
          <w:p w14:paraId="0E65EE44" w14:textId="77777777" w:rsidR="001353E9" w:rsidRDefault="001353E9" w:rsidP="0039481C">
            <w:pPr>
              <w:pStyle w:val="TableText"/>
            </w:pPr>
          </w:p>
        </w:tc>
      </w:tr>
    </w:tbl>
    <w:p w14:paraId="6DB30119" w14:textId="0F2C48E1"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2" w:name="_Ref384034820"/>
            <w:r w:rsidRPr="00493E3B">
              <w:t>R</w:t>
            </w:r>
            <w:r w:rsidR="00E73202">
              <w:fldChar w:fldCharType="begin"/>
            </w:r>
            <w:r w:rsidR="00E73202">
              <w:instrText xml:space="preserve"> SEQ R \* ARABIC </w:instrText>
            </w:r>
            <w:r w:rsidR="00E73202">
              <w:fldChar w:fldCharType="separate"/>
            </w:r>
            <w:r w:rsidR="00523025">
              <w:rPr>
                <w:noProof/>
              </w:rPr>
              <w:t>1</w:t>
            </w:r>
            <w:r w:rsidR="00E73202">
              <w:rPr>
                <w:noProof/>
              </w:rPr>
              <w:fldChar w:fldCharType="end"/>
            </w:r>
            <w:bookmarkEnd w:id="2"/>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3" w:name="_Ref384034814"/>
            <w:r>
              <w:t>R</w:t>
            </w:r>
            <w:r w:rsidR="00E73202">
              <w:fldChar w:fldCharType="begin"/>
            </w:r>
            <w:r w:rsidR="00E73202">
              <w:instrText xml:space="preserve"> SEQ R \* ARABIC </w:instrText>
            </w:r>
            <w:r w:rsidR="00E73202">
              <w:fldChar w:fldCharType="separate"/>
            </w:r>
            <w:r w:rsidR="00523025">
              <w:rPr>
                <w:noProof/>
              </w:rPr>
              <w:t>2</w:t>
            </w:r>
            <w:r w:rsidR="00E73202">
              <w:rPr>
                <w:noProof/>
              </w:rPr>
              <w:fldChar w:fldCharType="end"/>
            </w:r>
            <w:bookmarkEnd w:id="3"/>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E73202" w:rsidP="00A34D56">
            <w:pPr>
              <w:pStyle w:val="TableText"/>
              <w:rPr>
                <w:szCs w:val="22"/>
              </w:rPr>
            </w:pPr>
            <w:hyperlink r:id="rId9" w:history="1">
              <w:r w:rsidR="00DF0ABE" w:rsidRPr="00CC412F">
                <w:rPr>
                  <w:rStyle w:val="Hyperl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4" w:name="_Ref387837407"/>
            <w:r w:rsidRPr="00144495">
              <w:t>R</w:t>
            </w:r>
            <w:r w:rsidR="00E73202">
              <w:fldChar w:fldCharType="begin"/>
            </w:r>
            <w:r w:rsidR="00E73202">
              <w:instrText xml:space="preserve"> SEQ R \* ARABIC </w:instrText>
            </w:r>
            <w:r w:rsidR="00E73202">
              <w:fldChar w:fldCharType="separate"/>
            </w:r>
            <w:r w:rsidR="00523025">
              <w:rPr>
                <w:noProof/>
              </w:rPr>
              <w:t>3</w:t>
            </w:r>
            <w:r w:rsidR="00E73202">
              <w:rPr>
                <w:noProof/>
              </w:rPr>
              <w:fldChar w:fldCharType="end"/>
            </w:r>
            <w:bookmarkEnd w:id="4"/>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5" w:name="_Ref384036420"/>
            <w:r>
              <w:t>R</w:t>
            </w:r>
            <w:r w:rsidR="00E73202">
              <w:fldChar w:fldCharType="begin"/>
            </w:r>
            <w:r w:rsidR="00E73202">
              <w:instrText xml:space="preserve"> SEQ R \* ARABIC </w:instrText>
            </w:r>
            <w:r w:rsidR="00E73202">
              <w:fldChar w:fldCharType="separate"/>
            </w:r>
            <w:r w:rsidR="00523025">
              <w:rPr>
                <w:noProof/>
              </w:rPr>
              <w:t>4</w:t>
            </w:r>
            <w:r w:rsidR="00E73202">
              <w:rPr>
                <w:noProof/>
              </w:rPr>
              <w:fldChar w:fldCharType="end"/>
            </w:r>
            <w:bookmarkEnd w:id="5"/>
          </w:p>
        </w:tc>
        <w:tc>
          <w:tcPr>
            <w:tcW w:w="2892" w:type="dxa"/>
          </w:tcPr>
          <w:p w14:paraId="418B7F60" w14:textId="77777777" w:rsidR="00DF0ABE" w:rsidRPr="00FB06E9" w:rsidRDefault="00DF0ABE" w:rsidP="00F71B18">
            <w:pPr>
              <w:pStyle w:val="TableText"/>
              <w:jc w:val="left"/>
              <w:rPr>
                <w:szCs w:val="22"/>
              </w:rPr>
            </w:pPr>
            <w:r w:rsidRPr="00CC412F">
              <w:t>RIV_Tekniska_Anvisningar_Oversikt_revD.pdf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77777777" w:rsidR="00DF0ABE" w:rsidRPr="00FB06E9" w:rsidRDefault="00E73202" w:rsidP="00A34D56">
            <w:pPr>
              <w:pStyle w:val="TableText"/>
              <w:rPr>
                <w:szCs w:val="22"/>
              </w:rPr>
            </w:pPr>
            <w:hyperlink r:id="rId10" w:history="1">
              <w:r w:rsidR="00DF0ABE" w:rsidRPr="00420C18">
                <w:rPr>
                  <w:rStyle w:val="Hyperlnk"/>
                </w:rPr>
                <w:t>http://rivta.se/documents/ARK_0001/RIV_Tekniska_Anvisningar_Oversikt_revD.pdf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6" w:name="_Ref383778264"/>
            <w:r>
              <w:t>R</w:t>
            </w:r>
            <w:r w:rsidR="00E73202">
              <w:fldChar w:fldCharType="begin"/>
            </w:r>
            <w:r w:rsidR="00E73202">
              <w:instrText xml:space="preserve"> SEQ R \* ARABIC </w:instrText>
            </w:r>
            <w:r w:rsidR="00E73202">
              <w:fldChar w:fldCharType="separate"/>
            </w:r>
            <w:r w:rsidR="00523025">
              <w:rPr>
                <w:noProof/>
              </w:rPr>
              <w:t>5</w:t>
            </w:r>
            <w:r w:rsidR="00E73202">
              <w:rPr>
                <w:noProof/>
              </w:rPr>
              <w:fldChar w:fldCharType="end"/>
            </w:r>
            <w:bookmarkEnd w:id="6"/>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E73202" w:rsidP="00A34D56">
            <w:pPr>
              <w:pStyle w:val="TableText"/>
              <w:keepNext/>
              <w:rPr>
                <w:szCs w:val="22"/>
              </w:rPr>
            </w:pPr>
            <w:hyperlink r:id="rId11" w:history="1">
              <w:r w:rsidR="00DF0ABE" w:rsidRPr="003176ED">
                <w:rPr>
                  <w:rStyle w:val="Hyperl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7" w:name="_Ref383787391"/>
            <w:r>
              <w:t>R</w:t>
            </w:r>
            <w:r w:rsidR="00E73202">
              <w:fldChar w:fldCharType="begin"/>
            </w:r>
            <w:r w:rsidR="00E73202">
              <w:instrText xml:space="preserve"> SEQ R \* ARABIC </w:instrText>
            </w:r>
            <w:r w:rsidR="00E73202">
              <w:fldChar w:fldCharType="separate"/>
            </w:r>
            <w:r w:rsidR="00523025">
              <w:rPr>
                <w:noProof/>
              </w:rPr>
              <w:t>6</w:t>
            </w:r>
            <w:r w:rsidR="00E73202">
              <w:rPr>
                <w:noProof/>
              </w:rPr>
              <w:fldChar w:fldCharType="end"/>
            </w:r>
            <w:bookmarkEnd w:id="7"/>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E73202" w:rsidP="00A34D56">
            <w:pPr>
              <w:pStyle w:val="TableText"/>
              <w:keepNext/>
            </w:pPr>
            <w:hyperlink r:id="rId12" w:history="1">
              <w:r w:rsidR="00DF0ABE">
                <w:rPr>
                  <w:rStyle w:val="Hyperl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8" w:name="_Ref383787238"/>
            <w:r>
              <w:t>R</w:t>
            </w:r>
            <w:r w:rsidR="00E73202">
              <w:fldChar w:fldCharType="begin"/>
            </w:r>
            <w:r w:rsidR="00E73202">
              <w:instrText xml:space="preserve"> SEQ R \* ARABIC </w:instrText>
            </w:r>
            <w:r w:rsidR="00E73202">
              <w:fldChar w:fldCharType="separate"/>
            </w:r>
            <w:r w:rsidR="00523025">
              <w:rPr>
                <w:noProof/>
              </w:rPr>
              <w:t>7</w:t>
            </w:r>
            <w:r w:rsidR="00E73202">
              <w:rPr>
                <w:noProof/>
              </w:rPr>
              <w:fldChar w:fldCharType="end"/>
            </w:r>
            <w:bookmarkEnd w:id="8"/>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E73202" w:rsidP="00A34D56">
            <w:pPr>
              <w:pStyle w:val="TableText"/>
              <w:keepNext/>
            </w:pPr>
            <w:hyperlink r:id="rId13" w:history="1">
              <w:r w:rsidR="00DF0ABE" w:rsidRPr="002A2D20">
                <w:rPr>
                  <w:rStyle w:val="Hyperl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9" w:name="_Ref384036421"/>
            <w:r>
              <w:t>R</w:t>
            </w:r>
            <w:r w:rsidR="00E73202">
              <w:fldChar w:fldCharType="begin"/>
            </w:r>
            <w:r w:rsidR="00E73202">
              <w:instrText xml:space="preserve"> SEQ R \* ARABIC </w:instrText>
            </w:r>
            <w:r w:rsidR="00E73202">
              <w:fldChar w:fldCharType="separate"/>
            </w:r>
            <w:r w:rsidR="00523025">
              <w:rPr>
                <w:noProof/>
              </w:rPr>
              <w:t>8</w:t>
            </w:r>
            <w:r w:rsidR="00E73202">
              <w:rPr>
                <w:noProof/>
              </w:rPr>
              <w:fldChar w:fldCharType="end"/>
            </w:r>
            <w:bookmarkEnd w:id="9"/>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E73202" w:rsidP="00A34D56">
            <w:pPr>
              <w:pStyle w:val="TableText"/>
              <w:keepNext/>
            </w:pPr>
            <w:hyperlink r:id="rId14" w:history="1">
              <w:r w:rsidR="00DF0ABE" w:rsidRPr="002A2D20">
                <w:rPr>
                  <w:rStyle w:val="Hyperl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0" w:name="_Ref388001362"/>
            <w:r>
              <w:t>R</w:t>
            </w:r>
            <w:r w:rsidR="00E73202">
              <w:fldChar w:fldCharType="begin"/>
            </w:r>
            <w:r w:rsidR="00E73202">
              <w:instrText xml:space="preserve"> SEQ R \* ARABIC </w:instrText>
            </w:r>
            <w:r w:rsidR="00E73202">
              <w:fldChar w:fldCharType="separate"/>
            </w:r>
            <w:r w:rsidR="00523025">
              <w:rPr>
                <w:noProof/>
              </w:rPr>
              <w:t>9</w:t>
            </w:r>
            <w:r w:rsidR="00E73202">
              <w:rPr>
                <w:noProof/>
              </w:rPr>
              <w:fldChar w:fldCharType="end"/>
            </w:r>
            <w:bookmarkEnd w:id="10"/>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E73202" w:rsidP="00871E8E">
            <w:pPr>
              <w:pStyle w:val="TableText"/>
              <w:keepNext/>
            </w:pPr>
            <w:hyperlink r:id="rId15" w:history="1">
              <w:r w:rsidR="00871E8E" w:rsidRPr="00D92BC2">
                <w:rPr>
                  <w:rStyle w:val="Hyperlnk"/>
                </w:rPr>
                <w:t>http://www.cehis.se/images/uploads/dokumentarkiv/Implementationsguide_ordinationsorsak_20130620.pdf</w:t>
              </w:r>
            </w:hyperlink>
          </w:p>
        </w:tc>
      </w:tr>
    </w:tbl>
    <w:p w14:paraId="31460848" w14:textId="0B667133" w:rsidR="0039481C" w:rsidRPr="00340B65" w:rsidRDefault="0039481C" w:rsidP="00F812EC">
      <w:pPr>
        <w:pStyle w:val="Beskrivning"/>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 xml:space="preserve">Den server som hanterar inkommande anrop som förmedlats av en tjänsteplattform. Anslutningspunkten </w:t>
            </w:r>
            <w:r w:rsidRPr="00CC412F">
              <w:lastRenderedPageBreak/>
              <w:t>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lastRenderedPageBreak/>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lastRenderedPageBreak/>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Det verksamhetssystem där originalinformationen skapas (t.ex. en driftsinstans av ett journalsystem).</w:t>
            </w:r>
          </w:p>
        </w:tc>
        <w:tc>
          <w:tcPr>
            <w:tcW w:w="2553" w:type="dxa"/>
          </w:tcPr>
          <w:p w14:paraId="39D175D6" w14:textId="61BE39D3" w:rsidR="00DF0ABE" w:rsidRPr="00FB06E9" w:rsidRDefault="00DF0ABE" w:rsidP="00A34D56">
            <w:pPr>
              <w:pStyle w:val="TableText"/>
              <w:rPr>
                <w:szCs w:val="22"/>
              </w:rPr>
            </w:pPr>
            <w:r w:rsidRPr="00CC412F">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Beskrivning"/>
        <w:rPr>
          <w:rFonts w:eastAsia="Times New Roman"/>
          <w:bCs w:val="0"/>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11" w:name="_Toc357754843"/>
      <w:bookmarkStart w:id="12" w:name="_Toc243452541"/>
      <w:bookmarkStart w:id="13" w:name="_Toc388619125"/>
      <w:r>
        <w:t>Inledning</w:t>
      </w:r>
      <w:bookmarkEnd w:id="11"/>
      <w:bookmarkEnd w:id="12"/>
      <w:bookmarkEnd w:id="13"/>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768E9367" w14:textId="77777777" w:rsidR="0039481C" w:rsidRDefault="0039481C" w:rsidP="0039481C">
      <w:r>
        <w:t>Den svenska benämningen är ”</w:t>
      </w: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00523025" w:rsidRPr="00523025">
        <w:rPr>
          <w:b/>
          <w:color w:val="76923C" w:themeColor="accent3" w:themeShade="BF"/>
        </w:rPr>
        <w:t>Hantera</w:t>
      </w:r>
      <w:r w:rsidR="00523025">
        <w:rPr>
          <w:color w:val="76923C" w:themeColor="accent3" w:themeShade="BF"/>
        </w:rPr>
        <w:t xml:space="preserve"> ordinations- och förskrivningsrelaterat utfall av aktivitet</w:t>
      </w:r>
      <w:r w:rsidRPr="00344F4D">
        <w:rPr>
          <w:color w:val="76923C" w:themeColor="accent3" w:themeShade="BF"/>
        </w:rPr>
        <w:fldChar w:fldCharType="end"/>
      </w:r>
      <w:r>
        <w:t xml:space="preserve">”. </w:t>
      </w:r>
    </w:p>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7DA093AC" w:rsidR="005F7E0A" w:rsidRDefault="00FC1164" w:rsidP="005F7E0A">
      <w:pPr>
        <w:pStyle w:val="Rubrik2"/>
      </w:pPr>
      <w:bookmarkStart w:id="14" w:name="_Toc388619126"/>
      <w:r>
        <w:t>Web</w:t>
      </w:r>
      <w:r w:rsidR="005F7E0A">
        <w:t>beskrivning</w:t>
      </w:r>
      <w:bookmarkEnd w:id="14"/>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w:lastRenderedPageBreak/>
        <mc:AlternateContent>
          <mc:Choice Requires="wps">
            <w:drawing>
              <wp:inline distT="0" distB="0" distL="0" distR="0" wp14:anchorId="279033D0" wp14:editId="1B85FB93">
                <wp:extent cx="5753100" cy="4992624"/>
                <wp:effectExtent l="0" t="0" r="19050" b="1778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992624"/>
                        </a:xfrm>
                        <a:prstGeom prst="rect">
                          <a:avLst/>
                        </a:prstGeom>
                        <a:solidFill>
                          <a:srgbClr val="DDDDDD"/>
                        </a:solidFill>
                        <a:ln w="9525">
                          <a:solidFill>
                            <a:srgbClr val="000000"/>
                          </a:solidFill>
                          <a:miter lim="800000"/>
                          <a:headEnd/>
                          <a:tailEnd/>
                        </a:ln>
                      </wps:spPr>
                      <wps:txbx>
                        <w:txbxContent>
                          <w:p w14:paraId="4612FD16" w14:textId="77777777" w:rsidR="00684D45" w:rsidRPr="004255A2" w:rsidRDefault="00684D45" w:rsidP="0039481C">
                            <w:r w:rsidRPr="004255A2">
                              <w:t>I arbetet har följande personer deltagit:</w:t>
                            </w:r>
                          </w:p>
                          <w:p w14:paraId="54CD6FA7" w14:textId="77777777" w:rsidR="00684D45" w:rsidRPr="00FE3AAD" w:rsidRDefault="00684D45" w:rsidP="0039481C"/>
                          <w:p w14:paraId="3C64F172" w14:textId="77777777" w:rsidR="00684D45" w:rsidRPr="00FE3AAD" w:rsidRDefault="00684D45" w:rsidP="0097628C">
                            <w:r w:rsidRPr="004255A2">
                              <w:rPr>
                                <w:szCs w:val="20"/>
                              </w:rPr>
                              <w:t>Tjänstedomänansvarig</w:t>
                            </w:r>
                            <w:r w:rsidRPr="00FE3AAD">
                              <w:t>:</w:t>
                            </w:r>
                          </w:p>
                          <w:p w14:paraId="078F68C7" w14:textId="77777777" w:rsidR="00684D45" w:rsidRPr="0097628C" w:rsidRDefault="00684D45" w:rsidP="0097628C">
                            <w:pPr>
                              <w:rPr>
                                <w:i/>
                              </w:rPr>
                            </w:pPr>
                            <w:r w:rsidRPr="0097628C">
                              <w:rPr>
                                <w:i/>
                              </w:rPr>
                              <w:t>Marcus Claus, Mawell</w:t>
                            </w:r>
                          </w:p>
                          <w:p w14:paraId="23B33CE9" w14:textId="77777777" w:rsidR="00684D45" w:rsidRPr="00FE3AAD" w:rsidRDefault="00684D45" w:rsidP="0097628C">
                            <w:pPr>
                              <w:rPr>
                                <w:i/>
                              </w:rPr>
                            </w:pPr>
                          </w:p>
                          <w:p w14:paraId="311EFC27" w14:textId="67350A45" w:rsidR="00684D45" w:rsidRPr="00E51DB3" w:rsidRDefault="00684D45" w:rsidP="0097628C">
                            <w:r w:rsidRPr="00E51DB3">
                              <w:t>Projektgrupp 2012-12-03 –</w:t>
                            </w:r>
                            <w:r>
                              <w:t xml:space="preserve"> :</w:t>
                            </w:r>
                          </w:p>
                          <w:p w14:paraId="0CBC2AD4" w14:textId="78D7E69C" w:rsidR="00684D45" w:rsidRPr="0097628C" w:rsidRDefault="00684D45" w:rsidP="0097628C">
                            <w:pPr>
                              <w:rPr>
                                <w:i/>
                                <w:szCs w:val="20"/>
                              </w:rPr>
                            </w:pPr>
                            <w:r w:rsidRPr="0097628C">
                              <w:rPr>
                                <w:i/>
                                <w:szCs w:val="20"/>
                              </w:rPr>
                              <w:t>Johan Eltes, Eltes Consulting, projektledare</w:t>
                            </w:r>
                          </w:p>
                          <w:p w14:paraId="29C3C582" w14:textId="0DB6DDF2" w:rsidR="00684D45" w:rsidRPr="0097628C" w:rsidRDefault="00684D45" w:rsidP="0097628C">
                            <w:pPr>
                              <w:rPr>
                                <w:i/>
                                <w:szCs w:val="20"/>
                              </w:rPr>
                            </w:pPr>
                            <w:r w:rsidRPr="0097628C">
                              <w:rPr>
                                <w:i/>
                                <w:szCs w:val="20"/>
                              </w:rPr>
                              <w:t>Marcus Claus, Mawell, projektledare</w:t>
                            </w:r>
                          </w:p>
                          <w:p w14:paraId="567CD26F" w14:textId="67CADF54" w:rsidR="00684D45" w:rsidRPr="0097628C" w:rsidRDefault="00684D45" w:rsidP="0097628C">
                            <w:pPr>
                              <w:rPr>
                                <w:i/>
                                <w:szCs w:val="20"/>
                              </w:rPr>
                            </w:pPr>
                            <w:r>
                              <w:rPr>
                                <w:i/>
                                <w:szCs w:val="20"/>
                              </w:rPr>
                              <w:t>Fredrik Ström, Mawell, informatiker</w:t>
                            </w:r>
                          </w:p>
                          <w:p w14:paraId="0DA1CDBC" w14:textId="6CE6820A" w:rsidR="00684D45" w:rsidRPr="0097628C" w:rsidRDefault="00684D45" w:rsidP="0097628C">
                            <w:pPr>
                              <w:rPr>
                                <w:i/>
                                <w:szCs w:val="20"/>
                              </w:rPr>
                            </w:pPr>
                            <w:r w:rsidRPr="0097628C">
                              <w:rPr>
                                <w:i/>
                                <w:szCs w:val="20"/>
                              </w:rPr>
                              <w:t>Viktor Jernelöv, Cambio</w:t>
                            </w:r>
                            <w:r>
                              <w:rPr>
                                <w:i/>
                                <w:szCs w:val="20"/>
                              </w:rPr>
                              <w:t>, informatiker</w:t>
                            </w:r>
                          </w:p>
                          <w:p w14:paraId="135E5DDF" w14:textId="63296E51" w:rsidR="00684D45" w:rsidRPr="0097628C" w:rsidRDefault="00684D45" w:rsidP="0097628C">
                            <w:pPr>
                              <w:rPr>
                                <w:i/>
                                <w:szCs w:val="20"/>
                              </w:rPr>
                            </w:pPr>
                            <w:r w:rsidRPr="0097628C">
                              <w:rPr>
                                <w:i/>
                                <w:szCs w:val="20"/>
                              </w:rPr>
                              <w:t>Göran Oettinger, Mawell</w:t>
                            </w:r>
                          </w:p>
                          <w:p w14:paraId="2643ECCF" w14:textId="477A0925" w:rsidR="00684D45" w:rsidRDefault="00684D45" w:rsidP="0097628C">
                            <w:pPr>
                              <w:rPr>
                                <w:i/>
                                <w:szCs w:val="20"/>
                              </w:rPr>
                            </w:pPr>
                            <w:r w:rsidRPr="0097628C">
                              <w:rPr>
                                <w:i/>
                                <w:szCs w:val="20"/>
                              </w:rPr>
                              <w:t>Björn Genfors, Mawell</w:t>
                            </w:r>
                            <w:r>
                              <w:rPr>
                                <w:i/>
                                <w:szCs w:val="20"/>
                              </w:rPr>
                              <w:t>, informatiker</w:t>
                            </w:r>
                          </w:p>
                          <w:p w14:paraId="3A3B7A33" w14:textId="22B806D3" w:rsidR="00684D45" w:rsidRPr="0097628C" w:rsidRDefault="00684D45" w:rsidP="0097628C">
                            <w:pPr>
                              <w:rPr>
                                <w:i/>
                                <w:szCs w:val="20"/>
                              </w:rPr>
                            </w:pPr>
                            <w:r>
                              <w:rPr>
                                <w:i/>
                                <w:szCs w:val="20"/>
                              </w:rPr>
                              <w:t>Khaled Daham, Daham Consulting, arkitekt</w:t>
                            </w:r>
                          </w:p>
                          <w:p w14:paraId="16E08EE7" w14:textId="77777777" w:rsidR="00684D45" w:rsidRPr="0097628C" w:rsidRDefault="00684D45" w:rsidP="0097628C">
                            <w:pPr>
                              <w:rPr>
                                <w:i/>
                                <w:szCs w:val="20"/>
                              </w:rPr>
                            </w:pPr>
                          </w:p>
                          <w:p w14:paraId="348BA770" w14:textId="61FA149F" w:rsidR="00684D45" w:rsidRPr="000F6A8C" w:rsidRDefault="00684D45" w:rsidP="0097628C">
                            <w:pPr>
                              <w:rPr>
                                <w:szCs w:val="20"/>
                                <w:lang w:val="en-US"/>
                              </w:rPr>
                            </w:pPr>
                            <w:r w:rsidRPr="000F6A8C">
                              <w:rPr>
                                <w:szCs w:val="20"/>
                                <w:lang w:val="en-US"/>
                              </w:rPr>
                              <w:t>Projektledning:</w:t>
                            </w:r>
                          </w:p>
                          <w:p w14:paraId="6CA351F2" w14:textId="77777777" w:rsidR="00684D45" w:rsidRPr="0097628C" w:rsidRDefault="00684D45" w:rsidP="0097628C">
                            <w:pPr>
                              <w:rPr>
                                <w:i/>
                                <w:szCs w:val="20"/>
                                <w:lang w:val="en-US"/>
                              </w:rPr>
                            </w:pPr>
                            <w:r w:rsidRPr="0097628C">
                              <w:rPr>
                                <w:i/>
                                <w:szCs w:val="20"/>
                                <w:lang w:val="en-US"/>
                              </w:rPr>
                              <w:t>Johan Eltes, Eltes Consulting</w:t>
                            </w:r>
                          </w:p>
                          <w:p w14:paraId="508B9E15" w14:textId="77777777" w:rsidR="00684D45" w:rsidRPr="0097628C" w:rsidRDefault="00684D45" w:rsidP="0097628C">
                            <w:pPr>
                              <w:rPr>
                                <w:i/>
                                <w:szCs w:val="20"/>
                                <w:lang w:val="en-US"/>
                              </w:rPr>
                            </w:pPr>
                            <w:r w:rsidRPr="0097628C">
                              <w:rPr>
                                <w:i/>
                                <w:szCs w:val="20"/>
                                <w:lang w:val="en-US"/>
                              </w:rPr>
                              <w:t>Marcus Claus, Mawell</w:t>
                            </w:r>
                          </w:p>
                          <w:p w14:paraId="173C7E7F" w14:textId="77777777" w:rsidR="00684D45" w:rsidRPr="0097628C" w:rsidRDefault="00684D45" w:rsidP="0097628C">
                            <w:pPr>
                              <w:rPr>
                                <w:i/>
                                <w:szCs w:val="20"/>
                                <w:lang w:val="en-US"/>
                              </w:rPr>
                            </w:pPr>
                          </w:p>
                          <w:p w14:paraId="178FF794" w14:textId="51F5FFFC" w:rsidR="00684D45" w:rsidRPr="0097628C" w:rsidRDefault="00684D45" w:rsidP="0097628C">
                            <w:pPr>
                              <w:rPr>
                                <w:szCs w:val="20"/>
                              </w:rPr>
                            </w:pPr>
                            <w:r>
                              <w:rPr>
                                <w:szCs w:val="20"/>
                              </w:rPr>
                              <w:t>Referensgrupp vaccination:</w:t>
                            </w:r>
                          </w:p>
                          <w:p w14:paraId="09199AAC" w14:textId="77777777" w:rsidR="00684D45" w:rsidRPr="0097628C" w:rsidRDefault="00684D45" w:rsidP="0097628C">
                            <w:pPr>
                              <w:rPr>
                                <w:i/>
                                <w:szCs w:val="20"/>
                              </w:rPr>
                            </w:pPr>
                            <w:r w:rsidRPr="0097628C">
                              <w:rPr>
                                <w:i/>
                                <w:szCs w:val="20"/>
                              </w:rPr>
                              <w:t>Helena Palm, Cehis</w:t>
                            </w:r>
                          </w:p>
                          <w:p w14:paraId="364F6AE9" w14:textId="77777777" w:rsidR="00684D45" w:rsidRPr="0097628C" w:rsidRDefault="00684D45" w:rsidP="0097628C">
                            <w:pPr>
                              <w:rPr>
                                <w:i/>
                                <w:szCs w:val="20"/>
                              </w:rPr>
                            </w:pPr>
                            <w:r w:rsidRPr="0097628C">
                              <w:rPr>
                                <w:i/>
                                <w:szCs w:val="20"/>
                              </w:rPr>
                              <w:t>Roger Lundberg, Siemens</w:t>
                            </w:r>
                          </w:p>
                          <w:p w14:paraId="1FC54FDA" w14:textId="77777777" w:rsidR="00684D45" w:rsidRPr="0097628C" w:rsidRDefault="00684D45" w:rsidP="0097628C">
                            <w:pPr>
                              <w:rPr>
                                <w:i/>
                                <w:szCs w:val="20"/>
                              </w:rPr>
                            </w:pPr>
                            <w:r w:rsidRPr="0097628C">
                              <w:rPr>
                                <w:i/>
                                <w:szCs w:val="20"/>
                              </w:rPr>
                              <w:t>Qemajl Imeri, SLL</w:t>
                            </w:r>
                          </w:p>
                          <w:p w14:paraId="6F95248D" w14:textId="07A7CFAF" w:rsidR="00684D45" w:rsidRPr="0097628C" w:rsidRDefault="00684D45" w:rsidP="0097628C">
                            <w:pPr>
                              <w:rPr>
                                <w:i/>
                                <w:szCs w:val="20"/>
                              </w:rPr>
                            </w:pPr>
                            <w:r>
                              <w:rPr>
                                <w:i/>
                                <w:szCs w:val="20"/>
                              </w:rPr>
                              <w:t>Jane Gustafsson, CGM/TakeC</w:t>
                            </w:r>
                            <w:r w:rsidRPr="0097628C">
                              <w:rPr>
                                <w:i/>
                                <w:szCs w:val="20"/>
                              </w:rPr>
                              <w:t>are</w:t>
                            </w:r>
                          </w:p>
                          <w:p w14:paraId="47A82491" w14:textId="77777777" w:rsidR="00684D45" w:rsidRPr="0097628C" w:rsidRDefault="00684D45" w:rsidP="0097628C">
                            <w:pPr>
                              <w:rPr>
                                <w:i/>
                                <w:szCs w:val="20"/>
                              </w:rPr>
                            </w:pPr>
                            <w:r w:rsidRPr="0097628C">
                              <w:rPr>
                                <w:i/>
                                <w:szCs w:val="20"/>
                              </w:rPr>
                              <w:t>Katarina Skärlund, SMI</w:t>
                            </w:r>
                          </w:p>
                          <w:p w14:paraId="188FA585" w14:textId="77777777" w:rsidR="00684D45" w:rsidRPr="0097628C" w:rsidRDefault="00684D45" w:rsidP="0097628C">
                            <w:pPr>
                              <w:rPr>
                                <w:i/>
                                <w:szCs w:val="20"/>
                              </w:rPr>
                            </w:pPr>
                          </w:p>
                          <w:p w14:paraId="4184C4E3" w14:textId="3C035BCC" w:rsidR="00684D45" w:rsidRPr="0097628C" w:rsidRDefault="00684D45" w:rsidP="0097628C">
                            <w:pPr>
                              <w:rPr>
                                <w:szCs w:val="20"/>
                              </w:rPr>
                            </w:pPr>
                            <w:r w:rsidRPr="0097628C">
                              <w:rPr>
                                <w:szCs w:val="20"/>
                              </w:rPr>
                              <w:t>Beställare</w:t>
                            </w:r>
                            <w:r>
                              <w:rPr>
                                <w:szCs w:val="20"/>
                              </w:rPr>
                              <w:t>:</w:t>
                            </w:r>
                          </w:p>
                          <w:p w14:paraId="79656D58" w14:textId="075D2842" w:rsidR="00684D45" w:rsidRPr="007E0D40" w:rsidRDefault="00684D45" w:rsidP="0097628C">
                            <w:pPr>
                              <w:rPr>
                                <w:i/>
                                <w:szCs w:val="20"/>
                              </w:rPr>
                            </w:pPr>
                            <w:r>
                              <w:rPr>
                                <w:i/>
                                <w:szCs w:val="20"/>
                              </w:rPr>
                              <w:t>Nina Lundberg, SLL HSF</w:t>
                            </w:r>
                          </w:p>
                        </w:txbxContent>
                      </wps:txbx>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11" o:spid="_x0000_s1026" type="#_x0000_t202" style="width:453pt;height:39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" fillcolor="#ddd">
                <v:textbox>
                  <w:txbxContent>
                    <w:p w14:paraId="4612FD16" w14:textId="77777777" w:rsidR="00262D13" w:rsidRPr="004255A2" w:rsidRDefault="00262D13" w:rsidP="0039481C">
                      <w:r w:rsidRPr="004255A2">
                        <w:t>I arbetet har följande personer deltagit:</w:t>
                      </w:r>
                    </w:p>
                    <w:p w14:paraId="54CD6FA7" w14:textId="77777777" w:rsidR="00262D13" w:rsidRPr="00FE3AAD" w:rsidRDefault="00262D13" w:rsidP="0039481C"/>
                    <w:p w14:paraId="3C64F172" w14:textId="77777777" w:rsidR="00262D13" w:rsidRPr="00FE3AAD" w:rsidRDefault="00262D13" w:rsidP="0097628C">
                      <w:r w:rsidRPr="004255A2">
                        <w:rPr>
                          <w:szCs w:val="20"/>
                        </w:rPr>
                        <w:t>Tjänstedomänansvarig</w:t>
                      </w:r>
                      <w:r w:rsidRPr="00FE3AAD">
                        <w:t>:</w:t>
                      </w:r>
                    </w:p>
                    <w:p w14:paraId="078F68C7" w14:textId="77777777" w:rsidR="00262D13" w:rsidRPr="0097628C" w:rsidRDefault="00262D13" w:rsidP="0097628C">
                      <w:pPr>
                        <w:rPr>
                          <w:i/>
                        </w:rPr>
                      </w:pPr>
                      <w:r w:rsidRPr="0097628C">
                        <w:rPr>
                          <w:i/>
                        </w:rPr>
                        <w:t>Marcus Claus, Mawell</w:t>
                      </w:r>
                    </w:p>
                    <w:p w14:paraId="23B33CE9" w14:textId="77777777" w:rsidR="00262D13" w:rsidRPr="00FE3AAD" w:rsidRDefault="00262D13" w:rsidP="0097628C">
                      <w:pPr>
                        <w:rPr>
                          <w:i/>
                        </w:rPr>
                      </w:pPr>
                    </w:p>
                    <w:p w14:paraId="311EFC27" w14:textId="67350A45" w:rsidR="00262D13" w:rsidRPr="00E51DB3" w:rsidRDefault="00262D13" w:rsidP="0097628C">
                      <w:r w:rsidRPr="00E51DB3">
                        <w:t>Projektgrupp 2012-12-03 –</w:t>
                      </w:r>
                      <w:r>
                        <w:t xml:space="preserve"> :</w:t>
                      </w:r>
                    </w:p>
                    <w:p w14:paraId="0CBC2AD4" w14:textId="78D7E69C" w:rsidR="00262D13" w:rsidRPr="0097628C" w:rsidRDefault="00262D13" w:rsidP="0097628C">
                      <w:pPr>
                        <w:rPr>
                          <w:i/>
                          <w:szCs w:val="20"/>
                        </w:rPr>
                      </w:pPr>
                      <w:r w:rsidRPr="0097628C">
                        <w:rPr>
                          <w:i/>
                          <w:szCs w:val="20"/>
                        </w:rPr>
                        <w:t>Johan Eltes, Eltes Consulting, projektledare</w:t>
                      </w:r>
                    </w:p>
                    <w:p w14:paraId="29C3C582" w14:textId="0DB6DDF2" w:rsidR="00262D13" w:rsidRPr="0097628C" w:rsidRDefault="00262D13" w:rsidP="0097628C">
                      <w:pPr>
                        <w:rPr>
                          <w:i/>
                          <w:szCs w:val="20"/>
                        </w:rPr>
                      </w:pPr>
                      <w:r w:rsidRPr="0097628C">
                        <w:rPr>
                          <w:i/>
                          <w:szCs w:val="20"/>
                        </w:rPr>
                        <w:t>Marcus Claus, Mawell, projektledare</w:t>
                      </w:r>
                    </w:p>
                    <w:p w14:paraId="567CD26F" w14:textId="67CADF54" w:rsidR="00262D13" w:rsidRPr="0097628C" w:rsidRDefault="00262D13" w:rsidP="0097628C">
                      <w:pPr>
                        <w:rPr>
                          <w:i/>
                          <w:szCs w:val="20"/>
                        </w:rPr>
                      </w:pPr>
                      <w:r>
                        <w:rPr>
                          <w:i/>
                          <w:szCs w:val="20"/>
                        </w:rPr>
                        <w:t>Fredrik Ström, Mawell, informatiker</w:t>
                      </w:r>
                    </w:p>
                    <w:p w14:paraId="0DA1CDBC" w14:textId="6CE6820A" w:rsidR="00262D13" w:rsidRPr="0097628C" w:rsidRDefault="00262D13" w:rsidP="0097628C">
                      <w:pPr>
                        <w:rPr>
                          <w:i/>
                          <w:szCs w:val="20"/>
                        </w:rPr>
                      </w:pPr>
                      <w:r w:rsidRPr="0097628C">
                        <w:rPr>
                          <w:i/>
                          <w:szCs w:val="20"/>
                        </w:rPr>
                        <w:t>Viktor Jernelöv, Cambio</w:t>
                      </w:r>
                      <w:r>
                        <w:rPr>
                          <w:i/>
                          <w:szCs w:val="20"/>
                        </w:rPr>
                        <w:t>, informatiker</w:t>
                      </w:r>
                    </w:p>
                    <w:p w14:paraId="135E5DDF" w14:textId="63296E51" w:rsidR="00262D13" w:rsidRPr="0097628C" w:rsidRDefault="00262D13" w:rsidP="0097628C">
                      <w:pPr>
                        <w:rPr>
                          <w:i/>
                          <w:szCs w:val="20"/>
                        </w:rPr>
                      </w:pPr>
                      <w:r w:rsidRPr="0097628C">
                        <w:rPr>
                          <w:i/>
                          <w:szCs w:val="20"/>
                        </w:rPr>
                        <w:t>Göran Oettinger, Mawell</w:t>
                      </w:r>
                    </w:p>
                    <w:p w14:paraId="2643ECCF" w14:textId="477A0925" w:rsidR="00262D13" w:rsidRDefault="00262D13" w:rsidP="0097628C">
                      <w:pPr>
                        <w:rPr>
                          <w:i/>
                          <w:szCs w:val="20"/>
                        </w:rPr>
                      </w:pPr>
                      <w:r w:rsidRPr="0097628C">
                        <w:rPr>
                          <w:i/>
                          <w:szCs w:val="20"/>
                        </w:rPr>
                        <w:t>Björn Genfors, Mawell</w:t>
                      </w:r>
                      <w:r>
                        <w:rPr>
                          <w:i/>
                          <w:szCs w:val="20"/>
                        </w:rPr>
                        <w:t>, informatiker</w:t>
                      </w:r>
                    </w:p>
                    <w:p w14:paraId="3A3B7A33" w14:textId="22B806D3" w:rsidR="00262D13" w:rsidRPr="0097628C" w:rsidRDefault="00262D13" w:rsidP="0097628C">
                      <w:pPr>
                        <w:rPr>
                          <w:i/>
                          <w:szCs w:val="20"/>
                        </w:rPr>
                      </w:pPr>
                      <w:r>
                        <w:rPr>
                          <w:i/>
                          <w:szCs w:val="20"/>
                        </w:rPr>
                        <w:t>Khaled Daham, Daham Consulting, arkitekt</w:t>
                      </w:r>
                    </w:p>
                    <w:p w14:paraId="16E08EE7" w14:textId="77777777" w:rsidR="00262D13" w:rsidRPr="0097628C" w:rsidRDefault="00262D13" w:rsidP="0097628C">
                      <w:pPr>
                        <w:rPr>
                          <w:i/>
                          <w:szCs w:val="20"/>
                        </w:rPr>
                      </w:pPr>
                    </w:p>
                    <w:p w14:paraId="348BA770" w14:textId="61FA149F" w:rsidR="00262D13" w:rsidRPr="000F6A8C" w:rsidRDefault="00262D13" w:rsidP="0097628C">
                      <w:pPr>
                        <w:rPr>
                          <w:szCs w:val="20"/>
                          <w:lang w:val="en-US"/>
                        </w:rPr>
                      </w:pPr>
                      <w:r w:rsidRPr="000F6A8C">
                        <w:rPr>
                          <w:szCs w:val="20"/>
                          <w:lang w:val="en-US"/>
                        </w:rPr>
                        <w:t>Projektledning:</w:t>
                      </w:r>
                    </w:p>
                    <w:p w14:paraId="6CA351F2" w14:textId="77777777" w:rsidR="00262D13" w:rsidRPr="0097628C" w:rsidRDefault="00262D13" w:rsidP="0097628C">
                      <w:pPr>
                        <w:rPr>
                          <w:i/>
                          <w:szCs w:val="20"/>
                          <w:lang w:val="en-US"/>
                        </w:rPr>
                      </w:pPr>
                      <w:r w:rsidRPr="0097628C">
                        <w:rPr>
                          <w:i/>
                          <w:szCs w:val="20"/>
                          <w:lang w:val="en-US"/>
                        </w:rPr>
                        <w:t>Johan Eltes, Eltes Consulting</w:t>
                      </w:r>
                    </w:p>
                    <w:p w14:paraId="508B9E15" w14:textId="77777777" w:rsidR="00262D13" w:rsidRPr="0097628C" w:rsidRDefault="00262D13" w:rsidP="0097628C">
                      <w:pPr>
                        <w:rPr>
                          <w:i/>
                          <w:szCs w:val="20"/>
                          <w:lang w:val="en-US"/>
                        </w:rPr>
                      </w:pPr>
                      <w:r w:rsidRPr="0097628C">
                        <w:rPr>
                          <w:i/>
                          <w:szCs w:val="20"/>
                          <w:lang w:val="en-US"/>
                        </w:rPr>
                        <w:t>Marcus Claus, Mawell</w:t>
                      </w:r>
                    </w:p>
                    <w:p w14:paraId="173C7E7F" w14:textId="77777777" w:rsidR="00262D13" w:rsidRPr="0097628C" w:rsidRDefault="00262D13" w:rsidP="0097628C">
                      <w:pPr>
                        <w:rPr>
                          <w:i/>
                          <w:szCs w:val="20"/>
                          <w:lang w:val="en-US"/>
                        </w:rPr>
                      </w:pPr>
                    </w:p>
                    <w:p w14:paraId="178FF794" w14:textId="51F5FFFC" w:rsidR="00262D13" w:rsidRPr="0097628C" w:rsidRDefault="00262D13" w:rsidP="0097628C">
                      <w:pPr>
                        <w:rPr>
                          <w:szCs w:val="20"/>
                        </w:rPr>
                      </w:pPr>
                      <w:r>
                        <w:rPr>
                          <w:szCs w:val="20"/>
                        </w:rPr>
                        <w:t>Referensgrupp vaccination:</w:t>
                      </w:r>
                    </w:p>
                    <w:p w14:paraId="09199AAC" w14:textId="77777777" w:rsidR="00262D13" w:rsidRPr="0097628C" w:rsidRDefault="00262D13" w:rsidP="0097628C">
                      <w:pPr>
                        <w:rPr>
                          <w:i/>
                          <w:szCs w:val="20"/>
                        </w:rPr>
                      </w:pPr>
                      <w:r w:rsidRPr="0097628C">
                        <w:rPr>
                          <w:i/>
                          <w:szCs w:val="20"/>
                        </w:rPr>
                        <w:t>Helena Palm, Cehis</w:t>
                      </w:r>
                    </w:p>
                    <w:p w14:paraId="364F6AE9" w14:textId="77777777" w:rsidR="00262D13" w:rsidRPr="0097628C" w:rsidRDefault="00262D13" w:rsidP="0097628C">
                      <w:pPr>
                        <w:rPr>
                          <w:i/>
                          <w:szCs w:val="20"/>
                        </w:rPr>
                      </w:pPr>
                      <w:r w:rsidRPr="0097628C">
                        <w:rPr>
                          <w:i/>
                          <w:szCs w:val="20"/>
                        </w:rPr>
                        <w:t>Roger Lundberg, Siemens</w:t>
                      </w:r>
                    </w:p>
                    <w:p w14:paraId="1FC54FDA" w14:textId="77777777" w:rsidR="00262D13" w:rsidRPr="0097628C" w:rsidRDefault="00262D13" w:rsidP="0097628C">
                      <w:pPr>
                        <w:rPr>
                          <w:i/>
                          <w:szCs w:val="20"/>
                        </w:rPr>
                      </w:pPr>
                      <w:r w:rsidRPr="0097628C">
                        <w:rPr>
                          <w:i/>
                          <w:szCs w:val="20"/>
                        </w:rPr>
                        <w:t>Qemajl Imeri, SLL</w:t>
                      </w:r>
                    </w:p>
                    <w:p w14:paraId="6F95248D" w14:textId="07A7CFAF" w:rsidR="00262D13" w:rsidRPr="0097628C" w:rsidRDefault="00262D13" w:rsidP="0097628C">
                      <w:pPr>
                        <w:rPr>
                          <w:i/>
                          <w:szCs w:val="20"/>
                        </w:rPr>
                      </w:pPr>
                      <w:r>
                        <w:rPr>
                          <w:i/>
                          <w:szCs w:val="20"/>
                        </w:rPr>
                        <w:t>Jane Gustafsson, CGM/TakeC</w:t>
                      </w:r>
                      <w:r w:rsidRPr="0097628C">
                        <w:rPr>
                          <w:i/>
                          <w:szCs w:val="20"/>
                        </w:rPr>
                        <w:t>are</w:t>
                      </w:r>
                    </w:p>
                    <w:p w14:paraId="47A82491" w14:textId="77777777" w:rsidR="00262D13" w:rsidRPr="0097628C" w:rsidRDefault="00262D13" w:rsidP="0097628C">
                      <w:pPr>
                        <w:rPr>
                          <w:i/>
                          <w:szCs w:val="20"/>
                        </w:rPr>
                      </w:pPr>
                      <w:r w:rsidRPr="0097628C">
                        <w:rPr>
                          <w:i/>
                          <w:szCs w:val="20"/>
                        </w:rPr>
                        <w:t>Katarina Skärlund, SMI</w:t>
                      </w:r>
                    </w:p>
                    <w:p w14:paraId="188FA585" w14:textId="77777777" w:rsidR="00262D13" w:rsidRPr="0097628C" w:rsidRDefault="00262D13" w:rsidP="0097628C">
                      <w:pPr>
                        <w:rPr>
                          <w:i/>
                          <w:szCs w:val="20"/>
                        </w:rPr>
                      </w:pPr>
                    </w:p>
                    <w:p w14:paraId="4184C4E3" w14:textId="3C035BCC" w:rsidR="00262D13" w:rsidRPr="0097628C" w:rsidRDefault="00262D13" w:rsidP="0097628C">
                      <w:pPr>
                        <w:rPr>
                          <w:szCs w:val="20"/>
                        </w:rPr>
                      </w:pPr>
                      <w:r w:rsidRPr="0097628C">
                        <w:rPr>
                          <w:szCs w:val="20"/>
                        </w:rPr>
                        <w:t>Beställare</w:t>
                      </w:r>
                      <w:r>
                        <w:rPr>
                          <w:szCs w:val="20"/>
                        </w:rPr>
                        <w:t>:</w:t>
                      </w:r>
                    </w:p>
                    <w:p w14:paraId="79656D58" w14:textId="075D2842" w:rsidR="00262D13" w:rsidRPr="007E0D40" w:rsidRDefault="00262D13" w:rsidP="0097628C">
                      <w:pPr>
                        <w:rPr>
                          <w:i/>
                          <w:szCs w:val="20"/>
                        </w:rPr>
                      </w:pPr>
                      <w:r>
                        <w:rPr>
                          <w:i/>
                          <w:szCs w:val="20"/>
                        </w:rPr>
                        <w:t>Nina Lundberg, SLL HSF</w:t>
                      </w:r>
                    </w:p>
                  </w:txbxContent>
                </v:textbox>
                <w10:anchorlock/>
              </v:shape>
            </w:pict>
          </mc:Fallback>
        </mc:AlternateContent>
      </w:r>
      <w:r>
        <w:tab/>
      </w:r>
    </w:p>
    <w:p w14:paraId="48C46BB7" w14:textId="77777777" w:rsidR="0097628C" w:rsidRDefault="0097628C">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05B9ECF7" w:rsidR="0039481C" w:rsidRDefault="0039481C" w:rsidP="0039481C">
      <w:pPr>
        <w:pStyle w:val="Rubrik1"/>
      </w:pPr>
      <w:bookmarkStart w:id="22" w:name="_Toc388619127"/>
      <w:r>
        <w:lastRenderedPageBreak/>
        <w:t>Versionsinformation</w:t>
      </w:r>
      <w:bookmarkEnd w:id="15"/>
      <w:bookmarkEnd w:id="16"/>
      <w:bookmarkEnd w:id="17"/>
      <w:bookmarkEnd w:id="18"/>
      <w:bookmarkEnd w:id="22"/>
    </w:p>
    <w:p w14:paraId="6DF01A89" w14:textId="757C384F"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862A31">
        <w:rPr>
          <w:color w:val="76923C" w:themeColor="accent3" w:themeShade="BF"/>
        </w:rPr>
        <w:fldChar w:fldCharType="begin"/>
      </w:r>
      <w:r w:rsidR="0097628C" w:rsidRPr="00862A31">
        <w:rPr>
          <w:color w:val="76923C" w:themeColor="accent3" w:themeShade="BF"/>
        </w:rPr>
        <w:instrText xml:space="preserve"> DOCPROPERTY  "rc" \* MERGEFORMAT </w:instrText>
      </w:r>
      <w:r w:rsidR="0097628C" w:rsidRPr="00862A31">
        <w:rPr>
          <w:color w:val="76923C" w:themeColor="accent3" w:themeShade="BF"/>
        </w:rPr>
        <w:fldChar w:fldCharType="separate"/>
      </w:r>
      <w:r w:rsidR="00523025" w:rsidRPr="00523025">
        <w:rPr>
          <w:b/>
          <w:color w:val="76923C" w:themeColor="accent3" w:themeShade="BF"/>
        </w:rPr>
        <w:t>RC_1</w:t>
      </w:r>
      <w:r w:rsidR="0097628C" w:rsidRPr="00862A31">
        <w:rPr>
          <w:color w:val="76923C" w:themeColor="accent3" w:themeShade="BF"/>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77777777" w:rsidR="0039481C" w:rsidRDefault="0039481C" w:rsidP="0039481C">
      <w:pPr>
        <w:pStyle w:val="Rubrik2"/>
      </w:pPr>
      <w:bookmarkStart w:id="23" w:name="_Toc357754845"/>
      <w:bookmarkStart w:id="24" w:name="_Toc243452543"/>
      <w:bookmarkStart w:id="25" w:name="_Toc388619128"/>
      <w:bookmarkStart w:id="26" w:name="_Toc16330088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bookmarkEnd w:id="23"/>
      <w:bookmarkEnd w:id="24"/>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r w:rsidR="00523025" w:rsidRPr="00523025">
        <w:rPr>
          <w:b/>
          <w:color w:val="76923C" w:themeColor="accent3" w:themeShade="BF"/>
        </w:rPr>
        <w:t>RC_1</w:t>
      </w:r>
      <w:bookmarkEnd w:id="25"/>
      <w:r w:rsidRPr="00862A31">
        <w:rPr>
          <w:color w:val="76923C" w:themeColor="accent3" w:themeShade="BF"/>
        </w:rPr>
        <w:fldChar w:fldCharType="end"/>
      </w:r>
    </w:p>
    <w:p w14:paraId="2619F25A" w14:textId="77777777" w:rsidR="0039481C" w:rsidRDefault="0039481C" w:rsidP="0039481C">
      <w:pPr>
        <w:pStyle w:val="Rubrik3"/>
      </w:pPr>
      <w:bookmarkStart w:id="27" w:name="_Toc243452544"/>
      <w:bookmarkStart w:id="28" w:name="_Toc388619129"/>
      <w:r>
        <w:t>Oförändrade tjänstekontrakt</w:t>
      </w:r>
      <w:bookmarkEnd w:id="27"/>
      <w:bookmarkEnd w:id="28"/>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Rubrik3"/>
      </w:pPr>
      <w:bookmarkStart w:id="29" w:name="_Toc243452545"/>
      <w:bookmarkStart w:id="30" w:name="_Toc388619130"/>
      <w:r>
        <w:t>Nya tjänstekontrakt</w:t>
      </w:r>
      <w:bookmarkEnd w:id="29"/>
      <w:bookmarkEnd w:id="30"/>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Rubrik3"/>
      </w:pPr>
      <w:bookmarkStart w:id="31" w:name="_Toc243452546"/>
      <w:bookmarkStart w:id="32" w:name="_Toc388619131"/>
      <w:r>
        <w:t>Förändrade tjänstekontrakt</w:t>
      </w:r>
      <w:bookmarkEnd w:id="31"/>
      <w:bookmarkEnd w:id="32"/>
    </w:p>
    <w:p w14:paraId="6830D8DC" w14:textId="1FC73BF6" w:rsidR="0039481C" w:rsidRDefault="0039481C" w:rsidP="003E4B56">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6" w:history="1">
        <w:r w:rsidRPr="00196FE2">
          <w:rPr>
            <w:rStyle w:val="Hyperl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Rubrik3"/>
      </w:pPr>
      <w:bookmarkStart w:id="33" w:name="_Toc243452547"/>
      <w:bookmarkStart w:id="34" w:name="_Toc388619132"/>
      <w:r>
        <w:t>Utgångna tjänstekontrakt</w:t>
      </w:r>
      <w:bookmarkEnd w:id="33"/>
      <w:bookmarkEnd w:id="34"/>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Rubrik2"/>
      </w:pPr>
      <w:bookmarkStart w:id="35" w:name="_Toc357754846"/>
      <w:bookmarkStart w:id="36" w:name="_Toc243452548"/>
      <w:bookmarkStart w:id="37" w:name="_Toc388619133"/>
      <w:r w:rsidRPr="005C3B9C">
        <w:t>Version tidigare</w:t>
      </w:r>
      <w:bookmarkEnd w:id="35"/>
      <w:bookmarkEnd w:id="36"/>
      <w:bookmarkEnd w:id="37"/>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rdtext"/>
      </w:pPr>
    </w:p>
    <w:p w14:paraId="0C349326" w14:textId="77777777" w:rsidR="003E4B56" w:rsidRDefault="003E4B56">
      <w:pPr>
        <w:spacing w:line="240" w:lineRule="auto"/>
        <w:rPr>
          <w:rFonts w:eastAsia="Times New Roman"/>
          <w:bCs/>
          <w:sz w:val="30"/>
          <w:szCs w:val="28"/>
        </w:rPr>
      </w:pPr>
      <w:bookmarkStart w:id="38" w:name="_Toc357754847"/>
      <w:bookmarkStart w:id="39" w:name="_Toc243452549"/>
      <w:bookmarkEnd w:id="26"/>
      <w:r>
        <w:br w:type="page"/>
      </w:r>
    </w:p>
    <w:p w14:paraId="36EF0DDB" w14:textId="2F13230E" w:rsidR="0039481C" w:rsidRDefault="0039481C" w:rsidP="0039481C">
      <w:pPr>
        <w:pStyle w:val="Rubrik1"/>
      </w:pPr>
      <w:bookmarkStart w:id="40" w:name="_Toc388619134"/>
      <w:r>
        <w:lastRenderedPageBreak/>
        <w:t>Tjänstedomänens arkitektur</w:t>
      </w:r>
      <w:bookmarkEnd w:id="38"/>
      <w:bookmarkEnd w:id="39"/>
      <w:bookmarkEnd w:id="40"/>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77777777" w:rsidR="00137510" w:rsidRDefault="00137510" w:rsidP="00137510">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Rubrik2"/>
      </w:pPr>
      <w:bookmarkStart w:id="41" w:name="_Toc357754848"/>
      <w:bookmarkStart w:id="42" w:name="_Toc243452550"/>
      <w:bookmarkStart w:id="43" w:name="_Toc388619135"/>
      <w:r>
        <w:t>Flöden</w:t>
      </w:r>
      <w:bookmarkEnd w:id="41"/>
      <w:bookmarkEnd w:id="42"/>
      <w:bookmarkEnd w:id="43"/>
    </w:p>
    <w:p w14:paraId="72460DB5" w14:textId="215C2336" w:rsidR="00137510" w:rsidRPr="00E425E1" w:rsidRDefault="00137510" w:rsidP="00137510">
      <w:pPr>
        <w:pStyle w:val="Rubrik3"/>
      </w:pPr>
      <w:bookmarkStart w:id="44" w:name="_Toc386186822"/>
      <w:bookmarkStart w:id="45" w:name="_Toc388619136"/>
      <w:r w:rsidRPr="00E425E1">
        <w:t>Flöde 1 – Hämta vaccinationsdata</w:t>
      </w:r>
      <w:bookmarkEnd w:id="44"/>
      <w:bookmarkEnd w:id="45"/>
    </w:p>
    <w:p w14:paraId="0488DEF4" w14:textId="35A54A17" w:rsidR="00137510" w:rsidRPr="00E425E1" w:rsidRDefault="00137510" w:rsidP="00137510">
      <w:r w:rsidRPr="00E425E1">
        <w:t>Nedanstående diagram visar hur flödet principiellt ser ut när inf</w:t>
      </w:r>
      <w:r w:rsidR="00E425E1">
        <w:t xml:space="preserve">ormation </w:t>
      </w:r>
      <w:r w:rsidR="00523025">
        <w:t xml:space="preserve">hämtas via kontraktet </w:t>
      </w:r>
      <w:r w:rsidRPr="00E425E1">
        <w:t>GetVaccinationHistory.</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Rubrik4"/>
      </w:pPr>
      <w:r w:rsidRPr="00AF35C8">
        <w:lastRenderedPageBreak/>
        <w:t>Arbetsflöde</w:t>
      </w:r>
    </w:p>
    <w:p w14:paraId="7174956E" w14:textId="77777777" w:rsidR="00AF35C8" w:rsidRDefault="00AF35C8" w:rsidP="00137510">
      <w:pPr>
        <w:pStyle w:val="Beskrivning"/>
      </w:pPr>
      <w:r>
        <w:rPr>
          <w:noProof/>
          <w:lang w:eastAsia="sv-SE"/>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Beskrivning"/>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Beskrivning"/>
      </w:pPr>
      <w:r>
        <w:rPr>
          <w:noProof/>
          <w:lang w:eastAsia="sv-SE"/>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Beskrivning"/>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Rubrik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Rubrik4"/>
        <w:numPr>
          <w:ilvl w:val="0"/>
          <w:numId w:val="0"/>
        </w:numPr>
        <w:ind w:left="864"/>
        <w:rPr>
          <w:highlight w:val="yellow"/>
        </w:rPr>
      </w:pPr>
    </w:p>
    <w:p w14:paraId="66110092" w14:textId="77777777" w:rsidR="00137510" w:rsidRPr="00BA1F56" w:rsidRDefault="00137510" w:rsidP="00137510">
      <w:pPr>
        <w:pStyle w:val="Rubrik4"/>
      </w:pPr>
      <w:r w:rsidRPr="00BA1F56">
        <w:t>Sekvensdiagram</w:t>
      </w:r>
    </w:p>
    <w:p w14:paraId="354FC824" w14:textId="69EA8D51" w:rsidR="00137510" w:rsidRPr="004661A4" w:rsidRDefault="00072C70" w:rsidP="00137510">
      <w:pPr>
        <w:rPr>
          <w:highlight w:val="yellow"/>
        </w:rPr>
      </w:pPr>
      <w:r>
        <w:rPr>
          <w:noProof/>
          <w:lang w:eastAsia="sv-SE"/>
        </w:rPr>
        <w:drawing>
          <wp:inline distT="0" distB="0" distL="0" distR="0" wp14:anchorId="663C4F10" wp14:editId="0D771E0C">
            <wp:extent cx="6645910" cy="1521460"/>
            <wp:effectExtent l="0" t="0" r="2540" b="254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1521460"/>
                    </a:xfrm>
                    <a:prstGeom prst="rect">
                      <a:avLst/>
                    </a:prstGeom>
                  </pic:spPr>
                </pic:pic>
              </a:graphicData>
            </a:graphic>
          </wp:inline>
        </w:drawing>
      </w:r>
    </w:p>
    <w:p w14:paraId="50BDE485" w14:textId="5267F8AE" w:rsidR="00137510" w:rsidRPr="00BA1F56" w:rsidRDefault="00137510" w:rsidP="00137510">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Pr="00BA1F56">
        <w:rPr>
          <w:b w:val="0"/>
          <w:color w:val="auto"/>
        </w:rPr>
        <w:t xml:space="preserve">Sekvensdiagram över sökning efter </w:t>
      </w:r>
      <w:r w:rsidR="00BA1F56" w:rsidRPr="00BA1F56">
        <w:rPr>
          <w:b w:val="0"/>
          <w:color w:val="auto"/>
        </w:rPr>
        <w:t>vaccinationsdata</w:t>
      </w:r>
      <w:r w:rsidRPr="00BA1F56">
        <w:rPr>
          <w:b w:val="0"/>
          <w:color w:val="auto"/>
        </w:rPr>
        <w:t>.</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137510" w:rsidRPr="00BE4830" w14:paraId="7A0B75BE" w14:textId="77777777" w:rsidTr="00A34D5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137510" w:rsidRPr="00BE4830" w14:paraId="4A56C5E3" w14:textId="77777777" w:rsidTr="00A34D56">
        <w:tc>
          <w:tcPr>
            <w:tcW w:w="1951" w:type="dxa"/>
            <w:tcBorders>
              <w:top w:val="single" w:sz="6" w:space="0" w:color="auto"/>
              <w:left w:val="single" w:sz="6" w:space="0" w:color="auto"/>
              <w:bottom w:val="single" w:sz="6" w:space="0" w:color="auto"/>
              <w:right w:val="single" w:sz="6" w:space="0" w:color="auto"/>
            </w:tcBorders>
          </w:tcPr>
          <w:p w14:paraId="24B0F38F" w14:textId="77777777" w:rsidR="00137510" w:rsidRPr="00BE4830" w:rsidRDefault="00137510" w:rsidP="00A34D56">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337C8067" w14:textId="0C3B8DD3" w:rsidR="00137510" w:rsidRPr="00BE4830" w:rsidRDefault="00137510" w:rsidP="00A34D56">
            <w:pPr>
              <w:spacing w:before="40" w:after="40"/>
            </w:pPr>
            <w:r w:rsidRPr="00BE4830">
              <w:t>Den</w:t>
            </w:r>
            <w:r w:rsidR="00AF35C8" w:rsidRPr="00BE4830">
              <w:t xml:space="preserve"> användare</w:t>
            </w:r>
            <w:r w:rsidRPr="00BE4830">
              <w:t xml:space="preserve">/det </w:t>
            </w:r>
            <w:r w:rsidR="00AF35C8" w:rsidRPr="00BE4830">
              <w:t xml:space="preserve">system </w:t>
            </w:r>
            <w:r w:rsidRPr="00BE4830">
              <w:t xml:space="preserve">som utför själva handlingen. </w:t>
            </w:r>
          </w:p>
        </w:tc>
      </w:tr>
      <w:tr w:rsidR="00137510" w:rsidRPr="00BE4830" w14:paraId="7C16A0C3" w14:textId="77777777" w:rsidTr="00A34D56">
        <w:tc>
          <w:tcPr>
            <w:tcW w:w="1951" w:type="dxa"/>
            <w:tcBorders>
              <w:top w:val="single" w:sz="6" w:space="0" w:color="auto"/>
              <w:left w:val="single" w:sz="6" w:space="0" w:color="auto"/>
              <w:bottom w:val="single" w:sz="6" w:space="0" w:color="auto"/>
              <w:right w:val="single" w:sz="6" w:space="0" w:color="auto"/>
            </w:tcBorders>
          </w:tcPr>
          <w:p w14:paraId="7DF26077" w14:textId="77777777" w:rsidR="00137510" w:rsidRPr="00BE4830" w:rsidRDefault="00137510" w:rsidP="00A34D56">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566BAE9D" w14:textId="5C3A64F7" w:rsidR="00137510" w:rsidRPr="00BE4830" w:rsidRDefault="00137510" w:rsidP="00A34D56">
            <w:pPr>
              <w:spacing w:before="40" w:after="40"/>
            </w:pPr>
            <w:r w:rsidRPr="00BE4830">
              <w:t>Det system som används för att konsumera information. D</w:t>
            </w:r>
            <w:r w:rsidR="00AF35C8" w:rsidRPr="00BE4830">
              <w:t>.</w:t>
            </w:r>
            <w:r w:rsidRPr="00BE4830">
              <w:t>v</w:t>
            </w:r>
            <w:r w:rsidR="00AF35C8" w:rsidRPr="00BE4830">
              <w:t>.</w:t>
            </w:r>
            <w:r w:rsidRPr="00BE4830">
              <w:t>s</w:t>
            </w:r>
            <w:r w:rsidR="00AF35C8" w:rsidRPr="00BE4830">
              <w:t>.</w:t>
            </w:r>
            <w:r w:rsidRPr="00BE4830">
              <w:t xml:space="preserve"> det system som hämtar information som finns registrerad i andra system</w:t>
            </w:r>
            <w:r w:rsidR="00AF35C8" w:rsidRPr="00BE4830">
              <w:t>.</w:t>
            </w:r>
          </w:p>
        </w:tc>
      </w:tr>
      <w:tr w:rsidR="00137510" w:rsidRPr="00BE4830" w14:paraId="767C487B" w14:textId="77777777" w:rsidTr="00A34D56">
        <w:tc>
          <w:tcPr>
            <w:tcW w:w="1951" w:type="dxa"/>
            <w:tcBorders>
              <w:top w:val="single" w:sz="6" w:space="0" w:color="auto"/>
              <w:left w:val="single" w:sz="6" w:space="0" w:color="auto"/>
              <w:bottom w:val="single" w:sz="6" w:space="0" w:color="auto"/>
              <w:right w:val="single" w:sz="6" w:space="0" w:color="auto"/>
            </w:tcBorders>
          </w:tcPr>
          <w:p w14:paraId="0B224FFB" w14:textId="77777777" w:rsidR="00137510" w:rsidRPr="00BE4830" w:rsidRDefault="00137510" w:rsidP="00A34D56">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E62FC77" w14:textId="3F23D1F4" w:rsidR="00137510" w:rsidRPr="00BE4830" w:rsidRDefault="00137510" w:rsidP="00A34D56">
            <w:r w:rsidRPr="00BE4830">
              <w:t>Tjänsteplattformen är ett lager som slussar information vidare (som har sin egna interna process)</w:t>
            </w:r>
            <w:r w:rsidR="00AF35C8" w:rsidRPr="00BE4830">
              <w:t>.</w:t>
            </w:r>
          </w:p>
        </w:tc>
      </w:tr>
      <w:tr w:rsidR="00137510" w:rsidRPr="00BE4830" w14:paraId="0AF5671F" w14:textId="77777777" w:rsidTr="00A34D56">
        <w:tc>
          <w:tcPr>
            <w:tcW w:w="1951" w:type="dxa"/>
            <w:tcBorders>
              <w:top w:val="single" w:sz="6" w:space="0" w:color="auto"/>
              <w:left w:val="single" w:sz="6" w:space="0" w:color="auto"/>
              <w:bottom w:val="single" w:sz="6" w:space="0" w:color="auto"/>
              <w:right w:val="single" w:sz="6" w:space="0" w:color="auto"/>
            </w:tcBorders>
          </w:tcPr>
          <w:p w14:paraId="18F57C10" w14:textId="77777777" w:rsidR="00137510" w:rsidRPr="00BE4830" w:rsidRDefault="00137510" w:rsidP="00A34D56">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1CA54283" w14:textId="77777777" w:rsidR="00137510" w:rsidRPr="00BE4830" w:rsidRDefault="00137510" w:rsidP="00A34D56">
            <w:pPr>
              <w:spacing w:before="40" w:after="40"/>
            </w:pPr>
            <w:r w:rsidRPr="00BE4830">
              <w:t xml:space="preserve">Ett system som kan finnas mellan ett källsystem och en annan applikation. Kan användas för att lagra information för uppföljning.  </w:t>
            </w:r>
          </w:p>
        </w:tc>
      </w:tr>
      <w:tr w:rsidR="00137510" w:rsidRPr="00BE4830" w14:paraId="4C70A005" w14:textId="77777777" w:rsidTr="00A34D56">
        <w:tc>
          <w:tcPr>
            <w:tcW w:w="1951" w:type="dxa"/>
            <w:tcBorders>
              <w:top w:val="single" w:sz="6" w:space="0" w:color="auto"/>
              <w:left w:val="single" w:sz="6" w:space="0" w:color="auto"/>
              <w:bottom w:val="single" w:sz="6" w:space="0" w:color="auto"/>
              <w:right w:val="single" w:sz="6" w:space="0" w:color="auto"/>
            </w:tcBorders>
          </w:tcPr>
          <w:p w14:paraId="0381C757" w14:textId="77777777" w:rsidR="00137510" w:rsidRPr="00BE4830" w:rsidRDefault="00137510" w:rsidP="00A34D56">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24C8F520" w14:textId="77777777" w:rsidR="00137510" w:rsidRPr="00BE4830" w:rsidRDefault="00137510" w:rsidP="00A34D56">
            <w:pPr>
              <w:spacing w:before="40" w:after="40"/>
            </w:pPr>
            <w:r w:rsidRPr="00BE4830">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2A681612" w14:textId="4EE6DC9F" w:rsidR="00C667C7" w:rsidRPr="00E425E1" w:rsidRDefault="00C667C7" w:rsidP="00C667C7">
      <w:pPr>
        <w:pStyle w:val="Rubrik3"/>
      </w:pPr>
      <w:bookmarkStart w:id="46" w:name="_Toc388619137"/>
      <w:r>
        <w:t xml:space="preserve">Flöde 2 </w:t>
      </w:r>
      <w:r w:rsidRPr="00E425E1">
        <w:t xml:space="preserve">– Hämta </w:t>
      </w:r>
      <w:r>
        <w:t>läkemedelsdata</w:t>
      </w:r>
      <w:bookmarkEnd w:id="46"/>
    </w:p>
    <w:p w14:paraId="159E2BE1" w14:textId="2121CED8" w:rsidR="00523025" w:rsidRPr="00E425E1" w:rsidRDefault="00523025" w:rsidP="00523025">
      <w:r w:rsidRPr="00E425E1">
        <w:t>Nedanstående diagram visar hur flödet principiellt ser ut när inf</w:t>
      </w:r>
      <w:r>
        <w:t>ormation hämtas via kontraktet GetMedicationHistory</w:t>
      </w:r>
      <w:r w:rsidRPr="00E425E1">
        <w:t>.</w:t>
      </w:r>
    </w:p>
    <w:p w14:paraId="36131876" w14:textId="77777777" w:rsidR="00523025" w:rsidRPr="00E425E1" w:rsidRDefault="00523025" w:rsidP="00C667C7"/>
    <w:p w14:paraId="4C977BE0" w14:textId="77777777" w:rsidR="00C667C7" w:rsidRPr="004661A4" w:rsidRDefault="00C667C7" w:rsidP="00C667C7">
      <w:pPr>
        <w:rPr>
          <w:highlight w:val="yellow"/>
        </w:rPr>
      </w:pPr>
    </w:p>
    <w:p w14:paraId="6A781F4F" w14:textId="77777777" w:rsidR="00C667C7" w:rsidRPr="00AF35C8" w:rsidRDefault="00C667C7" w:rsidP="00C667C7">
      <w:pPr>
        <w:pStyle w:val="Rubrik4"/>
      </w:pPr>
      <w:r w:rsidRPr="00AF35C8">
        <w:lastRenderedPageBreak/>
        <w:t>Arbetsflöde</w:t>
      </w:r>
    </w:p>
    <w:p w14:paraId="4E9B0476" w14:textId="77777777" w:rsidR="00C667C7" w:rsidRDefault="00C667C7" w:rsidP="00C667C7">
      <w:pPr>
        <w:pStyle w:val="Beskrivning"/>
      </w:pPr>
      <w:r>
        <w:rPr>
          <w:noProof/>
          <w:lang w:eastAsia="sv-SE"/>
        </w:rPr>
        <w:drawing>
          <wp:inline distT="0" distB="0" distL="0" distR="0" wp14:anchorId="1CF9698F" wp14:editId="2753532A">
            <wp:extent cx="6143347" cy="3931602"/>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7">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2C070BB2" w14:textId="77777777" w:rsidR="00C667C7" w:rsidRDefault="00C667C7" w:rsidP="00C667C7">
      <w:pPr>
        <w:pStyle w:val="Beskrivning"/>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4</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25586390" w14:textId="77777777" w:rsidR="00C667C7" w:rsidRPr="00AF35C8" w:rsidRDefault="00C667C7" w:rsidP="00C667C7">
      <w:pPr>
        <w:pStyle w:val="Beskrivning"/>
      </w:pPr>
      <w:r>
        <w:rPr>
          <w:noProof/>
          <w:lang w:eastAsia="sv-SE"/>
        </w:rPr>
        <w:lastRenderedPageBreak/>
        <w:drawing>
          <wp:inline distT="0" distB="0" distL="0" distR="0" wp14:anchorId="42AA3F49" wp14:editId="184AA2DF">
            <wp:extent cx="6308955" cy="4003829"/>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4AF0521F" w14:textId="2DD41152" w:rsidR="00C667C7" w:rsidRPr="00AF35C8" w:rsidRDefault="00C667C7" w:rsidP="00C667C7">
      <w:pPr>
        <w:pStyle w:val="Beskrivning"/>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5</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w:t>
      </w:r>
      <w:r w:rsidR="00523025">
        <w:rPr>
          <w:b w:val="0"/>
          <w:color w:val="auto"/>
        </w:rPr>
        <w:t>Ö</w:t>
      </w:r>
      <w:r w:rsidRPr="00AF35C8">
        <w:rPr>
          <w:b w:val="0"/>
          <w:color w:val="auto"/>
        </w:rPr>
        <w:t>-tillämpningen).</w:t>
      </w:r>
    </w:p>
    <w:p w14:paraId="008B3BB1" w14:textId="77777777" w:rsidR="00C667C7" w:rsidRPr="00AF35C8" w:rsidRDefault="00C667C7" w:rsidP="00C667C7">
      <w:pPr>
        <w:rPr>
          <w:highlight w:val="yellow"/>
        </w:rPr>
      </w:pPr>
    </w:p>
    <w:p w14:paraId="787DB343" w14:textId="77777777" w:rsidR="00C667C7" w:rsidRPr="008E0AA0" w:rsidRDefault="00C667C7" w:rsidP="00C667C7">
      <w:pPr>
        <w:pStyle w:val="Rubrik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C667C7" w:rsidRPr="008E0AA0" w14:paraId="1BF887F6" w14:textId="77777777" w:rsidTr="00072C7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5319DD" w14:textId="77777777" w:rsidR="00C667C7" w:rsidRPr="008E0AA0" w:rsidRDefault="00C667C7" w:rsidP="00072C70">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13F05A" w14:textId="77777777" w:rsidR="00C667C7" w:rsidRPr="008E0AA0" w:rsidRDefault="00C667C7" w:rsidP="00072C70">
            <w:pPr>
              <w:tabs>
                <w:tab w:val="left" w:pos="567"/>
              </w:tabs>
              <w:rPr>
                <w:b/>
              </w:rPr>
            </w:pPr>
            <w:r w:rsidRPr="008E0AA0">
              <w:rPr>
                <w:b/>
              </w:rPr>
              <w:t>Beskrivning alt. referens</w:t>
            </w:r>
          </w:p>
        </w:tc>
      </w:tr>
      <w:tr w:rsidR="00C667C7" w:rsidRPr="008E0AA0" w14:paraId="18B7D822" w14:textId="77777777" w:rsidTr="00072C70">
        <w:trPr>
          <w:trHeight w:val="709"/>
        </w:trPr>
        <w:tc>
          <w:tcPr>
            <w:tcW w:w="1121" w:type="pct"/>
            <w:tcBorders>
              <w:top w:val="single" w:sz="6" w:space="0" w:color="auto"/>
              <w:bottom w:val="single" w:sz="6" w:space="0" w:color="auto"/>
            </w:tcBorders>
          </w:tcPr>
          <w:p w14:paraId="2884A4FC" w14:textId="77777777" w:rsidR="00C667C7" w:rsidRPr="008E0AA0" w:rsidRDefault="00C667C7" w:rsidP="00072C70">
            <w:pPr>
              <w:spacing w:before="40" w:after="40"/>
            </w:pPr>
            <w:r w:rsidRPr="008E0AA0">
              <w:t>Patienten</w:t>
            </w:r>
          </w:p>
        </w:tc>
        <w:tc>
          <w:tcPr>
            <w:tcW w:w="3879" w:type="pct"/>
            <w:tcBorders>
              <w:top w:val="single" w:sz="6" w:space="0" w:color="auto"/>
              <w:bottom w:val="single" w:sz="6" w:space="0" w:color="auto"/>
            </w:tcBorders>
          </w:tcPr>
          <w:p w14:paraId="03BA2F5E" w14:textId="23857861" w:rsidR="00C667C7" w:rsidRPr="008E0AA0" w:rsidRDefault="00C667C7" w:rsidP="00523025">
            <w:pPr>
              <w:spacing w:before="40" w:after="40"/>
            </w:pPr>
            <w:r w:rsidRPr="008E0AA0">
              <w:t xml:space="preserve">Den patient som vill få tillgång till sina </w:t>
            </w:r>
            <w:r w:rsidR="00523025">
              <w:t>läkemedelsdata</w:t>
            </w:r>
            <w:r w:rsidRPr="008E0AA0">
              <w:t>.</w:t>
            </w:r>
          </w:p>
        </w:tc>
      </w:tr>
      <w:tr w:rsidR="00C667C7" w:rsidRPr="00BE4830" w14:paraId="081EBE90" w14:textId="77777777" w:rsidTr="00072C70">
        <w:trPr>
          <w:trHeight w:val="709"/>
        </w:trPr>
        <w:tc>
          <w:tcPr>
            <w:tcW w:w="1121" w:type="pct"/>
            <w:tcBorders>
              <w:top w:val="single" w:sz="6" w:space="0" w:color="auto"/>
            </w:tcBorders>
          </w:tcPr>
          <w:p w14:paraId="5FEB3F8E" w14:textId="77777777" w:rsidR="00C667C7" w:rsidRPr="008E0AA0" w:rsidRDefault="00C667C7" w:rsidP="00072C70">
            <w:pPr>
              <w:spacing w:before="40" w:after="40"/>
            </w:pPr>
            <w:r w:rsidRPr="008E0AA0">
              <w:t>Professionen</w:t>
            </w:r>
          </w:p>
        </w:tc>
        <w:tc>
          <w:tcPr>
            <w:tcW w:w="3879" w:type="pct"/>
            <w:tcBorders>
              <w:top w:val="single" w:sz="6" w:space="0" w:color="auto"/>
            </w:tcBorders>
          </w:tcPr>
          <w:p w14:paraId="5EF2150F" w14:textId="77777777" w:rsidR="00C667C7" w:rsidRPr="008E0AA0" w:rsidRDefault="00C667C7" w:rsidP="00072C70">
            <w:pPr>
              <w:spacing w:before="40" w:after="40"/>
            </w:pPr>
            <w:r w:rsidRPr="008E0AA0">
              <w:t>Den vård- och omsorgsperson som vill få tillgång till patientens data.</w:t>
            </w:r>
          </w:p>
        </w:tc>
      </w:tr>
    </w:tbl>
    <w:p w14:paraId="1E81532F" w14:textId="77777777" w:rsidR="00C667C7" w:rsidRPr="004661A4" w:rsidRDefault="00C667C7" w:rsidP="00C667C7">
      <w:pPr>
        <w:pStyle w:val="Rubrik4"/>
        <w:numPr>
          <w:ilvl w:val="0"/>
          <w:numId w:val="0"/>
        </w:numPr>
        <w:ind w:left="864"/>
        <w:rPr>
          <w:highlight w:val="yellow"/>
        </w:rPr>
      </w:pPr>
    </w:p>
    <w:p w14:paraId="626106BE" w14:textId="77777777" w:rsidR="00C667C7" w:rsidRPr="00BA1F56" w:rsidRDefault="00C667C7" w:rsidP="00C667C7">
      <w:pPr>
        <w:pStyle w:val="Rubrik4"/>
      </w:pPr>
      <w:r w:rsidRPr="00BA1F56">
        <w:t>Sekvensdiagram</w:t>
      </w:r>
    </w:p>
    <w:p w14:paraId="766E1F24" w14:textId="073A71E8" w:rsidR="00C667C7" w:rsidRPr="004661A4" w:rsidRDefault="00072C70" w:rsidP="00C667C7">
      <w:pPr>
        <w:rPr>
          <w:highlight w:val="yellow"/>
        </w:rPr>
      </w:pPr>
      <w:r>
        <w:rPr>
          <w:noProof/>
          <w:lang w:eastAsia="sv-SE"/>
        </w:rPr>
        <w:drawing>
          <wp:inline distT="0" distB="0" distL="0" distR="0" wp14:anchorId="683082CF" wp14:editId="74FD3E1D">
            <wp:extent cx="6645910" cy="1677035"/>
            <wp:effectExtent l="0" t="0" r="254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edic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645910" cy="1677035"/>
                    </a:xfrm>
                    <a:prstGeom prst="rect">
                      <a:avLst/>
                    </a:prstGeom>
                  </pic:spPr>
                </pic:pic>
              </a:graphicData>
            </a:graphic>
          </wp:inline>
        </w:drawing>
      </w:r>
    </w:p>
    <w:p w14:paraId="79ADA92D" w14:textId="3BA933C8" w:rsidR="00C667C7" w:rsidRPr="00BA1F56" w:rsidRDefault="00C667C7" w:rsidP="00C667C7">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6</w:t>
      </w:r>
      <w:r w:rsidRPr="00BA1F56">
        <w:rPr>
          <w:color w:val="auto"/>
        </w:rPr>
        <w:fldChar w:fldCharType="end"/>
      </w:r>
      <w:r w:rsidRPr="00BA1F56">
        <w:rPr>
          <w:color w:val="auto"/>
        </w:rPr>
        <w:t xml:space="preserve"> </w:t>
      </w:r>
      <w:r w:rsidRPr="00BA1F56">
        <w:rPr>
          <w:b w:val="0"/>
          <w:color w:val="auto"/>
        </w:rPr>
        <w:t>Sekvensdiagram över sökning efter läkemedelsdata.</w:t>
      </w:r>
    </w:p>
    <w:p w14:paraId="1640225B" w14:textId="77777777" w:rsidR="00C667C7" w:rsidRPr="004661A4" w:rsidRDefault="00C667C7" w:rsidP="00C667C7">
      <w:pPr>
        <w:rPr>
          <w:highlight w:val="yellow"/>
        </w:rPr>
      </w:pPr>
    </w:p>
    <w:tbl>
      <w:tblPr>
        <w:tblW w:w="0" w:type="auto"/>
        <w:tblCellMar>
          <w:left w:w="10" w:type="dxa"/>
          <w:right w:w="10" w:type="dxa"/>
        </w:tblCellMar>
        <w:tblLook w:val="04A0" w:firstRow="1" w:lastRow="0" w:firstColumn="1" w:lastColumn="0" w:noHBand="0" w:noVBand="1"/>
      </w:tblPr>
      <w:tblGrid>
        <w:gridCol w:w="2213"/>
        <w:gridCol w:w="6863"/>
      </w:tblGrid>
      <w:tr w:rsidR="00C667C7" w:rsidRPr="00BE4830" w14:paraId="03EC7C01" w14:textId="77777777" w:rsidTr="00072C7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72AC0A" w14:textId="77777777" w:rsidR="00C667C7" w:rsidRPr="00BE4830" w:rsidRDefault="00C667C7" w:rsidP="00072C70">
            <w:pPr>
              <w:spacing w:before="40" w:after="40"/>
              <w:rPr>
                <w:b/>
              </w:rPr>
            </w:pPr>
            <w:r w:rsidRPr="00BE4830">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B3ED134" w14:textId="77777777" w:rsidR="00C667C7" w:rsidRPr="00BE4830" w:rsidRDefault="00C667C7" w:rsidP="00072C70">
            <w:pPr>
              <w:spacing w:before="40" w:after="40"/>
              <w:rPr>
                <w:b/>
              </w:rPr>
            </w:pPr>
            <w:r w:rsidRPr="00BE4830">
              <w:rPr>
                <w:b/>
              </w:rPr>
              <w:t>Beskrivning</w:t>
            </w:r>
          </w:p>
        </w:tc>
      </w:tr>
      <w:tr w:rsidR="00C667C7" w:rsidRPr="00BE4830" w14:paraId="60545173" w14:textId="77777777" w:rsidTr="00072C70">
        <w:tc>
          <w:tcPr>
            <w:tcW w:w="1951" w:type="dxa"/>
            <w:tcBorders>
              <w:top w:val="single" w:sz="6" w:space="0" w:color="auto"/>
              <w:left w:val="single" w:sz="6" w:space="0" w:color="auto"/>
              <w:bottom w:val="single" w:sz="6" w:space="0" w:color="auto"/>
              <w:right w:val="single" w:sz="6" w:space="0" w:color="auto"/>
            </w:tcBorders>
          </w:tcPr>
          <w:p w14:paraId="225DEA1D" w14:textId="77777777" w:rsidR="00C667C7" w:rsidRPr="00BE4830" w:rsidRDefault="00C667C7" w:rsidP="00072C70">
            <w:pPr>
              <w:spacing w:before="40" w:after="40"/>
            </w:pPr>
            <w:r w:rsidRPr="00BE4830">
              <w:t>Användare/system</w:t>
            </w:r>
          </w:p>
        </w:tc>
        <w:tc>
          <w:tcPr>
            <w:tcW w:w="6863" w:type="dxa"/>
            <w:tcBorders>
              <w:top w:val="single" w:sz="6" w:space="0" w:color="auto"/>
              <w:left w:val="single" w:sz="6" w:space="0" w:color="auto"/>
              <w:bottom w:val="single" w:sz="6" w:space="0" w:color="auto"/>
              <w:right w:val="single" w:sz="6" w:space="0" w:color="auto"/>
            </w:tcBorders>
          </w:tcPr>
          <w:p w14:paraId="07EB1369" w14:textId="77777777" w:rsidR="00C667C7" w:rsidRPr="00BE4830" w:rsidRDefault="00C667C7" w:rsidP="00072C70">
            <w:pPr>
              <w:spacing w:before="40" w:after="40"/>
            </w:pPr>
            <w:r w:rsidRPr="00BE4830">
              <w:t xml:space="preserve">Den användare/det system som utför själva handlingen. </w:t>
            </w:r>
          </w:p>
        </w:tc>
      </w:tr>
      <w:tr w:rsidR="00C667C7" w:rsidRPr="00BE4830" w14:paraId="10FA86B8" w14:textId="77777777" w:rsidTr="00072C70">
        <w:tc>
          <w:tcPr>
            <w:tcW w:w="1951" w:type="dxa"/>
            <w:tcBorders>
              <w:top w:val="single" w:sz="6" w:space="0" w:color="auto"/>
              <w:left w:val="single" w:sz="6" w:space="0" w:color="auto"/>
              <w:bottom w:val="single" w:sz="6" w:space="0" w:color="auto"/>
              <w:right w:val="single" w:sz="6" w:space="0" w:color="auto"/>
            </w:tcBorders>
          </w:tcPr>
          <w:p w14:paraId="1DC58C5C" w14:textId="77777777" w:rsidR="00C667C7" w:rsidRPr="00BE4830" w:rsidRDefault="00C667C7" w:rsidP="00072C70">
            <w:pPr>
              <w:spacing w:before="40" w:after="40"/>
            </w:pPr>
            <w:r w:rsidRPr="00BE4830">
              <w:t>Tjänstekonsument</w:t>
            </w:r>
          </w:p>
        </w:tc>
        <w:tc>
          <w:tcPr>
            <w:tcW w:w="6863" w:type="dxa"/>
            <w:tcBorders>
              <w:top w:val="single" w:sz="6" w:space="0" w:color="auto"/>
              <w:left w:val="single" w:sz="6" w:space="0" w:color="auto"/>
              <w:bottom w:val="single" w:sz="6" w:space="0" w:color="auto"/>
              <w:right w:val="single" w:sz="6" w:space="0" w:color="auto"/>
            </w:tcBorders>
          </w:tcPr>
          <w:p w14:paraId="3EA66842" w14:textId="77777777" w:rsidR="00C667C7" w:rsidRPr="00BE4830" w:rsidRDefault="00C667C7" w:rsidP="00072C70">
            <w:pPr>
              <w:spacing w:before="40" w:after="40"/>
            </w:pPr>
            <w:r w:rsidRPr="00BE4830">
              <w:t>Det system som används för att konsumera information. D.v.s. det system som hämtar information som finns registrerad i andra system.</w:t>
            </w:r>
          </w:p>
        </w:tc>
      </w:tr>
      <w:tr w:rsidR="00C667C7" w:rsidRPr="00BE4830" w14:paraId="2273E331" w14:textId="77777777" w:rsidTr="00072C70">
        <w:tc>
          <w:tcPr>
            <w:tcW w:w="1951" w:type="dxa"/>
            <w:tcBorders>
              <w:top w:val="single" w:sz="6" w:space="0" w:color="auto"/>
              <w:left w:val="single" w:sz="6" w:space="0" w:color="auto"/>
              <w:bottom w:val="single" w:sz="6" w:space="0" w:color="auto"/>
              <w:right w:val="single" w:sz="6" w:space="0" w:color="auto"/>
            </w:tcBorders>
          </w:tcPr>
          <w:p w14:paraId="760EF30B" w14:textId="77777777" w:rsidR="00C667C7" w:rsidRPr="00BE4830" w:rsidRDefault="00C667C7" w:rsidP="00072C70">
            <w:pPr>
              <w:spacing w:before="40" w:after="40"/>
            </w:pPr>
            <w:r w:rsidRPr="00BE4830">
              <w:t>Tjänsteplattform</w:t>
            </w:r>
          </w:p>
        </w:tc>
        <w:tc>
          <w:tcPr>
            <w:tcW w:w="6863" w:type="dxa"/>
            <w:tcBorders>
              <w:top w:val="single" w:sz="6" w:space="0" w:color="auto"/>
              <w:left w:val="single" w:sz="6" w:space="0" w:color="auto"/>
              <w:bottom w:val="single" w:sz="6" w:space="0" w:color="auto"/>
              <w:right w:val="single" w:sz="6" w:space="0" w:color="auto"/>
            </w:tcBorders>
          </w:tcPr>
          <w:p w14:paraId="368EE1A9" w14:textId="77777777" w:rsidR="00C667C7" w:rsidRPr="00BE4830" w:rsidRDefault="00C667C7" w:rsidP="00072C70">
            <w:r w:rsidRPr="00BE4830">
              <w:t>Tjänsteplattformen är ett lager som slussar information vidare (som har sin egna interna process).</w:t>
            </w:r>
          </w:p>
        </w:tc>
      </w:tr>
      <w:tr w:rsidR="00C667C7" w:rsidRPr="00BE4830" w14:paraId="3ADE3BB6" w14:textId="77777777" w:rsidTr="00072C70">
        <w:tc>
          <w:tcPr>
            <w:tcW w:w="1951" w:type="dxa"/>
            <w:tcBorders>
              <w:top w:val="single" w:sz="6" w:space="0" w:color="auto"/>
              <w:left w:val="single" w:sz="6" w:space="0" w:color="auto"/>
              <w:bottom w:val="single" w:sz="6" w:space="0" w:color="auto"/>
              <w:right w:val="single" w:sz="6" w:space="0" w:color="auto"/>
            </w:tcBorders>
          </w:tcPr>
          <w:p w14:paraId="52DF9DA0" w14:textId="77777777" w:rsidR="00C667C7" w:rsidRPr="00BE4830" w:rsidRDefault="00C667C7" w:rsidP="00072C70">
            <w:pPr>
              <w:spacing w:before="40" w:after="40"/>
            </w:pPr>
            <w:r w:rsidRPr="00BE4830">
              <w:t>Mellanlager</w:t>
            </w:r>
          </w:p>
        </w:tc>
        <w:tc>
          <w:tcPr>
            <w:tcW w:w="6863" w:type="dxa"/>
            <w:tcBorders>
              <w:top w:val="single" w:sz="6" w:space="0" w:color="auto"/>
              <w:left w:val="single" w:sz="6" w:space="0" w:color="auto"/>
              <w:bottom w:val="single" w:sz="6" w:space="0" w:color="auto"/>
              <w:right w:val="single" w:sz="6" w:space="0" w:color="auto"/>
            </w:tcBorders>
          </w:tcPr>
          <w:p w14:paraId="67AEE042" w14:textId="77777777" w:rsidR="00C667C7" w:rsidRPr="00BE4830" w:rsidRDefault="00C667C7" w:rsidP="00072C70">
            <w:pPr>
              <w:spacing w:before="40" w:after="40"/>
            </w:pPr>
            <w:r w:rsidRPr="00BE4830">
              <w:t xml:space="preserve">Ett system som kan finnas mellan ett källsystem och en annan applikation. Kan användas för att lagra information för uppföljning.  </w:t>
            </w:r>
          </w:p>
        </w:tc>
      </w:tr>
      <w:tr w:rsidR="00C667C7" w:rsidRPr="00BE4830" w14:paraId="07031997" w14:textId="77777777" w:rsidTr="00072C70">
        <w:tc>
          <w:tcPr>
            <w:tcW w:w="1951" w:type="dxa"/>
            <w:tcBorders>
              <w:top w:val="single" w:sz="6" w:space="0" w:color="auto"/>
              <w:left w:val="single" w:sz="6" w:space="0" w:color="auto"/>
              <w:bottom w:val="single" w:sz="6" w:space="0" w:color="auto"/>
              <w:right w:val="single" w:sz="6" w:space="0" w:color="auto"/>
            </w:tcBorders>
          </w:tcPr>
          <w:p w14:paraId="7AA598FE" w14:textId="77777777" w:rsidR="00C667C7" w:rsidRPr="00BE4830" w:rsidRDefault="00C667C7" w:rsidP="00072C70">
            <w:pPr>
              <w:spacing w:before="40" w:after="40"/>
            </w:pPr>
            <w:r w:rsidRPr="00BE4830">
              <w:t>Vårdinformationssystem</w:t>
            </w:r>
          </w:p>
        </w:tc>
        <w:tc>
          <w:tcPr>
            <w:tcW w:w="6863" w:type="dxa"/>
            <w:tcBorders>
              <w:top w:val="single" w:sz="6" w:space="0" w:color="auto"/>
              <w:left w:val="single" w:sz="6" w:space="0" w:color="auto"/>
              <w:bottom w:val="single" w:sz="6" w:space="0" w:color="auto"/>
              <w:right w:val="single" w:sz="6" w:space="0" w:color="auto"/>
            </w:tcBorders>
          </w:tcPr>
          <w:p w14:paraId="3DEB4D59" w14:textId="77777777" w:rsidR="00C667C7" w:rsidRPr="00BE4830" w:rsidRDefault="00C667C7" w:rsidP="00072C70">
            <w:pPr>
              <w:spacing w:before="40" w:after="40"/>
            </w:pPr>
            <w:r w:rsidRPr="00BE4830">
              <w:t>Det system som i detta fall utgör källsystemet som vårdpersonal direkt registrerar/uppdaterar/raderar information i.</w:t>
            </w:r>
          </w:p>
        </w:tc>
      </w:tr>
    </w:tbl>
    <w:p w14:paraId="5E4E6378" w14:textId="77777777" w:rsidR="0039481C" w:rsidRDefault="0039481C" w:rsidP="0039481C">
      <w:pPr>
        <w:rPr>
          <w:color w:val="4F81BD" w:themeColor="accent1"/>
        </w:rPr>
      </w:pPr>
    </w:p>
    <w:p w14:paraId="004ACDC9" w14:textId="77777777" w:rsidR="0039481C" w:rsidRPr="005C3B9C" w:rsidRDefault="0039481C" w:rsidP="0039481C">
      <w:pPr>
        <w:pStyle w:val="Rubrik3"/>
      </w:pPr>
      <w:bookmarkStart w:id="47" w:name="_Toc243452553"/>
      <w:bookmarkStart w:id="48" w:name="_Toc388619138"/>
      <w:r w:rsidRPr="005C3B9C">
        <w:t>Obligatoriska kontrakt</w:t>
      </w:r>
      <w:bookmarkEnd w:id="47"/>
      <w:bookmarkEnd w:id="48"/>
    </w:p>
    <w:p w14:paraId="1FF82ED9" w14:textId="77777777" w:rsidR="00137510" w:rsidRPr="005C3B9C" w:rsidRDefault="00137510" w:rsidP="00137510">
      <w:pPr>
        <w:rPr>
          <w:color w:val="4F81BD" w:themeColor="accent1"/>
        </w:rPr>
      </w:pPr>
      <w:r w:rsidRPr="005C3B9C">
        <w:t>Följande tabell specificerar vilka kontrakt som är obligatoriska att realisera för respektive flöde</w:t>
      </w:r>
      <w:r w:rsidRPr="005C3B9C">
        <w:rPr>
          <w:color w:val="4F81BD" w:themeColor="accent1"/>
        </w:rPr>
        <w:t>.</w:t>
      </w:r>
    </w:p>
    <w:p w14:paraId="0F29F880" w14:textId="77777777" w:rsidR="00137510" w:rsidRPr="005C3B9C" w:rsidRDefault="00137510" w:rsidP="00137510"/>
    <w:tbl>
      <w:tblPr>
        <w:tblW w:w="5670" w:type="dxa"/>
        <w:tblInd w:w="817" w:type="dxa"/>
        <w:tblLayout w:type="fixed"/>
        <w:tblCellMar>
          <w:left w:w="0" w:type="dxa"/>
          <w:right w:w="0" w:type="dxa"/>
        </w:tblCellMar>
        <w:tblLook w:val="04A0" w:firstRow="1" w:lastRow="0" w:firstColumn="1" w:lastColumn="0" w:noHBand="0" w:noVBand="1"/>
      </w:tblPr>
      <w:tblGrid>
        <w:gridCol w:w="3686"/>
        <w:gridCol w:w="992"/>
        <w:gridCol w:w="992"/>
      </w:tblGrid>
      <w:tr w:rsidR="00137510" w:rsidRPr="005C3B9C" w14:paraId="3F441061" w14:textId="77777777" w:rsidTr="00137510">
        <w:tc>
          <w:tcPr>
            <w:tcW w:w="368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82F0CC8" w14:textId="77777777" w:rsidR="00137510" w:rsidRPr="005C3B9C" w:rsidRDefault="00137510" w:rsidP="00A34D56">
            <w:pPr>
              <w:spacing w:before="100" w:beforeAutospacing="1" w:after="100" w:afterAutospacing="1"/>
              <w:rPr>
                <w:rFonts w:ascii="Times New Roman" w:eastAsia="Times New Roman" w:hAnsi="Times New Roman"/>
                <w:b/>
                <w:sz w:val="24"/>
                <w:lang w:eastAsia="sv-SE"/>
              </w:rPr>
            </w:pPr>
            <w:r w:rsidRPr="005C3B9C">
              <w:rPr>
                <w:rFonts w:ascii="Times New Roman" w:eastAsia="Times New Roman" w:hAnsi="Times New Roman"/>
                <w:b/>
                <w:sz w:val="24"/>
                <w:lang w:eastAsia="sv-SE"/>
              </w:rPr>
              <w:t>Tjänstekontrakt</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200A3D09"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1</w:t>
            </w:r>
          </w:p>
        </w:tc>
        <w:tc>
          <w:tcPr>
            <w:tcW w:w="99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vAlign w:val="center"/>
            <w:hideMark/>
          </w:tcPr>
          <w:p w14:paraId="43D436B8" w14:textId="77777777" w:rsidR="00137510" w:rsidRPr="005C3B9C" w:rsidRDefault="00137510" w:rsidP="00A34D56">
            <w:pPr>
              <w:spacing w:before="100" w:beforeAutospacing="1" w:after="100" w:afterAutospacing="1"/>
              <w:jc w:val="center"/>
              <w:rPr>
                <w:rFonts w:ascii="Times New Roman" w:eastAsia="Times New Roman" w:hAnsi="Times New Roman"/>
                <w:b/>
                <w:sz w:val="24"/>
                <w:lang w:eastAsia="sv-SE"/>
              </w:rPr>
            </w:pPr>
            <w:r w:rsidRPr="005C3B9C">
              <w:rPr>
                <w:rFonts w:ascii="Times New Roman" w:eastAsia="Times New Roman" w:hAnsi="Times New Roman"/>
                <w:b/>
                <w:sz w:val="24"/>
                <w:lang w:eastAsia="sv-SE"/>
              </w:rPr>
              <w:t>Flöde 2</w:t>
            </w:r>
          </w:p>
        </w:tc>
      </w:tr>
      <w:tr w:rsidR="00137510" w:rsidRPr="005C3B9C" w14:paraId="344D609D"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135236B"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GetVaccinationHistory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E9C92F7" w14:textId="77777777" w:rsidR="00137510" w:rsidRPr="005C3B9C"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7BEF86E" w14:textId="77777777" w:rsidR="00137510" w:rsidRPr="005C3B9C" w:rsidRDefault="00137510" w:rsidP="00A34D56">
            <w:pPr>
              <w:spacing w:before="100" w:beforeAutospacing="1" w:after="100" w:afterAutospacing="1"/>
              <w:jc w:val="center"/>
              <w:rPr>
                <w:rFonts w:eastAsia="Times New Roman"/>
                <w:sz w:val="24"/>
                <w:lang w:eastAsia="sv-SE"/>
              </w:rPr>
            </w:pPr>
          </w:p>
        </w:tc>
      </w:tr>
      <w:tr w:rsidR="00137510" w:rsidRPr="00BE4830" w14:paraId="44445D1E" w14:textId="77777777" w:rsidTr="00137510">
        <w:tc>
          <w:tcPr>
            <w:tcW w:w="368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8039E9" w14:textId="77777777" w:rsidR="00137510" w:rsidRPr="005C3B9C" w:rsidRDefault="00137510" w:rsidP="00A34D56">
            <w:pPr>
              <w:spacing w:before="100" w:beforeAutospacing="1" w:after="100" w:afterAutospacing="1"/>
              <w:rPr>
                <w:rFonts w:eastAsia="Times New Roman"/>
                <w:sz w:val="24"/>
                <w:lang w:eastAsia="sv-SE"/>
              </w:rPr>
            </w:pPr>
            <w:r w:rsidRPr="005C3B9C">
              <w:rPr>
                <w:rFonts w:eastAsia="Times New Roman"/>
                <w:sz w:val="24"/>
                <w:lang w:eastAsia="sv-SE"/>
              </w:rPr>
              <w:t>GetMedicationHistory</w:t>
            </w: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D3A4F13" w14:textId="77777777" w:rsidR="00137510" w:rsidRPr="005C3B9C" w:rsidRDefault="00137510" w:rsidP="00A34D56">
            <w:pPr>
              <w:spacing w:before="100" w:beforeAutospacing="1" w:after="100" w:afterAutospacing="1"/>
              <w:jc w:val="center"/>
              <w:rPr>
                <w:rFonts w:eastAsia="Times New Roman"/>
                <w:sz w:val="24"/>
                <w:lang w:eastAsia="sv-SE"/>
              </w:rPr>
            </w:pPr>
          </w:p>
        </w:tc>
        <w:tc>
          <w:tcPr>
            <w:tcW w:w="99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0F864EB" w14:textId="77777777" w:rsidR="00137510" w:rsidRPr="00BE4830" w:rsidRDefault="00137510" w:rsidP="00A34D56">
            <w:pPr>
              <w:spacing w:before="100" w:beforeAutospacing="1" w:after="100" w:afterAutospacing="1"/>
              <w:jc w:val="center"/>
              <w:rPr>
                <w:rFonts w:eastAsia="Times New Roman"/>
                <w:sz w:val="24"/>
                <w:lang w:eastAsia="sv-SE"/>
              </w:rPr>
            </w:pPr>
            <w:r w:rsidRPr="005C3B9C">
              <w:rPr>
                <w:rFonts w:eastAsia="Times New Roman"/>
                <w:sz w:val="24"/>
                <w:lang w:eastAsia="sv-SE"/>
              </w:rPr>
              <w:t>X</w:t>
            </w:r>
          </w:p>
        </w:tc>
      </w:tr>
    </w:tbl>
    <w:p w14:paraId="28E07F02" w14:textId="77777777" w:rsidR="0039481C" w:rsidRDefault="0039481C" w:rsidP="0039481C">
      <w:pPr>
        <w:rPr>
          <w:color w:val="4F81BD" w:themeColor="accent1"/>
        </w:rPr>
      </w:pPr>
    </w:p>
    <w:p w14:paraId="47752E11" w14:textId="77777777" w:rsidR="0039481C" w:rsidRPr="00137510" w:rsidRDefault="0039481C" w:rsidP="0039481C">
      <w:pPr>
        <w:pStyle w:val="Rubrik2"/>
      </w:pPr>
      <w:bookmarkStart w:id="49" w:name="_Toc357754849"/>
      <w:bookmarkStart w:id="50" w:name="_Toc243452554"/>
      <w:bookmarkStart w:id="51" w:name="_Toc388619139"/>
      <w:r w:rsidRPr="00137510">
        <w:t>Adressering</w:t>
      </w:r>
      <w:bookmarkEnd w:id="49"/>
      <w:bookmarkEnd w:id="50"/>
      <w:bookmarkEnd w:id="51"/>
    </w:p>
    <w:p w14:paraId="4AB8EDBF" w14:textId="77777777" w:rsidR="00137510" w:rsidRPr="00E146AE" w:rsidRDefault="00137510" w:rsidP="00137510">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77777777" w:rsidR="00137510" w:rsidRDefault="00137510" w:rsidP="00137510">
      <w:r>
        <w:t>Adressering sker i enlighet med RIV Tekniska Anvisningar Översikt, Rev PD2,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rdtext"/>
      </w:pPr>
    </w:p>
    <w:p w14:paraId="15418139" w14:textId="77777777" w:rsidR="00137510" w:rsidRPr="00CC412F" w:rsidRDefault="00137510" w:rsidP="00137510">
      <w:pPr>
        <w:pStyle w:val="Rubrik3"/>
      </w:pPr>
      <w:bookmarkStart w:id="52" w:name="_Toc227077992"/>
      <w:bookmarkStart w:id="53" w:name="_Toc386186829"/>
      <w:bookmarkStart w:id="54" w:name="_Toc388619140"/>
      <w:r w:rsidRPr="00CC412F">
        <w:t>Sammanfattning av adresseringsmodell</w:t>
      </w:r>
      <w:bookmarkEnd w:id="52"/>
      <w:bookmarkEnd w:id="53"/>
      <w:bookmarkEnd w:id="54"/>
    </w:p>
    <w:tbl>
      <w:tblPr>
        <w:tblStyle w:val="Tabellrutnt"/>
        <w:tblW w:w="0" w:type="auto"/>
        <w:tblInd w:w="867" w:type="dxa"/>
        <w:tblLook w:val="04A0" w:firstRow="1" w:lastRow="0" w:firstColumn="1" w:lastColumn="0" w:noHBand="0" w:noVBand="1"/>
      </w:tblPr>
      <w:tblGrid>
        <w:gridCol w:w="3210"/>
        <w:gridCol w:w="3544"/>
      </w:tblGrid>
      <w:tr w:rsidR="00137510" w:rsidRPr="003F45DF" w14:paraId="472DB4D4" w14:textId="77777777" w:rsidTr="00A34D56">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3544"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A34D56">
        <w:tc>
          <w:tcPr>
            <w:tcW w:w="3210" w:type="dxa"/>
          </w:tcPr>
          <w:p w14:paraId="3F7F0AF2" w14:textId="77777777" w:rsidR="00137510" w:rsidRPr="00E146AE" w:rsidRDefault="00137510" w:rsidP="00A34D56">
            <w:r w:rsidRPr="00E146AE">
              <w:t>För alla huvudmän</w:t>
            </w:r>
          </w:p>
        </w:tc>
        <w:tc>
          <w:tcPr>
            <w:tcW w:w="3544" w:type="dxa"/>
          </w:tcPr>
          <w:p w14:paraId="07D3CF44" w14:textId="77777777" w:rsidR="00137510" w:rsidRPr="00E146AE" w:rsidRDefault="00137510" w:rsidP="00A34D56">
            <w:r w:rsidRPr="00E146AE">
              <w:t>Ineras HSA-id</w:t>
            </w:r>
          </w:p>
        </w:tc>
      </w:tr>
      <w:tr w:rsidR="00137510" w:rsidRPr="00E146AE" w14:paraId="0308A7A6" w14:textId="77777777" w:rsidTr="00A34D56">
        <w:tc>
          <w:tcPr>
            <w:tcW w:w="3210" w:type="dxa"/>
          </w:tcPr>
          <w:p w14:paraId="509637C7" w14:textId="77777777" w:rsidR="00137510" w:rsidRPr="00E146AE" w:rsidRDefault="00137510" w:rsidP="00A34D56">
            <w:r w:rsidRPr="00E146AE">
              <w:t>För en huvudman/region</w:t>
            </w:r>
          </w:p>
        </w:tc>
        <w:tc>
          <w:tcPr>
            <w:tcW w:w="3544" w:type="dxa"/>
          </w:tcPr>
          <w:p w14:paraId="2DE69C58" w14:textId="77777777" w:rsidR="00137510" w:rsidRPr="00E146AE" w:rsidRDefault="00137510" w:rsidP="00A34D56">
            <w:r w:rsidRPr="00E146AE">
              <w:t>Huvudmannens/regionens HSA-id</w:t>
            </w:r>
          </w:p>
        </w:tc>
      </w:tr>
      <w:tr w:rsidR="00137510" w:rsidRPr="00E146AE" w14:paraId="51A86166" w14:textId="77777777" w:rsidTr="00A34D56">
        <w:tc>
          <w:tcPr>
            <w:tcW w:w="3210" w:type="dxa"/>
          </w:tcPr>
          <w:p w14:paraId="7E14504F" w14:textId="77777777" w:rsidR="00137510" w:rsidRPr="00E146AE" w:rsidRDefault="00137510" w:rsidP="00A34D56">
            <w:r w:rsidRPr="00E146AE">
              <w:t>För ett källsystem</w:t>
            </w:r>
          </w:p>
        </w:tc>
        <w:tc>
          <w:tcPr>
            <w:tcW w:w="3544"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Rubrik2"/>
      </w:pPr>
      <w:bookmarkStart w:id="55" w:name="_Toc357754850"/>
      <w:bookmarkStart w:id="56" w:name="_Toc243452555"/>
      <w:bookmarkStart w:id="57" w:name="_Toc388619141"/>
      <w:r w:rsidRPr="006E59A7">
        <w:t>Aggregering och engagemangsindex</w:t>
      </w:r>
      <w:bookmarkEnd w:id="55"/>
      <w:bookmarkEnd w:id="56"/>
      <w:bookmarkEnd w:id="57"/>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58" w:name="_Toc224960921"/>
      <w:bookmarkStart w:id="59" w:name="_Toc357754852"/>
      <w:bookmarkStart w:id="60" w:name="_Toc243452557"/>
      <w:r>
        <w:br w:type="page"/>
      </w:r>
    </w:p>
    <w:p w14:paraId="5B8BBD42" w14:textId="5DB76961" w:rsidR="0039481C" w:rsidRDefault="0039481C" w:rsidP="0039481C">
      <w:pPr>
        <w:pStyle w:val="Rubrik1"/>
      </w:pPr>
      <w:bookmarkStart w:id="61" w:name="_Toc388619142"/>
      <w:r>
        <w:lastRenderedPageBreak/>
        <w:t>Tjänstedomänens krav och regler</w:t>
      </w:r>
      <w:bookmarkEnd w:id="58"/>
      <w:bookmarkEnd w:id="59"/>
      <w:bookmarkEnd w:id="60"/>
      <w:bookmarkEnd w:id="61"/>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Rubrik2"/>
        <w:ind w:left="718"/>
      </w:pPr>
      <w:bookmarkStart w:id="62" w:name="_Toc248640896"/>
      <w:bookmarkStart w:id="63" w:name="_Toc386186832"/>
      <w:bookmarkStart w:id="64" w:name="_Toc388619143"/>
      <w:r w:rsidRPr="00CC412F">
        <w:t>Uppdatering av engagemangsindex</w:t>
      </w:r>
      <w:bookmarkEnd w:id="62"/>
      <w:bookmarkEnd w:id="63"/>
      <w:bookmarkEnd w:id="64"/>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45E83797" w14:textId="77777777" w:rsidR="007D77EF" w:rsidRPr="00CC412F" w:rsidRDefault="007D77EF" w:rsidP="007D77EF">
      <w:r w:rsidRPr="00CC412F">
        <w:t>All uppdatering av engagemangsindex sker genom att källsystemet anropar engagemangsindex genom tjänstekontraktet</w:t>
      </w:r>
    </w:p>
    <w:p w14:paraId="78A96D8F" w14:textId="77777777" w:rsidR="007D77EF" w:rsidRPr="00CC412F" w:rsidRDefault="007D77EF" w:rsidP="007D77EF">
      <w:r w:rsidRPr="00CC412F">
        <w:tab/>
        <w:t>urn:riv:itintegration:engagementindex:UpdateResponder:1 (”index-push”)</w:t>
      </w:r>
    </w:p>
    <w:p w14:paraId="16DCEF67" w14:textId="77777777" w:rsidR="007D77EF" w:rsidRPr="00CC412F" w:rsidRDefault="007D77EF" w:rsidP="007D77EF">
      <w:r w:rsidRPr="00CC412F">
        <w:t>eller genom att erbjuda tjänstekontraktet</w:t>
      </w:r>
    </w:p>
    <w:p w14:paraId="34D8FDFD" w14:textId="77777777" w:rsidR="007D77EF" w:rsidRPr="00CC412F" w:rsidRDefault="007D77EF" w:rsidP="007D77EF">
      <w:r w:rsidRPr="00CC412F">
        <w:tab/>
        <w:t>urn:riv:itintegration:engagementindex:GetUpdatesResponder:1 (”index-pull”).</w:t>
      </w:r>
    </w:p>
    <w:p w14:paraId="039495E6" w14:textId="77777777"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rd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rd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rdtext"/>
              <w:rPr>
                <w:b/>
              </w:rPr>
            </w:pPr>
            <w:r w:rsidRPr="00554C0F">
              <w:rPr>
                <w:b/>
              </w:rPr>
              <w:t>Format</w:t>
            </w:r>
          </w:p>
        </w:tc>
        <w:tc>
          <w:tcPr>
            <w:tcW w:w="788" w:type="dxa"/>
            <w:shd w:val="clear" w:color="auto" w:fill="D9D9D9"/>
          </w:tcPr>
          <w:p w14:paraId="38C7737B" w14:textId="77777777" w:rsidR="007D77EF" w:rsidRPr="00554C0F" w:rsidRDefault="007D77EF" w:rsidP="00A34D56">
            <w:pPr>
              <w:pStyle w:val="Brd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rd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rd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rd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rd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Tjänstekontrakt genom vilket den information som indexposten avser kan hämtas. Anges med kortform enligt tabell nedan.</w:t>
            </w:r>
          </w:p>
        </w:tc>
        <w:tc>
          <w:tcPr>
            <w:tcW w:w="1330" w:type="dxa"/>
            <w:shd w:val="clear" w:color="auto" w:fill="auto"/>
          </w:tcPr>
          <w:p w14:paraId="5C6D7A2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Referens till informationskällan enligt </w:t>
            </w:r>
            <w:r w:rsidRPr="00BE4830">
              <w:rPr>
                <w:rFonts w:ascii="Georgia" w:hAnsi="Georgia"/>
                <w:sz w:val="20"/>
                <w:szCs w:val="20"/>
              </w:rPr>
              <w:lastRenderedPageBreak/>
              <w:t>tjänste-domänens definition</w:t>
            </w:r>
          </w:p>
        </w:tc>
        <w:tc>
          <w:tcPr>
            <w:tcW w:w="2303" w:type="dxa"/>
            <w:shd w:val="clear" w:color="auto" w:fill="auto"/>
          </w:tcPr>
          <w:p w14:paraId="38E6E3E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 xml:space="preserve">Logisk adress enligt adresseringsmodell för den tjänstedomän som </w:t>
            </w:r>
            <w:r w:rsidRPr="00BE4830">
              <w:rPr>
                <w:rFonts w:ascii="Georgia" w:hAnsi="Georgia"/>
                <w:sz w:val="20"/>
                <w:szCs w:val="20"/>
              </w:rPr>
              <w:lastRenderedPageBreak/>
              <w:t>anges av fältet Service Domain.</w:t>
            </w:r>
          </w:p>
        </w:tc>
        <w:tc>
          <w:tcPr>
            <w:tcW w:w="788" w:type="dxa"/>
            <w:shd w:val="clear" w:color="auto" w:fill="auto"/>
          </w:tcPr>
          <w:p w14:paraId="0CC11D4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678C43B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rd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w:t>
            </w:r>
            <w:r w:rsidRPr="00BE4830">
              <w:rPr>
                <w:rFonts w:ascii="Georgia" w:hAnsi="Georgia"/>
                <w:sz w:val="20"/>
                <w:szCs w:val="20"/>
              </w:rPr>
              <w:lastRenderedPageBreak/>
              <w:t>tjänstedomänen i fråga. Detta är inte 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rd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rd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6DE291CC" w:rsidR="007D77EF" w:rsidRPr="003A6D72" w:rsidRDefault="009538C9" w:rsidP="00A34D56">
            <w:pPr>
              <w:rPr>
                <w:color w:val="000000"/>
              </w:rPr>
            </w:pPr>
            <w:r>
              <w:rPr>
                <w:color w:val="000000"/>
              </w:rPr>
              <w:t>caa-</w:t>
            </w:r>
            <w:r w:rsidR="007D77EF">
              <w:rPr>
                <w:color w:val="000000"/>
              </w:rPr>
              <w:t>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278D6B3B" w:rsidR="007D77EF" w:rsidRPr="003A6D72" w:rsidRDefault="009538C9" w:rsidP="00A34D56">
            <w:pPr>
              <w:rPr>
                <w:color w:val="000000"/>
              </w:rPr>
            </w:pPr>
            <w:r>
              <w:rPr>
                <w:color w:val="000000"/>
              </w:rPr>
              <w:t>caa-</w:t>
            </w:r>
            <w:r w:rsidR="007D77EF">
              <w:rPr>
                <w:color w:val="000000"/>
              </w:rPr>
              <w:t>mh</w:t>
            </w:r>
          </w:p>
        </w:tc>
      </w:tr>
    </w:tbl>
    <w:p w14:paraId="41F835DB" w14:textId="77777777" w:rsidR="0039481C" w:rsidRDefault="0039481C" w:rsidP="0039481C"/>
    <w:p w14:paraId="6A36E880" w14:textId="77777777" w:rsidR="0039481C" w:rsidRDefault="0039481C" w:rsidP="0039481C">
      <w:pPr>
        <w:pStyle w:val="Rubrik2"/>
      </w:pPr>
      <w:bookmarkStart w:id="65" w:name="_Toc357754853"/>
      <w:bookmarkStart w:id="66" w:name="_Toc243452558"/>
      <w:bookmarkStart w:id="67" w:name="_Ref387327755"/>
      <w:bookmarkStart w:id="68" w:name="_Ref387327757"/>
      <w:bookmarkStart w:id="69" w:name="_Ref387653679"/>
      <w:bookmarkStart w:id="70" w:name="_Ref388347276"/>
      <w:bookmarkStart w:id="71" w:name="_Toc388619144"/>
      <w:r>
        <w:t>Informationssäkerhet och juridik</w:t>
      </w:r>
      <w:bookmarkEnd w:id="65"/>
      <w:bookmarkEnd w:id="66"/>
      <w:bookmarkEnd w:id="67"/>
      <w:bookmarkEnd w:id="68"/>
      <w:bookmarkEnd w:id="69"/>
      <w:bookmarkEnd w:id="70"/>
      <w:bookmarkEnd w:id="71"/>
    </w:p>
    <w:p w14:paraId="699F96A6" w14:textId="77777777" w:rsidR="007D77EF" w:rsidRPr="00CC412F" w:rsidRDefault="007D77EF" w:rsidP="007D77EF">
      <w:pPr>
        <w:pStyle w:val="Rubrik3"/>
      </w:pPr>
      <w:bookmarkStart w:id="72" w:name="_Toc219337771"/>
      <w:bookmarkStart w:id="73" w:name="_Toc227077995"/>
      <w:bookmarkStart w:id="74" w:name="_Toc245231399"/>
      <w:bookmarkStart w:id="75" w:name="_Toc386186834"/>
      <w:bookmarkStart w:id="76" w:name="_Toc388619145"/>
      <w:r w:rsidRPr="00CC412F">
        <w:t>Medarbetarens direktåtkomst</w:t>
      </w:r>
      <w:bookmarkEnd w:id="72"/>
      <w:bookmarkEnd w:id="73"/>
      <w:bookmarkEnd w:id="74"/>
      <w:bookmarkEnd w:id="75"/>
      <w:bookmarkEnd w:id="76"/>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6AB906AA" w14:textId="77777777" w:rsidR="007D77EF" w:rsidRDefault="007D77EF" w:rsidP="007D77EF">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Rubrik3"/>
      </w:pPr>
      <w:bookmarkStart w:id="77" w:name="_Toc219337772"/>
      <w:bookmarkStart w:id="78" w:name="_Toc227077996"/>
      <w:bookmarkStart w:id="79" w:name="_Toc229537043"/>
      <w:bookmarkStart w:id="80" w:name="_Toc245231400"/>
      <w:bookmarkStart w:id="81" w:name="_Toc386186835"/>
      <w:bookmarkStart w:id="82" w:name="_Toc388619146"/>
      <w:r w:rsidRPr="007D77EF">
        <w:t>Patientens direktåtkomst</w:t>
      </w:r>
      <w:bookmarkEnd w:id="77"/>
      <w:bookmarkEnd w:id="78"/>
      <w:bookmarkEnd w:id="79"/>
      <w:bookmarkEnd w:id="80"/>
      <w:bookmarkEnd w:id="81"/>
      <w:bookmarkEnd w:id="82"/>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w:t>
      </w:r>
      <w:r>
        <w:lastRenderedPageBreak/>
        <w:t>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Rubrik3"/>
      </w:pPr>
      <w:bookmarkStart w:id="83" w:name="_Toc219337773"/>
      <w:bookmarkStart w:id="84" w:name="_Toc227077997"/>
      <w:bookmarkStart w:id="85" w:name="_Toc245231401"/>
      <w:bookmarkStart w:id="86" w:name="_Toc386186836"/>
      <w:bookmarkStart w:id="87" w:name="_Toc388619147"/>
      <w:r w:rsidRPr="00CC412F">
        <w:t>Generellt</w:t>
      </w:r>
      <w:bookmarkEnd w:id="83"/>
      <w:bookmarkEnd w:id="84"/>
      <w:bookmarkEnd w:id="85"/>
      <w:bookmarkEnd w:id="86"/>
      <w:bookmarkEnd w:id="87"/>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388619148"/>
      <w:r>
        <w:t>Icke funktionella krav</w:t>
      </w:r>
      <w:bookmarkEnd w:id="88"/>
      <w:bookmarkEnd w:id="89"/>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388619149"/>
      <w:r>
        <w:t>SLA krav</w:t>
      </w:r>
      <w:bookmarkEnd w:id="90"/>
      <w:bookmarkEnd w:id="91"/>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rd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w:t>
            </w:r>
            <w:r w:rsidRPr="00CC412F">
              <w:lastRenderedPageBreak/>
              <w:t>desto bättre. Ett riktmärke är att försöka 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rdtext"/>
      </w:pPr>
    </w:p>
    <w:p w14:paraId="190198DE" w14:textId="776915BC" w:rsidR="0039481C" w:rsidRDefault="0039481C" w:rsidP="0039481C">
      <w:pPr>
        <w:pStyle w:val="Rubrik3"/>
      </w:pPr>
      <w:bookmarkStart w:id="92" w:name="_Toc243452561"/>
      <w:bookmarkStart w:id="93" w:name="_Toc388619150"/>
      <w:r>
        <w:t>Övriga krav</w:t>
      </w:r>
      <w:bookmarkEnd w:id="92"/>
      <w:r w:rsidR="00B635F7">
        <w:t xml:space="preserve"> och regler</w:t>
      </w:r>
      <w:bookmarkEnd w:id="93"/>
    </w:p>
    <w:p w14:paraId="1573C470" w14:textId="5EEB3C0A" w:rsidR="00B635F7" w:rsidRPr="00CC412F" w:rsidRDefault="00B635F7" w:rsidP="00B635F7">
      <w:pPr>
        <w:pStyle w:val="Rubrik4"/>
      </w:pPr>
      <w:r w:rsidRPr="00CC412F">
        <w:t>Gemensamma konsumentregler</w:t>
      </w:r>
    </w:p>
    <w:p w14:paraId="1543A8F9" w14:textId="77777777" w:rsidR="00B635F7" w:rsidRPr="00CC412F" w:rsidRDefault="00B635F7" w:rsidP="00B635F7">
      <w:r w:rsidRPr="00CC412F">
        <w:t>R1: Filtrera enligt flagga ”patientAccessAllowed”</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Rubrik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Rubrik4"/>
      </w:pPr>
      <w:r w:rsidRPr="000C5BDE">
        <w:t>Format för datum och tidpunkter</w:t>
      </w:r>
    </w:p>
    <w:p w14:paraId="24F9BE3D" w14:textId="77777777" w:rsidR="00B635F7" w:rsidRPr="000C5BDE" w:rsidRDefault="00B635F7" w:rsidP="00B635F7">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523025">
        <w:t>R7</w:t>
      </w:r>
      <w:r w:rsidRPr="00F81D11">
        <w:fldChar w:fldCharType="end"/>
      </w:r>
      <w:r w:rsidRPr="00D203BA">
        <w:t>]).</w:t>
      </w:r>
    </w:p>
    <w:p w14:paraId="1C03E941" w14:textId="77777777" w:rsidR="00B635F7" w:rsidRPr="00CC412F" w:rsidRDefault="00B635F7" w:rsidP="00B635F7">
      <w:r w:rsidRPr="000C5BDE">
        <w:t>Tidpunkter anges alltid på formatet ”ÅÅÅÅMMDDttmmss”, vilket motsvarar den ISO 8601-kompatibla formatbeskrivningen ”YYYYMMDDhhmmss”.</w:t>
      </w:r>
    </w:p>
    <w:p w14:paraId="5D1813D7" w14:textId="77777777" w:rsidR="00B635F7" w:rsidRPr="00CC412F" w:rsidRDefault="00B635F7" w:rsidP="00B635F7">
      <w:pPr>
        <w:rPr>
          <w:b/>
        </w:rPr>
      </w:pPr>
    </w:p>
    <w:p w14:paraId="7FBE05E7" w14:textId="77777777" w:rsidR="00B635F7" w:rsidRPr="00CC412F" w:rsidRDefault="00B635F7" w:rsidP="00B635F7">
      <w:pPr>
        <w:pStyle w:val="Rubrik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Rubrik2"/>
      </w:pPr>
      <w:bookmarkStart w:id="94" w:name="_Toc357754854"/>
      <w:bookmarkStart w:id="95" w:name="_Toc243452562"/>
      <w:bookmarkStart w:id="96" w:name="_Ref388258616"/>
      <w:bookmarkStart w:id="97" w:name="_Ref388258646"/>
      <w:bookmarkStart w:id="98" w:name="_Toc388619151"/>
      <w:bookmarkStart w:id="99" w:name="_Toc224960922"/>
      <w:bookmarkStart w:id="100" w:name="_Toc357754855"/>
      <w:bookmarkEnd w:id="19"/>
      <w:bookmarkEnd w:id="20"/>
      <w:bookmarkEnd w:id="21"/>
      <w:r>
        <w:t>Felhantering</w:t>
      </w:r>
      <w:bookmarkEnd w:id="94"/>
      <w:bookmarkEnd w:id="95"/>
      <w:bookmarkEnd w:id="96"/>
      <w:bookmarkEnd w:id="97"/>
      <w:bookmarkEnd w:id="98"/>
    </w:p>
    <w:p w14:paraId="6FAF04D9" w14:textId="77777777" w:rsidR="0039481C" w:rsidRDefault="0039481C" w:rsidP="0039481C">
      <w:pPr>
        <w:pStyle w:val="Rubrik3"/>
      </w:pPr>
      <w:bookmarkStart w:id="101" w:name="_Toc243452563"/>
      <w:bookmarkStart w:id="102" w:name="_Toc388619152"/>
      <w:r>
        <w:t>Krav på en tjänsteproducent</w:t>
      </w:r>
      <w:bookmarkEnd w:id="101"/>
      <w:bookmarkEnd w:id="102"/>
    </w:p>
    <w:p w14:paraId="2859FC09" w14:textId="77777777" w:rsidR="0039481C" w:rsidRDefault="0039481C" w:rsidP="0039481C">
      <w:pPr>
        <w:pStyle w:val="Rubrik4"/>
      </w:pPr>
      <w:r>
        <w:t xml:space="preserve">Logiska fel </w:t>
      </w:r>
    </w:p>
    <w:p w14:paraId="2E083816" w14:textId="77777777" w:rsidR="00EC7763" w:rsidRDefault="00EC7763" w:rsidP="00EC7763">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A34D56">
        <w:tc>
          <w:tcPr>
            <w:tcW w:w="1843"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693" w:type="dxa"/>
            <w:shd w:val="clear" w:color="auto" w:fill="D9D9D9" w:themeFill="background1" w:themeFillShade="D9"/>
          </w:tcPr>
          <w:p w14:paraId="25A766FB" w14:textId="77777777" w:rsidR="00EC7763" w:rsidRPr="00D957CA" w:rsidRDefault="00EC7763" w:rsidP="00A34D56">
            <w:pPr>
              <w:rPr>
                <w:b/>
              </w:rPr>
            </w:pPr>
            <w:r>
              <w:rPr>
                <w:b/>
              </w:rPr>
              <w:t>Värde</w:t>
            </w:r>
          </w:p>
        </w:tc>
        <w:tc>
          <w:tcPr>
            <w:tcW w:w="5152"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A34D56">
        <w:tc>
          <w:tcPr>
            <w:tcW w:w="1843" w:type="dxa"/>
          </w:tcPr>
          <w:p w14:paraId="2DB5DFE6" w14:textId="77777777" w:rsidR="00EC7763" w:rsidRPr="003A63C7" w:rsidRDefault="00EC7763" w:rsidP="00A34D56">
            <w:r>
              <w:t>Ogiltig begäran</w:t>
            </w:r>
          </w:p>
        </w:tc>
        <w:tc>
          <w:tcPr>
            <w:tcW w:w="2693" w:type="dxa"/>
          </w:tcPr>
          <w:p w14:paraId="355B3945" w14:textId="77777777" w:rsidR="00EC7763" w:rsidRPr="003A63C7" w:rsidRDefault="00EC7763" w:rsidP="00A34D56">
            <w:r>
              <w:t>INVALID_REQUEST</w:t>
            </w:r>
          </w:p>
        </w:tc>
        <w:tc>
          <w:tcPr>
            <w:tcW w:w="5152"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r w:rsidR="00EC7763" w:rsidRPr="004858FF" w14:paraId="53DD3B3E" w14:textId="77777777" w:rsidTr="00A34D56">
        <w:tc>
          <w:tcPr>
            <w:tcW w:w="1843" w:type="dxa"/>
          </w:tcPr>
          <w:p w14:paraId="75EEA660" w14:textId="77777777" w:rsidR="00EC7763" w:rsidRPr="003A63C7" w:rsidRDefault="00EC7763" w:rsidP="00A34D56">
            <w:r>
              <w:t>Transformationsfel</w:t>
            </w:r>
          </w:p>
        </w:tc>
        <w:tc>
          <w:tcPr>
            <w:tcW w:w="2693" w:type="dxa"/>
          </w:tcPr>
          <w:p w14:paraId="5F719E32" w14:textId="77777777" w:rsidR="00EC7763" w:rsidRPr="003A63C7" w:rsidRDefault="00EC7763" w:rsidP="00A34D56">
            <w:r w:rsidRPr="002B605E">
              <w:t>TRANSFORMATION_ERROR</w:t>
            </w:r>
          </w:p>
        </w:tc>
        <w:tc>
          <w:tcPr>
            <w:tcW w:w="5152" w:type="dxa"/>
          </w:tcPr>
          <w:p w14:paraId="24CEBE9B" w14:textId="77777777" w:rsidR="00EC7763" w:rsidRPr="002B605E" w:rsidRDefault="00EC7763" w:rsidP="00A34D56">
            <w:r w:rsidRPr="002B605E">
              <w:t xml:space="preserve">Informationsmängden som skickats kan ej översättas till mottagande systems format. Denna felkod kan uppträda i inledande tester av tjänstekontrakten och skall ej finnas vid produktionsklara system. </w:t>
            </w:r>
          </w:p>
          <w:p w14:paraId="2A72FD01" w14:textId="77777777" w:rsidR="00EC7763" w:rsidRDefault="00EC7763" w:rsidP="00A34D56"/>
          <w:p w14:paraId="1860C7C9" w14:textId="77777777" w:rsidR="00EC7763" w:rsidRPr="003A63C7" w:rsidRDefault="00EC7763" w:rsidP="00A34D56">
            <w:r w:rsidRPr="002B605E">
              <w:t>En omsändning av inform</w:t>
            </w:r>
            <w:r>
              <w:t xml:space="preserve">ation kommer att ge samma fel. </w:t>
            </w:r>
          </w:p>
        </w:tc>
      </w:tr>
      <w:tr w:rsidR="00EC7763" w:rsidRPr="004858FF" w14:paraId="58D180DB" w14:textId="77777777" w:rsidTr="00A34D56">
        <w:tc>
          <w:tcPr>
            <w:tcW w:w="1843" w:type="dxa"/>
          </w:tcPr>
          <w:p w14:paraId="69368F77" w14:textId="77777777" w:rsidR="00EC7763" w:rsidRPr="003A63C7" w:rsidRDefault="00EC7763" w:rsidP="00A34D56">
            <w:r>
              <w:t>Applikationsfel</w:t>
            </w:r>
          </w:p>
        </w:tc>
        <w:tc>
          <w:tcPr>
            <w:tcW w:w="2693" w:type="dxa"/>
          </w:tcPr>
          <w:p w14:paraId="6D2AAF2E" w14:textId="77777777" w:rsidR="00EC7763" w:rsidRPr="003A63C7" w:rsidRDefault="00EC7763" w:rsidP="00A34D56">
            <w:r>
              <w:t>APPLICATION_ERROR</w:t>
            </w:r>
          </w:p>
        </w:tc>
        <w:tc>
          <w:tcPr>
            <w:tcW w:w="5152" w:type="dxa"/>
          </w:tcPr>
          <w:p w14:paraId="198F6795" w14:textId="77777777" w:rsidR="00EC7763" w:rsidRPr="002B605E" w:rsidRDefault="00EC7763" w:rsidP="00A34D56">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2D8579F3" w14:textId="77777777" w:rsidR="00EC7763" w:rsidRPr="002B605E" w:rsidRDefault="00EC7763" w:rsidP="00A34D56"/>
          <w:p w14:paraId="74A4294E" w14:textId="77777777" w:rsidR="00EC7763" w:rsidRPr="003A63C7" w:rsidRDefault="00EC7763" w:rsidP="00A34D56">
            <w:r w:rsidRPr="002B605E">
              <w:t>En omsändning av informationen kan</w:t>
            </w:r>
            <w:r>
              <w:t xml:space="preserve"> lyckas beroende på typ av fel som anges i result.subCode.</w:t>
            </w:r>
          </w:p>
        </w:tc>
      </w:tr>
      <w:tr w:rsidR="00EC7763" w14:paraId="4AB707D7" w14:textId="77777777" w:rsidTr="00A34D56">
        <w:tc>
          <w:tcPr>
            <w:tcW w:w="1843" w:type="dxa"/>
          </w:tcPr>
          <w:p w14:paraId="78494492" w14:textId="77777777" w:rsidR="00EC7763" w:rsidRPr="003A63C7" w:rsidRDefault="00EC7763" w:rsidP="00A34D56">
            <w:r>
              <w:t>Tekniskt fel</w:t>
            </w:r>
          </w:p>
        </w:tc>
        <w:tc>
          <w:tcPr>
            <w:tcW w:w="2693" w:type="dxa"/>
          </w:tcPr>
          <w:p w14:paraId="2DD88E46" w14:textId="77777777" w:rsidR="00EC7763" w:rsidRPr="003A63C7" w:rsidRDefault="00EC7763" w:rsidP="00A34D56">
            <w:r w:rsidRPr="002B605E">
              <w:t>TECHNICAL_ERROR</w:t>
            </w:r>
          </w:p>
        </w:tc>
        <w:tc>
          <w:tcPr>
            <w:tcW w:w="5152" w:type="dxa"/>
          </w:tcPr>
          <w:p w14:paraId="67D6E95F" w14:textId="77777777" w:rsidR="00EC7763" w:rsidRPr="002B605E" w:rsidRDefault="00EC7763" w:rsidP="00A34D56">
            <w:r w:rsidRPr="002B605E">
              <w:t xml:space="preserve">Ett fel inträffade som inte har med skickad information att göra. Denna typ av fel kan fås om </w:t>
            </w:r>
          </w:p>
          <w:p w14:paraId="3AC3C877" w14:textId="77777777" w:rsidR="00EC7763" w:rsidRPr="002B605E" w:rsidRDefault="00EC7763" w:rsidP="00A34D56">
            <w:r w:rsidRPr="002B605E">
              <w:t xml:space="preserve">mottagande system ej svarar (time-out) eller liknande fel. </w:t>
            </w:r>
          </w:p>
          <w:p w14:paraId="03EE46BD" w14:textId="77777777" w:rsidR="00EC7763" w:rsidRPr="002B605E" w:rsidRDefault="00EC7763" w:rsidP="00A34D56"/>
          <w:p w14:paraId="671C7B67" w14:textId="77777777" w:rsidR="00EC7763" w:rsidRPr="003A63C7" w:rsidRDefault="00EC7763" w:rsidP="00A34D56">
            <w:r w:rsidRPr="002B605E">
              <w:t xml:space="preserve">En omsändning av informationen bör göras enligt </w:t>
            </w:r>
            <w:r w:rsidRPr="002B605E">
              <w:lastRenderedPageBreak/>
              <w:t xml:space="preserve">ett förutbestämt schema, dock </w:t>
            </w:r>
            <w:r>
              <w:t>med ett begränsat antal försök.</w:t>
            </w:r>
          </w:p>
        </w:tc>
      </w:tr>
    </w:tbl>
    <w:p w14:paraId="1521A2C9" w14:textId="77777777" w:rsidR="0039481C" w:rsidRDefault="0039481C" w:rsidP="0039481C">
      <w:pPr>
        <w:pStyle w:val="Brdtext"/>
      </w:pPr>
    </w:p>
    <w:p w14:paraId="466EAB85" w14:textId="77777777" w:rsidR="0039481C" w:rsidRDefault="0039481C" w:rsidP="0039481C">
      <w:pPr>
        <w:rPr>
          <w:color w:val="4F81BD" w:themeColor="accent1"/>
        </w:rPr>
      </w:pPr>
    </w:p>
    <w:p w14:paraId="1EB6F77E" w14:textId="77777777" w:rsidR="0039481C" w:rsidRDefault="0039481C" w:rsidP="0039481C">
      <w:pPr>
        <w:pStyle w:val="Rubrik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Rubrik3"/>
      </w:pPr>
      <w:bookmarkStart w:id="103" w:name="_Toc243452564"/>
      <w:bookmarkStart w:id="104" w:name="_Toc388619153"/>
      <w:r>
        <w:t>Krav på en tjänstekonsument</w:t>
      </w:r>
      <w:bookmarkEnd w:id="103"/>
      <w:bookmarkEnd w:id="104"/>
    </w:p>
    <w:p w14:paraId="76690270" w14:textId="77777777" w:rsidR="00EC7763" w:rsidRPr="00CC412F" w:rsidRDefault="00EC7763" w:rsidP="00EC7763">
      <w:pPr>
        <w:pStyle w:val="Rubrik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Rubrik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5" w:name="_Toc243452565"/>
      <w:r>
        <w:br w:type="page"/>
      </w:r>
    </w:p>
    <w:p w14:paraId="241B816E" w14:textId="6192E4BC" w:rsidR="00380FE2" w:rsidRPr="00CC412F" w:rsidRDefault="00380FE2" w:rsidP="00380FE2">
      <w:pPr>
        <w:pStyle w:val="Rubrik1"/>
      </w:pPr>
      <w:bookmarkStart w:id="106" w:name="_Toc388619154"/>
      <w:r w:rsidRPr="00CC412F">
        <w:lastRenderedPageBreak/>
        <w:t>Gemensamma informationskomponenter</w:t>
      </w:r>
      <w:bookmarkEnd w:id="106"/>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Rubrik1"/>
      </w:pPr>
      <w:bookmarkStart w:id="107" w:name="_Toc388619155"/>
      <w:r>
        <w:lastRenderedPageBreak/>
        <w:t xml:space="preserve">Tjänstedomänens </w:t>
      </w:r>
      <w:bookmarkEnd w:id="99"/>
      <w:r>
        <w:t>meddelandemodeller</w:t>
      </w:r>
      <w:bookmarkEnd w:id="100"/>
      <w:bookmarkEnd w:id="105"/>
      <w:bookmarkEnd w:id="107"/>
    </w:p>
    <w:p w14:paraId="062125DB" w14:textId="77777777" w:rsidR="0039481C" w:rsidRDefault="0039481C" w:rsidP="0039481C">
      <w:bookmarkStart w:id="108"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Rubrik2"/>
      </w:pPr>
      <w:bookmarkStart w:id="109" w:name="_Toc357754856"/>
      <w:bookmarkStart w:id="110" w:name="_Toc243452566"/>
      <w:bookmarkStart w:id="111" w:name="_Toc388619156"/>
      <w:r>
        <w:t>MIM</w:t>
      </w:r>
      <w:bookmarkEnd w:id="109"/>
      <w:bookmarkEnd w:id="110"/>
      <w:bookmarkEnd w:id="111"/>
      <w:r>
        <w:t xml:space="preserve"> </w:t>
      </w:r>
    </w:p>
    <w:p w14:paraId="0D38BE46" w14:textId="77777777" w:rsidR="00380FE2" w:rsidRDefault="00380FE2" w:rsidP="00380FE2">
      <w:pPr>
        <w:pStyle w:val="Rubrik3"/>
      </w:pPr>
      <w:bookmarkStart w:id="112" w:name="_Toc388619157"/>
      <w:r>
        <w:t>GetVaccinationHistory</w:t>
      </w:r>
      <w:bookmarkEnd w:id="112"/>
    </w:p>
    <w:p w14:paraId="54E82AFE" w14:textId="2FE7041F" w:rsidR="00380FE2" w:rsidRDefault="00D15CF1" w:rsidP="00380FE2">
      <w:pPr>
        <w:pStyle w:val="Brd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rdtext"/>
        <w:tabs>
          <w:tab w:val="left" w:pos="567"/>
        </w:tabs>
        <w:ind w:right="838"/>
      </w:pPr>
    </w:p>
    <w:p w14:paraId="720D2C69" w14:textId="77777777" w:rsidR="00380FE2" w:rsidRDefault="00380FE2" w:rsidP="00380FE2">
      <w:pPr>
        <w:pStyle w:val="Brd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eastAsia="sv-SE"/>
        </w:rPr>
        <w:drawing>
          <wp:inline distT="0" distB="0" distL="0" distR="0" wp14:anchorId="61573A62" wp14:editId="6DEEFB42">
            <wp:extent cx="6645910" cy="4112766"/>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112766"/>
                    </a:xfrm>
                    <a:prstGeom prst="rect">
                      <a:avLst/>
                    </a:prstGeom>
                  </pic:spPr>
                </pic:pic>
              </a:graphicData>
            </a:graphic>
          </wp:inline>
        </w:drawing>
      </w:r>
    </w:p>
    <w:p w14:paraId="0808D5D5" w14:textId="0CB3ADE9" w:rsidR="00C667C7" w:rsidRPr="00BA1F56" w:rsidRDefault="00C667C7" w:rsidP="00C667C7">
      <w:pPr>
        <w:pStyle w:val="Beskrivning"/>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ellrutnt"/>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3" w:name="_Toc176141590"/>
            <w:bookmarkStart w:id="114" w:name="_Toc176141594"/>
            <w:bookmarkStart w:id="115" w:name="_Toc182360207"/>
            <w:bookmarkStart w:id="116" w:name="_Toc182360366"/>
            <w:bookmarkStart w:id="117" w:name="_Toc182362292"/>
            <w:bookmarkEnd w:id="113"/>
            <w:bookmarkEnd w:id="114"/>
            <w:bookmarkEnd w:id="115"/>
            <w:bookmarkEnd w:id="116"/>
            <w:bookmarkEnd w:id="117"/>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914082"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914082"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914082"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914082"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914082"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914082"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914082"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914082"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914082"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914082"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914082"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914082"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914082"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914082"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914082"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914082"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914082"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914082"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914082"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914082"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914082"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914082"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914082"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914082"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914082"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914082"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914082"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914082"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914082"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914082"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914082"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914082"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914082"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914082"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914082"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914082"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914082"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914082"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914082"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914082"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914082"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914082"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914082"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914082"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914082"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914082"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914082"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r w:rsidR="002A29A1" w:rsidRPr="00ED51E0" w14:paraId="3EE4E39C" w14:textId="77777777" w:rsidTr="00C933F7">
        <w:trPr>
          <w:trHeight w:val="397"/>
        </w:trPr>
        <w:tc>
          <w:tcPr>
            <w:tcW w:w="1809" w:type="dxa"/>
            <w:shd w:val="clear" w:color="auto" w:fill="D9D9D9" w:themeFill="background1" w:themeFillShade="D9"/>
            <w:vAlign w:val="center"/>
          </w:tcPr>
          <w:p w14:paraId="3F6716DA" w14:textId="77777777" w:rsidR="002A29A1" w:rsidRPr="00ED51E0" w:rsidRDefault="002A29A1" w:rsidP="00C933F7">
            <w:pPr>
              <w:rPr>
                <w:szCs w:val="20"/>
              </w:rPr>
            </w:pPr>
            <w:r w:rsidRPr="00ED51E0">
              <w:rPr>
                <w:szCs w:val="20"/>
              </w:rPr>
              <w:t>RelationType</w:t>
            </w:r>
          </w:p>
        </w:tc>
        <w:tc>
          <w:tcPr>
            <w:tcW w:w="2977" w:type="dxa"/>
            <w:shd w:val="clear" w:color="auto" w:fill="D9D9D9" w:themeFill="background1" w:themeFillShade="D9"/>
            <w:vAlign w:val="center"/>
          </w:tcPr>
          <w:p w14:paraId="70E47B93" w14:textId="77777777" w:rsidR="002A29A1" w:rsidRPr="00ED51E0" w:rsidRDefault="002A29A1" w:rsidP="00C933F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865A7D9" w14:textId="77777777" w:rsidR="002A29A1" w:rsidRPr="00ED51E0" w:rsidRDefault="002A29A1" w:rsidP="00C933F7">
            <w:pPr>
              <w:autoSpaceDE w:val="0"/>
              <w:autoSpaceDN w:val="0"/>
              <w:adjustRightInd w:val="0"/>
              <w:spacing w:line="240" w:lineRule="auto"/>
              <w:rPr>
                <w:rFonts w:cs="Consolas"/>
                <w:spacing w:val="-1"/>
                <w:szCs w:val="20"/>
              </w:rPr>
            </w:pPr>
          </w:p>
        </w:tc>
      </w:tr>
      <w:tr w:rsidR="002A29A1" w:rsidRPr="009C4747" w14:paraId="248CE88B" w14:textId="77777777" w:rsidTr="00C933F7">
        <w:trPr>
          <w:trHeight w:val="397"/>
        </w:trPr>
        <w:tc>
          <w:tcPr>
            <w:tcW w:w="1809" w:type="dxa"/>
            <w:vAlign w:val="center"/>
          </w:tcPr>
          <w:p w14:paraId="6DFC9EDA" w14:textId="77777777" w:rsidR="002A29A1" w:rsidRPr="009C4747" w:rsidRDefault="002A29A1" w:rsidP="00C933F7">
            <w:pPr>
              <w:rPr>
                <w:szCs w:val="20"/>
              </w:rPr>
            </w:pPr>
            <w:r w:rsidRPr="009C4747">
              <w:rPr>
                <w:szCs w:val="20"/>
              </w:rPr>
              <w:t>RelationType.code</w:t>
            </w:r>
          </w:p>
        </w:tc>
        <w:tc>
          <w:tcPr>
            <w:tcW w:w="2977" w:type="dxa"/>
            <w:vAlign w:val="center"/>
          </w:tcPr>
          <w:p w14:paraId="0F67007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D89A507"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2A29A1" w:rsidRPr="009C4747" w14:paraId="5D193B34" w14:textId="77777777" w:rsidTr="00C933F7">
        <w:trPr>
          <w:trHeight w:val="397"/>
        </w:trPr>
        <w:tc>
          <w:tcPr>
            <w:tcW w:w="1809" w:type="dxa"/>
            <w:vAlign w:val="center"/>
          </w:tcPr>
          <w:p w14:paraId="4CC1DEA8" w14:textId="77777777" w:rsidR="002A29A1" w:rsidRPr="009C4747" w:rsidRDefault="002A29A1" w:rsidP="00C933F7">
            <w:pPr>
              <w:rPr>
                <w:szCs w:val="20"/>
              </w:rPr>
            </w:pPr>
            <w:r w:rsidRPr="009C4747">
              <w:rPr>
                <w:szCs w:val="20"/>
              </w:rPr>
              <w:t>ReferredInformationType.id</w:t>
            </w:r>
          </w:p>
        </w:tc>
        <w:tc>
          <w:tcPr>
            <w:tcW w:w="2977" w:type="dxa"/>
            <w:vAlign w:val="center"/>
          </w:tcPr>
          <w:p w14:paraId="4487BBC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263BBEF3"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2A29A1" w:rsidRPr="009C4747" w14:paraId="4A8478C2" w14:textId="77777777" w:rsidTr="00C933F7">
        <w:trPr>
          <w:trHeight w:val="397"/>
        </w:trPr>
        <w:tc>
          <w:tcPr>
            <w:tcW w:w="1809" w:type="dxa"/>
            <w:vAlign w:val="center"/>
          </w:tcPr>
          <w:p w14:paraId="2C012C4F" w14:textId="77777777" w:rsidR="002A29A1" w:rsidRPr="009C4747" w:rsidRDefault="002A29A1" w:rsidP="00C933F7">
            <w:pPr>
              <w:rPr>
                <w:szCs w:val="20"/>
              </w:rPr>
            </w:pPr>
            <w:r w:rsidRPr="009C4747">
              <w:rPr>
                <w:szCs w:val="20"/>
              </w:rPr>
              <w:t>ReferredInformationType.time</w:t>
            </w:r>
          </w:p>
        </w:tc>
        <w:tc>
          <w:tcPr>
            <w:tcW w:w="2977" w:type="dxa"/>
            <w:vAlign w:val="center"/>
          </w:tcPr>
          <w:p w14:paraId="440D9430"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7FAC5D6"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2A29A1" w:rsidRPr="009C4747" w14:paraId="47B30F86" w14:textId="77777777" w:rsidTr="00C933F7">
        <w:trPr>
          <w:trHeight w:val="397"/>
        </w:trPr>
        <w:tc>
          <w:tcPr>
            <w:tcW w:w="1809" w:type="dxa"/>
            <w:vAlign w:val="center"/>
          </w:tcPr>
          <w:p w14:paraId="57199865" w14:textId="77777777" w:rsidR="002A29A1" w:rsidRPr="009C4747" w:rsidRDefault="002A29A1" w:rsidP="00C933F7">
            <w:pPr>
              <w:rPr>
                <w:szCs w:val="20"/>
              </w:rPr>
            </w:pPr>
            <w:r w:rsidRPr="009C4747">
              <w:rPr>
                <w:szCs w:val="20"/>
              </w:rPr>
              <w:t>ReferredInformationType.uri</w:t>
            </w:r>
          </w:p>
        </w:tc>
        <w:tc>
          <w:tcPr>
            <w:tcW w:w="2977" w:type="dxa"/>
            <w:vAlign w:val="center"/>
          </w:tcPr>
          <w:p w14:paraId="0BF84671"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EB3182B"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2A29A1" w:rsidRPr="00914082" w14:paraId="14C60E72" w14:textId="77777777" w:rsidTr="00C933F7">
        <w:trPr>
          <w:trHeight w:val="397"/>
        </w:trPr>
        <w:tc>
          <w:tcPr>
            <w:tcW w:w="1809" w:type="dxa"/>
            <w:vAlign w:val="center"/>
          </w:tcPr>
          <w:p w14:paraId="3B6762B8" w14:textId="77777777" w:rsidR="002A29A1" w:rsidRPr="009C4747" w:rsidRDefault="002A29A1" w:rsidP="00C933F7">
            <w:pPr>
              <w:rPr>
                <w:szCs w:val="20"/>
              </w:rPr>
            </w:pPr>
            <w:r w:rsidRPr="009C4747">
              <w:rPr>
                <w:szCs w:val="20"/>
              </w:rPr>
              <w:t>InformationOwnerType.id</w:t>
            </w:r>
          </w:p>
        </w:tc>
        <w:tc>
          <w:tcPr>
            <w:tcW w:w="2977" w:type="dxa"/>
            <w:vAlign w:val="center"/>
          </w:tcPr>
          <w:p w14:paraId="0842FAEC" w14:textId="77777777" w:rsidR="002A29A1" w:rsidRPr="009C4747" w:rsidRDefault="002A29A1" w:rsidP="00C933F7">
            <w:pPr>
              <w:rPr>
                <w:rFonts w:cs="Arial"/>
                <w:spacing w:val="-1"/>
                <w:szCs w:val="20"/>
              </w:rPr>
            </w:pPr>
            <w:r w:rsidRPr="009C4747">
              <w:rPr>
                <w:rFonts w:cs="Arial"/>
                <w:i/>
                <w:color w:val="FF0000"/>
                <w:szCs w:val="20"/>
              </w:rPr>
              <w:t>Saknar motsvarighet i V-TIM 2.2</w:t>
            </w:r>
          </w:p>
        </w:tc>
        <w:tc>
          <w:tcPr>
            <w:tcW w:w="4111" w:type="dxa"/>
            <w:vAlign w:val="center"/>
          </w:tcPr>
          <w:p w14:paraId="0CA0ED8E" w14:textId="77777777" w:rsidR="002A29A1" w:rsidRPr="009C4747" w:rsidRDefault="002A29A1" w:rsidP="00C933F7">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bl>
    <w:p w14:paraId="232CD343" w14:textId="77777777" w:rsidR="0039481C" w:rsidRPr="00B56C5D" w:rsidRDefault="0039481C" w:rsidP="0039481C">
      <w:pPr>
        <w:rPr>
          <w:lang w:val="en-US"/>
        </w:rPr>
      </w:pPr>
    </w:p>
    <w:p w14:paraId="517DDA62" w14:textId="77777777" w:rsidR="00966B3B" w:rsidRPr="00B56C5D" w:rsidRDefault="00966B3B">
      <w:pPr>
        <w:spacing w:line="240" w:lineRule="auto"/>
        <w:rPr>
          <w:rFonts w:eastAsia="Times New Roman"/>
          <w:bCs/>
          <w:sz w:val="24"/>
          <w:lang w:val="en-US"/>
        </w:rPr>
      </w:pPr>
      <w:r w:rsidRPr="00B56C5D">
        <w:rPr>
          <w:lang w:val="en-US"/>
        </w:rPr>
        <w:br w:type="page"/>
      </w:r>
    </w:p>
    <w:p w14:paraId="7422D8E1" w14:textId="1694473E" w:rsidR="00D15CF1" w:rsidRPr="00CC412F" w:rsidRDefault="00D15CF1" w:rsidP="00D15CF1">
      <w:pPr>
        <w:pStyle w:val="Rubrik3"/>
      </w:pPr>
      <w:bookmarkStart w:id="118" w:name="_Toc388619158"/>
      <w:r>
        <w:lastRenderedPageBreak/>
        <w:t>GetMedicationHistory</w:t>
      </w:r>
      <w:bookmarkEnd w:id="118"/>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2157085D" w:rsidR="00D15CF1" w:rsidRDefault="001353E9" w:rsidP="0039481C">
      <w:bookmarkStart w:id="119" w:name="_GoBack"/>
      <w:r>
        <w:rPr>
          <w:noProof/>
          <w:lang w:eastAsia="sv-SE"/>
        </w:rPr>
        <w:drawing>
          <wp:inline distT="0" distB="0" distL="0" distR="0" wp14:anchorId="22E8A3D7" wp14:editId="0029E66F">
            <wp:extent cx="6645910" cy="6022340"/>
            <wp:effectExtent l="0" t="0" r="254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bookmarkEnd w:id="119"/>
    </w:p>
    <w:p w14:paraId="41D6D854" w14:textId="2F81CF5B" w:rsidR="00C667C7" w:rsidRPr="00BA1F56" w:rsidRDefault="00C667C7" w:rsidP="00C667C7">
      <w:pPr>
        <w:pStyle w:val="Beskrivning"/>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ellrutnt"/>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914082"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914082"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914082"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914082"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914082"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914082"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914082"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914082"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914082"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914082"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914082"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914082"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914082"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914082"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914082"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914082"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914082"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914082"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914082"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914082"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914082"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914082"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914082"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914082"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914082"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914082"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914082"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914082"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914082"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914082"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914082"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914082"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914082"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914082"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914082"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914082"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914082"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914082"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914082"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914082"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914082"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914082"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914082"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914082"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914082"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914082"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914082"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914082"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914082"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914082"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914082"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914082"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914082"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914082"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914082"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914082"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914082"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914082"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914082"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914082"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914082"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914082"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914082"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914082"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914082"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914082"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914082"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914082"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914082"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914082"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914082"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914082"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914082"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914082"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914082"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914082"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914082"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914082"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914082"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914082"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914082"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914082"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914082"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914082"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914082"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914082"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914082"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914082"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914082"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914082"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914082"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914082"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914082"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914082"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914082"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914082"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0" w:name="_Toc357754858"/>
      <w:bookmarkStart w:id="121" w:name="_Toc243452569"/>
      <w:r>
        <w:br w:type="page"/>
      </w:r>
    </w:p>
    <w:p w14:paraId="3FC25909" w14:textId="666ED823" w:rsidR="0039481C" w:rsidRDefault="0039481C" w:rsidP="0039481C">
      <w:pPr>
        <w:pStyle w:val="Rubrik1"/>
      </w:pPr>
      <w:bookmarkStart w:id="122" w:name="_Toc388619159"/>
      <w:r>
        <w:lastRenderedPageBreak/>
        <w:t>Tjänstekontrakt</w:t>
      </w:r>
      <w:bookmarkEnd w:id="108"/>
      <w:bookmarkEnd w:id="120"/>
      <w:bookmarkEnd w:id="121"/>
      <w:bookmarkEnd w:id="122"/>
    </w:p>
    <w:p w14:paraId="1DDE93E0" w14:textId="59B57B2E" w:rsidR="0039481C" w:rsidRPr="00D27FB3" w:rsidRDefault="00D27FB3" w:rsidP="0039481C">
      <w:pPr>
        <w:pStyle w:val="Rubrik2"/>
      </w:pPr>
      <w:bookmarkStart w:id="123" w:name="_Toc388619160"/>
      <w:r w:rsidRPr="00D27FB3">
        <w:t>GetVaccinationHistory</w:t>
      </w:r>
      <w:bookmarkEnd w:id="123"/>
    </w:p>
    <w:p w14:paraId="2E6B724B" w14:textId="4C22B424" w:rsidR="00D27FB3" w:rsidRDefault="00D27FB3" w:rsidP="00D27FB3">
      <w:pPr>
        <w:tabs>
          <w:tab w:val="left" w:pos="567"/>
        </w:tabs>
        <w:spacing w:line="239" w:lineRule="auto"/>
        <w:ind w:right="838"/>
        <w:rPr>
          <w:spacing w:val="-1"/>
        </w:rPr>
      </w:pPr>
      <w:bookmarkStart w:id="124"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Rubrik3"/>
      </w:pPr>
      <w:bookmarkStart w:id="125" w:name="_Toc388619161"/>
      <w:r w:rsidRPr="00D27FB3">
        <w:t>Version</w:t>
      </w:r>
      <w:bookmarkEnd w:id="124"/>
      <w:bookmarkEnd w:id="125"/>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Rubrik3"/>
      </w:pPr>
      <w:bookmarkStart w:id="126" w:name="_Toc379448266"/>
      <w:bookmarkStart w:id="127" w:name="_Toc386186853"/>
      <w:bookmarkStart w:id="128" w:name="_Toc388619162"/>
      <w:r w:rsidRPr="00D20363">
        <w:t>Gemensamma informationskomponenter</w:t>
      </w:r>
      <w:bookmarkEnd w:id="126"/>
      <w:bookmarkEnd w:id="127"/>
      <w:bookmarkEnd w:id="128"/>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Rubrik3"/>
      </w:pPr>
      <w:bookmarkStart w:id="129" w:name="_Ref356908162"/>
      <w:bookmarkStart w:id="130" w:name="_Toc388619163"/>
      <w:r w:rsidRPr="00737EC3">
        <w:t>Särskilda förutsättningar beroende på typ av konsument</w:t>
      </w:r>
      <w:bookmarkEnd w:id="129"/>
      <w:r>
        <w:t xml:space="preserve"> med hänsyn till historisk </w:t>
      </w:r>
      <w:r w:rsidRPr="00912B23">
        <w:t>information (i äldre system)</w:t>
      </w:r>
      <w:bookmarkEnd w:id="130"/>
    </w:p>
    <w:p w14:paraId="1B63D5A0" w14:textId="5D88B94F" w:rsidR="00A34D56" w:rsidRPr="00912B23" w:rsidRDefault="00A34D56" w:rsidP="00A34D56">
      <w:pPr>
        <w:pStyle w:val="Brd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rdtext"/>
        <w:tabs>
          <w:tab w:val="left" w:pos="567"/>
        </w:tabs>
        <w:ind w:right="838"/>
        <w:rPr>
          <w:rFonts w:ascii="Georgia" w:hAnsi="Georgia"/>
          <w:spacing w:val="-1"/>
          <w:sz w:val="20"/>
          <w:szCs w:val="20"/>
        </w:rPr>
      </w:pPr>
    </w:p>
    <w:p w14:paraId="0BB9453F" w14:textId="77777777" w:rsidR="00A34D56" w:rsidRPr="00912B23" w:rsidRDefault="00A34D56" w:rsidP="00A34D56">
      <w:pPr>
        <w:pStyle w:val="Brd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Rubrik3"/>
      </w:pPr>
      <w:bookmarkStart w:id="131" w:name="_Toc243452572"/>
      <w:bookmarkStart w:id="132" w:name="_Toc388619164"/>
      <w:r>
        <w:t>Fältregler</w:t>
      </w:r>
      <w:bookmarkEnd w:id="131"/>
      <w:bookmarkEnd w:id="132"/>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ellrutnt"/>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A34D56">
        <w:trPr>
          <w:trHeight w:hRule="exact" w:val="2831"/>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08E2EF18" w14:textId="77777777" w:rsidR="00A34D56" w:rsidRPr="00A34D56" w:rsidRDefault="00A34D56" w:rsidP="00A34D56">
            <w:pPr>
              <w:spacing w:line="226" w:lineRule="exact"/>
              <w:ind w:left="102"/>
              <w:rPr>
                <w:spacing w:val="-1"/>
                <w:szCs w:val="20"/>
              </w:rPr>
            </w:pPr>
            <w:r w:rsidRPr="00A34D56">
              <w:rPr>
                <w:spacing w:val="-1"/>
                <w:szCs w:val="20"/>
              </w:rPr>
              <w:t xml:space="preserve">Id för patienten. </w:t>
            </w:r>
            <w:r w:rsidRPr="00A34D56">
              <w:rPr>
                <w:spacing w:val="-1"/>
                <w:szCs w:val="20"/>
              </w:rPr>
              <w:br/>
              <w:t>value sätts till patientens identifierare. Anges med 12 tecken utan avskiljare.</w:t>
            </w:r>
            <w:r w:rsidRPr="00A34D56">
              <w:rPr>
                <w:spacing w:val="-1"/>
                <w:szCs w:val="20"/>
              </w:rPr>
              <w:br/>
              <w:t xml:space="preserve">Type sätts till OID för typ av identifierare. </w:t>
            </w:r>
            <w:r w:rsidRPr="00A34D56">
              <w:rPr>
                <w:spacing w:val="-1"/>
                <w:szCs w:val="20"/>
              </w:rPr>
              <w:br/>
              <w:t>För personnummer ska Skatteverkets personnummer (1.2.752.129.2.1.3.1).</w:t>
            </w:r>
            <w:r w:rsidRPr="00A34D56">
              <w:rPr>
                <w:spacing w:val="-1"/>
                <w:szCs w:val="20"/>
              </w:rPr>
              <w:br/>
              <w:t>För samordningsnummer ska Skatteverkets samordningsnummer (1.2.752.129.2.1.3.3).</w:t>
            </w:r>
            <w:r w:rsidRPr="00A34D56">
              <w:rPr>
                <w:spacing w:val="-1"/>
                <w:szCs w:val="20"/>
              </w:rPr>
              <w:br/>
              <w:t>För reservnummer används lokalt definierade reservnummet, exempelvis SLL reservnummer (1.2.752.97.3.1.3)</w:t>
            </w: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A34D56">
        <w:trPr>
          <w:trHeight w:hRule="exact" w:val="2820"/>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00BF38D8" w14:textId="77777777" w:rsidR="00A34D56" w:rsidRPr="00A34D56" w:rsidRDefault="00A34D56" w:rsidP="00A34D56">
            <w:pPr>
              <w:spacing w:line="226" w:lineRule="exact"/>
              <w:ind w:left="102"/>
              <w:rPr>
                <w:szCs w:val="20"/>
              </w:rPr>
            </w:pPr>
            <w:r w:rsidRPr="00A34D56">
              <w:rPr>
                <w:szCs w:val="20"/>
              </w:rPr>
              <w:t xml:space="preserve">Begränsar sökningen till dokument som är skapade i angivet system. </w:t>
            </w:r>
          </w:p>
          <w:p w14:paraId="42F468D2" w14:textId="77777777" w:rsidR="00A34D56" w:rsidRPr="00A34D56" w:rsidRDefault="00A34D56" w:rsidP="00A34D56">
            <w:pPr>
              <w:spacing w:line="226" w:lineRule="exact"/>
              <w:ind w:left="102"/>
              <w:rPr>
                <w:szCs w:val="20"/>
              </w:rPr>
            </w:pPr>
          </w:p>
          <w:p w14:paraId="35661C87" w14:textId="77777777" w:rsidR="00A34D56" w:rsidRPr="00A34D56" w:rsidRDefault="00A34D56" w:rsidP="00A34D56">
            <w:pPr>
              <w:spacing w:line="226" w:lineRule="exact"/>
              <w:ind w:left="102"/>
              <w:rPr>
                <w:szCs w:val="20"/>
              </w:rPr>
            </w:pPr>
            <w:r w:rsidRPr="00A34D56">
              <w:rPr>
                <w:szCs w:val="20"/>
              </w:rPr>
              <w:t>Värdet på detta fält måste överensstämma med värdet på logicalAddress i anropets tekniska kuvertering (ex. SOAP-header).</w:t>
            </w:r>
          </w:p>
          <w:p w14:paraId="29613CFD" w14:textId="77777777" w:rsidR="00A34D56" w:rsidRPr="00A34D56" w:rsidRDefault="00A34D56" w:rsidP="00A34D56">
            <w:pPr>
              <w:spacing w:line="226" w:lineRule="exact"/>
              <w:ind w:left="102"/>
              <w:rPr>
                <w:spacing w:val="-1"/>
                <w:szCs w:val="20"/>
              </w:rPr>
            </w:pPr>
          </w:p>
          <w:p w14:paraId="126D7680" w14:textId="77777777" w:rsidR="00A34D56" w:rsidRPr="00A34D56" w:rsidRDefault="00A34D56" w:rsidP="00A34D56">
            <w:pPr>
              <w:spacing w:line="226" w:lineRule="exact"/>
              <w:ind w:left="102"/>
              <w:rPr>
                <w:szCs w:val="20"/>
              </w:rPr>
            </w:pPr>
            <w:r w:rsidRPr="00A34D56">
              <w:rPr>
                <w:szCs w:val="20"/>
              </w:rPr>
              <w:t>Det innebär i praktiken att aggregerande tjänster inte används när detta fält anges.</w:t>
            </w:r>
          </w:p>
          <w:p w14:paraId="0C67D602" w14:textId="77777777" w:rsidR="00A34D56" w:rsidRPr="00A34D56" w:rsidRDefault="00A34D56" w:rsidP="00A34D56">
            <w:pPr>
              <w:spacing w:line="226" w:lineRule="exact"/>
              <w:ind w:left="102"/>
              <w:rPr>
                <w:szCs w:val="20"/>
              </w:rPr>
            </w:pPr>
          </w:p>
          <w:p w14:paraId="0689C579" w14:textId="77777777" w:rsidR="00A34D56" w:rsidRPr="00A34D56" w:rsidRDefault="00A34D56" w:rsidP="00A34D56">
            <w:pPr>
              <w:spacing w:line="229" w:lineRule="exact"/>
              <w:ind w:left="102"/>
              <w:rPr>
                <w:szCs w:val="20"/>
              </w:rPr>
            </w:pPr>
            <w:r w:rsidRPr="00A34D56">
              <w:rPr>
                <w:szCs w:val="20"/>
              </w:rPr>
              <w:t>Fältet är tvingande om careContactId angivits.</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lastRenderedPageBreak/>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lastRenderedPageBreak/>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E73202" w:rsidP="00A34D56">
            <w:pPr>
              <w:spacing w:line="226" w:lineRule="exact"/>
              <w:ind w:left="102"/>
              <w:rPr>
                <w:spacing w:val="-1"/>
                <w:szCs w:val="20"/>
              </w:rPr>
            </w:pPr>
            <w:hyperlink r:id="rId23" w:history="1">
              <w:r w:rsidR="00A34D56" w:rsidRPr="00A34D56">
                <w:rPr>
                  <w:rStyle w:val="Hyperl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lastRenderedPageBreak/>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lastRenderedPageBreak/>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lastRenderedPageBreak/>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lastRenderedPageBreak/>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lastRenderedPageBreak/>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D82DE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1F7AAF" w14:textId="77777777" w:rsidTr="00573CD0">
        <w:trPr>
          <w:trHeight w:hRule="exact" w:val="629"/>
        </w:trPr>
        <w:tc>
          <w:tcPr>
            <w:tcW w:w="2660" w:type="dxa"/>
          </w:tcPr>
          <w:p w14:paraId="4B342C20" w14:textId="67F969C5" w:rsidR="00C33DCB" w:rsidRPr="00A34D56" w:rsidRDefault="00C33DCB" w:rsidP="007B3265">
            <w:pPr>
              <w:tabs>
                <w:tab w:val="left" w:pos="567"/>
              </w:tabs>
              <w:spacing w:line="229" w:lineRule="exact"/>
              <w:ind w:left="102"/>
              <w:rPr>
                <w:szCs w:val="20"/>
              </w:rPr>
            </w:pPr>
            <w:r w:rsidRPr="007B3265">
              <w:rPr>
                <w:szCs w:val="20"/>
              </w:rPr>
              <w:t>../relation</w:t>
            </w:r>
          </w:p>
        </w:tc>
        <w:tc>
          <w:tcPr>
            <w:tcW w:w="1417" w:type="dxa"/>
          </w:tcPr>
          <w:p w14:paraId="2B8DA73C" w14:textId="665B95A3" w:rsidR="00C33DCB" w:rsidRPr="00A34D56" w:rsidRDefault="00C33DCB" w:rsidP="007B3265">
            <w:pPr>
              <w:spacing w:line="229" w:lineRule="exact"/>
              <w:ind w:left="102"/>
              <w:rPr>
                <w:szCs w:val="20"/>
              </w:rPr>
            </w:pPr>
            <w:r w:rsidRPr="007B3265">
              <w:rPr>
                <w:szCs w:val="20"/>
              </w:rPr>
              <w:t>RelationType</w:t>
            </w:r>
          </w:p>
        </w:tc>
        <w:tc>
          <w:tcPr>
            <w:tcW w:w="4111" w:type="dxa"/>
          </w:tcPr>
          <w:p w14:paraId="745579F1" w14:textId="77777777" w:rsidR="00C33DCB" w:rsidRPr="00A34D56" w:rsidRDefault="00C33DCB" w:rsidP="007B3265">
            <w:pPr>
              <w:spacing w:line="226" w:lineRule="exact"/>
              <w:ind w:left="102"/>
              <w:rPr>
                <w:spacing w:val="-1"/>
                <w:szCs w:val="20"/>
              </w:rPr>
            </w:pPr>
          </w:p>
        </w:tc>
        <w:tc>
          <w:tcPr>
            <w:tcW w:w="1418" w:type="dxa"/>
          </w:tcPr>
          <w:p w14:paraId="0E3407E4" w14:textId="62887DB5" w:rsidR="00C33DCB" w:rsidRPr="00A34D56" w:rsidRDefault="00C33DCB" w:rsidP="00A34D56">
            <w:pPr>
              <w:tabs>
                <w:tab w:val="left" w:pos="567"/>
              </w:tabs>
              <w:spacing w:line="226" w:lineRule="exact"/>
              <w:ind w:left="101"/>
              <w:rPr>
                <w:spacing w:val="-1"/>
                <w:szCs w:val="20"/>
              </w:rPr>
            </w:pPr>
            <w:r w:rsidRPr="007B3265">
              <w:rPr>
                <w:szCs w:val="20"/>
              </w:rPr>
              <w:t>0..*</w:t>
            </w:r>
          </w:p>
        </w:tc>
      </w:tr>
      <w:tr w:rsidR="00C33DCB" w:rsidRPr="00A34D56" w14:paraId="25D9B807" w14:textId="77777777" w:rsidTr="00573CD0">
        <w:trPr>
          <w:trHeight w:hRule="exact" w:val="629"/>
        </w:trPr>
        <w:tc>
          <w:tcPr>
            <w:tcW w:w="2660" w:type="dxa"/>
          </w:tcPr>
          <w:p w14:paraId="370B62F0" w14:textId="294B6D62" w:rsidR="00C33DCB" w:rsidRPr="00A34D56" w:rsidRDefault="00C33DCB" w:rsidP="007B3265">
            <w:pPr>
              <w:tabs>
                <w:tab w:val="left" w:pos="567"/>
              </w:tabs>
              <w:spacing w:line="229" w:lineRule="exact"/>
              <w:ind w:left="102"/>
              <w:rPr>
                <w:szCs w:val="20"/>
              </w:rPr>
            </w:pPr>
            <w:r w:rsidRPr="00F37F16">
              <w:rPr>
                <w:szCs w:val="20"/>
              </w:rPr>
              <w:t>../</w:t>
            </w:r>
            <w:r>
              <w:rPr>
                <w:szCs w:val="20"/>
              </w:rPr>
              <w:t>../</w:t>
            </w:r>
            <w:r w:rsidRPr="00F37F16">
              <w:rPr>
                <w:szCs w:val="20"/>
              </w:rPr>
              <w:t>referredInformation</w:t>
            </w:r>
          </w:p>
        </w:tc>
        <w:tc>
          <w:tcPr>
            <w:tcW w:w="1417" w:type="dxa"/>
          </w:tcPr>
          <w:p w14:paraId="4ADF5260" w14:textId="4DB02044" w:rsidR="00C33DCB" w:rsidRPr="00A34D56" w:rsidRDefault="00C33DCB" w:rsidP="007B3265">
            <w:pPr>
              <w:spacing w:line="229" w:lineRule="exact"/>
              <w:ind w:left="102"/>
              <w:rPr>
                <w:szCs w:val="20"/>
              </w:rPr>
            </w:pPr>
            <w:r w:rsidRPr="00F37F16">
              <w:rPr>
                <w:szCs w:val="20"/>
              </w:rPr>
              <w:t>ReferredInformationType</w:t>
            </w:r>
          </w:p>
        </w:tc>
        <w:tc>
          <w:tcPr>
            <w:tcW w:w="4111" w:type="dxa"/>
          </w:tcPr>
          <w:p w14:paraId="746807C3" w14:textId="77777777" w:rsidR="00C33DCB" w:rsidRPr="00A34D56" w:rsidRDefault="00C33DCB" w:rsidP="007B3265">
            <w:pPr>
              <w:spacing w:line="226" w:lineRule="exact"/>
              <w:ind w:left="102"/>
              <w:rPr>
                <w:spacing w:val="-1"/>
                <w:szCs w:val="20"/>
              </w:rPr>
            </w:pPr>
          </w:p>
        </w:tc>
        <w:tc>
          <w:tcPr>
            <w:tcW w:w="1418" w:type="dxa"/>
          </w:tcPr>
          <w:p w14:paraId="55FEAA57" w14:textId="78D2BE78" w:rsidR="00C33DCB" w:rsidRPr="00A34D56" w:rsidRDefault="00C33DCB" w:rsidP="00A34D56">
            <w:pPr>
              <w:tabs>
                <w:tab w:val="left" w:pos="567"/>
              </w:tabs>
              <w:spacing w:line="226" w:lineRule="exact"/>
              <w:ind w:left="101"/>
              <w:rPr>
                <w:spacing w:val="-1"/>
                <w:szCs w:val="20"/>
              </w:rPr>
            </w:pPr>
            <w:r>
              <w:rPr>
                <w:szCs w:val="20"/>
              </w:rPr>
              <w:t>1..1</w:t>
            </w:r>
          </w:p>
        </w:tc>
      </w:tr>
      <w:tr w:rsidR="00C33DCB" w:rsidRPr="00A34D56" w14:paraId="33F3E33E" w14:textId="77777777" w:rsidTr="00573CD0">
        <w:trPr>
          <w:trHeight w:hRule="exact" w:val="629"/>
        </w:trPr>
        <w:tc>
          <w:tcPr>
            <w:tcW w:w="2660" w:type="dxa"/>
          </w:tcPr>
          <w:p w14:paraId="45E6A857" w14:textId="47E205C4" w:rsidR="00C33DCB" w:rsidRPr="00A34D56" w:rsidRDefault="00C33DCB" w:rsidP="007B3265">
            <w:pPr>
              <w:tabs>
                <w:tab w:val="left" w:pos="567"/>
              </w:tabs>
              <w:spacing w:line="229" w:lineRule="exact"/>
              <w:ind w:left="102"/>
              <w:rPr>
                <w:szCs w:val="20"/>
              </w:rPr>
            </w:pPr>
            <w:r>
              <w:rPr>
                <w:szCs w:val="20"/>
              </w:rPr>
              <w:t>../</w:t>
            </w:r>
            <w:r w:rsidRPr="00F37F16">
              <w:rPr>
                <w:szCs w:val="20"/>
              </w:rPr>
              <w:t>../../id</w:t>
            </w:r>
          </w:p>
        </w:tc>
        <w:tc>
          <w:tcPr>
            <w:tcW w:w="1417" w:type="dxa"/>
          </w:tcPr>
          <w:p w14:paraId="3CD4F6AF" w14:textId="450419ED" w:rsidR="00C33DCB" w:rsidRPr="00A34D56" w:rsidRDefault="00C33DCB" w:rsidP="007B3265">
            <w:pPr>
              <w:spacing w:line="229" w:lineRule="exact"/>
              <w:ind w:left="102"/>
              <w:rPr>
                <w:szCs w:val="20"/>
              </w:rPr>
            </w:pPr>
            <w:r w:rsidRPr="00F37F16">
              <w:rPr>
                <w:szCs w:val="20"/>
              </w:rPr>
              <w:t>IIType</w:t>
            </w:r>
          </w:p>
        </w:tc>
        <w:tc>
          <w:tcPr>
            <w:tcW w:w="4111" w:type="dxa"/>
          </w:tcPr>
          <w:p w14:paraId="510872B0" w14:textId="49637E40" w:rsidR="00C33DCB" w:rsidRPr="00A34D56" w:rsidRDefault="00C33DCB" w:rsidP="007B3265">
            <w:pPr>
              <w:spacing w:line="226" w:lineRule="exact"/>
              <w:ind w:left="102"/>
              <w:rPr>
                <w:spacing w:val="-1"/>
                <w:szCs w:val="20"/>
              </w:rPr>
            </w:pPr>
            <w:r w:rsidRPr="00966B3B">
              <w:rPr>
                <w:szCs w:val="20"/>
              </w:rPr>
              <w:t>Den refererade externa informationens identitet.</w:t>
            </w:r>
          </w:p>
        </w:tc>
        <w:tc>
          <w:tcPr>
            <w:tcW w:w="1418" w:type="dxa"/>
          </w:tcPr>
          <w:p w14:paraId="4C249EFB" w14:textId="08EF3F56" w:rsidR="00C33DCB" w:rsidRPr="00A34D56" w:rsidRDefault="00C33DCB" w:rsidP="00A34D56">
            <w:pPr>
              <w:tabs>
                <w:tab w:val="left" w:pos="567"/>
              </w:tabs>
              <w:spacing w:line="226" w:lineRule="exact"/>
              <w:ind w:left="101"/>
              <w:rPr>
                <w:spacing w:val="-1"/>
                <w:szCs w:val="20"/>
              </w:rPr>
            </w:pPr>
            <w:r w:rsidRPr="00F37F16">
              <w:rPr>
                <w:szCs w:val="20"/>
              </w:rPr>
              <w:t>1..1</w:t>
            </w:r>
          </w:p>
        </w:tc>
      </w:tr>
      <w:tr w:rsidR="00C33DCB" w:rsidRPr="00A34D56" w14:paraId="18495B68" w14:textId="77777777" w:rsidTr="00573CD0">
        <w:trPr>
          <w:trHeight w:hRule="exact" w:val="629"/>
        </w:trPr>
        <w:tc>
          <w:tcPr>
            <w:tcW w:w="2660" w:type="dxa"/>
          </w:tcPr>
          <w:p w14:paraId="45AE8CAA" w14:textId="5D5D70CD" w:rsidR="00C33DCB" w:rsidRPr="00A34D56" w:rsidRDefault="00C33DCB" w:rsidP="007B3265">
            <w:pPr>
              <w:tabs>
                <w:tab w:val="left" w:pos="567"/>
              </w:tabs>
              <w:spacing w:line="229" w:lineRule="exact"/>
              <w:ind w:left="102"/>
              <w:rPr>
                <w:szCs w:val="20"/>
              </w:rPr>
            </w:pPr>
            <w:r>
              <w:rPr>
                <w:szCs w:val="20"/>
              </w:rPr>
              <w:t>../</w:t>
            </w:r>
            <w:r w:rsidRPr="00F37F16">
              <w:rPr>
                <w:szCs w:val="20"/>
              </w:rPr>
              <w:t>../../../root</w:t>
            </w:r>
          </w:p>
        </w:tc>
        <w:tc>
          <w:tcPr>
            <w:tcW w:w="1417" w:type="dxa"/>
          </w:tcPr>
          <w:p w14:paraId="5457348B" w14:textId="64BD48E7" w:rsidR="00C33DCB" w:rsidRPr="00A34D56" w:rsidRDefault="00C33DCB" w:rsidP="007B3265">
            <w:pPr>
              <w:spacing w:line="229" w:lineRule="exact"/>
              <w:ind w:left="102"/>
              <w:rPr>
                <w:szCs w:val="20"/>
              </w:rPr>
            </w:pPr>
            <w:r w:rsidRPr="00F37F16">
              <w:rPr>
                <w:szCs w:val="20"/>
              </w:rPr>
              <w:t>string</w:t>
            </w:r>
          </w:p>
        </w:tc>
        <w:tc>
          <w:tcPr>
            <w:tcW w:w="4111" w:type="dxa"/>
          </w:tcPr>
          <w:p w14:paraId="3087A0B9" w14:textId="4CA2BD5A" w:rsidR="00C33DCB" w:rsidRPr="00A34D56" w:rsidRDefault="00C33DCB" w:rsidP="007B3265">
            <w:pPr>
              <w:spacing w:line="226" w:lineRule="exact"/>
              <w:ind w:left="102"/>
              <w:rPr>
                <w:spacing w:val="-1"/>
                <w:szCs w:val="20"/>
              </w:rPr>
            </w:pPr>
            <w:r w:rsidRPr="00966B3B">
              <w:rPr>
                <w:szCs w:val="20"/>
              </w:rPr>
              <w:t>Root sätts till OID för lokalt id: 1.2.752.129.2.1.2.1</w:t>
            </w:r>
          </w:p>
        </w:tc>
        <w:tc>
          <w:tcPr>
            <w:tcW w:w="1418" w:type="dxa"/>
          </w:tcPr>
          <w:p w14:paraId="5E2DA615" w14:textId="1A471411"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13775540" w14:textId="77777777" w:rsidTr="007B3265">
        <w:trPr>
          <w:trHeight w:hRule="exact" w:val="716"/>
        </w:trPr>
        <w:tc>
          <w:tcPr>
            <w:tcW w:w="2660" w:type="dxa"/>
          </w:tcPr>
          <w:p w14:paraId="4AD7F30C" w14:textId="33D99902" w:rsidR="00C33DCB" w:rsidRPr="00A34D56" w:rsidRDefault="00C33DCB" w:rsidP="007B3265">
            <w:pPr>
              <w:tabs>
                <w:tab w:val="left" w:pos="567"/>
              </w:tabs>
              <w:spacing w:line="229" w:lineRule="exact"/>
              <w:ind w:left="102"/>
              <w:rPr>
                <w:szCs w:val="20"/>
              </w:rPr>
            </w:pPr>
            <w:r>
              <w:rPr>
                <w:szCs w:val="20"/>
              </w:rPr>
              <w:t>../</w:t>
            </w:r>
            <w:r w:rsidRPr="00966B3B">
              <w:rPr>
                <w:szCs w:val="20"/>
              </w:rPr>
              <w:t>../../../extension</w:t>
            </w:r>
          </w:p>
        </w:tc>
        <w:tc>
          <w:tcPr>
            <w:tcW w:w="1417" w:type="dxa"/>
          </w:tcPr>
          <w:p w14:paraId="5993FECE" w14:textId="3DCFAA7B" w:rsidR="00C33DCB" w:rsidRPr="00A34D56" w:rsidRDefault="00C33DCB" w:rsidP="007B3265">
            <w:pPr>
              <w:spacing w:line="229" w:lineRule="exact"/>
              <w:ind w:left="102"/>
              <w:rPr>
                <w:szCs w:val="20"/>
              </w:rPr>
            </w:pPr>
            <w:r w:rsidRPr="00966B3B">
              <w:rPr>
                <w:szCs w:val="20"/>
              </w:rPr>
              <w:t>string</w:t>
            </w:r>
          </w:p>
        </w:tc>
        <w:tc>
          <w:tcPr>
            <w:tcW w:w="4111" w:type="dxa"/>
          </w:tcPr>
          <w:p w14:paraId="1DA310CF" w14:textId="62CC18D5" w:rsidR="00C33DCB" w:rsidRPr="00A34D56" w:rsidRDefault="00C33DCB" w:rsidP="007B3265">
            <w:pPr>
              <w:spacing w:line="226" w:lineRule="exact"/>
              <w:ind w:left="102"/>
              <w:rPr>
                <w:spacing w:val="-1"/>
                <w:szCs w:val="20"/>
              </w:rPr>
            </w:pPr>
            <w:r w:rsidRPr="00966B3B">
              <w:rPr>
                <w:szCs w:val="20"/>
              </w:rPr>
              <w:t>Extension sätts till HSA-id för det system inom vilket ID:t för den refererade informationen är unikt + ”:” + själva ID:t.</w:t>
            </w:r>
          </w:p>
        </w:tc>
        <w:tc>
          <w:tcPr>
            <w:tcW w:w="1418" w:type="dxa"/>
          </w:tcPr>
          <w:p w14:paraId="13C8A53A" w14:textId="4AE18FA6"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363DF82" w14:textId="77777777" w:rsidTr="007B3265">
        <w:trPr>
          <w:trHeight w:hRule="exact" w:val="938"/>
        </w:trPr>
        <w:tc>
          <w:tcPr>
            <w:tcW w:w="2660" w:type="dxa"/>
          </w:tcPr>
          <w:p w14:paraId="1537EC11" w14:textId="4A50BF33" w:rsidR="00C33DCB" w:rsidRPr="00A34D56" w:rsidRDefault="00C33DCB" w:rsidP="007B3265">
            <w:pPr>
              <w:tabs>
                <w:tab w:val="left" w:pos="567"/>
              </w:tabs>
              <w:spacing w:line="229" w:lineRule="exact"/>
              <w:ind w:left="102"/>
              <w:rPr>
                <w:szCs w:val="20"/>
              </w:rPr>
            </w:pPr>
            <w:r>
              <w:rPr>
                <w:szCs w:val="20"/>
              </w:rPr>
              <w:t>../</w:t>
            </w:r>
            <w:r w:rsidRPr="00966B3B">
              <w:rPr>
                <w:szCs w:val="20"/>
              </w:rPr>
              <w:t>../../time</w:t>
            </w:r>
          </w:p>
        </w:tc>
        <w:tc>
          <w:tcPr>
            <w:tcW w:w="1417" w:type="dxa"/>
          </w:tcPr>
          <w:p w14:paraId="1D68022C" w14:textId="16C3F6F3" w:rsidR="00C33DCB" w:rsidRPr="00A34D56" w:rsidRDefault="00C33DCB" w:rsidP="007B3265">
            <w:pPr>
              <w:spacing w:line="229" w:lineRule="exact"/>
              <w:ind w:left="102"/>
              <w:rPr>
                <w:szCs w:val="20"/>
              </w:rPr>
            </w:pPr>
            <w:r w:rsidRPr="00966B3B">
              <w:rPr>
                <w:szCs w:val="20"/>
              </w:rPr>
              <w:t>TimeStampType</w:t>
            </w:r>
          </w:p>
        </w:tc>
        <w:tc>
          <w:tcPr>
            <w:tcW w:w="4111" w:type="dxa"/>
          </w:tcPr>
          <w:p w14:paraId="3A281C17" w14:textId="76E57F92" w:rsidR="00C33DCB" w:rsidRPr="00A34D56" w:rsidRDefault="00C33DCB" w:rsidP="007B3265">
            <w:pPr>
              <w:spacing w:line="226" w:lineRule="exact"/>
              <w:ind w:left="102"/>
              <w:rPr>
                <w:spacing w:val="-1"/>
                <w:szCs w:val="20"/>
              </w:rPr>
            </w:pPr>
            <w:r w:rsidRPr="00966B3B">
              <w:rPr>
                <w:szCs w:val="20"/>
              </w:rPr>
              <w:t>Tidpunkt eller starttid för tidsintervall motsvarande händelsetidpunkt för den refererade informationen. Uttrycks på formatet ÅÅÅÅMMDDttmmss.</w:t>
            </w:r>
          </w:p>
        </w:tc>
        <w:tc>
          <w:tcPr>
            <w:tcW w:w="1418" w:type="dxa"/>
          </w:tcPr>
          <w:p w14:paraId="2FCA6A7C" w14:textId="5D5C0630"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77D8B876" w14:textId="77777777" w:rsidTr="007B3265">
        <w:trPr>
          <w:trHeight w:hRule="exact" w:val="2151"/>
        </w:trPr>
        <w:tc>
          <w:tcPr>
            <w:tcW w:w="2660" w:type="dxa"/>
          </w:tcPr>
          <w:p w14:paraId="2666145E" w14:textId="2E664CE9" w:rsidR="00C33DCB" w:rsidRPr="00A34D56" w:rsidRDefault="00C33DCB" w:rsidP="007B3265">
            <w:pPr>
              <w:tabs>
                <w:tab w:val="left" w:pos="567"/>
              </w:tabs>
              <w:spacing w:line="229" w:lineRule="exact"/>
              <w:ind w:left="102"/>
              <w:rPr>
                <w:szCs w:val="20"/>
              </w:rPr>
            </w:pPr>
            <w:r>
              <w:rPr>
                <w:szCs w:val="20"/>
              </w:rPr>
              <w:t>../</w:t>
            </w:r>
            <w:r w:rsidRPr="00966B3B">
              <w:rPr>
                <w:szCs w:val="20"/>
              </w:rPr>
              <w:t>../../uri</w:t>
            </w:r>
          </w:p>
        </w:tc>
        <w:tc>
          <w:tcPr>
            <w:tcW w:w="1417" w:type="dxa"/>
          </w:tcPr>
          <w:p w14:paraId="352816C4" w14:textId="25A14895" w:rsidR="00C33DCB" w:rsidRPr="00A34D56" w:rsidRDefault="00C33DCB" w:rsidP="007B3265">
            <w:pPr>
              <w:spacing w:line="229" w:lineRule="exact"/>
              <w:ind w:left="102"/>
              <w:rPr>
                <w:szCs w:val="20"/>
              </w:rPr>
            </w:pPr>
            <w:r w:rsidRPr="00966B3B">
              <w:rPr>
                <w:spacing w:val="-1"/>
                <w:szCs w:val="20"/>
              </w:rPr>
              <w:t>anyURI</w:t>
            </w:r>
          </w:p>
        </w:tc>
        <w:tc>
          <w:tcPr>
            <w:tcW w:w="4111" w:type="dxa"/>
          </w:tcPr>
          <w:p w14:paraId="048AE71E" w14:textId="77777777" w:rsidR="00C33DCB" w:rsidRPr="00FF3E23" w:rsidRDefault="00C33DCB" w:rsidP="007B3265">
            <w:pPr>
              <w:spacing w:line="229" w:lineRule="exact"/>
              <w:ind w:left="102"/>
              <w:rPr>
                <w:spacing w:val="-1"/>
                <w:szCs w:val="20"/>
              </w:rPr>
            </w:pPr>
            <w:r w:rsidRPr="00FF3E23">
              <w:rPr>
                <w:spacing w:val="-1"/>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5DFE3505" w14:textId="5FD10D57" w:rsidR="00C33DCB" w:rsidRPr="00B56C5D" w:rsidRDefault="00C33DCB" w:rsidP="007B3265">
            <w:pPr>
              <w:spacing w:line="226" w:lineRule="exact"/>
              <w:ind w:left="102"/>
              <w:rPr>
                <w:spacing w:val="-1"/>
                <w:szCs w:val="20"/>
                <w:lang w:val="en-US"/>
              </w:rPr>
            </w:pPr>
            <w:r w:rsidRPr="00B56C5D">
              <w:rPr>
                <w:spacing w:val="-1"/>
                <w:szCs w:val="20"/>
                <w:lang w:val="en-US"/>
              </w:rPr>
              <w:t>T.ex. riv:clinicalprocess:healthcond:basic:GetMeasurement:1</w:t>
            </w:r>
          </w:p>
        </w:tc>
        <w:tc>
          <w:tcPr>
            <w:tcW w:w="1418" w:type="dxa"/>
          </w:tcPr>
          <w:p w14:paraId="7C44D628" w14:textId="088AC329"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4F719EB7" w14:textId="77777777" w:rsidTr="00573CD0">
        <w:trPr>
          <w:trHeight w:hRule="exact" w:val="629"/>
        </w:trPr>
        <w:tc>
          <w:tcPr>
            <w:tcW w:w="2660" w:type="dxa"/>
          </w:tcPr>
          <w:p w14:paraId="712DD853" w14:textId="4E6DC0FA" w:rsidR="00C33DCB" w:rsidRPr="00A34D56" w:rsidRDefault="00C33DCB" w:rsidP="007B3265">
            <w:pPr>
              <w:tabs>
                <w:tab w:val="left" w:pos="567"/>
              </w:tabs>
              <w:spacing w:line="229" w:lineRule="exact"/>
              <w:ind w:left="102"/>
              <w:rPr>
                <w:szCs w:val="20"/>
              </w:rPr>
            </w:pPr>
            <w:r>
              <w:rPr>
                <w:szCs w:val="20"/>
              </w:rPr>
              <w:t>../</w:t>
            </w:r>
            <w:r w:rsidRPr="00966B3B">
              <w:rPr>
                <w:szCs w:val="20"/>
              </w:rPr>
              <w:t>../../informationOwner</w:t>
            </w:r>
          </w:p>
        </w:tc>
        <w:tc>
          <w:tcPr>
            <w:tcW w:w="1417" w:type="dxa"/>
          </w:tcPr>
          <w:p w14:paraId="06D0D95F" w14:textId="639122CA" w:rsidR="00C33DCB" w:rsidRPr="00A34D56" w:rsidRDefault="00C33DCB" w:rsidP="007B3265">
            <w:pPr>
              <w:spacing w:line="229" w:lineRule="exact"/>
              <w:ind w:left="102"/>
              <w:rPr>
                <w:szCs w:val="20"/>
              </w:rPr>
            </w:pPr>
            <w:r w:rsidRPr="00966B3B">
              <w:rPr>
                <w:szCs w:val="20"/>
              </w:rPr>
              <w:t>InformationOwnerType</w:t>
            </w:r>
          </w:p>
        </w:tc>
        <w:tc>
          <w:tcPr>
            <w:tcW w:w="4111" w:type="dxa"/>
          </w:tcPr>
          <w:p w14:paraId="152FD6AC" w14:textId="77777777" w:rsidR="00C33DCB" w:rsidRPr="00A34D56" w:rsidRDefault="00C33DCB" w:rsidP="007B3265">
            <w:pPr>
              <w:spacing w:line="226" w:lineRule="exact"/>
              <w:ind w:left="102"/>
              <w:rPr>
                <w:spacing w:val="-1"/>
                <w:szCs w:val="20"/>
              </w:rPr>
            </w:pPr>
          </w:p>
        </w:tc>
        <w:tc>
          <w:tcPr>
            <w:tcW w:w="1418" w:type="dxa"/>
          </w:tcPr>
          <w:p w14:paraId="674B510F" w14:textId="51F095C5"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ACA615E" w14:textId="77777777" w:rsidTr="007B3265">
        <w:trPr>
          <w:trHeight w:hRule="exact" w:val="679"/>
        </w:trPr>
        <w:tc>
          <w:tcPr>
            <w:tcW w:w="2660" w:type="dxa"/>
          </w:tcPr>
          <w:p w14:paraId="0A98D317" w14:textId="15AE801C" w:rsidR="00C33DCB" w:rsidRPr="00A34D56" w:rsidRDefault="00C33DCB" w:rsidP="007B3265">
            <w:pPr>
              <w:tabs>
                <w:tab w:val="left" w:pos="567"/>
              </w:tabs>
              <w:spacing w:line="229" w:lineRule="exact"/>
              <w:ind w:left="102"/>
              <w:rPr>
                <w:szCs w:val="20"/>
              </w:rPr>
            </w:pPr>
            <w:r>
              <w:rPr>
                <w:szCs w:val="20"/>
              </w:rPr>
              <w:t>../</w:t>
            </w:r>
            <w:r w:rsidRPr="00966B3B">
              <w:rPr>
                <w:szCs w:val="20"/>
              </w:rPr>
              <w:t>../../../id</w:t>
            </w:r>
          </w:p>
        </w:tc>
        <w:tc>
          <w:tcPr>
            <w:tcW w:w="1417" w:type="dxa"/>
          </w:tcPr>
          <w:p w14:paraId="23E6D7C6" w14:textId="627567F8" w:rsidR="00C33DCB" w:rsidRPr="00A34D56" w:rsidRDefault="00C33DCB" w:rsidP="007B3265">
            <w:pPr>
              <w:spacing w:line="229" w:lineRule="exact"/>
              <w:ind w:left="102"/>
              <w:rPr>
                <w:szCs w:val="20"/>
              </w:rPr>
            </w:pPr>
            <w:r w:rsidRPr="00966B3B">
              <w:rPr>
                <w:szCs w:val="20"/>
              </w:rPr>
              <w:t>IIType</w:t>
            </w:r>
          </w:p>
        </w:tc>
        <w:tc>
          <w:tcPr>
            <w:tcW w:w="4111" w:type="dxa"/>
          </w:tcPr>
          <w:p w14:paraId="69F0862B" w14:textId="4D227EF8" w:rsidR="00C33DCB" w:rsidRPr="00A34D56" w:rsidRDefault="00C33DCB" w:rsidP="007B3265">
            <w:pPr>
              <w:spacing w:line="226" w:lineRule="exact"/>
              <w:ind w:left="102"/>
              <w:rPr>
                <w:spacing w:val="-1"/>
                <w:szCs w:val="20"/>
              </w:rPr>
            </w:pPr>
            <w:r w:rsidRPr="00966B3B">
              <w:rPr>
                <w:szCs w:val="20"/>
              </w:rPr>
              <w:t>Informationsägarens HSA-id. Används som logical address i ett anrop för att hämta den relaterade informationen.</w:t>
            </w:r>
          </w:p>
        </w:tc>
        <w:tc>
          <w:tcPr>
            <w:tcW w:w="1418" w:type="dxa"/>
          </w:tcPr>
          <w:p w14:paraId="4B580526" w14:textId="3F6DBCD2"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0DDDB32" w14:textId="77777777" w:rsidTr="00573CD0">
        <w:trPr>
          <w:trHeight w:hRule="exact" w:val="629"/>
        </w:trPr>
        <w:tc>
          <w:tcPr>
            <w:tcW w:w="2660" w:type="dxa"/>
          </w:tcPr>
          <w:p w14:paraId="250D5CDE" w14:textId="6FF19E20" w:rsidR="00C33DCB" w:rsidRPr="00A34D56" w:rsidRDefault="00C33DCB" w:rsidP="007B3265">
            <w:pPr>
              <w:tabs>
                <w:tab w:val="left" w:pos="567"/>
              </w:tabs>
              <w:spacing w:line="229" w:lineRule="exact"/>
              <w:ind w:left="102"/>
              <w:rPr>
                <w:szCs w:val="20"/>
              </w:rPr>
            </w:pPr>
            <w:r>
              <w:rPr>
                <w:szCs w:val="20"/>
              </w:rPr>
              <w:t>../</w:t>
            </w:r>
            <w:r w:rsidRPr="00966B3B">
              <w:rPr>
                <w:szCs w:val="20"/>
              </w:rPr>
              <w:t>../../../../root</w:t>
            </w:r>
          </w:p>
        </w:tc>
        <w:tc>
          <w:tcPr>
            <w:tcW w:w="1417" w:type="dxa"/>
          </w:tcPr>
          <w:p w14:paraId="0CB06E18" w14:textId="234C29AA" w:rsidR="00C33DCB" w:rsidRPr="00A34D56" w:rsidRDefault="00C33DCB" w:rsidP="007B3265">
            <w:pPr>
              <w:spacing w:line="229" w:lineRule="exact"/>
              <w:ind w:left="102"/>
              <w:rPr>
                <w:szCs w:val="20"/>
              </w:rPr>
            </w:pPr>
            <w:r w:rsidRPr="00966B3B">
              <w:rPr>
                <w:szCs w:val="20"/>
              </w:rPr>
              <w:t>string</w:t>
            </w:r>
          </w:p>
        </w:tc>
        <w:tc>
          <w:tcPr>
            <w:tcW w:w="4111" w:type="dxa"/>
          </w:tcPr>
          <w:p w14:paraId="677C4018" w14:textId="3BE711EF" w:rsidR="00C33DCB" w:rsidRPr="00A34D56" w:rsidRDefault="00C33DCB" w:rsidP="007B3265">
            <w:pPr>
              <w:spacing w:line="226" w:lineRule="exact"/>
              <w:ind w:left="102"/>
              <w:rPr>
                <w:spacing w:val="-1"/>
                <w:szCs w:val="20"/>
              </w:rPr>
            </w:pPr>
            <w:r w:rsidRPr="00966B3B">
              <w:rPr>
                <w:szCs w:val="20"/>
              </w:rPr>
              <w:t>OID för HSA-id: 1.2.752.129.2.1.4.1</w:t>
            </w:r>
          </w:p>
        </w:tc>
        <w:tc>
          <w:tcPr>
            <w:tcW w:w="1418" w:type="dxa"/>
          </w:tcPr>
          <w:p w14:paraId="24B3CD76" w14:textId="2AA7D9FD"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EC62498" w14:textId="77777777" w:rsidTr="00573CD0">
        <w:trPr>
          <w:trHeight w:hRule="exact" w:val="629"/>
        </w:trPr>
        <w:tc>
          <w:tcPr>
            <w:tcW w:w="2660" w:type="dxa"/>
          </w:tcPr>
          <w:p w14:paraId="0321696D" w14:textId="0462826D" w:rsidR="00C33DCB" w:rsidRPr="00A34D56" w:rsidRDefault="00C33DCB" w:rsidP="00A34D56">
            <w:pPr>
              <w:tabs>
                <w:tab w:val="left" w:pos="567"/>
              </w:tabs>
              <w:spacing w:line="229" w:lineRule="exact"/>
              <w:ind w:left="102"/>
              <w:rPr>
                <w:szCs w:val="20"/>
              </w:rPr>
            </w:pPr>
            <w:r>
              <w:rPr>
                <w:szCs w:val="20"/>
              </w:rPr>
              <w:lastRenderedPageBreak/>
              <w:t>../</w:t>
            </w:r>
            <w:r w:rsidRPr="00966B3B">
              <w:rPr>
                <w:szCs w:val="20"/>
              </w:rPr>
              <w:t>../../../../extension</w:t>
            </w:r>
          </w:p>
        </w:tc>
        <w:tc>
          <w:tcPr>
            <w:tcW w:w="1417" w:type="dxa"/>
          </w:tcPr>
          <w:p w14:paraId="33D62DA1" w14:textId="523235F6" w:rsidR="00C33DCB" w:rsidRPr="00A34D56" w:rsidRDefault="00C33DCB" w:rsidP="00A34D56">
            <w:pPr>
              <w:spacing w:line="229" w:lineRule="exact"/>
              <w:ind w:left="102"/>
              <w:rPr>
                <w:szCs w:val="20"/>
              </w:rPr>
            </w:pPr>
            <w:r w:rsidRPr="00966B3B">
              <w:rPr>
                <w:szCs w:val="20"/>
              </w:rPr>
              <w:t>string</w:t>
            </w:r>
          </w:p>
        </w:tc>
        <w:tc>
          <w:tcPr>
            <w:tcW w:w="4111" w:type="dxa"/>
          </w:tcPr>
          <w:p w14:paraId="3AA13859" w14:textId="6B4CF834" w:rsidR="00C33DCB" w:rsidRPr="00A34D56" w:rsidRDefault="00C33DCB" w:rsidP="00A34D56">
            <w:pPr>
              <w:spacing w:line="226" w:lineRule="exact"/>
              <w:ind w:left="102"/>
              <w:rPr>
                <w:spacing w:val="-1"/>
                <w:szCs w:val="20"/>
              </w:rPr>
            </w:pPr>
            <w:r w:rsidRPr="00966B3B">
              <w:rPr>
                <w:spacing w:val="-1"/>
                <w:szCs w:val="20"/>
              </w:rPr>
              <w:t>Extension sätts till den HSA-id för aktuell vårdgivare.</w:t>
            </w:r>
          </w:p>
        </w:tc>
        <w:tc>
          <w:tcPr>
            <w:tcW w:w="1418" w:type="dxa"/>
          </w:tcPr>
          <w:p w14:paraId="55FB8FBD" w14:textId="02DADAEE"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3326459E" w14:textId="77777777" w:rsidTr="002079D9">
        <w:trPr>
          <w:trHeight w:hRule="exact" w:val="535"/>
        </w:trPr>
        <w:tc>
          <w:tcPr>
            <w:tcW w:w="2660" w:type="dxa"/>
          </w:tcPr>
          <w:p w14:paraId="64BC2ABE" w14:textId="391AD6F6" w:rsidR="00C33DCB" w:rsidRPr="00A34D56" w:rsidRDefault="00C33DCB" w:rsidP="00A34D56">
            <w:pPr>
              <w:tabs>
                <w:tab w:val="left" w:pos="567"/>
              </w:tabs>
              <w:spacing w:line="229" w:lineRule="exact"/>
              <w:ind w:left="102"/>
              <w:rPr>
                <w:szCs w:val="20"/>
              </w:rPr>
            </w:pPr>
            <w:r w:rsidRPr="004F7E80">
              <w:rPr>
                <w:rFonts w:cs="Arial"/>
                <w:szCs w:val="20"/>
              </w:rPr>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33" w:name="_Toc243452573"/>
      <w:bookmarkStart w:id="134" w:name="_Toc388619165"/>
      <w:r>
        <w:t>Övriga regler</w:t>
      </w:r>
      <w:bookmarkEnd w:id="133"/>
      <w:bookmarkEnd w:id="134"/>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Rubrik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Rubrik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09C6140D" w:rsidR="004F1154" w:rsidRPr="00D27FB3" w:rsidRDefault="004F1154" w:rsidP="004F1154">
      <w:pPr>
        <w:pStyle w:val="Rubrik2"/>
      </w:pPr>
      <w:bookmarkStart w:id="135" w:name="_Toc388619166"/>
      <w:r w:rsidRPr="00D27FB3">
        <w:lastRenderedPageBreak/>
        <w:t>Get</w:t>
      </w:r>
      <w:r>
        <w:t>MedicationMedicalHistory</w:t>
      </w:r>
      <w:bookmarkEnd w:id="135"/>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Rubrik3"/>
      </w:pPr>
      <w:bookmarkStart w:id="136" w:name="_Toc388619167"/>
      <w:r w:rsidRPr="00D27FB3">
        <w:t>Version</w:t>
      </w:r>
      <w:bookmarkEnd w:id="136"/>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Rubrik3"/>
      </w:pPr>
      <w:bookmarkStart w:id="137" w:name="_Toc388619168"/>
      <w:r w:rsidRPr="00CC412F">
        <w:t xml:space="preserve">Gemensamma </w:t>
      </w:r>
      <w:r w:rsidRPr="00D20363">
        <w:t>informationskomponenter</w:t>
      </w:r>
      <w:bookmarkEnd w:id="137"/>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Rubrik3"/>
      </w:pPr>
      <w:bookmarkStart w:id="138" w:name="_Toc388619169"/>
      <w:r>
        <w:t>Fältregler</w:t>
      </w:r>
      <w:bookmarkEnd w:id="138"/>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2E0A74" w:rsidRPr="002E0A74" w14:paraId="065D01B4" w14:textId="77777777" w:rsidTr="004049E0">
        <w:trPr>
          <w:trHeight w:hRule="exact" w:val="2561"/>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2E0A74" w:rsidRPr="0072413D" w:rsidRDefault="002E0A74" w:rsidP="002E0A74">
            <w:pPr>
              <w:tabs>
                <w:tab w:val="left" w:pos="567"/>
              </w:tabs>
              <w:spacing w:line="226" w:lineRule="exact"/>
              <w:ind w:left="102"/>
              <w:rPr>
                <w:spacing w:val="-1"/>
                <w:sz w:val="20"/>
                <w:szCs w:val="20"/>
                <w:lang w:val="sv-SE"/>
              </w:rPr>
            </w:pPr>
            <w:r w:rsidRPr="0072413D">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2E0A74" w:rsidRPr="0072413D" w:rsidRDefault="002E0A74"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17E7143F"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 xml:space="preserve">Id för patienten. </w:t>
            </w:r>
            <w:r w:rsidRPr="0072413D">
              <w:rPr>
                <w:spacing w:val="-1"/>
                <w:sz w:val="20"/>
                <w:szCs w:val="20"/>
                <w:lang w:val="sv-SE"/>
              </w:rPr>
              <w:br/>
              <w:t>id sätts till patientens identifierare. Anges med 12 tecken utan avskiljare.</w:t>
            </w:r>
            <w:r w:rsidRPr="0072413D">
              <w:rPr>
                <w:spacing w:val="-1"/>
                <w:sz w:val="20"/>
                <w:szCs w:val="20"/>
                <w:lang w:val="sv-SE"/>
              </w:rPr>
              <w:br/>
              <w:t xml:space="preserve">Type sätts till OID för typ av identifierare. </w:t>
            </w:r>
            <w:r w:rsidRPr="0072413D">
              <w:rPr>
                <w:spacing w:val="-1"/>
                <w:sz w:val="20"/>
                <w:szCs w:val="20"/>
                <w:lang w:val="sv-SE"/>
              </w:rPr>
              <w:br/>
              <w:t>För personnummer ska Skatteverkets personnummer (1.2.752.129.2.1.3.1).</w:t>
            </w:r>
            <w:r w:rsidRPr="0072413D">
              <w:rPr>
                <w:spacing w:val="-1"/>
                <w:sz w:val="20"/>
                <w:szCs w:val="20"/>
                <w:lang w:val="sv-SE"/>
              </w:rPr>
              <w:br/>
              <w:t>För samordningsnummer ska Skatteverkets samordningsnummer (1.2.752.129.2.1.3.3).</w:t>
            </w:r>
            <w:r w:rsidRPr="0072413D">
              <w:rPr>
                <w:spacing w:val="-1"/>
                <w:sz w:val="20"/>
                <w:szCs w:val="20"/>
                <w:lang w:val="sv-SE"/>
              </w:rPr>
              <w:br/>
              <w:t>För reservnummer används lokalt definierade reservnummet, exempelvis SLL reservnummer (1.2.752.97.3.1.3)</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1..1</w:t>
            </w:r>
          </w:p>
        </w:tc>
      </w:tr>
      <w:tr w:rsidR="002E0A74" w:rsidRPr="002E0A74" w14:paraId="0859F780" w14:textId="77777777" w:rsidTr="007D32B7">
        <w:trPr>
          <w:trHeight w:hRule="exact" w:val="2008"/>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lastRenderedPageBreak/>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2E0A74" w:rsidRPr="007D32B7" w:rsidRDefault="002E0A74" w:rsidP="00A836CA">
            <w:pPr>
              <w:ind w:left="141"/>
              <w:rPr>
                <w:sz w:val="20"/>
                <w:szCs w:val="20"/>
                <w:lang w:val="sv-SE"/>
              </w:rPr>
            </w:pPr>
            <w:r w:rsidRPr="007D32B7">
              <w:rPr>
                <w:sz w:val="20"/>
                <w:szCs w:val="20"/>
                <w:lang w:val="sv-SE"/>
              </w:rPr>
              <w:t xml:space="preserve">Begränsning av sökningen i tid. Begränsningen sker genom att resultatet innehåller de poster </w:t>
            </w:r>
            <w:r w:rsidR="007D32B7" w:rsidRPr="007D32B7">
              <w:rPr>
                <w:sz w:val="20"/>
                <w:szCs w:val="20"/>
                <w:lang w:val="sv-SE"/>
              </w:rPr>
              <w:t xml:space="preserve">där tidpunkten medicationMedicalRecordHeader/accountableHealthcareProfessional/authorTime ligger i </w:t>
            </w:r>
            <w:r w:rsidRPr="007D32B7">
              <w:rPr>
                <w:sz w:val="20"/>
                <w:szCs w:val="20"/>
                <w:lang w:val="sv-SE"/>
              </w:rPr>
              <w:t xml:space="preserve">det tidsintervall som anges i begäran. Ändpunkterna inkluderas </w:t>
            </w:r>
            <w:r w:rsidR="007D32B7" w:rsidRPr="007D32B7">
              <w:rPr>
                <w:sz w:val="20"/>
                <w:szCs w:val="20"/>
                <w:lang w:val="sv-SE"/>
              </w:rPr>
              <w:t>sök</w:t>
            </w:r>
            <w:r w:rsidRPr="007D32B7">
              <w:rPr>
                <w:sz w:val="20"/>
                <w:szCs w:val="20"/>
                <w:lang w:val="sv-SE"/>
              </w:rPr>
              <w:t>intervall</w:t>
            </w:r>
            <w:r w:rsidR="007D32B7" w:rsidRPr="007D32B7">
              <w:rPr>
                <w:sz w:val="20"/>
                <w:szCs w:val="20"/>
                <w:lang w:val="sv-SE"/>
              </w:rPr>
              <w:t>et</w:t>
            </w:r>
            <w:r w:rsidRPr="007D32B7">
              <w:rPr>
                <w:sz w:val="20"/>
                <w:szCs w:val="20"/>
                <w:lang w:val="sv-SE"/>
              </w:rPr>
              <w:t>.</w:t>
            </w:r>
          </w:p>
          <w:p w14:paraId="798E8D7C" w14:textId="77777777" w:rsidR="002E0A74" w:rsidRPr="002E0A74" w:rsidRDefault="002E0A74"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2E0A74" w:rsidRPr="002E0A74" w:rsidRDefault="002E0A74" w:rsidP="00D23625">
            <w:pPr>
              <w:spacing w:line="229" w:lineRule="exact"/>
              <w:ind w:left="142"/>
              <w:jc w:val="center"/>
              <w:rPr>
                <w:i/>
                <w:sz w:val="20"/>
                <w:szCs w:val="20"/>
                <w:lang w:val="sv-SE"/>
              </w:rPr>
            </w:pPr>
            <w:r w:rsidRPr="002E0A74">
              <w:rPr>
                <w:i/>
                <w:sz w:val="20"/>
                <w:szCs w:val="20"/>
                <w:lang w:val="sv-SE"/>
              </w:rPr>
              <w:t>0..1</w:t>
            </w:r>
          </w:p>
        </w:tc>
      </w:tr>
      <w:tr w:rsidR="002E0A74" w:rsidRPr="002E0A74" w14:paraId="29482D0F" w14:textId="77777777" w:rsidTr="004049E0">
        <w:trPr>
          <w:trHeight w:hRule="exact" w:val="2131"/>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2E0A74" w:rsidRPr="0072413D" w:rsidRDefault="002E0A74" w:rsidP="002E0A74">
            <w:pPr>
              <w:tabs>
                <w:tab w:val="left" w:pos="567"/>
              </w:tabs>
              <w:spacing w:line="226" w:lineRule="exact"/>
              <w:ind w:left="102"/>
              <w:rPr>
                <w:sz w:val="20"/>
                <w:szCs w:val="20"/>
                <w:lang w:val="sv-SE"/>
              </w:rPr>
            </w:pPr>
            <w:r w:rsidRPr="0072413D">
              <w:rPr>
                <w:sz w:val="20"/>
                <w:szCs w:val="20"/>
                <w:lang w:val="sv-SE"/>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42B1F67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Begränsar sökningen till dokument som är skapade i angivet system. </w:t>
            </w:r>
          </w:p>
          <w:p w14:paraId="4048367A" w14:textId="77777777" w:rsidR="002E0A74" w:rsidRPr="002E0A74" w:rsidRDefault="002E0A74" w:rsidP="002E0A74">
            <w:pPr>
              <w:spacing w:line="226" w:lineRule="exact"/>
              <w:ind w:left="102"/>
              <w:rPr>
                <w:sz w:val="20"/>
                <w:szCs w:val="20"/>
                <w:lang w:val="sv-SE"/>
              </w:rPr>
            </w:pPr>
          </w:p>
          <w:p w14:paraId="2D5EAF9A" w14:textId="77777777" w:rsidR="002E0A74" w:rsidRPr="002E0A74" w:rsidRDefault="002E0A74" w:rsidP="002E0A74">
            <w:pPr>
              <w:spacing w:line="226" w:lineRule="exact"/>
              <w:ind w:left="102"/>
              <w:rPr>
                <w:sz w:val="20"/>
                <w:szCs w:val="20"/>
                <w:lang w:val="sv-SE"/>
              </w:rPr>
            </w:pPr>
            <w:r w:rsidRPr="002E0A74">
              <w:rPr>
                <w:sz w:val="20"/>
                <w:szCs w:val="20"/>
                <w:lang w:val="sv-SE"/>
              </w:rPr>
              <w:t>Värdet på detta fält måste överensstämma med värdet på logicalAddress i anropets tekniska kuvertering (ex. SOAP-header).</w:t>
            </w:r>
          </w:p>
          <w:p w14:paraId="24837326" w14:textId="77777777" w:rsidR="002E0A74" w:rsidRPr="002E0A74" w:rsidRDefault="002E0A74" w:rsidP="002E0A74">
            <w:pPr>
              <w:spacing w:line="226" w:lineRule="exact"/>
              <w:ind w:left="102"/>
              <w:rPr>
                <w:sz w:val="20"/>
                <w:szCs w:val="20"/>
                <w:lang w:val="sv-SE"/>
              </w:rPr>
            </w:pPr>
          </w:p>
          <w:p w14:paraId="61E5483A" w14:textId="77777777" w:rsidR="002E0A74" w:rsidRPr="002E0A74" w:rsidRDefault="002E0A74" w:rsidP="002E0A74">
            <w:pPr>
              <w:spacing w:line="226" w:lineRule="exact"/>
              <w:ind w:left="102"/>
              <w:rPr>
                <w:sz w:val="20"/>
                <w:szCs w:val="20"/>
                <w:lang w:val="sv-SE"/>
              </w:rPr>
            </w:pPr>
            <w:r w:rsidRPr="002E0A74">
              <w:rPr>
                <w:sz w:val="20"/>
                <w:szCs w:val="20"/>
                <w:lang w:val="sv-SE"/>
              </w:rPr>
              <w:t>Det innebär i praktiken att aggregerande tjänster inte används när detta fält anges.</w:t>
            </w:r>
          </w:p>
          <w:p w14:paraId="3410C797" w14:textId="77777777" w:rsidR="002E0A74" w:rsidRPr="002E0A74" w:rsidRDefault="002E0A74" w:rsidP="002E0A74">
            <w:pPr>
              <w:spacing w:line="226" w:lineRule="exact"/>
              <w:ind w:left="102"/>
              <w:rPr>
                <w:sz w:val="20"/>
                <w:szCs w:val="20"/>
                <w:lang w:val="sv-SE"/>
              </w:rPr>
            </w:pPr>
          </w:p>
          <w:p w14:paraId="02C5C2A0" w14:textId="77777777" w:rsidR="002E0A74" w:rsidRPr="002E0A74" w:rsidRDefault="002E0A74" w:rsidP="002E0A74">
            <w:pPr>
              <w:spacing w:line="226" w:lineRule="exact"/>
              <w:ind w:left="102"/>
              <w:rPr>
                <w:sz w:val="20"/>
                <w:szCs w:val="20"/>
                <w:lang w:val="sv-SE"/>
              </w:rPr>
            </w:pPr>
            <w:r w:rsidRPr="002E0A74">
              <w:rPr>
                <w:sz w:val="20"/>
                <w:szCs w:val="20"/>
                <w:lang w:val="sv-SE"/>
              </w:rPr>
              <w:t>Fältet är tvingande om careContactId angivits.</w:t>
            </w:r>
          </w:p>
          <w:p w14:paraId="77C834A3" w14:textId="77777777" w:rsidR="002E0A74" w:rsidRPr="002E0A74" w:rsidRDefault="002E0A74" w:rsidP="002E0A74">
            <w:pPr>
              <w:spacing w:line="226" w:lineRule="exact"/>
              <w:rPr>
                <w:sz w:val="20"/>
                <w:szCs w:val="20"/>
                <w:lang w:val="sv-SE"/>
              </w:rPr>
            </w:pPr>
          </w:p>
          <w:p w14:paraId="56983A1E" w14:textId="77777777" w:rsidR="002E0A74" w:rsidRPr="002E0A74"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0..1</w:t>
            </w:r>
          </w:p>
        </w:tc>
      </w:tr>
      <w:tr w:rsidR="002E0A74" w:rsidRPr="002E0A74" w14:paraId="32FDDC9E" w14:textId="77777777" w:rsidTr="004049E0">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2E0A74" w:rsidRPr="002E0A74" w:rsidRDefault="002E0A74"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2E0A74" w:rsidRPr="002E0A74" w:rsidRDefault="002E0A74"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5D150736" w:rsidR="002E0A74" w:rsidRPr="002E0A74" w:rsidRDefault="002E0A74" w:rsidP="00222033">
            <w:pPr>
              <w:spacing w:line="229" w:lineRule="exact"/>
              <w:ind w:left="102"/>
              <w:rPr>
                <w:sz w:val="20"/>
                <w:szCs w:val="20"/>
                <w:lang w:val="sv-SE"/>
              </w:rPr>
            </w:pPr>
            <w:r w:rsidRPr="00222033">
              <w:rPr>
                <w:spacing w:val="-1"/>
                <w:sz w:val="20"/>
                <w:szCs w:val="20"/>
                <w:lang w:val="sv-SE"/>
              </w:rPr>
              <w:t xml:space="preserve">Begränsar sökningen till den </w:t>
            </w:r>
            <w:r w:rsidR="00222033" w:rsidRPr="00222033">
              <w:rPr>
                <w:spacing w:val="-1"/>
                <w:sz w:val="20"/>
                <w:szCs w:val="20"/>
                <w:lang w:val="sv-SE"/>
              </w:rPr>
              <w:t xml:space="preserve">läkemedelsinformation som föranletts av den </w:t>
            </w:r>
            <w:r w:rsidRPr="00222033">
              <w:rPr>
                <w:spacing w:val="-1"/>
                <w:sz w:val="20"/>
                <w:szCs w:val="20"/>
                <w:lang w:val="sv-SE"/>
              </w:rPr>
              <w:t xml:space="preserve">vård- och omsorgskontakt som </w:t>
            </w:r>
            <w:r w:rsidR="00222033" w:rsidRPr="00222033">
              <w:rPr>
                <w:spacing w:val="-1"/>
                <w:sz w:val="20"/>
                <w:szCs w:val="20"/>
                <w:lang w:val="sv-SE"/>
              </w:rPr>
              <w:t>anges</w:t>
            </w:r>
            <w:r w:rsidRPr="00222033">
              <w:rPr>
                <w:spacing w:val="-1"/>
                <w:sz w:val="20"/>
                <w:szCs w:val="20"/>
                <w:lang w:val="sv-SE"/>
              </w:rPr>
              <w:t>.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2E0A74" w:rsidRPr="002E0A74" w:rsidRDefault="004049E0" w:rsidP="002E0A74">
            <w:pPr>
              <w:tabs>
                <w:tab w:val="left" w:pos="567"/>
              </w:tabs>
              <w:spacing w:line="226" w:lineRule="exact"/>
              <w:ind w:left="102"/>
              <w:rPr>
                <w:sz w:val="20"/>
                <w:szCs w:val="20"/>
              </w:rPr>
            </w:pPr>
            <w:r>
              <w:rPr>
                <w:sz w:val="20"/>
                <w:szCs w:val="20"/>
              </w:rPr>
              <w:t>prescriptionChain</w:t>
            </w:r>
            <w:r w:rsidR="002E0A74"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2E0A74" w:rsidRPr="002E0A74" w:rsidRDefault="002E0A74"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4049E0" w:rsidRDefault="004049E0" w:rsidP="002E0A74">
            <w:pPr>
              <w:spacing w:line="229" w:lineRule="exact"/>
              <w:ind w:left="102"/>
              <w:rPr>
                <w:sz w:val="20"/>
                <w:szCs w:val="20"/>
                <w:lang w:val="sv-SE"/>
              </w:rPr>
            </w:pPr>
            <w:r>
              <w:rPr>
                <w:sz w:val="20"/>
                <w:szCs w:val="20"/>
                <w:lang w:val="sv-SE"/>
              </w:rPr>
              <w:t>Ordinationskedje-id.</w:t>
            </w:r>
          </w:p>
          <w:p w14:paraId="59EB49CF" w14:textId="77777777" w:rsidR="002E0A74" w:rsidRPr="002E0A74" w:rsidRDefault="002E0A74"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2E0A74" w:rsidRPr="002E0A74" w:rsidRDefault="002E0A74" w:rsidP="00D23625">
            <w:pPr>
              <w:spacing w:line="229" w:lineRule="exact"/>
              <w:ind w:left="142"/>
              <w:jc w:val="center"/>
              <w:rPr>
                <w:sz w:val="20"/>
                <w:szCs w:val="20"/>
              </w:rPr>
            </w:pPr>
            <w:r w:rsidRPr="002E0A74">
              <w:rPr>
                <w:sz w:val="20"/>
                <w:szCs w:val="20"/>
              </w:rPr>
              <w:t>0..1</w:t>
            </w:r>
          </w:p>
        </w:tc>
      </w:tr>
      <w:tr w:rsidR="002E0A74"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6C9B5E5C" w:rsidR="002E0A74" w:rsidRPr="00D7450D" w:rsidRDefault="004578F0" w:rsidP="002E0A74">
            <w:pPr>
              <w:tabs>
                <w:tab w:val="left" w:pos="567"/>
              </w:tabs>
              <w:spacing w:line="226" w:lineRule="exact"/>
              <w:ind w:left="102"/>
              <w:rPr>
                <w:sz w:val="20"/>
                <w:szCs w:val="20"/>
              </w:rPr>
            </w:pPr>
            <w:r>
              <w:rPr>
                <w:sz w:val="20"/>
                <w:szCs w:val="20"/>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066CA917" w:rsidR="002E0A74" w:rsidRPr="00D7450D" w:rsidRDefault="004578F0" w:rsidP="002E0A74">
            <w:pPr>
              <w:spacing w:line="226" w:lineRule="exact"/>
              <w:ind w:left="102"/>
              <w:rPr>
                <w:spacing w:val="-1"/>
                <w:sz w:val="20"/>
                <w:szCs w:val="20"/>
              </w:rPr>
            </w:pPr>
            <w:r>
              <w:rPr>
                <w:spacing w:val="-1"/>
                <w:sz w:val="20"/>
                <w:szCs w:val="20"/>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5F433B2D" w14:textId="165CF322" w:rsidR="002E0A74" w:rsidRPr="00D7450D" w:rsidRDefault="002E0A74" w:rsidP="004578F0">
            <w:pPr>
              <w:spacing w:line="229" w:lineRule="exact"/>
              <w:rPr>
                <w:sz w:val="20"/>
                <w:szCs w:val="20"/>
                <w:lang w:val="sv-SE"/>
              </w:rPr>
            </w:pPr>
            <w:r w:rsidRPr="00D7450D">
              <w:rPr>
                <w:sz w:val="20"/>
                <w:szCs w:val="20"/>
                <w:lang w:val="sv-SE"/>
              </w:rPr>
              <w:t xml:space="preserve">Begränsar sökningen till endast de ordinationer som </w:t>
            </w:r>
            <w:r w:rsidR="005C3B9C" w:rsidRPr="00D7450D">
              <w:rPr>
                <w:sz w:val="20"/>
                <w:szCs w:val="20"/>
                <w:lang w:val="sv-SE"/>
              </w:rPr>
              <w:t>är aktiva</w:t>
            </w:r>
            <w:r w:rsidR="004578F0">
              <w:rPr>
                <w:sz w:val="20"/>
                <w:szCs w:val="20"/>
                <w:lang w:val="sv-SE"/>
              </w:rPr>
              <w:t xml:space="preserve"> eller inaktiva, om inget anges</w:t>
            </w:r>
            <w:r w:rsidR="00D7450D" w:rsidRPr="00D7450D">
              <w:rPr>
                <w:sz w:val="20"/>
                <w:szCs w:val="20"/>
                <w:lang w:val="sv-SE"/>
              </w:rPr>
              <w:t xml:space="preserve"> ska alla </w:t>
            </w:r>
            <w:r w:rsidR="004578F0">
              <w:rPr>
                <w:sz w:val="20"/>
                <w:szCs w:val="20"/>
                <w:lang w:val="sv-SE"/>
              </w:rPr>
              <w:t>ordinationer returneras, om den är satt till Active</w:t>
            </w:r>
            <w:r w:rsidR="00D7450D" w:rsidRPr="00D7450D">
              <w:rPr>
                <w:sz w:val="20"/>
                <w:szCs w:val="20"/>
                <w:lang w:val="sv-SE"/>
              </w:rPr>
              <w:t xml:space="preserv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3147776C" w:rsidR="002E0A74" w:rsidRPr="00D7450D" w:rsidRDefault="004578F0" w:rsidP="00D23625">
            <w:pPr>
              <w:spacing w:line="229" w:lineRule="exact"/>
              <w:ind w:left="142"/>
              <w:jc w:val="center"/>
              <w:rPr>
                <w:sz w:val="20"/>
                <w:szCs w:val="20"/>
                <w:lang w:val="sv-SE"/>
              </w:rPr>
            </w:pPr>
            <w:r>
              <w:rPr>
                <w:sz w:val="20"/>
                <w:szCs w:val="20"/>
                <w:lang w:val="sv-SE"/>
              </w:rPr>
              <w:t>0</w:t>
            </w:r>
            <w:r w:rsidR="002E0A74" w:rsidRPr="00D7450D">
              <w:rPr>
                <w:sz w:val="20"/>
                <w:szCs w:val="20"/>
                <w:lang w:val="sv-SE"/>
              </w:rPr>
              <w:t>..1</w:t>
            </w:r>
          </w:p>
        </w:tc>
      </w:tr>
      <w:tr w:rsidR="002E0A74"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2E0A74" w:rsidRPr="002E0A74" w:rsidRDefault="002E0A74"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2E0A74" w:rsidRPr="002E0A74" w:rsidRDefault="002E0A74"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2E0A74" w:rsidRPr="002E0A74" w:rsidRDefault="002E0A74"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2E0A74" w:rsidRPr="002E0A74" w:rsidRDefault="002E0A74" w:rsidP="00D23625">
            <w:pPr>
              <w:ind w:left="142"/>
              <w:jc w:val="center"/>
              <w:rPr>
                <w:sz w:val="20"/>
                <w:szCs w:val="20"/>
                <w:lang w:val="sv-SE"/>
              </w:rPr>
            </w:pPr>
          </w:p>
        </w:tc>
      </w:tr>
      <w:tr w:rsidR="002E0A74"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2E0A74" w:rsidRPr="002E0A74" w:rsidRDefault="002E0A74"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2E0A74" w:rsidRPr="002E0A74" w:rsidRDefault="002E0A74"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2E0A74" w:rsidRPr="002E0A74" w:rsidRDefault="002E0A74" w:rsidP="002E0A74">
            <w:pPr>
              <w:rPr>
                <w:sz w:val="20"/>
                <w:szCs w:val="20"/>
                <w:lang w:val="sv-SE"/>
              </w:rPr>
            </w:pPr>
          </w:p>
          <w:p w14:paraId="24DE915D" w14:textId="77777777" w:rsidR="002E0A74" w:rsidRPr="002E0A74" w:rsidRDefault="002E0A74"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2E0A74" w:rsidRPr="002E0A74" w:rsidRDefault="002E0A74" w:rsidP="00D23625">
            <w:pPr>
              <w:spacing w:line="229" w:lineRule="exact"/>
              <w:ind w:left="142"/>
              <w:jc w:val="center"/>
              <w:rPr>
                <w:sz w:val="20"/>
                <w:szCs w:val="20"/>
                <w:lang w:val="sv-SE"/>
              </w:rPr>
            </w:pPr>
            <w:r w:rsidRPr="002E0A74">
              <w:rPr>
                <w:sz w:val="20"/>
                <w:szCs w:val="20"/>
                <w:lang w:val="sv-SE"/>
              </w:rPr>
              <w:t>0..*</w:t>
            </w:r>
          </w:p>
        </w:tc>
      </w:tr>
      <w:tr w:rsidR="002E0A74"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2E0A74" w:rsidRPr="004049E0" w:rsidRDefault="002E0A74" w:rsidP="002E0A74">
            <w:pPr>
              <w:tabs>
                <w:tab w:val="left" w:pos="567"/>
              </w:tabs>
              <w:spacing w:line="229" w:lineRule="exact"/>
              <w:ind w:left="102"/>
              <w:rPr>
                <w:sz w:val="20"/>
                <w:szCs w:val="20"/>
                <w:lang w:val="sv-SE"/>
              </w:rPr>
            </w:pPr>
            <w:r w:rsidRPr="004049E0">
              <w:rPr>
                <w:sz w:val="20"/>
                <w:szCs w:val="20"/>
                <w:lang w:val="sv-SE"/>
              </w:rPr>
              <w:lastRenderedPageBreak/>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2E0A74" w:rsidRPr="004049E0" w:rsidRDefault="002E0A74"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2E0A74" w:rsidRPr="004049E0" w:rsidRDefault="002E0A74"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2E0A74" w:rsidRPr="004049E0" w:rsidRDefault="002E0A74" w:rsidP="002E0A74">
            <w:pPr>
              <w:spacing w:line="229" w:lineRule="exact"/>
              <w:ind w:left="102"/>
              <w:rPr>
                <w:sz w:val="20"/>
                <w:szCs w:val="20"/>
                <w:lang w:val="sv-SE"/>
              </w:rPr>
            </w:pPr>
          </w:p>
          <w:p w14:paraId="0412A9E6" w14:textId="14D83D50" w:rsidR="002E0A74" w:rsidRPr="004049E0" w:rsidRDefault="002E0A74"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sidR="00EB6836">
              <w:rPr>
                <w:sz w:val="20"/>
                <w:szCs w:val="20"/>
                <w:lang w:val="sv-SE"/>
              </w:rPr>
              <w:t xml:space="preserve">, </w:t>
            </w:r>
            <w:r w:rsidR="00A836CA">
              <w:rPr>
                <w:sz w:val="20"/>
                <w:szCs w:val="20"/>
                <w:lang w:val="sv-SE"/>
              </w:rPr>
              <w:t xml:space="preserve">förskrivare </w:t>
            </w:r>
            <w:r w:rsidR="00FF4A63">
              <w:rPr>
                <w:sz w:val="20"/>
                <w:szCs w:val="20"/>
                <w:lang w:val="sv-SE"/>
              </w:rPr>
              <w:t>och administrerande vårdp</w:t>
            </w:r>
            <w:r w:rsidR="00EB6836">
              <w:rPr>
                <w:sz w:val="20"/>
                <w:szCs w:val="20"/>
                <w:lang w:val="sv-SE"/>
              </w:rPr>
              <w:t>er</w:t>
            </w:r>
            <w:r w:rsidR="00FF4A63">
              <w:rPr>
                <w:sz w:val="20"/>
                <w:szCs w:val="20"/>
                <w:lang w:val="sv-SE"/>
              </w:rPr>
              <w:t>s</w:t>
            </w:r>
            <w:r w:rsidR="00EB6836">
              <w:rPr>
                <w:sz w:val="20"/>
                <w:szCs w:val="20"/>
                <w:lang w:val="sv-SE"/>
              </w:rPr>
              <w:t xml:space="preserve">onal </w:t>
            </w:r>
            <w:r w:rsidR="00A836CA">
              <w:rPr>
                <w:sz w:val="20"/>
                <w:szCs w:val="20"/>
                <w:lang w:val="sv-SE"/>
              </w:rPr>
              <w:t>anges i Bodyn.</w:t>
            </w:r>
          </w:p>
          <w:p w14:paraId="5B0C8550" w14:textId="77777777" w:rsidR="002E0A74" w:rsidRPr="004049E0" w:rsidRDefault="002E0A74"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2E0A74" w:rsidRPr="004049E0" w:rsidRDefault="002E0A74" w:rsidP="00D23625">
            <w:pPr>
              <w:spacing w:line="229" w:lineRule="exact"/>
              <w:ind w:left="142"/>
              <w:jc w:val="center"/>
              <w:rPr>
                <w:sz w:val="20"/>
                <w:szCs w:val="20"/>
                <w:lang w:val="sv-SE"/>
              </w:rPr>
            </w:pPr>
            <w:r w:rsidRPr="004049E0">
              <w:rPr>
                <w:sz w:val="20"/>
                <w:szCs w:val="20"/>
                <w:lang w:val="sv-SE"/>
              </w:rPr>
              <w:t>1..1</w:t>
            </w:r>
          </w:p>
        </w:tc>
      </w:tr>
      <w:tr w:rsidR="004049E0"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4049E0" w:rsidRPr="004049E0" w:rsidRDefault="004049E0"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4049E0" w:rsidRPr="004049E0" w:rsidRDefault="004049E0" w:rsidP="00296F37">
            <w:pPr>
              <w:spacing w:line="226" w:lineRule="exact"/>
              <w:ind w:left="141"/>
              <w:rPr>
                <w:spacing w:val="-1"/>
                <w:sz w:val="20"/>
                <w:szCs w:val="20"/>
                <w:lang w:val="sv-SE"/>
              </w:rPr>
            </w:pPr>
            <w:r w:rsidRPr="004049E0">
              <w:rPr>
                <w:sz w:val="20"/>
                <w:szCs w:val="20"/>
                <w:lang w:val="sv-SE"/>
              </w:rPr>
              <w:t>Dokumentets identitet som är unik inom källsystemet</w:t>
            </w:r>
            <w:r w:rsidR="00C84889">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4049E0" w:rsidRPr="004049E0" w:rsidRDefault="004049E0"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4049E0" w:rsidRPr="004049E0" w:rsidRDefault="004049E0"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4049E0" w:rsidRPr="004049E0" w:rsidRDefault="004049E0"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4049E0" w:rsidRPr="004049E0" w:rsidRDefault="004049E0"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4049E0" w:rsidRPr="004049E0" w:rsidRDefault="00296F37"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4049E0" w:rsidRPr="004049E0" w:rsidRDefault="004049E0"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4049E0" w:rsidRPr="00D7450D" w:rsidRDefault="004049E0"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4049E0" w:rsidRPr="00D7450D" w:rsidRDefault="004049E0"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4049E0" w:rsidRPr="00D7450D" w:rsidRDefault="00D7450D"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4049E0" w:rsidRPr="00D7450D" w:rsidRDefault="00D7450D" w:rsidP="00D23625">
            <w:pPr>
              <w:spacing w:line="229" w:lineRule="exact"/>
              <w:ind w:left="142"/>
              <w:jc w:val="center"/>
              <w:rPr>
                <w:color w:val="FF0000"/>
                <w:sz w:val="20"/>
                <w:szCs w:val="20"/>
              </w:rPr>
            </w:pPr>
            <w:r w:rsidRPr="00D7450D">
              <w:rPr>
                <w:color w:val="FF0000"/>
                <w:sz w:val="20"/>
                <w:szCs w:val="20"/>
              </w:rPr>
              <w:t>0..0</w:t>
            </w:r>
          </w:p>
        </w:tc>
      </w:tr>
      <w:tr w:rsidR="004049E0"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4049E0" w:rsidRPr="004049E0" w:rsidRDefault="004049E0"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4049E0" w:rsidRPr="004049E0" w:rsidRDefault="004049E0"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4049E0" w:rsidRPr="004049E0" w:rsidRDefault="004049E0"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4049E0" w:rsidRPr="004049E0" w:rsidRDefault="004049E0"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4049E0" w:rsidRPr="004049E0" w:rsidRDefault="004049E0"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4049E0" w:rsidRPr="004049E0" w:rsidRDefault="004049E0"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4049E0" w:rsidRPr="004049E0" w:rsidRDefault="004049E0"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sidR="00272D3A">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4049E0" w:rsidRPr="004049E0" w:rsidRDefault="004049E0" w:rsidP="00296F37">
            <w:pPr>
              <w:spacing w:line="229" w:lineRule="exact"/>
              <w:ind w:left="102"/>
              <w:rPr>
                <w:sz w:val="20"/>
                <w:szCs w:val="20"/>
              </w:rPr>
            </w:pPr>
            <w:r w:rsidRPr="004049E0">
              <w:rPr>
                <w:sz w:val="20"/>
                <w:szCs w:val="20"/>
              </w:rPr>
              <w:t>../../ac</w:t>
            </w:r>
            <w:r w:rsidR="00296F37">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4049E0" w:rsidRPr="004049E0" w:rsidRDefault="004049E0" w:rsidP="004049E0">
            <w:pPr>
              <w:spacing w:line="229" w:lineRule="exact"/>
              <w:ind w:left="102"/>
              <w:rPr>
                <w:sz w:val="20"/>
                <w:szCs w:val="20"/>
              </w:rPr>
            </w:pPr>
            <w:r w:rsidRPr="004049E0">
              <w:rPr>
                <w:sz w:val="20"/>
                <w:szCs w:val="20"/>
              </w:rPr>
              <w:t>HealthcareProfessionalType</w:t>
            </w:r>
          </w:p>
          <w:p w14:paraId="113E962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4049E0" w:rsidRPr="007E3F00" w:rsidRDefault="004049E0" w:rsidP="00296F37">
            <w:pPr>
              <w:spacing w:line="226" w:lineRule="exact"/>
              <w:ind w:left="141"/>
              <w:rPr>
                <w:spacing w:val="-1"/>
                <w:sz w:val="20"/>
                <w:szCs w:val="20"/>
                <w:lang w:val="sv-SE"/>
              </w:rPr>
            </w:pPr>
            <w:r w:rsidRPr="007E3F00">
              <w:rPr>
                <w:spacing w:val="-1"/>
                <w:sz w:val="20"/>
                <w:szCs w:val="20"/>
                <w:lang w:val="sv-SE"/>
              </w:rPr>
              <w:t xml:space="preserve">Information om den hälso- och sjukvårdsperson som </w:t>
            </w:r>
            <w:r w:rsidR="007E3F00" w:rsidRPr="007E3F00">
              <w:rPr>
                <w:spacing w:val="-1"/>
                <w:sz w:val="20"/>
                <w:szCs w:val="20"/>
                <w:lang w:val="sv-SE"/>
              </w:rPr>
              <w:t>registrerat</w:t>
            </w:r>
            <w:r w:rsidRPr="007E3F00">
              <w:rPr>
                <w:spacing w:val="-1"/>
                <w:sz w:val="20"/>
                <w:szCs w:val="20"/>
                <w:lang w:val="sv-SE"/>
              </w:rPr>
              <w:t xml:space="preserve"> informationen i dokumentet.</w:t>
            </w:r>
          </w:p>
          <w:p w14:paraId="291298BA"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4049E0" w:rsidRPr="004049E0" w:rsidRDefault="004049E0"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4C0CC05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4049E0" w:rsidRPr="00190D07" w:rsidRDefault="004049E0"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4049E0" w:rsidRPr="004049E0" w:rsidRDefault="004049E0" w:rsidP="00D23625">
            <w:pPr>
              <w:spacing w:line="229" w:lineRule="exact"/>
              <w:ind w:left="142"/>
              <w:jc w:val="center"/>
              <w:rPr>
                <w:sz w:val="20"/>
                <w:szCs w:val="20"/>
              </w:rPr>
            </w:pPr>
            <w:r w:rsidRPr="004049E0">
              <w:rPr>
                <w:spacing w:val="-1"/>
                <w:sz w:val="20"/>
                <w:szCs w:val="20"/>
              </w:rPr>
              <w:t>1..1</w:t>
            </w:r>
          </w:p>
        </w:tc>
      </w:tr>
      <w:tr w:rsidR="004049E0"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4049E0" w:rsidRPr="004049E0" w:rsidRDefault="004049E0" w:rsidP="004049E0">
            <w:pPr>
              <w:spacing w:line="229" w:lineRule="exact"/>
              <w:ind w:left="102"/>
              <w:rPr>
                <w:rFonts w:cs="Arial"/>
                <w:sz w:val="20"/>
                <w:szCs w:val="20"/>
              </w:rPr>
            </w:pPr>
            <w:r w:rsidRPr="004049E0">
              <w:rPr>
                <w:sz w:val="20"/>
                <w:szCs w:val="20"/>
              </w:rPr>
              <w:t>HSAIdType</w:t>
            </w:r>
          </w:p>
          <w:p w14:paraId="561651CC"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4049E0" w:rsidRPr="004049E0" w:rsidRDefault="004049E0"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4049E0" w:rsidRPr="004049E0" w:rsidRDefault="004049E0"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4049E0" w:rsidRPr="004049E0" w:rsidRDefault="004049E0"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4049E0" w:rsidRPr="004049E0" w:rsidRDefault="004049E0" w:rsidP="004049E0">
            <w:pPr>
              <w:spacing w:line="226" w:lineRule="exact"/>
              <w:ind w:left="102"/>
              <w:rPr>
                <w:spacing w:val="-1"/>
                <w:sz w:val="20"/>
                <w:szCs w:val="20"/>
              </w:rPr>
            </w:pPr>
            <w:r w:rsidRPr="004049E0">
              <w:rPr>
                <w:spacing w:val="-1"/>
                <w:sz w:val="20"/>
                <w:szCs w:val="20"/>
              </w:rPr>
              <w:t xml:space="preserve">CVType </w:t>
            </w:r>
          </w:p>
          <w:p w14:paraId="607B0D25"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4049E0" w:rsidRPr="00CF245D" w:rsidRDefault="004049E0"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w:t>
            </w:r>
            <w:r w:rsidR="00296F37" w:rsidRPr="00CF245D">
              <w:rPr>
                <w:sz w:val="20"/>
                <w:szCs w:val="20"/>
                <w:lang w:val="sv-SE"/>
              </w:rPr>
              <w:t xml:space="preserve">2.1.4) användas, se referens </w:t>
            </w:r>
            <w:r w:rsidR="00CF245D" w:rsidRPr="00CF245D">
              <w:rPr>
                <w:sz w:val="20"/>
                <w:szCs w:val="20"/>
                <w:lang w:val="sv-SE"/>
              </w:rPr>
              <w:t>[</w:t>
            </w:r>
            <w:r w:rsidR="00296F37" w:rsidRPr="00CF245D">
              <w:rPr>
                <w:szCs w:val="20"/>
              </w:rPr>
              <w:fldChar w:fldCharType="begin"/>
            </w:r>
            <w:r w:rsidR="00296F37" w:rsidRPr="00CF245D">
              <w:rPr>
                <w:sz w:val="20"/>
                <w:szCs w:val="20"/>
                <w:lang w:val="sv-SE"/>
              </w:rPr>
              <w:instrText xml:space="preserve"> REF _Ref383778264 \h </w:instrText>
            </w:r>
            <w:r w:rsidR="00CF245D">
              <w:rPr>
                <w:sz w:val="20"/>
                <w:szCs w:val="20"/>
                <w:lang w:val="sv-SE"/>
              </w:rPr>
              <w:instrText xml:space="preserve"> \* MERGEFORMAT </w:instrText>
            </w:r>
            <w:r w:rsidR="00296F37" w:rsidRPr="00CF245D">
              <w:rPr>
                <w:szCs w:val="20"/>
              </w:rPr>
            </w:r>
            <w:r w:rsidR="00296F37" w:rsidRPr="00CF245D">
              <w:rPr>
                <w:szCs w:val="20"/>
              </w:rPr>
              <w:fldChar w:fldCharType="separate"/>
            </w:r>
            <w:r w:rsidR="00523025" w:rsidRPr="00523025">
              <w:rPr>
                <w:sz w:val="20"/>
                <w:szCs w:val="20"/>
                <w:lang w:val="sv-SE"/>
              </w:rPr>
              <w:t>R5</w:t>
            </w:r>
            <w:r w:rsidR="00296F37"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4049E0" w:rsidRPr="004049E0" w:rsidRDefault="004049E0" w:rsidP="002E0A74">
            <w:pPr>
              <w:tabs>
                <w:tab w:val="left" w:pos="567"/>
              </w:tabs>
              <w:spacing w:line="229" w:lineRule="exact"/>
              <w:ind w:left="102"/>
              <w:rPr>
                <w:sz w:val="20"/>
                <w:szCs w:val="20"/>
              </w:rPr>
            </w:pPr>
            <w:r w:rsidRPr="004049E0">
              <w:rPr>
                <w:sz w:val="20"/>
                <w:szCs w:val="20"/>
              </w:rPr>
              <w:lastRenderedPageBreak/>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4049E0" w:rsidRPr="00CF245D" w:rsidRDefault="004049E0"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4049E0" w:rsidRPr="004049E0" w:rsidRDefault="004049E0"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4049E0" w:rsidRPr="004049E0" w:rsidRDefault="004049E0"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4049E0" w:rsidRPr="004049E0" w:rsidRDefault="004049E0"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4049E0" w:rsidRPr="004049E0" w:rsidRDefault="004049E0"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4049E0" w:rsidRPr="004049E0" w:rsidRDefault="004049E0"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4049E0" w:rsidRPr="004049E0" w:rsidRDefault="004049E0"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4049E0" w:rsidRPr="00882CEC" w:rsidRDefault="004049E0"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4049E0" w:rsidRPr="004049E0" w:rsidRDefault="004049E0"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4049E0" w:rsidRPr="004049E0" w:rsidRDefault="004049E0"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4049E0" w:rsidRPr="004049E0" w:rsidRDefault="004049E0"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4049E0" w:rsidRPr="004049E0" w:rsidRDefault="004049E0"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sidR="00C84889">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4049E0" w:rsidRPr="004049E0" w:rsidRDefault="004049E0"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4049E0" w:rsidRPr="004049E0" w:rsidRDefault="004049E0"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4049E0" w:rsidRPr="004049E0" w:rsidRDefault="004049E0"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4049E0" w:rsidRPr="004049E0" w:rsidRDefault="004049E0"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4049E0" w:rsidRPr="004049E0" w:rsidRDefault="004049E0"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4049E0" w:rsidRPr="004049E0" w:rsidRDefault="004049E0"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4049E0" w:rsidRPr="004049E0" w:rsidRDefault="004049E0"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4049E0" w:rsidRPr="004049E0" w:rsidRDefault="004049E0"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4049E0" w:rsidRPr="004049E0" w:rsidRDefault="004049E0" w:rsidP="00296F37">
            <w:pPr>
              <w:spacing w:line="226" w:lineRule="exact"/>
              <w:ind w:left="141"/>
              <w:rPr>
                <w:spacing w:val="-1"/>
                <w:sz w:val="20"/>
                <w:szCs w:val="20"/>
              </w:rPr>
            </w:pPr>
            <w:r w:rsidRPr="004049E0">
              <w:rPr>
                <w:sz w:val="20"/>
                <w:szCs w:val="20"/>
              </w:rPr>
              <w:t>E</w:t>
            </w:r>
            <w:r w:rsidR="00C84889">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4049E0" w:rsidRPr="004049E0" w:rsidRDefault="004049E0"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4049E0" w:rsidRPr="004049E0" w:rsidRDefault="004049E0"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4049E0" w:rsidRPr="004049E0" w:rsidRDefault="004049E0"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4049E0" w:rsidRPr="004049E0" w:rsidRDefault="004049E0"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4049E0" w:rsidRPr="004049E0" w:rsidRDefault="00CF245D" w:rsidP="00296F37">
            <w:pPr>
              <w:spacing w:line="226" w:lineRule="exact"/>
              <w:ind w:left="141"/>
              <w:rPr>
                <w:spacing w:val="-1"/>
                <w:sz w:val="20"/>
                <w:szCs w:val="20"/>
                <w:lang w:val="sv-SE"/>
              </w:rPr>
            </w:pPr>
            <w:r>
              <w:rPr>
                <w:sz w:val="20"/>
                <w:szCs w:val="20"/>
                <w:lang w:val="sv-SE"/>
              </w:rPr>
              <w:t xml:space="preserve">Text som anger namnet på </w:t>
            </w:r>
            <w:r w:rsidR="004049E0" w:rsidRPr="004049E0">
              <w:rPr>
                <w:sz w:val="20"/>
                <w:szCs w:val="20"/>
                <w:lang w:val="sv-SE"/>
              </w:rPr>
              <w:t>plats eller ort fo</w:t>
            </w:r>
            <w:r w:rsidR="004049E0" w:rsidRPr="004049E0">
              <w:rPr>
                <w:rFonts w:cs="Georgia"/>
                <w:sz w:val="20"/>
                <w:szCs w:val="20"/>
                <w:lang w:val="sv-SE"/>
              </w:rPr>
              <w:t>̈</w:t>
            </w:r>
            <w:r w:rsidR="004049E0"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4049E0" w:rsidRPr="004049E0" w:rsidRDefault="004049E0" w:rsidP="00296F37">
            <w:pPr>
              <w:spacing w:line="229" w:lineRule="exact"/>
              <w:ind w:left="102"/>
              <w:rPr>
                <w:sz w:val="20"/>
                <w:szCs w:val="20"/>
              </w:rPr>
            </w:pPr>
            <w:r w:rsidRPr="004049E0">
              <w:rPr>
                <w:sz w:val="20"/>
                <w:szCs w:val="20"/>
              </w:rPr>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4049E0" w:rsidRPr="004049E0" w:rsidRDefault="004049E0" w:rsidP="004049E0">
            <w:pPr>
              <w:spacing w:line="229" w:lineRule="exact"/>
              <w:ind w:left="102"/>
              <w:rPr>
                <w:rFonts w:cs="Arial"/>
                <w:sz w:val="20"/>
                <w:szCs w:val="20"/>
              </w:rPr>
            </w:pPr>
            <w:r w:rsidRPr="004049E0">
              <w:rPr>
                <w:spacing w:val="-1"/>
                <w:sz w:val="20"/>
                <w:szCs w:val="20"/>
              </w:rPr>
              <w:t>HSAIdType</w:t>
            </w:r>
          </w:p>
          <w:p w14:paraId="0DA2AD72" w14:textId="77777777" w:rsidR="004049E0" w:rsidRPr="004049E0" w:rsidRDefault="004049E0" w:rsidP="004049E0">
            <w:pPr>
              <w:spacing w:line="226" w:lineRule="exact"/>
              <w:ind w:left="102"/>
              <w:rPr>
                <w:spacing w:val="-1"/>
                <w:sz w:val="20"/>
                <w:szCs w:val="20"/>
              </w:rPr>
            </w:pPr>
          </w:p>
          <w:p w14:paraId="5E22B240"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4049E0" w:rsidRPr="00190D07" w:rsidRDefault="004049E0"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4049E0" w:rsidRPr="00190D07" w:rsidRDefault="004049E0" w:rsidP="00296F37">
            <w:pPr>
              <w:spacing w:line="229" w:lineRule="exact"/>
              <w:ind w:left="141"/>
              <w:rPr>
                <w:sz w:val="20"/>
                <w:szCs w:val="20"/>
                <w:lang w:val="sv-SE"/>
              </w:rPr>
            </w:pPr>
          </w:p>
          <w:p w14:paraId="741D21D4"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4049E0" w:rsidRPr="004049E0" w:rsidRDefault="004049E0"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4049E0" w:rsidRPr="004049E0" w:rsidRDefault="004049E0" w:rsidP="004049E0">
            <w:pPr>
              <w:spacing w:line="226" w:lineRule="exact"/>
              <w:ind w:left="102"/>
              <w:rPr>
                <w:spacing w:val="-1"/>
                <w:sz w:val="20"/>
                <w:szCs w:val="20"/>
              </w:rPr>
            </w:pPr>
            <w:r w:rsidRPr="004049E0">
              <w:rPr>
                <w:spacing w:val="-1"/>
                <w:sz w:val="20"/>
                <w:szCs w:val="20"/>
              </w:rPr>
              <w:t>HSAIdType</w:t>
            </w:r>
          </w:p>
          <w:p w14:paraId="0CE964D7"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4049E0" w:rsidRPr="004049E0" w:rsidRDefault="004049E0"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4049E0" w:rsidRPr="004049E0" w:rsidRDefault="004049E0" w:rsidP="00D23625">
            <w:pPr>
              <w:spacing w:line="229" w:lineRule="exact"/>
              <w:ind w:left="142"/>
              <w:jc w:val="center"/>
              <w:rPr>
                <w:sz w:val="20"/>
                <w:szCs w:val="20"/>
              </w:rPr>
            </w:pPr>
            <w:r w:rsidRPr="004049E0">
              <w:rPr>
                <w:spacing w:val="-1"/>
                <w:sz w:val="20"/>
                <w:szCs w:val="20"/>
              </w:rPr>
              <w:t>0..1</w:t>
            </w:r>
          </w:p>
        </w:tc>
      </w:tr>
      <w:tr w:rsidR="004049E0"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4049E0" w:rsidRPr="004049E0" w:rsidRDefault="004049E0"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4049E0" w:rsidRPr="004049E0" w:rsidRDefault="004049E0"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4049E0" w:rsidRPr="00190D07" w:rsidRDefault="004049E0"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4049E0" w:rsidRPr="004049E0" w:rsidRDefault="004049E0"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4049E0" w:rsidRPr="004049E0" w:rsidRDefault="004049E0" w:rsidP="004049E0">
            <w:pPr>
              <w:spacing w:line="229" w:lineRule="exact"/>
              <w:ind w:left="102"/>
              <w:rPr>
                <w:sz w:val="20"/>
                <w:szCs w:val="20"/>
              </w:rPr>
            </w:pPr>
            <w:r w:rsidRPr="004049E0">
              <w:rPr>
                <w:sz w:val="20"/>
                <w:szCs w:val="20"/>
              </w:rPr>
              <w:lastRenderedPageBreak/>
              <w:t>../../../signatureTime</w:t>
            </w:r>
          </w:p>
          <w:p w14:paraId="08BD1532"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4049E0" w:rsidRPr="004049E0" w:rsidRDefault="004049E0" w:rsidP="004049E0">
            <w:pPr>
              <w:spacing w:line="229" w:lineRule="exact"/>
              <w:ind w:left="102"/>
              <w:rPr>
                <w:rFonts w:cs="Arial"/>
                <w:color w:val="FF0000"/>
                <w:sz w:val="20"/>
                <w:szCs w:val="20"/>
              </w:rPr>
            </w:pPr>
            <w:r w:rsidRPr="004049E0">
              <w:rPr>
                <w:sz w:val="20"/>
                <w:szCs w:val="20"/>
              </w:rPr>
              <w:t>TimeStampType</w:t>
            </w:r>
          </w:p>
          <w:p w14:paraId="58E2DDF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4049E0" w:rsidRPr="004049E0" w:rsidRDefault="004049E0" w:rsidP="00296F37">
            <w:pPr>
              <w:spacing w:line="229" w:lineRule="exact"/>
              <w:ind w:left="141"/>
              <w:rPr>
                <w:sz w:val="20"/>
                <w:szCs w:val="20"/>
              </w:rPr>
            </w:pPr>
            <w:r w:rsidRPr="004049E0">
              <w:rPr>
                <w:sz w:val="20"/>
                <w:szCs w:val="20"/>
              </w:rPr>
              <w:t>Tidpunkt för signering.</w:t>
            </w:r>
          </w:p>
          <w:p w14:paraId="1269BBBA" w14:textId="77777777" w:rsidR="004049E0" w:rsidRPr="004049E0" w:rsidRDefault="004049E0"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4049E0" w:rsidRPr="004049E0" w:rsidRDefault="004049E0" w:rsidP="00D23625">
            <w:pPr>
              <w:spacing w:line="229" w:lineRule="exact"/>
              <w:ind w:left="142"/>
              <w:jc w:val="center"/>
              <w:rPr>
                <w:sz w:val="20"/>
                <w:szCs w:val="20"/>
              </w:rPr>
            </w:pPr>
            <w:r w:rsidRPr="004049E0">
              <w:rPr>
                <w:sz w:val="20"/>
                <w:szCs w:val="20"/>
              </w:rPr>
              <w:t>1..1</w:t>
            </w:r>
          </w:p>
        </w:tc>
      </w:tr>
      <w:tr w:rsidR="004049E0"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4049E0" w:rsidRPr="004049E0" w:rsidRDefault="004049E0" w:rsidP="004049E0">
            <w:pPr>
              <w:spacing w:line="229" w:lineRule="exact"/>
              <w:ind w:left="102"/>
              <w:rPr>
                <w:sz w:val="20"/>
                <w:szCs w:val="20"/>
              </w:rPr>
            </w:pPr>
            <w:r w:rsidRPr="004049E0">
              <w:rPr>
                <w:sz w:val="20"/>
                <w:szCs w:val="20"/>
              </w:rPr>
              <w:t>../../../legalAuthenticatorHSAId</w:t>
            </w:r>
          </w:p>
          <w:p w14:paraId="63A14B61"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4049E0" w:rsidRPr="004049E0" w:rsidRDefault="004049E0" w:rsidP="004049E0">
            <w:pPr>
              <w:spacing w:line="229" w:lineRule="exact"/>
              <w:ind w:left="102"/>
              <w:rPr>
                <w:sz w:val="20"/>
                <w:szCs w:val="20"/>
              </w:rPr>
            </w:pPr>
            <w:r w:rsidRPr="004049E0">
              <w:rPr>
                <w:sz w:val="20"/>
                <w:szCs w:val="20"/>
              </w:rPr>
              <w:t>HSAIdType</w:t>
            </w:r>
          </w:p>
          <w:p w14:paraId="3DD5BD94" w14:textId="77777777" w:rsidR="004049E0" w:rsidRPr="004049E0" w:rsidRDefault="004049E0"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4049E0" w:rsidRPr="004049E0" w:rsidRDefault="004049E0"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4049E0" w:rsidRPr="004049E0" w:rsidRDefault="004049E0" w:rsidP="004049E0">
            <w:pPr>
              <w:spacing w:line="229" w:lineRule="exact"/>
              <w:ind w:left="102"/>
              <w:rPr>
                <w:sz w:val="20"/>
                <w:szCs w:val="20"/>
              </w:rPr>
            </w:pPr>
            <w:r w:rsidRPr="004049E0">
              <w:rPr>
                <w:sz w:val="20"/>
                <w:szCs w:val="20"/>
              </w:rPr>
              <w:t>../../../legalAuthenticatorName</w:t>
            </w:r>
          </w:p>
          <w:p w14:paraId="3D086D73" w14:textId="77777777" w:rsidR="004049E0" w:rsidRPr="004049E0" w:rsidRDefault="004049E0"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4049E0" w:rsidRPr="004049E0" w:rsidRDefault="004049E0"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4049E0" w:rsidRPr="004049E0" w:rsidRDefault="004049E0"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4049E0" w:rsidRPr="004049E0" w:rsidRDefault="004049E0" w:rsidP="00D23625">
            <w:pPr>
              <w:spacing w:line="229" w:lineRule="exact"/>
              <w:ind w:left="142"/>
              <w:jc w:val="center"/>
              <w:rPr>
                <w:sz w:val="20"/>
                <w:szCs w:val="20"/>
              </w:rPr>
            </w:pPr>
            <w:r w:rsidRPr="004049E0">
              <w:rPr>
                <w:sz w:val="20"/>
                <w:szCs w:val="20"/>
              </w:rPr>
              <w:t>0..1</w:t>
            </w:r>
          </w:p>
        </w:tc>
      </w:tr>
      <w:tr w:rsidR="004049E0"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4049E0" w:rsidRPr="00C84889" w:rsidRDefault="00C84889"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4049E0" w:rsidRPr="004049E0" w:rsidRDefault="004049E0"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4049E0" w:rsidRPr="004049E0" w:rsidRDefault="004049E0"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4049E0" w:rsidRPr="004049E0" w:rsidRDefault="004049E0" w:rsidP="00D23625">
            <w:pPr>
              <w:spacing w:line="229" w:lineRule="exact"/>
              <w:ind w:left="142"/>
              <w:jc w:val="center"/>
              <w:rPr>
                <w:spacing w:val="-1"/>
                <w:szCs w:val="20"/>
              </w:rPr>
            </w:pPr>
            <w:r w:rsidRPr="004049E0">
              <w:rPr>
                <w:sz w:val="20"/>
                <w:szCs w:val="20"/>
              </w:rPr>
              <w:t>0..1</w:t>
            </w:r>
          </w:p>
        </w:tc>
      </w:tr>
      <w:tr w:rsidR="00C84889"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C84889" w:rsidRPr="00C84889" w:rsidRDefault="00C84889"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C84889" w:rsidRPr="00C84889" w:rsidRDefault="00C84889"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C84889" w:rsidRPr="00C84889" w:rsidRDefault="00C84889"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C84889" w:rsidRPr="00C84889" w:rsidRDefault="00C84889"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C84889" w:rsidRPr="004049E0" w:rsidRDefault="00C84889"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C84889" w:rsidRPr="00C84889" w:rsidRDefault="00C84889"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C84889" w:rsidRPr="004049E0" w:rsidRDefault="00C84889"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C84889" w:rsidRPr="004049E0" w:rsidRDefault="00C84889"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C84889" w:rsidRPr="00C84889" w:rsidRDefault="00C84889"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C84889" w:rsidRPr="00C84889" w:rsidRDefault="00C84889"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C84889" w:rsidRPr="004049E0" w:rsidRDefault="00C84889" w:rsidP="00D23625">
            <w:pPr>
              <w:spacing w:line="229" w:lineRule="exact"/>
              <w:ind w:left="142"/>
              <w:jc w:val="center"/>
              <w:rPr>
                <w:spacing w:val="-1"/>
                <w:szCs w:val="20"/>
              </w:rPr>
            </w:pPr>
            <w:r w:rsidRPr="004049E0">
              <w:rPr>
                <w:spacing w:val="-1"/>
                <w:sz w:val="20"/>
                <w:szCs w:val="20"/>
              </w:rPr>
              <w:t>0..1</w:t>
            </w:r>
          </w:p>
        </w:tc>
      </w:tr>
      <w:tr w:rsidR="00C84889"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C84889" w:rsidRPr="004049E0" w:rsidRDefault="00C84889"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C84889" w:rsidRPr="004049E0" w:rsidRDefault="00C84889"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C84889" w:rsidRPr="004049E0" w:rsidRDefault="00C84889" w:rsidP="004049E0">
            <w:pPr>
              <w:spacing w:line="229" w:lineRule="exact"/>
              <w:ind w:left="102"/>
              <w:rPr>
                <w:rFonts w:cs="Arial"/>
                <w:color w:val="FF0000"/>
                <w:sz w:val="20"/>
                <w:szCs w:val="20"/>
              </w:rPr>
            </w:pPr>
            <w:r w:rsidRPr="004049E0">
              <w:rPr>
                <w:sz w:val="20"/>
                <w:szCs w:val="20"/>
              </w:rPr>
              <w:t>boolean</w:t>
            </w:r>
          </w:p>
          <w:p w14:paraId="0F3D7672"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C84889" w:rsidRPr="00190D07" w:rsidRDefault="00C84889"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C84889" w:rsidRPr="004049E0" w:rsidRDefault="00C84889"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C84889" w:rsidRPr="004049E0" w:rsidRDefault="00C84889" w:rsidP="00D23625">
            <w:pPr>
              <w:spacing w:line="229" w:lineRule="exact"/>
              <w:ind w:left="142"/>
              <w:jc w:val="center"/>
              <w:rPr>
                <w:sz w:val="20"/>
                <w:szCs w:val="20"/>
              </w:rPr>
            </w:pPr>
            <w:r w:rsidRPr="004049E0">
              <w:rPr>
                <w:spacing w:val="-1"/>
                <w:sz w:val="20"/>
                <w:szCs w:val="20"/>
              </w:rPr>
              <w:t>1..1</w:t>
            </w:r>
          </w:p>
        </w:tc>
      </w:tr>
      <w:tr w:rsidR="00C84889"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C84889" w:rsidRPr="004049E0" w:rsidRDefault="00C84889"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C84889" w:rsidRPr="004049E0" w:rsidRDefault="00C84889"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C84889" w:rsidRPr="004049E0" w:rsidRDefault="00C84889"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C84889" w:rsidRPr="004049E0" w:rsidRDefault="00C84889" w:rsidP="00D23625">
            <w:pPr>
              <w:spacing w:line="229" w:lineRule="exact"/>
              <w:ind w:left="142"/>
              <w:jc w:val="center"/>
              <w:rPr>
                <w:sz w:val="20"/>
                <w:szCs w:val="20"/>
              </w:rPr>
            </w:pPr>
            <w:r w:rsidRPr="004049E0">
              <w:rPr>
                <w:spacing w:val="-1"/>
                <w:sz w:val="20"/>
                <w:szCs w:val="20"/>
              </w:rPr>
              <w:t>0..1</w:t>
            </w:r>
          </w:p>
        </w:tc>
      </w:tr>
      <w:tr w:rsidR="00C84889"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C84889" w:rsidRPr="004049E0" w:rsidRDefault="00C84889"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C84889" w:rsidRPr="004049E0" w:rsidRDefault="00C84889" w:rsidP="00D23625">
            <w:pPr>
              <w:spacing w:line="229" w:lineRule="exact"/>
              <w:ind w:left="142"/>
              <w:jc w:val="center"/>
              <w:rPr>
                <w:sz w:val="20"/>
                <w:szCs w:val="20"/>
              </w:rPr>
            </w:pPr>
            <w:r w:rsidRPr="004049E0">
              <w:rPr>
                <w:color w:val="FF0000"/>
                <w:spacing w:val="-1"/>
                <w:sz w:val="20"/>
                <w:szCs w:val="20"/>
              </w:rPr>
              <w:t>0..0</w:t>
            </w:r>
          </w:p>
        </w:tc>
      </w:tr>
      <w:tr w:rsidR="00C84889"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C84889" w:rsidRPr="004049E0" w:rsidRDefault="00C84889" w:rsidP="002E0A74">
            <w:pPr>
              <w:tabs>
                <w:tab w:val="left" w:pos="567"/>
              </w:tabs>
              <w:spacing w:line="229" w:lineRule="exact"/>
              <w:ind w:left="102"/>
              <w:rPr>
                <w:sz w:val="20"/>
                <w:szCs w:val="20"/>
              </w:rPr>
            </w:pPr>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C84889" w:rsidRPr="004049E0" w:rsidRDefault="00C84889"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C84889" w:rsidRPr="004049E0" w:rsidRDefault="00C84889"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C84889" w:rsidRPr="004049E0" w:rsidRDefault="00C84889" w:rsidP="00D23625">
            <w:pPr>
              <w:spacing w:line="229" w:lineRule="exact"/>
              <w:ind w:left="142"/>
              <w:jc w:val="center"/>
              <w:rPr>
                <w:sz w:val="20"/>
                <w:szCs w:val="20"/>
              </w:rPr>
            </w:pPr>
            <w:r w:rsidRPr="004049E0">
              <w:rPr>
                <w:color w:val="FF0000"/>
                <w:spacing w:val="-1"/>
                <w:sz w:val="20"/>
                <w:szCs w:val="20"/>
              </w:rPr>
              <w:t>0..0</w:t>
            </w:r>
          </w:p>
        </w:tc>
      </w:tr>
      <w:tr w:rsidR="00C84889"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../medicationMedicalRecordBody</w:t>
            </w:r>
          </w:p>
          <w:p w14:paraId="14B0CF77" w14:textId="77777777" w:rsidR="00C84889" w:rsidRPr="002E0A74" w:rsidRDefault="00C84889"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C84889" w:rsidRPr="002E0A74" w:rsidRDefault="00C84889"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C84889" w:rsidRPr="002E0A74" w:rsidRDefault="00C84889"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C84889" w:rsidRPr="002E0A74" w:rsidRDefault="00C84889"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C84889"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C84889" w:rsidRPr="002E0A74" w:rsidRDefault="00C84889" w:rsidP="002E0A74">
            <w:pPr>
              <w:spacing w:line="229" w:lineRule="exact"/>
              <w:ind w:left="102"/>
              <w:rPr>
                <w:sz w:val="20"/>
                <w:szCs w:val="20"/>
                <w:lang w:val="sv-SE"/>
              </w:rPr>
            </w:pPr>
            <w:r w:rsidRPr="002E0A74">
              <w:rPr>
                <w:sz w:val="20"/>
                <w:szCs w:val="20"/>
                <w:lang w:val="sv-SE"/>
              </w:rPr>
              <w:t>MedicationPrescriptionType</w:t>
            </w:r>
          </w:p>
          <w:p w14:paraId="59F170CB" w14:textId="77777777" w:rsidR="00C84889" w:rsidRPr="002E0A74" w:rsidRDefault="00C84889"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C84889" w:rsidRPr="002E0A74" w:rsidRDefault="00BA5890" w:rsidP="002E0A74">
            <w:pPr>
              <w:spacing w:line="226" w:lineRule="exact"/>
              <w:ind w:left="102"/>
              <w:rPr>
                <w:sz w:val="20"/>
                <w:szCs w:val="20"/>
                <w:lang w:val="sv-SE"/>
              </w:rPr>
            </w:pPr>
            <w:r>
              <w:rPr>
                <w:sz w:val="20"/>
                <w:szCs w:val="20"/>
                <w:lang w:val="sv-SE"/>
              </w:rPr>
              <w:t>LÄKEMEDELSORDINATION</w:t>
            </w:r>
            <w:r w:rsidR="00871E8E">
              <w:rPr>
                <w:sz w:val="20"/>
                <w:szCs w:val="20"/>
                <w:lang w:val="sv-SE"/>
              </w:rPr>
              <w:t>.</w:t>
            </w:r>
          </w:p>
          <w:p w14:paraId="31585738" w14:textId="5A5138A8" w:rsidR="00C84889" w:rsidRPr="002E0A74" w:rsidRDefault="00C84889"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C84889" w:rsidRPr="002E0A74" w:rsidRDefault="00C84889"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C84889" w:rsidRPr="002E0A74" w:rsidRDefault="00BA5890" w:rsidP="00D23625">
            <w:pPr>
              <w:spacing w:line="229" w:lineRule="exact"/>
              <w:ind w:left="142"/>
              <w:jc w:val="center"/>
              <w:rPr>
                <w:sz w:val="20"/>
                <w:szCs w:val="20"/>
                <w:lang w:val="sv-SE"/>
              </w:rPr>
            </w:pPr>
            <w:r>
              <w:rPr>
                <w:sz w:val="20"/>
                <w:szCs w:val="20"/>
                <w:lang w:val="sv-SE"/>
              </w:rPr>
              <w:t>1..1</w:t>
            </w:r>
          </w:p>
        </w:tc>
      </w:tr>
      <w:tr w:rsidR="00C84889"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lastRenderedPageBreak/>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C84889" w:rsidRPr="002E0A74" w:rsidRDefault="00C84889"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C84889" w:rsidRPr="002E0A74" w:rsidRDefault="00C84889"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B50BDA"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B50BDA" w:rsidRPr="00B50BDA" w:rsidRDefault="00B50BDA"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B50BDA" w:rsidRPr="00B50BDA" w:rsidRDefault="00B50BDA" w:rsidP="00D23625">
            <w:pPr>
              <w:spacing w:line="229" w:lineRule="exact"/>
              <w:ind w:left="142"/>
              <w:jc w:val="center"/>
              <w:rPr>
                <w:sz w:val="20"/>
                <w:szCs w:val="20"/>
                <w:lang w:val="sv-SE"/>
              </w:rPr>
            </w:pPr>
            <w:r>
              <w:rPr>
                <w:sz w:val="20"/>
                <w:szCs w:val="20"/>
                <w:lang w:val="sv-SE"/>
              </w:rPr>
              <w:t>1..1</w:t>
            </w:r>
          </w:p>
        </w:tc>
      </w:tr>
      <w:tr w:rsidR="00B50BDA"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B50BDA" w:rsidRPr="00B50BDA" w:rsidRDefault="00B50BDA"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B50BDA" w:rsidRPr="00B50BDA" w:rsidRDefault="00B50BDA"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B50BDA" w:rsidRPr="00B50BDA" w:rsidRDefault="00463E09"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B50BDA" w:rsidRPr="00B50BDA" w:rsidRDefault="00B50BDA" w:rsidP="00D23625">
            <w:pPr>
              <w:spacing w:line="229" w:lineRule="exact"/>
              <w:ind w:left="142"/>
              <w:jc w:val="center"/>
              <w:rPr>
                <w:sz w:val="20"/>
                <w:szCs w:val="20"/>
                <w:lang w:val="sv-SE"/>
              </w:rPr>
            </w:pPr>
            <w:r>
              <w:rPr>
                <w:sz w:val="20"/>
                <w:szCs w:val="20"/>
                <w:lang w:val="sv-SE"/>
              </w:rPr>
              <w:t>0..1</w:t>
            </w:r>
          </w:p>
        </w:tc>
      </w:tr>
      <w:tr w:rsidR="00C84889"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C84889" w:rsidRPr="002E0A74" w:rsidRDefault="00C84889"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C84889" w:rsidRPr="002E0A74" w:rsidRDefault="00EA4EC6"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C84889" w:rsidRPr="002E0A74" w:rsidRDefault="00C84889"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5A5728F1" w:rsidR="00C84889" w:rsidRPr="00C84889" w:rsidRDefault="00C84889" w:rsidP="00C84889">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sidR="00747F6B">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Pr="00EA4EC6">
              <w:rPr>
                <w:sz w:val="20"/>
                <w:szCs w:val="20"/>
                <w:lang w:val="sv-SE"/>
              </w:rPr>
              <w:t>Insättning, Utsättning.</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C84889" w:rsidRPr="002E0A74" w:rsidRDefault="00C84889" w:rsidP="00D23625">
            <w:pPr>
              <w:spacing w:line="229" w:lineRule="exact"/>
              <w:ind w:left="142"/>
              <w:jc w:val="center"/>
              <w:rPr>
                <w:sz w:val="20"/>
                <w:szCs w:val="20"/>
                <w:lang w:val="sv-SE"/>
              </w:rPr>
            </w:pPr>
            <w:r w:rsidRPr="002E0A74">
              <w:rPr>
                <w:sz w:val="20"/>
                <w:szCs w:val="20"/>
                <w:lang w:val="sv-SE"/>
              </w:rPr>
              <w:t>1..1</w:t>
            </w:r>
          </w:p>
        </w:tc>
      </w:tr>
      <w:tr w:rsidR="00463E09"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4DFA50CD" w:rsidR="00463E09" w:rsidRPr="002E0A74" w:rsidRDefault="009C2472" w:rsidP="002E0A74">
            <w:pPr>
              <w:spacing w:line="229" w:lineRule="exact"/>
              <w:ind w:left="102"/>
              <w:rPr>
                <w:sz w:val="20"/>
                <w:szCs w:val="20"/>
                <w:lang w:val="sv-SE"/>
              </w:rPr>
            </w:pPr>
            <w:r>
              <w:rPr>
                <w:sz w:val="20"/>
                <w:szCs w:val="20"/>
                <w:lang w:val="sv-SE"/>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68D616FF" w:rsidR="00463E09" w:rsidRPr="00747F6B" w:rsidRDefault="00463E09" w:rsidP="009C2472">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sidR="00747F6B">
              <w:rPr>
                <w:spacing w:val="-1"/>
                <w:sz w:val="20"/>
                <w:szCs w:val="20"/>
                <w:lang w:val="sv-SE"/>
              </w:rPr>
              <w:t xml:space="preserve">atus </w:t>
            </w:r>
            <w:r w:rsidR="009C2472">
              <w:rPr>
                <w:spacing w:val="-1"/>
                <w:sz w:val="20"/>
                <w:szCs w:val="20"/>
                <w:lang w:val="sv-SE"/>
              </w:rPr>
              <w:t>[Active, Inactive]</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463E09"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463E09" w:rsidRPr="00463E09" w:rsidRDefault="00463E09"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463E09" w:rsidRPr="00463E09" w:rsidRDefault="00463E09"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463E09" w:rsidRPr="002E0A74" w:rsidRDefault="00463E09"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463E09" w:rsidRPr="00463E09" w:rsidRDefault="00463E09"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463E09" w:rsidRPr="002E0A74" w:rsidRDefault="00463E09" w:rsidP="00D23625">
            <w:pPr>
              <w:spacing w:line="229" w:lineRule="exact"/>
              <w:ind w:left="142"/>
              <w:jc w:val="center"/>
              <w:rPr>
                <w:szCs w:val="20"/>
              </w:rPr>
            </w:pPr>
            <w:r w:rsidRPr="004049E0">
              <w:rPr>
                <w:spacing w:val="-1"/>
                <w:sz w:val="20"/>
                <w:szCs w:val="20"/>
              </w:rPr>
              <w:t>0..1</w:t>
            </w:r>
          </w:p>
        </w:tc>
      </w:tr>
      <w:tr w:rsidR="00463E09"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463E09" w:rsidRPr="002E0A74" w:rsidRDefault="00463E09"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463E09" w:rsidRPr="002E0A74" w:rsidRDefault="00463E09"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463E09" w:rsidRPr="00882CEC" w:rsidRDefault="00463E09" w:rsidP="00882CEC">
            <w:pPr>
              <w:spacing w:line="229" w:lineRule="exact"/>
              <w:ind w:left="141"/>
              <w:rPr>
                <w:sz w:val="20"/>
                <w:szCs w:val="20"/>
                <w:lang w:val="sv-SE"/>
              </w:rPr>
            </w:pPr>
            <w:r w:rsidRPr="00C84889">
              <w:rPr>
                <w:sz w:val="20"/>
                <w:szCs w:val="20"/>
                <w:lang w:val="sv-SE"/>
              </w:rPr>
              <w:t xml:space="preserve">Om </w:t>
            </w:r>
            <w:r w:rsidR="00AC60F3">
              <w:rPr>
                <w:sz w:val="20"/>
                <w:szCs w:val="20"/>
                <w:lang w:val="sv-SE"/>
              </w:rPr>
              <w:t xml:space="preserve">ordinationsstatus </w:t>
            </w:r>
            <w:r w:rsidRPr="00C84889">
              <w:rPr>
                <w:sz w:val="20"/>
                <w:szCs w:val="20"/>
                <w:lang w:val="sv-SE"/>
              </w:rPr>
              <w:t>är beskriven i ett lokalt kodverk utan OID, eller när kod helt saknas, kan en beskriv</w:t>
            </w:r>
            <w:r w:rsidR="00882CEC">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463E09" w:rsidRPr="00882CEC" w:rsidRDefault="00463E09" w:rsidP="00D23625">
            <w:pPr>
              <w:spacing w:line="229" w:lineRule="exact"/>
              <w:ind w:left="142"/>
              <w:jc w:val="center"/>
              <w:rPr>
                <w:szCs w:val="20"/>
                <w:lang w:val="sv-SE"/>
              </w:rPr>
            </w:pPr>
            <w:r w:rsidRPr="00882CEC">
              <w:rPr>
                <w:spacing w:val="-1"/>
                <w:sz w:val="20"/>
                <w:szCs w:val="20"/>
                <w:lang w:val="sv-SE"/>
              </w:rPr>
              <w:t>0..1</w:t>
            </w:r>
          </w:p>
        </w:tc>
      </w:tr>
      <w:tr w:rsidR="00463E09"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463E09" w:rsidRPr="002E0A74" w:rsidRDefault="00463E09"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463E09" w:rsidRPr="002E0A74" w:rsidRDefault="00463E09"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5439DD77" w:rsidR="00463E09" w:rsidRPr="002E0A74" w:rsidRDefault="00914082" w:rsidP="00D23625">
            <w:pPr>
              <w:spacing w:line="229" w:lineRule="exact"/>
              <w:ind w:left="142"/>
              <w:jc w:val="center"/>
              <w:rPr>
                <w:sz w:val="20"/>
                <w:szCs w:val="20"/>
                <w:lang w:val="sv-SE"/>
              </w:rPr>
            </w:pPr>
            <w:r w:rsidRPr="001353E9">
              <w:rPr>
                <w:sz w:val="20"/>
                <w:szCs w:val="20"/>
                <w:highlight w:val="yellow"/>
                <w:lang w:val="sv-SE"/>
              </w:rPr>
              <w:t>0</w:t>
            </w:r>
            <w:r w:rsidR="00463E09" w:rsidRPr="001353E9">
              <w:rPr>
                <w:sz w:val="20"/>
                <w:szCs w:val="20"/>
                <w:highlight w:val="yellow"/>
                <w:lang w:val="sv-SE"/>
              </w:rPr>
              <w:t>..*</w:t>
            </w:r>
          </w:p>
        </w:tc>
      </w:tr>
      <w:tr w:rsidR="00463E09"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463E09" w:rsidRPr="00871E8E" w:rsidRDefault="00463E09"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AC60F3"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AC60F3" w:rsidRPr="00AC60F3" w:rsidRDefault="00AC60F3"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AC60F3" w:rsidRPr="00463E09" w:rsidRDefault="00AC60F3"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AC60F3" w:rsidRPr="00AC60F3" w:rsidRDefault="00861176" w:rsidP="00D23625">
            <w:pPr>
              <w:spacing w:line="229" w:lineRule="exact"/>
              <w:ind w:left="142"/>
              <w:jc w:val="center"/>
              <w:rPr>
                <w:szCs w:val="20"/>
                <w:lang w:val="sv-SE"/>
              </w:rPr>
            </w:pPr>
            <w:r>
              <w:rPr>
                <w:spacing w:val="-1"/>
                <w:sz w:val="20"/>
                <w:szCs w:val="20"/>
                <w:lang w:val="sv-SE"/>
              </w:rPr>
              <w:t>1</w:t>
            </w:r>
            <w:r w:rsidR="00AC60F3" w:rsidRPr="00AC60F3">
              <w:rPr>
                <w:spacing w:val="-1"/>
                <w:sz w:val="20"/>
                <w:szCs w:val="20"/>
                <w:lang w:val="sv-SE"/>
              </w:rPr>
              <w:t>..1</w:t>
            </w:r>
          </w:p>
        </w:tc>
      </w:tr>
      <w:tr w:rsidR="00AC60F3"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AC60F3" w:rsidRPr="00AC60F3" w:rsidRDefault="00AC60F3"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AC60F3" w:rsidRPr="002E0A74" w:rsidRDefault="00FF3E23"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AC60F3" w:rsidRPr="00463E09" w:rsidRDefault="00AC60F3"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AC60F3"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AC60F3" w:rsidRPr="00463E09" w:rsidRDefault="00AC60F3"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AC60F3" w:rsidRPr="002E0A74" w:rsidRDefault="00AC60F3" w:rsidP="00D23625">
            <w:pPr>
              <w:spacing w:line="229" w:lineRule="exact"/>
              <w:ind w:left="142"/>
              <w:jc w:val="center"/>
              <w:rPr>
                <w:szCs w:val="20"/>
              </w:rPr>
            </w:pPr>
            <w:r w:rsidRPr="004049E0">
              <w:rPr>
                <w:spacing w:val="-1"/>
                <w:sz w:val="20"/>
                <w:szCs w:val="20"/>
              </w:rPr>
              <w:t>0..1</w:t>
            </w:r>
          </w:p>
        </w:tc>
      </w:tr>
      <w:tr w:rsidR="00AC60F3"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AC60F3" w:rsidRPr="002E0A74" w:rsidRDefault="00AC60F3"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AC60F3" w:rsidRPr="002E0A74" w:rsidRDefault="00AC60F3"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AC60F3" w:rsidRPr="00463E09" w:rsidRDefault="00AC60F3"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AC60F3" w:rsidRPr="002E0A74" w:rsidRDefault="00861176" w:rsidP="00D23625">
            <w:pPr>
              <w:spacing w:line="229" w:lineRule="exact"/>
              <w:ind w:left="142"/>
              <w:jc w:val="center"/>
              <w:rPr>
                <w:szCs w:val="20"/>
              </w:rPr>
            </w:pPr>
            <w:r>
              <w:rPr>
                <w:spacing w:val="-1"/>
                <w:sz w:val="20"/>
                <w:szCs w:val="20"/>
              </w:rPr>
              <w:t>1</w:t>
            </w:r>
            <w:r w:rsidR="00AC60F3" w:rsidRPr="004049E0">
              <w:rPr>
                <w:spacing w:val="-1"/>
                <w:sz w:val="20"/>
                <w:szCs w:val="20"/>
              </w:rPr>
              <w:t>..1</w:t>
            </w:r>
          </w:p>
        </w:tc>
      </w:tr>
      <w:tr w:rsidR="00463E09"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0..1</w:t>
            </w:r>
          </w:p>
        </w:tc>
      </w:tr>
      <w:tr w:rsidR="00463E09" w:rsidRPr="002E0A74" w14:paraId="652A11A0" w14:textId="77777777" w:rsidTr="00914082">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463E09" w:rsidRPr="002E0A74" w:rsidRDefault="00463E09"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463E09" w:rsidRPr="002E0A74" w:rsidRDefault="00463E09"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AF20FBF" w14:textId="77777777" w:rsidR="00463E09" w:rsidRDefault="00463E09" w:rsidP="002E0A74">
            <w:pPr>
              <w:tabs>
                <w:tab w:val="left" w:pos="567"/>
              </w:tabs>
              <w:spacing w:line="229" w:lineRule="exact"/>
              <w:ind w:left="102"/>
              <w:rPr>
                <w:spacing w:val="-1"/>
                <w:sz w:val="20"/>
                <w:szCs w:val="20"/>
                <w:lang w:val="sv-SE"/>
              </w:rPr>
            </w:pPr>
            <w:r w:rsidRPr="00871E8E">
              <w:rPr>
                <w:spacing w:val="-1"/>
                <w:sz w:val="20"/>
                <w:szCs w:val="20"/>
                <w:lang w:val="sv-SE"/>
              </w:rPr>
              <w:t>Övriga ordinationsorsaker.</w:t>
            </w:r>
          </w:p>
          <w:p w14:paraId="0C209725" w14:textId="604E5274" w:rsidR="00914082" w:rsidRPr="00914082" w:rsidRDefault="00914082" w:rsidP="002E0A74">
            <w:pPr>
              <w:tabs>
                <w:tab w:val="left" w:pos="567"/>
              </w:tabs>
              <w:spacing w:line="229" w:lineRule="exact"/>
              <w:ind w:left="102"/>
              <w:rPr>
                <w:spacing w:val="-1"/>
                <w:sz w:val="20"/>
                <w:szCs w:val="20"/>
                <w:lang w:val="sv-SE"/>
              </w:rPr>
            </w:pPr>
            <w:r w:rsidRPr="001353E9">
              <w:rPr>
                <w:spacing w:val="-1"/>
                <w:sz w:val="20"/>
                <w:szCs w:val="20"/>
                <w:highlight w:val="yellow"/>
                <w:lang w:val="sv-SE"/>
              </w:rPr>
              <w:t>Anges en övrig ordinationsorsak måste minst en ordinationshuvudorsak vara angiven.</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463E09" w:rsidRPr="002E0A74" w:rsidRDefault="00463E09" w:rsidP="00D23625">
            <w:pPr>
              <w:spacing w:line="229" w:lineRule="exact"/>
              <w:ind w:left="142"/>
              <w:jc w:val="center"/>
              <w:rPr>
                <w:sz w:val="20"/>
                <w:szCs w:val="20"/>
              </w:rPr>
            </w:pPr>
            <w:r w:rsidRPr="002E0A74">
              <w:rPr>
                <w:sz w:val="20"/>
                <w:szCs w:val="20"/>
                <w:lang w:val="sv-SE"/>
              </w:rPr>
              <w:t>0..*</w:t>
            </w:r>
          </w:p>
        </w:tc>
      </w:tr>
      <w:tr w:rsidR="00463E09"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463E09" w:rsidRPr="002E0A74" w:rsidRDefault="00463E09"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463E09" w:rsidRPr="002E0A74" w:rsidRDefault="00463E09"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463E09" w:rsidRPr="00871E8E" w:rsidRDefault="00463E09"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00523025" w:rsidRPr="00523025">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463E09" w:rsidRPr="002E0A74" w:rsidRDefault="00463E09" w:rsidP="00D23625">
            <w:pPr>
              <w:spacing w:line="229" w:lineRule="exact"/>
              <w:ind w:left="142"/>
              <w:jc w:val="center"/>
              <w:rPr>
                <w:sz w:val="20"/>
                <w:szCs w:val="20"/>
                <w:lang w:val="sv-SE"/>
              </w:rPr>
            </w:pPr>
            <w:r w:rsidRPr="002E0A74">
              <w:rPr>
                <w:sz w:val="20"/>
                <w:szCs w:val="20"/>
                <w:lang w:val="sv-SE"/>
              </w:rPr>
              <w:t>1..1</w:t>
            </w:r>
          </w:p>
        </w:tc>
      </w:tr>
      <w:tr w:rsidR="00861176"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61176" w:rsidRPr="002E0A74" w:rsidRDefault="00861176"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61176" w:rsidRPr="00861176" w:rsidRDefault="00861176" w:rsidP="002D08A4">
            <w:pPr>
              <w:tabs>
                <w:tab w:val="left" w:pos="567"/>
              </w:tabs>
              <w:spacing w:line="229" w:lineRule="exact"/>
              <w:ind w:left="102"/>
              <w:rPr>
                <w:spacing w:val="-1"/>
                <w:szCs w:val="20"/>
                <w:lang w:val="sv-SE"/>
              </w:rPr>
            </w:pPr>
            <w:r>
              <w:rPr>
                <w:sz w:val="20"/>
                <w:szCs w:val="20"/>
                <w:lang w:val="sv-SE"/>
              </w:rPr>
              <w:t>Kod för ordinationsorsak</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61176" w:rsidRPr="002E0A74" w:rsidRDefault="00861176"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61176"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61176" w:rsidRPr="002E0A74" w:rsidRDefault="00FF3E23"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61176" w:rsidRPr="00861176" w:rsidRDefault="00861176"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61176" w:rsidRPr="00861176" w:rsidRDefault="00861176"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61176" w:rsidRPr="002E0A74" w:rsidRDefault="00861176" w:rsidP="00D23625">
            <w:pPr>
              <w:spacing w:line="229" w:lineRule="exact"/>
              <w:ind w:left="142"/>
              <w:jc w:val="center"/>
              <w:rPr>
                <w:szCs w:val="20"/>
              </w:rPr>
            </w:pPr>
            <w:r w:rsidRPr="004049E0">
              <w:rPr>
                <w:spacing w:val="-1"/>
                <w:sz w:val="20"/>
                <w:szCs w:val="20"/>
              </w:rPr>
              <w:t>0..1</w:t>
            </w:r>
          </w:p>
        </w:tc>
      </w:tr>
      <w:tr w:rsidR="00861176"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61176" w:rsidRPr="002E0A74" w:rsidRDefault="00861176"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61176" w:rsidRPr="002E0A74" w:rsidRDefault="00861176"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61176" w:rsidRPr="00861176" w:rsidRDefault="00861176"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61176" w:rsidRPr="002E0A74" w:rsidRDefault="00861176" w:rsidP="00D23625">
            <w:pPr>
              <w:spacing w:line="229" w:lineRule="exact"/>
              <w:ind w:left="142"/>
              <w:jc w:val="center"/>
              <w:rPr>
                <w:szCs w:val="20"/>
              </w:rPr>
            </w:pPr>
            <w:r>
              <w:rPr>
                <w:spacing w:val="-1"/>
                <w:sz w:val="20"/>
                <w:szCs w:val="20"/>
              </w:rPr>
              <w:t>1</w:t>
            </w:r>
            <w:r w:rsidRPr="004049E0">
              <w:rPr>
                <w:spacing w:val="-1"/>
                <w:sz w:val="20"/>
                <w:szCs w:val="20"/>
              </w:rPr>
              <w:t>..1</w:t>
            </w:r>
          </w:p>
        </w:tc>
      </w:tr>
      <w:tr w:rsidR="00861176"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61176" w:rsidRPr="002E0A74" w:rsidRDefault="00861176"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61176" w:rsidRPr="002E0A74" w:rsidRDefault="00861176"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61176" w:rsidRPr="002E0A74" w:rsidRDefault="00861176"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61176" w:rsidRPr="002E0A74" w:rsidRDefault="007C3C26" w:rsidP="002E0A74">
            <w:pPr>
              <w:spacing w:line="229" w:lineRule="exact"/>
              <w:ind w:left="102"/>
              <w:rPr>
                <w:sz w:val="20"/>
                <w:szCs w:val="20"/>
                <w:highlight w:val="yellow"/>
                <w:lang w:val="sv-SE"/>
              </w:rPr>
            </w:pPr>
            <w:r>
              <w:rPr>
                <w:sz w:val="20"/>
                <w:szCs w:val="20"/>
                <w:lang w:val="sv-SE"/>
              </w:rPr>
              <w:t>s</w:t>
            </w:r>
            <w:r w:rsidR="00861176"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61176" w:rsidRPr="002E0A74" w:rsidRDefault="00861176"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sidR="00360554">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61176" w:rsidRPr="002E0A74" w:rsidRDefault="00861176"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61176" w:rsidRPr="002E0A74" w:rsidRDefault="00861176"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61176" w:rsidRPr="002E0A74" w:rsidRDefault="00861176"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61176" w:rsidRPr="00861176" w:rsidRDefault="00861176"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61176" w:rsidRPr="002E0A74" w:rsidRDefault="00861176"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61176" w:rsidRPr="002E0A74" w:rsidRDefault="00861176"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61176" w:rsidRPr="002E0A74" w:rsidRDefault="00861176"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861176"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61176" w:rsidRPr="002E0A74" w:rsidRDefault="00861176"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61176" w:rsidRPr="00861176" w:rsidRDefault="00861176"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61176" w:rsidRPr="002E0A74" w:rsidRDefault="00861176" w:rsidP="00D23625">
            <w:pPr>
              <w:spacing w:line="229" w:lineRule="exact"/>
              <w:ind w:left="142"/>
              <w:jc w:val="center"/>
              <w:rPr>
                <w:szCs w:val="20"/>
              </w:rPr>
            </w:pPr>
            <w:r>
              <w:rPr>
                <w:sz w:val="20"/>
                <w:szCs w:val="20"/>
                <w:lang w:val="sv-SE"/>
              </w:rPr>
              <w:t>1..1</w:t>
            </w:r>
          </w:p>
        </w:tc>
      </w:tr>
      <w:tr w:rsidR="00861176"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61176" w:rsidRPr="002E0A74" w:rsidRDefault="00861176" w:rsidP="002E0A74">
            <w:pPr>
              <w:spacing w:line="229" w:lineRule="exact"/>
              <w:ind w:left="102"/>
              <w:rPr>
                <w:szCs w:val="20"/>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61176" w:rsidRPr="002E0A74" w:rsidRDefault="00861176"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61176" w:rsidRPr="00861176" w:rsidRDefault="00861176"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61176" w:rsidRPr="002E0A74" w:rsidRDefault="00861176" w:rsidP="00D23625">
            <w:pPr>
              <w:spacing w:line="229" w:lineRule="exact"/>
              <w:ind w:left="142"/>
              <w:jc w:val="center"/>
              <w:rPr>
                <w:szCs w:val="20"/>
              </w:rPr>
            </w:pPr>
            <w:r>
              <w:rPr>
                <w:sz w:val="20"/>
                <w:szCs w:val="20"/>
                <w:lang w:val="sv-SE"/>
              </w:rPr>
              <w:t>0..1</w:t>
            </w:r>
          </w:p>
        </w:tc>
      </w:tr>
      <w:tr w:rsidR="00861176"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61176" w:rsidRPr="002E0A74" w:rsidRDefault="00861176"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61176" w:rsidRPr="002E0A74" w:rsidRDefault="00861176"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61176" w:rsidRPr="002E0A74" w:rsidRDefault="00861176"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61176" w:rsidRDefault="00861176"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3F5380" w:rsidRPr="002E0A74" w:rsidRDefault="003F5380" w:rsidP="003F5380">
            <w:pPr>
              <w:spacing w:line="226" w:lineRule="exact"/>
              <w:ind w:left="102"/>
              <w:rPr>
                <w:spacing w:val="-1"/>
                <w:sz w:val="20"/>
                <w:szCs w:val="20"/>
                <w:lang w:val="sv-SE"/>
              </w:rPr>
            </w:pPr>
            <w:r>
              <w:rPr>
                <w:spacing w:val="-1"/>
                <w:sz w:val="20"/>
                <w:szCs w:val="20"/>
                <w:lang w:val="sv-SE"/>
              </w:rPr>
              <w:t>Måste anges om selfMedication = false.</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61176" w:rsidRPr="002E0A74" w:rsidRDefault="00861176" w:rsidP="00D23625">
            <w:pPr>
              <w:spacing w:line="229" w:lineRule="exact"/>
              <w:ind w:left="142"/>
              <w:jc w:val="center"/>
              <w:rPr>
                <w:sz w:val="20"/>
                <w:szCs w:val="20"/>
                <w:lang w:val="sv-SE"/>
              </w:rPr>
            </w:pPr>
            <w:r w:rsidRPr="002E0A74">
              <w:rPr>
                <w:sz w:val="20"/>
                <w:szCs w:val="20"/>
                <w:lang w:val="sv-SE"/>
              </w:rPr>
              <w:t>0..1</w:t>
            </w:r>
          </w:p>
        </w:tc>
      </w:tr>
      <w:tr w:rsidR="00296F37"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296F37" w:rsidRPr="00296F37" w:rsidRDefault="00296F37"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296F37" w:rsidRPr="00296F37" w:rsidRDefault="00296F37"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296F37" w:rsidRPr="00296F37" w:rsidRDefault="00296F37"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272D3A" w:rsidRPr="002E0A74" w:rsidRDefault="00272D3A"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272D3A" w:rsidRPr="002E0A74" w:rsidRDefault="00272D3A"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296F37" w:rsidRPr="00296F37" w:rsidRDefault="00272D3A" w:rsidP="00543F11">
            <w:pPr>
              <w:spacing w:line="226" w:lineRule="exact"/>
              <w:ind w:left="102"/>
              <w:rPr>
                <w:spacing w:val="-1"/>
                <w:szCs w:val="20"/>
                <w:lang w:val="sv-SE"/>
              </w:rPr>
            </w:pPr>
            <w:r w:rsidRPr="002E0A74">
              <w:rPr>
                <w:spacing w:val="-1"/>
                <w:sz w:val="20"/>
                <w:szCs w:val="20"/>
                <w:lang w:val="sv-SE"/>
              </w:rPr>
              <w:t xml:space="preserve">Inte nödvändigtvis samma som </w:t>
            </w:r>
            <w:r w:rsidR="00543F11">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296F37" w:rsidRPr="002E0A74" w:rsidRDefault="00296F37" w:rsidP="00D23625">
            <w:pPr>
              <w:spacing w:line="229" w:lineRule="exact"/>
              <w:ind w:left="142"/>
              <w:jc w:val="center"/>
              <w:rPr>
                <w:szCs w:val="20"/>
              </w:rPr>
            </w:pPr>
            <w:r w:rsidRPr="004049E0">
              <w:rPr>
                <w:spacing w:val="-1"/>
                <w:sz w:val="20"/>
                <w:szCs w:val="20"/>
              </w:rPr>
              <w:t>1..1</w:t>
            </w:r>
          </w:p>
        </w:tc>
      </w:tr>
      <w:tr w:rsidR="00296F37"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296F37" w:rsidRPr="004049E0" w:rsidRDefault="00296F37" w:rsidP="00296F37">
            <w:pPr>
              <w:spacing w:line="229" w:lineRule="exact"/>
              <w:ind w:left="102"/>
              <w:rPr>
                <w:rFonts w:cs="Arial"/>
                <w:sz w:val="20"/>
                <w:szCs w:val="20"/>
              </w:rPr>
            </w:pPr>
            <w:r w:rsidRPr="004049E0">
              <w:rPr>
                <w:sz w:val="20"/>
                <w:szCs w:val="20"/>
              </w:rPr>
              <w:t>HSAIdType</w:t>
            </w:r>
          </w:p>
          <w:p w14:paraId="08218C1F"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296F37" w:rsidRPr="00272D3A" w:rsidRDefault="00272D3A" w:rsidP="002E0A74">
            <w:pPr>
              <w:spacing w:line="226" w:lineRule="exact"/>
              <w:ind w:left="102"/>
              <w:rPr>
                <w:spacing w:val="-1"/>
                <w:szCs w:val="20"/>
                <w:lang w:val="sv-SE"/>
              </w:rPr>
            </w:pPr>
            <w:r>
              <w:rPr>
                <w:spacing w:val="-1"/>
                <w:sz w:val="20"/>
                <w:szCs w:val="20"/>
                <w:lang w:val="sv-SE"/>
              </w:rPr>
              <w:t>Ordinatörens</w:t>
            </w:r>
            <w:r w:rsidR="00296F37" w:rsidRPr="004049E0">
              <w:rPr>
                <w:spacing w:val="-1"/>
                <w:sz w:val="20"/>
                <w:szCs w:val="20"/>
                <w:lang w:val="sv-SE"/>
              </w:rPr>
              <w:t xml:space="preserve"> HSA-id. </w:t>
            </w:r>
            <w:r w:rsidR="00296F37"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296F37" w:rsidRPr="002E0A74" w:rsidRDefault="00296F37" w:rsidP="00272D3A">
            <w:pPr>
              <w:spacing w:line="226" w:lineRule="exact"/>
              <w:ind w:left="102"/>
              <w:rPr>
                <w:spacing w:val="-1"/>
                <w:szCs w:val="20"/>
              </w:rPr>
            </w:pPr>
            <w:r w:rsidRPr="004049E0">
              <w:rPr>
                <w:sz w:val="20"/>
                <w:szCs w:val="20"/>
                <w:lang w:val="sv-SE"/>
              </w:rPr>
              <w:t xml:space="preserve">Namn på </w:t>
            </w:r>
            <w:r w:rsidR="00272D3A">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296F37" w:rsidRPr="00296F37" w:rsidRDefault="00296F37"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296F37" w:rsidRPr="004049E0" w:rsidRDefault="00296F37" w:rsidP="00296F37">
            <w:pPr>
              <w:spacing w:line="226" w:lineRule="exact"/>
              <w:ind w:left="102"/>
              <w:rPr>
                <w:spacing w:val="-1"/>
                <w:sz w:val="20"/>
                <w:szCs w:val="20"/>
              </w:rPr>
            </w:pPr>
            <w:r w:rsidRPr="004049E0">
              <w:rPr>
                <w:spacing w:val="-1"/>
                <w:sz w:val="20"/>
                <w:szCs w:val="20"/>
              </w:rPr>
              <w:t xml:space="preserve">CVType </w:t>
            </w:r>
          </w:p>
          <w:p w14:paraId="497C2B6E" w14:textId="77777777" w:rsidR="00296F37" w:rsidRPr="002E0A74" w:rsidRDefault="00296F37"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296F37" w:rsidRPr="00296F37" w:rsidRDefault="00296F37" w:rsidP="00CF245D">
            <w:pPr>
              <w:spacing w:line="226" w:lineRule="exact"/>
              <w:ind w:left="102"/>
              <w:rPr>
                <w:spacing w:val="-1"/>
                <w:szCs w:val="20"/>
                <w:lang w:val="sv-SE"/>
              </w:rPr>
            </w:pPr>
            <w:r w:rsidRPr="004049E0">
              <w:rPr>
                <w:sz w:val="20"/>
                <w:szCs w:val="20"/>
                <w:lang w:val="sv-SE"/>
              </w:rPr>
              <w:t xml:space="preserve">Information om </w:t>
            </w:r>
            <w:r w:rsidR="00272D3A">
              <w:rPr>
                <w:spacing w:val="-1"/>
                <w:sz w:val="20"/>
                <w:szCs w:val="20"/>
                <w:lang w:val="sv-SE"/>
              </w:rPr>
              <w:t>ordinatörens</w:t>
            </w:r>
            <w:r w:rsidR="00272D3A" w:rsidRPr="004049E0">
              <w:rPr>
                <w:sz w:val="20"/>
                <w:szCs w:val="20"/>
                <w:lang w:val="sv-SE"/>
              </w:rPr>
              <w:t xml:space="preserve"> </w:t>
            </w:r>
            <w:r w:rsidRPr="004049E0">
              <w:rPr>
                <w:sz w:val="20"/>
                <w:szCs w:val="20"/>
                <w:lang w:val="sv-SE"/>
              </w:rPr>
              <w:t xml:space="preserve">befattning. Om </w:t>
            </w:r>
            <w:r w:rsidRPr="00CF245D">
              <w:rPr>
                <w:sz w:val="20"/>
                <w:szCs w:val="20"/>
                <w:lang w:val="sv-SE"/>
              </w:rPr>
              <w:t>möjligt skall KV Befattning (OID 1.2.752.129.2.2.1.4) användas, se referens</w:t>
            </w:r>
            <w:r w:rsidR="00CF245D" w:rsidRPr="00CF245D">
              <w:rPr>
                <w:sz w:val="20"/>
                <w:szCs w:val="20"/>
                <w:lang w:val="sv-SE"/>
              </w:rPr>
              <w:t xml:space="preserve"> [</w:t>
            </w:r>
            <w:r w:rsidR="00CF245D" w:rsidRPr="00CF245D">
              <w:rPr>
                <w:szCs w:val="20"/>
              </w:rPr>
              <w:fldChar w:fldCharType="begin"/>
            </w:r>
            <w:r w:rsidR="00CF245D" w:rsidRPr="00CF245D">
              <w:rPr>
                <w:sz w:val="20"/>
                <w:szCs w:val="20"/>
                <w:lang w:val="sv-SE"/>
              </w:rPr>
              <w:instrText xml:space="preserve"> REF _Ref383778264 \h </w:instrText>
            </w:r>
            <w:r w:rsidR="00CF245D">
              <w:rPr>
                <w:sz w:val="20"/>
                <w:szCs w:val="20"/>
                <w:lang w:val="sv-SE"/>
              </w:rPr>
              <w:instrText xml:space="preserve"> \* MERGEFORMAT </w:instrText>
            </w:r>
            <w:r w:rsidR="00CF245D" w:rsidRPr="00CF245D">
              <w:rPr>
                <w:szCs w:val="20"/>
              </w:rPr>
            </w:r>
            <w:r w:rsidR="00CF245D" w:rsidRPr="00CF245D">
              <w:rPr>
                <w:szCs w:val="20"/>
              </w:rPr>
              <w:fldChar w:fldCharType="separate"/>
            </w:r>
            <w:r w:rsidR="00523025" w:rsidRPr="00523025">
              <w:rPr>
                <w:sz w:val="20"/>
                <w:szCs w:val="20"/>
                <w:lang w:val="sv-SE"/>
              </w:rPr>
              <w:t>R5</w:t>
            </w:r>
            <w:r w:rsidR="00CF245D" w:rsidRPr="00CF245D">
              <w:rPr>
                <w:szCs w:val="20"/>
              </w:rPr>
              <w:fldChar w:fldCharType="end"/>
            </w:r>
            <w:r w:rsidR="00CF245D" w:rsidRPr="00CF245D">
              <w:rPr>
                <w:sz w:val="20"/>
                <w:szCs w:val="20"/>
                <w:lang w:val="sv-SE"/>
              </w:rPr>
              <w:t>]</w:t>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296F37" w:rsidRPr="00296F37" w:rsidRDefault="00296F37"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296F37" w:rsidRPr="00296F37" w:rsidRDefault="00296F37"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296F37" w:rsidRPr="00296F37" w:rsidRDefault="00296F37"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296F37" w:rsidRPr="00296F37" w:rsidRDefault="00296F37"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296F37" w:rsidRPr="00296F37" w:rsidRDefault="00296F37"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296F37" w:rsidRPr="00296F37" w:rsidRDefault="00296F37"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296F37" w:rsidRPr="00296F37" w:rsidRDefault="00296F37"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296F37" w:rsidRPr="002E0A74" w:rsidRDefault="00296F37"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296F37" w:rsidRPr="002E0A74" w:rsidRDefault="00296F37"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296F37" w:rsidRPr="00272D3A" w:rsidRDefault="00296F37" w:rsidP="002E0A74">
            <w:pPr>
              <w:spacing w:line="226" w:lineRule="exact"/>
              <w:ind w:left="102"/>
              <w:rPr>
                <w:spacing w:val="-1"/>
                <w:szCs w:val="20"/>
                <w:lang w:val="sv-SE"/>
              </w:rPr>
            </w:pPr>
            <w:r w:rsidRPr="004049E0">
              <w:rPr>
                <w:spacing w:val="-1"/>
                <w:sz w:val="20"/>
                <w:szCs w:val="20"/>
                <w:lang w:val="sv-SE"/>
              </w:rPr>
              <w:t xml:space="preserve">Den organisation som </w:t>
            </w:r>
            <w:r w:rsidR="00272D3A">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296F37" w:rsidRPr="002E0A74" w:rsidRDefault="00296F37"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296F37" w:rsidRPr="00296F37" w:rsidRDefault="00296F37"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296F37" w:rsidRPr="002E0A74" w:rsidRDefault="00296F37"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296F37" w:rsidRPr="002E0A74" w:rsidRDefault="00296F37" w:rsidP="00D23625">
            <w:pPr>
              <w:spacing w:line="229" w:lineRule="exact"/>
              <w:ind w:left="142"/>
              <w:jc w:val="center"/>
              <w:rPr>
                <w:szCs w:val="20"/>
              </w:rPr>
            </w:pPr>
            <w:r w:rsidRPr="004049E0">
              <w:rPr>
                <w:spacing w:val="-1"/>
                <w:sz w:val="20"/>
                <w:szCs w:val="20"/>
              </w:rPr>
              <w:t>0..1</w:t>
            </w:r>
          </w:p>
        </w:tc>
      </w:tr>
      <w:tr w:rsidR="00296F37"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296F37" w:rsidRPr="002E0A74" w:rsidRDefault="00296F37"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296F37" w:rsidRPr="002E0A74" w:rsidRDefault="00296F37"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296F37" w:rsidRPr="00296F37" w:rsidRDefault="00296F37"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296F37" w:rsidRPr="002E0A74" w:rsidRDefault="00296F37"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296F37" w:rsidRPr="002E0A74" w:rsidRDefault="00296F37"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296F37" w:rsidRPr="00296F37" w:rsidRDefault="00296F37"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296F37" w:rsidRPr="002E0A74" w:rsidRDefault="00296F37" w:rsidP="00D23625">
            <w:pPr>
              <w:spacing w:line="229" w:lineRule="exact"/>
              <w:ind w:left="142"/>
              <w:jc w:val="center"/>
              <w:rPr>
                <w:szCs w:val="20"/>
              </w:rPr>
            </w:pPr>
            <w:r w:rsidRPr="004049E0">
              <w:rPr>
                <w:sz w:val="20"/>
                <w:szCs w:val="20"/>
              </w:rPr>
              <w:t>0..1</w:t>
            </w:r>
          </w:p>
        </w:tc>
      </w:tr>
      <w:tr w:rsidR="00296F37"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296F37" w:rsidRPr="00296F37" w:rsidRDefault="00296F37"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296F37" w:rsidRPr="00296F37" w:rsidRDefault="00296F37"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296F37" w:rsidRPr="00296F37" w:rsidRDefault="00296F37" w:rsidP="00D23625">
            <w:pPr>
              <w:spacing w:line="229" w:lineRule="exact"/>
              <w:ind w:left="142"/>
              <w:jc w:val="center"/>
              <w:rPr>
                <w:color w:val="FF0000"/>
                <w:sz w:val="20"/>
                <w:szCs w:val="20"/>
              </w:rPr>
            </w:pPr>
            <w:r w:rsidRPr="00296F37">
              <w:rPr>
                <w:color w:val="FF0000"/>
                <w:spacing w:val="-1"/>
                <w:sz w:val="20"/>
                <w:szCs w:val="20"/>
              </w:rPr>
              <w:t>0..0</w:t>
            </w:r>
          </w:p>
        </w:tc>
      </w:tr>
      <w:tr w:rsidR="00296F37"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296F37" w:rsidRPr="00296F37" w:rsidRDefault="00296F37"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296F37" w:rsidRPr="00296F37" w:rsidRDefault="00296F37"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296F37" w:rsidRPr="00296F37" w:rsidRDefault="00296F37"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296F37" w:rsidRPr="00296F37" w:rsidRDefault="00296F37" w:rsidP="00D23625">
            <w:pPr>
              <w:spacing w:line="229" w:lineRule="exact"/>
              <w:ind w:left="142"/>
              <w:jc w:val="center"/>
              <w:rPr>
                <w:color w:val="FF0000"/>
                <w:sz w:val="20"/>
                <w:szCs w:val="20"/>
              </w:rPr>
            </w:pPr>
            <w:r w:rsidRPr="00296F37">
              <w:rPr>
                <w:color w:val="FF0000"/>
                <w:spacing w:val="-1"/>
                <w:sz w:val="20"/>
                <w:szCs w:val="20"/>
              </w:rPr>
              <w:t>0..0</w:t>
            </w:r>
          </w:p>
        </w:tc>
      </w:tr>
      <w:tr w:rsidR="00296F37"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296F37" w:rsidRPr="002E0A74" w:rsidRDefault="00296F3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296F37" w:rsidRPr="002E0A74" w:rsidRDefault="00296F37"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296F37" w:rsidRPr="002E0A74" w:rsidRDefault="00296F37"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296F37" w:rsidRPr="002E0A74" w:rsidRDefault="00296F37"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296F37" w:rsidRPr="002E0A74" w:rsidRDefault="00296F37" w:rsidP="00D23625">
            <w:pPr>
              <w:spacing w:line="229" w:lineRule="exact"/>
              <w:ind w:left="142"/>
              <w:jc w:val="center"/>
              <w:rPr>
                <w:sz w:val="20"/>
                <w:szCs w:val="20"/>
                <w:lang w:val="sv-SE"/>
              </w:rPr>
            </w:pPr>
            <w:r w:rsidRPr="002E0A74">
              <w:rPr>
                <w:sz w:val="20"/>
                <w:szCs w:val="20"/>
                <w:lang w:val="sv-SE"/>
              </w:rPr>
              <w:t>0..1</w:t>
            </w:r>
          </w:p>
        </w:tc>
      </w:tr>
      <w:tr w:rsidR="00272D3A"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272D3A" w:rsidRPr="00296F37" w:rsidRDefault="00272D3A"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272D3A" w:rsidRPr="002E0A74" w:rsidRDefault="00272D3A"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272D3A" w:rsidRPr="00272D3A" w:rsidRDefault="00272D3A"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272D3A" w:rsidRPr="002E0A74" w:rsidRDefault="00272D3A" w:rsidP="00D23625">
            <w:pPr>
              <w:spacing w:line="229" w:lineRule="exact"/>
              <w:ind w:left="142"/>
              <w:jc w:val="center"/>
              <w:rPr>
                <w:szCs w:val="20"/>
              </w:rPr>
            </w:pPr>
            <w:r w:rsidRPr="004049E0">
              <w:rPr>
                <w:spacing w:val="-1"/>
                <w:sz w:val="20"/>
                <w:szCs w:val="20"/>
              </w:rPr>
              <w:t>1..1</w:t>
            </w:r>
          </w:p>
        </w:tc>
      </w:tr>
      <w:tr w:rsidR="00272D3A"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272D3A" w:rsidRPr="004049E0" w:rsidRDefault="00272D3A" w:rsidP="00573261">
            <w:pPr>
              <w:spacing w:line="229" w:lineRule="exact"/>
              <w:ind w:left="102"/>
              <w:rPr>
                <w:rFonts w:cs="Arial"/>
                <w:sz w:val="20"/>
                <w:szCs w:val="20"/>
              </w:rPr>
            </w:pPr>
            <w:r w:rsidRPr="004049E0">
              <w:rPr>
                <w:sz w:val="20"/>
                <w:szCs w:val="20"/>
              </w:rPr>
              <w:t>HSAIdType</w:t>
            </w:r>
          </w:p>
          <w:p w14:paraId="7DB37A1F"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272D3A" w:rsidRPr="00272D3A" w:rsidRDefault="00272D3A"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272D3A" w:rsidRPr="00272D3A" w:rsidRDefault="00272D3A" w:rsidP="00D23625">
            <w:pPr>
              <w:spacing w:line="229" w:lineRule="exact"/>
              <w:ind w:left="142"/>
              <w:jc w:val="center"/>
              <w:rPr>
                <w:szCs w:val="20"/>
                <w:lang w:val="sv-SE"/>
              </w:rPr>
            </w:pPr>
            <w:r w:rsidRPr="00272D3A">
              <w:rPr>
                <w:spacing w:val="-1"/>
                <w:sz w:val="20"/>
                <w:szCs w:val="20"/>
                <w:lang w:val="sv-SE"/>
              </w:rPr>
              <w:t>0..1</w:t>
            </w:r>
          </w:p>
        </w:tc>
      </w:tr>
      <w:tr w:rsidR="00272D3A"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272D3A" w:rsidRPr="00272D3A" w:rsidRDefault="00272D3A"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272D3A" w:rsidRPr="00272D3A" w:rsidRDefault="00272D3A"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272D3A" w:rsidRPr="002E0A74" w:rsidRDefault="00272D3A"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272D3A" w:rsidRPr="004049E0" w:rsidRDefault="00272D3A" w:rsidP="00573261">
            <w:pPr>
              <w:spacing w:line="226" w:lineRule="exact"/>
              <w:ind w:left="102"/>
              <w:rPr>
                <w:spacing w:val="-1"/>
                <w:sz w:val="20"/>
                <w:szCs w:val="20"/>
              </w:rPr>
            </w:pPr>
            <w:r w:rsidRPr="004049E0">
              <w:rPr>
                <w:spacing w:val="-1"/>
                <w:sz w:val="20"/>
                <w:szCs w:val="20"/>
              </w:rPr>
              <w:t xml:space="preserve">CVType </w:t>
            </w:r>
          </w:p>
          <w:p w14:paraId="13F66878"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272D3A" w:rsidRPr="002E0A74" w:rsidRDefault="00272D3A"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272D3A" w:rsidRPr="00296F37" w:rsidRDefault="00272D3A"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272D3A" w:rsidRPr="002E0A74" w:rsidRDefault="00272D3A"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272D3A" w:rsidRPr="002E0A74" w:rsidRDefault="00272D3A"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272D3A" w:rsidRPr="00272D3A" w:rsidRDefault="00272D3A"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272D3A" w:rsidRPr="002E0A74" w:rsidRDefault="00272D3A"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272D3A" w:rsidRPr="002E0A74" w:rsidRDefault="00272D3A"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272D3A" w:rsidRPr="002E0A74" w:rsidRDefault="00272D3A"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272D3A" w:rsidRPr="00272D3A" w:rsidRDefault="00272D3A"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272D3A" w:rsidRPr="002E0A74" w:rsidRDefault="00272D3A"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272D3A" w:rsidRPr="002E0A74" w:rsidRDefault="00272D3A"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272D3A" w:rsidRPr="00272D3A" w:rsidRDefault="00272D3A"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272D3A" w:rsidRPr="002E0A74" w:rsidRDefault="00272D3A" w:rsidP="00D23625">
            <w:pPr>
              <w:spacing w:line="229" w:lineRule="exact"/>
              <w:ind w:left="142"/>
              <w:jc w:val="center"/>
              <w:rPr>
                <w:szCs w:val="20"/>
              </w:rPr>
            </w:pPr>
            <w:r w:rsidRPr="004049E0">
              <w:rPr>
                <w:sz w:val="20"/>
                <w:szCs w:val="20"/>
              </w:rPr>
              <w:t>0..1</w:t>
            </w:r>
          </w:p>
        </w:tc>
      </w:tr>
      <w:tr w:rsidR="00272D3A"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272D3A" w:rsidRPr="002E0A74" w:rsidRDefault="00272D3A" w:rsidP="00D23625">
            <w:pPr>
              <w:spacing w:line="229" w:lineRule="exact"/>
              <w:ind w:left="142"/>
              <w:jc w:val="center"/>
              <w:rPr>
                <w:szCs w:val="20"/>
              </w:rPr>
            </w:pPr>
            <w:r w:rsidRPr="00296F37">
              <w:rPr>
                <w:color w:val="FF0000"/>
                <w:spacing w:val="-1"/>
                <w:sz w:val="20"/>
                <w:szCs w:val="20"/>
              </w:rPr>
              <w:t>0..0</w:t>
            </w:r>
          </w:p>
        </w:tc>
      </w:tr>
      <w:tr w:rsidR="00272D3A"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272D3A" w:rsidRPr="002E0A74" w:rsidRDefault="00272D3A"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272D3A" w:rsidRPr="002E0A74" w:rsidRDefault="00272D3A"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272D3A" w:rsidRPr="002E0A74" w:rsidRDefault="00272D3A"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272D3A" w:rsidRPr="002E0A74" w:rsidRDefault="00272D3A" w:rsidP="00D23625">
            <w:pPr>
              <w:spacing w:line="229" w:lineRule="exact"/>
              <w:ind w:left="142"/>
              <w:jc w:val="center"/>
              <w:rPr>
                <w:szCs w:val="20"/>
              </w:rPr>
            </w:pPr>
            <w:r w:rsidRPr="00296F37">
              <w:rPr>
                <w:color w:val="FF0000"/>
                <w:spacing w:val="-1"/>
                <w:sz w:val="20"/>
                <w:szCs w:val="20"/>
              </w:rPr>
              <w:t>0..0</w:t>
            </w:r>
          </w:p>
        </w:tc>
      </w:tr>
      <w:tr w:rsidR="00272D3A"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272D3A" w:rsidRPr="002E0A74" w:rsidRDefault="00272D3A"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272D3A" w:rsidRPr="002E0A74" w:rsidRDefault="00272D3A"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272D3A" w:rsidRPr="002E0A74" w:rsidRDefault="00272D3A" w:rsidP="002E0A74">
            <w:pPr>
              <w:spacing w:line="229" w:lineRule="exact"/>
              <w:ind w:left="102"/>
              <w:rPr>
                <w:sz w:val="20"/>
                <w:szCs w:val="20"/>
                <w:lang w:val="sv-SE"/>
              </w:rPr>
            </w:pPr>
            <w:r w:rsidRPr="002E0A74">
              <w:rPr>
                <w:sz w:val="20"/>
                <w:szCs w:val="20"/>
                <w:lang w:val="sv-SE"/>
              </w:rPr>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272D3A" w:rsidRPr="002E0A74" w:rsidRDefault="00272D3A"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272D3A" w:rsidRPr="002E0A74" w:rsidRDefault="00272D3A" w:rsidP="002E0A74">
            <w:pPr>
              <w:spacing w:line="226" w:lineRule="exact"/>
              <w:ind w:left="102"/>
              <w:rPr>
                <w:spacing w:val="-1"/>
                <w:sz w:val="20"/>
                <w:szCs w:val="20"/>
                <w:lang w:val="sv-SE"/>
              </w:rPr>
            </w:pPr>
          </w:p>
          <w:p w14:paraId="1AD4157C" w14:textId="77777777" w:rsidR="00272D3A" w:rsidRPr="002E0A74" w:rsidRDefault="00272D3A"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68EE8E74" w14:textId="77777777" w:rsidR="00272D3A" w:rsidRPr="002E0A74" w:rsidRDefault="00272D3A" w:rsidP="00D23625">
            <w:pPr>
              <w:spacing w:line="229" w:lineRule="exact"/>
              <w:ind w:left="142"/>
              <w:jc w:val="center"/>
              <w:rPr>
                <w:sz w:val="20"/>
                <w:szCs w:val="20"/>
                <w:lang w:val="sv-SE"/>
              </w:rPr>
            </w:pPr>
          </w:p>
          <w:p w14:paraId="22DBE7B6" w14:textId="77777777" w:rsidR="00272D3A" w:rsidRPr="002E0A74" w:rsidRDefault="00272D3A" w:rsidP="00D23625">
            <w:pPr>
              <w:spacing w:line="229" w:lineRule="exact"/>
              <w:ind w:left="142"/>
              <w:jc w:val="center"/>
              <w:rPr>
                <w:sz w:val="20"/>
                <w:szCs w:val="20"/>
                <w:lang w:val="sv-SE"/>
              </w:rPr>
            </w:pPr>
          </w:p>
        </w:tc>
      </w:tr>
      <w:tr w:rsidR="00272D3A"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272D3A" w:rsidRPr="002E0A74" w:rsidRDefault="00272D3A" w:rsidP="002E0A74">
            <w:pPr>
              <w:spacing w:line="229" w:lineRule="exact"/>
              <w:ind w:left="102"/>
              <w:rPr>
                <w:sz w:val="20"/>
                <w:szCs w:val="20"/>
                <w:lang w:val="sv-SE"/>
              </w:rPr>
            </w:pPr>
            <w:r w:rsidRPr="002E0A74">
              <w:rPr>
                <w:sz w:val="20"/>
                <w:szCs w:val="20"/>
                <w:lang w:val="sv-SE"/>
              </w:rPr>
              <w:lastRenderedPageBreak/>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272D3A" w:rsidRPr="002E0A74" w:rsidRDefault="00272D3A"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272D3A" w:rsidRPr="002E0A74" w:rsidRDefault="00272D3A"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p w14:paraId="4A9F601A" w14:textId="77777777" w:rsidR="00272D3A" w:rsidRPr="002E0A74" w:rsidRDefault="00272D3A" w:rsidP="00D23625">
            <w:pPr>
              <w:spacing w:line="229" w:lineRule="exact"/>
              <w:ind w:left="142"/>
              <w:jc w:val="center"/>
              <w:rPr>
                <w:sz w:val="20"/>
                <w:szCs w:val="20"/>
                <w:lang w:val="sv-SE"/>
              </w:rPr>
            </w:pPr>
          </w:p>
          <w:p w14:paraId="5F369B63" w14:textId="77777777" w:rsidR="00272D3A" w:rsidRPr="002E0A74" w:rsidRDefault="00272D3A" w:rsidP="00D23625">
            <w:pPr>
              <w:spacing w:line="229" w:lineRule="exact"/>
              <w:ind w:left="142"/>
              <w:jc w:val="center"/>
              <w:rPr>
                <w:sz w:val="20"/>
                <w:szCs w:val="20"/>
                <w:lang w:val="sv-SE"/>
              </w:rPr>
            </w:pPr>
          </w:p>
        </w:tc>
      </w:tr>
      <w:tr w:rsidR="00272D3A"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272D3A" w:rsidRPr="002E0A74" w:rsidRDefault="00272D3A"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272D3A" w:rsidRPr="002E0A74" w:rsidRDefault="00272D3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272D3A" w:rsidRPr="00272D3A" w:rsidRDefault="00272D3A" w:rsidP="00F0601F">
            <w:pPr>
              <w:spacing w:line="226" w:lineRule="exact"/>
              <w:ind w:left="102"/>
              <w:rPr>
                <w:spacing w:val="-1"/>
                <w:szCs w:val="20"/>
                <w:lang w:val="sv-SE"/>
              </w:rPr>
            </w:pPr>
            <w:r>
              <w:rPr>
                <w:sz w:val="20"/>
                <w:szCs w:val="20"/>
                <w:lang w:val="sv-SE"/>
              </w:rPr>
              <w:t xml:space="preserve">Kod för </w:t>
            </w:r>
            <w:r w:rsidR="00F0601F">
              <w:rPr>
                <w:sz w:val="20"/>
                <w:szCs w:val="20"/>
                <w:lang w:val="sv-SE"/>
              </w:rPr>
              <w:t>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272D3A" w:rsidRPr="00272D3A" w:rsidRDefault="00272D3A" w:rsidP="002E0A74">
            <w:pPr>
              <w:spacing w:line="226" w:lineRule="exact"/>
              <w:ind w:left="102"/>
              <w:rPr>
                <w:spacing w:val="-1"/>
                <w:szCs w:val="20"/>
                <w:lang w:val="sv-SE"/>
              </w:rPr>
            </w:pPr>
            <w:r w:rsidRPr="004049E0">
              <w:rPr>
                <w:sz w:val="20"/>
                <w:szCs w:val="20"/>
                <w:lang w:val="sv-SE"/>
              </w:rPr>
              <w:t xml:space="preserve">Kodsystem för </w:t>
            </w:r>
            <w:r w:rsidR="00F0601F">
              <w:rPr>
                <w:sz w:val="20"/>
                <w:szCs w:val="20"/>
                <w:lang w:val="sv-SE"/>
              </w:rPr>
              <w:t>utsättningsorsaks</w:t>
            </w:r>
            <w:r>
              <w:rPr>
                <w:sz w:val="20"/>
                <w:szCs w:val="20"/>
                <w:lang w:val="sv-SE"/>
              </w:rPr>
              <w:t>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272D3A" w:rsidRPr="00272D3A" w:rsidRDefault="00272D3A" w:rsidP="002E0A74">
            <w:pPr>
              <w:spacing w:line="226" w:lineRule="exact"/>
              <w:ind w:left="102"/>
              <w:rPr>
                <w:spacing w:val="-1"/>
                <w:szCs w:val="20"/>
                <w:lang w:val="sv-SE"/>
              </w:rPr>
            </w:pPr>
            <w:r w:rsidRPr="004049E0">
              <w:rPr>
                <w:sz w:val="20"/>
                <w:szCs w:val="20"/>
                <w:lang w:val="sv-SE"/>
              </w:rPr>
              <w:t xml:space="preserve">Namn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272D3A" w:rsidRPr="00272D3A" w:rsidRDefault="00272D3A" w:rsidP="002E0A74">
            <w:pPr>
              <w:spacing w:line="226" w:lineRule="exact"/>
              <w:ind w:left="102"/>
              <w:rPr>
                <w:spacing w:val="-1"/>
                <w:szCs w:val="20"/>
                <w:lang w:val="sv-SE"/>
              </w:rPr>
            </w:pPr>
            <w:r w:rsidRPr="004049E0">
              <w:rPr>
                <w:sz w:val="20"/>
                <w:szCs w:val="20"/>
                <w:lang w:val="sv-SE"/>
              </w:rPr>
              <w:t xml:space="preserve">Version på kodsystem för </w:t>
            </w:r>
            <w:r w:rsidR="00F0601F">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272D3A" w:rsidRPr="002E0A74" w:rsidRDefault="00272D3A"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272D3A" w:rsidRPr="00272D3A" w:rsidRDefault="00F0601F"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w:t>
            </w:r>
            <w:r w:rsidR="00272D3A"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272D3A" w:rsidRPr="002E0A74" w:rsidRDefault="00272D3A"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272D3A" w:rsidRPr="002E0A74" w:rsidRDefault="00272D3A"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272D3A" w:rsidRPr="00C84889" w:rsidRDefault="00272D3A" w:rsidP="00573261">
            <w:pPr>
              <w:spacing w:line="229" w:lineRule="exact"/>
              <w:ind w:left="141"/>
              <w:rPr>
                <w:sz w:val="20"/>
                <w:szCs w:val="20"/>
                <w:lang w:val="sv-SE"/>
              </w:rPr>
            </w:pPr>
            <w:r w:rsidRPr="00C84889">
              <w:rPr>
                <w:sz w:val="20"/>
                <w:szCs w:val="20"/>
                <w:lang w:val="sv-SE"/>
              </w:rPr>
              <w:t xml:space="preserve">Om </w:t>
            </w:r>
            <w:r w:rsidR="00F0601F">
              <w:rPr>
                <w:sz w:val="20"/>
                <w:szCs w:val="20"/>
                <w:lang w:val="sv-SE"/>
              </w:rPr>
              <w:t>utsättningsorsak</w:t>
            </w:r>
            <w:r w:rsidR="00F0601F" w:rsidRPr="00C84889">
              <w:rPr>
                <w:sz w:val="20"/>
                <w:szCs w:val="20"/>
                <w:lang w:val="sv-SE"/>
              </w:rPr>
              <w:t xml:space="preserve"> </w:t>
            </w:r>
            <w:r w:rsidRPr="00C84889">
              <w:rPr>
                <w:sz w:val="20"/>
                <w:szCs w:val="20"/>
                <w:lang w:val="sv-SE"/>
              </w:rPr>
              <w:t>är beskriven i ett lokalt kodverk utan OID, eller när kod helt saknas, kan en beskrivande text anges i originalText.</w:t>
            </w:r>
          </w:p>
          <w:p w14:paraId="1AE7C483" w14:textId="543481FB" w:rsidR="00272D3A" w:rsidRPr="00272D3A" w:rsidRDefault="00272D3A"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272D3A" w:rsidRPr="002E0A74" w:rsidRDefault="00272D3A" w:rsidP="00D23625">
            <w:pPr>
              <w:spacing w:line="229" w:lineRule="exact"/>
              <w:ind w:left="142"/>
              <w:jc w:val="center"/>
              <w:rPr>
                <w:szCs w:val="20"/>
              </w:rPr>
            </w:pPr>
            <w:r w:rsidRPr="004049E0">
              <w:rPr>
                <w:spacing w:val="-1"/>
                <w:sz w:val="20"/>
                <w:szCs w:val="20"/>
              </w:rPr>
              <w:t>0..1</w:t>
            </w:r>
          </w:p>
        </w:tc>
      </w:tr>
      <w:tr w:rsidR="00272D3A"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272D3A" w:rsidRPr="002E0A74" w:rsidRDefault="00272D3A" w:rsidP="003F5380">
            <w:pPr>
              <w:spacing w:line="229" w:lineRule="exact"/>
              <w:ind w:left="102"/>
              <w:rPr>
                <w:sz w:val="20"/>
                <w:szCs w:val="20"/>
                <w:lang w:val="sv-SE"/>
              </w:rPr>
            </w:pPr>
            <w:r w:rsidRPr="002E0A74">
              <w:rPr>
                <w:sz w:val="20"/>
                <w:szCs w:val="20"/>
                <w:lang w:val="sv-SE"/>
              </w:rPr>
              <w:t>../../../self</w:t>
            </w:r>
            <w:r w:rsidR="003F5380">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272D3A" w:rsidRPr="002E0A74" w:rsidRDefault="00CB32DC" w:rsidP="002E0A74">
            <w:pPr>
              <w:spacing w:line="229" w:lineRule="exact"/>
              <w:ind w:left="102"/>
              <w:rPr>
                <w:sz w:val="20"/>
                <w:szCs w:val="20"/>
                <w:lang w:val="sv-SE"/>
              </w:rPr>
            </w:pPr>
            <w:r>
              <w:rPr>
                <w:sz w:val="20"/>
                <w:szCs w:val="20"/>
                <w:lang w:val="sv-SE"/>
              </w:rPr>
              <w:t>b</w:t>
            </w:r>
            <w:r w:rsidR="00272D3A"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272D3A" w:rsidRPr="002E0A74" w:rsidRDefault="00272D3A" w:rsidP="00166457">
            <w:pPr>
              <w:spacing w:line="229" w:lineRule="exact"/>
              <w:ind w:left="102"/>
              <w:rPr>
                <w:sz w:val="20"/>
                <w:szCs w:val="20"/>
                <w:lang w:val="sv-SE"/>
              </w:rPr>
            </w:pPr>
            <w:r w:rsidRPr="002E0A74">
              <w:rPr>
                <w:sz w:val="20"/>
                <w:szCs w:val="20"/>
                <w:lang w:val="sv-SE"/>
              </w:rPr>
              <w:t>../../../</w:t>
            </w:r>
            <w:r w:rsidR="00F0601F">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272D3A" w:rsidRPr="002E0A74" w:rsidRDefault="00272D3A"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272D3A" w:rsidRPr="002E0A74" w:rsidRDefault="00266041" w:rsidP="002E0A74">
            <w:pPr>
              <w:spacing w:line="229" w:lineRule="exact"/>
              <w:ind w:left="102"/>
              <w:rPr>
                <w:spacing w:val="-1"/>
                <w:sz w:val="20"/>
                <w:szCs w:val="20"/>
                <w:lang w:val="sv-SE"/>
              </w:rPr>
            </w:pPr>
            <w:r>
              <w:rPr>
                <w:spacing w:val="-1"/>
                <w:sz w:val="20"/>
                <w:szCs w:val="20"/>
                <w:lang w:val="sv-SE"/>
              </w:rPr>
              <w:t>OBS:</w:t>
            </w:r>
            <w:r w:rsidR="00272D3A" w:rsidRPr="002E0A74">
              <w:rPr>
                <w:spacing w:val="-1"/>
                <w:sz w:val="20"/>
                <w:szCs w:val="20"/>
                <w:lang w:val="sv-SE"/>
              </w:rPr>
              <w:t xml:space="preserve"> </w:t>
            </w:r>
            <w:r w:rsidR="00272D3A" w:rsidRPr="00F47471">
              <w:rPr>
                <w:spacing w:val="-1"/>
                <w:sz w:val="20"/>
                <w:szCs w:val="20"/>
                <w:lang w:val="sv-SE"/>
              </w:rPr>
              <w:t>E</w:t>
            </w:r>
            <w:r w:rsidR="00F47471" w:rsidRPr="00F47471">
              <w:rPr>
                <w:spacing w:val="-1"/>
                <w:sz w:val="20"/>
                <w:szCs w:val="20"/>
                <w:lang w:val="sv-SE"/>
              </w:rPr>
              <w:t>tt</w:t>
            </w:r>
            <w:r w:rsidR="00272D3A" w:rsidRPr="00F47471">
              <w:rPr>
                <w:spacing w:val="-1"/>
                <w:sz w:val="20"/>
                <w:szCs w:val="20"/>
                <w:lang w:val="sv-SE"/>
              </w:rPr>
              <w:t xml:space="preserve"> o</w:t>
            </w:r>
            <w:r w:rsidR="00F47471" w:rsidRPr="00F47471">
              <w:rPr>
                <w:spacing w:val="-1"/>
                <w:sz w:val="20"/>
                <w:szCs w:val="20"/>
                <w:lang w:val="sv-SE"/>
              </w:rPr>
              <w:t>ch endast ett</w:t>
            </w:r>
            <w:r w:rsidR="00272D3A" w:rsidRPr="00F47471">
              <w:rPr>
                <w:spacing w:val="-1"/>
                <w:sz w:val="20"/>
                <w:szCs w:val="20"/>
                <w:lang w:val="sv-SE"/>
              </w:rPr>
              <w:t xml:space="preserve"> av</w:t>
            </w:r>
            <w:r w:rsidR="00F47471" w:rsidRPr="00F47471">
              <w:rPr>
                <w:spacing w:val="-1"/>
                <w:sz w:val="20"/>
                <w:szCs w:val="20"/>
                <w:lang w:val="sv-SE"/>
              </w:rPr>
              <w:t xml:space="preserve"> följande</w:t>
            </w:r>
            <w:r w:rsidR="00272D3A" w:rsidRPr="00F47471">
              <w:rPr>
                <w:spacing w:val="-1"/>
                <w:sz w:val="20"/>
                <w:szCs w:val="20"/>
                <w:lang w:val="sv-SE"/>
              </w:rPr>
              <w:t xml:space="preserve"> alternativ:</w:t>
            </w:r>
          </w:p>
          <w:p w14:paraId="5912C22B" w14:textId="77777777" w:rsidR="00272D3A" w:rsidRPr="002E0A74" w:rsidRDefault="00272D3A" w:rsidP="002E0A74">
            <w:pPr>
              <w:spacing w:line="229" w:lineRule="exact"/>
              <w:ind w:left="102"/>
              <w:rPr>
                <w:spacing w:val="-1"/>
                <w:sz w:val="20"/>
                <w:szCs w:val="20"/>
                <w:lang w:val="sv-SE"/>
              </w:rPr>
            </w:pPr>
          </w:p>
          <w:p w14:paraId="4415FF52" w14:textId="684E0FAC" w:rsidR="00F47471" w:rsidRDefault="00F47471" w:rsidP="00F47471">
            <w:pPr>
              <w:pStyle w:val="Liststycke"/>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F47471" w:rsidRDefault="00A4266A" w:rsidP="00F47471">
            <w:pPr>
              <w:pStyle w:val="Liststycke"/>
              <w:numPr>
                <w:ilvl w:val="0"/>
                <w:numId w:val="31"/>
              </w:numPr>
              <w:spacing w:line="229" w:lineRule="exact"/>
              <w:rPr>
                <w:spacing w:val="-1"/>
                <w:sz w:val="20"/>
                <w:szCs w:val="20"/>
                <w:lang w:val="sv-SE"/>
              </w:rPr>
            </w:pPr>
            <w:r>
              <w:rPr>
                <w:spacing w:val="-1"/>
                <w:sz w:val="20"/>
                <w:szCs w:val="20"/>
                <w:lang w:val="sv-SE"/>
              </w:rPr>
              <w:t>m</w:t>
            </w:r>
            <w:r w:rsidR="00F47471">
              <w:rPr>
                <w:spacing w:val="-1"/>
                <w:sz w:val="20"/>
                <w:szCs w:val="20"/>
                <w:lang w:val="sv-SE"/>
              </w:rPr>
              <w:t>erchandise (handelsvara)</w:t>
            </w:r>
          </w:p>
          <w:p w14:paraId="66EA3AB0" w14:textId="72F148AF" w:rsidR="00F47471" w:rsidRDefault="00E00BA0" w:rsidP="00F47471">
            <w:pPr>
              <w:pStyle w:val="Liststycke"/>
              <w:numPr>
                <w:ilvl w:val="0"/>
                <w:numId w:val="31"/>
              </w:numPr>
              <w:spacing w:line="229" w:lineRule="exact"/>
              <w:rPr>
                <w:spacing w:val="-1"/>
                <w:sz w:val="20"/>
                <w:szCs w:val="20"/>
                <w:lang w:val="sv-SE"/>
              </w:rPr>
            </w:pPr>
            <w:r>
              <w:rPr>
                <w:spacing w:val="-1"/>
                <w:sz w:val="20"/>
                <w:szCs w:val="20"/>
                <w:lang w:val="sv-SE"/>
              </w:rPr>
              <w:t>drugArticle</w:t>
            </w:r>
            <w:r w:rsidR="00F47471">
              <w:rPr>
                <w:spacing w:val="-1"/>
                <w:sz w:val="20"/>
                <w:szCs w:val="20"/>
                <w:lang w:val="sv-SE"/>
              </w:rPr>
              <w:t xml:space="preserve"> (läkemedelsartikel)</w:t>
            </w:r>
          </w:p>
          <w:p w14:paraId="71B77280" w14:textId="64FE1B17" w:rsidR="00F47471" w:rsidRDefault="00E00BA0" w:rsidP="00F47471">
            <w:pPr>
              <w:pStyle w:val="Liststycke"/>
              <w:numPr>
                <w:ilvl w:val="0"/>
                <w:numId w:val="31"/>
              </w:numPr>
              <w:spacing w:line="229" w:lineRule="exact"/>
              <w:rPr>
                <w:spacing w:val="-1"/>
                <w:sz w:val="20"/>
                <w:szCs w:val="20"/>
                <w:lang w:val="sv-SE"/>
              </w:rPr>
            </w:pPr>
            <w:r>
              <w:rPr>
                <w:spacing w:val="-1"/>
                <w:sz w:val="20"/>
                <w:szCs w:val="20"/>
                <w:lang w:val="sv-SE"/>
              </w:rPr>
              <w:t>drug</w:t>
            </w:r>
            <w:r w:rsidR="00F47471">
              <w:rPr>
                <w:spacing w:val="-1"/>
                <w:sz w:val="20"/>
                <w:szCs w:val="20"/>
                <w:lang w:val="sv-SE"/>
              </w:rPr>
              <w:t xml:space="preserve"> (läkemedelsprodukt)</w:t>
            </w:r>
          </w:p>
          <w:p w14:paraId="45537CA4" w14:textId="1B0E945E" w:rsidR="00F47471" w:rsidRDefault="00F47471" w:rsidP="00F47471">
            <w:pPr>
              <w:pStyle w:val="Liststycke"/>
              <w:numPr>
                <w:ilvl w:val="0"/>
                <w:numId w:val="31"/>
              </w:numPr>
              <w:spacing w:line="229" w:lineRule="exact"/>
              <w:rPr>
                <w:spacing w:val="-1"/>
                <w:sz w:val="20"/>
                <w:szCs w:val="20"/>
                <w:lang w:val="sv-SE"/>
              </w:rPr>
            </w:pPr>
            <w:r>
              <w:rPr>
                <w:spacing w:val="-1"/>
                <w:sz w:val="20"/>
                <w:szCs w:val="20"/>
                <w:lang w:val="sv-SE"/>
              </w:rPr>
              <w:t>generics (generika/utbytesgrupp)</w:t>
            </w:r>
          </w:p>
          <w:p w14:paraId="55C3EB33" w14:textId="77777777" w:rsidR="00272D3A" w:rsidRPr="002E0A74" w:rsidRDefault="00272D3A" w:rsidP="00F47471">
            <w:pPr>
              <w:spacing w:line="229" w:lineRule="exact"/>
              <w:rPr>
                <w:spacing w:val="-1"/>
                <w:sz w:val="20"/>
                <w:szCs w:val="20"/>
                <w:lang w:val="sv-SE"/>
              </w:rPr>
            </w:pPr>
          </w:p>
          <w:p w14:paraId="5822F92A" w14:textId="7A155F82" w:rsidR="00272D3A" w:rsidRPr="002E0A74" w:rsidRDefault="00272D3A" w:rsidP="002E0A74">
            <w:pPr>
              <w:spacing w:line="229" w:lineRule="exact"/>
              <w:ind w:left="102"/>
              <w:rPr>
                <w:spacing w:val="-1"/>
                <w:sz w:val="20"/>
                <w:szCs w:val="20"/>
                <w:lang w:val="sv-SE"/>
              </w:rPr>
            </w:pPr>
            <w:r w:rsidRPr="002E0A74">
              <w:rPr>
                <w:spacing w:val="-1"/>
                <w:sz w:val="20"/>
                <w:szCs w:val="20"/>
                <w:lang w:val="sv-SE"/>
              </w:rPr>
              <w:t>Utelämnas om ordinationstyp är Utsättning</w:t>
            </w:r>
            <w:r w:rsidR="00266041">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272D3A" w:rsidRPr="002E0A74" w:rsidRDefault="00272D3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272D3A" w:rsidRPr="002E0A74" w:rsidRDefault="00CB32DC" w:rsidP="002E0A74">
            <w:pPr>
              <w:spacing w:line="229" w:lineRule="exact"/>
              <w:ind w:left="102"/>
              <w:rPr>
                <w:sz w:val="20"/>
                <w:szCs w:val="20"/>
                <w:lang w:val="sv-SE"/>
              </w:rPr>
            </w:pPr>
            <w:r>
              <w:rPr>
                <w:sz w:val="20"/>
                <w:szCs w:val="20"/>
                <w:lang w:val="sv-SE"/>
              </w:rPr>
              <w:t>s</w:t>
            </w:r>
            <w:r w:rsidR="00272D3A"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272D3A" w:rsidRPr="002E0A74" w:rsidRDefault="00272D3A"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272D3A" w:rsidRPr="002E0A74" w:rsidRDefault="00272D3A"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272D3A" w:rsidRPr="002E0A74" w:rsidRDefault="00272D3A"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272D3A" w:rsidRPr="002E0A74" w:rsidRDefault="00272D3A"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272D3A" w:rsidRPr="002E0A74" w:rsidRDefault="00CB32DC" w:rsidP="002E0A74">
            <w:pPr>
              <w:spacing w:line="226" w:lineRule="exact"/>
              <w:ind w:left="102"/>
              <w:rPr>
                <w:spacing w:val="-1"/>
                <w:sz w:val="20"/>
                <w:szCs w:val="20"/>
                <w:lang w:val="sv-SE"/>
              </w:rPr>
            </w:pPr>
            <w:r>
              <w:rPr>
                <w:spacing w:val="-1"/>
                <w:sz w:val="20"/>
                <w:szCs w:val="20"/>
                <w:lang w:val="sv-SE"/>
              </w:rPr>
              <w:t>s</w:t>
            </w:r>
            <w:r w:rsidR="00272D3A"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272D3A" w:rsidRPr="002E0A74" w:rsidRDefault="00272D3A"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272D3A"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272D3A" w:rsidRPr="002E0A74" w:rsidRDefault="00272D3A" w:rsidP="006453D8">
            <w:pPr>
              <w:spacing w:line="229" w:lineRule="exact"/>
              <w:ind w:left="102"/>
              <w:rPr>
                <w:sz w:val="20"/>
                <w:szCs w:val="20"/>
                <w:lang w:val="sv-SE"/>
              </w:rPr>
            </w:pPr>
            <w:r w:rsidRPr="002E0A74">
              <w:rPr>
                <w:sz w:val="20"/>
                <w:szCs w:val="20"/>
                <w:lang w:val="sv-SE"/>
              </w:rPr>
              <w:t>../../../../</w:t>
            </w:r>
            <w:r w:rsidR="006453D8">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272D3A" w:rsidRPr="002E0A74" w:rsidRDefault="00272D3A"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272D3A" w:rsidRPr="002E0A74" w:rsidRDefault="006453D8" w:rsidP="002E0A74">
            <w:pPr>
              <w:spacing w:line="229" w:lineRule="exact"/>
              <w:ind w:left="102"/>
              <w:rPr>
                <w:spacing w:val="-1"/>
                <w:sz w:val="20"/>
                <w:szCs w:val="20"/>
                <w:lang w:val="sv-SE"/>
              </w:rPr>
            </w:pPr>
            <w:r>
              <w:rPr>
                <w:spacing w:val="-1"/>
                <w:sz w:val="20"/>
                <w:szCs w:val="20"/>
                <w:lang w:val="sv-SE"/>
              </w:rPr>
              <w:t>H</w:t>
            </w:r>
            <w:r w:rsidR="00272D3A"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0..1</w:t>
            </w:r>
          </w:p>
        </w:tc>
      </w:tr>
      <w:tr w:rsidR="00272D3A"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272D3A" w:rsidRPr="002E0A74" w:rsidRDefault="00272D3A" w:rsidP="00386F12">
            <w:pPr>
              <w:spacing w:line="229" w:lineRule="exact"/>
              <w:ind w:left="102"/>
              <w:rPr>
                <w:sz w:val="20"/>
                <w:szCs w:val="20"/>
                <w:lang w:val="sv-SE"/>
              </w:rPr>
            </w:pPr>
            <w:r w:rsidRPr="002E0A74">
              <w:rPr>
                <w:sz w:val="20"/>
                <w:szCs w:val="20"/>
                <w:lang w:val="sv-SE"/>
              </w:rPr>
              <w:t>../../../../../</w:t>
            </w:r>
            <w:r w:rsidR="00386F12">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272D3A" w:rsidRPr="002E0A74" w:rsidRDefault="007F6C11" w:rsidP="002E0A74">
            <w:pPr>
              <w:spacing w:line="226" w:lineRule="exact"/>
              <w:ind w:left="102"/>
              <w:rPr>
                <w:spacing w:val="-1"/>
                <w:sz w:val="20"/>
                <w:szCs w:val="20"/>
                <w:lang w:val="sv-SE"/>
              </w:rPr>
            </w:pPr>
            <w:r>
              <w:rPr>
                <w:spacing w:val="-1"/>
                <w:sz w:val="20"/>
                <w:szCs w:val="20"/>
                <w:lang w:val="sv-SE"/>
              </w:rPr>
              <w:t>CV</w:t>
            </w:r>
            <w:r w:rsidR="00272D3A"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272D3A" w:rsidRPr="002E0A74" w:rsidRDefault="00272D3A" w:rsidP="002E0A74">
            <w:pPr>
              <w:spacing w:line="229" w:lineRule="exact"/>
              <w:ind w:left="102"/>
              <w:rPr>
                <w:spacing w:val="-1"/>
                <w:sz w:val="20"/>
                <w:szCs w:val="20"/>
                <w:lang w:val="sv-SE"/>
              </w:rPr>
            </w:pPr>
            <w:r w:rsidRPr="002E0A74">
              <w:rPr>
                <w:spacing w:val="-1"/>
                <w:sz w:val="20"/>
                <w:szCs w:val="20"/>
                <w:lang w:val="sv-SE"/>
              </w:rPr>
              <w:t>Varunummer</w:t>
            </w:r>
            <w:r w:rsidR="0094234F">
              <w:rPr>
                <w:spacing w:val="-1"/>
                <w:sz w:val="20"/>
                <w:szCs w:val="20"/>
                <w:lang w:val="sv-SE"/>
              </w:rPr>
              <w:t>.</w:t>
            </w:r>
          </w:p>
          <w:p w14:paraId="2FB0632F" w14:textId="586529D8" w:rsidR="00272D3A" w:rsidRPr="002E0A74" w:rsidRDefault="00272D3A"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sidR="00F32347">
              <w:rPr>
                <w:spacing w:val="-1"/>
                <w:sz w:val="20"/>
                <w:szCs w:val="20"/>
                <w:lang w:val="sv-SE"/>
              </w:rPr>
              <w:t>ordinerad handelsvara</w:t>
            </w:r>
            <w:r w:rsidR="008C72A2">
              <w:rPr>
                <w:spacing w:val="-1"/>
                <w:sz w:val="20"/>
                <w:szCs w:val="20"/>
                <w:lang w:val="sv-SE"/>
              </w:rPr>
              <w:t xml:space="preserve"> (exempel: spruta)</w:t>
            </w:r>
            <w:r w:rsidR="0094234F">
              <w:rPr>
                <w:spacing w:val="-1"/>
                <w:sz w:val="20"/>
                <w:szCs w:val="20"/>
                <w:lang w:val="sv-SE"/>
              </w:rPr>
              <w:t xml:space="preserve">. Bör </w:t>
            </w:r>
            <w:r w:rsidR="00681CFB">
              <w:rPr>
                <w:spacing w:val="-1"/>
                <w:sz w:val="20"/>
                <w:szCs w:val="20"/>
                <w:lang w:val="sv-SE"/>
              </w:rPr>
              <w:t xml:space="preserve">anges med id ur </w:t>
            </w:r>
            <w:r w:rsidR="007F6C11">
              <w:rPr>
                <w:spacing w:val="-1"/>
                <w:sz w:val="20"/>
                <w:szCs w:val="20"/>
                <w:lang w:val="sv-SE"/>
              </w:rPr>
              <w:t>Apotekets varunummer</w:t>
            </w:r>
            <w:r w:rsidR="00266041">
              <w:rPr>
                <w:spacing w:val="-1"/>
                <w:sz w:val="20"/>
                <w:szCs w:val="20"/>
                <w:lang w:val="sv-SE"/>
              </w:rPr>
              <w:t>register</w:t>
            </w:r>
            <w:r w:rsidRPr="002E0A74">
              <w:rPr>
                <w:spacing w:val="-1"/>
                <w:sz w:val="20"/>
                <w:szCs w:val="20"/>
                <w:lang w:val="sv-SE"/>
              </w:rPr>
              <w:t>. OID:</w:t>
            </w:r>
            <w:r w:rsidR="0094234F">
              <w:rPr>
                <w:spacing w:val="-1"/>
                <w:sz w:val="20"/>
                <w:szCs w:val="20"/>
                <w:lang w:val="sv-SE"/>
              </w:rPr>
              <w:t xml:space="preserve"> </w:t>
            </w:r>
            <w:r w:rsidRPr="002E0A74">
              <w:rPr>
                <w:spacing w:val="-1"/>
                <w:sz w:val="20"/>
                <w:szCs w:val="20"/>
                <w:lang w:val="sv-SE"/>
              </w:rPr>
              <w:t>1.2.752.129.2.2.3.1.1.</w:t>
            </w:r>
          </w:p>
          <w:p w14:paraId="6F794C41" w14:textId="33AC177B" w:rsidR="00E13898" w:rsidRPr="002E0A74" w:rsidRDefault="00E13898"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272D3A" w:rsidRPr="002E0A74" w:rsidRDefault="00272D3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272D3A" w:rsidRPr="002E0A74" w:rsidRDefault="00272D3A" w:rsidP="00D23625">
            <w:pPr>
              <w:spacing w:line="229" w:lineRule="exact"/>
              <w:ind w:left="142"/>
              <w:jc w:val="center"/>
              <w:rPr>
                <w:sz w:val="20"/>
                <w:szCs w:val="20"/>
                <w:lang w:val="sv-SE"/>
              </w:rPr>
            </w:pPr>
            <w:r w:rsidRPr="002E0A74">
              <w:rPr>
                <w:sz w:val="20"/>
                <w:szCs w:val="20"/>
                <w:lang w:val="sv-SE"/>
              </w:rPr>
              <w:t>1..1</w:t>
            </w:r>
          </w:p>
        </w:tc>
      </w:tr>
      <w:tr w:rsidR="007F6C11"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7F6C11" w:rsidRPr="007F6C11" w:rsidRDefault="007F6C11" w:rsidP="002D08A4">
            <w:pPr>
              <w:spacing w:line="229" w:lineRule="exact"/>
              <w:ind w:left="102"/>
              <w:rPr>
                <w:spacing w:val="-1"/>
                <w:szCs w:val="20"/>
                <w:lang w:val="sv-SE"/>
              </w:rPr>
            </w:pPr>
            <w:r>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7F6C11" w:rsidRPr="007F6C11" w:rsidRDefault="007F6C11" w:rsidP="00F32347">
            <w:pPr>
              <w:spacing w:line="229" w:lineRule="exact"/>
              <w:ind w:left="102"/>
              <w:rPr>
                <w:spacing w:val="-1"/>
                <w:szCs w:val="20"/>
                <w:lang w:val="sv-SE"/>
              </w:rPr>
            </w:pPr>
            <w:r w:rsidRPr="004049E0">
              <w:rPr>
                <w:sz w:val="20"/>
                <w:szCs w:val="20"/>
                <w:lang w:val="sv-SE"/>
              </w:rPr>
              <w:t xml:space="preserve">Kodsystem för </w:t>
            </w:r>
            <w:r w:rsidR="00F32347">
              <w:rPr>
                <w:sz w:val="20"/>
                <w:szCs w:val="20"/>
                <w:lang w:val="sv-SE"/>
              </w:rPr>
              <w:t>varunummer</w:t>
            </w:r>
            <w:r w:rsidR="002D08A4">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7F6C11" w:rsidRPr="007F6C11" w:rsidRDefault="007F6C11" w:rsidP="002E0A74">
            <w:pPr>
              <w:spacing w:line="229" w:lineRule="exact"/>
              <w:ind w:left="102"/>
              <w:rPr>
                <w:spacing w:val="-1"/>
                <w:szCs w:val="20"/>
                <w:lang w:val="sv-SE"/>
              </w:rPr>
            </w:pPr>
            <w:r w:rsidRPr="004049E0">
              <w:rPr>
                <w:sz w:val="20"/>
                <w:szCs w:val="20"/>
                <w:lang w:val="sv-SE"/>
              </w:rPr>
              <w:t xml:space="preserve">Namn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7F6C11" w:rsidRPr="007F6C11" w:rsidRDefault="007F6C11" w:rsidP="002E0A74">
            <w:pPr>
              <w:spacing w:line="229" w:lineRule="exact"/>
              <w:ind w:left="102"/>
              <w:rPr>
                <w:spacing w:val="-1"/>
                <w:szCs w:val="20"/>
                <w:lang w:val="sv-SE"/>
              </w:rPr>
            </w:pPr>
            <w:r w:rsidRPr="004049E0">
              <w:rPr>
                <w:sz w:val="20"/>
                <w:szCs w:val="20"/>
                <w:lang w:val="sv-SE"/>
              </w:rPr>
              <w:t xml:space="preserve">Version på kodsystem för </w:t>
            </w:r>
            <w:r w:rsidR="00F32347">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7F6C11" w:rsidRPr="002E0A74" w:rsidRDefault="007F6C11" w:rsidP="00D23625">
            <w:pPr>
              <w:spacing w:line="229" w:lineRule="exact"/>
              <w:ind w:left="142"/>
              <w:jc w:val="center"/>
              <w:rPr>
                <w:szCs w:val="20"/>
              </w:rPr>
            </w:pPr>
            <w:r w:rsidRPr="004049E0">
              <w:rPr>
                <w:spacing w:val="-1"/>
                <w:sz w:val="20"/>
                <w:szCs w:val="20"/>
              </w:rPr>
              <w:t>0..1</w:t>
            </w:r>
          </w:p>
        </w:tc>
      </w:tr>
      <w:tr w:rsidR="007F6C11"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7F6C11" w:rsidRPr="002E0A74" w:rsidRDefault="007F6C11"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7F6C11" w:rsidRPr="002E0A74" w:rsidRDefault="007F6C11"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7F6C11" w:rsidRPr="007F6C11" w:rsidRDefault="00F32347"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w:t>
            </w:r>
            <w:r w:rsidR="007F6C11"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7F6C11" w:rsidRPr="002E0A74" w:rsidRDefault="007F6C11" w:rsidP="00D23625">
            <w:pPr>
              <w:spacing w:line="229" w:lineRule="exact"/>
              <w:ind w:left="142"/>
              <w:jc w:val="center"/>
              <w:rPr>
                <w:szCs w:val="20"/>
              </w:rPr>
            </w:pPr>
            <w:r>
              <w:rPr>
                <w:spacing w:val="-1"/>
                <w:sz w:val="20"/>
                <w:szCs w:val="20"/>
              </w:rPr>
              <w:t>1</w:t>
            </w:r>
            <w:r w:rsidRPr="004049E0">
              <w:rPr>
                <w:spacing w:val="-1"/>
                <w:sz w:val="20"/>
                <w:szCs w:val="20"/>
              </w:rPr>
              <w:t>..1</w:t>
            </w:r>
          </w:p>
        </w:tc>
      </w:tr>
      <w:tr w:rsidR="007F6C11"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7F6C11" w:rsidRPr="002E0A74" w:rsidRDefault="007F6C11" w:rsidP="00C01215">
            <w:pPr>
              <w:spacing w:line="229" w:lineRule="exact"/>
              <w:ind w:left="102"/>
              <w:rPr>
                <w:sz w:val="20"/>
                <w:szCs w:val="20"/>
                <w:lang w:val="sv-SE"/>
              </w:rPr>
            </w:pPr>
            <w:r w:rsidRPr="002E0A74">
              <w:rPr>
                <w:sz w:val="20"/>
                <w:szCs w:val="20"/>
                <w:lang w:val="sv-SE"/>
              </w:rPr>
              <w:t>../../../../</w:t>
            </w:r>
            <w:r w:rsidR="00C01215">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7F6C11" w:rsidRPr="002E0A74" w:rsidRDefault="00C01215" w:rsidP="002E0A74">
            <w:pPr>
              <w:spacing w:line="226" w:lineRule="exact"/>
              <w:ind w:left="102"/>
              <w:rPr>
                <w:spacing w:val="-1"/>
                <w:sz w:val="20"/>
                <w:szCs w:val="20"/>
                <w:lang w:val="sv-SE"/>
              </w:rPr>
            </w:pPr>
            <w:r>
              <w:rPr>
                <w:sz w:val="20"/>
                <w:szCs w:val="20"/>
              </w:rPr>
              <w:t>DrugArticle</w:t>
            </w:r>
            <w:r w:rsidR="007F6C11"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7F6C11" w:rsidRPr="002E0A74" w:rsidRDefault="007F6C11"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0..1</w:t>
            </w:r>
          </w:p>
        </w:tc>
      </w:tr>
      <w:tr w:rsidR="007F6C11"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7F6C11" w:rsidRPr="002E0A74" w:rsidRDefault="00C01215" w:rsidP="002E0A74">
            <w:pPr>
              <w:spacing w:line="229" w:lineRule="exact"/>
              <w:ind w:left="102"/>
              <w:rPr>
                <w:sz w:val="20"/>
                <w:szCs w:val="20"/>
                <w:lang w:val="sv-SE"/>
              </w:rPr>
            </w:pPr>
            <w:r>
              <w:rPr>
                <w:sz w:val="20"/>
                <w:szCs w:val="20"/>
                <w:lang w:val="sv-SE"/>
              </w:rPr>
              <w:t>../../../../../nplPack</w:t>
            </w:r>
            <w:r w:rsidR="007F6C11"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7F6C11" w:rsidRPr="002E0A74" w:rsidRDefault="00F32347" w:rsidP="00F32347">
            <w:pPr>
              <w:spacing w:line="226" w:lineRule="exact"/>
              <w:ind w:left="102"/>
              <w:rPr>
                <w:spacing w:val="-1"/>
                <w:sz w:val="20"/>
                <w:szCs w:val="20"/>
                <w:lang w:val="sv-SE"/>
              </w:rPr>
            </w:pPr>
            <w:r>
              <w:rPr>
                <w:spacing w:val="-1"/>
                <w:sz w:val="20"/>
                <w:szCs w:val="20"/>
                <w:lang w:val="sv-SE"/>
              </w:rPr>
              <w:t>CV</w:t>
            </w:r>
            <w:r w:rsidR="007F6C11"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7F6C11" w:rsidRPr="002E0A74" w:rsidRDefault="007F6C11"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7F6C11" w:rsidRPr="002E0A74" w:rsidRDefault="007F6C11"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sidR="0094234F">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7F6C11" w:rsidRPr="002E0A74" w:rsidRDefault="007F6C11"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7F6C11" w:rsidRPr="002E0A74" w:rsidRDefault="007F6C11" w:rsidP="00D23625">
            <w:pPr>
              <w:spacing w:line="229" w:lineRule="exact"/>
              <w:ind w:left="142"/>
              <w:jc w:val="center"/>
              <w:rPr>
                <w:sz w:val="20"/>
                <w:szCs w:val="20"/>
                <w:lang w:val="sv-SE"/>
              </w:rPr>
            </w:pPr>
            <w:r w:rsidRPr="002E0A74">
              <w:rPr>
                <w:sz w:val="20"/>
                <w:szCs w:val="20"/>
                <w:lang w:val="sv-SE"/>
              </w:rPr>
              <w:t>1..1</w:t>
            </w:r>
          </w:p>
        </w:tc>
      </w:tr>
      <w:tr w:rsidR="008C72A2"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C72A2" w:rsidRPr="002E0A74" w:rsidRDefault="008C72A2"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C72A2" w:rsidRPr="008C72A2" w:rsidRDefault="008C72A2"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C72A2" w:rsidRPr="008C72A2" w:rsidRDefault="008C72A2"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C72A2" w:rsidRPr="008C72A2" w:rsidRDefault="008C72A2"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C72A2" w:rsidRDefault="008C72A2"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C72A2" w:rsidRPr="008C72A2" w:rsidRDefault="008C72A2"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C72A2" w:rsidRPr="002E0A74" w:rsidRDefault="008C72A2" w:rsidP="00D23625">
            <w:pPr>
              <w:spacing w:line="229" w:lineRule="exact"/>
              <w:ind w:left="142"/>
              <w:jc w:val="center"/>
              <w:rPr>
                <w:szCs w:val="20"/>
              </w:rPr>
            </w:pPr>
            <w:r>
              <w:rPr>
                <w:spacing w:val="-1"/>
                <w:sz w:val="20"/>
                <w:szCs w:val="20"/>
              </w:rPr>
              <w:t>1</w:t>
            </w:r>
            <w:r w:rsidRPr="004049E0">
              <w:rPr>
                <w:spacing w:val="-1"/>
                <w:sz w:val="20"/>
                <w:szCs w:val="20"/>
              </w:rPr>
              <w:t>..1</w:t>
            </w:r>
          </w:p>
        </w:tc>
      </w:tr>
      <w:tr w:rsidR="008C72A2"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C72A2" w:rsidRPr="002E0A74" w:rsidRDefault="008C72A2" w:rsidP="00176AE0">
            <w:pPr>
              <w:spacing w:line="229" w:lineRule="exact"/>
              <w:ind w:left="102"/>
              <w:rPr>
                <w:sz w:val="20"/>
                <w:szCs w:val="20"/>
                <w:lang w:val="sv-SE"/>
              </w:rPr>
            </w:pPr>
            <w:r w:rsidRPr="002E0A74">
              <w:rPr>
                <w:sz w:val="20"/>
                <w:szCs w:val="20"/>
                <w:lang w:val="sv-SE"/>
              </w:rPr>
              <w:t>../../../../</w:t>
            </w:r>
            <w:r w:rsidR="00176AE0">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C72A2" w:rsidRPr="002E0A74" w:rsidRDefault="00176AE0" w:rsidP="002E0A74">
            <w:pPr>
              <w:spacing w:line="226" w:lineRule="exact"/>
              <w:ind w:left="102"/>
              <w:rPr>
                <w:spacing w:val="-1"/>
                <w:sz w:val="20"/>
                <w:szCs w:val="20"/>
                <w:lang w:val="sv-SE"/>
              </w:rPr>
            </w:pPr>
            <w:r>
              <w:rPr>
                <w:sz w:val="20"/>
                <w:szCs w:val="20"/>
              </w:rPr>
              <w:t>Drug</w:t>
            </w:r>
            <w:r w:rsidR="008C72A2"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C72A2" w:rsidRPr="002E0A74" w:rsidRDefault="008C72A2"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8C72A2"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C72A2" w:rsidRPr="002E0A74" w:rsidRDefault="008C72A2"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C72A2" w:rsidRPr="002E0A74" w:rsidRDefault="008C72A2"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C72A2" w:rsidRPr="002E0A74" w:rsidRDefault="008C72A2" w:rsidP="002E0A74">
            <w:pPr>
              <w:spacing w:line="229" w:lineRule="exact"/>
              <w:ind w:left="102"/>
              <w:rPr>
                <w:sz w:val="20"/>
                <w:szCs w:val="20"/>
                <w:lang w:val="sv-SE"/>
              </w:rPr>
            </w:pPr>
            <w:r w:rsidRPr="002E0A74">
              <w:rPr>
                <w:sz w:val="20"/>
                <w:szCs w:val="20"/>
                <w:lang w:val="sv-SE"/>
              </w:rPr>
              <w:t>NPL-id.</w:t>
            </w:r>
          </w:p>
          <w:p w14:paraId="5C235381" w14:textId="7E94916B" w:rsidR="008C72A2" w:rsidRPr="002E0A74" w:rsidRDefault="008C72A2"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C72A2" w:rsidRPr="002E0A74" w:rsidRDefault="00CE6671" w:rsidP="00D23625">
            <w:pPr>
              <w:spacing w:line="229" w:lineRule="exact"/>
              <w:ind w:left="142"/>
              <w:jc w:val="center"/>
              <w:rPr>
                <w:sz w:val="20"/>
                <w:szCs w:val="20"/>
                <w:lang w:val="sv-SE"/>
              </w:rPr>
            </w:pPr>
            <w:r>
              <w:rPr>
                <w:sz w:val="20"/>
                <w:szCs w:val="20"/>
              </w:rPr>
              <w:t>1</w:t>
            </w:r>
            <w:r w:rsidR="008C72A2" w:rsidRPr="002E0A74">
              <w:rPr>
                <w:sz w:val="20"/>
                <w:szCs w:val="20"/>
              </w:rPr>
              <w:t>..1</w:t>
            </w:r>
          </w:p>
        </w:tc>
      </w:tr>
      <w:tr w:rsidR="008C72A2"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C72A2" w:rsidRPr="002E0A74" w:rsidRDefault="008C72A2"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C72A2" w:rsidRPr="00F32347" w:rsidRDefault="008C72A2"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C72A2" w:rsidRPr="00F32347" w:rsidRDefault="008C72A2"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C72A2" w:rsidRPr="00F32347" w:rsidRDefault="008C72A2"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C72A2" w:rsidRPr="002E0A74" w:rsidRDefault="008C72A2"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C72A2" w:rsidRDefault="008C72A2"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C72A2" w:rsidRPr="00F32347" w:rsidRDefault="008C72A2"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C72A2" w:rsidRPr="002E0A74" w:rsidRDefault="008C72A2"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C72A2" w:rsidRPr="002E0A74" w:rsidRDefault="008C72A2" w:rsidP="002E0A74">
            <w:pPr>
              <w:spacing w:line="229" w:lineRule="exact"/>
              <w:ind w:left="102"/>
              <w:rPr>
                <w:sz w:val="20"/>
                <w:szCs w:val="20"/>
                <w:lang w:val="sv-SE"/>
              </w:rPr>
            </w:pPr>
            <w:r w:rsidRPr="002E0A74">
              <w:rPr>
                <w:sz w:val="20"/>
                <w:szCs w:val="20"/>
                <w:lang w:val="sv-SE"/>
              </w:rPr>
              <w:t>ATC-kod.</w:t>
            </w:r>
          </w:p>
          <w:p w14:paraId="5E221902"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C72A2" w:rsidRPr="002E0A74" w:rsidRDefault="008C72A2"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C72A2" w:rsidRPr="002E0A74" w:rsidRDefault="008C72A2" w:rsidP="002E0A74">
            <w:pPr>
              <w:spacing w:line="229" w:lineRule="exact"/>
              <w:ind w:left="102"/>
              <w:rPr>
                <w:sz w:val="20"/>
                <w:szCs w:val="20"/>
              </w:rPr>
            </w:pPr>
            <w:r w:rsidRPr="002E0A74">
              <w:rPr>
                <w:sz w:val="20"/>
                <w:szCs w:val="20"/>
              </w:rPr>
              <w:t xml:space="preserve">1.2.752.129.2.2.3.1.1. </w:t>
            </w:r>
          </w:p>
          <w:p w14:paraId="08397F3C" w14:textId="77777777" w:rsidR="008C72A2" w:rsidRPr="002E0A74" w:rsidRDefault="008C72A2"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C72A2" w:rsidRPr="002E0A74" w:rsidRDefault="008C72A2"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C72A2" w:rsidRPr="002E0A74" w:rsidRDefault="008C72A2"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C72A2" w:rsidRPr="002E0A74" w:rsidRDefault="008C72A2" w:rsidP="002E0A74">
            <w:pPr>
              <w:spacing w:line="229" w:lineRule="exact"/>
              <w:ind w:left="102"/>
              <w:rPr>
                <w:sz w:val="20"/>
                <w:szCs w:val="20"/>
              </w:rPr>
            </w:pPr>
          </w:p>
          <w:p w14:paraId="4AA1D5E4" w14:textId="77777777" w:rsidR="008C72A2" w:rsidRPr="002E0A74" w:rsidRDefault="008C72A2"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C72A2" w:rsidRPr="002E0A74" w:rsidRDefault="008C72A2" w:rsidP="00D23625">
            <w:pPr>
              <w:spacing w:line="229" w:lineRule="exact"/>
              <w:ind w:left="142"/>
              <w:jc w:val="center"/>
              <w:rPr>
                <w:sz w:val="20"/>
                <w:szCs w:val="20"/>
              </w:rPr>
            </w:pPr>
            <w:r w:rsidRPr="002E0A74">
              <w:rPr>
                <w:sz w:val="20"/>
                <w:szCs w:val="20"/>
              </w:rPr>
              <w:t>0..1</w:t>
            </w:r>
          </w:p>
        </w:tc>
      </w:tr>
      <w:tr w:rsidR="008C72A2"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C72A2" w:rsidRPr="008C72A2" w:rsidRDefault="008C72A2"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p>
        </w:tc>
      </w:tr>
      <w:tr w:rsidR="008C72A2"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C72A2" w:rsidRPr="008C72A2" w:rsidRDefault="008C72A2"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C72A2" w:rsidRPr="00EA4EC6" w:rsidRDefault="008C72A2" w:rsidP="00D23625">
            <w:pPr>
              <w:spacing w:line="229" w:lineRule="exact"/>
              <w:ind w:left="142"/>
              <w:jc w:val="center"/>
              <w:rPr>
                <w:color w:val="FF0000"/>
                <w:szCs w:val="20"/>
              </w:rPr>
            </w:pPr>
            <w:r w:rsidRPr="00EA4EC6">
              <w:rPr>
                <w:color w:val="FF0000"/>
                <w:spacing w:val="-1"/>
                <w:sz w:val="20"/>
                <w:szCs w:val="20"/>
              </w:rPr>
              <w:t>1..1</w:t>
            </w:r>
          </w:p>
        </w:tc>
      </w:tr>
      <w:tr w:rsidR="008C72A2"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C72A2" w:rsidRPr="002E0A74" w:rsidRDefault="008C72A2" w:rsidP="002E0A74">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C72A2" w:rsidRPr="008C72A2" w:rsidRDefault="008C72A2"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C72A2" w:rsidRPr="008C72A2" w:rsidRDefault="008C72A2"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C72A2" w:rsidRPr="002E0A74" w:rsidRDefault="008C72A2" w:rsidP="00D23625">
            <w:pPr>
              <w:spacing w:line="229" w:lineRule="exact"/>
              <w:ind w:left="142"/>
              <w:jc w:val="center"/>
              <w:rPr>
                <w:szCs w:val="20"/>
              </w:rPr>
            </w:pPr>
            <w:r w:rsidRPr="004049E0">
              <w:rPr>
                <w:spacing w:val="-1"/>
                <w:sz w:val="20"/>
                <w:szCs w:val="20"/>
              </w:rPr>
              <w:t>0..1</w:t>
            </w:r>
          </w:p>
        </w:tc>
      </w:tr>
      <w:tr w:rsidR="008C72A2"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C72A2" w:rsidRPr="002E0A74" w:rsidRDefault="008C72A2"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C72A2" w:rsidRPr="002E0A74" w:rsidRDefault="008C72A2"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C72A2" w:rsidRPr="008C72A2" w:rsidRDefault="008C72A2" w:rsidP="00573261">
            <w:pPr>
              <w:spacing w:line="229" w:lineRule="exact"/>
              <w:ind w:left="102"/>
              <w:rPr>
                <w:sz w:val="20"/>
                <w:szCs w:val="20"/>
                <w:lang w:val="sv-SE"/>
              </w:rPr>
            </w:pPr>
            <w:r w:rsidRPr="008C72A2">
              <w:rPr>
                <w:sz w:val="20"/>
                <w:szCs w:val="20"/>
                <w:lang w:val="sv-SE"/>
              </w:rPr>
              <w:t>Produktnamn.</w:t>
            </w:r>
          </w:p>
          <w:p w14:paraId="2BFE2D50" w14:textId="699ACF47" w:rsidR="008C72A2" w:rsidRPr="008C72A2" w:rsidRDefault="008C72A2"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C72A2" w:rsidRPr="002E0A74" w:rsidRDefault="008C72A2" w:rsidP="00D23625">
            <w:pPr>
              <w:spacing w:line="229" w:lineRule="exact"/>
              <w:ind w:left="142"/>
              <w:jc w:val="center"/>
              <w:rPr>
                <w:szCs w:val="20"/>
              </w:rPr>
            </w:pPr>
            <w:r w:rsidRPr="00EA4EC6">
              <w:rPr>
                <w:color w:val="FF0000"/>
                <w:spacing w:val="-1"/>
                <w:sz w:val="20"/>
                <w:szCs w:val="20"/>
              </w:rPr>
              <w:t>1..1</w:t>
            </w:r>
          </w:p>
        </w:tc>
      </w:tr>
      <w:tr w:rsidR="008C72A2"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C72A2" w:rsidRPr="002E0A74" w:rsidRDefault="008C72A2"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C72A2" w:rsidRPr="002E0A74" w:rsidRDefault="008C72A2"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C72A2" w:rsidRPr="008C72A2" w:rsidRDefault="008C72A2"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C72A2" w:rsidRPr="002E0A74" w:rsidRDefault="008C72A2" w:rsidP="00D23625">
            <w:pPr>
              <w:spacing w:line="229" w:lineRule="exact"/>
              <w:ind w:left="142"/>
              <w:jc w:val="center"/>
              <w:rPr>
                <w:sz w:val="20"/>
                <w:szCs w:val="20"/>
                <w:lang w:val="sv-SE"/>
              </w:rPr>
            </w:pPr>
            <w:r w:rsidRPr="002E0A74">
              <w:rPr>
                <w:sz w:val="20"/>
                <w:szCs w:val="20"/>
                <w:lang w:val="sv-SE"/>
              </w:rPr>
              <w:t>0..1</w:t>
            </w:r>
          </w:p>
        </w:tc>
      </w:tr>
      <w:tr w:rsidR="00190D07"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190D07" w:rsidRPr="00190D07" w:rsidRDefault="00190D07"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190D07" w:rsidRPr="00190D07" w:rsidRDefault="00190D07"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190D07" w:rsidRPr="00190D07" w:rsidRDefault="00190D07"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190D07" w:rsidRPr="00190D07" w:rsidRDefault="00190D07"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190D07" w:rsidRPr="002E0A74" w:rsidRDefault="00190D07"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190D07" w:rsidRPr="00190D07" w:rsidRDefault="00190D07"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190D07" w:rsidRPr="002E0A74" w:rsidRDefault="00190D07" w:rsidP="00190D07">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190D07" w:rsidRPr="002E0A74" w:rsidRDefault="00190D07"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190D07" w:rsidRPr="00190D07" w:rsidRDefault="00190D07"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190D07" w:rsidRPr="002E0A74" w:rsidRDefault="00190D07" w:rsidP="00D23625">
            <w:pPr>
              <w:spacing w:line="229" w:lineRule="exact"/>
              <w:ind w:left="142"/>
              <w:jc w:val="center"/>
              <w:rPr>
                <w:szCs w:val="20"/>
              </w:rPr>
            </w:pPr>
            <w:r w:rsidRPr="003C5FBB">
              <w:rPr>
                <w:sz w:val="20"/>
                <w:szCs w:val="20"/>
                <w:lang w:val="sv-SE"/>
              </w:rPr>
              <w:t>0..1</w:t>
            </w:r>
          </w:p>
        </w:tc>
      </w:tr>
      <w:tr w:rsidR="00190D07"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190D07" w:rsidRPr="002E0A74" w:rsidRDefault="00190D07"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190D07" w:rsidRPr="002E0A74" w:rsidRDefault="00190D07"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190D07" w:rsidRPr="002E0A74" w:rsidRDefault="00190D07"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190D07" w:rsidRPr="002E0A74" w:rsidRDefault="00190D07" w:rsidP="00D23625">
            <w:pPr>
              <w:spacing w:line="229" w:lineRule="exact"/>
              <w:ind w:left="142"/>
              <w:jc w:val="center"/>
              <w:rPr>
                <w:sz w:val="20"/>
                <w:szCs w:val="20"/>
                <w:lang w:val="sv-SE"/>
              </w:rPr>
            </w:pPr>
            <w:r w:rsidRPr="002E0A74">
              <w:rPr>
                <w:sz w:val="20"/>
                <w:szCs w:val="20"/>
                <w:lang w:val="sv-SE"/>
              </w:rPr>
              <w:t>0..1</w:t>
            </w:r>
          </w:p>
        </w:tc>
      </w:tr>
      <w:tr w:rsidR="00190D07"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190D07" w:rsidRPr="002E0A74" w:rsidRDefault="00190D07"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190D07" w:rsidRPr="002E0A74" w:rsidRDefault="00190D07"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190D07" w:rsidRPr="002E0A74" w:rsidRDefault="00190D07" w:rsidP="002E0A74">
            <w:pPr>
              <w:spacing w:line="229" w:lineRule="exact"/>
              <w:ind w:left="102"/>
              <w:rPr>
                <w:sz w:val="20"/>
                <w:szCs w:val="20"/>
                <w:lang w:val="sv-SE"/>
              </w:rPr>
            </w:pPr>
            <w:r w:rsidRPr="002E0A74">
              <w:rPr>
                <w:sz w:val="20"/>
                <w:szCs w:val="20"/>
                <w:lang w:val="sv-SE"/>
              </w:rPr>
              <w:t>Substansgrupp.</w:t>
            </w:r>
          </w:p>
          <w:p w14:paraId="57952659" w14:textId="77777777" w:rsidR="00190D07" w:rsidRPr="002E0A74" w:rsidRDefault="00190D07"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190D07" w:rsidRPr="002E0A74" w:rsidRDefault="00190D07" w:rsidP="00D23625">
            <w:pPr>
              <w:spacing w:line="229" w:lineRule="exact"/>
              <w:ind w:left="142"/>
              <w:jc w:val="center"/>
              <w:rPr>
                <w:sz w:val="20"/>
                <w:szCs w:val="20"/>
                <w:lang w:val="sv-SE"/>
              </w:rPr>
            </w:pPr>
            <w:r w:rsidRPr="002E0A74">
              <w:rPr>
                <w:sz w:val="20"/>
                <w:szCs w:val="20"/>
              </w:rPr>
              <w:t>0..1</w:t>
            </w:r>
          </w:p>
        </w:tc>
      </w:tr>
      <w:tr w:rsidR="00190D07"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190D07" w:rsidRPr="002E0A74" w:rsidRDefault="00190D07"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190D07" w:rsidRPr="002E0A74" w:rsidRDefault="004F4091"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190D07" w:rsidRPr="002E0A74" w:rsidRDefault="00190D07"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190D07" w:rsidRPr="002E0A74" w:rsidRDefault="00190D07" w:rsidP="00D23625">
            <w:pPr>
              <w:spacing w:line="229" w:lineRule="exact"/>
              <w:ind w:left="142"/>
              <w:jc w:val="center"/>
              <w:rPr>
                <w:strike/>
                <w:sz w:val="20"/>
                <w:szCs w:val="20"/>
                <w:lang w:val="sv-SE"/>
              </w:rPr>
            </w:pPr>
            <w:r w:rsidRPr="002E0A74">
              <w:rPr>
                <w:sz w:val="20"/>
                <w:szCs w:val="20"/>
              </w:rPr>
              <w:t>0..1</w:t>
            </w:r>
          </w:p>
        </w:tc>
      </w:tr>
      <w:tr w:rsidR="006F3C4A"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6F3C4A" w:rsidRPr="00D77564" w:rsidRDefault="006F3C4A"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6F3C4A" w:rsidRPr="00D77564" w:rsidRDefault="006F3C4A"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6F3C4A" w:rsidRPr="00D77564" w:rsidRDefault="006F3C4A"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6F3C4A" w:rsidRPr="00D77564" w:rsidRDefault="006F3C4A"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6F3C4A" w:rsidRPr="00D77564" w:rsidRDefault="006F3C4A"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 xml:space="preserve">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6F3C4A" w:rsidRPr="00D77564" w:rsidRDefault="006F3C4A" w:rsidP="00D23625">
            <w:pPr>
              <w:spacing w:line="229" w:lineRule="exact"/>
              <w:ind w:left="142"/>
              <w:jc w:val="center"/>
              <w:rPr>
                <w:sz w:val="20"/>
                <w:szCs w:val="20"/>
                <w:lang w:val="sv-SE"/>
              </w:rPr>
            </w:pPr>
            <w:r>
              <w:rPr>
                <w:sz w:val="20"/>
                <w:szCs w:val="20"/>
                <w:lang w:val="sv-SE"/>
              </w:rPr>
              <w:t>1..1</w:t>
            </w:r>
          </w:p>
        </w:tc>
      </w:tr>
      <w:tr w:rsidR="006F3C4A"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6F3C4A" w:rsidRPr="002E0A74" w:rsidRDefault="006F3C4A" w:rsidP="002E0A74">
            <w:pPr>
              <w:spacing w:line="229" w:lineRule="exact"/>
              <w:ind w:left="102"/>
              <w:rPr>
                <w:sz w:val="20"/>
                <w:szCs w:val="20"/>
                <w:lang w:val="sv-SE"/>
              </w:rPr>
            </w:pPr>
            <w:r w:rsidRPr="00D77564">
              <w:rPr>
                <w:sz w:val="20"/>
                <w:szCs w:val="20"/>
                <w:lang w:val="sv-SE"/>
              </w:rPr>
              <w:lastRenderedPageBreak/>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6F3C4A" w:rsidRPr="002E0A74" w:rsidRDefault="006F3C4A"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6F3C4A" w:rsidRPr="002E0A74" w:rsidRDefault="006F3C4A" w:rsidP="002E0A74">
            <w:pPr>
              <w:spacing w:line="229" w:lineRule="exact"/>
              <w:ind w:left="102"/>
              <w:rPr>
                <w:sz w:val="20"/>
                <w:szCs w:val="20"/>
                <w:lang w:val="sv-SE"/>
              </w:rPr>
            </w:pPr>
            <w:r w:rsidRPr="002E0A74">
              <w:rPr>
                <w:sz w:val="20"/>
                <w:szCs w:val="20"/>
                <w:lang w:val="sv-SE"/>
              </w:rPr>
              <w:t>Läkemedelsform.</w:t>
            </w:r>
          </w:p>
          <w:p w14:paraId="3582735C" w14:textId="77777777" w:rsidR="006F3C4A" w:rsidRPr="002E0A74" w:rsidRDefault="006F3C4A"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6F3C4A" w:rsidRPr="002E0A74" w:rsidRDefault="006F3C4A" w:rsidP="00D23625">
            <w:pPr>
              <w:spacing w:line="229" w:lineRule="exact"/>
              <w:ind w:left="142"/>
              <w:jc w:val="center"/>
              <w:rPr>
                <w:sz w:val="20"/>
                <w:szCs w:val="20"/>
                <w:lang w:val="sv-SE"/>
              </w:rPr>
            </w:pPr>
            <w:r w:rsidRPr="002E0A74">
              <w:rPr>
                <w:sz w:val="20"/>
                <w:szCs w:val="20"/>
              </w:rPr>
              <w:t>0..1</w:t>
            </w:r>
          </w:p>
        </w:tc>
      </w:tr>
      <w:tr w:rsidR="006F3C4A"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6F3C4A" w:rsidRPr="002E0A74" w:rsidRDefault="006F3C4A"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6F3C4A" w:rsidRPr="00292589" w:rsidRDefault="006F3C4A"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6F3C4A" w:rsidRDefault="006F3C4A" w:rsidP="002E0A74">
            <w:pPr>
              <w:spacing w:line="229" w:lineRule="exact"/>
              <w:ind w:left="102"/>
              <w:rPr>
                <w:spacing w:val="-1"/>
                <w:sz w:val="20"/>
                <w:szCs w:val="20"/>
                <w:lang w:val="sv-SE"/>
              </w:rPr>
            </w:pPr>
          </w:p>
          <w:p w14:paraId="05646E86" w14:textId="194B3895" w:rsidR="006F3C4A" w:rsidRPr="00292589" w:rsidRDefault="006F3C4A"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 villkorsdosering alltid anges.</w:t>
            </w:r>
          </w:p>
          <w:p w14:paraId="5C13F9D6" w14:textId="77777777" w:rsidR="006F3C4A" w:rsidRPr="002E0A74" w:rsidRDefault="006F3C4A" w:rsidP="002E0A74">
            <w:pPr>
              <w:spacing w:line="229" w:lineRule="exact"/>
              <w:ind w:left="102"/>
              <w:rPr>
                <w:spacing w:val="-1"/>
                <w:sz w:val="20"/>
                <w:szCs w:val="20"/>
                <w:lang w:val="sv-SE"/>
              </w:rPr>
            </w:pPr>
          </w:p>
          <w:p w14:paraId="0A6847DA" w14:textId="7676ED31" w:rsidR="006F3C4A" w:rsidRPr="002E0A74" w:rsidRDefault="006F3C4A"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6F3C4A" w:rsidRPr="002E0A74"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6F3C4A" w:rsidRPr="002E0A74" w:rsidRDefault="006F3C4A" w:rsidP="00D23625">
            <w:pPr>
              <w:spacing w:line="229" w:lineRule="exact"/>
              <w:ind w:left="142"/>
              <w:jc w:val="center"/>
              <w:rPr>
                <w:spacing w:val="-1"/>
                <w:sz w:val="20"/>
                <w:szCs w:val="20"/>
                <w:lang w:val="sv-SE"/>
              </w:rPr>
            </w:pPr>
            <w:r w:rsidRPr="002E0A74">
              <w:rPr>
                <w:spacing w:val="-1"/>
                <w:sz w:val="20"/>
                <w:szCs w:val="20"/>
                <w:lang w:val="sv-SE"/>
              </w:rPr>
              <w:t>0..*</w:t>
            </w:r>
          </w:p>
        </w:tc>
      </w:tr>
      <w:tr w:rsidR="006F3C4A"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6F3C4A" w:rsidRPr="002E0A74" w:rsidRDefault="006F3C4A"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6F3C4A" w:rsidRPr="00190D07" w:rsidRDefault="006F3C4A"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6F3C4A" w:rsidRPr="00C67977" w:rsidRDefault="006F3C4A" w:rsidP="00D23625">
            <w:pPr>
              <w:spacing w:line="229" w:lineRule="exact"/>
              <w:ind w:left="141"/>
              <w:jc w:val="center"/>
              <w:rPr>
                <w:sz w:val="20"/>
                <w:szCs w:val="20"/>
                <w:lang w:val="sv-SE"/>
              </w:rPr>
            </w:pPr>
            <w:r>
              <w:rPr>
                <w:sz w:val="20"/>
                <w:szCs w:val="20"/>
                <w:lang w:val="sv-SE"/>
              </w:rPr>
              <w:t>0..1</w:t>
            </w:r>
          </w:p>
        </w:tc>
      </w:tr>
      <w:tr w:rsidR="006F3C4A"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6F3C4A" w:rsidRPr="00C67977" w:rsidRDefault="006F3C4A"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6F3C4A" w:rsidRPr="00190D07" w:rsidRDefault="006F3C4A"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6F3C4A" w:rsidRPr="00C67977" w:rsidRDefault="006F3C4A" w:rsidP="00D23625">
            <w:pPr>
              <w:spacing w:line="229" w:lineRule="exact"/>
              <w:ind w:left="142"/>
              <w:jc w:val="center"/>
              <w:rPr>
                <w:sz w:val="20"/>
                <w:szCs w:val="20"/>
                <w:lang w:val="sv-SE"/>
              </w:rPr>
            </w:pPr>
            <w:r>
              <w:rPr>
                <w:sz w:val="20"/>
                <w:szCs w:val="20"/>
                <w:lang w:val="sv-SE"/>
              </w:rPr>
              <w:t>0..1</w:t>
            </w:r>
          </w:p>
        </w:tc>
      </w:tr>
      <w:tr w:rsidR="006F3C4A"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6F3C4A" w:rsidRPr="00C67977" w:rsidRDefault="006F3C4A"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6F3C4A" w:rsidRPr="00C67977" w:rsidRDefault="006F3C4A"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6F3C4A" w:rsidRPr="00190D07" w:rsidRDefault="006F3C4A" w:rsidP="00F812EC">
            <w:pPr>
              <w:spacing w:line="229" w:lineRule="exact"/>
              <w:ind w:left="102"/>
              <w:rPr>
                <w:spacing w:val="-1"/>
                <w:sz w:val="20"/>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6F3C4A" w:rsidRPr="00C67977" w:rsidRDefault="006F3C4A" w:rsidP="00D23625">
            <w:pPr>
              <w:spacing w:line="229" w:lineRule="exact"/>
              <w:ind w:left="142"/>
              <w:jc w:val="center"/>
              <w:rPr>
                <w:sz w:val="20"/>
                <w:szCs w:val="20"/>
                <w:lang w:val="sv-SE"/>
              </w:rPr>
            </w:pPr>
            <w:r>
              <w:rPr>
                <w:sz w:val="20"/>
                <w:szCs w:val="20"/>
                <w:lang w:val="sv-SE"/>
              </w:rPr>
              <w:t>1..1</w:t>
            </w:r>
          </w:p>
        </w:tc>
      </w:tr>
      <w:tr w:rsidR="006F3C4A"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6F3C4A" w:rsidRPr="002E0A74" w:rsidRDefault="006F3C4A"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6F3C4A" w:rsidRPr="002E0A74" w:rsidRDefault="006F3C4A"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6F3C4A" w:rsidRPr="00190D07" w:rsidRDefault="001B7874" w:rsidP="002E0A74">
            <w:pPr>
              <w:spacing w:line="229" w:lineRule="exact"/>
              <w:ind w:left="102"/>
              <w:rPr>
                <w:spacing w:val="-1"/>
                <w:sz w:val="20"/>
                <w:szCs w:val="20"/>
                <w:lang w:val="sv-SE"/>
              </w:rPr>
            </w:pPr>
            <w:r>
              <w:rPr>
                <w:spacing w:val="-1"/>
                <w:sz w:val="20"/>
                <w:szCs w:val="20"/>
                <w:lang w:val="sv-SE"/>
              </w:rPr>
              <w:t>Logiskt villkor</w:t>
            </w:r>
            <w:r w:rsidR="006F3C4A" w:rsidRPr="00190D07">
              <w:rPr>
                <w:spacing w:val="-1"/>
                <w:sz w:val="20"/>
                <w:szCs w:val="20"/>
                <w:lang w:val="sv-SE"/>
              </w:rPr>
              <w:t xml:space="preserve"> som anger om attributet behandlingstid avser den maximala tid som läkemedlet får användas. </w:t>
            </w:r>
          </w:p>
          <w:p w14:paraId="20667789" w14:textId="77777777" w:rsidR="006F3C4A" w:rsidRPr="00190D07" w:rsidRDefault="006F3C4A"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6F3C4A" w:rsidRPr="00190D07" w:rsidRDefault="006F3C4A"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6F3C4A" w:rsidRPr="002E0A74" w:rsidRDefault="006F3C4A"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6F3C4A" w:rsidRDefault="006F3C4A"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6F3C4A" w:rsidRDefault="006F3C4A"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6F3C4A" w:rsidRPr="002E0A74" w:rsidRDefault="006F3C4A" w:rsidP="00CB5D62">
            <w:pPr>
              <w:spacing w:line="229" w:lineRule="exact"/>
              <w:ind w:left="102"/>
              <w:rPr>
                <w:spacing w:val="-1"/>
                <w:sz w:val="20"/>
                <w:szCs w:val="20"/>
                <w:lang w:val="sv-SE"/>
              </w:rPr>
            </w:pPr>
          </w:p>
          <w:p w14:paraId="2B3B5F9E" w14:textId="73E6611B" w:rsidR="006F3C4A" w:rsidRPr="002E0A74" w:rsidRDefault="006F3C4A"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6F3C4A" w:rsidRPr="00757AF3" w:rsidRDefault="006F3C4A" w:rsidP="00D23625">
            <w:pPr>
              <w:spacing w:line="229" w:lineRule="exact"/>
              <w:ind w:left="142"/>
              <w:jc w:val="center"/>
              <w:rPr>
                <w:color w:val="FF0000"/>
                <w:sz w:val="20"/>
                <w:szCs w:val="20"/>
                <w:lang w:val="sv-SE"/>
              </w:rPr>
            </w:pPr>
            <w:r w:rsidRPr="00757AF3">
              <w:rPr>
                <w:color w:val="FF0000"/>
                <w:sz w:val="20"/>
                <w:szCs w:val="20"/>
                <w:lang w:val="sv-SE"/>
              </w:rPr>
              <w:t>1..1</w:t>
            </w:r>
          </w:p>
        </w:tc>
      </w:tr>
      <w:tr w:rsidR="006F3C4A"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6F3C4A" w:rsidRPr="002E0A74" w:rsidRDefault="006F3C4A" w:rsidP="002E0A74">
            <w:pPr>
              <w:spacing w:line="229" w:lineRule="exact"/>
              <w:ind w:left="102"/>
              <w:rPr>
                <w:color w:val="F79646" w:themeColor="accent6"/>
                <w:spacing w:val="-1"/>
                <w:sz w:val="20"/>
                <w:szCs w:val="20"/>
                <w:lang w:val="sv-SE"/>
              </w:rPr>
            </w:pPr>
            <w:r w:rsidRPr="002E0A74">
              <w:rPr>
                <w:sz w:val="20"/>
                <w:szCs w:val="20"/>
                <w:lang w:val="sv-SE"/>
              </w:rPr>
              <w:lastRenderedPageBreak/>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6F3C4A" w:rsidRPr="002E0A74" w:rsidRDefault="006F3C4A"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543F11" w:rsidRDefault="006F3C4A"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sidR="00543F11">
              <w:rPr>
                <w:spacing w:val="-1"/>
                <w:sz w:val="20"/>
                <w:szCs w:val="20"/>
                <w:lang w:val="sv-SE"/>
              </w:rPr>
              <w:t>, men kan anges med SNOMED-kod.</w:t>
            </w:r>
          </w:p>
          <w:p w14:paraId="1874A06D" w14:textId="77777777" w:rsidR="00543F11" w:rsidRDefault="00543F11" w:rsidP="00882CEC">
            <w:pPr>
              <w:spacing w:line="229" w:lineRule="exact"/>
              <w:ind w:left="102"/>
              <w:rPr>
                <w:spacing w:val="-1"/>
                <w:sz w:val="20"/>
                <w:szCs w:val="20"/>
                <w:lang w:val="sv-SE"/>
              </w:rPr>
            </w:pPr>
          </w:p>
          <w:p w14:paraId="5D7FAD5E" w14:textId="63AEEFA4" w:rsidR="006F3C4A" w:rsidRPr="002E0A74" w:rsidRDefault="006F3C4A"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6F3C4A" w:rsidRPr="005B0057" w:rsidRDefault="006F3C4A"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6F3C4A" w:rsidRPr="005B0057" w:rsidRDefault="006F3C4A"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6F3C4A" w:rsidRPr="005B0057" w:rsidRDefault="006F3C4A"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6F3C4A" w:rsidRPr="005B0057"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6F3C4A" w:rsidRPr="005B0057" w:rsidRDefault="006F3C4A"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6F3C4A" w:rsidRPr="005B0057" w:rsidRDefault="006F3C4A"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6F3C4A" w:rsidRPr="005B0057" w:rsidRDefault="006F3C4A"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6F3C4A" w:rsidRPr="005B0057" w:rsidRDefault="006F3C4A"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6F3C4A" w:rsidRPr="005B0057" w:rsidRDefault="006F3C4A"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6F3C4A" w:rsidRPr="005B0057" w:rsidRDefault="006F3C4A" w:rsidP="00D23625">
            <w:pPr>
              <w:spacing w:line="229" w:lineRule="exact"/>
              <w:ind w:left="142"/>
              <w:jc w:val="center"/>
              <w:rPr>
                <w:sz w:val="20"/>
                <w:szCs w:val="20"/>
                <w:lang w:val="sv-SE"/>
              </w:rPr>
            </w:pPr>
            <w:r w:rsidRPr="00335941">
              <w:rPr>
                <w:sz w:val="20"/>
                <w:szCs w:val="20"/>
                <w:lang w:val="sv-SE"/>
              </w:rPr>
              <w:t>0..1</w:t>
            </w:r>
          </w:p>
        </w:tc>
      </w:tr>
      <w:tr w:rsidR="006F3C4A"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6F3C4A" w:rsidRPr="002E0A74" w:rsidRDefault="006F3C4A"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6F3C4A" w:rsidRPr="002E0A74" w:rsidRDefault="006F3C4A"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6F3C4A" w:rsidRPr="002E0A74" w:rsidRDefault="006F3C4A"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6F3C4A" w:rsidRPr="002E0A74" w:rsidRDefault="006F3C4A"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6F3C4A" w:rsidRPr="002E0A74" w:rsidRDefault="006F3C4A"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6F3C4A" w:rsidRPr="002E0A74" w:rsidRDefault="006F3C4A" w:rsidP="002E0A74">
            <w:pPr>
              <w:spacing w:line="229" w:lineRule="exact"/>
              <w:ind w:left="102"/>
              <w:rPr>
                <w:spacing w:val="-1"/>
                <w:sz w:val="20"/>
                <w:szCs w:val="20"/>
                <w:lang w:val="sv-SE"/>
              </w:rPr>
            </w:pPr>
          </w:p>
          <w:p w14:paraId="5A6C3585" w14:textId="3718E93A" w:rsidR="006F3C4A" w:rsidRPr="002E0A74" w:rsidRDefault="006F3C4A"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6F3C4A" w:rsidRPr="002E0A74" w:rsidRDefault="006F3C4A"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6F3C4A" w:rsidRPr="002E0A74" w:rsidRDefault="006F3C4A"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6F3C4A" w:rsidRPr="002E0A74" w:rsidRDefault="006F3C4A"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6F3C4A" w:rsidRPr="002E0A74" w:rsidRDefault="006F3C4A"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00166457">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6F3C4A" w:rsidRPr="002E0A74" w:rsidRDefault="006F3C4A"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6F3C4A" w:rsidRPr="002E0A74" w:rsidRDefault="006F3C4A"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6F3C4A" w:rsidRPr="002E0A74" w:rsidRDefault="006F3C4A"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6F3C4A" w:rsidRPr="002E0A74" w:rsidRDefault="006F3C4A" w:rsidP="00D23625">
            <w:pPr>
              <w:spacing w:line="229" w:lineRule="exact"/>
              <w:ind w:left="142"/>
              <w:jc w:val="center"/>
              <w:rPr>
                <w:sz w:val="20"/>
                <w:szCs w:val="20"/>
                <w:lang w:val="sv-SE"/>
              </w:rPr>
            </w:pPr>
            <w:r w:rsidRPr="002E0A74">
              <w:rPr>
                <w:sz w:val="20"/>
                <w:szCs w:val="20"/>
                <w:lang w:val="sv-SE"/>
              </w:rPr>
              <w:t>0..1</w:t>
            </w:r>
          </w:p>
        </w:tc>
      </w:tr>
      <w:tr w:rsidR="006F3C4A"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6F3C4A" w:rsidRPr="009F3823" w:rsidRDefault="006F3C4A"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6F3C4A" w:rsidRPr="009F3823" w:rsidRDefault="006F3C4A"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270378" w:rsidRDefault="00270378"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6F3C4A"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6F3C4A" w:rsidRPr="00270378" w:rsidRDefault="006F3C4A" w:rsidP="00D23625">
            <w:pPr>
              <w:spacing w:line="229" w:lineRule="exact"/>
              <w:ind w:left="142"/>
              <w:jc w:val="center"/>
              <w:rPr>
                <w:sz w:val="20"/>
                <w:szCs w:val="20"/>
                <w:lang w:val="sv-SE"/>
              </w:rPr>
            </w:pPr>
            <w:r w:rsidRPr="00270378">
              <w:rPr>
                <w:sz w:val="20"/>
                <w:szCs w:val="20"/>
                <w:lang w:val="sv-SE"/>
              </w:rPr>
              <w:t>0..1</w:t>
            </w:r>
          </w:p>
        </w:tc>
      </w:tr>
      <w:tr w:rsidR="006F3C4A"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6F3C4A" w:rsidRPr="00270378" w:rsidRDefault="006F3C4A"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6F3C4A" w:rsidRPr="009F3823" w:rsidRDefault="006F3C4A"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6F3C4A" w:rsidRPr="009F3823" w:rsidRDefault="006F3C4A"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6F3C4A" w:rsidRPr="009F3823" w:rsidRDefault="006F3C4A" w:rsidP="00D23625">
            <w:pPr>
              <w:spacing w:line="229" w:lineRule="exact"/>
              <w:ind w:left="142"/>
              <w:jc w:val="center"/>
              <w:rPr>
                <w:sz w:val="20"/>
                <w:szCs w:val="20"/>
              </w:rPr>
            </w:pPr>
            <w:r w:rsidRPr="009F3823">
              <w:rPr>
                <w:sz w:val="20"/>
                <w:szCs w:val="20"/>
              </w:rPr>
              <w:t>1..1</w:t>
            </w:r>
          </w:p>
        </w:tc>
      </w:tr>
      <w:tr w:rsidR="006F3C4A"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6F3C4A" w:rsidRPr="00D77564" w:rsidRDefault="006F3C4A"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6F3C4A" w:rsidRPr="00D77564" w:rsidRDefault="006F3C4A" w:rsidP="00D23625">
            <w:pPr>
              <w:spacing w:line="229" w:lineRule="exact"/>
              <w:ind w:left="142"/>
              <w:jc w:val="center"/>
              <w:rPr>
                <w:szCs w:val="20"/>
                <w:lang w:val="sv-SE"/>
              </w:rPr>
            </w:pPr>
            <w:r>
              <w:rPr>
                <w:sz w:val="20"/>
                <w:szCs w:val="20"/>
                <w:lang w:val="sv-SE"/>
              </w:rPr>
              <w:t>0..1</w:t>
            </w:r>
          </w:p>
        </w:tc>
      </w:tr>
      <w:tr w:rsidR="006F3C4A"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6F3C4A" w:rsidRPr="00D77564" w:rsidRDefault="006F3C4A"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6F3C4A" w:rsidRPr="00D77564" w:rsidRDefault="006F3C4A"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6F3C4A" w:rsidRPr="00D77564" w:rsidRDefault="006F3C4A"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6F3C4A" w:rsidRPr="009F3823" w:rsidRDefault="006F3C4A" w:rsidP="00D23625">
            <w:pPr>
              <w:spacing w:line="229" w:lineRule="exact"/>
              <w:ind w:left="142"/>
              <w:jc w:val="center"/>
              <w:rPr>
                <w:szCs w:val="20"/>
              </w:rPr>
            </w:pPr>
            <w:r>
              <w:rPr>
                <w:sz w:val="20"/>
                <w:szCs w:val="20"/>
                <w:lang w:val="sv-SE"/>
              </w:rPr>
              <w:t>0..1</w:t>
            </w:r>
          </w:p>
        </w:tc>
      </w:tr>
      <w:tr w:rsidR="006F3C4A"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6F3C4A" w:rsidRPr="009F3823" w:rsidRDefault="006F3C4A"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6F3C4A" w:rsidRPr="009F3823" w:rsidRDefault="006F3C4A"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6F3C4A" w:rsidRPr="00D77564" w:rsidRDefault="006F3C4A" w:rsidP="00F812EC">
            <w:pPr>
              <w:autoSpaceDE w:val="0"/>
              <w:autoSpaceDN w:val="0"/>
              <w:adjustRightInd w:val="0"/>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6F3C4A" w:rsidRPr="009F3823" w:rsidRDefault="006F3C4A" w:rsidP="00D23625">
            <w:pPr>
              <w:spacing w:line="229" w:lineRule="exact"/>
              <w:ind w:left="142"/>
              <w:jc w:val="center"/>
              <w:rPr>
                <w:szCs w:val="20"/>
              </w:rPr>
            </w:pPr>
            <w:r>
              <w:rPr>
                <w:sz w:val="20"/>
                <w:szCs w:val="20"/>
                <w:lang w:val="sv-SE"/>
              </w:rPr>
              <w:t>1..1</w:t>
            </w:r>
          </w:p>
        </w:tc>
      </w:tr>
      <w:tr w:rsidR="006F3C4A"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6F3C4A" w:rsidRPr="009F3823" w:rsidRDefault="002F5563" w:rsidP="002E0A74">
            <w:pPr>
              <w:spacing w:line="229" w:lineRule="exact"/>
              <w:ind w:left="102"/>
              <w:rPr>
                <w:sz w:val="20"/>
                <w:szCs w:val="20"/>
              </w:rPr>
            </w:pPr>
            <w:r w:rsidRPr="009F3823">
              <w:rPr>
                <w:sz w:val="20"/>
                <w:szCs w:val="20"/>
              </w:rPr>
              <w:t>../../../../../../</w:t>
            </w:r>
            <w:r w:rsidR="006F3C4A" w:rsidRPr="009F3823">
              <w:rPr>
                <w:sz w:val="20"/>
                <w:szCs w:val="20"/>
                <w:lang w:val="sv-SE"/>
              </w:rPr>
              <w:t>..</w:t>
            </w:r>
            <w:r w:rsidR="006F3C4A">
              <w:rPr>
                <w:sz w:val="20"/>
                <w:szCs w:val="20"/>
                <w:lang w:val="sv-SE"/>
              </w:rPr>
              <w:t>/</w:t>
            </w:r>
            <w:r w:rsidR="006F3C4A"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6F3C4A" w:rsidRPr="009F3823" w:rsidRDefault="006F3C4A"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6F3C4A" w:rsidRPr="009F3823" w:rsidRDefault="00F812EC" w:rsidP="009F3823">
            <w:pPr>
              <w:autoSpaceDE w:val="0"/>
              <w:autoSpaceDN w:val="0"/>
              <w:adjustRightInd w:val="0"/>
              <w:rPr>
                <w:rFonts w:cs="Helvetica"/>
                <w:sz w:val="20"/>
                <w:szCs w:val="20"/>
                <w:lang w:val="sv-SE"/>
              </w:rPr>
            </w:pPr>
            <w:r>
              <w:rPr>
                <w:rFonts w:cs="Helvetica"/>
                <w:sz w:val="20"/>
                <w:szCs w:val="20"/>
                <w:lang w:val="sv-SE"/>
              </w:rPr>
              <w:t>P</w:t>
            </w:r>
            <w:r w:rsidR="006F3C4A" w:rsidRPr="009F3823">
              <w:rPr>
                <w:rFonts w:cs="Helvetica"/>
                <w:sz w:val="20"/>
                <w:szCs w:val="20"/>
                <w:lang w:val="sv-SE"/>
              </w:rPr>
              <w:t>eriodicitet för intaget eller appliceringen uttryck som antal gånger per tidsenhet, t.ex. 3 gånger dagligen (3/dag).</w:t>
            </w:r>
          </w:p>
          <w:p w14:paraId="3BF14312" w14:textId="35E64F8E" w:rsidR="006F3C4A" w:rsidRPr="009F3823" w:rsidRDefault="006F3C4A"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6F3C4A" w:rsidRPr="009F3823" w:rsidRDefault="006F3C4A" w:rsidP="00D23625">
            <w:pPr>
              <w:spacing w:line="229" w:lineRule="exact"/>
              <w:ind w:left="142"/>
              <w:jc w:val="center"/>
              <w:rPr>
                <w:sz w:val="20"/>
                <w:szCs w:val="20"/>
              </w:rPr>
            </w:pPr>
            <w:r w:rsidRPr="009F3823">
              <w:rPr>
                <w:sz w:val="20"/>
                <w:szCs w:val="20"/>
              </w:rPr>
              <w:t>1..1</w:t>
            </w:r>
          </w:p>
        </w:tc>
      </w:tr>
      <w:tr w:rsidR="002F5563"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2F5563" w:rsidRPr="00F812EC" w:rsidRDefault="002F5563"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2F5563" w:rsidRPr="00F812EC" w:rsidRDefault="002F5563"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2F5563" w:rsidRPr="00F812EC" w:rsidRDefault="002F5563" w:rsidP="00D23625">
            <w:pPr>
              <w:spacing w:line="229" w:lineRule="exact"/>
              <w:ind w:left="142"/>
              <w:jc w:val="center"/>
              <w:rPr>
                <w:szCs w:val="20"/>
                <w:lang w:val="sv-SE"/>
              </w:rPr>
            </w:pPr>
            <w:r>
              <w:rPr>
                <w:sz w:val="20"/>
                <w:szCs w:val="20"/>
                <w:lang w:val="sv-SE"/>
              </w:rPr>
              <w:t>1..1</w:t>
            </w:r>
          </w:p>
        </w:tc>
      </w:tr>
      <w:tr w:rsidR="002F5563"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2F5563" w:rsidRPr="00F812EC" w:rsidRDefault="002F5563"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sidR="00F812EC">
              <w:rPr>
                <w:spacing w:val="-1"/>
                <w:sz w:val="20"/>
                <w:szCs w:val="20"/>
                <w:lang w:val="sv-SE"/>
              </w:rPr>
              <w:t>..</w:t>
            </w:r>
            <w:r w:rsidRPr="00D77564">
              <w:rPr>
                <w:spacing w:val="-1"/>
                <w:sz w:val="20"/>
                <w:szCs w:val="20"/>
                <w:lang w:val="sv-SE"/>
              </w:rPr>
              <w:t>/</w:t>
            </w:r>
            <w:r w:rsidR="00F812EC">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2F5563" w:rsidRPr="00F812EC" w:rsidRDefault="002F5563"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2F5563" w:rsidRPr="002F5563" w:rsidRDefault="002F5563"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2F5563" w:rsidRPr="009F3823" w:rsidRDefault="002F5563" w:rsidP="002E0A74">
            <w:pPr>
              <w:spacing w:line="229" w:lineRule="exact"/>
              <w:ind w:left="102"/>
              <w:rPr>
                <w:sz w:val="20"/>
                <w:szCs w:val="20"/>
              </w:rPr>
            </w:pP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2F5563" w:rsidRPr="009F3823" w:rsidRDefault="002F5563"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270378" w:rsidRDefault="00270378" w:rsidP="002E0A74">
            <w:pPr>
              <w:spacing w:line="229" w:lineRule="exact"/>
              <w:ind w:left="102"/>
              <w:rPr>
                <w:spacing w:val="-1"/>
                <w:sz w:val="20"/>
                <w:szCs w:val="20"/>
                <w:lang w:val="sv-SE"/>
              </w:rPr>
            </w:pPr>
            <w:r>
              <w:rPr>
                <w:spacing w:val="-1"/>
                <w:sz w:val="20"/>
                <w:szCs w:val="20"/>
                <w:lang w:val="sv-SE"/>
              </w:rPr>
              <w:t>Perioddosering.</w:t>
            </w:r>
          </w:p>
          <w:p w14:paraId="18EA9FF2" w14:textId="28AFFE95" w:rsidR="002F5563" w:rsidRPr="00270378" w:rsidRDefault="00270378"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2F5563" w:rsidRPr="00270378" w:rsidRDefault="00270378" w:rsidP="00D23625">
            <w:pPr>
              <w:spacing w:line="229" w:lineRule="exact"/>
              <w:ind w:left="142"/>
              <w:jc w:val="center"/>
              <w:rPr>
                <w:sz w:val="20"/>
                <w:szCs w:val="20"/>
                <w:lang w:val="sv-SE"/>
              </w:rPr>
            </w:pPr>
            <w:r>
              <w:rPr>
                <w:sz w:val="20"/>
                <w:szCs w:val="20"/>
                <w:lang w:val="sv-SE"/>
              </w:rPr>
              <w:t>0..1</w:t>
            </w:r>
          </w:p>
        </w:tc>
      </w:tr>
      <w:tr w:rsidR="002F5563"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2F5563" w:rsidRPr="009F3823" w:rsidRDefault="002F5563"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D</w:t>
            </w:r>
            <w:r w:rsidR="002F5563" w:rsidRPr="009F3823">
              <w:rPr>
                <w:rFonts w:cs="Helvetica"/>
                <w:sz w:val="20"/>
                <w:szCs w:val="20"/>
                <w:lang w:val="sv-SE"/>
              </w:rPr>
              <w:t>en mängd läkemedel som ska intas eller appliceras vid varje tillfälle, t.ex. 2 tabletter</w:t>
            </w:r>
          </w:p>
          <w:p w14:paraId="1578562B" w14:textId="3783F13A"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2F5563" w:rsidRPr="009F3823" w:rsidRDefault="002F5563" w:rsidP="00D23625">
            <w:pPr>
              <w:spacing w:line="229" w:lineRule="exact"/>
              <w:ind w:left="142"/>
              <w:jc w:val="center"/>
              <w:rPr>
                <w:sz w:val="20"/>
                <w:szCs w:val="20"/>
              </w:rPr>
            </w:pPr>
            <w:r w:rsidRPr="009F3823">
              <w:rPr>
                <w:sz w:val="20"/>
                <w:szCs w:val="20"/>
              </w:rPr>
              <w:t>1..1</w:t>
            </w:r>
          </w:p>
        </w:tc>
      </w:tr>
      <w:tr w:rsidR="002F5563"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2F5563" w:rsidRPr="009F3823" w:rsidRDefault="002F5563"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2F5563" w:rsidRPr="009F3823" w:rsidRDefault="002F5563"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2F5563" w:rsidRPr="00D77564" w:rsidRDefault="002F5563"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2F5563" w:rsidRPr="009F3823" w:rsidRDefault="002F5563" w:rsidP="00D23625">
            <w:pPr>
              <w:spacing w:line="229" w:lineRule="exact"/>
              <w:ind w:left="142"/>
              <w:jc w:val="center"/>
              <w:rPr>
                <w:szCs w:val="20"/>
              </w:rPr>
            </w:pPr>
            <w:r>
              <w:rPr>
                <w:sz w:val="20"/>
                <w:szCs w:val="20"/>
                <w:lang w:val="sv-SE"/>
              </w:rPr>
              <w:t>0..1</w:t>
            </w:r>
          </w:p>
        </w:tc>
      </w:tr>
      <w:tr w:rsidR="002F5563"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2F5563" w:rsidRPr="009F3823" w:rsidRDefault="002F5563"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2F5563" w:rsidRPr="009F3823" w:rsidRDefault="002F5563"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2F5563" w:rsidRPr="00D77564" w:rsidRDefault="002F5563" w:rsidP="00F812EC">
            <w:pPr>
              <w:autoSpaceDE w:val="0"/>
              <w:autoSpaceDN w:val="0"/>
              <w:adjustRightInd w:val="0"/>
              <w:ind w:right="65"/>
              <w:rPr>
                <w:rFonts w:cs="Helvetica"/>
                <w:szCs w:val="20"/>
                <w:lang w:val="sv-SE"/>
              </w:rPr>
            </w:pPr>
            <w:r w:rsidRPr="00190D07">
              <w:rPr>
                <w:spacing w:val="-1"/>
                <w:sz w:val="20"/>
                <w:szCs w:val="20"/>
                <w:lang w:val="sv-SE"/>
              </w:rPr>
              <w:t>Enheten. Anges en</w:t>
            </w:r>
            <w:r w:rsidR="00F812EC">
              <w:rPr>
                <w:spacing w:val="-1"/>
                <w:sz w:val="20"/>
                <w:szCs w:val="20"/>
                <w:lang w:val="sv-SE"/>
              </w:rPr>
              <w:t xml:space="preserve">ligt UCUM </w:t>
            </w:r>
            <w:r w:rsidR="00F812EC" w:rsidRPr="00F812EC">
              <w:rPr>
                <w:spacing w:val="-1"/>
                <w:sz w:val="20"/>
                <w:szCs w:val="20"/>
                <w:lang w:val="sv-SE"/>
              </w:rPr>
              <w:t>[</w:t>
            </w:r>
            <w:r w:rsidR="00F812EC" w:rsidRPr="00F812EC">
              <w:rPr>
                <w:spacing w:val="-1"/>
                <w:szCs w:val="20"/>
              </w:rPr>
              <w:fldChar w:fldCharType="begin"/>
            </w:r>
            <w:r w:rsidR="00F812EC" w:rsidRPr="00F812EC">
              <w:rPr>
                <w:spacing w:val="-1"/>
                <w:sz w:val="20"/>
                <w:szCs w:val="20"/>
                <w:lang w:val="sv-SE"/>
              </w:rPr>
              <w:instrText xml:space="preserve"> REF _Ref387837407 \h </w:instrText>
            </w:r>
            <w:r w:rsidR="00F812EC">
              <w:rPr>
                <w:spacing w:val="-1"/>
                <w:sz w:val="20"/>
                <w:szCs w:val="20"/>
                <w:lang w:val="sv-SE"/>
              </w:rPr>
              <w:instrText xml:space="preserve"> \* MERGEFORMAT </w:instrText>
            </w:r>
            <w:r w:rsidR="00F812EC" w:rsidRPr="00F812EC">
              <w:rPr>
                <w:spacing w:val="-1"/>
                <w:szCs w:val="20"/>
              </w:rPr>
            </w:r>
            <w:r w:rsidR="00F812EC" w:rsidRPr="00F812EC">
              <w:rPr>
                <w:spacing w:val="-1"/>
                <w:szCs w:val="20"/>
              </w:rPr>
              <w:fldChar w:fldCharType="separate"/>
            </w:r>
            <w:r w:rsidR="00523025" w:rsidRPr="00523025">
              <w:rPr>
                <w:sz w:val="20"/>
                <w:szCs w:val="20"/>
                <w:lang w:val="sv-SE"/>
              </w:rPr>
              <w:t>R3</w:t>
            </w:r>
            <w:r w:rsidR="00F812EC" w:rsidRPr="00F812EC">
              <w:rPr>
                <w:spacing w:val="-1"/>
                <w:szCs w:val="20"/>
              </w:rPr>
              <w:fldChar w:fldCharType="end"/>
            </w:r>
            <w:r w:rsidR="00F812EC" w:rsidRPr="00F812EC">
              <w:rPr>
                <w:spacing w:val="-1"/>
                <w:sz w:val="20"/>
                <w:szCs w:val="20"/>
                <w:lang w:val="sv-SE"/>
              </w:rPr>
              <w:t>]</w:t>
            </w:r>
            <w:r w:rsid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2F5563" w:rsidRPr="009F3823" w:rsidRDefault="002F5563" w:rsidP="00D23625">
            <w:pPr>
              <w:spacing w:line="229" w:lineRule="exact"/>
              <w:ind w:left="142"/>
              <w:jc w:val="center"/>
              <w:rPr>
                <w:szCs w:val="20"/>
              </w:rPr>
            </w:pPr>
            <w:r>
              <w:rPr>
                <w:sz w:val="20"/>
                <w:szCs w:val="20"/>
                <w:lang w:val="sv-SE"/>
              </w:rPr>
              <w:t>1..1</w:t>
            </w:r>
          </w:p>
        </w:tc>
      </w:tr>
      <w:tr w:rsidR="002F5563"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2F5563" w:rsidRPr="009F3823" w:rsidRDefault="002F5563"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2F5563" w:rsidRPr="009F3823" w:rsidRDefault="002F5563"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2F5563" w:rsidRPr="009F3823" w:rsidRDefault="00F812EC" w:rsidP="009F3823">
            <w:pPr>
              <w:autoSpaceDE w:val="0"/>
              <w:autoSpaceDN w:val="0"/>
              <w:adjustRightInd w:val="0"/>
              <w:ind w:right="65"/>
              <w:rPr>
                <w:rFonts w:cs="Helvetica"/>
                <w:sz w:val="20"/>
                <w:szCs w:val="20"/>
                <w:lang w:val="sv-SE"/>
              </w:rPr>
            </w:pPr>
            <w:r>
              <w:rPr>
                <w:rFonts w:cs="Helvetica"/>
                <w:sz w:val="20"/>
                <w:szCs w:val="20"/>
                <w:lang w:val="sv-SE"/>
              </w:rPr>
              <w:t>P</w:t>
            </w:r>
            <w:r w:rsidR="002F5563"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2F5563" w:rsidRPr="009F3823" w:rsidRDefault="002F5563"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2F5563" w:rsidRPr="009F3823" w:rsidRDefault="002F5563" w:rsidP="00D23625">
            <w:pPr>
              <w:spacing w:line="229" w:lineRule="exact"/>
              <w:ind w:left="142"/>
              <w:jc w:val="center"/>
              <w:rPr>
                <w:sz w:val="20"/>
                <w:szCs w:val="20"/>
              </w:rPr>
            </w:pPr>
            <w:r w:rsidRPr="009F3823">
              <w:rPr>
                <w:sz w:val="20"/>
                <w:szCs w:val="20"/>
              </w:rPr>
              <w:t>1..1</w:t>
            </w:r>
          </w:p>
        </w:tc>
      </w:tr>
      <w:tr w:rsidR="00F812EC"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F812EC" w:rsidRDefault="00F812EC" w:rsidP="002E0A74">
            <w:pPr>
              <w:spacing w:line="229" w:lineRule="exact"/>
              <w:ind w:left="102"/>
              <w:rPr>
                <w:szCs w:val="20"/>
              </w:rPr>
            </w:pPr>
            <w:r w:rsidRPr="00D77564">
              <w:rPr>
                <w:sz w:val="20"/>
                <w:szCs w:val="20"/>
                <w:lang w:val="sv-SE"/>
              </w:rPr>
              <w:lastRenderedPageBreak/>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F812EC" w:rsidRPr="009F3823"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F812EC" w:rsidRPr="009F3823" w:rsidRDefault="00F812EC"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F812EC"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F812EC" w:rsidRPr="009F3823"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F812EC" w:rsidRPr="00F812EC" w:rsidRDefault="00F812EC"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F812EC" w:rsidRPr="009F3823" w:rsidRDefault="00F812EC"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F812EC" w:rsidRPr="009F3823" w:rsidRDefault="00F812EC"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270378" w:rsidRDefault="00270378"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F812EC" w:rsidRPr="00270378" w:rsidRDefault="00270378"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F812EC" w:rsidRPr="009F3823" w:rsidRDefault="00F812EC"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F812EC" w:rsidRPr="009F3823" w:rsidRDefault="00F812EC"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F812EC" w:rsidRPr="009F3823" w:rsidRDefault="00F812EC"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F812EC" w:rsidRPr="009F3823" w:rsidRDefault="00F812EC"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F812EC" w:rsidRPr="009F3823" w:rsidRDefault="00F812EC"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F812EC" w:rsidRPr="00F812EC" w:rsidRDefault="00F812EC"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F812EC" w:rsidRPr="009F3823" w:rsidRDefault="00F812EC"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F812EC" w:rsidRPr="00270378" w:rsidRDefault="00270378" w:rsidP="00270378">
            <w:pPr>
              <w:autoSpaceDE w:val="0"/>
              <w:autoSpaceDN w:val="0"/>
              <w:adjustRightInd w:val="0"/>
              <w:ind w:right="33"/>
              <w:rPr>
                <w:spacing w:val="-1"/>
                <w:sz w:val="20"/>
                <w:szCs w:val="20"/>
                <w:lang w:val="sv-SE"/>
              </w:rPr>
            </w:pPr>
            <w:r>
              <w:rPr>
                <w:rFonts w:cs="Helvetica"/>
                <w:sz w:val="20"/>
                <w:szCs w:val="20"/>
                <w:lang w:val="sv-SE"/>
              </w:rPr>
              <w:t>D</w:t>
            </w:r>
            <w:r w:rsidR="00F812EC" w:rsidRPr="009F3823">
              <w:rPr>
                <w:rFonts w:cs="Helvetica"/>
                <w:sz w:val="20"/>
                <w:szCs w:val="20"/>
                <w:lang w:val="sv-SE"/>
              </w:rPr>
              <w:t>e</w:t>
            </w:r>
            <w:r>
              <w:rPr>
                <w:rFonts w:cs="Helvetica"/>
                <w:sz w:val="20"/>
                <w:szCs w:val="20"/>
                <w:lang w:val="sv-SE"/>
              </w:rPr>
              <w:t xml:space="preserve">t eller de doseringstillfällen </w:t>
            </w:r>
            <w:r w:rsidR="00F812EC" w:rsidRPr="009F3823">
              <w:rPr>
                <w:rFonts w:cs="Helvetica"/>
                <w:sz w:val="20"/>
                <w:szCs w:val="20"/>
                <w:lang w:val="sv-SE"/>
              </w:rPr>
              <w:t>som anger mängd och tidpunkt</w:t>
            </w:r>
            <w:r>
              <w:rPr>
                <w:rFonts w:cs="Helvetica"/>
                <w:sz w:val="20"/>
                <w:szCs w:val="20"/>
                <w:lang w:val="sv-SE"/>
              </w:rPr>
              <w:t xml:space="preserve"> </w:t>
            </w:r>
            <w:r w:rsidR="00F812EC"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F812EC" w:rsidRPr="009F3823" w:rsidRDefault="00F812EC" w:rsidP="00D23625">
            <w:pPr>
              <w:spacing w:line="229" w:lineRule="exact"/>
              <w:ind w:left="142"/>
              <w:jc w:val="center"/>
              <w:rPr>
                <w:sz w:val="20"/>
                <w:szCs w:val="20"/>
              </w:rPr>
            </w:pPr>
            <w:r w:rsidRPr="009F3823">
              <w:rPr>
                <w:sz w:val="20"/>
                <w:szCs w:val="20"/>
              </w:rPr>
              <w:t>1..*</w:t>
            </w:r>
          </w:p>
        </w:tc>
      </w:tr>
      <w:tr w:rsidR="00F812EC"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F812EC" w:rsidRPr="009F3823" w:rsidRDefault="00F812EC"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F812EC" w:rsidRPr="009F3823" w:rsidRDefault="00F812EC"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F812EC" w:rsidRPr="00270378" w:rsidRDefault="00270378"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00F812EC"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F812EC" w:rsidRPr="006A1587" w:rsidRDefault="00F812EC"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F812EC" w:rsidRPr="006A1587" w:rsidRDefault="00F812EC" w:rsidP="00D23625">
            <w:pPr>
              <w:spacing w:line="229" w:lineRule="exact"/>
              <w:ind w:left="142"/>
              <w:jc w:val="center"/>
              <w:rPr>
                <w:szCs w:val="20"/>
                <w:lang w:val="sv-SE"/>
              </w:rPr>
            </w:pPr>
            <w:r>
              <w:rPr>
                <w:sz w:val="20"/>
                <w:szCs w:val="20"/>
                <w:lang w:val="sv-SE"/>
              </w:rPr>
              <w:t>0..1</w:t>
            </w:r>
          </w:p>
        </w:tc>
      </w:tr>
      <w:tr w:rsidR="00F812EC"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F812EC" w:rsidRPr="006A1587" w:rsidRDefault="00F812EC"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F812EC" w:rsidRPr="00D77564" w:rsidRDefault="00F812EC"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F812EC" w:rsidRPr="006A1587" w:rsidRDefault="00F812EC"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6A158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F812EC" w:rsidRPr="006A1587" w:rsidRDefault="00F812EC"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F812EC" w:rsidRPr="00D77564" w:rsidRDefault="00F812EC"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F812EC" w:rsidRPr="006A1587" w:rsidRDefault="00F812EC" w:rsidP="00D23625">
            <w:pPr>
              <w:spacing w:line="229" w:lineRule="exact"/>
              <w:ind w:left="142"/>
              <w:jc w:val="center"/>
              <w:rPr>
                <w:szCs w:val="20"/>
                <w:lang w:val="sv-SE"/>
              </w:rPr>
            </w:pPr>
            <w:r>
              <w:rPr>
                <w:sz w:val="20"/>
                <w:szCs w:val="20"/>
                <w:lang w:val="sv-SE"/>
              </w:rPr>
              <w:t>1..1</w:t>
            </w:r>
          </w:p>
        </w:tc>
      </w:tr>
      <w:tr w:rsidR="00F812EC"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F812EC" w:rsidRPr="00543F11" w:rsidRDefault="00F812EC" w:rsidP="009F3823">
            <w:pPr>
              <w:spacing w:line="229" w:lineRule="exact"/>
              <w:ind w:left="102"/>
              <w:rPr>
                <w:sz w:val="20"/>
                <w:szCs w:val="20"/>
                <w:lang w:val="sv-SE"/>
              </w:rPr>
            </w:pPr>
            <w:r w:rsidRPr="00543F11">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F812EC" w:rsidRPr="009F3823" w:rsidRDefault="00F812EC"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F812EC" w:rsidRPr="00F812EC" w:rsidRDefault="00F812EC"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punkt</w:t>
            </w:r>
            <w:r w:rsidR="00270378">
              <w:rPr>
                <w:rFonts w:cs="Helvetica"/>
                <w:sz w:val="20"/>
                <w:szCs w:val="20"/>
                <w:lang w:val="sv-SE"/>
              </w:rPr>
              <w:t xml:space="preserve"> eller det tillfälle under </w:t>
            </w:r>
            <w:r>
              <w:rPr>
                <w:rFonts w:cs="Helvetica"/>
                <w:sz w:val="20"/>
                <w:szCs w:val="20"/>
                <w:lang w:val="sv-SE"/>
              </w:rPr>
              <w:t xml:space="preserve">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F812EC" w:rsidRPr="00543F11" w:rsidRDefault="00F812EC"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F812EC" w:rsidRPr="009F3823" w:rsidRDefault="00F812EC"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F812EC" w:rsidRPr="009F3823" w:rsidRDefault="00F812EC"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F812EC" w:rsidRPr="009F3823" w:rsidRDefault="00F812EC"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270378" w:rsidRDefault="00270378" w:rsidP="00A97534">
            <w:pPr>
              <w:spacing w:line="229" w:lineRule="exact"/>
              <w:ind w:left="141"/>
              <w:rPr>
                <w:spacing w:val="-1"/>
                <w:sz w:val="20"/>
                <w:szCs w:val="20"/>
                <w:lang w:val="sv-SE"/>
              </w:rPr>
            </w:pPr>
            <w:r>
              <w:rPr>
                <w:spacing w:val="-1"/>
                <w:sz w:val="20"/>
                <w:szCs w:val="20"/>
                <w:lang w:val="sv-SE"/>
              </w:rPr>
              <w:t>Rampdosering.</w:t>
            </w:r>
          </w:p>
          <w:p w14:paraId="7D94BCE3" w14:textId="3017F5AD" w:rsidR="00F812EC" w:rsidRPr="00A97534" w:rsidRDefault="00270378"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sidR="00A97534">
              <w:rPr>
                <w:spacing w:val="-1"/>
                <w:sz w:val="20"/>
                <w:szCs w:val="20"/>
                <w:lang w:val="sv-SE"/>
              </w:rPr>
              <w:t xml:space="preserve"> </w:t>
            </w:r>
            <w:r w:rsidR="00A97534" w:rsidRPr="00A97534">
              <w:rPr>
                <w:spacing w:val="-1"/>
                <w:sz w:val="20"/>
                <w:szCs w:val="20"/>
                <w:lang w:val="sv-SE"/>
              </w:rPr>
              <w:t>Detta innebär i praktiken att en trappstegsfunktion skapas i de</w:t>
            </w:r>
            <w:r w:rsidR="00A97534">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F812EC" w:rsidRPr="009F3823" w:rsidRDefault="00F812EC"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00166457">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F812EC" w:rsidRPr="00D77564" w:rsidRDefault="00F812EC"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F812EC" w:rsidRPr="00D77564" w:rsidRDefault="00270378" w:rsidP="00A97534">
            <w:pPr>
              <w:autoSpaceDE w:val="0"/>
              <w:autoSpaceDN w:val="0"/>
              <w:adjustRightInd w:val="0"/>
              <w:ind w:left="141" w:right="33"/>
              <w:rPr>
                <w:rFonts w:cs="Helvetica"/>
                <w:sz w:val="20"/>
                <w:szCs w:val="20"/>
                <w:lang w:val="sv-SE"/>
              </w:rPr>
            </w:pPr>
            <w:r>
              <w:rPr>
                <w:rFonts w:cs="Helvetica"/>
                <w:sz w:val="20"/>
                <w:szCs w:val="20"/>
                <w:lang w:val="sv-SE"/>
              </w:rPr>
              <w:t>D</w:t>
            </w:r>
            <w:r w:rsidR="00F812EC" w:rsidRPr="00D77564">
              <w:rPr>
                <w:rFonts w:cs="Helvetica"/>
                <w:sz w:val="20"/>
                <w:szCs w:val="20"/>
                <w:lang w:val="sv-SE"/>
              </w:rPr>
              <w:t>en mängd som dosen</w:t>
            </w:r>
            <w:r w:rsidR="00F812EC">
              <w:rPr>
                <w:rFonts w:cs="Helvetica"/>
                <w:sz w:val="20"/>
                <w:szCs w:val="20"/>
                <w:lang w:val="sv-SE"/>
              </w:rPr>
              <w:t xml:space="preserve"> ska ökas eller minskas med vid</w:t>
            </w:r>
            <w:r w:rsidR="00F812EC" w:rsidRPr="00D77564">
              <w:rPr>
                <w:rFonts w:cs="Helvetica"/>
                <w:sz w:val="20"/>
                <w:szCs w:val="20"/>
                <w:lang w:val="sv-SE"/>
              </w:rPr>
              <w:t xml:space="preserve"> varje tidssteg</w:t>
            </w:r>
            <w:r w:rsidR="00757042">
              <w:rPr>
                <w:rFonts w:cs="Helvetica"/>
                <w:sz w:val="20"/>
                <w:szCs w:val="20"/>
                <w:lang w:val="sv-SE"/>
              </w:rPr>
              <w:t xml:space="preserve"> (vid varje ”trappsteg”)</w:t>
            </w:r>
            <w:r w:rsidR="00A97534">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F812EC" w:rsidRPr="00D77564" w:rsidRDefault="00270378" w:rsidP="00D23625">
            <w:pPr>
              <w:spacing w:line="229" w:lineRule="exact"/>
              <w:ind w:left="142"/>
              <w:jc w:val="center"/>
              <w:rPr>
                <w:sz w:val="20"/>
                <w:szCs w:val="20"/>
                <w:lang w:val="sv-SE"/>
              </w:rPr>
            </w:pPr>
            <w:r>
              <w:rPr>
                <w:sz w:val="20"/>
                <w:szCs w:val="20"/>
                <w:lang w:val="sv-SE"/>
              </w:rPr>
              <w:t>1..1</w:t>
            </w:r>
          </w:p>
        </w:tc>
      </w:tr>
      <w:tr w:rsidR="00F812EC"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F812EC" w:rsidRPr="009F3823" w:rsidRDefault="00F812EC" w:rsidP="00166457">
            <w:pPr>
              <w:spacing w:line="229" w:lineRule="exact"/>
              <w:ind w:left="102"/>
              <w:rPr>
                <w:szCs w:val="20"/>
              </w:rPr>
            </w:pPr>
            <w:r w:rsidRPr="002E0A74">
              <w:rPr>
                <w:sz w:val="20"/>
                <w:szCs w:val="20"/>
                <w:lang w:val="sv-SE"/>
              </w:rPr>
              <w:lastRenderedPageBreak/>
              <w:t>../../../../</w:t>
            </w:r>
            <w:r w:rsidRPr="002E0A74">
              <w:rPr>
                <w:spacing w:val="-1"/>
                <w:sz w:val="20"/>
                <w:szCs w:val="20"/>
                <w:lang w:val="sv-SE"/>
              </w:rPr>
              <w:t>../</w:t>
            </w:r>
            <w:r>
              <w:rPr>
                <w:spacing w:val="-1"/>
                <w:sz w:val="20"/>
                <w:szCs w:val="20"/>
                <w:lang w:val="sv-SE"/>
              </w:rPr>
              <w:t>../../../</w:t>
            </w:r>
            <w:r w:rsidR="00166457">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F812EC" w:rsidRDefault="00F812EC"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F812EC" w:rsidRPr="00D77564" w:rsidRDefault="00166457"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F812EC" w:rsidRDefault="00F812EC"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F812EC" w:rsidRPr="00D77564" w:rsidRDefault="00F812EC"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F812EC" w:rsidRPr="00D77564" w:rsidRDefault="00F812EC"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F812EC" w:rsidRPr="00F812EC" w:rsidRDefault="00F812EC"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sidR="00757042">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F812EC" w:rsidRDefault="00F812EC"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F812EC" w:rsidRPr="009F3823" w:rsidRDefault="00F812EC"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F812EC" w:rsidRPr="00D77564" w:rsidRDefault="00F812EC" w:rsidP="00D23625">
            <w:pPr>
              <w:spacing w:line="229" w:lineRule="exact"/>
              <w:ind w:left="142"/>
              <w:jc w:val="center"/>
              <w:rPr>
                <w:szCs w:val="20"/>
              </w:rPr>
            </w:pPr>
            <w:r>
              <w:rPr>
                <w:sz w:val="20"/>
                <w:szCs w:val="20"/>
                <w:lang w:val="sv-SE"/>
              </w:rPr>
              <w:t>1..1</w:t>
            </w:r>
          </w:p>
        </w:tc>
      </w:tr>
      <w:tr w:rsidR="00F812EC"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F812EC" w:rsidRPr="009F3823" w:rsidRDefault="00F812EC"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F812EC" w:rsidRDefault="00F812EC"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F812EC" w:rsidRPr="00F812EC" w:rsidRDefault="00F812EC"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F812EC" w:rsidRPr="00D77564" w:rsidRDefault="00F812EC" w:rsidP="00D23625">
            <w:pPr>
              <w:spacing w:line="229" w:lineRule="exact"/>
              <w:ind w:left="142"/>
              <w:jc w:val="center"/>
              <w:rPr>
                <w:szCs w:val="20"/>
              </w:rPr>
            </w:pPr>
            <w:r>
              <w:rPr>
                <w:sz w:val="20"/>
                <w:szCs w:val="20"/>
                <w:lang w:val="sv-SE"/>
              </w:rPr>
              <w:t>1..1</w:t>
            </w:r>
          </w:p>
        </w:tc>
      </w:tr>
      <w:tr w:rsidR="00270378"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270378" w:rsidRPr="009F3823" w:rsidRDefault="00270378"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270378" w:rsidRPr="00D77564" w:rsidRDefault="001E0FCA" w:rsidP="001E0FCA">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start</w:t>
            </w:r>
            <w:r w:rsidR="00932DB9">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3F1A67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1E0FCA" w:rsidRPr="009A780D" w:rsidRDefault="001E0FCA"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1E0FCA" w:rsidRPr="001E0FCA" w:rsidRDefault="001E0FCA" w:rsidP="00D23625">
            <w:pPr>
              <w:spacing w:line="229" w:lineRule="exact"/>
              <w:ind w:left="142"/>
              <w:jc w:val="center"/>
              <w:rPr>
                <w:color w:val="FF0000"/>
                <w:sz w:val="20"/>
                <w:szCs w:val="20"/>
              </w:rPr>
            </w:pPr>
            <w:commentRangeStart w:id="139"/>
            <w:r w:rsidRPr="001E0FCA">
              <w:rPr>
                <w:color w:val="FF0000"/>
                <w:sz w:val="20"/>
                <w:szCs w:val="20"/>
              </w:rPr>
              <w:t>0..0</w:t>
            </w:r>
            <w:commentRangeEnd w:id="139"/>
            <w:r>
              <w:rPr>
                <w:rStyle w:val="Kommentarsreferens"/>
                <w:rFonts w:ascii="Arial" w:eastAsia="ヒラギノ角ゴ Pro W3" w:hAnsi="Arial" w:cs="Times New Roman"/>
                <w:i/>
                <w:color w:val="000000"/>
                <w:lang w:val="en-GB"/>
              </w:rPr>
              <w:commentReference w:id="139"/>
            </w:r>
          </w:p>
        </w:tc>
      </w:tr>
      <w:tr w:rsidR="001E0FCA"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17F98D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1E0FCA" w:rsidRPr="009F3823" w:rsidRDefault="001E0FCA" w:rsidP="00932DB9">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1E0FCA" w:rsidRDefault="001E0FCA" w:rsidP="00932DB9">
            <w:pPr>
              <w:spacing w:line="229" w:lineRule="exact"/>
              <w:ind w:left="102"/>
              <w:rPr>
                <w:sz w:val="20"/>
                <w:szCs w:val="20"/>
              </w:rPr>
            </w:pPr>
            <w:r w:rsidRPr="009F3823">
              <w:rPr>
                <w:sz w:val="20"/>
                <w:szCs w:val="20"/>
              </w:rPr>
              <w:t>TimeStampType</w:t>
            </w:r>
          </w:p>
          <w:p w14:paraId="75A7FDDA"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1E0FCA" w:rsidRPr="00D77564" w:rsidRDefault="001E0FCA" w:rsidP="00932DB9">
            <w:pPr>
              <w:autoSpaceDE w:val="0"/>
              <w:autoSpaceDN w:val="0"/>
              <w:adjustRightInd w:val="0"/>
              <w:rPr>
                <w:rFonts w:cs="Helvetica"/>
                <w:sz w:val="20"/>
                <w:szCs w:val="20"/>
                <w:lang w:val="sv-SE"/>
              </w:rPr>
            </w:pPr>
          </w:p>
          <w:p w14:paraId="60878317" w14:textId="77777777" w:rsidR="001E0FCA" w:rsidRPr="00D77564" w:rsidRDefault="001E0FCA" w:rsidP="00932DB9">
            <w:pPr>
              <w:autoSpaceDE w:val="0"/>
              <w:autoSpaceDN w:val="0"/>
              <w:adjustRightInd w:val="0"/>
              <w:rPr>
                <w:rFonts w:cs="Helvetica"/>
                <w:sz w:val="20"/>
                <w:szCs w:val="20"/>
                <w:lang w:val="sv-SE"/>
              </w:rPr>
            </w:pPr>
          </w:p>
          <w:p w14:paraId="49BCF122"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2937C510"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270378"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270378" w:rsidRPr="009F3823" w:rsidRDefault="00270378"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270378" w:rsidRPr="009F3823" w:rsidRDefault="00E9738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270378" w:rsidRPr="00D77564" w:rsidRDefault="00A97534" w:rsidP="00A97534">
            <w:pPr>
              <w:spacing w:line="229" w:lineRule="exact"/>
              <w:ind w:left="141"/>
              <w:rPr>
                <w:spacing w:val="-1"/>
                <w:sz w:val="20"/>
                <w:szCs w:val="20"/>
                <w:lang w:val="sv-SE"/>
              </w:rPr>
            </w:pPr>
            <w:r>
              <w:rPr>
                <w:rFonts w:cs="Helvetica"/>
                <w:sz w:val="20"/>
                <w:szCs w:val="20"/>
                <w:lang w:val="sv-SE"/>
              </w:rPr>
              <w:t>D</w:t>
            </w:r>
            <w:r w:rsidR="00270378" w:rsidRPr="009F3823">
              <w:rPr>
                <w:rFonts w:cs="Helvetica"/>
                <w:sz w:val="20"/>
                <w:szCs w:val="20"/>
                <w:lang w:val="sv-SE"/>
              </w:rPr>
              <w:t xml:space="preserve">en dosering som gäller vid </w:t>
            </w:r>
            <w:r>
              <w:rPr>
                <w:rFonts w:cs="Helvetica"/>
                <w:sz w:val="20"/>
                <w:szCs w:val="20"/>
                <w:lang w:val="sv-SE"/>
              </w:rPr>
              <w:t>d</w:t>
            </w:r>
            <w:r w:rsidR="00270378"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1E0FCA"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1E0FCA" w:rsidRPr="001E0FCA"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1E0FCA" w:rsidRPr="001E0FCA" w:rsidRDefault="001E0FCA"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1E0FCA" w:rsidRDefault="001E0FCA"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1E0FCA" w:rsidRPr="00270378" w:rsidRDefault="001E0FCA" w:rsidP="00D23625">
            <w:pPr>
              <w:spacing w:line="229" w:lineRule="exact"/>
              <w:ind w:left="142"/>
              <w:jc w:val="center"/>
              <w:rPr>
                <w:sz w:val="20"/>
                <w:szCs w:val="20"/>
                <w:lang w:val="sv-SE"/>
              </w:rPr>
            </w:pPr>
            <w:r w:rsidRPr="00270378">
              <w:rPr>
                <w:sz w:val="20"/>
                <w:szCs w:val="20"/>
                <w:lang w:val="sv-SE"/>
              </w:rPr>
              <w:t>0..1</w:t>
            </w:r>
          </w:p>
        </w:tc>
      </w:tr>
      <w:tr w:rsidR="001E0FCA"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1E0FCA" w:rsidRPr="00270378"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1E0FCA" w:rsidRPr="009F3823" w:rsidRDefault="001E0FCA"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1E0FCA" w:rsidRPr="00D77564" w:rsidRDefault="001E0FCA" w:rsidP="00D23625">
            <w:pPr>
              <w:spacing w:line="229" w:lineRule="exact"/>
              <w:ind w:left="142"/>
              <w:jc w:val="center"/>
              <w:rPr>
                <w:szCs w:val="20"/>
                <w:lang w:val="sv-SE"/>
              </w:rPr>
            </w:pPr>
            <w:r>
              <w:rPr>
                <w:sz w:val="20"/>
                <w:szCs w:val="20"/>
                <w:lang w:val="sv-SE"/>
              </w:rPr>
              <w:t>0..1</w:t>
            </w:r>
          </w:p>
        </w:tc>
      </w:tr>
      <w:tr w:rsidR="001E0FCA"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1E0FCA" w:rsidRPr="00D77564"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1E0FCA" w:rsidRPr="00D77564" w:rsidRDefault="001E0FCA"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1E0FCA" w:rsidRPr="00D77564" w:rsidRDefault="001E0FCA"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1E0FCA" w:rsidRPr="00D77564" w:rsidRDefault="001E0FCA"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1E0FCA" w:rsidRPr="009F3823" w:rsidRDefault="001E0FCA"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1E0FCA" w:rsidRPr="009F3823" w:rsidRDefault="001E0FCA"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1E0FCA" w:rsidRPr="00F812EC" w:rsidRDefault="001E0FCA"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1E0FCA" w:rsidRPr="00F812EC" w:rsidRDefault="001E0FCA"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1E0FCA" w:rsidRPr="00F812EC" w:rsidRDefault="001E0FCA" w:rsidP="00D23625">
            <w:pPr>
              <w:spacing w:line="229" w:lineRule="exact"/>
              <w:ind w:left="142"/>
              <w:jc w:val="center"/>
              <w:rPr>
                <w:szCs w:val="20"/>
                <w:lang w:val="sv-SE"/>
              </w:rPr>
            </w:pPr>
            <w:r>
              <w:rPr>
                <w:sz w:val="20"/>
                <w:szCs w:val="20"/>
                <w:lang w:val="sv-SE"/>
              </w:rPr>
              <w:t>1..1</w:t>
            </w:r>
          </w:p>
        </w:tc>
      </w:tr>
      <w:tr w:rsidR="001E0FCA"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1E0FCA" w:rsidRPr="00F812EC"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1E0FCA" w:rsidRPr="00F812EC" w:rsidRDefault="001E0FCA"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1E0FCA" w:rsidRPr="002F5563"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1E0FCA" w:rsidRPr="009F3823" w:rsidRDefault="001E0FCA"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1E0FCA" w:rsidRDefault="001E0FCA" w:rsidP="00932DB9">
            <w:pPr>
              <w:spacing w:line="229" w:lineRule="exact"/>
              <w:ind w:left="102"/>
              <w:rPr>
                <w:spacing w:val="-1"/>
                <w:sz w:val="20"/>
                <w:szCs w:val="20"/>
                <w:lang w:val="sv-SE"/>
              </w:rPr>
            </w:pPr>
            <w:r>
              <w:rPr>
                <w:spacing w:val="-1"/>
                <w:sz w:val="20"/>
                <w:szCs w:val="20"/>
                <w:lang w:val="sv-SE"/>
              </w:rPr>
              <w:t>Perioddosering.</w:t>
            </w:r>
          </w:p>
          <w:p w14:paraId="522C0578"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1E0FCA" w:rsidRPr="00D77564" w:rsidRDefault="001E0FCA"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1E0FCA" w:rsidRPr="00D77564" w:rsidRDefault="001E0FCA"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1E0FCA" w:rsidRPr="009F3823" w:rsidRDefault="001E0FCA"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1E0FCA" w:rsidRPr="009F3823" w:rsidRDefault="001E0FCA"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1E0FCA" w:rsidRPr="009F3823"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1E0FCA" w:rsidRPr="009F3823" w:rsidRDefault="001E0FCA"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1E0FCA" w:rsidRPr="009F3823" w:rsidRDefault="001E0FCA"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1E0FCA"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1E0FCA" w:rsidRPr="009F3823" w:rsidRDefault="001E0FCA"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1E0FCA" w:rsidRPr="00F812EC" w:rsidRDefault="001E0FCA"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1E0FCA" w:rsidRPr="009F3823" w:rsidRDefault="001E0FCA"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1E0FCA" w:rsidRDefault="001E0FCA"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1E0FCA" w:rsidRPr="00270378" w:rsidRDefault="001E0FCA"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1E0FCA" w:rsidRPr="009F3823" w:rsidRDefault="001E0FCA"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1E0FCA" w:rsidRPr="009F3823" w:rsidRDefault="001E0FCA"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1E0FCA" w:rsidRPr="009F3823" w:rsidRDefault="001E0FCA"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1E0FCA" w:rsidRPr="009F3823" w:rsidRDefault="001E0FCA"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1E0FCA" w:rsidRPr="009F3823" w:rsidRDefault="001E0FCA"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1E0FCA" w:rsidRPr="00F812EC" w:rsidRDefault="001E0FCA"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1E0FCA" w:rsidRPr="009F3823" w:rsidRDefault="001E0FCA"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1E0FCA" w:rsidRPr="00270378" w:rsidRDefault="001E0FCA"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1E0FCA" w:rsidRPr="009F3823" w:rsidRDefault="001E0FCA" w:rsidP="00D23625">
            <w:pPr>
              <w:spacing w:line="229" w:lineRule="exact"/>
              <w:ind w:left="142"/>
              <w:jc w:val="center"/>
              <w:rPr>
                <w:sz w:val="20"/>
                <w:szCs w:val="20"/>
              </w:rPr>
            </w:pPr>
            <w:r w:rsidRPr="009F3823">
              <w:rPr>
                <w:sz w:val="20"/>
                <w:szCs w:val="20"/>
              </w:rPr>
              <w:t>1..*</w:t>
            </w:r>
          </w:p>
        </w:tc>
      </w:tr>
      <w:tr w:rsidR="001E0FCA"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1E0FCA" w:rsidRPr="009F3823"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1E0FCA" w:rsidRPr="00270378" w:rsidRDefault="001E0FCA"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1E0FCA" w:rsidRPr="006A1587" w:rsidRDefault="001E0FCA"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1E0FCA" w:rsidRPr="006A1587" w:rsidRDefault="001E0FCA" w:rsidP="00D23625">
            <w:pPr>
              <w:spacing w:line="229" w:lineRule="exact"/>
              <w:ind w:left="142"/>
              <w:jc w:val="center"/>
              <w:rPr>
                <w:szCs w:val="20"/>
                <w:lang w:val="sv-SE"/>
              </w:rPr>
            </w:pPr>
            <w:r>
              <w:rPr>
                <w:sz w:val="20"/>
                <w:szCs w:val="20"/>
                <w:lang w:val="sv-SE"/>
              </w:rPr>
              <w:t>0..1</w:t>
            </w:r>
          </w:p>
        </w:tc>
      </w:tr>
      <w:tr w:rsidR="001E0FCA"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1E0FCA" w:rsidRPr="006A1587" w:rsidRDefault="001E0FCA"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1E0FCA" w:rsidRPr="006A1587" w:rsidRDefault="001E0FCA"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1E0FCA" w:rsidRPr="00D77564" w:rsidRDefault="001E0FCA"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1E0FCA" w:rsidRPr="009A780D" w:rsidRDefault="001E0FCA"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1E0FCA" w:rsidRPr="006A1587" w:rsidRDefault="001E0FCA"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1E0FCA" w:rsidRPr="00D77564" w:rsidRDefault="001E0FCA"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1E0FCA" w:rsidRPr="006A1587" w:rsidRDefault="001E0FCA" w:rsidP="00D23625">
            <w:pPr>
              <w:spacing w:line="229" w:lineRule="exact"/>
              <w:ind w:left="142"/>
              <w:jc w:val="center"/>
              <w:rPr>
                <w:szCs w:val="20"/>
                <w:lang w:val="sv-SE"/>
              </w:rPr>
            </w:pPr>
            <w:r>
              <w:rPr>
                <w:sz w:val="20"/>
                <w:szCs w:val="20"/>
                <w:lang w:val="sv-SE"/>
              </w:rPr>
              <w:t>1..1</w:t>
            </w:r>
          </w:p>
        </w:tc>
      </w:tr>
      <w:tr w:rsidR="001E0FCA"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1E0FCA" w:rsidRPr="009A780D" w:rsidRDefault="001E0FCA"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1E0FCA" w:rsidRPr="009F3823" w:rsidRDefault="001E0FCA"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1E0FCA" w:rsidRPr="00F812EC" w:rsidRDefault="001E0FCA"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1E0FCA" w:rsidRPr="009A780D" w:rsidRDefault="001E0FCA"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1E0FCA" w:rsidRPr="009F3823" w:rsidRDefault="001E0FCA"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1E0FCA" w:rsidRPr="00F812EC" w:rsidRDefault="001E0FCA"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1E0FCA"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1E0FCA" w:rsidRPr="009A780D" w:rsidRDefault="001E0FCA"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1E0FCA" w:rsidRPr="001E0FCA" w:rsidRDefault="001E0FCA"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1E0FCA" w:rsidRPr="001E0FCA" w:rsidRDefault="001E0FCA"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1E0FCA" w:rsidRPr="001E0FCA" w:rsidRDefault="001E0FCA" w:rsidP="00D23625">
            <w:pPr>
              <w:spacing w:line="229" w:lineRule="exact"/>
              <w:ind w:left="142"/>
              <w:jc w:val="center"/>
              <w:rPr>
                <w:color w:val="FF0000"/>
                <w:sz w:val="20"/>
                <w:szCs w:val="20"/>
              </w:rPr>
            </w:pPr>
            <w:commentRangeStart w:id="140"/>
            <w:r w:rsidRPr="001E0FCA">
              <w:rPr>
                <w:color w:val="FF0000"/>
                <w:sz w:val="20"/>
                <w:szCs w:val="20"/>
              </w:rPr>
              <w:t>0..0</w:t>
            </w:r>
            <w:commentRangeEnd w:id="140"/>
            <w:r>
              <w:rPr>
                <w:rStyle w:val="Kommentarsreferens"/>
                <w:rFonts w:ascii="Arial" w:eastAsia="ヒラギノ角ゴ Pro W3" w:hAnsi="Arial" w:cs="Times New Roman"/>
                <w:i/>
                <w:color w:val="000000"/>
                <w:lang w:val="en-GB"/>
              </w:rPr>
              <w:commentReference w:id="140"/>
            </w:r>
          </w:p>
        </w:tc>
      </w:tr>
      <w:tr w:rsidR="001E0FCA"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1E0FCA" w:rsidRPr="009F3823" w:rsidRDefault="001E0FCA"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1E0FCA" w:rsidRDefault="001E0FCA" w:rsidP="00932DB9">
            <w:pPr>
              <w:spacing w:line="229" w:lineRule="exact"/>
              <w:ind w:left="141"/>
              <w:rPr>
                <w:spacing w:val="-1"/>
                <w:sz w:val="20"/>
                <w:szCs w:val="20"/>
                <w:lang w:val="sv-SE"/>
              </w:rPr>
            </w:pPr>
            <w:r>
              <w:rPr>
                <w:spacing w:val="-1"/>
                <w:sz w:val="20"/>
                <w:szCs w:val="20"/>
                <w:lang w:val="sv-SE"/>
              </w:rPr>
              <w:t>Engångsdosering.</w:t>
            </w:r>
          </w:p>
          <w:p w14:paraId="106A3A64" w14:textId="77777777" w:rsidR="001E0FCA" w:rsidRPr="00270378" w:rsidRDefault="001E0FCA"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1E0FCA" w:rsidRPr="00D77564" w:rsidRDefault="001E0FCA"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1E0FCA" w:rsidRPr="009F3823" w:rsidRDefault="001E0FCA"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1E0FCA" w:rsidRPr="009F3823" w:rsidRDefault="001E0FCA"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1E0FCA" w:rsidRPr="009F3823" w:rsidRDefault="001E0FCA" w:rsidP="00D23625">
            <w:pPr>
              <w:spacing w:line="229" w:lineRule="exact"/>
              <w:ind w:left="142"/>
              <w:jc w:val="center"/>
              <w:rPr>
                <w:sz w:val="20"/>
                <w:szCs w:val="20"/>
                <w:lang w:val="sv-SE"/>
              </w:rPr>
            </w:pPr>
            <w:r w:rsidRPr="009F3823">
              <w:rPr>
                <w:sz w:val="20"/>
                <w:szCs w:val="20"/>
                <w:lang w:val="sv-SE"/>
              </w:rPr>
              <w:t>1..1</w:t>
            </w:r>
          </w:p>
        </w:tc>
      </w:tr>
      <w:tr w:rsidR="001E0FCA"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1E0FCA" w:rsidRPr="009F3823" w:rsidRDefault="001E0FCA"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1E0FCA" w:rsidRPr="00D77564" w:rsidRDefault="001E0FCA"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1E0FCA" w:rsidRPr="009F3823" w:rsidRDefault="001E0FCA" w:rsidP="00D23625">
            <w:pPr>
              <w:spacing w:line="229" w:lineRule="exact"/>
              <w:ind w:left="142"/>
              <w:jc w:val="center"/>
              <w:rPr>
                <w:szCs w:val="20"/>
              </w:rPr>
            </w:pPr>
            <w:r>
              <w:rPr>
                <w:sz w:val="20"/>
                <w:szCs w:val="20"/>
                <w:lang w:val="sv-SE"/>
              </w:rPr>
              <w:t>0..1</w:t>
            </w:r>
          </w:p>
        </w:tc>
      </w:tr>
      <w:tr w:rsidR="001E0FCA"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1E0FCA" w:rsidRPr="009F3823" w:rsidRDefault="001E0FCA"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1E0FCA" w:rsidRPr="009F3823" w:rsidRDefault="001E0FCA"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1E0FCA" w:rsidRPr="00D77564" w:rsidRDefault="001E0FCA"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1E0FCA" w:rsidRPr="009F3823" w:rsidRDefault="001E0FCA" w:rsidP="00D23625">
            <w:pPr>
              <w:spacing w:line="229" w:lineRule="exact"/>
              <w:ind w:left="142"/>
              <w:jc w:val="center"/>
              <w:rPr>
                <w:szCs w:val="20"/>
              </w:rPr>
            </w:pPr>
            <w:r>
              <w:rPr>
                <w:sz w:val="20"/>
                <w:szCs w:val="20"/>
                <w:lang w:val="sv-SE"/>
              </w:rPr>
              <w:t>1..1</w:t>
            </w:r>
          </w:p>
        </w:tc>
      </w:tr>
      <w:tr w:rsidR="001E0FCA"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1E0FCA" w:rsidRPr="009F3823" w:rsidRDefault="001E0FCA"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1E0FCA" w:rsidRDefault="001E0FCA" w:rsidP="00932DB9">
            <w:pPr>
              <w:spacing w:line="229" w:lineRule="exact"/>
              <w:ind w:left="102"/>
              <w:rPr>
                <w:sz w:val="20"/>
                <w:szCs w:val="20"/>
              </w:rPr>
            </w:pPr>
            <w:r w:rsidRPr="009F3823">
              <w:rPr>
                <w:sz w:val="20"/>
                <w:szCs w:val="20"/>
              </w:rPr>
              <w:t>TimeStampType</w:t>
            </w:r>
          </w:p>
          <w:p w14:paraId="480E0C87" w14:textId="77777777" w:rsidR="001E0FCA" w:rsidRPr="009F3823" w:rsidRDefault="001E0FCA"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1E0FCA" w:rsidRPr="00A97534" w:rsidRDefault="001E0FCA"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1E0FCA" w:rsidRPr="00D77564" w:rsidRDefault="001E0FCA" w:rsidP="00932DB9">
            <w:pPr>
              <w:autoSpaceDE w:val="0"/>
              <w:autoSpaceDN w:val="0"/>
              <w:adjustRightInd w:val="0"/>
              <w:rPr>
                <w:rFonts w:cs="Helvetica"/>
                <w:sz w:val="20"/>
                <w:szCs w:val="20"/>
                <w:lang w:val="sv-SE"/>
              </w:rPr>
            </w:pPr>
          </w:p>
          <w:p w14:paraId="4759014B" w14:textId="77777777" w:rsidR="001E0FCA" w:rsidRPr="00D77564" w:rsidRDefault="001E0FCA" w:rsidP="00932DB9">
            <w:pPr>
              <w:autoSpaceDE w:val="0"/>
              <w:autoSpaceDN w:val="0"/>
              <w:adjustRightInd w:val="0"/>
              <w:rPr>
                <w:rFonts w:cs="Helvetica"/>
                <w:sz w:val="20"/>
                <w:szCs w:val="20"/>
                <w:lang w:val="sv-SE"/>
              </w:rPr>
            </w:pPr>
          </w:p>
          <w:p w14:paraId="3C93834C" w14:textId="77777777" w:rsidR="001E0FCA" w:rsidRPr="00D77564" w:rsidRDefault="001E0FCA"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1E0FCA" w:rsidRPr="009F3823" w:rsidRDefault="001E0FCA" w:rsidP="00D23625">
            <w:pPr>
              <w:spacing w:line="229" w:lineRule="exact"/>
              <w:ind w:left="142"/>
              <w:jc w:val="center"/>
              <w:rPr>
                <w:sz w:val="20"/>
                <w:szCs w:val="20"/>
              </w:rPr>
            </w:pPr>
            <w:r w:rsidRPr="009F3823">
              <w:rPr>
                <w:sz w:val="20"/>
                <w:szCs w:val="20"/>
              </w:rPr>
              <w:t>0..1</w:t>
            </w:r>
          </w:p>
        </w:tc>
      </w:tr>
      <w:tr w:rsidR="001E0FCA"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1E0FCA" w:rsidRPr="009F3823" w:rsidRDefault="001E0FCA"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1E0FCA" w:rsidRDefault="001E0FCA" w:rsidP="00932DB9">
            <w:pPr>
              <w:spacing w:line="229" w:lineRule="exact"/>
              <w:ind w:left="102"/>
              <w:rPr>
                <w:spacing w:val="-1"/>
                <w:sz w:val="20"/>
                <w:szCs w:val="20"/>
                <w:lang w:val="sv-SE"/>
              </w:rPr>
            </w:pPr>
            <w:r>
              <w:rPr>
                <w:spacing w:val="-1"/>
                <w:sz w:val="20"/>
                <w:szCs w:val="20"/>
                <w:lang w:val="sv-SE"/>
              </w:rPr>
              <w:t>Fritextdosering</w:t>
            </w:r>
          </w:p>
          <w:p w14:paraId="13DE9A2F" w14:textId="77777777" w:rsidR="001E0FCA" w:rsidRPr="00270378" w:rsidRDefault="001E0FCA"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1E0FCA" w:rsidRPr="00270378" w:rsidRDefault="001E0FCA" w:rsidP="00D23625">
            <w:pPr>
              <w:spacing w:line="229" w:lineRule="exact"/>
              <w:ind w:left="142"/>
              <w:jc w:val="center"/>
              <w:rPr>
                <w:sz w:val="20"/>
                <w:szCs w:val="20"/>
                <w:lang w:val="sv-SE"/>
              </w:rPr>
            </w:pPr>
            <w:r>
              <w:rPr>
                <w:sz w:val="20"/>
                <w:szCs w:val="20"/>
                <w:lang w:val="sv-SE"/>
              </w:rPr>
              <w:t>0..1</w:t>
            </w:r>
          </w:p>
        </w:tc>
      </w:tr>
      <w:tr w:rsidR="001E0FCA"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1E0FCA" w:rsidRPr="009F3823" w:rsidRDefault="001E0FCA"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1E0FCA" w:rsidRPr="009F3823" w:rsidRDefault="001E0FCA"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1E0FCA" w:rsidRPr="00D77564" w:rsidRDefault="001E0FCA"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1E0FCA" w:rsidRPr="009F3823" w:rsidRDefault="001E0FCA" w:rsidP="00D23625">
            <w:pPr>
              <w:spacing w:line="229" w:lineRule="exact"/>
              <w:ind w:left="142"/>
              <w:jc w:val="center"/>
              <w:rPr>
                <w:sz w:val="20"/>
                <w:szCs w:val="20"/>
              </w:rPr>
            </w:pPr>
            <w:r w:rsidRPr="009F3823">
              <w:rPr>
                <w:sz w:val="20"/>
                <w:szCs w:val="20"/>
              </w:rPr>
              <w:t>1..1</w:t>
            </w:r>
          </w:p>
        </w:tc>
      </w:tr>
      <w:tr w:rsidR="00F812EC"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F812EC" w:rsidRPr="009F3823" w:rsidRDefault="00F812EC" w:rsidP="002E0A74">
            <w:pPr>
              <w:spacing w:line="229" w:lineRule="exact"/>
              <w:ind w:left="102"/>
              <w:rPr>
                <w:sz w:val="20"/>
                <w:szCs w:val="20"/>
              </w:rPr>
            </w:pPr>
            <w:r w:rsidRPr="009F3823">
              <w:rPr>
                <w:sz w:val="20"/>
                <w:szCs w:val="20"/>
              </w:rPr>
              <w:lastRenderedPageBreak/>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F812EC" w:rsidRPr="009F3823" w:rsidRDefault="00F812EC"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270378" w:rsidRDefault="00270378" w:rsidP="00A97534">
            <w:pPr>
              <w:spacing w:line="229" w:lineRule="exact"/>
              <w:ind w:left="141"/>
              <w:rPr>
                <w:spacing w:val="-1"/>
                <w:sz w:val="20"/>
                <w:szCs w:val="20"/>
                <w:lang w:val="sv-SE"/>
              </w:rPr>
            </w:pPr>
            <w:r>
              <w:rPr>
                <w:spacing w:val="-1"/>
                <w:sz w:val="20"/>
                <w:szCs w:val="20"/>
                <w:lang w:val="sv-SE"/>
              </w:rPr>
              <w:t>Engångsdosering.</w:t>
            </w:r>
          </w:p>
          <w:p w14:paraId="6FF5A6BB" w14:textId="12EA7E79" w:rsidR="00F812EC" w:rsidRPr="00270378" w:rsidRDefault="00270378"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F812EC" w:rsidRPr="00D77564" w:rsidRDefault="00F812EC"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F812EC" w:rsidRPr="009F3823" w:rsidRDefault="00F812EC"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F812EC" w:rsidRPr="009F3823" w:rsidRDefault="00F812EC"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F812EC" w:rsidRPr="009F3823" w:rsidRDefault="00F812EC" w:rsidP="00D23625">
            <w:pPr>
              <w:spacing w:line="229" w:lineRule="exact"/>
              <w:ind w:left="142"/>
              <w:jc w:val="center"/>
              <w:rPr>
                <w:sz w:val="20"/>
                <w:szCs w:val="20"/>
                <w:lang w:val="sv-SE"/>
              </w:rPr>
            </w:pPr>
            <w:r w:rsidRPr="009F3823">
              <w:rPr>
                <w:sz w:val="20"/>
                <w:szCs w:val="20"/>
                <w:lang w:val="sv-SE"/>
              </w:rPr>
              <w:t>1..1</w:t>
            </w:r>
          </w:p>
        </w:tc>
      </w:tr>
      <w:tr w:rsidR="00F812EC"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F812EC" w:rsidRPr="009F3823" w:rsidRDefault="00F812EC"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F812EC" w:rsidRPr="009F3823" w:rsidRDefault="00F812EC"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F812EC" w:rsidRPr="00D77564" w:rsidRDefault="00F812EC"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F812EC" w:rsidRPr="009F3823" w:rsidRDefault="00F812EC" w:rsidP="00D23625">
            <w:pPr>
              <w:spacing w:line="229" w:lineRule="exact"/>
              <w:ind w:left="142"/>
              <w:jc w:val="center"/>
              <w:rPr>
                <w:szCs w:val="20"/>
              </w:rPr>
            </w:pPr>
            <w:r>
              <w:rPr>
                <w:sz w:val="20"/>
                <w:szCs w:val="20"/>
                <w:lang w:val="sv-SE"/>
              </w:rPr>
              <w:t>0..1</w:t>
            </w:r>
          </w:p>
        </w:tc>
      </w:tr>
      <w:tr w:rsidR="00F812EC"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F812EC" w:rsidRPr="009F3823" w:rsidRDefault="00F812EC"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F812EC" w:rsidRPr="009F3823" w:rsidRDefault="00F812EC"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F812EC" w:rsidRPr="00D77564" w:rsidRDefault="00F812EC"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F812EC" w:rsidRPr="009F3823" w:rsidRDefault="00F812EC" w:rsidP="00D23625">
            <w:pPr>
              <w:spacing w:line="229" w:lineRule="exact"/>
              <w:ind w:left="142"/>
              <w:jc w:val="center"/>
              <w:rPr>
                <w:szCs w:val="20"/>
              </w:rPr>
            </w:pPr>
            <w:r>
              <w:rPr>
                <w:sz w:val="20"/>
                <w:szCs w:val="20"/>
                <w:lang w:val="sv-SE"/>
              </w:rPr>
              <w:t>1..1</w:t>
            </w:r>
          </w:p>
        </w:tc>
      </w:tr>
      <w:tr w:rsidR="00F812EC"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F812EC" w:rsidRPr="009F3823" w:rsidRDefault="00F812EC"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F812EC" w:rsidRDefault="00F812EC" w:rsidP="00D77564">
            <w:pPr>
              <w:spacing w:line="229" w:lineRule="exact"/>
              <w:ind w:left="102"/>
              <w:rPr>
                <w:sz w:val="20"/>
                <w:szCs w:val="20"/>
              </w:rPr>
            </w:pPr>
            <w:r w:rsidRPr="009F3823">
              <w:rPr>
                <w:sz w:val="20"/>
                <w:szCs w:val="20"/>
              </w:rPr>
              <w:t>TimeStampType</w:t>
            </w:r>
          </w:p>
          <w:p w14:paraId="1ABD81DE" w14:textId="7FB9427C" w:rsidR="00F812EC" w:rsidRPr="009F3823" w:rsidRDefault="00F812EC"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F812EC" w:rsidRPr="00A97534" w:rsidRDefault="00F812EC"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sidR="00A97534">
              <w:rPr>
                <w:rFonts w:cs="Helvetica"/>
                <w:sz w:val="20"/>
                <w:szCs w:val="20"/>
                <w:lang w:val="sv-SE"/>
              </w:rPr>
              <w:t xml:space="preserve"> </w:t>
            </w:r>
            <w:r w:rsidRPr="00D77564">
              <w:rPr>
                <w:rFonts w:cs="Helvetica"/>
                <w:sz w:val="20"/>
                <w:szCs w:val="20"/>
                <w:lang w:val="sv-SE"/>
              </w:rPr>
              <w:t>(datum,</w:t>
            </w:r>
            <w:r w:rsidR="00A97534">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F812EC" w:rsidRPr="00D77564" w:rsidRDefault="00F812EC" w:rsidP="00D77564">
            <w:pPr>
              <w:autoSpaceDE w:val="0"/>
              <w:autoSpaceDN w:val="0"/>
              <w:adjustRightInd w:val="0"/>
              <w:rPr>
                <w:rFonts w:cs="Helvetica"/>
                <w:sz w:val="20"/>
                <w:szCs w:val="20"/>
                <w:lang w:val="sv-SE"/>
              </w:rPr>
            </w:pPr>
          </w:p>
          <w:p w14:paraId="17ADE681" w14:textId="77777777" w:rsidR="00F812EC" w:rsidRPr="00D77564" w:rsidRDefault="00F812EC" w:rsidP="00D77564">
            <w:pPr>
              <w:autoSpaceDE w:val="0"/>
              <w:autoSpaceDN w:val="0"/>
              <w:adjustRightInd w:val="0"/>
              <w:rPr>
                <w:rFonts w:cs="Helvetica"/>
                <w:sz w:val="20"/>
                <w:szCs w:val="20"/>
                <w:lang w:val="sv-SE"/>
              </w:rPr>
            </w:pPr>
          </w:p>
          <w:p w14:paraId="732BD69F" w14:textId="2900C584" w:rsidR="00F812EC" w:rsidRPr="00D77564"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F812EC" w:rsidRPr="009F3823" w:rsidRDefault="00F812EC" w:rsidP="00D23625">
            <w:pPr>
              <w:spacing w:line="229" w:lineRule="exact"/>
              <w:ind w:left="142"/>
              <w:jc w:val="center"/>
              <w:rPr>
                <w:sz w:val="20"/>
                <w:szCs w:val="20"/>
              </w:rPr>
            </w:pPr>
            <w:r w:rsidRPr="009F3823">
              <w:rPr>
                <w:sz w:val="20"/>
                <w:szCs w:val="20"/>
              </w:rPr>
              <w:t>0..1</w:t>
            </w:r>
          </w:p>
        </w:tc>
      </w:tr>
      <w:tr w:rsidR="00F812EC"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F812EC" w:rsidRPr="009F3823" w:rsidRDefault="00F812EC" w:rsidP="002E0A74">
            <w:pPr>
              <w:spacing w:line="229" w:lineRule="exact"/>
              <w:ind w:left="102"/>
              <w:rPr>
                <w:sz w:val="20"/>
                <w:szCs w:val="20"/>
              </w:rPr>
            </w:pP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F812EC" w:rsidRPr="009F3823" w:rsidRDefault="00F812EC"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270378" w:rsidRDefault="00270378" w:rsidP="00270378">
            <w:pPr>
              <w:spacing w:line="229" w:lineRule="exact"/>
              <w:ind w:left="102"/>
              <w:rPr>
                <w:spacing w:val="-1"/>
                <w:sz w:val="20"/>
                <w:szCs w:val="20"/>
                <w:lang w:val="sv-SE"/>
              </w:rPr>
            </w:pPr>
            <w:r>
              <w:rPr>
                <w:spacing w:val="-1"/>
                <w:sz w:val="20"/>
                <w:szCs w:val="20"/>
                <w:lang w:val="sv-SE"/>
              </w:rPr>
              <w:t>Fritextdosering</w:t>
            </w:r>
          </w:p>
          <w:p w14:paraId="4610080E" w14:textId="4AC09873" w:rsidR="00F812EC" w:rsidRPr="00270378" w:rsidRDefault="00270378"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F812EC" w:rsidRPr="00270378" w:rsidRDefault="00270378" w:rsidP="00D23625">
            <w:pPr>
              <w:spacing w:line="229" w:lineRule="exact"/>
              <w:ind w:left="142"/>
              <w:jc w:val="center"/>
              <w:rPr>
                <w:sz w:val="20"/>
                <w:szCs w:val="20"/>
                <w:lang w:val="sv-SE"/>
              </w:rPr>
            </w:pPr>
            <w:r>
              <w:rPr>
                <w:sz w:val="20"/>
                <w:szCs w:val="20"/>
                <w:lang w:val="sv-SE"/>
              </w:rPr>
              <w:t>0..1</w:t>
            </w:r>
          </w:p>
        </w:tc>
      </w:tr>
      <w:tr w:rsidR="00F812EC"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F812EC" w:rsidRPr="009F3823" w:rsidRDefault="00F812EC"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F812EC" w:rsidRPr="009F3823" w:rsidRDefault="00F812EC"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F812EC" w:rsidRPr="00D77564" w:rsidRDefault="00F812EC"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F812EC" w:rsidRPr="009F3823" w:rsidRDefault="00F812EC" w:rsidP="00D23625">
            <w:pPr>
              <w:spacing w:line="229" w:lineRule="exact"/>
              <w:ind w:left="142"/>
              <w:jc w:val="center"/>
              <w:rPr>
                <w:sz w:val="20"/>
                <w:szCs w:val="20"/>
              </w:rPr>
            </w:pPr>
            <w:r w:rsidRPr="009F3823">
              <w:rPr>
                <w:sz w:val="20"/>
                <w:szCs w:val="20"/>
              </w:rPr>
              <w:t>1..1</w:t>
            </w:r>
          </w:p>
        </w:tc>
      </w:tr>
      <w:tr w:rsidR="00F812EC"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F812EC" w:rsidRPr="00190D07" w:rsidRDefault="00F812EC"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F812EC" w:rsidRPr="00190D07" w:rsidRDefault="00F812EC"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F812EC" w:rsidRPr="00190D07" w:rsidRDefault="00F812EC"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F812EC" w:rsidRPr="00190D07" w:rsidRDefault="00F812EC" w:rsidP="002E0A74">
            <w:pPr>
              <w:spacing w:line="226" w:lineRule="exact"/>
              <w:ind w:left="102"/>
              <w:rPr>
                <w:spacing w:val="-1"/>
                <w:sz w:val="20"/>
                <w:szCs w:val="20"/>
                <w:lang w:val="sv-SE"/>
              </w:rPr>
            </w:pPr>
          </w:p>
          <w:p w14:paraId="35E6D1D3" w14:textId="665AF835" w:rsidR="00F812EC" w:rsidRPr="00190D07" w:rsidRDefault="00F812EC"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F812EC" w:rsidRPr="00190D07" w:rsidRDefault="00F812EC" w:rsidP="002E0A74">
            <w:pPr>
              <w:spacing w:line="226" w:lineRule="exact"/>
              <w:ind w:left="102"/>
              <w:rPr>
                <w:spacing w:val="-1"/>
                <w:sz w:val="20"/>
                <w:szCs w:val="20"/>
                <w:lang w:val="sv-SE"/>
              </w:rPr>
            </w:pPr>
          </w:p>
          <w:p w14:paraId="4C474DBD" w14:textId="71738BE2" w:rsidR="00F812EC" w:rsidRPr="00190D07" w:rsidRDefault="00F812EC"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F812EC" w:rsidRPr="00190D07" w:rsidRDefault="00F812EC"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F812EC" w:rsidRPr="00190D07" w:rsidRDefault="00F812EC" w:rsidP="002E0A74">
            <w:pPr>
              <w:spacing w:line="229" w:lineRule="exact"/>
              <w:ind w:left="102"/>
              <w:rPr>
                <w:sz w:val="20"/>
                <w:szCs w:val="20"/>
                <w:lang w:val="sv-SE"/>
              </w:rPr>
            </w:pPr>
            <w:r w:rsidRPr="00190D07">
              <w:rPr>
                <w:sz w:val="20"/>
                <w:szCs w:val="20"/>
                <w:lang w:val="sv-SE"/>
              </w:rPr>
              <w:t>Förskrivnings-id.</w:t>
            </w:r>
          </w:p>
          <w:p w14:paraId="10FBFA93" w14:textId="77777777" w:rsidR="00F812EC" w:rsidRPr="00190D07" w:rsidRDefault="00F812EC"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F812EC" w:rsidRPr="00190D07" w:rsidRDefault="00F812EC" w:rsidP="002E0A74">
            <w:pPr>
              <w:spacing w:line="229" w:lineRule="exact"/>
              <w:ind w:left="102"/>
              <w:rPr>
                <w:sz w:val="20"/>
                <w:szCs w:val="20"/>
                <w:lang w:val="sv-SE"/>
              </w:rPr>
            </w:pPr>
            <w:r w:rsidRPr="00190D07">
              <w:rPr>
                <w:sz w:val="20"/>
                <w:szCs w:val="20"/>
                <w:lang w:val="sv-SE"/>
              </w:rPr>
              <w:lastRenderedPageBreak/>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F812EC" w:rsidRPr="00190D07" w:rsidRDefault="00F812EC"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F812EC" w:rsidRPr="00190D07" w:rsidRDefault="00F812EC" w:rsidP="00D23625">
            <w:pPr>
              <w:spacing w:line="229" w:lineRule="exact"/>
              <w:ind w:left="142"/>
              <w:jc w:val="center"/>
              <w:rPr>
                <w:sz w:val="20"/>
                <w:szCs w:val="20"/>
                <w:lang w:val="sv-SE"/>
              </w:rPr>
            </w:pPr>
            <w:r>
              <w:rPr>
                <w:sz w:val="20"/>
                <w:szCs w:val="20"/>
                <w:lang w:val="sv-SE"/>
              </w:rPr>
              <w:t>1..1</w:t>
            </w:r>
          </w:p>
        </w:tc>
      </w:tr>
      <w:tr w:rsidR="00F812EC"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F812EC" w:rsidRPr="00190D07" w:rsidRDefault="00F812EC"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F812EC" w:rsidRPr="00190D07"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F812EC" w:rsidRPr="00190D07" w:rsidRDefault="00F812EC"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F812EC" w:rsidRPr="00190D07" w:rsidRDefault="00F812EC" w:rsidP="00D23625">
            <w:pPr>
              <w:spacing w:line="229" w:lineRule="exact"/>
              <w:ind w:left="142"/>
              <w:jc w:val="center"/>
              <w:rPr>
                <w:sz w:val="20"/>
                <w:szCs w:val="20"/>
                <w:lang w:val="sv-SE"/>
              </w:rPr>
            </w:pPr>
            <w:r>
              <w:rPr>
                <w:sz w:val="20"/>
                <w:szCs w:val="20"/>
                <w:lang w:val="sv-SE"/>
              </w:rPr>
              <w:t>0..1</w:t>
            </w:r>
          </w:p>
        </w:tc>
      </w:tr>
      <w:tr w:rsidR="00F812EC"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F812EC" w:rsidRPr="00190D07" w:rsidRDefault="00F812EC"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F812EC" w:rsidRPr="00190D07" w:rsidRDefault="00F812EC"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F812EC" w:rsidRPr="00190D07" w:rsidRDefault="00F812EC" w:rsidP="002E0A74">
            <w:pPr>
              <w:spacing w:line="229" w:lineRule="exact"/>
              <w:ind w:left="102"/>
              <w:rPr>
                <w:sz w:val="20"/>
                <w:szCs w:val="20"/>
                <w:lang w:val="sv-SE"/>
              </w:rPr>
            </w:pPr>
            <w:r w:rsidRPr="00190D07">
              <w:rPr>
                <w:sz w:val="20"/>
                <w:szCs w:val="20"/>
                <w:lang w:val="sv-SE"/>
              </w:rPr>
              <w:t>Sista giltighetsdag.</w:t>
            </w:r>
          </w:p>
          <w:p w14:paraId="1C19D85A" w14:textId="77777777" w:rsidR="00F812EC" w:rsidRPr="00190D07" w:rsidRDefault="00F812EC"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F812EC" w:rsidRPr="00190D07" w:rsidRDefault="00F812EC" w:rsidP="002E0A74">
            <w:pPr>
              <w:spacing w:line="229" w:lineRule="exact"/>
              <w:ind w:left="102"/>
              <w:rPr>
                <w:sz w:val="20"/>
                <w:szCs w:val="20"/>
                <w:lang w:val="sv-SE"/>
              </w:rPr>
            </w:pPr>
            <w:r w:rsidRPr="00190D07">
              <w:rPr>
                <w:sz w:val="20"/>
                <w:szCs w:val="20"/>
                <w:lang w:val="sv-SE"/>
              </w:rPr>
              <w:t>Mottagande apotek.</w:t>
            </w:r>
          </w:p>
          <w:p w14:paraId="6DAF6BE9" w14:textId="0FE6C917" w:rsidR="00F812EC" w:rsidRPr="00190D07" w:rsidRDefault="00F812EC" w:rsidP="002E0A74">
            <w:pPr>
              <w:spacing w:line="229" w:lineRule="exact"/>
              <w:ind w:left="102"/>
              <w:rPr>
                <w:sz w:val="20"/>
                <w:szCs w:val="20"/>
                <w:lang w:val="sv-SE"/>
              </w:rPr>
            </w:pPr>
            <w:r w:rsidRPr="00190D07">
              <w:rPr>
                <w:sz w:val="20"/>
                <w:szCs w:val="20"/>
                <w:lang w:val="sv-SE"/>
              </w:rPr>
              <w:t>Apoteks-id (GLN eller EA</w:t>
            </w:r>
            <w:r w:rsidR="00EA38A9">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F812EC" w:rsidRPr="00190D07" w:rsidRDefault="00F812EC"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F812EC" w:rsidRPr="00A7304A" w:rsidRDefault="00F812EC"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F812EC" w:rsidRPr="00190D07" w:rsidRDefault="00F812EC" w:rsidP="00D23625">
            <w:pPr>
              <w:spacing w:line="229" w:lineRule="exact"/>
              <w:ind w:left="142"/>
              <w:jc w:val="center"/>
              <w:rPr>
                <w:sz w:val="20"/>
                <w:szCs w:val="20"/>
              </w:rPr>
            </w:pPr>
            <w:r>
              <w:rPr>
                <w:sz w:val="20"/>
                <w:szCs w:val="20"/>
                <w:lang w:val="sv-SE"/>
              </w:rPr>
              <w:t>1..1</w:t>
            </w:r>
          </w:p>
        </w:tc>
      </w:tr>
      <w:tr w:rsidR="00F812EC"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F812EC" w:rsidRPr="00190D07" w:rsidRDefault="00F812EC" w:rsidP="002E0A74">
            <w:pPr>
              <w:spacing w:line="229" w:lineRule="exact"/>
              <w:ind w:left="102"/>
              <w:rPr>
                <w:sz w:val="20"/>
                <w:szCs w:val="20"/>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F812EC" w:rsidRPr="00190D07" w:rsidRDefault="00F812EC"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F812EC" w:rsidRPr="00A7304A" w:rsidRDefault="00F812EC"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F812EC" w:rsidRPr="00190D07" w:rsidRDefault="00F812EC" w:rsidP="00D23625">
            <w:pPr>
              <w:spacing w:line="229" w:lineRule="exact"/>
              <w:ind w:left="142"/>
              <w:jc w:val="center"/>
              <w:rPr>
                <w:sz w:val="20"/>
                <w:szCs w:val="20"/>
              </w:rPr>
            </w:pPr>
            <w:r w:rsidRPr="00A7304A">
              <w:rPr>
                <w:color w:val="FF0000"/>
                <w:sz w:val="20"/>
                <w:szCs w:val="20"/>
                <w:lang w:val="sv-SE"/>
              </w:rPr>
              <w:t>1..1</w:t>
            </w:r>
          </w:p>
        </w:tc>
      </w:tr>
      <w:tr w:rsidR="00F812EC"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F812EC" w:rsidRPr="00190D07" w:rsidRDefault="00F812EC" w:rsidP="0049774B">
            <w:pPr>
              <w:spacing w:line="229" w:lineRule="exact"/>
              <w:ind w:left="102"/>
              <w:rPr>
                <w:spacing w:val="-1"/>
                <w:sz w:val="20"/>
                <w:szCs w:val="20"/>
                <w:lang w:val="sv-SE"/>
              </w:rPr>
            </w:pPr>
            <w:r w:rsidRPr="00190D07">
              <w:rPr>
                <w:sz w:val="20"/>
                <w:szCs w:val="20"/>
                <w:lang w:val="sv-SE"/>
              </w:rPr>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F812EC" w:rsidRPr="00190D07" w:rsidRDefault="00F812EC"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w:t>
            </w:r>
          </w:p>
          <w:p w14:paraId="40054852" w14:textId="77777777" w:rsidR="00F812EC" w:rsidRPr="00190D07" w:rsidRDefault="00F812EC"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F812EC" w:rsidRPr="00190D07" w:rsidRDefault="00F812EC"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F812EC" w:rsidRPr="00190D07" w:rsidRDefault="00F812EC"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F812EC" w:rsidRPr="00190D07" w:rsidRDefault="00F812EC"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F812EC" w:rsidRPr="00190D07" w:rsidRDefault="00F812EC"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F812EC" w:rsidRPr="00190D07" w:rsidRDefault="00F812EC" w:rsidP="002E0A74">
            <w:pPr>
              <w:spacing w:line="229" w:lineRule="exact"/>
              <w:ind w:left="102"/>
              <w:rPr>
                <w:sz w:val="20"/>
                <w:szCs w:val="20"/>
                <w:lang w:val="sv-SE"/>
              </w:rPr>
            </w:pPr>
            <w:r w:rsidRPr="00190D07">
              <w:rPr>
                <w:sz w:val="20"/>
                <w:szCs w:val="20"/>
                <w:lang w:val="sv-SE"/>
              </w:rPr>
              <w:t>Utlämningsintervall enhet.</w:t>
            </w:r>
          </w:p>
          <w:p w14:paraId="7DBB9BC1" w14:textId="77777777" w:rsidR="00F812EC" w:rsidRPr="00190D07" w:rsidRDefault="00F812EC"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F812EC" w:rsidRPr="00190D07" w:rsidRDefault="00F812EC"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F812EC" w:rsidRPr="00190D07" w:rsidRDefault="00F812EC" w:rsidP="002E0A74">
            <w:pPr>
              <w:spacing w:line="229" w:lineRule="exact"/>
              <w:ind w:left="102"/>
              <w:rPr>
                <w:sz w:val="20"/>
                <w:szCs w:val="20"/>
                <w:lang w:val="sv-SE"/>
              </w:rPr>
            </w:pPr>
            <w:r w:rsidRPr="00190D07">
              <w:rPr>
                <w:sz w:val="20"/>
                <w:szCs w:val="20"/>
                <w:lang w:val="sv-SE"/>
              </w:rPr>
              <w:t>Totalmängd.</w:t>
            </w:r>
          </w:p>
          <w:p w14:paraId="458D4955" w14:textId="77777777" w:rsidR="00F812EC" w:rsidRPr="00190D07" w:rsidRDefault="00F812EC"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F812EC" w:rsidRPr="00190D07" w:rsidRDefault="00F812EC"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F812EC" w:rsidRPr="00190D07" w:rsidRDefault="00F812EC" w:rsidP="002E0A74">
            <w:pPr>
              <w:spacing w:line="229" w:lineRule="exact"/>
              <w:ind w:left="102"/>
              <w:rPr>
                <w:sz w:val="20"/>
                <w:szCs w:val="20"/>
                <w:lang w:val="sv-SE"/>
              </w:rPr>
            </w:pPr>
            <w:r w:rsidRPr="00190D07">
              <w:rPr>
                <w:sz w:val="20"/>
                <w:szCs w:val="20"/>
                <w:lang w:val="sv-SE"/>
              </w:rPr>
              <w:t>Förpackningsenhet.</w:t>
            </w:r>
          </w:p>
          <w:p w14:paraId="59D6402B" w14:textId="77777777" w:rsidR="00F812EC" w:rsidRPr="00190D07" w:rsidRDefault="00F812EC"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F812EC" w:rsidRPr="00190D07" w:rsidRDefault="00F812EC"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F812EC" w:rsidRPr="00190D07" w:rsidRDefault="00F812EC"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F812EC" w:rsidRPr="00190D07" w:rsidRDefault="00F812EC" w:rsidP="002E0A74">
            <w:pPr>
              <w:spacing w:line="229" w:lineRule="exact"/>
              <w:ind w:left="102"/>
              <w:rPr>
                <w:sz w:val="20"/>
                <w:szCs w:val="20"/>
                <w:lang w:val="sv-SE"/>
              </w:rPr>
            </w:pPr>
            <w:r w:rsidRPr="00190D07">
              <w:rPr>
                <w:sz w:val="20"/>
                <w:szCs w:val="20"/>
                <w:lang w:val="sv-SE"/>
              </w:rPr>
              <w:t>Distributionssätt.</w:t>
            </w:r>
          </w:p>
          <w:p w14:paraId="22E0E33E" w14:textId="77777777" w:rsidR="00F812EC" w:rsidRPr="00190D07" w:rsidRDefault="00F812EC"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F812EC" w:rsidRPr="00190D07" w:rsidRDefault="00F812EC"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F812EC" w:rsidRPr="00190D07" w:rsidRDefault="00F812EC"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F812EC" w:rsidRPr="00190D07" w:rsidRDefault="00F812EC" w:rsidP="002E0A74">
            <w:pPr>
              <w:spacing w:line="229" w:lineRule="exact"/>
              <w:ind w:left="102"/>
              <w:rPr>
                <w:sz w:val="20"/>
                <w:szCs w:val="20"/>
                <w:lang w:val="sv-SE"/>
              </w:rPr>
            </w:pPr>
            <w:r w:rsidRPr="00190D07">
              <w:rPr>
                <w:sz w:val="20"/>
                <w:szCs w:val="20"/>
                <w:lang w:val="sv-SE"/>
              </w:rPr>
              <w:t>Förskrivare.</w:t>
            </w:r>
          </w:p>
          <w:p w14:paraId="1C42B183" w14:textId="74EC0854" w:rsidR="00F812EC" w:rsidRPr="00190D07" w:rsidRDefault="00F812EC"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F812EC" w:rsidRPr="00A7696A" w:rsidRDefault="00F812EC" w:rsidP="002E0A74">
            <w:pPr>
              <w:tabs>
                <w:tab w:val="left" w:pos="567"/>
              </w:tabs>
              <w:spacing w:line="229" w:lineRule="exact"/>
              <w:ind w:left="102"/>
              <w:rPr>
                <w:sz w:val="20"/>
                <w:szCs w:val="20"/>
                <w:lang w:val="sv-SE"/>
              </w:rPr>
            </w:pPr>
            <w:r>
              <w:rPr>
                <w:sz w:val="20"/>
                <w:szCs w:val="20"/>
                <w:lang w:val="sv-SE"/>
              </w:rPr>
              <w:lastRenderedPageBreak/>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F812EC" w:rsidRPr="00296F37" w:rsidRDefault="00F812EC"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F812EC" w:rsidRPr="00A7696A" w:rsidRDefault="00F812EC"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F812EC" w:rsidRPr="002E0A74" w:rsidRDefault="00F812EC"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F812EC" w:rsidRPr="00A7696A" w:rsidRDefault="00F812EC"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F812EC" w:rsidRPr="00190D07" w:rsidRDefault="00F812EC" w:rsidP="00D23625">
            <w:pPr>
              <w:spacing w:line="229" w:lineRule="exact"/>
              <w:ind w:left="142"/>
              <w:jc w:val="center"/>
              <w:rPr>
                <w:sz w:val="20"/>
                <w:szCs w:val="20"/>
              </w:rPr>
            </w:pPr>
            <w:r w:rsidRPr="004049E0">
              <w:rPr>
                <w:spacing w:val="-1"/>
                <w:sz w:val="20"/>
                <w:szCs w:val="20"/>
              </w:rPr>
              <w:t>1..1</w:t>
            </w:r>
          </w:p>
        </w:tc>
      </w:tr>
      <w:tr w:rsidR="00F812EC"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38740AA8"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F812EC" w:rsidRPr="00A7696A" w:rsidRDefault="00F812EC"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F812EC" w:rsidRPr="00A7696A" w:rsidRDefault="00F812EC"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358BFE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F812EC" w:rsidRPr="00A7696A" w:rsidRDefault="00F812EC"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F812EC" w:rsidRPr="00A7696A" w:rsidRDefault="00F812EC"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F812EC" w:rsidRPr="00A7696A" w:rsidRDefault="00F812EC"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F812EC" w:rsidRPr="00A7696A" w:rsidRDefault="00F812EC"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F812EC" w:rsidRPr="00A7696A" w:rsidRDefault="00F812EC"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F812EC" w:rsidRPr="00A7696A" w:rsidRDefault="00F812EC"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F812EC" w:rsidRPr="00190D07" w:rsidRDefault="00F812EC" w:rsidP="00D23625">
            <w:pPr>
              <w:spacing w:line="229" w:lineRule="exact"/>
              <w:ind w:left="142"/>
              <w:jc w:val="center"/>
              <w:rPr>
                <w:sz w:val="20"/>
                <w:szCs w:val="20"/>
              </w:rPr>
            </w:pPr>
            <w:r w:rsidRPr="004049E0">
              <w:rPr>
                <w:spacing w:val="-1"/>
                <w:sz w:val="20"/>
                <w:szCs w:val="20"/>
              </w:rPr>
              <w:t>0..1</w:t>
            </w:r>
          </w:p>
        </w:tc>
      </w:tr>
      <w:tr w:rsidR="00F812EC"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F812EC" w:rsidRPr="00A7696A" w:rsidRDefault="00F812EC"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F812EC" w:rsidRPr="00190D07" w:rsidRDefault="00F812EC"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F812EC" w:rsidRPr="00A7696A" w:rsidRDefault="00F812EC"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F812EC" w:rsidRPr="00190D07" w:rsidRDefault="00F812EC"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F812EC" w:rsidRPr="00A7696A" w:rsidRDefault="00F812EC"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F812EC" w:rsidRPr="00190D07"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F812EC" w:rsidRPr="00190D07" w:rsidRDefault="00F812EC"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F812EC" w:rsidRPr="00A7696A" w:rsidRDefault="00F812EC"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F812EC" w:rsidRPr="00190D07" w:rsidRDefault="00F812EC" w:rsidP="00D23625">
            <w:pPr>
              <w:spacing w:line="229" w:lineRule="exact"/>
              <w:ind w:left="142"/>
              <w:jc w:val="center"/>
              <w:rPr>
                <w:szCs w:val="20"/>
              </w:rPr>
            </w:pPr>
            <w:r w:rsidRPr="004049E0">
              <w:rPr>
                <w:spacing w:val="-1"/>
                <w:sz w:val="20"/>
                <w:szCs w:val="20"/>
              </w:rPr>
              <w:t>0..1</w:t>
            </w:r>
          </w:p>
        </w:tc>
      </w:tr>
      <w:tr w:rsidR="00F812EC"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F812EC" w:rsidRPr="00190D07" w:rsidRDefault="00F812EC"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F812EC" w:rsidRPr="00190D07" w:rsidRDefault="00F812EC"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F812EC" w:rsidRPr="00190D07" w:rsidRDefault="00F812EC"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F812EC" w:rsidRPr="00A7696A" w:rsidRDefault="00F812EC"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F812EC" w:rsidRPr="00190D07" w:rsidRDefault="00F812EC"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F812EC" w:rsidRPr="00190D07" w:rsidRDefault="00F812EC"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F812EC" w:rsidRPr="00A7696A" w:rsidRDefault="00F812EC"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F812EC" w:rsidRPr="00190D07" w:rsidRDefault="00F812EC" w:rsidP="00D23625">
            <w:pPr>
              <w:spacing w:line="229" w:lineRule="exact"/>
              <w:ind w:left="142"/>
              <w:jc w:val="center"/>
              <w:rPr>
                <w:sz w:val="20"/>
                <w:szCs w:val="20"/>
              </w:rPr>
            </w:pPr>
            <w:r w:rsidRPr="004049E0">
              <w:rPr>
                <w:sz w:val="20"/>
                <w:szCs w:val="20"/>
              </w:rPr>
              <w:t>0..1</w:t>
            </w:r>
          </w:p>
        </w:tc>
      </w:tr>
      <w:tr w:rsidR="00F812EC"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F812EC" w:rsidRPr="00190D07" w:rsidRDefault="00F812EC"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F812EC" w:rsidRPr="00190D07" w:rsidRDefault="00F812EC" w:rsidP="00D23625">
            <w:pPr>
              <w:spacing w:line="229" w:lineRule="exact"/>
              <w:ind w:left="142"/>
              <w:jc w:val="center"/>
              <w:rPr>
                <w:sz w:val="20"/>
                <w:szCs w:val="20"/>
              </w:rPr>
            </w:pPr>
            <w:r w:rsidRPr="00296F37">
              <w:rPr>
                <w:color w:val="FF0000"/>
                <w:spacing w:val="-1"/>
                <w:sz w:val="20"/>
                <w:szCs w:val="20"/>
              </w:rPr>
              <w:t>0..0</w:t>
            </w:r>
          </w:p>
        </w:tc>
      </w:tr>
      <w:tr w:rsidR="00F812EC"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F812EC" w:rsidRPr="00190D07" w:rsidRDefault="00F812EC"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F812EC" w:rsidRPr="00190D07" w:rsidRDefault="00F812EC"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F812EC" w:rsidRPr="00190D07" w:rsidRDefault="00F812EC"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F812EC" w:rsidRPr="00190D07" w:rsidRDefault="00F812EC" w:rsidP="00D23625">
            <w:pPr>
              <w:spacing w:line="229" w:lineRule="exact"/>
              <w:ind w:left="142"/>
              <w:jc w:val="center"/>
              <w:rPr>
                <w:sz w:val="20"/>
                <w:szCs w:val="20"/>
              </w:rPr>
            </w:pPr>
            <w:r w:rsidRPr="00296F37">
              <w:rPr>
                <w:color w:val="FF0000"/>
                <w:spacing w:val="-1"/>
                <w:sz w:val="20"/>
                <w:szCs w:val="20"/>
              </w:rPr>
              <w:t>0..0</w:t>
            </w:r>
          </w:p>
        </w:tc>
      </w:tr>
      <w:tr w:rsidR="00F812EC"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F812EC" w:rsidRPr="00190D07" w:rsidRDefault="00F812EC"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F812EC" w:rsidRPr="00190D07" w:rsidRDefault="00F812EC"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F812EC" w:rsidRPr="00190D07" w:rsidRDefault="00F812EC"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F812EC" w:rsidRPr="00190D07" w:rsidRDefault="00F812EC"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F812EC" w:rsidRPr="00190D07" w:rsidRDefault="00CB32DC" w:rsidP="002E0A74">
            <w:pPr>
              <w:spacing w:line="229" w:lineRule="exact"/>
              <w:ind w:left="102"/>
              <w:rPr>
                <w:sz w:val="20"/>
                <w:szCs w:val="20"/>
                <w:lang w:val="sv-SE"/>
              </w:rPr>
            </w:pPr>
            <w:r>
              <w:rPr>
                <w:sz w:val="20"/>
                <w:szCs w:val="20"/>
                <w:lang w:val="sv-SE"/>
              </w:rPr>
              <w:t>s</w:t>
            </w:r>
            <w:r w:rsidR="00F812EC"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F812EC" w:rsidRPr="00190D07" w:rsidRDefault="00F812EC"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1..1</w:t>
            </w:r>
          </w:p>
        </w:tc>
      </w:tr>
      <w:tr w:rsidR="00F812EC"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F812EC" w:rsidRPr="00190D07" w:rsidRDefault="00F812EC"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F812EC" w:rsidRPr="00190D07" w:rsidRDefault="00F812EC"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F812EC" w:rsidRPr="00190D07" w:rsidRDefault="00F812EC"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F15ED" w:rsidRPr="008F15ED" w:rsidRDefault="00F812EC" w:rsidP="008F15ED">
            <w:pPr>
              <w:spacing w:line="229" w:lineRule="exact"/>
              <w:ind w:left="102"/>
              <w:rPr>
                <w:spacing w:val="-1"/>
                <w:sz w:val="20"/>
                <w:szCs w:val="20"/>
                <w:lang w:val="sv-SE"/>
              </w:rPr>
            </w:pPr>
            <w:r w:rsidRPr="00190D07">
              <w:rPr>
                <w:spacing w:val="-1"/>
                <w:sz w:val="20"/>
                <w:szCs w:val="20"/>
                <w:lang w:val="sv-SE"/>
              </w:rPr>
              <w:t xml:space="preserve">Tillåtna värden: </w:t>
            </w:r>
            <w:r w:rsidR="008F15ED" w:rsidRPr="008F15ED">
              <w:rPr>
                <w:spacing w:val="-1"/>
                <w:sz w:val="20"/>
                <w:szCs w:val="20"/>
                <w:lang w:val="sv-SE"/>
              </w:rPr>
              <w:t>Prescriber, Patient</w:t>
            </w:r>
          </w:p>
          <w:p w14:paraId="32E25D08" w14:textId="7E0FB00F" w:rsidR="00F812EC" w:rsidRPr="00190D07" w:rsidRDefault="00F812EC"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F812EC" w:rsidRPr="00190D07" w:rsidRDefault="00F812EC" w:rsidP="00D23625">
            <w:pPr>
              <w:spacing w:line="229" w:lineRule="exact"/>
              <w:ind w:left="142"/>
              <w:jc w:val="center"/>
              <w:rPr>
                <w:sz w:val="20"/>
                <w:szCs w:val="20"/>
                <w:lang w:val="sv-SE"/>
              </w:rPr>
            </w:pPr>
            <w:r w:rsidRPr="00190D07">
              <w:rPr>
                <w:sz w:val="20"/>
                <w:szCs w:val="20"/>
                <w:lang w:val="sv-SE"/>
              </w:rPr>
              <w:t>0..1</w:t>
            </w:r>
          </w:p>
        </w:tc>
      </w:tr>
      <w:tr w:rsidR="00F812EC"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F812EC" w:rsidRPr="00FE63AF" w:rsidRDefault="00F812EC"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F812EC" w:rsidRPr="00FE63AF" w:rsidRDefault="00F812EC"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F812EC" w:rsidRPr="00FE63AF" w:rsidRDefault="00F812EC"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F812EC" w:rsidRPr="00FE63AF" w:rsidRDefault="00F812EC" w:rsidP="00D23625">
            <w:pPr>
              <w:spacing w:line="229" w:lineRule="exact"/>
              <w:ind w:left="142"/>
              <w:jc w:val="center"/>
              <w:rPr>
                <w:sz w:val="20"/>
                <w:szCs w:val="20"/>
              </w:rPr>
            </w:pPr>
            <w:r w:rsidRPr="00FE63AF">
              <w:rPr>
                <w:sz w:val="20"/>
                <w:szCs w:val="20"/>
              </w:rPr>
              <w:t>0..*</w:t>
            </w:r>
          </w:p>
        </w:tc>
      </w:tr>
      <w:tr w:rsidR="00F812EC"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F812EC" w:rsidRPr="002E0A74" w:rsidRDefault="00F812EC" w:rsidP="00865D61">
            <w:pPr>
              <w:tabs>
                <w:tab w:val="left" w:pos="567"/>
              </w:tabs>
              <w:spacing w:line="229" w:lineRule="exact"/>
              <w:ind w:left="102"/>
              <w:rPr>
                <w:sz w:val="20"/>
                <w:szCs w:val="20"/>
              </w:rPr>
            </w:pPr>
            <w:r>
              <w:rPr>
                <w:sz w:val="20"/>
                <w:szCs w:val="20"/>
              </w:rPr>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F812EC" w:rsidRPr="002E0A74" w:rsidRDefault="00F812EC"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F812EC" w:rsidRPr="00190D07" w:rsidRDefault="00F812EC"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F812EC" w:rsidRPr="00190D07" w:rsidRDefault="00F812EC"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F812EC" w:rsidRPr="00FE63AF" w:rsidRDefault="00F812EC"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F812EC" w:rsidRPr="00FE63AF" w:rsidRDefault="00F812EC" w:rsidP="00D23625">
            <w:pPr>
              <w:spacing w:line="229" w:lineRule="exact"/>
              <w:ind w:left="142"/>
              <w:jc w:val="center"/>
              <w:rPr>
                <w:sz w:val="20"/>
                <w:szCs w:val="20"/>
                <w:lang w:val="sv-SE"/>
              </w:rPr>
            </w:pPr>
            <w:r w:rsidRPr="00190D07">
              <w:rPr>
                <w:sz w:val="20"/>
                <w:szCs w:val="20"/>
                <w:lang w:val="sv-SE"/>
              </w:rPr>
              <w:t>1..1</w:t>
            </w:r>
          </w:p>
        </w:tc>
      </w:tr>
      <w:tr w:rsidR="00F812EC"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F812EC" w:rsidRPr="00FE63AF" w:rsidRDefault="00F812EC"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F812EC" w:rsidRPr="00FE63AF" w:rsidRDefault="00F812EC"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F812EC" w:rsidRPr="00F0601F" w:rsidRDefault="00F812EC" w:rsidP="00D23625">
            <w:pPr>
              <w:spacing w:line="229" w:lineRule="exact"/>
              <w:ind w:left="142"/>
              <w:jc w:val="center"/>
              <w:rPr>
                <w:sz w:val="20"/>
                <w:szCs w:val="20"/>
              </w:rPr>
            </w:pPr>
            <w:r>
              <w:rPr>
                <w:sz w:val="20"/>
                <w:szCs w:val="20"/>
                <w:lang w:val="sv-SE"/>
              </w:rPr>
              <w:t>1..1</w:t>
            </w:r>
          </w:p>
        </w:tc>
      </w:tr>
      <w:tr w:rsidR="00F812EC"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F812EC" w:rsidRPr="00FE63AF" w:rsidRDefault="00F812EC"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F812EC" w:rsidRPr="00FE63AF" w:rsidRDefault="00F812EC"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F812EC" w:rsidRPr="00FE63AF" w:rsidRDefault="00F812EC" w:rsidP="00D23625">
            <w:pPr>
              <w:spacing w:line="229" w:lineRule="exact"/>
              <w:ind w:left="142"/>
              <w:jc w:val="center"/>
              <w:rPr>
                <w:sz w:val="20"/>
                <w:szCs w:val="20"/>
                <w:lang w:val="sv-SE"/>
              </w:rPr>
            </w:pPr>
            <w:r>
              <w:rPr>
                <w:sz w:val="20"/>
                <w:szCs w:val="20"/>
                <w:lang w:val="sv-SE"/>
              </w:rPr>
              <w:t>0..1</w:t>
            </w:r>
          </w:p>
        </w:tc>
      </w:tr>
      <w:tr w:rsidR="00F812EC"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F812EC" w:rsidRPr="00FE63AF" w:rsidRDefault="00F812EC"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F812EC" w:rsidRPr="00FE63AF" w:rsidRDefault="00F812EC"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F812EC" w:rsidRPr="002E0A74" w:rsidRDefault="00F812EC"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F812EC" w:rsidRPr="00F0601F" w:rsidRDefault="00F812EC" w:rsidP="00D23625">
            <w:pPr>
              <w:spacing w:line="229" w:lineRule="exact"/>
              <w:ind w:left="142"/>
              <w:jc w:val="center"/>
              <w:rPr>
                <w:sz w:val="20"/>
                <w:szCs w:val="20"/>
                <w:lang w:val="sv-SE"/>
              </w:rPr>
            </w:pPr>
            <w:r w:rsidRPr="00F0601F">
              <w:rPr>
                <w:sz w:val="20"/>
                <w:szCs w:val="20"/>
                <w:lang w:val="sv-SE"/>
              </w:rPr>
              <w:t>1..1</w:t>
            </w:r>
          </w:p>
        </w:tc>
      </w:tr>
      <w:tr w:rsidR="00F812EC"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F812EC" w:rsidRPr="00865D61" w:rsidRDefault="00F812EC"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F812EC" w:rsidRPr="00865D61" w:rsidRDefault="00F812EC"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F812EC" w:rsidRPr="00865D61" w:rsidRDefault="00F812EC"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F812EC" w:rsidRPr="00865D61" w:rsidRDefault="00F812EC"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F812EC" w:rsidRPr="00865D61" w:rsidRDefault="00F812EC" w:rsidP="00D23625">
            <w:pPr>
              <w:spacing w:line="229" w:lineRule="exact"/>
              <w:ind w:left="142"/>
              <w:jc w:val="center"/>
              <w:rPr>
                <w:sz w:val="20"/>
                <w:szCs w:val="20"/>
                <w:lang w:val="sv-SE"/>
              </w:rPr>
            </w:pPr>
            <w:r w:rsidRPr="00865D61">
              <w:rPr>
                <w:sz w:val="20"/>
                <w:szCs w:val="20"/>
                <w:lang w:val="sv-SE"/>
              </w:rPr>
              <w:t>0..1</w:t>
            </w:r>
          </w:p>
        </w:tc>
      </w:tr>
      <w:tr w:rsidR="00F812EC"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F812EC" w:rsidRPr="00865D61" w:rsidRDefault="00F812EC" w:rsidP="002E0A74">
            <w:pPr>
              <w:tabs>
                <w:tab w:val="left" w:pos="567"/>
              </w:tabs>
              <w:spacing w:line="229" w:lineRule="exact"/>
              <w:ind w:left="102"/>
              <w:rPr>
                <w:sz w:val="20"/>
                <w:szCs w:val="20"/>
                <w:lang w:val="sv-SE"/>
              </w:rPr>
            </w:pPr>
            <w:r w:rsidRPr="00FE63AF">
              <w:rPr>
                <w:sz w:val="20"/>
                <w:szCs w:val="20"/>
                <w:lang w:val="sv-SE"/>
              </w:rPr>
              <w:lastRenderedPageBreak/>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F812EC" w:rsidRPr="00F642D8" w:rsidRDefault="00F812EC"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F812EC" w:rsidRPr="00F642D8" w:rsidRDefault="00F812EC"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F812EC" w:rsidRPr="007C4121" w:rsidRDefault="00F812EC" w:rsidP="00D23625">
            <w:pPr>
              <w:spacing w:line="229" w:lineRule="exact"/>
              <w:ind w:left="142"/>
              <w:jc w:val="center"/>
              <w:rPr>
                <w:sz w:val="20"/>
                <w:szCs w:val="20"/>
                <w:lang w:val="sv-SE"/>
              </w:rPr>
            </w:pPr>
            <w:r w:rsidRPr="007C4121">
              <w:rPr>
                <w:sz w:val="20"/>
                <w:szCs w:val="20"/>
                <w:lang w:val="sv-SE"/>
              </w:rPr>
              <w:t>0..1</w:t>
            </w:r>
          </w:p>
        </w:tc>
      </w:tr>
      <w:tr w:rsidR="00F812EC"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F812EC" w:rsidRPr="004F4091" w:rsidRDefault="00F812EC"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F812EC" w:rsidRPr="00F642D8" w:rsidRDefault="00F812EC"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F812EC" w:rsidRPr="00F642D8" w:rsidRDefault="00F812EC"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F812EC" w:rsidRDefault="00F812EC"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F15ED" w:rsidRPr="00F642D8" w:rsidRDefault="008F15ED"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F812EC" w:rsidRPr="00F642D8" w:rsidRDefault="00F812EC" w:rsidP="00D23625">
            <w:pPr>
              <w:spacing w:line="229" w:lineRule="exact"/>
              <w:ind w:left="142"/>
              <w:jc w:val="center"/>
              <w:rPr>
                <w:spacing w:val="-1"/>
                <w:szCs w:val="20"/>
                <w:lang w:val="sv-SE"/>
              </w:rPr>
            </w:pPr>
            <w:r w:rsidRPr="007C4121">
              <w:rPr>
                <w:sz w:val="20"/>
                <w:szCs w:val="20"/>
                <w:lang w:val="sv-SE"/>
              </w:rPr>
              <w:t>0..1</w:t>
            </w:r>
          </w:p>
        </w:tc>
      </w:tr>
      <w:tr w:rsidR="00F812EC"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F812EC" w:rsidRPr="00F642D8" w:rsidRDefault="00F812EC"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F812EC" w:rsidRPr="00F642D8" w:rsidRDefault="00F812EC"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F812EC" w:rsidRPr="00F642D8" w:rsidRDefault="00F812EC"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F812EC" w:rsidRPr="00F642D8" w:rsidRDefault="00F812EC"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F812EC" w:rsidRPr="00F642D8" w:rsidRDefault="00F812EC"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F812EC" w:rsidRDefault="00F812EC"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F812EC" w:rsidRPr="00296F37" w:rsidRDefault="00F812EC"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F812EC" w:rsidRPr="00F642D8" w:rsidRDefault="00F812EC"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F812EC" w:rsidRPr="00F642D8" w:rsidRDefault="00F812EC" w:rsidP="00D23625">
            <w:pPr>
              <w:spacing w:line="229" w:lineRule="exact"/>
              <w:ind w:left="142"/>
              <w:jc w:val="center"/>
              <w:rPr>
                <w:spacing w:val="-1"/>
                <w:szCs w:val="20"/>
                <w:lang w:val="sv-SE"/>
              </w:rPr>
            </w:pPr>
            <w:r w:rsidRPr="00603348">
              <w:rPr>
                <w:sz w:val="20"/>
                <w:szCs w:val="20"/>
                <w:lang w:val="sv-SE"/>
              </w:rPr>
              <w:t>0..1</w:t>
            </w:r>
          </w:p>
        </w:tc>
      </w:tr>
      <w:tr w:rsidR="00F812EC"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F812EC" w:rsidRDefault="00F812EC"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F812EC" w:rsidRPr="00296F37" w:rsidRDefault="00F812EC"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F812EC" w:rsidRPr="00F642D8" w:rsidRDefault="00F812EC"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F812EC" w:rsidRPr="004049E0" w:rsidRDefault="00F812EC" w:rsidP="00D23625">
            <w:pPr>
              <w:spacing w:line="229" w:lineRule="exact"/>
              <w:ind w:left="142"/>
              <w:jc w:val="center"/>
              <w:rPr>
                <w:spacing w:val="-1"/>
                <w:szCs w:val="20"/>
              </w:rPr>
            </w:pPr>
            <w:r>
              <w:rPr>
                <w:spacing w:val="-1"/>
                <w:sz w:val="20"/>
                <w:szCs w:val="20"/>
              </w:rPr>
              <w:t>1..1</w:t>
            </w:r>
          </w:p>
        </w:tc>
      </w:tr>
      <w:tr w:rsidR="00F812EC"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F812EC" w:rsidRPr="007C4121" w:rsidRDefault="00F812EC"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F812EC" w:rsidRPr="00865D61" w:rsidRDefault="00F812EC"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F812EC" w:rsidRPr="004F4091" w:rsidRDefault="00F812EC"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F812EC" w:rsidRPr="00F0601F" w:rsidRDefault="00F812EC" w:rsidP="00D23625">
            <w:pPr>
              <w:spacing w:line="229" w:lineRule="exact"/>
              <w:ind w:left="142"/>
              <w:jc w:val="center"/>
              <w:rPr>
                <w:szCs w:val="20"/>
              </w:rPr>
            </w:pPr>
            <w:r w:rsidRPr="004049E0">
              <w:rPr>
                <w:spacing w:val="-1"/>
                <w:sz w:val="20"/>
                <w:szCs w:val="20"/>
              </w:rPr>
              <w:t>1..1</w:t>
            </w:r>
          </w:p>
        </w:tc>
      </w:tr>
      <w:tr w:rsidR="00F812EC"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F812EC" w:rsidRPr="004049E0" w:rsidRDefault="00F812EC" w:rsidP="00573261">
            <w:pPr>
              <w:spacing w:line="229" w:lineRule="exact"/>
              <w:ind w:left="102"/>
              <w:rPr>
                <w:rFonts w:cs="Arial"/>
                <w:sz w:val="20"/>
                <w:szCs w:val="20"/>
              </w:rPr>
            </w:pPr>
            <w:r w:rsidRPr="004049E0">
              <w:rPr>
                <w:sz w:val="20"/>
                <w:szCs w:val="20"/>
              </w:rPr>
              <w:t>HSAIdType</w:t>
            </w:r>
          </w:p>
          <w:p w14:paraId="7B0B8FCF"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F812EC" w:rsidRPr="002E0A74" w:rsidRDefault="00F812EC"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F812EC" w:rsidRPr="00FE63AF" w:rsidRDefault="00F812EC"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F812EC" w:rsidRPr="004049E0" w:rsidRDefault="00F812EC" w:rsidP="00573261">
            <w:pPr>
              <w:spacing w:line="226" w:lineRule="exact"/>
              <w:ind w:left="102"/>
              <w:rPr>
                <w:spacing w:val="-1"/>
                <w:sz w:val="20"/>
                <w:szCs w:val="20"/>
              </w:rPr>
            </w:pPr>
            <w:r w:rsidRPr="004049E0">
              <w:rPr>
                <w:spacing w:val="-1"/>
                <w:sz w:val="20"/>
                <w:szCs w:val="20"/>
              </w:rPr>
              <w:t xml:space="preserve">CVType </w:t>
            </w:r>
          </w:p>
          <w:p w14:paraId="4139CA28"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F812EC" w:rsidRPr="00FE63AF" w:rsidRDefault="00F812EC"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00523025" w:rsidRPr="00523025">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F812EC" w:rsidRPr="00FE63AF" w:rsidRDefault="00F812EC"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F812EC" w:rsidRPr="00FE63AF" w:rsidRDefault="00F812EC"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F812EC" w:rsidRPr="00FE63AF" w:rsidRDefault="00F812EC"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F812EC" w:rsidRPr="002E0A74" w:rsidRDefault="00F812EC"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F812EC" w:rsidRPr="00FE63AF" w:rsidRDefault="00F812EC"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F812EC" w:rsidRPr="00FE63AF" w:rsidRDefault="00F812EC"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F812EC" w:rsidRPr="00296F37" w:rsidRDefault="00F812EC"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F812EC" w:rsidRPr="00FE63AF" w:rsidRDefault="00F812EC"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F812EC" w:rsidRDefault="00F812EC"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F812EC" w:rsidRPr="00FE63AF" w:rsidRDefault="00F812EC"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F812EC" w:rsidRDefault="00F812EC"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F812EC" w:rsidRPr="00FE63AF" w:rsidRDefault="00F812EC"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F812EC" w:rsidRPr="00FE63AF" w:rsidRDefault="00F812EC"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F812EC" w:rsidRPr="00F0601F" w:rsidRDefault="00F812EC" w:rsidP="00D23625">
            <w:pPr>
              <w:spacing w:line="229" w:lineRule="exact"/>
              <w:ind w:left="142"/>
              <w:jc w:val="center"/>
              <w:rPr>
                <w:szCs w:val="20"/>
              </w:rPr>
            </w:pPr>
            <w:r w:rsidRPr="004049E0">
              <w:rPr>
                <w:spacing w:val="-1"/>
                <w:sz w:val="20"/>
                <w:szCs w:val="20"/>
              </w:rPr>
              <w:t>0..1</w:t>
            </w:r>
          </w:p>
        </w:tc>
      </w:tr>
      <w:tr w:rsidR="00F812EC"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F812EC" w:rsidRPr="002E0A74" w:rsidRDefault="00F812EC"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F812EC" w:rsidRPr="002E0A74" w:rsidRDefault="00F812EC"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F812EC" w:rsidRPr="00FE63AF" w:rsidRDefault="00F812EC"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F812EC" w:rsidRPr="002E0A74" w:rsidRDefault="00F812EC"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F812EC" w:rsidRDefault="00F812EC"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F812EC" w:rsidRPr="00FE63AF" w:rsidRDefault="00F812EC"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F812EC" w:rsidRPr="00F0601F" w:rsidRDefault="00F812EC" w:rsidP="00D23625">
            <w:pPr>
              <w:spacing w:line="229" w:lineRule="exact"/>
              <w:ind w:left="142"/>
              <w:jc w:val="center"/>
              <w:rPr>
                <w:szCs w:val="20"/>
              </w:rPr>
            </w:pPr>
            <w:r w:rsidRPr="004049E0">
              <w:rPr>
                <w:sz w:val="20"/>
                <w:szCs w:val="20"/>
              </w:rPr>
              <w:t>0..1</w:t>
            </w:r>
          </w:p>
        </w:tc>
      </w:tr>
      <w:tr w:rsidR="00F812EC"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F812EC" w:rsidRPr="002E0A74" w:rsidRDefault="00F812EC" w:rsidP="002E0A74">
            <w:pPr>
              <w:tabs>
                <w:tab w:val="left" w:pos="567"/>
              </w:tabs>
              <w:spacing w:line="229" w:lineRule="exact"/>
              <w:ind w:left="102"/>
              <w:rPr>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F812EC" w:rsidRDefault="00F812EC"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F812EC" w:rsidRPr="002E0A74" w:rsidRDefault="00F812EC"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F812EC" w:rsidRPr="00F0601F" w:rsidRDefault="00F812EC" w:rsidP="00D23625">
            <w:pPr>
              <w:spacing w:line="229" w:lineRule="exact"/>
              <w:ind w:left="142"/>
              <w:jc w:val="center"/>
              <w:rPr>
                <w:szCs w:val="20"/>
              </w:rPr>
            </w:pPr>
            <w:r w:rsidRPr="00296F37">
              <w:rPr>
                <w:color w:val="FF0000"/>
                <w:spacing w:val="-1"/>
                <w:sz w:val="20"/>
                <w:szCs w:val="20"/>
              </w:rPr>
              <w:t>0..0</w:t>
            </w:r>
          </w:p>
        </w:tc>
      </w:tr>
      <w:tr w:rsidR="00F812EC"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F812EC" w:rsidRPr="00FE63AF" w:rsidRDefault="00F812EC" w:rsidP="002E0A74">
            <w:pPr>
              <w:tabs>
                <w:tab w:val="left" w:pos="567"/>
              </w:tabs>
              <w:spacing w:line="229" w:lineRule="exact"/>
              <w:ind w:left="102"/>
              <w:rPr>
                <w:color w:val="FF0000"/>
                <w:sz w:val="20"/>
                <w:szCs w:val="20"/>
              </w:rPr>
            </w:pPr>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F812EC" w:rsidRPr="00FE63AF" w:rsidRDefault="00F812EC"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F812EC" w:rsidRPr="00FE63AF" w:rsidRDefault="00F812EC"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F812EC" w:rsidRPr="00FE63AF" w:rsidRDefault="00F812EC" w:rsidP="00D23625">
            <w:pPr>
              <w:spacing w:line="229" w:lineRule="exact"/>
              <w:ind w:left="142"/>
              <w:jc w:val="center"/>
              <w:rPr>
                <w:color w:val="FF0000"/>
                <w:sz w:val="20"/>
                <w:szCs w:val="20"/>
              </w:rPr>
            </w:pPr>
            <w:r w:rsidRPr="00FE63AF">
              <w:rPr>
                <w:color w:val="FF0000"/>
                <w:sz w:val="20"/>
                <w:szCs w:val="20"/>
              </w:rPr>
              <w:t>0..0</w:t>
            </w:r>
          </w:p>
        </w:tc>
      </w:tr>
      <w:tr w:rsidR="00F812EC"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sidR="00B05AA9">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F812EC" w:rsidRPr="002E0A74" w:rsidRDefault="00F812EC"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F812EC" w:rsidRPr="002E0A74" w:rsidRDefault="00F812EC"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F812EC" w:rsidRPr="002E0A74" w:rsidRDefault="00F812EC" w:rsidP="00966B3B">
            <w:pPr>
              <w:spacing w:line="229" w:lineRule="exact"/>
              <w:ind w:left="102"/>
              <w:rPr>
                <w:spacing w:val="-1"/>
                <w:sz w:val="20"/>
                <w:szCs w:val="20"/>
                <w:lang w:val="sv-SE"/>
              </w:rPr>
            </w:pPr>
          </w:p>
          <w:p w14:paraId="64C0CA44" w14:textId="77777777" w:rsidR="00F812EC" w:rsidRDefault="00F812EC" w:rsidP="00966B3B">
            <w:pPr>
              <w:pStyle w:val="Liststycke"/>
              <w:numPr>
                <w:ilvl w:val="0"/>
                <w:numId w:val="31"/>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merchandise (handelsvara)</w:t>
            </w:r>
          </w:p>
          <w:p w14:paraId="09B58609"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pharmaceuticalItem (läkemedelsartikel)</w:t>
            </w:r>
          </w:p>
          <w:p w14:paraId="13E3BC2C" w14:textId="77777777" w:rsidR="00F812EC" w:rsidRDefault="00F812EC" w:rsidP="00966B3B">
            <w:pPr>
              <w:pStyle w:val="Liststycke"/>
              <w:numPr>
                <w:ilvl w:val="0"/>
                <w:numId w:val="31"/>
              </w:numPr>
              <w:spacing w:line="229" w:lineRule="exact"/>
              <w:rPr>
                <w:spacing w:val="-1"/>
                <w:sz w:val="20"/>
                <w:szCs w:val="20"/>
                <w:lang w:val="sv-SE"/>
              </w:rPr>
            </w:pPr>
            <w:r>
              <w:rPr>
                <w:spacing w:val="-1"/>
                <w:sz w:val="20"/>
                <w:szCs w:val="20"/>
                <w:lang w:val="sv-SE"/>
              </w:rPr>
              <w:t>pharmaceuticalProduct (läkemedelsprodukt)</w:t>
            </w:r>
          </w:p>
          <w:p w14:paraId="419C0D2F" w14:textId="7FABE7C0" w:rsidR="00F812EC" w:rsidRPr="0092063F" w:rsidRDefault="00F812EC" w:rsidP="0092063F">
            <w:pPr>
              <w:pStyle w:val="Liststycke"/>
              <w:numPr>
                <w:ilvl w:val="0"/>
                <w:numId w:val="31"/>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F812EC" w:rsidRPr="002E0A74" w:rsidRDefault="00CB32DC" w:rsidP="00966B3B">
            <w:pPr>
              <w:spacing w:line="229" w:lineRule="exact"/>
              <w:ind w:left="102"/>
              <w:rPr>
                <w:sz w:val="20"/>
                <w:szCs w:val="20"/>
                <w:lang w:val="sv-SE"/>
              </w:rPr>
            </w:pPr>
            <w:r>
              <w:rPr>
                <w:sz w:val="20"/>
                <w:szCs w:val="20"/>
                <w:lang w:val="sv-SE"/>
              </w:rPr>
              <w:t>s</w:t>
            </w:r>
            <w:r w:rsidR="00F812EC"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F812EC" w:rsidRPr="002E0A74" w:rsidRDefault="00F812EC"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F812EC" w:rsidRPr="002E0A74" w:rsidRDefault="00F812EC"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F812EC" w:rsidRPr="002E0A74" w:rsidRDefault="00F812EC"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F812EC" w:rsidRPr="002E0A74" w:rsidRDefault="00F812EC" w:rsidP="00966B3B">
            <w:pPr>
              <w:spacing w:line="229" w:lineRule="exact"/>
              <w:ind w:left="102"/>
              <w:rPr>
                <w:sz w:val="20"/>
                <w:szCs w:val="20"/>
                <w:lang w:val="sv-SE"/>
              </w:rPr>
            </w:pPr>
            <w:r>
              <w:rPr>
                <w:sz w:val="20"/>
                <w:szCs w:val="20"/>
                <w:lang w:val="sv-SE"/>
              </w:rPr>
              <w:t>../</w:t>
            </w:r>
            <w:r w:rsidR="00CB32DC">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F812EC" w:rsidRPr="002E0A74" w:rsidRDefault="00CB32DC" w:rsidP="00966B3B">
            <w:pPr>
              <w:spacing w:line="226"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F812EC" w:rsidRPr="002E0A74" w:rsidRDefault="00F812EC"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F812EC" w:rsidRPr="002E0A74" w:rsidRDefault="00F812EC"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F812EC" w:rsidRPr="002E0A74" w:rsidRDefault="00F812EC"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F812EC" w:rsidRPr="007F6C11" w:rsidRDefault="00F812EC"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F812EC" w:rsidRPr="007F6C11" w:rsidRDefault="00F812EC"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F812EC" w:rsidRPr="007F6C11" w:rsidRDefault="00F812EC"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F812EC" w:rsidRPr="002E0A74" w:rsidRDefault="00F812EC"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F812EC" w:rsidRPr="002E0A74" w:rsidRDefault="00F812EC"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F812EC" w:rsidRPr="002E0A74" w:rsidRDefault="00F812EC"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F812EC" w:rsidRPr="002E0A74" w:rsidRDefault="00F812EC"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1..1</w:t>
            </w:r>
          </w:p>
        </w:tc>
      </w:tr>
      <w:tr w:rsidR="00F812EC"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F812EC" w:rsidRPr="002E0A74" w:rsidRDefault="00F812EC"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F812EC" w:rsidRPr="008C72A2" w:rsidRDefault="00F812EC"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F812EC" w:rsidRPr="008C72A2" w:rsidRDefault="00F812EC"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F812EC" w:rsidRPr="002E0A74" w:rsidRDefault="00F812EC" w:rsidP="00D23625">
            <w:pPr>
              <w:spacing w:line="229" w:lineRule="exact"/>
              <w:ind w:left="142"/>
              <w:jc w:val="center"/>
              <w:rPr>
                <w:szCs w:val="20"/>
              </w:rPr>
            </w:pPr>
            <w:r>
              <w:rPr>
                <w:spacing w:val="-1"/>
                <w:sz w:val="20"/>
                <w:szCs w:val="20"/>
              </w:rPr>
              <w:t>1</w:t>
            </w:r>
            <w:r w:rsidRPr="004049E0">
              <w:rPr>
                <w:spacing w:val="-1"/>
                <w:sz w:val="20"/>
                <w:szCs w:val="20"/>
              </w:rPr>
              <w:t>..1</w:t>
            </w:r>
          </w:p>
        </w:tc>
      </w:tr>
      <w:tr w:rsidR="00F812EC"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F812EC" w:rsidRPr="002E0A74" w:rsidRDefault="00F812EC"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F812EC" w:rsidRPr="002E0A74" w:rsidRDefault="00F812EC"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F812EC" w:rsidRPr="002E0A74" w:rsidRDefault="00F812EC" w:rsidP="00966B3B">
            <w:pPr>
              <w:spacing w:line="229" w:lineRule="exact"/>
              <w:ind w:left="102"/>
              <w:rPr>
                <w:sz w:val="20"/>
                <w:szCs w:val="20"/>
                <w:lang w:val="sv-SE"/>
              </w:rPr>
            </w:pPr>
            <w:r w:rsidRPr="002E0A74">
              <w:rPr>
                <w:sz w:val="20"/>
                <w:szCs w:val="20"/>
                <w:lang w:val="sv-SE"/>
              </w:rPr>
              <w:t>NPL-id.</w:t>
            </w:r>
          </w:p>
          <w:p w14:paraId="30402E25" w14:textId="77777777" w:rsidR="00F812EC" w:rsidRPr="002E0A74" w:rsidRDefault="00F812EC"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F812EC" w:rsidRPr="002E0A74" w:rsidRDefault="00F812EC"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F812EC" w:rsidRPr="00F32347" w:rsidRDefault="00F812EC"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F812EC" w:rsidRPr="00F32347" w:rsidRDefault="00F812EC"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F812EC" w:rsidRPr="00F32347" w:rsidRDefault="00F812EC"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F812EC" w:rsidRPr="002E0A74" w:rsidRDefault="00F812EC"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F812EC" w:rsidRDefault="00F812EC"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F812EC" w:rsidRPr="00F32347" w:rsidRDefault="00F812EC"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F812EC" w:rsidRPr="002E0A74" w:rsidRDefault="00F812EC"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F812EC" w:rsidRPr="002E0A74" w:rsidRDefault="00F812EC" w:rsidP="00966B3B">
            <w:pPr>
              <w:spacing w:line="229" w:lineRule="exact"/>
              <w:ind w:left="102"/>
              <w:rPr>
                <w:sz w:val="20"/>
                <w:szCs w:val="20"/>
                <w:lang w:val="sv-SE"/>
              </w:rPr>
            </w:pPr>
            <w:r w:rsidRPr="002E0A74">
              <w:rPr>
                <w:sz w:val="20"/>
                <w:szCs w:val="20"/>
                <w:lang w:val="sv-SE"/>
              </w:rPr>
              <w:t>ATC-kod.</w:t>
            </w:r>
          </w:p>
          <w:p w14:paraId="16A95100"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F812EC" w:rsidRPr="002E0A74" w:rsidRDefault="00F812EC"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F812EC" w:rsidRPr="002E0A74" w:rsidRDefault="00F812EC" w:rsidP="00966B3B">
            <w:pPr>
              <w:spacing w:line="229" w:lineRule="exact"/>
              <w:ind w:left="102"/>
              <w:rPr>
                <w:sz w:val="20"/>
                <w:szCs w:val="20"/>
              </w:rPr>
            </w:pPr>
            <w:r w:rsidRPr="002E0A74">
              <w:rPr>
                <w:sz w:val="20"/>
                <w:szCs w:val="20"/>
              </w:rPr>
              <w:t xml:space="preserve">1.2.752.129.2.2.3.1.1. </w:t>
            </w:r>
          </w:p>
          <w:p w14:paraId="3E914029" w14:textId="77777777" w:rsidR="00F812EC" w:rsidRPr="002E0A74" w:rsidRDefault="00F812EC"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F812EC" w:rsidRPr="002E0A74" w:rsidRDefault="00F812EC"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F812EC" w:rsidRPr="002E0A74" w:rsidRDefault="00F812EC" w:rsidP="00966B3B">
            <w:pPr>
              <w:spacing w:line="229" w:lineRule="exact"/>
              <w:ind w:left="102"/>
              <w:rPr>
                <w:sz w:val="20"/>
                <w:szCs w:val="20"/>
              </w:rPr>
            </w:pPr>
          </w:p>
          <w:p w14:paraId="04FBF670" w14:textId="77777777" w:rsidR="00F812EC" w:rsidRPr="002E0A74" w:rsidRDefault="00F812EC"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F812EC" w:rsidRPr="002E0A74" w:rsidRDefault="00F812EC" w:rsidP="00D23625">
            <w:pPr>
              <w:spacing w:line="229" w:lineRule="exact"/>
              <w:ind w:left="142"/>
              <w:jc w:val="center"/>
              <w:rPr>
                <w:sz w:val="20"/>
                <w:szCs w:val="20"/>
              </w:rPr>
            </w:pPr>
            <w:r w:rsidRPr="002E0A74">
              <w:rPr>
                <w:sz w:val="20"/>
                <w:szCs w:val="20"/>
              </w:rPr>
              <w:t>0..1</w:t>
            </w:r>
          </w:p>
        </w:tc>
      </w:tr>
      <w:tr w:rsidR="00F812EC"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F812EC" w:rsidRPr="008C72A2" w:rsidRDefault="00F812EC"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1..1</w:t>
            </w:r>
          </w:p>
        </w:tc>
      </w:tr>
      <w:tr w:rsidR="00F812EC"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F812EC" w:rsidRPr="008C72A2" w:rsidRDefault="00F812EC"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F812EC" w:rsidRPr="00B05AA9" w:rsidRDefault="00F812EC" w:rsidP="00D23625">
            <w:pPr>
              <w:spacing w:line="229" w:lineRule="exact"/>
              <w:ind w:left="142"/>
              <w:jc w:val="center"/>
              <w:rPr>
                <w:color w:val="FF0000"/>
                <w:szCs w:val="20"/>
              </w:rPr>
            </w:pPr>
            <w:r w:rsidRPr="00B05AA9">
              <w:rPr>
                <w:color w:val="FF0000"/>
                <w:spacing w:val="-1"/>
                <w:sz w:val="20"/>
                <w:szCs w:val="20"/>
              </w:rPr>
              <w:t>1..1</w:t>
            </w:r>
          </w:p>
        </w:tc>
      </w:tr>
      <w:tr w:rsidR="00F812EC"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F812EC" w:rsidRPr="002E0A74" w:rsidRDefault="00F812EC"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F812EC" w:rsidRPr="008C72A2" w:rsidRDefault="00F812EC"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F812EC" w:rsidRPr="002E0A74" w:rsidRDefault="00F812EC" w:rsidP="00D23625">
            <w:pPr>
              <w:spacing w:line="229" w:lineRule="exact"/>
              <w:ind w:left="142"/>
              <w:jc w:val="center"/>
              <w:rPr>
                <w:szCs w:val="20"/>
              </w:rPr>
            </w:pPr>
            <w:r w:rsidRPr="004049E0">
              <w:rPr>
                <w:spacing w:val="-1"/>
                <w:sz w:val="20"/>
                <w:szCs w:val="20"/>
              </w:rPr>
              <w:t>0..1</w:t>
            </w:r>
          </w:p>
        </w:tc>
      </w:tr>
      <w:tr w:rsidR="00F812EC"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F812EC" w:rsidRPr="002E0A74" w:rsidRDefault="00F812EC"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F812EC" w:rsidRPr="008C72A2" w:rsidRDefault="00F812EC" w:rsidP="00966B3B">
            <w:pPr>
              <w:spacing w:line="229" w:lineRule="exact"/>
              <w:ind w:left="102"/>
              <w:rPr>
                <w:sz w:val="20"/>
                <w:szCs w:val="20"/>
                <w:lang w:val="sv-SE"/>
              </w:rPr>
            </w:pPr>
            <w:r w:rsidRPr="008C72A2">
              <w:rPr>
                <w:sz w:val="20"/>
                <w:szCs w:val="20"/>
                <w:lang w:val="sv-SE"/>
              </w:rPr>
              <w:t>Produktnamn.</w:t>
            </w:r>
          </w:p>
          <w:p w14:paraId="7CBB88BA" w14:textId="77777777" w:rsidR="00F812EC" w:rsidRPr="008C72A2" w:rsidRDefault="00F812EC"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F812EC" w:rsidRPr="002E0A74" w:rsidRDefault="00F812EC" w:rsidP="00D23625">
            <w:pPr>
              <w:spacing w:line="229" w:lineRule="exact"/>
              <w:ind w:left="142"/>
              <w:jc w:val="center"/>
              <w:rPr>
                <w:szCs w:val="20"/>
              </w:rPr>
            </w:pPr>
            <w:r w:rsidRPr="00B05AA9">
              <w:rPr>
                <w:color w:val="FF0000"/>
                <w:spacing w:val="-1"/>
                <w:sz w:val="20"/>
                <w:szCs w:val="20"/>
              </w:rPr>
              <w:t>1..1</w:t>
            </w:r>
          </w:p>
        </w:tc>
      </w:tr>
      <w:tr w:rsidR="00F812EC"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F812EC" w:rsidRPr="002E0A74" w:rsidRDefault="00F812EC"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F812EC" w:rsidRPr="002E0A74" w:rsidRDefault="00F812EC"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F812EC" w:rsidRPr="008C72A2" w:rsidRDefault="00F812EC"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F812EC" w:rsidRPr="00190D07" w:rsidRDefault="00F812EC"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F812EC" w:rsidRPr="00190D07" w:rsidRDefault="00F812EC"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F812EC" w:rsidRPr="00190D07" w:rsidRDefault="00F812EC"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F812EC" w:rsidRPr="00190D07" w:rsidRDefault="00F812EC"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F812EC" w:rsidRPr="002E0A74" w:rsidRDefault="00F812EC"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F812EC" w:rsidRPr="002E0A74" w:rsidRDefault="00F812EC"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F812EC" w:rsidRPr="00190D07" w:rsidRDefault="00F812EC"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F812EC" w:rsidRPr="002E0A74" w:rsidRDefault="00F812EC" w:rsidP="00D23625">
            <w:pPr>
              <w:spacing w:line="229" w:lineRule="exact"/>
              <w:ind w:left="142"/>
              <w:jc w:val="center"/>
              <w:rPr>
                <w:szCs w:val="20"/>
              </w:rPr>
            </w:pPr>
            <w:r w:rsidRPr="003C5FBB">
              <w:rPr>
                <w:sz w:val="20"/>
                <w:szCs w:val="20"/>
                <w:lang w:val="sv-SE"/>
              </w:rPr>
              <w:t>0..1</w:t>
            </w:r>
          </w:p>
        </w:tc>
      </w:tr>
      <w:tr w:rsidR="00F812EC"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F812EC" w:rsidRPr="002E0A74" w:rsidRDefault="00F812EC"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F812EC" w:rsidRPr="002E0A74" w:rsidRDefault="00F812EC"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F812EC" w:rsidRPr="002E0A74" w:rsidRDefault="00F812EC" w:rsidP="00966B3B">
            <w:pPr>
              <w:spacing w:line="229" w:lineRule="exact"/>
              <w:ind w:left="102"/>
              <w:rPr>
                <w:sz w:val="20"/>
                <w:szCs w:val="20"/>
                <w:lang w:val="sv-SE"/>
              </w:rPr>
            </w:pPr>
            <w:r w:rsidRPr="002E0A74">
              <w:rPr>
                <w:sz w:val="20"/>
                <w:szCs w:val="20"/>
                <w:lang w:val="sv-SE"/>
              </w:rPr>
              <w:t>Substansgrupp.</w:t>
            </w:r>
          </w:p>
          <w:p w14:paraId="732849E3"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F812EC" w:rsidRPr="002E0A74" w:rsidRDefault="00F812EC"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F812EC" w:rsidRPr="002E0A74" w:rsidRDefault="00F812EC"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F812EC" w:rsidRPr="002E0A74" w:rsidRDefault="00F812EC"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F812EC" w:rsidRPr="002E0A74" w:rsidRDefault="00F812EC" w:rsidP="00D23625">
            <w:pPr>
              <w:spacing w:line="229" w:lineRule="exact"/>
              <w:ind w:left="142"/>
              <w:jc w:val="center"/>
              <w:rPr>
                <w:strike/>
                <w:sz w:val="20"/>
                <w:szCs w:val="20"/>
                <w:lang w:val="sv-SE"/>
              </w:rPr>
            </w:pPr>
            <w:r w:rsidRPr="002E0A74">
              <w:rPr>
                <w:sz w:val="20"/>
                <w:szCs w:val="20"/>
              </w:rPr>
              <w:t>0..1</w:t>
            </w:r>
          </w:p>
        </w:tc>
      </w:tr>
      <w:tr w:rsidR="00F812EC"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F812EC" w:rsidRPr="00F812EC" w:rsidRDefault="00F812EC"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F812EC" w:rsidRPr="00F812EC" w:rsidRDefault="00F812EC"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F812EC" w:rsidRPr="00F812EC" w:rsidRDefault="00F812EC" w:rsidP="00D23625">
            <w:pPr>
              <w:spacing w:line="229" w:lineRule="exact"/>
              <w:ind w:left="142"/>
              <w:jc w:val="center"/>
              <w:rPr>
                <w:szCs w:val="20"/>
                <w:lang w:val="sv-SE"/>
              </w:rPr>
            </w:pPr>
            <w:r>
              <w:rPr>
                <w:sz w:val="20"/>
                <w:szCs w:val="20"/>
                <w:lang w:val="sv-SE"/>
              </w:rPr>
              <w:t>1..1</w:t>
            </w:r>
          </w:p>
        </w:tc>
      </w:tr>
      <w:tr w:rsidR="00F812EC"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F812EC" w:rsidRPr="00F812EC" w:rsidRDefault="00F812EC"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F812EC" w:rsidRPr="00F812EC" w:rsidRDefault="00F812EC"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F812EC" w:rsidRPr="00F812EC" w:rsidRDefault="00F812EC"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F812EC" w:rsidRPr="002E0A74" w:rsidRDefault="00F812EC" w:rsidP="00D23625">
            <w:pPr>
              <w:spacing w:line="229" w:lineRule="exact"/>
              <w:ind w:left="142"/>
              <w:jc w:val="center"/>
              <w:rPr>
                <w:szCs w:val="20"/>
              </w:rPr>
            </w:pPr>
            <w:r>
              <w:rPr>
                <w:sz w:val="20"/>
                <w:szCs w:val="20"/>
                <w:lang w:val="sv-SE"/>
              </w:rPr>
              <w:t>1..1</w:t>
            </w:r>
          </w:p>
        </w:tc>
      </w:tr>
      <w:tr w:rsidR="00F812EC"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F812EC" w:rsidRPr="002E0A74" w:rsidRDefault="00F812EC" w:rsidP="00966B3B">
            <w:pPr>
              <w:spacing w:line="229" w:lineRule="exact"/>
              <w:ind w:left="102"/>
              <w:rPr>
                <w:sz w:val="20"/>
                <w:szCs w:val="20"/>
                <w:lang w:val="sv-SE"/>
              </w:rPr>
            </w:pPr>
            <w:r>
              <w:rPr>
                <w:sz w:val="20"/>
                <w:szCs w:val="20"/>
                <w:lang w:val="sv-SE"/>
              </w:rPr>
              <w:lastRenderedPageBreak/>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F812EC" w:rsidRPr="002E0A74" w:rsidRDefault="00F812EC"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F812EC" w:rsidRPr="002E0A74" w:rsidRDefault="00F812EC" w:rsidP="00966B3B">
            <w:pPr>
              <w:spacing w:line="229" w:lineRule="exact"/>
              <w:ind w:left="102"/>
              <w:rPr>
                <w:sz w:val="20"/>
                <w:szCs w:val="20"/>
                <w:lang w:val="sv-SE"/>
              </w:rPr>
            </w:pPr>
            <w:r w:rsidRPr="002E0A74">
              <w:rPr>
                <w:sz w:val="20"/>
                <w:szCs w:val="20"/>
                <w:lang w:val="sv-SE"/>
              </w:rPr>
              <w:t>Läkemedelsform.</w:t>
            </w:r>
          </w:p>
          <w:p w14:paraId="3464558D" w14:textId="77777777" w:rsidR="00F812EC" w:rsidRPr="002E0A74" w:rsidRDefault="00F812EC"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F812EC" w:rsidRPr="002E0A74" w:rsidRDefault="00F812EC" w:rsidP="00D23625">
            <w:pPr>
              <w:spacing w:line="229" w:lineRule="exact"/>
              <w:ind w:left="142"/>
              <w:jc w:val="center"/>
              <w:rPr>
                <w:sz w:val="20"/>
                <w:szCs w:val="20"/>
                <w:lang w:val="sv-SE"/>
              </w:rPr>
            </w:pPr>
            <w:r w:rsidRPr="002E0A74">
              <w:rPr>
                <w:sz w:val="20"/>
                <w:szCs w:val="20"/>
              </w:rPr>
              <w:t>0..1</w:t>
            </w:r>
          </w:p>
        </w:tc>
      </w:tr>
      <w:tr w:rsidR="00F812EC"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F812EC" w:rsidRPr="002E0A74" w:rsidRDefault="00F812EC"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F812EC" w:rsidRDefault="00F812EC"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F812EC" w:rsidRPr="00292589" w:rsidRDefault="00F812EC"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F812EC" w:rsidRDefault="00F812EC" w:rsidP="00966B3B">
            <w:pPr>
              <w:spacing w:line="229" w:lineRule="exact"/>
              <w:ind w:left="102"/>
              <w:rPr>
                <w:spacing w:val="-1"/>
                <w:sz w:val="20"/>
                <w:szCs w:val="20"/>
                <w:lang w:val="sv-SE"/>
              </w:rPr>
            </w:pPr>
          </w:p>
          <w:p w14:paraId="3680DF76" w14:textId="3FA0A252" w:rsidR="00F812EC" w:rsidRPr="002E0A74" w:rsidRDefault="00F812EC"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w:t>
            </w:r>
            <w:r>
              <w:rPr>
                <w:spacing w:val="-1"/>
                <w:sz w:val="20"/>
                <w:szCs w:val="20"/>
                <w:lang w:val="sv-SE"/>
              </w:rPr>
              <w:t xml:space="preserve"> villkorsdosering alltid anges.</w:t>
            </w:r>
          </w:p>
          <w:p w14:paraId="09097169" w14:textId="77777777" w:rsidR="00F812EC" w:rsidRPr="002E0A74" w:rsidRDefault="00F812EC"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F812EC" w:rsidRPr="002E0A74" w:rsidRDefault="00F812EC" w:rsidP="00D23625">
            <w:pPr>
              <w:spacing w:line="229" w:lineRule="exact"/>
              <w:ind w:left="142"/>
              <w:jc w:val="center"/>
              <w:rPr>
                <w:spacing w:val="-1"/>
                <w:sz w:val="20"/>
                <w:szCs w:val="20"/>
                <w:lang w:val="sv-SE"/>
              </w:rPr>
            </w:pPr>
            <w:r w:rsidRPr="002E0A74">
              <w:rPr>
                <w:spacing w:val="-1"/>
                <w:sz w:val="20"/>
                <w:szCs w:val="20"/>
                <w:lang w:val="sv-SE"/>
              </w:rPr>
              <w:t>0..*</w:t>
            </w:r>
          </w:p>
        </w:tc>
      </w:tr>
      <w:tr w:rsidR="00F812EC"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F812EC" w:rsidRPr="00757AF3" w:rsidRDefault="00F812EC"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F812EC" w:rsidRPr="00757AF3" w:rsidRDefault="00F812EC"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F812EC" w:rsidRPr="00757AF3" w:rsidRDefault="00F812EC"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F812EC" w:rsidRPr="00757AF3" w:rsidRDefault="00F812EC" w:rsidP="00D23625">
            <w:pPr>
              <w:spacing w:line="229" w:lineRule="exact"/>
              <w:ind w:left="142"/>
              <w:jc w:val="center"/>
              <w:rPr>
                <w:color w:val="FF0000"/>
                <w:sz w:val="20"/>
                <w:szCs w:val="20"/>
                <w:lang w:val="sv-SE"/>
              </w:rPr>
            </w:pPr>
            <w:r w:rsidRPr="00757AF3">
              <w:rPr>
                <w:color w:val="FF0000"/>
                <w:sz w:val="20"/>
                <w:szCs w:val="20"/>
                <w:lang w:val="sv-SE"/>
              </w:rPr>
              <w:t>0..0</w:t>
            </w:r>
          </w:p>
        </w:tc>
      </w:tr>
      <w:tr w:rsidR="00F812EC"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F812EC" w:rsidRPr="00190D07"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F812EC" w:rsidRPr="002E0A74" w:rsidRDefault="00F812EC" w:rsidP="00D23625">
            <w:pPr>
              <w:spacing w:line="229" w:lineRule="exact"/>
              <w:ind w:left="142"/>
              <w:jc w:val="center"/>
              <w:rPr>
                <w:sz w:val="20"/>
                <w:szCs w:val="20"/>
                <w:lang w:val="sv-SE"/>
              </w:rPr>
            </w:pPr>
            <w:r w:rsidRPr="00757AF3">
              <w:rPr>
                <w:color w:val="FF0000"/>
                <w:sz w:val="20"/>
                <w:szCs w:val="20"/>
                <w:lang w:val="sv-SE"/>
              </w:rPr>
              <w:t>0..0</w:t>
            </w:r>
          </w:p>
        </w:tc>
      </w:tr>
      <w:tr w:rsidR="00F812EC"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F812EC" w:rsidRPr="002E0A74" w:rsidRDefault="00F812EC"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F812EC" w:rsidRPr="002E0A74" w:rsidRDefault="00F812EC"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F812EC" w:rsidRPr="002E0A74" w:rsidRDefault="00F812EC"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F812EC" w:rsidRPr="002E0A74" w:rsidRDefault="00F812EC" w:rsidP="00D23625">
            <w:pPr>
              <w:spacing w:line="229" w:lineRule="exact"/>
              <w:ind w:left="142"/>
              <w:jc w:val="center"/>
              <w:rPr>
                <w:sz w:val="20"/>
                <w:szCs w:val="20"/>
                <w:lang w:val="sv-SE"/>
              </w:rPr>
            </w:pPr>
            <w:r w:rsidRPr="00757AF3">
              <w:rPr>
                <w:color w:val="FF0000"/>
                <w:sz w:val="20"/>
                <w:szCs w:val="20"/>
                <w:lang w:val="sv-SE"/>
              </w:rPr>
              <w:t>0..0</w:t>
            </w:r>
          </w:p>
        </w:tc>
      </w:tr>
      <w:tr w:rsidR="00F812EC"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F812EC" w:rsidRPr="002E0A74" w:rsidRDefault="00F812EC" w:rsidP="00966B3B">
            <w:pPr>
              <w:spacing w:line="229" w:lineRule="exact"/>
              <w:ind w:left="102"/>
              <w:rPr>
                <w:color w:val="F79646" w:themeColor="accent6"/>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F812EC" w:rsidRPr="002E0A74" w:rsidRDefault="00F812EC"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F15ED" w:rsidRPr="002E0A74" w:rsidRDefault="008F15ED"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F15ED" w:rsidRDefault="008F15ED"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F15ED" w:rsidRDefault="008F15ED" w:rsidP="008F15ED">
            <w:pPr>
              <w:spacing w:line="229" w:lineRule="exact"/>
              <w:ind w:left="102"/>
              <w:rPr>
                <w:spacing w:val="-1"/>
                <w:sz w:val="20"/>
                <w:szCs w:val="20"/>
                <w:lang w:val="sv-SE"/>
              </w:rPr>
            </w:pPr>
          </w:p>
          <w:p w14:paraId="1FBBC24F" w14:textId="4B628B1B" w:rsidR="00F812EC" w:rsidRPr="002E0A74" w:rsidRDefault="008F15ED"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F812EC" w:rsidRPr="005B0057" w:rsidRDefault="00F812EC"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F812EC" w:rsidRPr="005B0057" w:rsidRDefault="00F812EC"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F812EC" w:rsidRPr="005B0057" w:rsidRDefault="00F812EC" w:rsidP="00966B3B">
            <w:pPr>
              <w:spacing w:line="229" w:lineRule="exact"/>
              <w:ind w:left="102"/>
              <w:rPr>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F812EC" w:rsidRPr="005B0057" w:rsidRDefault="00F812EC"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F812EC" w:rsidRPr="005B0057" w:rsidRDefault="00F812EC"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F812EC" w:rsidRPr="005B0057" w:rsidRDefault="00F812EC"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F812EC" w:rsidRPr="005B0057" w:rsidRDefault="00F812EC"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F812EC" w:rsidRPr="005B0057" w:rsidRDefault="00F812EC"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F812EC" w:rsidRPr="005B0057" w:rsidRDefault="00F812EC" w:rsidP="00D23625">
            <w:pPr>
              <w:spacing w:line="229" w:lineRule="exact"/>
              <w:ind w:left="142"/>
              <w:jc w:val="center"/>
              <w:rPr>
                <w:sz w:val="20"/>
                <w:szCs w:val="20"/>
                <w:lang w:val="sv-SE"/>
              </w:rPr>
            </w:pPr>
            <w:r w:rsidRPr="00335941">
              <w:rPr>
                <w:sz w:val="20"/>
                <w:szCs w:val="20"/>
                <w:lang w:val="sv-SE"/>
              </w:rPr>
              <w:t>0..1</w:t>
            </w:r>
          </w:p>
        </w:tc>
      </w:tr>
      <w:tr w:rsidR="00F812EC"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F812EC" w:rsidRPr="002E0A74" w:rsidRDefault="00F812EC"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F812EC" w:rsidRPr="002E0A74" w:rsidRDefault="00F812EC"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F812EC" w:rsidRPr="002E0A74" w:rsidRDefault="00F812EC"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F812EC" w:rsidRPr="002E0A74" w:rsidRDefault="00F812EC"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F812EC" w:rsidRPr="002E0A74" w:rsidRDefault="00F812EC" w:rsidP="00966B3B">
            <w:pPr>
              <w:spacing w:line="229" w:lineRule="exact"/>
              <w:ind w:left="102"/>
              <w:rPr>
                <w:spacing w:val="-1"/>
                <w:sz w:val="20"/>
                <w:szCs w:val="20"/>
                <w:lang w:val="sv-SE"/>
              </w:rPr>
            </w:pPr>
          </w:p>
          <w:p w14:paraId="27A4D162" w14:textId="77777777" w:rsidR="00F812EC" w:rsidRPr="002E0A74" w:rsidRDefault="00F812EC"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F812EC" w:rsidRPr="002E0A74" w:rsidRDefault="00F812EC"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F812EC" w:rsidRPr="002E0A74" w:rsidRDefault="00F812EC"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F812EC"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F812EC" w:rsidRPr="002E0A74" w:rsidRDefault="00F812EC"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sidR="00B05AA9">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F812EC" w:rsidRPr="002E0A74" w:rsidRDefault="00CB32DC" w:rsidP="00966B3B">
            <w:pPr>
              <w:spacing w:line="229" w:lineRule="exact"/>
              <w:ind w:left="102"/>
              <w:rPr>
                <w:spacing w:val="-1"/>
                <w:sz w:val="20"/>
                <w:szCs w:val="20"/>
                <w:lang w:val="sv-SE"/>
              </w:rPr>
            </w:pPr>
            <w:r>
              <w:rPr>
                <w:spacing w:val="-1"/>
                <w:sz w:val="20"/>
                <w:szCs w:val="20"/>
                <w:lang w:val="sv-SE"/>
              </w:rPr>
              <w:t>s</w:t>
            </w:r>
            <w:r w:rsidR="00F812EC"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F812EC" w:rsidRPr="002E0A74" w:rsidRDefault="00F812EC"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F812EC" w:rsidRPr="002E0A74" w:rsidRDefault="00F812EC" w:rsidP="00D23625">
            <w:pPr>
              <w:spacing w:line="229" w:lineRule="exact"/>
              <w:ind w:left="142"/>
              <w:jc w:val="center"/>
              <w:rPr>
                <w:sz w:val="20"/>
                <w:szCs w:val="20"/>
                <w:lang w:val="sv-SE"/>
              </w:rPr>
            </w:pPr>
            <w:r w:rsidRPr="002E0A74">
              <w:rPr>
                <w:sz w:val="20"/>
                <w:szCs w:val="20"/>
                <w:lang w:val="sv-SE"/>
              </w:rPr>
              <w:t>0..1</w:t>
            </w:r>
          </w:p>
        </w:tc>
      </w:tr>
      <w:tr w:rsidR="00270378"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270378" w:rsidRPr="00270378" w:rsidRDefault="00270378"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270378" w:rsidRPr="00270378" w:rsidRDefault="00270378"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270378" w:rsidRDefault="00270378"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270378" w:rsidRPr="00270378" w:rsidRDefault="00270378" w:rsidP="00D23625">
            <w:pPr>
              <w:spacing w:line="229" w:lineRule="exact"/>
              <w:ind w:left="142"/>
              <w:jc w:val="center"/>
              <w:rPr>
                <w:sz w:val="20"/>
                <w:szCs w:val="20"/>
                <w:lang w:val="sv-SE"/>
              </w:rPr>
            </w:pPr>
            <w:r w:rsidRPr="00270378">
              <w:rPr>
                <w:sz w:val="20"/>
                <w:szCs w:val="20"/>
                <w:lang w:val="sv-SE"/>
              </w:rPr>
              <w:t>0..1</w:t>
            </w:r>
          </w:p>
        </w:tc>
      </w:tr>
      <w:tr w:rsidR="00270378"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270378" w:rsidRPr="00270378" w:rsidRDefault="00270378"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270378" w:rsidRPr="009F3823" w:rsidRDefault="00270378"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270378" w:rsidRPr="00D77564"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270378" w:rsidRPr="00D77564" w:rsidRDefault="00270378" w:rsidP="00D23625">
            <w:pPr>
              <w:spacing w:line="229" w:lineRule="exact"/>
              <w:ind w:left="142"/>
              <w:jc w:val="center"/>
              <w:rPr>
                <w:szCs w:val="20"/>
                <w:lang w:val="sv-SE"/>
              </w:rPr>
            </w:pPr>
            <w:r>
              <w:rPr>
                <w:sz w:val="20"/>
                <w:szCs w:val="20"/>
                <w:lang w:val="sv-SE"/>
              </w:rPr>
              <w:t>0..1</w:t>
            </w:r>
          </w:p>
        </w:tc>
      </w:tr>
      <w:tr w:rsidR="00270378"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270378" w:rsidRPr="00D77564" w:rsidRDefault="00270378" w:rsidP="00F57D18">
            <w:pPr>
              <w:spacing w:line="229" w:lineRule="exact"/>
              <w:ind w:left="102"/>
              <w:rPr>
                <w:szCs w:val="20"/>
                <w:lang w:val="sv-SE"/>
              </w:rPr>
            </w:pPr>
            <w:r w:rsidRPr="00270378">
              <w:rPr>
                <w:sz w:val="20"/>
                <w:szCs w:val="20"/>
                <w:lang w:val="sv-SE"/>
              </w:rPr>
              <w:lastRenderedPageBreak/>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270378" w:rsidRPr="00D77564" w:rsidRDefault="00270378"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270378" w:rsidRPr="00D77564" w:rsidRDefault="00270378"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270378" w:rsidRPr="00D77564" w:rsidRDefault="00270378"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270378" w:rsidRPr="009F3823" w:rsidRDefault="00270378"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270378" w:rsidRPr="00F812EC" w:rsidRDefault="00270378"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270378" w:rsidRPr="00F812EC" w:rsidRDefault="00270378"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270378" w:rsidRPr="00F812EC" w:rsidRDefault="00270378" w:rsidP="00D23625">
            <w:pPr>
              <w:spacing w:line="229" w:lineRule="exact"/>
              <w:ind w:left="142"/>
              <w:jc w:val="center"/>
              <w:rPr>
                <w:szCs w:val="20"/>
                <w:lang w:val="sv-SE"/>
              </w:rPr>
            </w:pPr>
            <w:r>
              <w:rPr>
                <w:sz w:val="20"/>
                <w:szCs w:val="20"/>
                <w:lang w:val="sv-SE"/>
              </w:rPr>
              <w:t>1..1</w:t>
            </w:r>
          </w:p>
        </w:tc>
      </w:tr>
      <w:tr w:rsidR="00270378"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270378" w:rsidRPr="00F812EC" w:rsidRDefault="00270378"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270378" w:rsidRPr="00F812EC" w:rsidRDefault="00270378"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270378" w:rsidRPr="002F5563"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270378" w:rsidRPr="009F3823" w:rsidRDefault="00270378"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270378" w:rsidRDefault="00270378" w:rsidP="00F57D18">
            <w:pPr>
              <w:spacing w:line="229" w:lineRule="exact"/>
              <w:ind w:left="102"/>
              <w:rPr>
                <w:spacing w:val="-1"/>
                <w:sz w:val="20"/>
                <w:szCs w:val="20"/>
                <w:lang w:val="sv-SE"/>
              </w:rPr>
            </w:pPr>
            <w:r>
              <w:rPr>
                <w:spacing w:val="-1"/>
                <w:sz w:val="20"/>
                <w:szCs w:val="20"/>
                <w:lang w:val="sv-SE"/>
              </w:rPr>
              <w:t>Perioddosering.</w:t>
            </w:r>
          </w:p>
          <w:p w14:paraId="0874B671"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270378" w:rsidRPr="00D77564" w:rsidRDefault="00270378"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270378" w:rsidRPr="00D77564" w:rsidRDefault="00270378"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270378" w:rsidRPr="009F3823" w:rsidRDefault="00270378"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270378" w:rsidRPr="009F3823" w:rsidRDefault="00270378"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270378" w:rsidRPr="009F3823" w:rsidRDefault="00270378"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270378" w:rsidRPr="009F3823"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270378" w:rsidRPr="009F3823" w:rsidRDefault="00270378"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270378"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270378" w:rsidRPr="009F3823"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270378" w:rsidRPr="00F812EC" w:rsidRDefault="00270378"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270378" w:rsidRPr="009F3823" w:rsidRDefault="00270378"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270378" w:rsidRDefault="00270378"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270378" w:rsidRPr="00270378" w:rsidRDefault="00270378"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270378" w:rsidRPr="009F3823" w:rsidRDefault="00270378"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270378" w:rsidRPr="009F3823" w:rsidRDefault="00270378"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270378" w:rsidRPr="009F3823" w:rsidRDefault="00270378"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270378" w:rsidRPr="009F3823" w:rsidRDefault="00270378"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270378" w:rsidRPr="009F3823" w:rsidRDefault="00270378"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270378" w:rsidRPr="00F812EC" w:rsidRDefault="00270378"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270378" w:rsidRPr="009F3823" w:rsidRDefault="00270378"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270378" w:rsidRPr="00270378" w:rsidRDefault="00270378"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270378" w:rsidRPr="009F3823" w:rsidRDefault="00270378" w:rsidP="00D23625">
            <w:pPr>
              <w:spacing w:line="229" w:lineRule="exact"/>
              <w:ind w:left="142"/>
              <w:jc w:val="center"/>
              <w:rPr>
                <w:sz w:val="20"/>
                <w:szCs w:val="20"/>
              </w:rPr>
            </w:pPr>
            <w:r w:rsidRPr="009F3823">
              <w:rPr>
                <w:sz w:val="20"/>
                <w:szCs w:val="20"/>
              </w:rPr>
              <w:t>1..*</w:t>
            </w:r>
          </w:p>
        </w:tc>
      </w:tr>
      <w:tr w:rsidR="00270378"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270378" w:rsidRPr="009F3823"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270378" w:rsidRPr="00270378"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270378" w:rsidRPr="00166457" w:rsidRDefault="00270378"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270378" w:rsidRPr="00166457" w:rsidRDefault="00270378"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270378" w:rsidRPr="00D77564" w:rsidRDefault="00270378"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270378" w:rsidRPr="00166457" w:rsidRDefault="00270378" w:rsidP="00D23625">
            <w:pPr>
              <w:spacing w:line="229" w:lineRule="exact"/>
              <w:ind w:left="142"/>
              <w:jc w:val="center"/>
              <w:rPr>
                <w:szCs w:val="20"/>
                <w:lang w:val="sv-SE"/>
              </w:rPr>
            </w:pPr>
            <w:r>
              <w:rPr>
                <w:sz w:val="20"/>
                <w:szCs w:val="20"/>
                <w:lang w:val="sv-SE"/>
              </w:rPr>
              <w:t>0..1</w:t>
            </w:r>
          </w:p>
        </w:tc>
      </w:tr>
      <w:tr w:rsidR="00270378"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270378" w:rsidRPr="00166457" w:rsidRDefault="00270378"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166457">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270378" w:rsidRPr="00166457" w:rsidRDefault="00270378"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270378" w:rsidRPr="00166457" w:rsidRDefault="00270378" w:rsidP="00D23625">
            <w:pPr>
              <w:spacing w:line="229" w:lineRule="exact"/>
              <w:ind w:left="142"/>
              <w:jc w:val="center"/>
              <w:rPr>
                <w:szCs w:val="20"/>
                <w:lang w:val="sv-SE"/>
              </w:rPr>
            </w:pPr>
            <w:r>
              <w:rPr>
                <w:sz w:val="20"/>
                <w:szCs w:val="20"/>
                <w:lang w:val="sv-SE"/>
              </w:rPr>
              <w:t>1..1</w:t>
            </w:r>
          </w:p>
        </w:tc>
      </w:tr>
      <w:tr w:rsidR="00270378"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270378" w:rsidRPr="008F15ED" w:rsidRDefault="00270378"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270378" w:rsidRPr="009F3823" w:rsidRDefault="00270378"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270378" w:rsidRPr="008F15ED" w:rsidRDefault="00270378"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270378" w:rsidRPr="009F3823" w:rsidRDefault="00270378"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270378" w:rsidRPr="00F812EC" w:rsidRDefault="00270378"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270378" w:rsidRPr="009F3823" w:rsidRDefault="00270378"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270378" w:rsidRDefault="00270378" w:rsidP="00B0471C">
            <w:pPr>
              <w:spacing w:line="229" w:lineRule="exact"/>
              <w:ind w:left="141"/>
              <w:rPr>
                <w:spacing w:val="-1"/>
                <w:sz w:val="20"/>
                <w:szCs w:val="20"/>
                <w:lang w:val="sv-SE"/>
              </w:rPr>
            </w:pPr>
            <w:r>
              <w:rPr>
                <w:spacing w:val="-1"/>
                <w:sz w:val="20"/>
                <w:szCs w:val="20"/>
                <w:lang w:val="sv-SE"/>
              </w:rPr>
              <w:t>Rampdosering.</w:t>
            </w:r>
          </w:p>
          <w:p w14:paraId="65CEEA4E" w14:textId="77777777" w:rsidR="00270378" w:rsidRPr="00270378" w:rsidRDefault="00270378"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003C0D91">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270378" w:rsidRPr="00D77564" w:rsidRDefault="00270378"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270378" w:rsidRPr="00D77564" w:rsidRDefault="00270378"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270378" w:rsidRPr="00D77564" w:rsidRDefault="00270378" w:rsidP="00D23625">
            <w:pPr>
              <w:spacing w:line="229" w:lineRule="exact"/>
              <w:ind w:left="142"/>
              <w:jc w:val="center"/>
              <w:rPr>
                <w:sz w:val="20"/>
                <w:szCs w:val="20"/>
                <w:lang w:val="sv-SE"/>
              </w:rPr>
            </w:pPr>
            <w:r>
              <w:rPr>
                <w:sz w:val="20"/>
                <w:szCs w:val="20"/>
                <w:lang w:val="sv-SE"/>
              </w:rPr>
              <w:t>1..1</w:t>
            </w:r>
          </w:p>
        </w:tc>
      </w:tr>
      <w:tr w:rsidR="00270378"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270378" w:rsidRPr="009F3823" w:rsidRDefault="00270378"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003C0D91">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270378" w:rsidRDefault="00270378"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270378" w:rsidRPr="00D77564" w:rsidRDefault="003C0D91"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270378" w:rsidRPr="009F3823" w:rsidRDefault="003C0D91" w:rsidP="00D23625">
            <w:pPr>
              <w:spacing w:line="229" w:lineRule="exact"/>
              <w:ind w:left="142"/>
              <w:jc w:val="center"/>
              <w:rPr>
                <w:szCs w:val="20"/>
              </w:rPr>
            </w:pPr>
            <w:r>
              <w:rPr>
                <w:sz w:val="20"/>
                <w:szCs w:val="20"/>
                <w:lang w:val="sv-SE"/>
              </w:rPr>
              <w:t>1</w:t>
            </w:r>
            <w:r w:rsidR="00270378">
              <w:rPr>
                <w:sz w:val="20"/>
                <w:szCs w:val="20"/>
                <w:lang w:val="sv-SE"/>
              </w:rPr>
              <w:t>..1</w:t>
            </w:r>
          </w:p>
        </w:tc>
      </w:tr>
      <w:tr w:rsidR="00270378"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270378" w:rsidRDefault="00270378"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270378" w:rsidRPr="00D77564" w:rsidRDefault="00270378"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270378" w:rsidRPr="00D77564" w:rsidRDefault="00270378"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270378" w:rsidRPr="00F812EC" w:rsidRDefault="00270378"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270378"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270378" w:rsidRDefault="00270378"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270378" w:rsidRPr="009F3823" w:rsidRDefault="00270378"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270378" w:rsidRPr="009F3823" w:rsidRDefault="00270378"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270378" w:rsidRDefault="00270378"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270378" w:rsidRPr="00F812EC" w:rsidRDefault="00270378"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270378" w:rsidRPr="00D77564" w:rsidRDefault="00270378" w:rsidP="00D23625">
            <w:pPr>
              <w:spacing w:line="229" w:lineRule="exact"/>
              <w:ind w:left="142"/>
              <w:jc w:val="center"/>
              <w:rPr>
                <w:szCs w:val="20"/>
              </w:rPr>
            </w:pPr>
            <w:r>
              <w:rPr>
                <w:sz w:val="20"/>
                <w:szCs w:val="20"/>
                <w:lang w:val="sv-SE"/>
              </w:rPr>
              <w:t>1..1</w:t>
            </w:r>
          </w:p>
        </w:tc>
      </w:tr>
      <w:tr w:rsidR="00270378"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270378" w:rsidRPr="009F3823" w:rsidRDefault="00270378"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DE0316" w:rsidRPr="00D77564" w:rsidRDefault="00DE0316" w:rsidP="005C3B9C">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DE0316" w:rsidRPr="009F3823" w:rsidRDefault="00DE0316"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DE0316" w:rsidRPr="00F812EC" w:rsidRDefault="00DE0316"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DE0316" w:rsidRPr="002F5563"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DE0316" w:rsidRDefault="00DE0316" w:rsidP="005C3B9C">
            <w:pPr>
              <w:spacing w:line="229" w:lineRule="exact"/>
              <w:ind w:left="102"/>
              <w:rPr>
                <w:spacing w:val="-1"/>
                <w:sz w:val="20"/>
                <w:szCs w:val="20"/>
                <w:lang w:val="sv-SE"/>
              </w:rPr>
            </w:pPr>
            <w:r>
              <w:rPr>
                <w:spacing w:val="-1"/>
                <w:sz w:val="20"/>
                <w:szCs w:val="20"/>
                <w:lang w:val="sv-SE"/>
              </w:rPr>
              <w:t>Perioddosering.</w:t>
            </w:r>
          </w:p>
          <w:p w14:paraId="702BFA96"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DE0316" w:rsidRPr="00D77564" w:rsidRDefault="00DE0316"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DE0316" w:rsidRPr="00D77564" w:rsidRDefault="00DE0316"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DE0316" w:rsidRPr="009F3823" w:rsidRDefault="00DE0316"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DE0316" w:rsidRPr="009F3823" w:rsidRDefault="00DE0316"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DE0316" w:rsidRPr="00F812EC" w:rsidRDefault="00DE0316"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DE0316" w:rsidRPr="00270378" w:rsidRDefault="00DE0316"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DE0316" w:rsidRPr="00270378" w:rsidRDefault="00DE0316"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DE0316" w:rsidRPr="00D77564" w:rsidRDefault="00DE0316"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DE0316" w:rsidRPr="00D77564" w:rsidRDefault="00DE0316"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DE0316" w:rsidRPr="00F812EC" w:rsidRDefault="00DE0316"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DE0316" w:rsidRPr="001E0FCA" w:rsidRDefault="00DE0316" w:rsidP="00D23625">
            <w:pPr>
              <w:spacing w:line="229" w:lineRule="exact"/>
              <w:ind w:left="142"/>
              <w:jc w:val="center"/>
              <w:rPr>
                <w:color w:val="FF0000"/>
                <w:sz w:val="20"/>
                <w:szCs w:val="20"/>
              </w:rPr>
            </w:pPr>
            <w:commentRangeStart w:id="141"/>
            <w:r w:rsidRPr="001E0FCA">
              <w:rPr>
                <w:color w:val="FF0000"/>
                <w:sz w:val="20"/>
                <w:szCs w:val="20"/>
              </w:rPr>
              <w:t>0..0</w:t>
            </w:r>
            <w:commentRangeEnd w:id="141"/>
            <w:r>
              <w:rPr>
                <w:rStyle w:val="Kommentarsreferens"/>
                <w:rFonts w:ascii="Arial" w:eastAsia="ヒラギノ角ゴ Pro W3" w:hAnsi="Arial" w:cs="Times New Roman"/>
                <w:i/>
                <w:color w:val="000000"/>
                <w:lang w:val="en-GB"/>
              </w:rPr>
              <w:commentReference w:id="141"/>
            </w:r>
          </w:p>
        </w:tc>
      </w:tr>
      <w:tr w:rsidR="00DE0316"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0BF6397C"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DE0316" w:rsidRDefault="00DE0316" w:rsidP="005C3B9C">
            <w:pPr>
              <w:spacing w:line="229" w:lineRule="exact"/>
              <w:ind w:left="102"/>
              <w:rPr>
                <w:sz w:val="20"/>
                <w:szCs w:val="20"/>
              </w:rPr>
            </w:pPr>
            <w:r w:rsidRPr="009F3823">
              <w:rPr>
                <w:sz w:val="20"/>
                <w:szCs w:val="20"/>
              </w:rPr>
              <w:t>TimeStampType</w:t>
            </w:r>
          </w:p>
          <w:p w14:paraId="7C4813EC"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DE0316" w:rsidRPr="00D77564" w:rsidRDefault="00DE0316" w:rsidP="005C3B9C">
            <w:pPr>
              <w:autoSpaceDE w:val="0"/>
              <w:autoSpaceDN w:val="0"/>
              <w:adjustRightInd w:val="0"/>
              <w:rPr>
                <w:rFonts w:cs="Helvetica"/>
                <w:sz w:val="20"/>
                <w:szCs w:val="20"/>
                <w:lang w:val="sv-SE"/>
              </w:rPr>
            </w:pPr>
          </w:p>
          <w:p w14:paraId="231F174E" w14:textId="77777777" w:rsidR="00DE0316" w:rsidRPr="00D77564" w:rsidRDefault="00DE0316" w:rsidP="005C3B9C">
            <w:pPr>
              <w:autoSpaceDE w:val="0"/>
              <w:autoSpaceDN w:val="0"/>
              <w:adjustRightInd w:val="0"/>
              <w:rPr>
                <w:rFonts w:cs="Helvetica"/>
                <w:sz w:val="20"/>
                <w:szCs w:val="20"/>
                <w:lang w:val="sv-SE"/>
              </w:rPr>
            </w:pPr>
          </w:p>
          <w:p w14:paraId="7ACDBF08"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2EE2C28B"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DE0316" w:rsidRPr="00D77564" w:rsidRDefault="00DE0316"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270378" w:rsidRPr="009F3823" w:rsidRDefault="006D483F"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270378" w:rsidRPr="00D77564" w:rsidRDefault="00270378"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270378" w:rsidRPr="00D77564" w:rsidRDefault="00270378" w:rsidP="00D23625">
            <w:pPr>
              <w:spacing w:line="229" w:lineRule="exact"/>
              <w:ind w:left="142"/>
              <w:jc w:val="center"/>
              <w:rPr>
                <w:sz w:val="20"/>
                <w:szCs w:val="20"/>
                <w:lang w:val="sv-SE"/>
              </w:rPr>
            </w:pPr>
            <w:r w:rsidRPr="000423F4">
              <w:rPr>
                <w:sz w:val="20"/>
                <w:szCs w:val="20"/>
                <w:lang w:val="sv-SE"/>
              </w:rPr>
              <w:t>1..1</w:t>
            </w:r>
          </w:p>
        </w:tc>
      </w:tr>
      <w:tr w:rsidR="00DE0316"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DE0316" w:rsidRPr="001E0FCA"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DE0316" w:rsidRPr="001E0FCA" w:rsidRDefault="00DE0316"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DE0316" w:rsidRDefault="00DE0316"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DE0316" w:rsidRPr="00270378" w:rsidRDefault="00DE0316" w:rsidP="00D23625">
            <w:pPr>
              <w:spacing w:line="229" w:lineRule="exact"/>
              <w:ind w:left="142"/>
              <w:jc w:val="center"/>
              <w:rPr>
                <w:sz w:val="20"/>
                <w:szCs w:val="20"/>
                <w:lang w:val="sv-SE"/>
              </w:rPr>
            </w:pPr>
            <w:r w:rsidRPr="00270378">
              <w:rPr>
                <w:sz w:val="20"/>
                <w:szCs w:val="20"/>
                <w:lang w:val="sv-SE"/>
              </w:rPr>
              <w:t>0..1</w:t>
            </w:r>
          </w:p>
        </w:tc>
      </w:tr>
      <w:tr w:rsidR="00DE0316"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DE0316" w:rsidRPr="00270378"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DE0316" w:rsidRPr="009F3823" w:rsidRDefault="00DE0316"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DE0316" w:rsidRPr="009F3823"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DE0316" w:rsidRPr="00D77564" w:rsidRDefault="00DE0316" w:rsidP="00D23625">
            <w:pPr>
              <w:spacing w:line="229" w:lineRule="exact"/>
              <w:ind w:left="142"/>
              <w:jc w:val="center"/>
              <w:rPr>
                <w:szCs w:val="20"/>
                <w:lang w:val="sv-SE"/>
              </w:rPr>
            </w:pPr>
            <w:r>
              <w:rPr>
                <w:sz w:val="20"/>
                <w:szCs w:val="20"/>
                <w:lang w:val="sv-SE"/>
              </w:rPr>
              <w:t>0..1</w:t>
            </w:r>
          </w:p>
        </w:tc>
      </w:tr>
      <w:tr w:rsidR="00DE0316"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DE0316" w:rsidRPr="00D77564"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DE0316" w:rsidRPr="00D77564" w:rsidRDefault="00DE0316"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DE0316" w:rsidRPr="00D77564" w:rsidRDefault="00DE0316"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DE0316" w:rsidRPr="00D77564" w:rsidRDefault="00DE0316"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DE0316" w:rsidRPr="009F3823" w:rsidRDefault="00DE0316"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DE0316" w:rsidRPr="00F812EC" w:rsidRDefault="00DE0316"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DE0316" w:rsidRPr="00F812EC" w:rsidRDefault="00DE0316"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DE0316" w:rsidRPr="00F812EC" w:rsidRDefault="00DE0316" w:rsidP="00D23625">
            <w:pPr>
              <w:spacing w:line="229" w:lineRule="exact"/>
              <w:ind w:left="142"/>
              <w:jc w:val="center"/>
              <w:rPr>
                <w:szCs w:val="20"/>
                <w:lang w:val="sv-SE"/>
              </w:rPr>
            </w:pPr>
            <w:r>
              <w:rPr>
                <w:sz w:val="20"/>
                <w:szCs w:val="20"/>
                <w:lang w:val="sv-SE"/>
              </w:rPr>
              <w:t>1..1</w:t>
            </w:r>
          </w:p>
        </w:tc>
      </w:tr>
      <w:tr w:rsidR="00DE0316"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DE0316" w:rsidRPr="00F812EC"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DE0316" w:rsidRPr="00F812EC" w:rsidRDefault="00DE0316"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DE0316" w:rsidRPr="002F5563" w:rsidRDefault="00DE0316"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DE0316" w:rsidRPr="009F3823" w:rsidRDefault="00DE0316"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DE0316" w:rsidRDefault="00DE0316" w:rsidP="008F15ED">
            <w:pPr>
              <w:spacing w:line="229" w:lineRule="exact"/>
              <w:ind w:left="141"/>
              <w:rPr>
                <w:spacing w:val="-1"/>
                <w:sz w:val="20"/>
                <w:szCs w:val="20"/>
                <w:lang w:val="sv-SE"/>
              </w:rPr>
            </w:pPr>
            <w:r>
              <w:rPr>
                <w:spacing w:val="-1"/>
                <w:sz w:val="20"/>
                <w:szCs w:val="20"/>
                <w:lang w:val="sv-SE"/>
              </w:rPr>
              <w:t>Perioddosering.</w:t>
            </w:r>
          </w:p>
          <w:p w14:paraId="6D81A2D8" w14:textId="77777777" w:rsidR="00DE0316" w:rsidRPr="00270378" w:rsidRDefault="00DE0316"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DE0316" w:rsidRPr="00D77564" w:rsidRDefault="00DE0316"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DE0316" w:rsidRPr="00D77564" w:rsidRDefault="00DE0316"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DE0316" w:rsidRPr="009F3823" w:rsidRDefault="00DE0316"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DE0316" w:rsidRPr="009F3823" w:rsidRDefault="00DE0316"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DE0316" w:rsidRPr="009F3823" w:rsidRDefault="00DE0316"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DE0316" w:rsidRPr="009F3823" w:rsidRDefault="00DE0316"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DE0316" w:rsidRPr="009F3823" w:rsidRDefault="00DE0316"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DE0316"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DE0316" w:rsidRPr="009F3823" w:rsidRDefault="00DE0316"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DE0316" w:rsidRPr="00F812EC" w:rsidRDefault="00DE0316"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DE0316" w:rsidRPr="009F3823" w:rsidRDefault="00DE0316"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DE0316" w:rsidRDefault="00DE0316"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DE0316" w:rsidRPr="00270378" w:rsidRDefault="00DE0316"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DE0316" w:rsidRPr="009F3823" w:rsidRDefault="00DE0316"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DE0316" w:rsidRPr="009F3823" w:rsidRDefault="00DE0316"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DE0316" w:rsidRPr="009F3823" w:rsidRDefault="00DE0316"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DE0316" w:rsidRPr="009F3823" w:rsidRDefault="00DE0316"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DE0316" w:rsidRPr="009F3823" w:rsidRDefault="00DE0316"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DE0316" w:rsidRPr="00F812EC" w:rsidRDefault="00DE0316"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DE0316" w:rsidRPr="009F3823" w:rsidRDefault="00DE0316"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DE0316" w:rsidRPr="00270378" w:rsidRDefault="00DE0316"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DE0316" w:rsidRPr="009F3823" w:rsidRDefault="00DE0316" w:rsidP="00D23625">
            <w:pPr>
              <w:spacing w:line="229" w:lineRule="exact"/>
              <w:ind w:left="142"/>
              <w:jc w:val="center"/>
              <w:rPr>
                <w:sz w:val="20"/>
                <w:szCs w:val="20"/>
              </w:rPr>
            </w:pPr>
            <w:r w:rsidRPr="009F3823">
              <w:rPr>
                <w:sz w:val="20"/>
                <w:szCs w:val="20"/>
              </w:rPr>
              <w:t>1..*</w:t>
            </w:r>
          </w:p>
        </w:tc>
      </w:tr>
      <w:tr w:rsidR="00DE0316"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DE0316" w:rsidRPr="009F3823"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DE0316" w:rsidRPr="00270378" w:rsidRDefault="00DE0316"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DE0316" w:rsidRPr="006A1587" w:rsidRDefault="00DE0316" w:rsidP="00D23625">
            <w:pPr>
              <w:spacing w:line="229" w:lineRule="exact"/>
              <w:ind w:left="142"/>
              <w:jc w:val="center"/>
              <w:rPr>
                <w:szCs w:val="20"/>
                <w:lang w:val="sv-SE"/>
              </w:rPr>
            </w:pPr>
            <w:r>
              <w:rPr>
                <w:sz w:val="20"/>
                <w:szCs w:val="20"/>
                <w:lang w:val="sv-SE"/>
              </w:rPr>
              <w:t>0..1</w:t>
            </w:r>
          </w:p>
        </w:tc>
      </w:tr>
      <w:tr w:rsidR="00DE0316"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DE0316" w:rsidRPr="006A1587" w:rsidRDefault="00DE0316"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DE0316" w:rsidRPr="00D77564" w:rsidRDefault="00DE0316"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DE0316" w:rsidRPr="006A1587" w:rsidRDefault="00DE0316"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DE0316" w:rsidRPr="006A1587" w:rsidRDefault="00DE0316"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DE0316" w:rsidRPr="00D77564" w:rsidRDefault="00DE0316"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DE0316" w:rsidRPr="006A1587" w:rsidRDefault="00DE0316" w:rsidP="00D23625">
            <w:pPr>
              <w:spacing w:line="229" w:lineRule="exact"/>
              <w:ind w:left="142"/>
              <w:jc w:val="center"/>
              <w:rPr>
                <w:szCs w:val="20"/>
                <w:lang w:val="sv-SE"/>
              </w:rPr>
            </w:pPr>
            <w:r>
              <w:rPr>
                <w:sz w:val="20"/>
                <w:szCs w:val="20"/>
                <w:lang w:val="sv-SE"/>
              </w:rPr>
              <w:t>1..1</w:t>
            </w:r>
          </w:p>
        </w:tc>
      </w:tr>
      <w:tr w:rsidR="00DE0316"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DE0316" w:rsidRPr="008F15ED" w:rsidRDefault="00DE0316"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DE0316" w:rsidRPr="009F3823" w:rsidRDefault="00DE0316"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DE0316" w:rsidRPr="00F812EC" w:rsidRDefault="00DE0316"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DE0316" w:rsidRPr="008F15ED" w:rsidRDefault="00DE0316"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DE0316" w:rsidRPr="009F3823" w:rsidRDefault="00DE0316"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DE0316" w:rsidRPr="00F812EC" w:rsidRDefault="00DE0316"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DE0316"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DE0316" w:rsidRPr="001E0FCA" w:rsidRDefault="00DE0316"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DE0316" w:rsidRPr="001E0FCA" w:rsidRDefault="00DE0316"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DE0316" w:rsidRPr="001E0FCA" w:rsidRDefault="00DE0316"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DE0316" w:rsidRPr="001E0FCA" w:rsidRDefault="00DE0316" w:rsidP="00D23625">
            <w:pPr>
              <w:spacing w:line="229" w:lineRule="exact"/>
              <w:ind w:left="142"/>
              <w:jc w:val="center"/>
              <w:rPr>
                <w:color w:val="FF0000"/>
                <w:sz w:val="20"/>
                <w:szCs w:val="20"/>
              </w:rPr>
            </w:pPr>
            <w:commentRangeStart w:id="142"/>
            <w:r w:rsidRPr="001E0FCA">
              <w:rPr>
                <w:color w:val="FF0000"/>
                <w:sz w:val="20"/>
                <w:szCs w:val="20"/>
              </w:rPr>
              <w:t>0..0</w:t>
            </w:r>
            <w:commentRangeEnd w:id="142"/>
            <w:r>
              <w:rPr>
                <w:rStyle w:val="Kommentarsreferens"/>
                <w:rFonts w:ascii="Arial" w:eastAsia="ヒラギノ角ゴ Pro W3" w:hAnsi="Arial" w:cs="Times New Roman"/>
                <w:i/>
                <w:color w:val="000000"/>
                <w:lang w:val="en-GB"/>
              </w:rPr>
              <w:commentReference w:id="142"/>
            </w:r>
          </w:p>
        </w:tc>
      </w:tr>
      <w:tr w:rsidR="00DE0316"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DE0316" w:rsidRPr="009F3823" w:rsidRDefault="00DE0316"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DE0316" w:rsidRPr="009F3823" w:rsidRDefault="00DE0316"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DE0316" w:rsidRDefault="00DE0316" w:rsidP="005C3B9C">
            <w:pPr>
              <w:spacing w:line="229" w:lineRule="exact"/>
              <w:ind w:left="141"/>
              <w:rPr>
                <w:spacing w:val="-1"/>
                <w:sz w:val="20"/>
                <w:szCs w:val="20"/>
                <w:lang w:val="sv-SE"/>
              </w:rPr>
            </w:pPr>
            <w:r>
              <w:rPr>
                <w:spacing w:val="-1"/>
                <w:sz w:val="20"/>
                <w:szCs w:val="20"/>
                <w:lang w:val="sv-SE"/>
              </w:rPr>
              <w:t>Engångsdosering.</w:t>
            </w:r>
          </w:p>
          <w:p w14:paraId="7CD90769" w14:textId="77777777" w:rsidR="00DE0316" w:rsidRPr="00270378" w:rsidRDefault="00DE0316"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DE0316" w:rsidRPr="00D77564" w:rsidRDefault="00DE0316"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DE0316" w:rsidRPr="009F3823" w:rsidRDefault="00DE0316"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DE0316" w:rsidRPr="009F3823" w:rsidRDefault="00DE0316"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DE0316" w:rsidRPr="009F3823" w:rsidRDefault="00DE0316" w:rsidP="00D23625">
            <w:pPr>
              <w:spacing w:line="229" w:lineRule="exact"/>
              <w:ind w:left="142"/>
              <w:jc w:val="center"/>
              <w:rPr>
                <w:sz w:val="20"/>
                <w:szCs w:val="20"/>
                <w:lang w:val="sv-SE"/>
              </w:rPr>
            </w:pPr>
            <w:r w:rsidRPr="009F3823">
              <w:rPr>
                <w:sz w:val="20"/>
                <w:szCs w:val="20"/>
                <w:lang w:val="sv-SE"/>
              </w:rPr>
              <w:t>1..1</w:t>
            </w:r>
          </w:p>
        </w:tc>
      </w:tr>
      <w:tr w:rsidR="00DE0316"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DE0316" w:rsidRPr="009F3823" w:rsidRDefault="00DE0316"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DE0316" w:rsidRPr="00D77564" w:rsidRDefault="00DE0316"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DE0316" w:rsidRPr="009F3823" w:rsidRDefault="00DE0316" w:rsidP="00D23625">
            <w:pPr>
              <w:spacing w:line="229" w:lineRule="exact"/>
              <w:ind w:left="142"/>
              <w:jc w:val="center"/>
              <w:rPr>
                <w:szCs w:val="20"/>
              </w:rPr>
            </w:pPr>
            <w:r>
              <w:rPr>
                <w:sz w:val="20"/>
                <w:szCs w:val="20"/>
                <w:lang w:val="sv-SE"/>
              </w:rPr>
              <w:t>0..1</w:t>
            </w:r>
          </w:p>
        </w:tc>
      </w:tr>
      <w:tr w:rsidR="00DE0316"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DE0316" w:rsidRPr="009F3823" w:rsidRDefault="00DE0316"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DE0316" w:rsidRPr="009F3823" w:rsidRDefault="00DE0316"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DE0316" w:rsidRPr="00D77564" w:rsidRDefault="00DE0316"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DE0316" w:rsidRPr="009F3823" w:rsidRDefault="00DE0316" w:rsidP="00D23625">
            <w:pPr>
              <w:spacing w:line="229" w:lineRule="exact"/>
              <w:ind w:left="142"/>
              <w:jc w:val="center"/>
              <w:rPr>
                <w:szCs w:val="20"/>
              </w:rPr>
            </w:pPr>
            <w:r>
              <w:rPr>
                <w:sz w:val="20"/>
                <w:szCs w:val="20"/>
                <w:lang w:val="sv-SE"/>
              </w:rPr>
              <w:t>1..1</w:t>
            </w:r>
          </w:p>
        </w:tc>
      </w:tr>
      <w:tr w:rsidR="00DE0316"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DE0316" w:rsidRPr="009F3823" w:rsidRDefault="00DE0316"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DE0316" w:rsidRDefault="00DE0316" w:rsidP="005C3B9C">
            <w:pPr>
              <w:spacing w:line="229" w:lineRule="exact"/>
              <w:ind w:left="102"/>
              <w:rPr>
                <w:sz w:val="20"/>
                <w:szCs w:val="20"/>
              </w:rPr>
            </w:pPr>
            <w:r w:rsidRPr="009F3823">
              <w:rPr>
                <w:sz w:val="20"/>
                <w:szCs w:val="20"/>
              </w:rPr>
              <w:t>TimeStampType</w:t>
            </w:r>
          </w:p>
          <w:p w14:paraId="41065D17" w14:textId="77777777" w:rsidR="00DE0316" w:rsidRPr="009F3823" w:rsidRDefault="00DE0316"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DE0316" w:rsidRPr="00A97534" w:rsidRDefault="00DE0316"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DE0316" w:rsidRPr="00D77564" w:rsidRDefault="00DE0316" w:rsidP="005C3B9C">
            <w:pPr>
              <w:autoSpaceDE w:val="0"/>
              <w:autoSpaceDN w:val="0"/>
              <w:adjustRightInd w:val="0"/>
              <w:rPr>
                <w:rFonts w:cs="Helvetica"/>
                <w:sz w:val="20"/>
                <w:szCs w:val="20"/>
                <w:lang w:val="sv-SE"/>
              </w:rPr>
            </w:pPr>
          </w:p>
          <w:p w14:paraId="731A099F" w14:textId="77777777" w:rsidR="00DE0316" w:rsidRPr="00D77564" w:rsidRDefault="00DE0316" w:rsidP="005C3B9C">
            <w:pPr>
              <w:autoSpaceDE w:val="0"/>
              <w:autoSpaceDN w:val="0"/>
              <w:adjustRightInd w:val="0"/>
              <w:rPr>
                <w:rFonts w:cs="Helvetica"/>
                <w:sz w:val="20"/>
                <w:szCs w:val="20"/>
                <w:lang w:val="sv-SE"/>
              </w:rPr>
            </w:pPr>
          </w:p>
          <w:p w14:paraId="48F0112C" w14:textId="77777777" w:rsidR="00DE0316" w:rsidRPr="00D77564" w:rsidRDefault="00DE0316"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DE0316" w:rsidRPr="009F3823" w:rsidRDefault="00DE0316" w:rsidP="00D23625">
            <w:pPr>
              <w:spacing w:line="229" w:lineRule="exact"/>
              <w:ind w:left="142"/>
              <w:jc w:val="center"/>
              <w:rPr>
                <w:sz w:val="20"/>
                <w:szCs w:val="20"/>
              </w:rPr>
            </w:pPr>
            <w:r w:rsidRPr="009F3823">
              <w:rPr>
                <w:sz w:val="20"/>
                <w:szCs w:val="20"/>
              </w:rPr>
              <w:t>0..1</w:t>
            </w:r>
          </w:p>
        </w:tc>
      </w:tr>
      <w:tr w:rsidR="00DE0316"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DE0316" w:rsidRPr="009F3823" w:rsidRDefault="00DE0316"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DE0316" w:rsidRDefault="00DE0316" w:rsidP="005C3B9C">
            <w:pPr>
              <w:spacing w:line="229" w:lineRule="exact"/>
              <w:ind w:left="102"/>
              <w:rPr>
                <w:spacing w:val="-1"/>
                <w:sz w:val="20"/>
                <w:szCs w:val="20"/>
                <w:lang w:val="sv-SE"/>
              </w:rPr>
            </w:pPr>
            <w:r>
              <w:rPr>
                <w:spacing w:val="-1"/>
                <w:sz w:val="20"/>
                <w:szCs w:val="20"/>
                <w:lang w:val="sv-SE"/>
              </w:rPr>
              <w:t>Fritextdosering</w:t>
            </w:r>
          </w:p>
          <w:p w14:paraId="01635A8C" w14:textId="77777777" w:rsidR="00DE0316" w:rsidRPr="00270378" w:rsidRDefault="00DE0316"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DE0316" w:rsidRPr="00270378" w:rsidRDefault="00DE0316" w:rsidP="00D23625">
            <w:pPr>
              <w:spacing w:line="229" w:lineRule="exact"/>
              <w:ind w:left="142"/>
              <w:jc w:val="center"/>
              <w:rPr>
                <w:sz w:val="20"/>
                <w:szCs w:val="20"/>
                <w:lang w:val="sv-SE"/>
              </w:rPr>
            </w:pPr>
            <w:r>
              <w:rPr>
                <w:sz w:val="20"/>
                <w:szCs w:val="20"/>
                <w:lang w:val="sv-SE"/>
              </w:rPr>
              <w:t>0..1</w:t>
            </w:r>
          </w:p>
        </w:tc>
      </w:tr>
      <w:tr w:rsidR="00DE0316"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DE0316" w:rsidRPr="009F3823" w:rsidRDefault="00DE0316"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DE0316" w:rsidRPr="009F3823" w:rsidRDefault="00DE0316"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DE0316" w:rsidRPr="00D77564" w:rsidRDefault="00DE0316"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DE0316" w:rsidRPr="009F3823" w:rsidRDefault="00DE0316" w:rsidP="00D23625">
            <w:pPr>
              <w:spacing w:line="229" w:lineRule="exact"/>
              <w:ind w:left="142"/>
              <w:jc w:val="center"/>
              <w:rPr>
                <w:sz w:val="20"/>
                <w:szCs w:val="20"/>
              </w:rPr>
            </w:pPr>
            <w:r w:rsidRPr="009F3823">
              <w:rPr>
                <w:sz w:val="20"/>
                <w:szCs w:val="20"/>
              </w:rPr>
              <w:t>1..1</w:t>
            </w:r>
          </w:p>
        </w:tc>
      </w:tr>
      <w:tr w:rsidR="00270378"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270378" w:rsidRPr="009F3823" w:rsidRDefault="00270378"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270378" w:rsidRDefault="00270378" w:rsidP="008F15ED">
            <w:pPr>
              <w:spacing w:line="229" w:lineRule="exact"/>
              <w:ind w:left="102"/>
              <w:rPr>
                <w:spacing w:val="-1"/>
                <w:sz w:val="20"/>
                <w:szCs w:val="20"/>
                <w:lang w:val="sv-SE"/>
              </w:rPr>
            </w:pPr>
            <w:r>
              <w:rPr>
                <w:spacing w:val="-1"/>
                <w:sz w:val="20"/>
                <w:szCs w:val="20"/>
                <w:lang w:val="sv-SE"/>
              </w:rPr>
              <w:t>Engångsdosering.</w:t>
            </w:r>
          </w:p>
          <w:p w14:paraId="55B239E1" w14:textId="77777777" w:rsidR="00270378" w:rsidRPr="00270378" w:rsidRDefault="00270378"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270378" w:rsidRPr="009F3823" w:rsidRDefault="00270378"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270378" w:rsidRPr="00D77564" w:rsidRDefault="00270378"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270378" w:rsidRPr="009F3823" w:rsidRDefault="00270378"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270378" w:rsidRPr="009F3823"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270378" w:rsidRPr="009F3823" w:rsidRDefault="00270378" w:rsidP="00D23625">
            <w:pPr>
              <w:spacing w:line="229" w:lineRule="exact"/>
              <w:ind w:left="142"/>
              <w:jc w:val="center"/>
              <w:rPr>
                <w:sz w:val="20"/>
                <w:szCs w:val="20"/>
                <w:lang w:val="sv-SE"/>
              </w:rPr>
            </w:pPr>
            <w:r w:rsidRPr="009F3823">
              <w:rPr>
                <w:sz w:val="20"/>
                <w:szCs w:val="20"/>
                <w:lang w:val="sv-SE"/>
              </w:rPr>
              <w:t>1..1</w:t>
            </w:r>
          </w:p>
        </w:tc>
      </w:tr>
      <w:tr w:rsidR="00270378"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270378" w:rsidRPr="009F3823" w:rsidRDefault="00270378"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270378" w:rsidRPr="009F3823" w:rsidRDefault="00270378"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270378" w:rsidRPr="00D77564" w:rsidRDefault="00270378"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270378" w:rsidRPr="009F3823" w:rsidRDefault="00270378" w:rsidP="00D23625">
            <w:pPr>
              <w:spacing w:line="229" w:lineRule="exact"/>
              <w:ind w:left="142"/>
              <w:jc w:val="center"/>
              <w:rPr>
                <w:szCs w:val="20"/>
              </w:rPr>
            </w:pPr>
            <w:r>
              <w:rPr>
                <w:sz w:val="20"/>
                <w:szCs w:val="20"/>
                <w:lang w:val="sv-SE"/>
              </w:rPr>
              <w:t>0..1</w:t>
            </w:r>
          </w:p>
        </w:tc>
      </w:tr>
      <w:tr w:rsidR="00270378"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270378" w:rsidRPr="009F3823" w:rsidRDefault="00270378"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270378" w:rsidRPr="009F3823" w:rsidRDefault="00270378"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270378" w:rsidRPr="00D77564" w:rsidRDefault="00270378"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00523025" w:rsidRPr="00523025">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270378" w:rsidRPr="009F3823" w:rsidRDefault="00270378" w:rsidP="00D23625">
            <w:pPr>
              <w:spacing w:line="229" w:lineRule="exact"/>
              <w:ind w:left="142"/>
              <w:jc w:val="center"/>
              <w:rPr>
                <w:szCs w:val="20"/>
              </w:rPr>
            </w:pPr>
            <w:r>
              <w:rPr>
                <w:sz w:val="20"/>
                <w:szCs w:val="20"/>
                <w:lang w:val="sv-SE"/>
              </w:rPr>
              <w:t>1..1</w:t>
            </w:r>
          </w:p>
        </w:tc>
      </w:tr>
      <w:tr w:rsidR="00270378"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270378" w:rsidRPr="009F3823" w:rsidRDefault="00270378" w:rsidP="00F57D18">
            <w:pPr>
              <w:spacing w:line="229" w:lineRule="exact"/>
              <w:ind w:left="102"/>
              <w:rPr>
                <w:sz w:val="20"/>
                <w:szCs w:val="20"/>
                <w:lang w:val="sv-SE"/>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270378" w:rsidRDefault="00270378" w:rsidP="00F57D18">
            <w:pPr>
              <w:spacing w:line="229" w:lineRule="exact"/>
              <w:ind w:left="102"/>
              <w:rPr>
                <w:sz w:val="20"/>
                <w:szCs w:val="20"/>
              </w:rPr>
            </w:pPr>
            <w:r w:rsidRPr="009F3823">
              <w:rPr>
                <w:sz w:val="20"/>
                <w:szCs w:val="20"/>
              </w:rPr>
              <w:t>TimeStampType</w:t>
            </w:r>
          </w:p>
          <w:p w14:paraId="32BB0736" w14:textId="77777777" w:rsidR="00270378" w:rsidRPr="009F3823" w:rsidRDefault="00270378"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270378" w:rsidRPr="00D77564" w:rsidRDefault="00270378"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270378" w:rsidRPr="00D77564" w:rsidRDefault="00270378" w:rsidP="008F15ED">
            <w:pPr>
              <w:autoSpaceDE w:val="0"/>
              <w:autoSpaceDN w:val="0"/>
              <w:adjustRightInd w:val="0"/>
              <w:ind w:left="102"/>
              <w:rPr>
                <w:rFonts w:cs="Helvetica"/>
                <w:sz w:val="20"/>
                <w:szCs w:val="20"/>
                <w:lang w:val="sv-SE"/>
              </w:rPr>
            </w:pPr>
          </w:p>
          <w:p w14:paraId="35CBCD54" w14:textId="77777777" w:rsidR="00270378" w:rsidRPr="00D77564" w:rsidRDefault="00270378" w:rsidP="008F15ED">
            <w:pPr>
              <w:autoSpaceDE w:val="0"/>
              <w:autoSpaceDN w:val="0"/>
              <w:adjustRightInd w:val="0"/>
              <w:ind w:left="102"/>
              <w:rPr>
                <w:rFonts w:cs="Helvetica"/>
                <w:sz w:val="20"/>
                <w:szCs w:val="20"/>
                <w:lang w:val="sv-SE"/>
              </w:rPr>
            </w:pPr>
          </w:p>
          <w:p w14:paraId="6690DC64" w14:textId="77777777" w:rsidR="00270378" w:rsidRPr="00D77564" w:rsidRDefault="00270378"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270378" w:rsidRPr="009F3823" w:rsidRDefault="00270378" w:rsidP="00D23625">
            <w:pPr>
              <w:spacing w:line="229" w:lineRule="exact"/>
              <w:ind w:left="142"/>
              <w:jc w:val="center"/>
              <w:rPr>
                <w:sz w:val="20"/>
                <w:szCs w:val="20"/>
              </w:rPr>
            </w:pPr>
            <w:r w:rsidRPr="009F3823">
              <w:rPr>
                <w:sz w:val="20"/>
                <w:szCs w:val="20"/>
              </w:rPr>
              <w:t>0..1</w:t>
            </w:r>
          </w:p>
        </w:tc>
      </w:tr>
      <w:tr w:rsidR="00270378"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270378" w:rsidRPr="009F3823" w:rsidRDefault="00270378"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270378" w:rsidRDefault="00270378" w:rsidP="00F57D18">
            <w:pPr>
              <w:spacing w:line="229" w:lineRule="exact"/>
              <w:ind w:left="102"/>
              <w:rPr>
                <w:spacing w:val="-1"/>
                <w:sz w:val="20"/>
                <w:szCs w:val="20"/>
                <w:lang w:val="sv-SE"/>
              </w:rPr>
            </w:pPr>
            <w:r>
              <w:rPr>
                <w:spacing w:val="-1"/>
                <w:sz w:val="20"/>
                <w:szCs w:val="20"/>
                <w:lang w:val="sv-SE"/>
              </w:rPr>
              <w:t>Fritextdosering</w:t>
            </w:r>
          </w:p>
          <w:p w14:paraId="00DAA728" w14:textId="77777777" w:rsidR="00270378" w:rsidRPr="00270378" w:rsidRDefault="00270378"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270378" w:rsidRPr="00270378" w:rsidRDefault="00270378" w:rsidP="00D23625">
            <w:pPr>
              <w:spacing w:line="229" w:lineRule="exact"/>
              <w:ind w:left="142"/>
              <w:jc w:val="center"/>
              <w:rPr>
                <w:sz w:val="20"/>
                <w:szCs w:val="20"/>
                <w:lang w:val="sv-SE"/>
              </w:rPr>
            </w:pPr>
            <w:r>
              <w:rPr>
                <w:sz w:val="20"/>
                <w:szCs w:val="20"/>
                <w:lang w:val="sv-SE"/>
              </w:rPr>
              <w:t>0..1</w:t>
            </w:r>
          </w:p>
        </w:tc>
      </w:tr>
      <w:tr w:rsidR="00270378"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270378" w:rsidRPr="009F3823" w:rsidRDefault="00270378"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270378" w:rsidRPr="009F3823" w:rsidRDefault="00270378"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270378" w:rsidRPr="00D77564" w:rsidRDefault="00270378"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270378" w:rsidRPr="009F3823" w:rsidRDefault="00270378" w:rsidP="00D23625">
            <w:pPr>
              <w:spacing w:line="229" w:lineRule="exact"/>
              <w:ind w:left="142"/>
              <w:jc w:val="center"/>
              <w:rPr>
                <w:sz w:val="20"/>
                <w:szCs w:val="20"/>
              </w:rPr>
            </w:pPr>
            <w:r w:rsidRPr="009F3823">
              <w:rPr>
                <w:sz w:val="20"/>
                <w:szCs w:val="20"/>
              </w:rPr>
              <w:t>1..1</w:t>
            </w:r>
          </w:p>
        </w:tc>
      </w:tr>
      <w:tr w:rsidR="00010B9D"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010B9D" w:rsidRPr="00010B9D" w:rsidRDefault="00010B9D"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010B9D" w:rsidRPr="00010B9D" w:rsidRDefault="00010B9D"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010B9D" w:rsidRPr="00B56C5D" w:rsidRDefault="00010B9D" w:rsidP="008F15ED">
            <w:pPr>
              <w:spacing w:line="229" w:lineRule="exact"/>
              <w:rPr>
                <w:spacing w:val="-1"/>
                <w:sz w:val="20"/>
                <w:szCs w:val="20"/>
                <w:lang w:val="sv-SE"/>
              </w:rPr>
            </w:pPr>
            <w:r w:rsidRPr="00B56C5D">
              <w:rPr>
                <w:sz w:val="20"/>
                <w:szCs w:val="20"/>
                <w:lang w:val="sv-SE"/>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010B9D" w:rsidRPr="00010B9D" w:rsidRDefault="00010B9D"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010B9D" w:rsidRPr="00010B9D" w:rsidRDefault="00010B9D"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010B9D" w:rsidRPr="00010B9D" w:rsidRDefault="00010B9D" w:rsidP="008F15ED">
            <w:pPr>
              <w:spacing w:line="229" w:lineRule="exact"/>
              <w:rPr>
                <w:spacing w:val="-1"/>
                <w:sz w:val="20"/>
                <w:szCs w:val="20"/>
              </w:rPr>
            </w:pPr>
            <w:r w:rsidRPr="00010B9D">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010B9D" w:rsidRPr="00010B9D" w:rsidRDefault="00010B9D"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010B9D" w:rsidRPr="00010B9D" w:rsidRDefault="00010B9D"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5DCCD63F" w:rsidR="00010B9D" w:rsidRPr="00B56C5D" w:rsidRDefault="00010B9D" w:rsidP="008F15ED">
            <w:pPr>
              <w:spacing w:line="229" w:lineRule="exact"/>
              <w:rPr>
                <w:spacing w:val="-1"/>
                <w:sz w:val="20"/>
                <w:szCs w:val="20"/>
                <w:lang w:val="sv-SE"/>
              </w:rPr>
            </w:pPr>
            <w:r w:rsidRPr="00B56C5D">
              <w:rPr>
                <w:sz w:val="20"/>
                <w:szCs w:val="20"/>
                <w:lang w:val="sv-SE"/>
              </w:rPr>
              <w:t>Patientens kön. KV Kön (1.2.752.129.2.2.1.1) bör användas.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010B9D" w:rsidRPr="00010B9D" w:rsidRDefault="00010B9D" w:rsidP="008F15ED">
            <w:pPr>
              <w:spacing w:line="229" w:lineRule="exact"/>
              <w:rPr>
                <w:spacing w:val="-1"/>
                <w:sz w:val="20"/>
                <w:szCs w:val="20"/>
              </w:rPr>
            </w:pPr>
            <w:r w:rsidRPr="00010B9D">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010B9D" w:rsidRPr="00B56C5D" w:rsidRDefault="00010B9D" w:rsidP="008F15ED">
            <w:pPr>
              <w:spacing w:line="229" w:lineRule="exact"/>
              <w:rPr>
                <w:spacing w:val="-1"/>
                <w:sz w:val="20"/>
                <w:szCs w:val="20"/>
                <w:lang w:val="sv-SE"/>
              </w:rPr>
            </w:pPr>
            <w:r w:rsidRPr="00B56C5D">
              <w:rPr>
                <w:sz w:val="20"/>
                <w:szCs w:val="20"/>
                <w:lang w:val="sv-SE"/>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010B9D" w:rsidRPr="00010B9D" w:rsidRDefault="00010B9D" w:rsidP="00D23625">
            <w:pPr>
              <w:spacing w:line="229" w:lineRule="exact"/>
              <w:ind w:left="142"/>
              <w:jc w:val="center"/>
              <w:rPr>
                <w:sz w:val="20"/>
                <w:szCs w:val="20"/>
              </w:rPr>
            </w:pPr>
            <w:r w:rsidRPr="00010B9D">
              <w:rPr>
                <w:sz w:val="20"/>
                <w:szCs w:val="20"/>
              </w:rPr>
              <w:t>1..1</w:t>
            </w:r>
          </w:p>
        </w:tc>
      </w:tr>
      <w:tr w:rsidR="00010B9D"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010B9D" w:rsidRPr="00B56C5D" w:rsidRDefault="00010B9D" w:rsidP="008F15ED">
            <w:pPr>
              <w:spacing w:line="229" w:lineRule="exact"/>
              <w:rPr>
                <w:spacing w:val="-1"/>
                <w:sz w:val="20"/>
                <w:szCs w:val="20"/>
                <w:lang w:val="sv-SE"/>
              </w:rPr>
            </w:pPr>
            <w:r w:rsidRPr="00B56C5D">
              <w:rPr>
                <w:spacing w:val="-1"/>
                <w:sz w:val="20"/>
                <w:szCs w:val="20"/>
                <w:lang w:val="sv-SE"/>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010B9D" w:rsidRPr="00B56C5D" w:rsidRDefault="00010B9D" w:rsidP="00D82DEA">
            <w:pPr>
              <w:rPr>
                <w:sz w:val="20"/>
                <w:szCs w:val="20"/>
                <w:lang w:val="sv-SE"/>
              </w:rPr>
            </w:pPr>
            <w:r w:rsidRPr="00B56C5D">
              <w:rPr>
                <w:sz w:val="20"/>
                <w:szCs w:val="20"/>
                <w:lang w:val="sv-SE"/>
              </w:rPr>
              <w:t>Version på kodsystem för kön.</w:t>
            </w:r>
          </w:p>
          <w:p w14:paraId="4FDAEB67" w14:textId="77777777" w:rsidR="00010B9D" w:rsidRPr="00B56C5D" w:rsidRDefault="00010B9D"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010B9D" w:rsidRPr="00010B9D" w:rsidRDefault="00010B9D" w:rsidP="00D23625">
            <w:pPr>
              <w:spacing w:line="229" w:lineRule="exact"/>
              <w:ind w:left="142"/>
              <w:jc w:val="center"/>
              <w:rPr>
                <w:sz w:val="20"/>
                <w:szCs w:val="20"/>
              </w:rPr>
            </w:pPr>
            <w:r w:rsidRPr="00010B9D">
              <w:rPr>
                <w:sz w:val="20"/>
                <w:szCs w:val="20"/>
              </w:rPr>
              <w:t>0..1</w:t>
            </w:r>
          </w:p>
        </w:tc>
      </w:tr>
      <w:tr w:rsidR="00010B9D"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010B9D" w:rsidRPr="00010B9D" w:rsidRDefault="00010B9D"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010B9D" w:rsidRPr="00010B9D" w:rsidRDefault="00010B9D"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010B9D" w:rsidRPr="00010B9D" w:rsidRDefault="00010B9D" w:rsidP="008F15ED">
            <w:pPr>
              <w:spacing w:line="229" w:lineRule="exact"/>
              <w:rPr>
                <w:spacing w:val="-1"/>
                <w:sz w:val="20"/>
                <w:szCs w:val="20"/>
              </w:rPr>
            </w:pPr>
            <w:r w:rsidRPr="00010B9D">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010B9D" w:rsidRPr="00010B9D" w:rsidRDefault="00010B9D" w:rsidP="00D23625">
            <w:pPr>
              <w:spacing w:line="229" w:lineRule="exact"/>
              <w:ind w:left="142"/>
              <w:jc w:val="center"/>
              <w:rPr>
                <w:sz w:val="20"/>
                <w:szCs w:val="20"/>
              </w:rPr>
            </w:pPr>
            <w:r w:rsidRPr="00010B9D">
              <w:rPr>
                <w:sz w:val="20"/>
                <w:szCs w:val="20"/>
              </w:rPr>
              <w:t>1..1</w:t>
            </w:r>
          </w:p>
        </w:tc>
      </w:tr>
      <w:tr w:rsidR="00F37F16" w:rsidRPr="002E0A74" w14:paraId="1FB7330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158C6A" w14:textId="5864F4AB" w:rsidR="00F37F16" w:rsidRPr="007B3265" w:rsidRDefault="00F37F16" w:rsidP="002E0A74">
            <w:pPr>
              <w:tabs>
                <w:tab w:val="left" w:pos="567"/>
              </w:tabs>
              <w:spacing w:line="229" w:lineRule="exact"/>
              <w:ind w:left="102"/>
              <w:rPr>
                <w:sz w:val="20"/>
                <w:szCs w:val="20"/>
                <w:lang w:val="sv-SE"/>
              </w:rPr>
            </w:pPr>
            <w:r w:rsidRPr="007B3265">
              <w:rPr>
                <w:sz w:val="20"/>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B88EAD" w14:textId="0D24E530" w:rsidR="00F37F16" w:rsidRPr="007B3265" w:rsidRDefault="007B3265" w:rsidP="002E0A74">
            <w:pPr>
              <w:spacing w:line="229" w:lineRule="exact"/>
              <w:ind w:left="102"/>
              <w:rPr>
                <w:sz w:val="20"/>
                <w:szCs w:val="20"/>
                <w:lang w:val="sv-SE"/>
              </w:rPr>
            </w:pPr>
            <w:r w:rsidRPr="007B3265">
              <w:rPr>
                <w:sz w:val="20"/>
                <w:szCs w:val="20"/>
                <w:lang w:val="sv-SE"/>
              </w:rPr>
              <w:t>RelationType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4690AF" w14:textId="77777777" w:rsidR="00F37F16" w:rsidRPr="007B3265" w:rsidRDefault="00F37F16"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83EF" w14:textId="4ADA1E3A" w:rsidR="00F37F16" w:rsidRPr="007B3265" w:rsidRDefault="00A70B4A" w:rsidP="00D23625">
            <w:pPr>
              <w:spacing w:line="229" w:lineRule="exact"/>
              <w:ind w:left="142"/>
              <w:jc w:val="center"/>
              <w:rPr>
                <w:sz w:val="20"/>
                <w:szCs w:val="20"/>
                <w:lang w:val="sv-SE"/>
              </w:rPr>
            </w:pPr>
            <w:r w:rsidRPr="007B3265">
              <w:rPr>
                <w:sz w:val="20"/>
                <w:szCs w:val="20"/>
                <w:lang w:val="sv-SE"/>
              </w:rPr>
              <w:t>0..*</w:t>
            </w:r>
          </w:p>
        </w:tc>
      </w:tr>
      <w:tr w:rsidR="00F812EC"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F812EC" w:rsidRPr="00F37F16" w:rsidRDefault="00F812EC" w:rsidP="002E0A74">
            <w:pPr>
              <w:tabs>
                <w:tab w:val="left" w:pos="567"/>
              </w:tabs>
              <w:spacing w:line="229" w:lineRule="exact"/>
              <w:ind w:left="102"/>
              <w:rPr>
                <w:sz w:val="20"/>
                <w:szCs w:val="20"/>
                <w:lang w:val="sv-SE"/>
              </w:rPr>
            </w:pPr>
            <w:r w:rsidRPr="00F37F16">
              <w:rPr>
                <w:sz w:val="20"/>
                <w:szCs w:val="20"/>
                <w:lang w:val="sv-SE"/>
              </w:rPr>
              <w:t>../</w:t>
            </w:r>
            <w:r w:rsidR="00F37F16">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F812EC" w:rsidRPr="00F37F16" w:rsidRDefault="00F812EC"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F812EC" w:rsidRPr="00966B3B" w:rsidRDefault="00F812EC"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4046E0A6" w:rsidR="00F812EC" w:rsidRPr="00F37F16" w:rsidRDefault="00A70B4A" w:rsidP="00A70B4A">
            <w:pPr>
              <w:spacing w:line="229" w:lineRule="exact"/>
              <w:ind w:left="142"/>
              <w:jc w:val="center"/>
              <w:rPr>
                <w:sz w:val="20"/>
                <w:szCs w:val="20"/>
                <w:lang w:val="sv-SE"/>
              </w:rPr>
            </w:pPr>
            <w:r>
              <w:rPr>
                <w:sz w:val="20"/>
                <w:szCs w:val="20"/>
                <w:lang w:val="sv-SE"/>
              </w:rPr>
              <w:t>1..1</w:t>
            </w:r>
          </w:p>
        </w:tc>
      </w:tr>
      <w:tr w:rsidR="00F812EC"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t>../</w:t>
            </w:r>
            <w:r w:rsidR="00F812EC"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F812EC" w:rsidRPr="00F37F16" w:rsidRDefault="00F812EC"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F812EC" w:rsidRPr="00966B3B" w:rsidRDefault="00F812EC"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F812EC" w:rsidRPr="00F37F16" w:rsidRDefault="00F812EC" w:rsidP="00D23625">
            <w:pPr>
              <w:spacing w:line="229" w:lineRule="exact"/>
              <w:ind w:left="142"/>
              <w:jc w:val="center"/>
              <w:rPr>
                <w:sz w:val="20"/>
                <w:szCs w:val="20"/>
                <w:lang w:val="sv-SE"/>
              </w:rPr>
            </w:pPr>
            <w:r w:rsidRPr="00F37F16">
              <w:rPr>
                <w:sz w:val="20"/>
                <w:szCs w:val="20"/>
                <w:lang w:val="sv-SE"/>
              </w:rPr>
              <w:t>1..1</w:t>
            </w:r>
          </w:p>
        </w:tc>
      </w:tr>
      <w:tr w:rsidR="00F812EC"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F812EC" w:rsidRPr="00F37F16" w:rsidRDefault="00F37F16" w:rsidP="002E0A74">
            <w:pPr>
              <w:tabs>
                <w:tab w:val="left" w:pos="567"/>
              </w:tabs>
              <w:spacing w:line="229" w:lineRule="exact"/>
              <w:ind w:left="102"/>
              <w:rPr>
                <w:rFonts w:cs="Arial"/>
                <w:sz w:val="20"/>
                <w:szCs w:val="20"/>
                <w:lang w:val="sv-SE"/>
              </w:rPr>
            </w:pPr>
            <w:r>
              <w:rPr>
                <w:sz w:val="20"/>
                <w:szCs w:val="20"/>
                <w:lang w:val="sv-SE"/>
              </w:rPr>
              <w:lastRenderedPageBreak/>
              <w:t>../</w:t>
            </w:r>
            <w:r w:rsidR="00F812EC" w:rsidRPr="00F37F16">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F812EC" w:rsidRPr="00F37F16" w:rsidRDefault="00F812EC" w:rsidP="002E0A74">
            <w:pPr>
              <w:spacing w:line="229" w:lineRule="exact"/>
              <w:ind w:left="102"/>
              <w:rPr>
                <w:spacing w:val="-1"/>
                <w:sz w:val="20"/>
                <w:szCs w:val="20"/>
                <w:lang w:val="sv-SE"/>
              </w:rPr>
            </w:pPr>
            <w:r w:rsidRPr="00F37F16">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AE49305" w:rsidR="00F812EC" w:rsidRPr="00966B3B" w:rsidRDefault="00F812EC" w:rsidP="002E0A74">
            <w:pPr>
              <w:spacing w:line="229" w:lineRule="exact"/>
              <w:ind w:left="102"/>
              <w:rPr>
                <w:sz w:val="20"/>
                <w:szCs w:val="20"/>
                <w:lang w:val="sv-SE"/>
              </w:rPr>
            </w:pPr>
            <w:r w:rsidRPr="00966B3B">
              <w:rPr>
                <w:sz w:val="20"/>
                <w:szCs w:val="20"/>
                <w:lang w:val="sv-SE"/>
              </w:rPr>
              <w:t>Root sätts till OID för lokalt id: 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5ADFDA0D" w:rsidR="00F812EC" w:rsidRPr="00966B3B" w:rsidRDefault="00F812EC" w:rsidP="002E0A74">
            <w:pPr>
              <w:spacing w:line="229" w:lineRule="exact"/>
              <w:ind w:left="102"/>
              <w:rPr>
                <w:sz w:val="20"/>
                <w:szCs w:val="20"/>
                <w:lang w:val="sv-SE"/>
              </w:rPr>
            </w:pPr>
            <w:r w:rsidRPr="00966B3B">
              <w:rPr>
                <w:sz w:val="20"/>
                <w:szCs w:val="20"/>
                <w:lang w:val="sv-SE"/>
              </w:rPr>
              <w:t>Extension sätts till HSA-id för det system inom vilket ID:t för den refererade informationen är unikt + ”:” + själva ID:t.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F812EC" w:rsidRPr="00966B3B" w:rsidRDefault="00F812EC"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F812EC" w:rsidRPr="00966B3B" w:rsidRDefault="00F812EC"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76C753A" w14:textId="77777777" w:rsidTr="00966B3B">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6DD3D5A9"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../../uri</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65D44029" w:rsidR="00F812EC" w:rsidRPr="00966B3B" w:rsidRDefault="00F812EC" w:rsidP="002E0A74">
            <w:pPr>
              <w:spacing w:line="229" w:lineRule="exact"/>
              <w:ind w:left="102"/>
              <w:rPr>
                <w:spacing w:val="-1"/>
                <w:sz w:val="20"/>
                <w:szCs w:val="20"/>
              </w:rPr>
            </w:pPr>
            <w:r w:rsidRPr="00966B3B">
              <w:rPr>
                <w:spacing w:val="-1"/>
                <w:sz w:val="20"/>
                <w:szCs w:val="20"/>
              </w:rPr>
              <w:t>anyURI</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9D5673" w14:textId="77777777" w:rsidR="00F812EC" w:rsidRPr="00FF3E23" w:rsidRDefault="00F812EC" w:rsidP="00966B3B">
            <w:pPr>
              <w:spacing w:line="229" w:lineRule="exact"/>
              <w:ind w:left="102"/>
              <w:rPr>
                <w:spacing w:val="-1"/>
                <w:sz w:val="20"/>
                <w:szCs w:val="20"/>
                <w:lang w:val="sv-SE"/>
              </w:rPr>
            </w:pPr>
            <w:r w:rsidRPr="00FF3E23">
              <w:rPr>
                <w:spacing w:val="-1"/>
                <w:sz w:val="20"/>
                <w:szCs w:val="20"/>
                <w:lang w:val="sv-SE"/>
              </w:rPr>
              <w:t>Beskrivning av funktion för den refererade externa informationen. Baseras på Uniform Resource Name (URN) där adressrymden utgörs av resursnycklar som är persistenta och fysiskt självständiga i domän fram till lämpligt tjänstekontrakt.</w:t>
            </w:r>
          </w:p>
          <w:p w14:paraId="48780994" w14:textId="6F8DCDB6" w:rsidR="00F812EC" w:rsidRPr="00966B3B" w:rsidRDefault="00F812EC" w:rsidP="002E0A74">
            <w:pPr>
              <w:spacing w:line="229" w:lineRule="exact"/>
              <w:ind w:left="102"/>
              <w:rPr>
                <w:sz w:val="20"/>
                <w:szCs w:val="20"/>
              </w:rPr>
            </w:pPr>
            <w:r w:rsidRPr="00966B3B">
              <w:rPr>
                <w:spacing w:val="-1"/>
                <w:sz w:val="20"/>
                <w:szCs w:val="20"/>
              </w:rPr>
              <w:t>T.ex. riv:clinicalprocess:healthcond:basic:GetMeasurement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F812EC" w:rsidRPr="00966B3B" w:rsidRDefault="00F812EC" w:rsidP="002E0A74">
            <w:pPr>
              <w:spacing w:line="229" w:lineRule="exact"/>
              <w:ind w:left="102"/>
              <w:rPr>
                <w:spacing w:val="-1"/>
                <w:sz w:val="20"/>
                <w:szCs w:val="20"/>
              </w:rPr>
            </w:pPr>
            <w:r w:rsidRPr="00966B3B">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77777777" w:rsidR="00F812EC" w:rsidRPr="00966B3B" w:rsidRDefault="00F812EC" w:rsidP="002E0A74">
            <w:pPr>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F812EC" w:rsidRPr="00966B3B" w:rsidRDefault="00F812EC" w:rsidP="002E0A74">
            <w:pPr>
              <w:spacing w:line="229" w:lineRule="exact"/>
              <w:ind w:left="102"/>
              <w:rPr>
                <w:spacing w:val="-1"/>
                <w:sz w:val="20"/>
                <w:szCs w:val="20"/>
              </w:rPr>
            </w:pPr>
            <w:r w:rsidRPr="00966B3B">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3CB924CF" w:rsidR="00F812EC" w:rsidRPr="00966B3B" w:rsidRDefault="00F812EC" w:rsidP="002E0A74">
            <w:pPr>
              <w:spacing w:line="229" w:lineRule="exact"/>
              <w:ind w:left="102"/>
              <w:rPr>
                <w:sz w:val="20"/>
                <w:szCs w:val="20"/>
                <w:lang w:val="sv-SE"/>
              </w:rPr>
            </w:pPr>
            <w:r w:rsidRPr="00966B3B">
              <w:rPr>
                <w:sz w:val="20"/>
                <w:szCs w:val="20"/>
                <w:lang w:val="sv-SE"/>
              </w:rPr>
              <w:t>Informationsägarens HSA-id. Används som logical address i ett anrop för att hämta den relaterade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25A4CC75" w:rsidR="00F812EC" w:rsidRPr="00966B3B" w:rsidRDefault="00F812EC" w:rsidP="002E0A74">
            <w:pPr>
              <w:spacing w:line="229" w:lineRule="exact"/>
              <w:ind w:left="102"/>
              <w:rPr>
                <w:sz w:val="20"/>
                <w:szCs w:val="20"/>
              </w:rPr>
            </w:pPr>
            <w:r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1E36B99E"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F812EC" w:rsidRPr="00966B3B" w:rsidRDefault="00F37F16" w:rsidP="002E0A74">
            <w:pPr>
              <w:tabs>
                <w:tab w:val="left" w:pos="567"/>
              </w:tabs>
              <w:spacing w:line="229" w:lineRule="exact"/>
              <w:ind w:left="102"/>
              <w:rPr>
                <w:rFonts w:cs="Arial"/>
                <w:sz w:val="20"/>
                <w:szCs w:val="20"/>
              </w:rPr>
            </w:pPr>
            <w:r>
              <w:rPr>
                <w:sz w:val="20"/>
                <w:szCs w:val="20"/>
                <w:lang w:val="sv-SE"/>
              </w:rPr>
              <w:t>../</w:t>
            </w:r>
            <w:r w:rsidR="00F812EC"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F812EC" w:rsidRPr="00966B3B" w:rsidRDefault="00F812EC"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F909735" w14:textId="54575476" w:rsidR="00F812EC" w:rsidRPr="00966B3B" w:rsidRDefault="00F812EC" w:rsidP="002E0A74">
            <w:pPr>
              <w:spacing w:line="229" w:lineRule="exact"/>
              <w:ind w:left="102"/>
              <w:rPr>
                <w:sz w:val="20"/>
                <w:szCs w:val="20"/>
                <w:lang w:val="sv-SE"/>
              </w:rPr>
            </w:pPr>
            <w:r w:rsidRPr="00966B3B">
              <w:rPr>
                <w:spacing w:val="-1"/>
                <w:sz w:val="20"/>
                <w:szCs w:val="20"/>
                <w:lang w:val="sv-SE"/>
              </w:rPr>
              <w:t>Extension sätts till den HSA-id för aktuell vårdgivare.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F812EC" w:rsidRPr="00966B3B" w:rsidRDefault="00F812EC" w:rsidP="00D23625">
            <w:pPr>
              <w:spacing w:line="229" w:lineRule="exact"/>
              <w:ind w:left="142"/>
              <w:jc w:val="center"/>
              <w:rPr>
                <w:sz w:val="20"/>
                <w:szCs w:val="20"/>
              </w:rPr>
            </w:pPr>
            <w:r w:rsidRPr="00966B3B">
              <w:rPr>
                <w:sz w:val="20"/>
                <w:szCs w:val="20"/>
              </w:rPr>
              <w:t>1..1</w:t>
            </w:r>
          </w:p>
        </w:tc>
      </w:tr>
      <w:tr w:rsidR="00F812EC"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F812EC" w:rsidRPr="002079D9" w:rsidRDefault="00F812EC"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F812EC" w:rsidRPr="002079D9" w:rsidRDefault="00F812EC"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F812EC" w:rsidRPr="00966B3B" w:rsidRDefault="00F812EC"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F812EC" w:rsidRPr="002079D9" w:rsidRDefault="00F812EC" w:rsidP="00D23625">
            <w:pPr>
              <w:spacing w:line="229" w:lineRule="exact"/>
              <w:ind w:left="142"/>
              <w:jc w:val="center"/>
              <w:rPr>
                <w:szCs w:val="20"/>
              </w:rPr>
            </w:pPr>
            <w:r w:rsidRPr="002079D9">
              <w:rPr>
                <w:sz w:val="20"/>
                <w:szCs w:val="20"/>
              </w:rPr>
              <w:t>1..1</w:t>
            </w:r>
          </w:p>
        </w:tc>
      </w:tr>
      <w:tr w:rsidR="00F812EC"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F812EC" w:rsidRPr="002079D9" w:rsidRDefault="00F812EC"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F812EC" w:rsidRPr="002079D9" w:rsidRDefault="00F812EC"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F812EC" w:rsidRPr="002079D9" w:rsidRDefault="00F812EC"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F812EC" w:rsidRPr="002079D9" w:rsidRDefault="00F812EC"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F812EC" w:rsidRPr="002079D9" w:rsidRDefault="00F812EC"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F812EC" w:rsidRPr="002079D9" w:rsidRDefault="00F812EC"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sidR="00523025">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F812EC" w:rsidRPr="002079D9" w:rsidRDefault="00F812EC"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F812EC" w:rsidRPr="002079D9" w:rsidRDefault="00F812EC"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F812EC" w:rsidRPr="002079D9" w:rsidRDefault="00F812EC" w:rsidP="00D23625">
            <w:pPr>
              <w:spacing w:line="229" w:lineRule="exact"/>
              <w:ind w:left="142"/>
              <w:jc w:val="center"/>
              <w:rPr>
                <w:sz w:val="20"/>
                <w:szCs w:val="20"/>
              </w:rPr>
            </w:pPr>
            <w:r w:rsidRPr="002079D9">
              <w:rPr>
                <w:sz w:val="20"/>
                <w:szCs w:val="20"/>
              </w:rPr>
              <w:t>0..1</w:t>
            </w:r>
          </w:p>
        </w:tc>
      </w:tr>
      <w:tr w:rsidR="00F812EC"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F812EC" w:rsidRPr="002079D9" w:rsidRDefault="00F812EC"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F812EC" w:rsidRPr="002079D9" w:rsidRDefault="00F812EC"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F812EC" w:rsidRPr="002079D9" w:rsidRDefault="00F812EC" w:rsidP="00D23625">
            <w:pPr>
              <w:spacing w:line="229" w:lineRule="exact"/>
              <w:ind w:left="142"/>
              <w:jc w:val="center"/>
              <w:rPr>
                <w:sz w:val="20"/>
                <w:szCs w:val="20"/>
              </w:rPr>
            </w:pPr>
            <w:r w:rsidRPr="002079D9">
              <w:rPr>
                <w:sz w:val="20"/>
                <w:szCs w:val="20"/>
              </w:rPr>
              <w:t>1..1</w:t>
            </w:r>
          </w:p>
        </w:tc>
      </w:tr>
      <w:tr w:rsidR="00F812EC"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F812EC" w:rsidRPr="002079D9" w:rsidRDefault="00F812EC"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F812EC" w:rsidRPr="002079D9" w:rsidRDefault="00F812EC"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F812EC" w:rsidRPr="002079D9" w:rsidRDefault="00F812EC"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F812EC" w:rsidRPr="002079D9" w:rsidRDefault="00F812EC"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Rubrik3"/>
      </w:pPr>
      <w:bookmarkStart w:id="143" w:name="_Toc388619170"/>
      <w:r>
        <w:t>Övriga regler</w:t>
      </w:r>
      <w:bookmarkEnd w:id="143"/>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Rubrik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Rubrik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5"/>
      <w:footerReference w:type="default" r:id="rId26"/>
      <w:headerReference w:type="first" r:id="rId27"/>
      <w:footerReference w:type="first" r:id="rId28"/>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9" w:author="Björn Genfors" w:date="2014-05-23T00:25:00Z" w:initials="BG">
    <w:p w14:paraId="43E671F4" w14:textId="13BCE941" w:rsidR="00684D45" w:rsidRPr="00B56C5D" w:rsidRDefault="00684D45" w:rsidP="006F5D11">
      <w:pPr>
        <w:pStyle w:val="Kommentarer"/>
        <w:rPr>
          <w:lang w:val="en-US"/>
        </w:rPr>
      </w:pPr>
      <w:r>
        <w:rPr>
          <w:rStyle w:val="Kommentarsreferens"/>
        </w:rPr>
        <w:annotationRef/>
      </w:r>
      <w:r w:rsidRPr="00B56C5D">
        <w:rPr>
          <w:lang w:val="en-US"/>
        </w:rPr>
        <w:t>Schematron</w:t>
      </w:r>
    </w:p>
  </w:comment>
  <w:comment w:id="140" w:author="Björn Genfors" w:date="2014-05-23T00:25:00Z" w:initials="BG">
    <w:p w14:paraId="4EBBBC47" w14:textId="77777777" w:rsidR="00684D45" w:rsidRPr="00B56C5D" w:rsidRDefault="00684D45" w:rsidP="006F5D11">
      <w:pPr>
        <w:pStyle w:val="Kommentarer"/>
        <w:rPr>
          <w:lang w:val="en-US"/>
        </w:rPr>
      </w:pPr>
      <w:r>
        <w:rPr>
          <w:rStyle w:val="Kommentarsreferens"/>
        </w:rPr>
        <w:annotationRef/>
      </w:r>
      <w:r w:rsidRPr="00B56C5D">
        <w:rPr>
          <w:lang w:val="en-US"/>
        </w:rPr>
        <w:t>Schematron</w:t>
      </w:r>
    </w:p>
  </w:comment>
  <w:comment w:id="141" w:author="Björn Genfors" w:date="2014-05-23T00:25:00Z" w:initials="BG">
    <w:p w14:paraId="2B2EA2FE" w14:textId="77777777" w:rsidR="00684D45" w:rsidRPr="000F6A8C" w:rsidRDefault="00684D45" w:rsidP="006F5D11">
      <w:pPr>
        <w:pStyle w:val="Kommentarer"/>
        <w:rPr>
          <w:lang w:val="sv-SE"/>
        </w:rPr>
      </w:pPr>
      <w:r>
        <w:rPr>
          <w:rStyle w:val="Kommentarsreferens"/>
        </w:rPr>
        <w:annotationRef/>
      </w:r>
      <w:r w:rsidRPr="000F6A8C">
        <w:rPr>
          <w:lang w:val="sv-SE"/>
        </w:rPr>
        <w:t>Schematron</w:t>
      </w:r>
    </w:p>
  </w:comment>
  <w:comment w:id="142" w:author="Björn Genfors" w:date="2014-05-23T00:25:00Z" w:initials="BG">
    <w:p w14:paraId="229164FE" w14:textId="77777777" w:rsidR="00684D45" w:rsidRPr="000F6A8C" w:rsidRDefault="00684D45" w:rsidP="006F5D11">
      <w:pPr>
        <w:pStyle w:val="Kommentarer"/>
        <w:rPr>
          <w:lang w:val="sv-SE"/>
        </w:rPr>
      </w:pPr>
      <w:r>
        <w:rPr>
          <w:rStyle w:val="Kommentarsreferens"/>
        </w:rPr>
        <w:annotationRef/>
      </w:r>
      <w:r w:rsidRPr="000F6A8C">
        <w:rPr>
          <w:lang w:val="sv-SE"/>
        </w:rPr>
        <w:t>Schematron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21FBB5" w14:textId="77777777" w:rsidR="00E73202" w:rsidRDefault="00E73202" w:rsidP="00C72B17">
      <w:pPr>
        <w:spacing w:line="240" w:lineRule="auto"/>
      </w:pPr>
      <w:r>
        <w:separator/>
      </w:r>
    </w:p>
  </w:endnote>
  <w:endnote w:type="continuationSeparator" w:id="0">
    <w:p w14:paraId="7D15897F" w14:textId="77777777" w:rsidR="00E73202" w:rsidRDefault="00E73202"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684D45" w:rsidRDefault="00684D45"/>
  <w:p w14:paraId="1FC233E8" w14:textId="77777777" w:rsidR="00684D45" w:rsidRDefault="00684D45"/>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684D45" w:rsidRPr="004A7C1C" w14:paraId="3C5A492F" w14:textId="77777777" w:rsidTr="00095A0D">
      <w:trPr>
        <w:trHeight w:val="629"/>
      </w:trPr>
      <w:tc>
        <w:tcPr>
          <w:tcW w:w="1559" w:type="dxa"/>
        </w:tcPr>
        <w:p w14:paraId="784DFED4" w14:textId="77777777" w:rsidR="00684D45" w:rsidRPr="001304B6" w:rsidRDefault="00684D4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684D45" w:rsidRPr="001304B6" w:rsidRDefault="00684D4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684D45" w:rsidRPr="001304B6" w:rsidRDefault="00684D4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684D45" w:rsidRPr="001304B6" w:rsidRDefault="00684D4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684D45" w:rsidRPr="00CF1208" w:rsidRDefault="00684D45"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684D45" w:rsidRPr="00CF1208" w:rsidRDefault="00684D45" w:rsidP="00095A0D">
          <w:pPr>
            <w:pStyle w:val="Sidfot"/>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684D45" w:rsidRPr="0091623E" w:rsidRDefault="00684D45" w:rsidP="00095A0D">
          <w:pPr>
            <w:pStyle w:val="Sidfot"/>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684D45" w:rsidRPr="001304B6" w:rsidRDefault="00684D4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684D45" w:rsidRPr="001304B6" w:rsidRDefault="00684D45"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684D45" w:rsidRPr="004A7C1C" w:rsidRDefault="00684D45" w:rsidP="001304B6">
          <w:pPr>
            <w:pStyle w:val="Sidfot"/>
          </w:pPr>
        </w:p>
      </w:tc>
      <w:tc>
        <w:tcPr>
          <w:tcW w:w="709" w:type="dxa"/>
        </w:tcPr>
        <w:p w14:paraId="6E332D35" w14:textId="77777777" w:rsidR="00684D45" w:rsidRPr="004A7C1C" w:rsidRDefault="00684D45"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1353E9">
            <w:rPr>
              <w:rStyle w:val="Sidnummer"/>
              <w:noProof/>
            </w:rPr>
            <w:t>38</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1353E9">
            <w:rPr>
              <w:rStyle w:val="Sidnummer"/>
              <w:noProof/>
            </w:rPr>
            <w:t>110</w:t>
          </w:r>
          <w:r w:rsidRPr="004A7C1C">
            <w:rPr>
              <w:rStyle w:val="Sidnummer"/>
            </w:rPr>
            <w:fldChar w:fldCharType="end"/>
          </w:r>
        </w:p>
      </w:tc>
    </w:tr>
  </w:tbl>
  <w:p w14:paraId="6EB65E86" w14:textId="77777777" w:rsidR="00684D45" w:rsidRDefault="00684D45"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684D45" w:rsidRDefault="00684D45">
    <w:pPr>
      <w:pStyle w:val="Sidfot"/>
    </w:pPr>
  </w:p>
  <w:p w14:paraId="36E0CB75" w14:textId="77777777" w:rsidR="00684D45" w:rsidRDefault="00684D45">
    <w:pPr>
      <w:pStyle w:val="Sidfot"/>
    </w:pPr>
  </w:p>
  <w:p w14:paraId="68EA24B6" w14:textId="77777777" w:rsidR="00684D45" w:rsidRDefault="00684D45">
    <w:pPr>
      <w:pStyle w:val="Sidfot"/>
    </w:pPr>
  </w:p>
  <w:p w14:paraId="798F58D1" w14:textId="77777777" w:rsidR="00684D45" w:rsidRDefault="00684D45">
    <w:pPr>
      <w:pStyle w:val="Sidfot"/>
    </w:pPr>
  </w:p>
  <w:p w14:paraId="0B4F500D" w14:textId="77777777" w:rsidR="00684D45" w:rsidRDefault="00684D45">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44EC3E" w14:textId="77777777" w:rsidR="00E73202" w:rsidRDefault="00E73202" w:rsidP="00C72B17">
      <w:pPr>
        <w:spacing w:line="240" w:lineRule="auto"/>
      </w:pPr>
      <w:r>
        <w:separator/>
      </w:r>
    </w:p>
  </w:footnote>
  <w:footnote w:type="continuationSeparator" w:id="0">
    <w:p w14:paraId="03303D74" w14:textId="77777777" w:rsidR="00E73202" w:rsidRDefault="00E73202"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684D45" w:rsidRDefault="00684D45"/>
  <w:p w14:paraId="69BC34DE" w14:textId="77777777" w:rsidR="00684D45" w:rsidRDefault="00684D45"/>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684D45" w:rsidRPr="00333716" w14:paraId="38E1EC6E" w14:textId="77777777" w:rsidTr="000A531A">
      <w:trPr>
        <w:trHeight w:hRule="exact" w:val="539"/>
      </w:trPr>
      <w:tc>
        <w:tcPr>
          <w:tcW w:w="3168" w:type="dxa"/>
          <w:tcBorders>
            <w:top w:val="nil"/>
            <w:bottom w:val="nil"/>
          </w:tcBorders>
        </w:tcPr>
        <w:p w14:paraId="74451D16" w14:textId="77777777" w:rsidR="00684D45" w:rsidRPr="00095A0D" w:rsidRDefault="00684D45" w:rsidP="00095A0D">
          <w:pPr>
            <w:pStyle w:val="Sidfot"/>
            <w:rPr>
              <w:rFonts w:ascii="Arial" w:eastAsia="Times New Roman" w:hAnsi="Arial"/>
              <w:color w:val="00A9A7"/>
              <w:sz w:val="14"/>
              <w:szCs w:val="24"/>
              <w:lang w:eastAsia="en-GB"/>
            </w:rPr>
          </w:pPr>
          <w:bookmarkStart w:id="144" w:name="LDnr1"/>
          <w:bookmarkEnd w:id="144"/>
        </w:p>
        <w:p w14:paraId="1A79B92D" w14:textId="77777777" w:rsidR="00684D45" w:rsidRPr="00095A0D" w:rsidRDefault="00684D45"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684D45" w:rsidRDefault="00684D45"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684D45" w:rsidRDefault="00684D45"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00B17E44">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00B17E44">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00B17E44">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684D45" w:rsidRPr="00095A0D" w:rsidRDefault="00684D45"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684D45" w:rsidRDefault="00684D45"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684D45" w:rsidRPr="00095A0D" w:rsidRDefault="00684D45"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684D45" w:rsidRPr="00095A0D" w:rsidRDefault="00684D45"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488F57B" w:rsidR="00684D45" w:rsidRPr="000A531A" w:rsidRDefault="00684D45"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sidR="0024331E">
            <w:rPr>
              <w:rFonts w:ascii="Arial" w:eastAsia="Times New Roman" w:hAnsi="Arial"/>
              <w:color w:val="00A9A7"/>
              <w:sz w:val="14"/>
              <w:szCs w:val="24"/>
              <w:lang w:eastAsia="en-GB"/>
            </w:rPr>
            <w:t>2014-09-12</w:t>
          </w:r>
          <w:r>
            <w:rPr>
              <w:rFonts w:ascii="Arial" w:eastAsia="Times New Roman" w:hAnsi="Arial"/>
              <w:color w:val="00A9A7"/>
              <w:sz w:val="14"/>
              <w:szCs w:val="24"/>
              <w:lang w:eastAsia="en-GB"/>
            </w:rPr>
            <w:fldChar w:fldCharType="end"/>
          </w:r>
        </w:p>
      </w:tc>
    </w:tr>
    <w:tr w:rsidR="00684D45"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684D45" w:rsidRPr="00095A0D" w:rsidRDefault="00684D45"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684D45" w:rsidRPr="00095A0D" w:rsidRDefault="00684D45" w:rsidP="00095A0D">
          <w:pPr>
            <w:pStyle w:val="Sidfot"/>
            <w:rPr>
              <w:rFonts w:ascii="Arial" w:eastAsia="Times New Roman" w:hAnsi="Arial"/>
              <w:color w:val="00A9A7"/>
              <w:sz w:val="14"/>
              <w:szCs w:val="24"/>
              <w:lang w:eastAsia="en-GB"/>
            </w:rPr>
          </w:pPr>
        </w:p>
      </w:tc>
    </w:tr>
  </w:tbl>
  <w:p w14:paraId="2AC110CF" w14:textId="77777777" w:rsidR="00684D45" w:rsidRDefault="00684D45" w:rsidP="008303EF">
    <w:pPr>
      <w:tabs>
        <w:tab w:val="left" w:pos="6237"/>
      </w:tabs>
    </w:pPr>
    <w:r>
      <w:t xml:space="preserve"> </w:t>
    </w:r>
    <w:bookmarkStart w:id="145" w:name="Dnr1"/>
    <w:bookmarkEnd w:id="145"/>
  </w:p>
  <w:p w14:paraId="3FB91188" w14:textId="77777777" w:rsidR="00684D45" w:rsidRDefault="00684D4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684D45" w:rsidRDefault="00684D45" w:rsidP="00D774BC">
    <w:pPr>
      <w:tabs>
        <w:tab w:val="left" w:pos="6237"/>
      </w:tabs>
    </w:pPr>
  </w:p>
  <w:p w14:paraId="51103E17" w14:textId="77777777" w:rsidR="00684D45" w:rsidRDefault="00684D45" w:rsidP="00D774BC">
    <w:pPr>
      <w:tabs>
        <w:tab w:val="left" w:pos="6237"/>
      </w:tabs>
    </w:pPr>
  </w:p>
  <w:p w14:paraId="772AE06E" w14:textId="77777777" w:rsidR="00684D45" w:rsidRDefault="00684D45" w:rsidP="00D774BC">
    <w:pPr>
      <w:tabs>
        <w:tab w:val="left" w:pos="6237"/>
      </w:tabs>
    </w:pPr>
  </w:p>
  <w:p w14:paraId="42F0C144" w14:textId="77777777" w:rsidR="00684D45" w:rsidRDefault="00684D45"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6" w:name="LDnr"/>
    <w:bookmarkEnd w:id="146"/>
    <w:r>
      <w:t xml:space="preserve"> </w:t>
    </w:r>
    <w:bookmarkStart w:id="147" w:name="Dnr"/>
    <w:bookmarkEnd w:id="147"/>
  </w:p>
  <w:tbl>
    <w:tblPr>
      <w:tblW w:w="9180" w:type="dxa"/>
      <w:tblLayout w:type="fixed"/>
      <w:tblLook w:val="04A0" w:firstRow="1" w:lastRow="0" w:firstColumn="1" w:lastColumn="0" w:noHBand="0" w:noVBand="1"/>
    </w:tblPr>
    <w:tblGrid>
      <w:gridCol w:w="956"/>
      <w:gridCol w:w="1199"/>
      <w:gridCol w:w="4049"/>
      <w:gridCol w:w="2976"/>
    </w:tblGrid>
    <w:tr w:rsidR="00684D45" w:rsidRPr="0024387D" w14:paraId="6E3EED84" w14:textId="77777777" w:rsidTr="00364AE6">
      <w:tc>
        <w:tcPr>
          <w:tcW w:w="2155" w:type="dxa"/>
          <w:gridSpan w:val="2"/>
        </w:tcPr>
        <w:p w14:paraId="2933175C" w14:textId="77777777" w:rsidR="00684D45" w:rsidRPr="0024387D" w:rsidRDefault="00684D45" w:rsidP="002A2120">
          <w:pPr>
            <w:pStyle w:val="Sidhuvud"/>
            <w:rPr>
              <w:rFonts w:cs="Georgia"/>
              <w:sz w:val="12"/>
              <w:szCs w:val="12"/>
            </w:rPr>
          </w:pPr>
        </w:p>
      </w:tc>
      <w:tc>
        <w:tcPr>
          <w:tcW w:w="4049" w:type="dxa"/>
        </w:tcPr>
        <w:p w14:paraId="2813ED1B" w14:textId="77777777" w:rsidR="00684D45" w:rsidRPr="0024387D" w:rsidRDefault="00684D45" w:rsidP="00DE4030">
          <w:pPr>
            <w:pStyle w:val="Sidhuvud"/>
            <w:rPr>
              <w:rFonts w:cs="Georgia"/>
              <w:sz w:val="14"/>
              <w:szCs w:val="14"/>
            </w:rPr>
          </w:pPr>
        </w:p>
      </w:tc>
      <w:tc>
        <w:tcPr>
          <w:tcW w:w="2976" w:type="dxa"/>
        </w:tcPr>
        <w:p w14:paraId="1F7BDFA1" w14:textId="77777777" w:rsidR="00684D45" w:rsidRDefault="00684D45" w:rsidP="00DE4030">
          <w:r>
            <w:t xml:space="preserve"> </w:t>
          </w:r>
          <w:bookmarkStart w:id="148" w:name="slask"/>
          <w:bookmarkStart w:id="149" w:name="Addressee"/>
          <w:bookmarkEnd w:id="148"/>
          <w:bookmarkEnd w:id="149"/>
        </w:p>
      </w:tc>
    </w:tr>
    <w:tr w:rsidR="00684D45" w:rsidRPr="00F456CC" w14:paraId="7817C09A" w14:textId="77777777" w:rsidTr="00364AE6">
      <w:tc>
        <w:tcPr>
          <w:tcW w:w="956" w:type="dxa"/>
          <w:tcBorders>
            <w:right w:val="single" w:sz="4" w:space="0" w:color="auto"/>
          </w:tcBorders>
        </w:tcPr>
        <w:p w14:paraId="7F2ACC79" w14:textId="77777777" w:rsidR="00684D45" w:rsidRPr="00F456CC" w:rsidRDefault="00684D45" w:rsidP="00025527">
          <w:pPr>
            <w:pStyle w:val="Sidhuvud"/>
            <w:rPr>
              <w:rFonts w:cs="Georgia"/>
              <w:sz w:val="12"/>
              <w:szCs w:val="12"/>
            </w:rPr>
          </w:pPr>
        </w:p>
      </w:tc>
      <w:tc>
        <w:tcPr>
          <w:tcW w:w="1199" w:type="dxa"/>
          <w:tcBorders>
            <w:left w:val="single" w:sz="4" w:space="0" w:color="auto"/>
          </w:tcBorders>
        </w:tcPr>
        <w:p w14:paraId="27F330F9" w14:textId="77777777" w:rsidR="00684D45" w:rsidRPr="00F456CC" w:rsidRDefault="00684D45" w:rsidP="00DE4030">
          <w:pPr>
            <w:pStyle w:val="Sidhuvud"/>
            <w:rPr>
              <w:rFonts w:cs="Georgia"/>
              <w:sz w:val="12"/>
              <w:szCs w:val="12"/>
            </w:rPr>
          </w:pPr>
        </w:p>
      </w:tc>
      <w:tc>
        <w:tcPr>
          <w:tcW w:w="4049" w:type="dxa"/>
        </w:tcPr>
        <w:p w14:paraId="37AA9367" w14:textId="77777777" w:rsidR="00684D45" w:rsidRPr="002C11AF" w:rsidRDefault="00684D45" w:rsidP="00DE4030">
          <w:pPr>
            <w:pStyle w:val="Sidhuvud"/>
            <w:rPr>
              <w:rFonts w:cs="Georgia"/>
              <w:sz w:val="12"/>
              <w:szCs w:val="12"/>
            </w:rPr>
          </w:pPr>
        </w:p>
      </w:tc>
      <w:tc>
        <w:tcPr>
          <w:tcW w:w="2976" w:type="dxa"/>
        </w:tcPr>
        <w:p w14:paraId="25E5B32E" w14:textId="77777777" w:rsidR="00684D45" w:rsidRPr="002C11AF" w:rsidRDefault="00684D45" w:rsidP="00DE4030">
          <w:pPr>
            <w:pStyle w:val="Sidhuvud"/>
            <w:rPr>
              <w:rFonts w:cs="Georgia"/>
              <w:sz w:val="12"/>
              <w:szCs w:val="12"/>
            </w:rPr>
          </w:pPr>
        </w:p>
      </w:tc>
    </w:tr>
  </w:tbl>
  <w:p w14:paraId="4244CC6E" w14:textId="77777777" w:rsidR="00684D45" w:rsidRPr="003755FD" w:rsidRDefault="00684D45" w:rsidP="008866A6">
    <w:bookmarkStart w:id="150" w:name="Radera2"/>
    <w:bookmarkEnd w:id="15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5">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7"/>
  </w:num>
  <w:num w:numId="4">
    <w:abstractNumId w:val="8"/>
  </w:num>
  <w:num w:numId="5">
    <w:abstractNumId w:val="30"/>
  </w:num>
  <w:num w:numId="6">
    <w:abstractNumId w:val="20"/>
  </w:num>
  <w:num w:numId="7">
    <w:abstractNumId w:val="32"/>
  </w:num>
  <w:num w:numId="8">
    <w:abstractNumId w:val="33"/>
  </w:num>
  <w:num w:numId="9">
    <w:abstractNumId w:val="23"/>
  </w:num>
  <w:num w:numId="10">
    <w:abstractNumId w:val="21"/>
  </w:num>
  <w:num w:numId="11">
    <w:abstractNumId w:val="16"/>
  </w:num>
  <w:num w:numId="12">
    <w:abstractNumId w:val="36"/>
  </w:num>
  <w:num w:numId="13">
    <w:abstractNumId w:val="19"/>
  </w:num>
  <w:num w:numId="14">
    <w:abstractNumId w:val="6"/>
  </w:num>
  <w:num w:numId="15">
    <w:abstractNumId w:val="26"/>
  </w:num>
  <w:num w:numId="16">
    <w:abstractNumId w:val="31"/>
  </w:num>
  <w:num w:numId="17">
    <w:abstractNumId w:val="41"/>
  </w:num>
  <w:num w:numId="18">
    <w:abstractNumId w:val="27"/>
  </w:num>
  <w:num w:numId="19">
    <w:abstractNumId w:val="7"/>
  </w:num>
  <w:num w:numId="20">
    <w:abstractNumId w:val="11"/>
  </w:num>
  <w:num w:numId="21">
    <w:abstractNumId w:val="9"/>
  </w:num>
  <w:num w:numId="22">
    <w:abstractNumId w:val="4"/>
  </w:num>
  <w:num w:numId="23">
    <w:abstractNumId w:val="25"/>
  </w:num>
  <w:num w:numId="24">
    <w:abstractNumId w:val="14"/>
  </w:num>
  <w:num w:numId="25">
    <w:abstractNumId w:val="15"/>
  </w:num>
  <w:num w:numId="26">
    <w:abstractNumId w:val="38"/>
  </w:num>
  <w:num w:numId="27">
    <w:abstractNumId w:val="40"/>
  </w:num>
  <w:num w:numId="28">
    <w:abstractNumId w:val="12"/>
  </w:num>
  <w:num w:numId="29">
    <w:abstractNumId w:val="3"/>
  </w:num>
  <w:num w:numId="30">
    <w:abstractNumId w:val="37"/>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4"/>
  </w:num>
  <w:num w:numId="35">
    <w:abstractNumId w:val="28"/>
  </w:num>
  <w:num w:numId="36">
    <w:abstractNumId w:val="43"/>
  </w:num>
  <w:num w:numId="37">
    <w:abstractNumId w:val="5"/>
  </w:num>
  <w:num w:numId="38">
    <w:abstractNumId w:val="18"/>
  </w:num>
  <w:num w:numId="39">
    <w:abstractNumId w:val="22"/>
  </w:num>
  <w:num w:numId="40">
    <w:abstractNumId w:val="42"/>
  </w:num>
  <w:num w:numId="41">
    <w:abstractNumId w:val="10"/>
  </w:num>
  <w:num w:numId="42">
    <w:abstractNumId w:val="34"/>
  </w:num>
  <w:num w:numId="43">
    <w:abstractNumId w:val="35"/>
  </w:num>
  <w:num w:numId="44">
    <w:abstractNumId w:val="39"/>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56E"/>
    <w:rsid w:val="00003FF5"/>
    <w:rsid w:val="000065DE"/>
    <w:rsid w:val="00010B9D"/>
    <w:rsid w:val="00013301"/>
    <w:rsid w:val="0002295F"/>
    <w:rsid w:val="00025527"/>
    <w:rsid w:val="00027B5E"/>
    <w:rsid w:val="00036FF1"/>
    <w:rsid w:val="00047E25"/>
    <w:rsid w:val="00053977"/>
    <w:rsid w:val="00067C04"/>
    <w:rsid w:val="00070C4D"/>
    <w:rsid w:val="00072C70"/>
    <w:rsid w:val="0008100A"/>
    <w:rsid w:val="000844ED"/>
    <w:rsid w:val="000872BF"/>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7502"/>
    <w:rsid w:val="000E020A"/>
    <w:rsid w:val="000E190F"/>
    <w:rsid w:val="000F6A8C"/>
    <w:rsid w:val="00100B52"/>
    <w:rsid w:val="001053D0"/>
    <w:rsid w:val="00116504"/>
    <w:rsid w:val="001233FB"/>
    <w:rsid w:val="001304B6"/>
    <w:rsid w:val="00132377"/>
    <w:rsid w:val="001353E9"/>
    <w:rsid w:val="001369A3"/>
    <w:rsid w:val="00137510"/>
    <w:rsid w:val="001425B4"/>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B2C00"/>
    <w:rsid w:val="001B376F"/>
    <w:rsid w:val="001B7874"/>
    <w:rsid w:val="001C046C"/>
    <w:rsid w:val="001C1E6E"/>
    <w:rsid w:val="001E0FCA"/>
    <w:rsid w:val="002047F2"/>
    <w:rsid w:val="002072FA"/>
    <w:rsid w:val="002079D9"/>
    <w:rsid w:val="00212825"/>
    <w:rsid w:val="00222033"/>
    <w:rsid w:val="00224476"/>
    <w:rsid w:val="00226F03"/>
    <w:rsid w:val="0024331E"/>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C11AF"/>
    <w:rsid w:val="002C5A2A"/>
    <w:rsid w:val="002D08A4"/>
    <w:rsid w:val="002D3B2A"/>
    <w:rsid w:val="002D5B10"/>
    <w:rsid w:val="002D5FBC"/>
    <w:rsid w:val="002E0A74"/>
    <w:rsid w:val="002E6348"/>
    <w:rsid w:val="002F33E0"/>
    <w:rsid w:val="002F5563"/>
    <w:rsid w:val="002F7E28"/>
    <w:rsid w:val="0030710D"/>
    <w:rsid w:val="00321BD0"/>
    <w:rsid w:val="00322A41"/>
    <w:rsid w:val="00325EBF"/>
    <w:rsid w:val="00360554"/>
    <w:rsid w:val="00364AE6"/>
    <w:rsid w:val="00364D31"/>
    <w:rsid w:val="00370D4A"/>
    <w:rsid w:val="003755FD"/>
    <w:rsid w:val="00380FE2"/>
    <w:rsid w:val="00386AD4"/>
    <w:rsid w:val="00386F12"/>
    <w:rsid w:val="00390030"/>
    <w:rsid w:val="0039481C"/>
    <w:rsid w:val="00394F76"/>
    <w:rsid w:val="003A1F89"/>
    <w:rsid w:val="003C0D91"/>
    <w:rsid w:val="003C2D14"/>
    <w:rsid w:val="003D21E1"/>
    <w:rsid w:val="003E4B56"/>
    <w:rsid w:val="003F0DDF"/>
    <w:rsid w:val="003F5380"/>
    <w:rsid w:val="003F5F5D"/>
    <w:rsid w:val="004049E0"/>
    <w:rsid w:val="00405057"/>
    <w:rsid w:val="00415214"/>
    <w:rsid w:val="00415791"/>
    <w:rsid w:val="00434761"/>
    <w:rsid w:val="004375C9"/>
    <w:rsid w:val="0044173E"/>
    <w:rsid w:val="004433BE"/>
    <w:rsid w:val="00444C74"/>
    <w:rsid w:val="0045506E"/>
    <w:rsid w:val="004578F0"/>
    <w:rsid w:val="00460BEE"/>
    <w:rsid w:val="00463E09"/>
    <w:rsid w:val="00482B99"/>
    <w:rsid w:val="00486358"/>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999"/>
    <w:rsid w:val="00521297"/>
    <w:rsid w:val="00523025"/>
    <w:rsid w:val="00525CF4"/>
    <w:rsid w:val="00536E54"/>
    <w:rsid w:val="0053732E"/>
    <w:rsid w:val="005408F3"/>
    <w:rsid w:val="00543F11"/>
    <w:rsid w:val="005477ED"/>
    <w:rsid w:val="005521B0"/>
    <w:rsid w:val="00554DE4"/>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7E0A"/>
    <w:rsid w:val="00602874"/>
    <w:rsid w:val="00614EF1"/>
    <w:rsid w:val="006217E0"/>
    <w:rsid w:val="00627B90"/>
    <w:rsid w:val="00633EAD"/>
    <w:rsid w:val="006453D8"/>
    <w:rsid w:val="00650709"/>
    <w:rsid w:val="00653081"/>
    <w:rsid w:val="00661F2C"/>
    <w:rsid w:val="006648CB"/>
    <w:rsid w:val="00665D28"/>
    <w:rsid w:val="00676BBF"/>
    <w:rsid w:val="00680624"/>
    <w:rsid w:val="00681CFB"/>
    <w:rsid w:val="00684D45"/>
    <w:rsid w:val="00686189"/>
    <w:rsid w:val="0069359C"/>
    <w:rsid w:val="006A1587"/>
    <w:rsid w:val="006A4A7F"/>
    <w:rsid w:val="006A4E14"/>
    <w:rsid w:val="006B1F15"/>
    <w:rsid w:val="006D3A7D"/>
    <w:rsid w:val="006D483F"/>
    <w:rsid w:val="006D5CD5"/>
    <w:rsid w:val="006D6685"/>
    <w:rsid w:val="006E13C4"/>
    <w:rsid w:val="006E59A7"/>
    <w:rsid w:val="006E7C71"/>
    <w:rsid w:val="006F3C4A"/>
    <w:rsid w:val="006F5D11"/>
    <w:rsid w:val="00702AFD"/>
    <w:rsid w:val="00707704"/>
    <w:rsid w:val="00713166"/>
    <w:rsid w:val="00714301"/>
    <w:rsid w:val="0072035C"/>
    <w:rsid w:val="007231DB"/>
    <w:rsid w:val="0072413D"/>
    <w:rsid w:val="00727057"/>
    <w:rsid w:val="007306AD"/>
    <w:rsid w:val="00735BDF"/>
    <w:rsid w:val="00747F6B"/>
    <w:rsid w:val="00754008"/>
    <w:rsid w:val="0075501A"/>
    <w:rsid w:val="00757042"/>
    <w:rsid w:val="00757424"/>
    <w:rsid w:val="00757AF3"/>
    <w:rsid w:val="00763952"/>
    <w:rsid w:val="007706A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32B7"/>
    <w:rsid w:val="007D77EF"/>
    <w:rsid w:val="007E0D40"/>
    <w:rsid w:val="007E3F00"/>
    <w:rsid w:val="007E481B"/>
    <w:rsid w:val="007F0F3A"/>
    <w:rsid w:val="007F6C11"/>
    <w:rsid w:val="00805333"/>
    <w:rsid w:val="00805FAD"/>
    <w:rsid w:val="008143C0"/>
    <w:rsid w:val="00817886"/>
    <w:rsid w:val="008303EF"/>
    <w:rsid w:val="00832F02"/>
    <w:rsid w:val="00837BEA"/>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12B23"/>
    <w:rsid w:val="00914082"/>
    <w:rsid w:val="00917AF8"/>
    <w:rsid w:val="0092063F"/>
    <w:rsid w:val="00922A33"/>
    <w:rsid w:val="00922D94"/>
    <w:rsid w:val="00932401"/>
    <w:rsid w:val="00932DB9"/>
    <w:rsid w:val="0093372C"/>
    <w:rsid w:val="00934DF5"/>
    <w:rsid w:val="0094234F"/>
    <w:rsid w:val="009538C9"/>
    <w:rsid w:val="00956547"/>
    <w:rsid w:val="00966B3B"/>
    <w:rsid w:val="0097628C"/>
    <w:rsid w:val="00984B50"/>
    <w:rsid w:val="00987592"/>
    <w:rsid w:val="009906C8"/>
    <w:rsid w:val="009A056B"/>
    <w:rsid w:val="009A24FD"/>
    <w:rsid w:val="009A70FF"/>
    <w:rsid w:val="009A7229"/>
    <w:rsid w:val="009A780D"/>
    <w:rsid w:val="009B1690"/>
    <w:rsid w:val="009B473C"/>
    <w:rsid w:val="009B5AA8"/>
    <w:rsid w:val="009C2472"/>
    <w:rsid w:val="009C4747"/>
    <w:rsid w:val="009C5E05"/>
    <w:rsid w:val="009D07E0"/>
    <w:rsid w:val="009D5269"/>
    <w:rsid w:val="009E057D"/>
    <w:rsid w:val="009E1E4B"/>
    <w:rsid w:val="009E2F3A"/>
    <w:rsid w:val="009E461C"/>
    <w:rsid w:val="009E508B"/>
    <w:rsid w:val="009F1D5A"/>
    <w:rsid w:val="009F3594"/>
    <w:rsid w:val="009F3823"/>
    <w:rsid w:val="009F5D80"/>
    <w:rsid w:val="00A03D94"/>
    <w:rsid w:val="00A20653"/>
    <w:rsid w:val="00A21104"/>
    <w:rsid w:val="00A33783"/>
    <w:rsid w:val="00A34D56"/>
    <w:rsid w:val="00A35D2A"/>
    <w:rsid w:val="00A4266A"/>
    <w:rsid w:val="00A43C2F"/>
    <w:rsid w:val="00A50E40"/>
    <w:rsid w:val="00A542FF"/>
    <w:rsid w:val="00A70B4A"/>
    <w:rsid w:val="00A7304A"/>
    <w:rsid w:val="00A7347F"/>
    <w:rsid w:val="00A73AC2"/>
    <w:rsid w:val="00A7696A"/>
    <w:rsid w:val="00A80E12"/>
    <w:rsid w:val="00A8153D"/>
    <w:rsid w:val="00A81BE1"/>
    <w:rsid w:val="00A836CA"/>
    <w:rsid w:val="00A8749F"/>
    <w:rsid w:val="00A94A15"/>
    <w:rsid w:val="00A97534"/>
    <w:rsid w:val="00AA3E23"/>
    <w:rsid w:val="00AB2D09"/>
    <w:rsid w:val="00AB63BF"/>
    <w:rsid w:val="00AC3470"/>
    <w:rsid w:val="00AC54E5"/>
    <w:rsid w:val="00AC60F3"/>
    <w:rsid w:val="00AD6D79"/>
    <w:rsid w:val="00AF1559"/>
    <w:rsid w:val="00AF35C8"/>
    <w:rsid w:val="00AF3B49"/>
    <w:rsid w:val="00AF7B2A"/>
    <w:rsid w:val="00B01CEA"/>
    <w:rsid w:val="00B0471C"/>
    <w:rsid w:val="00B05AA9"/>
    <w:rsid w:val="00B10EEB"/>
    <w:rsid w:val="00B1310A"/>
    <w:rsid w:val="00B14DBA"/>
    <w:rsid w:val="00B17E44"/>
    <w:rsid w:val="00B32719"/>
    <w:rsid w:val="00B37219"/>
    <w:rsid w:val="00B50BDA"/>
    <w:rsid w:val="00B5414D"/>
    <w:rsid w:val="00B56C5D"/>
    <w:rsid w:val="00B60B4B"/>
    <w:rsid w:val="00B6227B"/>
    <w:rsid w:val="00B635F7"/>
    <w:rsid w:val="00B72189"/>
    <w:rsid w:val="00B77D5E"/>
    <w:rsid w:val="00B8193A"/>
    <w:rsid w:val="00B86215"/>
    <w:rsid w:val="00B90A42"/>
    <w:rsid w:val="00BA1F56"/>
    <w:rsid w:val="00BA5890"/>
    <w:rsid w:val="00BA6CD2"/>
    <w:rsid w:val="00BB02BA"/>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3DCB"/>
    <w:rsid w:val="00C375AB"/>
    <w:rsid w:val="00C427B8"/>
    <w:rsid w:val="00C52A04"/>
    <w:rsid w:val="00C52D77"/>
    <w:rsid w:val="00C5331E"/>
    <w:rsid w:val="00C54788"/>
    <w:rsid w:val="00C5641A"/>
    <w:rsid w:val="00C621C4"/>
    <w:rsid w:val="00C66377"/>
    <w:rsid w:val="00C667C7"/>
    <w:rsid w:val="00C67977"/>
    <w:rsid w:val="00C71635"/>
    <w:rsid w:val="00C72B17"/>
    <w:rsid w:val="00C72FDC"/>
    <w:rsid w:val="00C84889"/>
    <w:rsid w:val="00C875DE"/>
    <w:rsid w:val="00C933F7"/>
    <w:rsid w:val="00CA66E6"/>
    <w:rsid w:val="00CA6970"/>
    <w:rsid w:val="00CB32DC"/>
    <w:rsid w:val="00CB5D62"/>
    <w:rsid w:val="00CC270E"/>
    <w:rsid w:val="00CC7016"/>
    <w:rsid w:val="00CC70DA"/>
    <w:rsid w:val="00CE0FA6"/>
    <w:rsid w:val="00CE1031"/>
    <w:rsid w:val="00CE6671"/>
    <w:rsid w:val="00CE7DFC"/>
    <w:rsid w:val="00CF1208"/>
    <w:rsid w:val="00CF245D"/>
    <w:rsid w:val="00CF4460"/>
    <w:rsid w:val="00CF47A0"/>
    <w:rsid w:val="00D037DF"/>
    <w:rsid w:val="00D11EA1"/>
    <w:rsid w:val="00D1500E"/>
    <w:rsid w:val="00D15CF1"/>
    <w:rsid w:val="00D20363"/>
    <w:rsid w:val="00D21C11"/>
    <w:rsid w:val="00D23625"/>
    <w:rsid w:val="00D27FB3"/>
    <w:rsid w:val="00D53A9A"/>
    <w:rsid w:val="00D615E9"/>
    <w:rsid w:val="00D7450D"/>
    <w:rsid w:val="00D748B5"/>
    <w:rsid w:val="00D774BC"/>
    <w:rsid w:val="00D77564"/>
    <w:rsid w:val="00D82DEA"/>
    <w:rsid w:val="00D85001"/>
    <w:rsid w:val="00D91240"/>
    <w:rsid w:val="00D92B59"/>
    <w:rsid w:val="00D93512"/>
    <w:rsid w:val="00DA0988"/>
    <w:rsid w:val="00DA1759"/>
    <w:rsid w:val="00DA5D2D"/>
    <w:rsid w:val="00DB0D07"/>
    <w:rsid w:val="00DB56E2"/>
    <w:rsid w:val="00DC234A"/>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202"/>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4550"/>
    <w:rsid w:val="00F157C2"/>
    <w:rsid w:val="00F25F5B"/>
    <w:rsid w:val="00F32347"/>
    <w:rsid w:val="00F34EBF"/>
    <w:rsid w:val="00F35278"/>
    <w:rsid w:val="00F37F16"/>
    <w:rsid w:val="00F44A96"/>
    <w:rsid w:val="00F456CC"/>
    <w:rsid w:val="00F46893"/>
    <w:rsid w:val="00F47471"/>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D2E7E"/>
    <w:rsid w:val="00FD4E8C"/>
    <w:rsid w:val="00FE0514"/>
    <w:rsid w:val="00FE29F5"/>
    <w:rsid w:val="00FE63AF"/>
    <w:rsid w:val="00FE6B9C"/>
    <w:rsid w:val="00FF170D"/>
    <w:rsid w:val="00FF3E23"/>
    <w:rsid w:val="00FF4A63"/>
    <w:rsid w:val="00FF72A0"/>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6F5D1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1"/>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uiPriority w:val="1"/>
    <w:rsid w:val="00D15CF1"/>
    <w:rPr>
      <w:rFonts w:ascii="Georgia" w:hAnsi="Georgia"/>
      <w:szCs w:val="22"/>
      <w:lang w:eastAsia="en-US"/>
    </w:rPr>
  </w:style>
  <w:style w:type="paragraph" w:styleId="Kommentarer">
    <w:name w:val="annotation text"/>
    <w:link w:val="KommentarerChar"/>
    <w:autoRedefine/>
    <w:uiPriority w:val="99"/>
    <w:rsid w:val="006F5D11"/>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Rubrik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Rubrik1"/>
    <w:next w:val="Brd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KommentarsmneChar">
    <w:name w:val="Kommentarsämne Char"/>
    <w:basedOn w:val="KommentarerChar"/>
    <w:link w:val="Kommentarsmne"/>
    <w:uiPriority w:val="99"/>
    <w:semiHidden/>
    <w:rsid w:val="00D15CF1"/>
    <w:rPr>
      <w:rFonts w:ascii="Times New Roman" w:eastAsia="Times New Roman" w:hAnsi="Times New Roman"/>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Kommentarsreferens">
    <w:name w:val="annotation reference"/>
    <w:basedOn w:val="Standardstycketeckensnitt"/>
    <w:uiPriority w:val="99"/>
    <w:semiHidden/>
    <w:unhideWhenUsed/>
    <w:rsid w:val="002E0A7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SO_8601"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rivta.se/documents/" TargetMode="External"/><Relationship Id="rId17" Type="http://schemas.openxmlformats.org/officeDocument/2006/relationships/image" Target="media/image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cehis.se/images/uploads/dokumentarkiv/ARK_0001_Oversikt.pdf"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de.google.com/p/rivta/wiki/ListOfCommonlyUsedCodeSystems" TargetMode="External"/><Relationship Id="rId24"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yperlink" Target="http://www.cehis.se/images/uploads/dokumentarkiv/Implementationsguide_ordinationsorsak_20130620.pdf" TargetMode="External"/><Relationship Id="rId23" Type="http://schemas.openxmlformats.org/officeDocument/2006/relationships/hyperlink" Target="http://www.inera.se/Documents/TJANSTER_PROJEKT/Katalogtjanst_HSA/Innehall/hsa_innehall_befattning.pdf" TargetMode="External"/><Relationship Id="rId28" Type="http://schemas.openxmlformats.org/officeDocument/2006/relationships/footer" Target="footer2.xml"/><Relationship Id="rId10" Type="http://schemas.openxmlformats.org/officeDocument/2006/relationships/hyperlink" Target="http://rivta.se/documents/ARK_0001/RIV_Tekniska_Anvisningar_Oversikt_revD.pdf" TargetMode="Externa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hyperlink" Target="https://code.google.com/p/rivta/wiki/ServiceDomainTable" TargetMode="External"/><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221207-8354-4985-9344-C85D6E3C1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861</TotalTime>
  <Pages>110</Pages>
  <Words>29689</Words>
  <Characters>157357</Characters>
  <Application>Microsoft Office Word</Application>
  <DocSecurity>0</DocSecurity>
  <Lines>1311</Lines>
  <Paragraphs>373</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Manager/>
  <Company>Inera AB</Company>
  <LinksUpToDate>false</LinksUpToDate>
  <CharactersWithSpaces>186673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Björn Genfors</cp:lastModifiedBy>
  <cp:revision>68</cp:revision>
  <cp:lastPrinted>2014-05-19T12:18:00Z</cp:lastPrinted>
  <dcterms:created xsi:type="dcterms:W3CDTF">2014-05-21T09:29:00Z</dcterms:created>
  <dcterms:modified xsi:type="dcterms:W3CDTF">2014-11-25T16:43:00Z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2014-09-12</vt:lpwstr>
  </property>
  <property fmtid="{D5CDD505-2E9C-101B-9397-08002B2CF9AE}" pid="8" name="rc">
    <vt:lpwstr> </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