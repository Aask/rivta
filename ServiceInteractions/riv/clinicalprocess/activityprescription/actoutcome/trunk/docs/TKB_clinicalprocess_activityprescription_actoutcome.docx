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24331E">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24331E">
              <w:rPr>
                <w:color w:val="008000"/>
                <w:sz w:val="32"/>
              </w:rPr>
              <w:t xml:space="preserve"> </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24331E" w:rsidRPr="0024331E">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4331E">
              <w:rPr>
                <w:color w:val="008000"/>
                <w:sz w:val="28"/>
              </w:rPr>
              <w:t>2014-09-12</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565D5F80" w14:textId="77777777" w:rsidR="005201EE"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201EE">
            <w:rPr>
              <w:noProof/>
            </w:rPr>
            <w:t>1</w:t>
          </w:r>
          <w:r w:rsidR="005201EE">
            <w:rPr>
              <w:rFonts w:asciiTheme="minorHAnsi" w:eastAsiaTheme="minorEastAsia" w:hAnsiTheme="minorHAnsi" w:cstheme="minorBidi"/>
              <w:noProof/>
              <w:sz w:val="24"/>
              <w:szCs w:val="24"/>
              <w:lang w:val="en-US" w:eastAsia="ja-JP"/>
            </w:rPr>
            <w:tab/>
          </w:r>
          <w:r w:rsidR="005201EE">
            <w:rPr>
              <w:noProof/>
            </w:rPr>
            <w:t>Inledning</w:t>
          </w:r>
          <w:r w:rsidR="005201EE">
            <w:rPr>
              <w:noProof/>
            </w:rPr>
            <w:tab/>
          </w:r>
          <w:r w:rsidR="005201EE">
            <w:rPr>
              <w:noProof/>
            </w:rPr>
            <w:fldChar w:fldCharType="begin"/>
          </w:r>
          <w:r w:rsidR="005201EE">
            <w:rPr>
              <w:noProof/>
            </w:rPr>
            <w:instrText xml:space="preserve"> PAGEREF _Toc279735289 \h </w:instrText>
          </w:r>
          <w:r w:rsidR="005201EE">
            <w:rPr>
              <w:noProof/>
            </w:rPr>
          </w:r>
          <w:r w:rsidR="005201EE">
            <w:rPr>
              <w:noProof/>
            </w:rPr>
            <w:fldChar w:fldCharType="separate"/>
          </w:r>
          <w:r w:rsidR="005201EE">
            <w:rPr>
              <w:noProof/>
            </w:rPr>
            <w:t>10</w:t>
          </w:r>
          <w:r w:rsidR="005201EE">
            <w:rPr>
              <w:noProof/>
            </w:rPr>
            <w:fldChar w:fldCharType="end"/>
          </w:r>
        </w:p>
        <w:p w14:paraId="572598D3" w14:textId="77777777" w:rsidR="005201EE" w:rsidRDefault="005201EE">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Webbeskrivning</w:t>
          </w:r>
          <w:r>
            <w:rPr>
              <w:noProof/>
            </w:rPr>
            <w:tab/>
          </w:r>
          <w:r>
            <w:rPr>
              <w:noProof/>
            </w:rPr>
            <w:fldChar w:fldCharType="begin"/>
          </w:r>
          <w:r>
            <w:rPr>
              <w:noProof/>
            </w:rPr>
            <w:instrText xml:space="preserve"> PAGEREF _Toc279735290 \h </w:instrText>
          </w:r>
          <w:r>
            <w:rPr>
              <w:noProof/>
            </w:rPr>
          </w:r>
          <w:r>
            <w:rPr>
              <w:noProof/>
            </w:rPr>
            <w:fldChar w:fldCharType="separate"/>
          </w:r>
          <w:r>
            <w:rPr>
              <w:noProof/>
            </w:rPr>
            <w:t>10</w:t>
          </w:r>
          <w:r>
            <w:rPr>
              <w:noProof/>
            </w:rPr>
            <w:fldChar w:fldCharType="end"/>
          </w:r>
        </w:p>
        <w:p w14:paraId="5864C2FF" w14:textId="77777777" w:rsidR="005201EE" w:rsidRDefault="005201EE">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_Toc279735291 \h </w:instrText>
          </w:r>
          <w:r>
            <w:rPr>
              <w:noProof/>
            </w:rPr>
          </w:r>
          <w:r>
            <w:rPr>
              <w:noProof/>
            </w:rPr>
            <w:fldChar w:fldCharType="separate"/>
          </w:r>
          <w:r>
            <w:rPr>
              <w:noProof/>
            </w:rPr>
            <w:t>12</w:t>
          </w:r>
          <w:r>
            <w:rPr>
              <w:noProof/>
            </w:rPr>
            <w:fldChar w:fldCharType="end"/>
          </w:r>
        </w:p>
        <w:p w14:paraId="2C99A381" w14:textId="77777777" w:rsidR="005201EE" w:rsidRDefault="005201EE">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A56382">
            <w:rPr>
              <w:b/>
              <w:noProof/>
              <w:color w:val="008000"/>
            </w:rPr>
            <w:t>2</w:t>
          </w:r>
          <w:r w:rsidRPr="00A56382">
            <w:rPr>
              <w:noProof/>
              <w:color w:val="008000"/>
            </w:rPr>
            <w:t>.</w:t>
          </w:r>
          <w:r w:rsidRPr="00A56382">
            <w:rPr>
              <w:b/>
              <w:noProof/>
              <w:color w:val="008000"/>
            </w:rPr>
            <w:t>0</w:t>
          </w:r>
          <w:r w:rsidRPr="00A56382">
            <w:rPr>
              <w:noProof/>
              <w:color w:val="008000"/>
            </w:rPr>
            <w:t>.</w:t>
          </w:r>
          <w:r w:rsidRPr="00A56382">
            <w:rPr>
              <w:b/>
              <w:noProof/>
              <w:color w:val="008000"/>
            </w:rPr>
            <w:t>0</w:t>
          </w:r>
          <w:r w:rsidRPr="00A56382">
            <w:rPr>
              <w:noProof/>
              <w:color w:val="008000"/>
            </w:rPr>
            <w:t>.</w:t>
          </w:r>
          <w:r w:rsidRPr="00A56382">
            <w:rPr>
              <w:b/>
              <w:noProof/>
              <w:color w:val="76923C" w:themeColor="accent3" w:themeShade="BF"/>
            </w:rPr>
            <w:t>RC_1</w:t>
          </w:r>
          <w:r>
            <w:rPr>
              <w:noProof/>
            </w:rPr>
            <w:tab/>
          </w:r>
          <w:r>
            <w:rPr>
              <w:noProof/>
            </w:rPr>
            <w:fldChar w:fldCharType="begin"/>
          </w:r>
          <w:r>
            <w:rPr>
              <w:noProof/>
            </w:rPr>
            <w:instrText xml:space="preserve"> PAGEREF _Toc279735292 \h </w:instrText>
          </w:r>
          <w:r>
            <w:rPr>
              <w:noProof/>
            </w:rPr>
          </w:r>
          <w:r>
            <w:rPr>
              <w:noProof/>
            </w:rPr>
            <w:fldChar w:fldCharType="separate"/>
          </w:r>
          <w:r>
            <w:rPr>
              <w:noProof/>
            </w:rPr>
            <w:t>12</w:t>
          </w:r>
          <w:r>
            <w:rPr>
              <w:noProof/>
            </w:rPr>
            <w:fldChar w:fldCharType="end"/>
          </w:r>
        </w:p>
        <w:p w14:paraId="1D2250CD" w14:textId="77777777" w:rsidR="005201EE" w:rsidRDefault="005201EE">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_Toc279735293 \h </w:instrText>
          </w:r>
          <w:r>
            <w:rPr>
              <w:noProof/>
            </w:rPr>
          </w:r>
          <w:r>
            <w:rPr>
              <w:noProof/>
            </w:rPr>
            <w:fldChar w:fldCharType="separate"/>
          </w:r>
          <w:r>
            <w:rPr>
              <w:noProof/>
            </w:rPr>
            <w:t>12</w:t>
          </w:r>
          <w:r>
            <w:rPr>
              <w:noProof/>
            </w:rPr>
            <w:fldChar w:fldCharType="end"/>
          </w:r>
        </w:p>
        <w:p w14:paraId="48828025" w14:textId="77777777" w:rsidR="005201EE" w:rsidRDefault="005201EE">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_Toc279735294 \h </w:instrText>
          </w:r>
          <w:r>
            <w:rPr>
              <w:noProof/>
            </w:rPr>
          </w:r>
          <w:r>
            <w:rPr>
              <w:noProof/>
            </w:rPr>
            <w:fldChar w:fldCharType="separate"/>
          </w:r>
          <w:r>
            <w:rPr>
              <w:noProof/>
            </w:rPr>
            <w:t>12</w:t>
          </w:r>
          <w:r>
            <w:rPr>
              <w:noProof/>
            </w:rPr>
            <w:fldChar w:fldCharType="end"/>
          </w:r>
        </w:p>
        <w:p w14:paraId="517AE3B5" w14:textId="77777777" w:rsidR="005201EE" w:rsidRDefault="005201EE">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_Toc279735295 \h </w:instrText>
          </w:r>
          <w:r>
            <w:rPr>
              <w:noProof/>
            </w:rPr>
          </w:r>
          <w:r>
            <w:rPr>
              <w:noProof/>
            </w:rPr>
            <w:fldChar w:fldCharType="separate"/>
          </w:r>
          <w:r>
            <w:rPr>
              <w:noProof/>
            </w:rPr>
            <w:t>12</w:t>
          </w:r>
          <w:r>
            <w:rPr>
              <w:noProof/>
            </w:rPr>
            <w:fldChar w:fldCharType="end"/>
          </w:r>
        </w:p>
        <w:p w14:paraId="727E6F8B" w14:textId="77777777" w:rsidR="005201EE" w:rsidRDefault="005201EE">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_Toc279735296 \h </w:instrText>
          </w:r>
          <w:r>
            <w:rPr>
              <w:noProof/>
            </w:rPr>
          </w:r>
          <w:r>
            <w:rPr>
              <w:noProof/>
            </w:rPr>
            <w:fldChar w:fldCharType="separate"/>
          </w:r>
          <w:r>
            <w:rPr>
              <w:noProof/>
            </w:rPr>
            <w:t>12</w:t>
          </w:r>
          <w:r>
            <w:rPr>
              <w:noProof/>
            </w:rPr>
            <w:fldChar w:fldCharType="end"/>
          </w:r>
        </w:p>
        <w:p w14:paraId="778A0AB3" w14:textId="77777777" w:rsidR="005201EE" w:rsidRDefault="005201EE">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_Toc279735297 \h </w:instrText>
          </w:r>
          <w:r>
            <w:rPr>
              <w:noProof/>
            </w:rPr>
          </w:r>
          <w:r>
            <w:rPr>
              <w:noProof/>
            </w:rPr>
            <w:fldChar w:fldCharType="separate"/>
          </w:r>
          <w:r>
            <w:rPr>
              <w:noProof/>
            </w:rPr>
            <w:t>12</w:t>
          </w:r>
          <w:r>
            <w:rPr>
              <w:noProof/>
            </w:rPr>
            <w:fldChar w:fldCharType="end"/>
          </w:r>
        </w:p>
        <w:p w14:paraId="05C961C1" w14:textId="77777777" w:rsidR="005201EE" w:rsidRDefault="005201EE">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_Toc279735298 \h </w:instrText>
          </w:r>
          <w:r>
            <w:rPr>
              <w:noProof/>
            </w:rPr>
          </w:r>
          <w:r>
            <w:rPr>
              <w:noProof/>
            </w:rPr>
            <w:fldChar w:fldCharType="separate"/>
          </w:r>
          <w:r>
            <w:rPr>
              <w:noProof/>
            </w:rPr>
            <w:t>13</w:t>
          </w:r>
          <w:r>
            <w:rPr>
              <w:noProof/>
            </w:rPr>
            <w:fldChar w:fldCharType="end"/>
          </w:r>
        </w:p>
        <w:p w14:paraId="19B7CBCF" w14:textId="77777777" w:rsidR="005201EE" w:rsidRDefault="005201EE">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_Toc279735299 \h </w:instrText>
          </w:r>
          <w:r>
            <w:rPr>
              <w:noProof/>
            </w:rPr>
          </w:r>
          <w:r>
            <w:rPr>
              <w:noProof/>
            </w:rPr>
            <w:fldChar w:fldCharType="separate"/>
          </w:r>
          <w:r>
            <w:rPr>
              <w:noProof/>
            </w:rPr>
            <w:t>13</w:t>
          </w:r>
          <w:r>
            <w:rPr>
              <w:noProof/>
            </w:rPr>
            <w:fldChar w:fldCharType="end"/>
          </w:r>
        </w:p>
        <w:p w14:paraId="3B127B7F" w14:textId="77777777" w:rsidR="005201EE" w:rsidRDefault="005201EE">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vaccinationsdata</w:t>
          </w:r>
          <w:r>
            <w:rPr>
              <w:noProof/>
            </w:rPr>
            <w:tab/>
          </w:r>
          <w:r>
            <w:rPr>
              <w:noProof/>
            </w:rPr>
            <w:fldChar w:fldCharType="begin"/>
          </w:r>
          <w:r>
            <w:rPr>
              <w:noProof/>
            </w:rPr>
            <w:instrText xml:space="preserve"> PAGEREF _Toc279735300 \h </w:instrText>
          </w:r>
          <w:r>
            <w:rPr>
              <w:noProof/>
            </w:rPr>
          </w:r>
          <w:r>
            <w:rPr>
              <w:noProof/>
            </w:rPr>
            <w:fldChar w:fldCharType="separate"/>
          </w:r>
          <w:r>
            <w:rPr>
              <w:noProof/>
            </w:rPr>
            <w:t>13</w:t>
          </w:r>
          <w:r>
            <w:rPr>
              <w:noProof/>
            </w:rPr>
            <w:fldChar w:fldCharType="end"/>
          </w:r>
        </w:p>
        <w:p w14:paraId="4F1892EC" w14:textId="77777777" w:rsidR="005201EE" w:rsidRDefault="005201EE">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2 – Hämta läkemedelsdata</w:t>
          </w:r>
          <w:r>
            <w:rPr>
              <w:noProof/>
            </w:rPr>
            <w:tab/>
          </w:r>
          <w:r>
            <w:rPr>
              <w:noProof/>
            </w:rPr>
            <w:fldChar w:fldCharType="begin"/>
          </w:r>
          <w:r>
            <w:rPr>
              <w:noProof/>
            </w:rPr>
            <w:instrText xml:space="preserve"> PAGEREF _Toc279735301 \h </w:instrText>
          </w:r>
          <w:r>
            <w:rPr>
              <w:noProof/>
            </w:rPr>
          </w:r>
          <w:r>
            <w:rPr>
              <w:noProof/>
            </w:rPr>
            <w:fldChar w:fldCharType="separate"/>
          </w:r>
          <w:r>
            <w:rPr>
              <w:noProof/>
            </w:rPr>
            <w:t>16</w:t>
          </w:r>
          <w:r>
            <w:rPr>
              <w:noProof/>
            </w:rPr>
            <w:fldChar w:fldCharType="end"/>
          </w:r>
        </w:p>
        <w:p w14:paraId="7CC95520" w14:textId="77777777" w:rsidR="005201EE" w:rsidRDefault="005201EE">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_Toc279735302 \h </w:instrText>
          </w:r>
          <w:r>
            <w:rPr>
              <w:noProof/>
            </w:rPr>
          </w:r>
          <w:r>
            <w:rPr>
              <w:noProof/>
            </w:rPr>
            <w:fldChar w:fldCharType="separate"/>
          </w:r>
          <w:r>
            <w:rPr>
              <w:noProof/>
            </w:rPr>
            <w:t>19</w:t>
          </w:r>
          <w:r>
            <w:rPr>
              <w:noProof/>
            </w:rPr>
            <w:fldChar w:fldCharType="end"/>
          </w:r>
        </w:p>
        <w:p w14:paraId="52D3B452" w14:textId="77777777" w:rsidR="005201EE" w:rsidRDefault="005201EE">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_Toc279735303 \h </w:instrText>
          </w:r>
          <w:r>
            <w:rPr>
              <w:noProof/>
            </w:rPr>
          </w:r>
          <w:r>
            <w:rPr>
              <w:noProof/>
            </w:rPr>
            <w:fldChar w:fldCharType="separate"/>
          </w:r>
          <w:r>
            <w:rPr>
              <w:noProof/>
            </w:rPr>
            <w:t>19</w:t>
          </w:r>
          <w:r>
            <w:rPr>
              <w:noProof/>
            </w:rPr>
            <w:fldChar w:fldCharType="end"/>
          </w:r>
        </w:p>
        <w:p w14:paraId="1EB985D5" w14:textId="77777777" w:rsidR="005201EE" w:rsidRDefault="005201EE">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_Toc279735304 \h </w:instrText>
          </w:r>
          <w:r>
            <w:rPr>
              <w:noProof/>
            </w:rPr>
          </w:r>
          <w:r>
            <w:rPr>
              <w:noProof/>
            </w:rPr>
            <w:fldChar w:fldCharType="separate"/>
          </w:r>
          <w:r>
            <w:rPr>
              <w:noProof/>
            </w:rPr>
            <w:t>20</w:t>
          </w:r>
          <w:r>
            <w:rPr>
              <w:noProof/>
            </w:rPr>
            <w:fldChar w:fldCharType="end"/>
          </w:r>
        </w:p>
        <w:p w14:paraId="4E500043" w14:textId="77777777" w:rsidR="005201EE" w:rsidRDefault="005201EE">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_Toc279735305 \h </w:instrText>
          </w:r>
          <w:r>
            <w:rPr>
              <w:noProof/>
            </w:rPr>
          </w:r>
          <w:r>
            <w:rPr>
              <w:noProof/>
            </w:rPr>
            <w:fldChar w:fldCharType="separate"/>
          </w:r>
          <w:r>
            <w:rPr>
              <w:noProof/>
            </w:rPr>
            <w:t>20</w:t>
          </w:r>
          <w:r>
            <w:rPr>
              <w:noProof/>
            </w:rPr>
            <w:fldChar w:fldCharType="end"/>
          </w:r>
        </w:p>
        <w:p w14:paraId="6E26F9E8" w14:textId="77777777" w:rsidR="005201EE" w:rsidRDefault="005201EE">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_Toc279735306 \h </w:instrText>
          </w:r>
          <w:r>
            <w:rPr>
              <w:noProof/>
            </w:rPr>
          </w:r>
          <w:r>
            <w:rPr>
              <w:noProof/>
            </w:rPr>
            <w:fldChar w:fldCharType="separate"/>
          </w:r>
          <w:r>
            <w:rPr>
              <w:noProof/>
            </w:rPr>
            <w:t>21</w:t>
          </w:r>
          <w:r>
            <w:rPr>
              <w:noProof/>
            </w:rPr>
            <w:fldChar w:fldCharType="end"/>
          </w:r>
        </w:p>
        <w:p w14:paraId="684E24E0" w14:textId="77777777" w:rsidR="005201EE" w:rsidRDefault="005201EE">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_Toc279735307 \h </w:instrText>
          </w:r>
          <w:r>
            <w:rPr>
              <w:noProof/>
            </w:rPr>
          </w:r>
          <w:r>
            <w:rPr>
              <w:noProof/>
            </w:rPr>
            <w:fldChar w:fldCharType="separate"/>
          </w:r>
          <w:r>
            <w:rPr>
              <w:noProof/>
            </w:rPr>
            <w:t>21</w:t>
          </w:r>
          <w:r>
            <w:rPr>
              <w:noProof/>
            </w:rPr>
            <w:fldChar w:fldCharType="end"/>
          </w:r>
        </w:p>
        <w:p w14:paraId="18E99F49" w14:textId="77777777" w:rsidR="005201EE" w:rsidRDefault="005201EE">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_Toc279735308 \h </w:instrText>
          </w:r>
          <w:r>
            <w:rPr>
              <w:noProof/>
            </w:rPr>
          </w:r>
          <w:r>
            <w:rPr>
              <w:noProof/>
            </w:rPr>
            <w:fldChar w:fldCharType="separate"/>
          </w:r>
          <w:r>
            <w:rPr>
              <w:noProof/>
            </w:rPr>
            <w:t>23</w:t>
          </w:r>
          <w:r>
            <w:rPr>
              <w:noProof/>
            </w:rPr>
            <w:fldChar w:fldCharType="end"/>
          </w:r>
        </w:p>
        <w:p w14:paraId="55907B4D" w14:textId="77777777" w:rsidR="005201EE" w:rsidRDefault="005201EE">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_Toc279735309 \h </w:instrText>
          </w:r>
          <w:r>
            <w:rPr>
              <w:noProof/>
            </w:rPr>
          </w:r>
          <w:r>
            <w:rPr>
              <w:noProof/>
            </w:rPr>
            <w:fldChar w:fldCharType="separate"/>
          </w:r>
          <w:r>
            <w:rPr>
              <w:noProof/>
            </w:rPr>
            <w:t>23</w:t>
          </w:r>
          <w:r>
            <w:rPr>
              <w:noProof/>
            </w:rPr>
            <w:fldChar w:fldCharType="end"/>
          </w:r>
        </w:p>
        <w:p w14:paraId="22D71343" w14:textId="77777777" w:rsidR="005201EE" w:rsidRDefault="005201EE">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_Toc279735310 \h </w:instrText>
          </w:r>
          <w:r>
            <w:rPr>
              <w:noProof/>
            </w:rPr>
          </w:r>
          <w:r>
            <w:rPr>
              <w:noProof/>
            </w:rPr>
            <w:fldChar w:fldCharType="separate"/>
          </w:r>
          <w:r>
            <w:rPr>
              <w:noProof/>
            </w:rPr>
            <w:t>23</w:t>
          </w:r>
          <w:r>
            <w:rPr>
              <w:noProof/>
            </w:rPr>
            <w:fldChar w:fldCharType="end"/>
          </w:r>
        </w:p>
        <w:p w14:paraId="300AC676" w14:textId="77777777" w:rsidR="005201EE" w:rsidRDefault="005201EE">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_Toc279735311 \h </w:instrText>
          </w:r>
          <w:r>
            <w:rPr>
              <w:noProof/>
            </w:rPr>
          </w:r>
          <w:r>
            <w:rPr>
              <w:noProof/>
            </w:rPr>
            <w:fldChar w:fldCharType="separate"/>
          </w:r>
          <w:r>
            <w:rPr>
              <w:noProof/>
            </w:rPr>
            <w:t>24</w:t>
          </w:r>
          <w:r>
            <w:rPr>
              <w:noProof/>
            </w:rPr>
            <w:fldChar w:fldCharType="end"/>
          </w:r>
        </w:p>
        <w:p w14:paraId="286C5D88" w14:textId="77777777" w:rsidR="005201EE" w:rsidRDefault="005201EE">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_Toc279735312 \h </w:instrText>
          </w:r>
          <w:r>
            <w:rPr>
              <w:noProof/>
            </w:rPr>
          </w:r>
          <w:r>
            <w:rPr>
              <w:noProof/>
            </w:rPr>
            <w:fldChar w:fldCharType="separate"/>
          </w:r>
          <w:r>
            <w:rPr>
              <w:noProof/>
            </w:rPr>
            <w:t>24</w:t>
          </w:r>
          <w:r>
            <w:rPr>
              <w:noProof/>
            </w:rPr>
            <w:fldChar w:fldCharType="end"/>
          </w:r>
        </w:p>
        <w:p w14:paraId="604CFAE1" w14:textId="77777777" w:rsidR="005201EE" w:rsidRDefault="005201EE">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_Toc279735313 \h </w:instrText>
          </w:r>
          <w:r>
            <w:rPr>
              <w:noProof/>
            </w:rPr>
          </w:r>
          <w:r>
            <w:rPr>
              <w:noProof/>
            </w:rPr>
            <w:fldChar w:fldCharType="separate"/>
          </w:r>
          <w:r>
            <w:rPr>
              <w:noProof/>
            </w:rPr>
            <w:t>24</w:t>
          </w:r>
          <w:r>
            <w:rPr>
              <w:noProof/>
            </w:rPr>
            <w:fldChar w:fldCharType="end"/>
          </w:r>
        </w:p>
        <w:p w14:paraId="044166BA" w14:textId="77777777" w:rsidR="005201EE" w:rsidRDefault="005201EE">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_Toc279735314 \h </w:instrText>
          </w:r>
          <w:r>
            <w:rPr>
              <w:noProof/>
            </w:rPr>
          </w:r>
          <w:r>
            <w:rPr>
              <w:noProof/>
            </w:rPr>
            <w:fldChar w:fldCharType="separate"/>
          </w:r>
          <w:r>
            <w:rPr>
              <w:noProof/>
            </w:rPr>
            <w:t>25</w:t>
          </w:r>
          <w:r>
            <w:rPr>
              <w:noProof/>
            </w:rPr>
            <w:fldChar w:fldCharType="end"/>
          </w:r>
        </w:p>
        <w:p w14:paraId="5C0EB101" w14:textId="77777777" w:rsidR="005201EE" w:rsidRDefault="005201EE">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_Toc279735315 \h </w:instrText>
          </w:r>
          <w:r>
            <w:rPr>
              <w:noProof/>
            </w:rPr>
          </w:r>
          <w:r>
            <w:rPr>
              <w:noProof/>
            </w:rPr>
            <w:fldChar w:fldCharType="separate"/>
          </w:r>
          <w:r>
            <w:rPr>
              <w:noProof/>
            </w:rPr>
            <w:t>26</w:t>
          </w:r>
          <w:r>
            <w:rPr>
              <w:noProof/>
            </w:rPr>
            <w:fldChar w:fldCharType="end"/>
          </w:r>
        </w:p>
        <w:p w14:paraId="3AA95F7C" w14:textId="77777777" w:rsidR="005201EE" w:rsidRDefault="005201EE">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_Toc279735316 \h </w:instrText>
          </w:r>
          <w:r>
            <w:rPr>
              <w:noProof/>
            </w:rPr>
          </w:r>
          <w:r>
            <w:rPr>
              <w:noProof/>
            </w:rPr>
            <w:fldChar w:fldCharType="separate"/>
          </w:r>
          <w:r>
            <w:rPr>
              <w:noProof/>
            </w:rPr>
            <w:t>26</w:t>
          </w:r>
          <w:r>
            <w:rPr>
              <w:noProof/>
            </w:rPr>
            <w:fldChar w:fldCharType="end"/>
          </w:r>
        </w:p>
        <w:p w14:paraId="0EC0F603" w14:textId="77777777" w:rsidR="005201EE" w:rsidRDefault="005201EE">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_Toc279735317 \h </w:instrText>
          </w:r>
          <w:r>
            <w:rPr>
              <w:noProof/>
            </w:rPr>
          </w:r>
          <w:r>
            <w:rPr>
              <w:noProof/>
            </w:rPr>
            <w:fldChar w:fldCharType="separate"/>
          </w:r>
          <w:r>
            <w:rPr>
              <w:noProof/>
            </w:rPr>
            <w:t>27</w:t>
          </w:r>
          <w:r>
            <w:rPr>
              <w:noProof/>
            </w:rPr>
            <w:fldChar w:fldCharType="end"/>
          </w:r>
        </w:p>
        <w:p w14:paraId="1BAA7C07" w14:textId="77777777" w:rsidR="005201EE" w:rsidRDefault="005201EE">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_Toc279735318 \h </w:instrText>
          </w:r>
          <w:r>
            <w:rPr>
              <w:noProof/>
            </w:rPr>
          </w:r>
          <w:r>
            <w:rPr>
              <w:noProof/>
            </w:rPr>
            <w:fldChar w:fldCharType="separate"/>
          </w:r>
          <w:r>
            <w:rPr>
              <w:noProof/>
            </w:rPr>
            <w:t>28</w:t>
          </w:r>
          <w:r>
            <w:rPr>
              <w:noProof/>
            </w:rPr>
            <w:fldChar w:fldCharType="end"/>
          </w:r>
        </w:p>
        <w:p w14:paraId="7664CF16" w14:textId="77777777" w:rsidR="005201EE" w:rsidRDefault="005201EE">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_Toc279735319 \h </w:instrText>
          </w:r>
          <w:r>
            <w:rPr>
              <w:noProof/>
            </w:rPr>
          </w:r>
          <w:r>
            <w:rPr>
              <w:noProof/>
            </w:rPr>
            <w:fldChar w:fldCharType="separate"/>
          </w:r>
          <w:r>
            <w:rPr>
              <w:noProof/>
            </w:rPr>
            <w:t>29</w:t>
          </w:r>
          <w:r>
            <w:rPr>
              <w:noProof/>
            </w:rPr>
            <w:fldChar w:fldCharType="end"/>
          </w:r>
        </w:p>
        <w:p w14:paraId="14698830" w14:textId="77777777" w:rsidR="005201EE" w:rsidRDefault="005201EE">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w:t>
          </w:r>
          <w:r>
            <w:rPr>
              <w:noProof/>
            </w:rPr>
            <w:tab/>
          </w:r>
          <w:r>
            <w:rPr>
              <w:noProof/>
            </w:rPr>
            <w:fldChar w:fldCharType="begin"/>
          </w:r>
          <w:r>
            <w:rPr>
              <w:noProof/>
            </w:rPr>
            <w:instrText xml:space="preserve"> PAGEREF _Toc279735320 \h </w:instrText>
          </w:r>
          <w:r>
            <w:rPr>
              <w:noProof/>
            </w:rPr>
          </w:r>
          <w:r>
            <w:rPr>
              <w:noProof/>
            </w:rPr>
            <w:fldChar w:fldCharType="separate"/>
          </w:r>
          <w:r>
            <w:rPr>
              <w:noProof/>
            </w:rPr>
            <w:t>29</w:t>
          </w:r>
          <w:r>
            <w:rPr>
              <w:noProof/>
            </w:rPr>
            <w:fldChar w:fldCharType="end"/>
          </w:r>
        </w:p>
        <w:p w14:paraId="2F9A6365" w14:textId="77777777" w:rsidR="005201EE" w:rsidRDefault="005201EE">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_Toc279735321 \h </w:instrText>
          </w:r>
          <w:r>
            <w:rPr>
              <w:noProof/>
            </w:rPr>
          </w:r>
          <w:r>
            <w:rPr>
              <w:noProof/>
            </w:rPr>
            <w:fldChar w:fldCharType="separate"/>
          </w:r>
          <w:r>
            <w:rPr>
              <w:noProof/>
            </w:rPr>
            <w:t>29</w:t>
          </w:r>
          <w:r>
            <w:rPr>
              <w:noProof/>
            </w:rPr>
            <w:fldChar w:fldCharType="end"/>
          </w:r>
        </w:p>
        <w:p w14:paraId="50E3D7E2" w14:textId="77777777" w:rsidR="005201EE" w:rsidRDefault="005201EE">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_Toc279735322 \h </w:instrText>
          </w:r>
          <w:r>
            <w:rPr>
              <w:noProof/>
            </w:rPr>
          </w:r>
          <w:r>
            <w:rPr>
              <w:noProof/>
            </w:rPr>
            <w:fldChar w:fldCharType="separate"/>
          </w:r>
          <w:r>
            <w:rPr>
              <w:noProof/>
            </w:rPr>
            <w:t>39</w:t>
          </w:r>
          <w:r>
            <w:rPr>
              <w:noProof/>
            </w:rPr>
            <w:fldChar w:fldCharType="end"/>
          </w:r>
        </w:p>
        <w:p w14:paraId="4FDDC9CC" w14:textId="77777777" w:rsidR="005201EE" w:rsidRDefault="005201EE">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_Toc279735323 \h </w:instrText>
          </w:r>
          <w:r>
            <w:rPr>
              <w:noProof/>
            </w:rPr>
          </w:r>
          <w:r>
            <w:rPr>
              <w:noProof/>
            </w:rPr>
            <w:fldChar w:fldCharType="separate"/>
          </w:r>
          <w:r>
            <w:rPr>
              <w:noProof/>
            </w:rPr>
            <w:t>57</w:t>
          </w:r>
          <w:r>
            <w:rPr>
              <w:noProof/>
            </w:rPr>
            <w:fldChar w:fldCharType="end"/>
          </w:r>
        </w:p>
        <w:p w14:paraId="0A938901" w14:textId="77777777" w:rsidR="005201EE" w:rsidRDefault="005201EE">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_Toc279735324 \h </w:instrText>
          </w:r>
          <w:r>
            <w:rPr>
              <w:noProof/>
            </w:rPr>
          </w:r>
          <w:r>
            <w:rPr>
              <w:noProof/>
            </w:rPr>
            <w:fldChar w:fldCharType="separate"/>
          </w:r>
          <w:r>
            <w:rPr>
              <w:noProof/>
            </w:rPr>
            <w:t>57</w:t>
          </w:r>
          <w:r>
            <w:rPr>
              <w:noProof/>
            </w:rPr>
            <w:fldChar w:fldCharType="end"/>
          </w:r>
        </w:p>
        <w:p w14:paraId="58FBA26F" w14:textId="77777777" w:rsidR="005201EE" w:rsidRDefault="005201EE">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_Toc279735325 \h </w:instrText>
          </w:r>
          <w:r>
            <w:rPr>
              <w:noProof/>
            </w:rPr>
          </w:r>
          <w:r>
            <w:rPr>
              <w:noProof/>
            </w:rPr>
            <w:fldChar w:fldCharType="separate"/>
          </w:r>
          <w:r>
            <w:rPr>
              <w:noProof/>
            </w:rPr>
            <w:t>57</w:t>
          </w:r>
          <w:r>
            <w:rPr>
              <w:noProof/>
            </w:rPr>
            <w:fldChar w:fldCharType="end"/>
          </w:r>
        </w:p>
        <w:p w14:paraId="48936992" w14:textId="77777777" w:rsidR="005201EE" w:rsidRDefault="005201EE">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_Toc279735326 \h </w:instrText>
          </w:r>
          <w:r>
            <w:rPr>
              <w:noProof/>
            </w:rPr>
          </w:r>
          <w:r>
            <w:rPr>
              <w:noProof/>
            </w:rPr>
            <w:fldChar w:fldCharType="separate"/>
          </w:r>
          <w:r>
            <w:rPr>
              <w:noProof/>
            </w:rPr>
            <w:t>57</w:t>
          </w:r>
          <w:r>
            <w:rPr>
              <w:noProof/>
            </w:rPr>
            <w:fldChar w:fldCharType="end"/>
          </w:r>
        </w:p>
        <w:p w14:paraId="5A45D96F" w14:textId="77777777" w:rsidR="005201EE" w:rsidRDefault="005201EE">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_Toc279735327 \h </w:instrText>
          </w:r>
          <w:r>
            <w:rPr>
              <w:noProof/>
            </w:rPr>
          </w:r>
          <w:r>
            <w:rPr>
              <w:noProof/>
            </w:rPr>
            <w:fldChar w:fldCharType="separate"/>
          </w:r>
          <w:r>
            <w:rPr>
              <w:noProof/>
            </w:rPr>
            <w:t>57</w:t>
          </w:r>
          <w:r>
            <w:rPr>
              <w:noProof/>
            </w:rPr>
            <w:fldChar w:fldCharType="end"/>
          </w:r>
        </w:p>
        <w:p w14:paraId="44B35788" w14:textId="77777777" w:rsidR="005201EE" w:rsidRDefault="005201EE">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_Toc279735328 \h </w:instrText>
          </w:r>
          <w:r>
            <w:rPr>
              <w:noProof/>
            </w:rPr>
          </w:r>
          <w:r>
            <w:rPr>
              <w:noProof/>
            </w:rPr>
            <w:fldChar w:fldCharType="separate"/>
          </w:r>
          <w:r>
            <w:rPr>
              <w:noProof/>
            </w:rPr>
            <w:t>57</w:t>
          </w:r>
          <w:r>
            <w:rPr>
              <w:noProof/>
            </w:rPr>
            <w:fldChar w:fldCharType="end"/>
          </w:r>
        </w:p>
        <w:p w14:paraId="2F31DEF0" w14:textId="77777777" w:rsidR="005201EE" w:rsidRDefault="005201EE">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_Toc279735329 \h </w:instrText>
          </w:r>
          <w:r>
            <w:rPr>
              <w:noProof/>
            </w:rPr>
          </w:r>
          <w:r>
            <w:rPr>
              <w:noProof/>
            </w:rPr>
            <w:fldChar w:fldCharType="separate"/>
          </w:r>
          <w:r>
            <w:rPr>
              <w:noProof/>
            </w:rPr>
            <w:t>67</w:t>
          </w:r>
          <w:r>
            <w:rPr>
              <w:noProof/>
            </w:rPr>
            <w:fldChar w:fldCharType="end"/>
          </w:r>
        </w:p>
        <w:p w14:paraId="2742718F" w14:textId="77777777" w:rsidR="005201EE" w:rsidRDefault="005201EE">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_Toc279735330 \h </w:instrText>
          </w:r>
          <w:r>
            <w:rPr>
              <w:noProof/>
            </w:rPr>
          </w:r>
          <w:r>
            <w:rPr>
              <w:noProof/>
            </w:rPr>
            <w:fldChar w:fldCharType="separate"/>
          </w:r>
          <w:r>
            <w:rPr>
              <w:noProof/>
            </w:rPr>
            <w:t>68</w:t>
          </w:r>
          <w:r>
            <w:rPr>
              <w:noProof/>
            </w:rPr>
            <w:fldChar w:fldCharType="end"/>
          </w:r>
        </w:p>
        <w:p w14:paraId="3B0B42A8" w14:textId="77777777" w:rsidR="005201EE" w:rsidRDefault="005201EE">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_Toc279735331 \h </w:instrText>
          </w:r>
          <w:r>
            <w:rPr>
              <w:noProof/>
            </w:rPr>
          </w:r>
          <w:r>
            <w:rPr>
              <w:noProof/>
            </w:rPr>
            <w:fldChar w:fldCharType="separate"/>
          </w:r>
          <w:r>
            <w:rPr>
              <w:noProof/>
            </w:rPr>
            <w:t>68</w:t>
          </w:r>
          <w:r>
            <w:rPr>
              <w:noProof/>
            </w:rPr>
            <w:fldChar w:fldCharType="end"/>
          </w:r>
        </w:p>
        <w:p w14:paraId="3A08FA5A" w14:textId="77777777" w:rsidR="005201EE" w:rsidRDefault="005201EE">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_Toc279735332 \h </w:instrText>
          </w:r>
          <w:r>
            <w:rPr>
              <w:noProof/>
            </w:rPr>
          </w:r>
          <w:r>
            <w:rPr>
              <w:noProof/>
            </w:rPr>
            <w:fldChar w:fldCharType="separate"/>
          </w:r>
          <w:r>
            <w:rPr>
              <w:noProof/>
            </w:rPr>
            <w:t>68</w:t>
          </w:r>
          <w:r>
            <w:rPr>
              <w:noProof/>
            </w:rPr>
            <w:fldChar w:fldCharType="end"/>
          </w:r>
        </w:p>
        <w:p w14:paraId="057927F0" w14:textId="77777777" w:rsidR="005201EE" w:rsidRDefault="005201EE">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_Toc279735333 \h </w:instrText>
          </w:r>
          <w:r>
            <w:rPr>
              <w:noProof/>
            </w:rPr>
          </w:r>
          <w:r>
            <w:rPr>
              <w:noProof/>
            </w:rPr>
            <w:fldChar w:fldCharType="separate"/>
          </w:r>
          <w:r>
            <w:rPr>
              <w:noProof/>
            </w:rPr>
            <w:t>68</w:t>
          </w:r>
          <w:r>
            <w:rPr>
              <w:noProof/>
            </w:rPr>
            <w:fldChar w:fldCharType="end"/>
          </w:r>
        </w:p>
        <w:p w14:paraId="13FDE27B" w14:textId="77777777" w:rsidR="005201EE" w:rsidRDefault="005201EE">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_Toc279735334 \h </w:instrText>
          </w:r>
          <w:r>
            <w:rPr>
              <w:noProof/>
            </w:rPr>
          </w:r>
          <w:r>
            <w:rPr>
              <w:noProof/>
            </w:rPr>
            <w:fldChar w:fldCharType="separate"/>
          </w:r>
          <w:r>
            <w:rPr>
              <w:noProof/>
            </w:rPr>
            <w:t>113</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276DF9D"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000E2581">
              <w:rPr>
                <w:color w:val="008000"/>
              </w:rPr>
              <w:t>_</w:t>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0E2581">
              <w:rPr>
                <w:color w:val="008000"/>
              </w:rPr>
              <w:t>RC</w:t>
            </w:r>
            <w:r w:rsidR="00523025">
              <w:rPr>
                <w:color w:val="008000"/>
              </w:rPr>
              <w:t>1</w:t>
            </w:r>
            <w:r w:rsidRPr="0039481C">
              <w:rPr>
                <w:color w:val="008000"/>
              </w:rPr>
              <w:fldChar w:fldCharType="end"/>
            </w:r>
          </w:p>
        </w:tc>
        <w:tc>
          <w:tcPr>
            <w:tcW w:w="992" w:type="dxa"/>
          </w:tcPr>
          <w:p w14:paraId="4C242B08" w14:textId="68209E9F" w:rsidR="0075501A" w:rsidRDefault="0075501A" w:rsidP="0039481C">
            <w:pPr>
              <w:pStyle w:val="TableText"/>
            </w:pP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162772B" w:rsidR="008F7B62" w:rsidRPr="0039481C" w:rsidRDefault="008F7B62" w:rsidP="0039481C">
            <w:pPr>
              <w:pStyle w:val="TableText"/>
              <w:rPr>
                <w:color w:val="008000"/>
              </w:rPr>
            </w:pPr>
            <w:r>
              <w:rPr>
                <w:color w:val="008000"/>
              </w:rPr>
              <w:t>2.0.0</w:t>
            </w:r>
            <w:r w:rsidR="000E2581">
              <w:rPr>
                <w:color w:val="008000"/>
              </w:rPr>
              <w:t>_RC</w:t>
            </w:r>
            <w:r>
              <w:rPr>
                <w:color w:val="008000"/>
              </w:rPr>
              <w:t>1</w:t>
            </w:r>
          </w:p>
        </w:tc>
        <w:tc>
          <w:tcPr>
            <w:tcW w:w="992" w:type="dxa"/>
          </w:tcPr>
          <w:p w14:paraId="4D1D0988" w14:textId="5F64900E" w:rsidR="008F7B62" w:rsidRDefault="008F7B62" w:rsidP="0039481C">
            <w:pPr>
              <w:pStyle w:val="TableText"/>
            </w:pP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1B3D95EF" w:rsidR="0053732E" w:rsidRDefault="0053732E" w:rsidP="0039481C">
            <w:pPr>
              <w:pStyle w:val="TableText"/>
              <w:rPr>
                <w:color w:val="008000"/>
              </w:rPr>
            </w:pPr>
            <w:r>
              <w:rPr>
                <w:color w:val="008000"/>
              </w:rPr>
              <w:t>2.0.0</w:t>
            </w:r>
            <w:r w:rsidR="000E2581">
              <w:rPr>
                <w:color w:val="008000"/>
              </w:rPr>
              <w:t>_RC</w:t>
            </w:r>
            <w:r>
              <w:rPr>
                <w:color w:val="008000"/>
              </w:rPr>
              <w:t>1</w:t>
            </w:r>
          </w:p>
        </w:tc>
        <w:tc>
          <w:tcPr>
            <w:tcW w:w="992" w:type="dxa"/>
          </w:tcPr>
          <w:p w14:paraId="7A447AC7" w14:textId="4B79C8D8" w:rsidR="0053732E" w:rsidRDefault="0053732E" w:rsidP="0039481C">
            <w:pPr>
              <w:pStyle w:val="TableText"/>
            </w:pP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4B74885B" w:rsidR="00684D45" w:rsidRDefault="00684D45" w:rsidP="0039481C">
            <w:pPr>
              <w:pStyle w:val="TableText"/>
              <w:rPr>
                <w:color w:val="008000"/>
              </w:rPr>
            </w:pPr>
            <w:r>
              <w:rPr>
                <w:color w:val="008000"/>
              </w:rPr>
              <w:lastRenderedPageBreak/>
              <w:t>2.0.0</w:t>
            </w:r>
            <w:r w:rsidR="000E2581">
              <w:rPr>
                <w:color w:val="008000"/>
              </w:rPr>
              <w:t>_RC</w:t>
            </w:r>
            <w:r>
              <w:rPr>
                <w:color w:val="008000"/>
              </w:rPr>
              <w:t>1</w:t>
            </w:r>
          </w:p>
        </w:tc>
        <w:tc>
          <w:tcPr>
            <w:tcW w:w="992" w:type="dxa"/>
          </w:tcPr>
          <w:p w14:paraId="123913E2" w14:textId="519D8250" w:rsidR="00684D45" w:rsidRDefault="00684D45" w:rsidP="0039481C">
            <w:pPr>
              <w:pStyle w:val="TableText"/>
            </w:pP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9538C9" w14:paraId="3B108B16" w14:textId="77777777" w:rsidTr="0039481C">
        <w:tc>
          <w:tcPr>
            <w:tcW w:w="1304" w:type="dxa"/>
          </w:tcPr>
          <w:p w14:paraId="42C39FED" w14:textId="233F44A8" w:rsidR="009538C9" w:rsidRDefault="000E2581" w:rsidP="0039481C">
            <w:pPr>
              <w:pStyle w:val="TableText"/>
              <w:rPr>
                <w:color w:val="008000"/>
              </w:rPr>
            </w:pPr>
            <w:r>
              <w:rPr>
                <w:color w:val="008000"/>
              </w:rPr>
              <w:t>2.0.0_</w:t>
            </w:r>
            <w:r w:rsidR="009538C9">
              <w:rPr>
                <w:color w:val="008000"/>
              </w:rPr>
              <w:t>RC2</w:t>
            </w:r>
          </w:p>
        </w:tc>
        <w:tc>
          <w:tcPr>
            <w:tcW w:w="992" w:type="dxa"/>
          </w:tcPr>
          <w:p w14:paraId="65DB0F67" w14:textId="77777777" w:rsidR="009538C9" w:rsidRDefault="009538C9" w:rsidP="0039481C">
            <w:pPr>
              <w:pStyle w:val="TableText"/>
            </w:pPr>
          </w:p>
        </w:tc>
        <w:tc>
          <w:tcPr>
            <w:tcW w:w="1560" w:type="dxa"/>
          </w:tcPr>
          <w:p w14:paraId="1FEAC720" w14:textId="1FBFE117" w:rsidR="009538C9" w:rsidRDefault="009538C9" w:rsidP="0039481C">
            <w:pPr>
              <w:pStyle w:val="TableText"/>
              <w:rPr>
                <w:lang w:eastAsia="en-GB"/>
              </w:rPr>
            </w:pPr>
            <w:r>
              <w:rPr>
                <w:lang w:eastAsia="en-GB"/>
              </w:rPr>
              <w:t>2014-09-11</w:t>
            </w:r>
          </w:p>
        </w:tc>
        <w:tc>
          <w:tcPr>
            <w:tcW w:w="3260" w:type="dxa"/>
          </w:tcPr>
          <w:p w14:paraId="0CE5CEE6" w14:textId="1DF2D5AB" w:rsidR="009538C9" w:rsidRDefault="009538C9" w:rsidP="0024331E">
            <w:pPr>
              <w:pStyle w:val="ListParagraph"/>
              <w:widowControl w:val="0"/>
              <w:numPr>
                <w:ilvl w:val="0"/>
                <w:numId w:val="31"/>
              </w:numPr>
              <w:spacing w:line="240" w:lineRule="auto"/>
              <w:ind w:left="222" w:hanging="166"/>
            </w:pPr>
            <w:r>
              <w:t>Ändrat kategori-kod</w:t>
            </w:r>
            <w:r w:rsidR="0024331E">
              <w:t>erna</w:t>
            </w:r>
            <w:r>
              <w:t xml:space="preserve"> </w:t>
            </w:r>
            <w:r w:rsidR="0024331E">
              <w:t>caa-gvh till caa-vh och caa-gmh till caa-mh</w:t>
            </w:r>
          </w:p>
        </w:tc>
        <w:tc>
          <w:tcPr>
            <w:tcW w:w="1559" w:type="dxa"/>
          </w:tcPr>
          <w:p w14:paraId="673F10D7" w14:textId="4D13029E" w:rsidR="009538C9" w:rsidRDefault="009538C9" w:rsidP="0039481C">
            <w:pPr>
              <w:pStyle w:val="TableText"/>
            </w:pPr>
            <w:r>
              <w:t>Khaled Daham</w:t>
            </w:r>
          </w:p>
        </w:tc>
        <w:tc>
          <w:tcPr>
            <w:tcW w:w="1418" w:type="dxa"/>
          </w:tcPr>
          <w:p w14:paraId="7975E64A" w14:textId="77777777" w:rsidR="009538C9" w:rsidRDefault="009538C9" w:rsidP="0039481C">
            <w:pPr>
              <w:pStyle w:val="TableText"/>
            </w:pPr>
          </w:p>
        </w:tc>
      </w:tr>
      <w:tr w:rsidR="001353E9" w14:paraId="77725E4C" w14:textId="77777777" w:rsidTr="0039481C">
        <w:tc>
          <w:tcPr>
            <w:tcW w:w="1304" w:type="dxa"/>
          </w:tcPr>
          <w:p w14:paraId="1F48FCD0" w14:textId="3855EA9E" w:rsidR="001353E9" w:rsidRDefault="001353E9" w:rsidP="0039481C">
            <w:pPr>
              <w:pStyle w:val="TableText"/>
              <w:rPr>
                <w:color w:val="008000"/>
              </w:rPr>
            </w:pPr>
            <w:r>
              <w:rPr>
                <w:color w:val="008000"/>
              </w:rPr>
              <w:t>2.0.0_RC</w:t>
            </w:r>
            <w:r w:rsidR="000E2581">
              <w:rPr>
                <w:color w:val="008000"/>
              </w:rPr>
              <w:t>2</w:t>
            </w:r>
          </w:p>
        </w:tc>
        <w:tc>
          <w:tcPr>
            <w:tcW w:w="992" w:type="dxa"/>
          </w:tcPr>
          <w:p w14:paraId="4E1787BC" w14:textId="024FE00F" w:rsidR="001353E9" w:rsidRDefault="001353E9" w:rsidP="0039481C">
            <w:pPr>
              <w:pStyle w:val="TableText"/>
            </w:pP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5F330B">
            <w:pPr>
              <w:pStyle w:val="ListParagraph"/>
              <w:widowControl w:val="0"/>
              <w:numPr>
                <w:ilvl w:val="0"/>
                <w:numId w:val="49"/>
              </w:numPr>
              <w:spacing w:line="240" w:lineRule="auto"/>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r w:rsidR="000E2581" w14:paraId="3F500AE8" w14:textId="77777777" w:rsidTr="005F330B">
        <w:trPr>
          <w:trHeight w:val="10047"/>
        </w:trPr>
        <w:tc>
          <w:tcPr>
            <w:tcW w:w="1304" w:type="dxa"/>
          </w:tcPr>
          <w:p w14:paraId="51E00067" w14:textId="7AAFAA70" w:rsidR="000E2581" w:rsidRDefault="000E2581" w:rsidP="0039481C">
            <w:pPr>
              <w:pStyle w:val="TableText"/>
              <w:rPr>
                <w:color w:val="008000"/>
              </w:rPr>
            </w:pPr>
            <w:r>
              <w:rPr>
                <w:color w:val="008000"/>
              </w:rPr>
              <w:lastRenderedPageBreak/>
              <w:t>2.0.0_RC2</w:t>
            </w:r>
          </w:p>
        </w:tc>
        <w:tc>
          <w:tcPr>
            <w:tcW w:w="992" w:type="dxa"/>
          </w:tcPr>
          <w:p w14:paraId="197C449D" w14:textId="77777777" w:rsidR="000E2581" w:rsidRDefault="000E2581" w:rsidP="0039481C">
            <w:pPr>
              <w:pStyle w:val="TableText"/>
            </w:pPr>
          </w:p>
        </w:tc>
        <w:tc>
          <w:tcPr>
            <w:tcW w:w="1560" w:type="dxa"/>
          </w:tcPr>
          <w:p w14:paraId="4F6102AA" w14:textId="77777777" w:rsidR="000E2581" w:rsidRDefault="000E2581" w:rsidP="0039481C">
            <w:pPr>
              <w:pStyle w:val="TableText"/>
              <w:rPr>
                <w:lang w:eastAsia="en-GB"/>
              </w:rPr>
            </w:pPr>
          </w:p>
        </w:tc>
        <w:tc>
          <w:tcPr>
            <w:tcW w:w="3260" w:type="dxa"/>
          </w:tcPr>
          <w:p w14:paraId="0D417E81" w14:textId="24B69045" w:rsidR="000E2581" w:rsidRDefault="000E2581" w:rsidP="005F330B">
            <w:pPr>
              <w:pStyle w:val="ListParagraph"/>
              <w:widowControl w:val="0"/>
              <w:numPr>
                <w:ilvl w:val="0"/>
                <w:numId w:val="47"/>
              </w:numPr>
              <w:spacing w:line="240" w:lineRule="auto"/>
              <w:contextualSpacing w:val="0"/>
            </w:pPr>
            <w:r>
              <w:t>Uppdaterat formulering för begäran, speciellt rörande reservnummer</w:t>
            </w:r>
            <w:r w:rsidR="005F330B">
              <w:t>.</w:t>
            </w:r>
          </w:p>
          <w:p w14:paraId="73D75286" w14:textId="77777777" w:rsidR="000E2581" w:rsidRDefault="000E2581" w:rsidP="005F330B">
            <w:pPr>
              <w:numPr>
                <w:ilvl w:val="0"/>
                <w:numId w:val="47"/>
              </w:numPr>
            </w:pPr>
            <w:r>
              <w:t>Lagt till Ineras HSAid för aggregerande tjänster.</w:t>
            </w:r>
          </w:p>
          <w:p w14:paraId="7EC589A7" w14:textId="77777777" w:rsidR="000E2581" w:rsidRPr="000E2581" w:rsidRDefault="000E2581" w:rsidP="005F330B">
            <w:pPr>
              <w:pStyle w:val="ListParagraph"/>
              <w:widowControl w:val="0"/>
              <w:numPr>
                <w:ilvl w:val="0"/>
                <w:numId w:val="47"/>
              </w:numPr>
              <w:spacing w:line="240" w:lineRule="auto"/>
            </w:pPr>
            <w:r>
              <w:rPr>
                <w:szCs w:val="20"/>
              </w:rPr>
              <w:t>sourceSystemHSAId krävs vid begäran på reservnummer</w:t>
            </w:r>
          </w:p>
          <w:p w14:paraId="7B3EC1C0" w14:textId="77777777" w:rsidR="000E2581" w:rsidRPr="007F6656" w:rsidRDefault="000E2581" w:rsidP="005F330B">
            <w:pPr>
              <w:numPr>
                <w:ilvl w:val="0"/>
                <w:numId w:val="47"/>
              </w:numPr>
            </w:pPr>
            <w:r>
              <w:rPr>
                <w:lang w:val="en-US"/>
              </w:rPr>
              <w:t>Tagit bort alternativet att använda GetUpdates(index-pull) för EI då den inte är implementerad och det pågår diskussioner om att den skall tas bort ifrån TKB för EI.</w:t>
            </w:r>
          </w:p>
          <w:p w14:paraId="6B0A8B4A" w14:textId="77777777" w:rsidR="000E2581" w:rsidRPr="000E2581" w:rsidRDefault="000E2581" w:rsidP="005F330B">
            <w:pPr>
              <w:pStyle w:val="ListParagraph"/>
              <w:widowControl w:val="0"/>
              <w:numPr>
                <w:ilvl w:val="0"/>
                <w:numId w:val="47"/>
              </w:numPr>
              <w:spacing w:line="240" w:lineRule="auto"/>
            </w:pPr>
            <w:r>
              <w:rPr>
                <w:lang w:val="en-US"/>
              </w:rPr>
              <w:t>Uppdaterat sekvensdiagram.</w:t>
            </w:r>
          </w:p>
          <w:p w14:paraId="0B242994" w14:textId="77777777" w:rsidR="000E2581" w:rsidRPr="000E2581" w:rsidRDefault="000E2581" w:rsidP="005F330B">
            <w:pPr>
              <w:pStyle w:val="ListParagraph"/>
              <w:widowControl w:val="0"/>
              <w:numPr>
                <w:ilvl w:val="0"/>
                <w:numId w:val="47"/>
              </w:numPr>
              <w:spacing w:line="240" w:lineRule="auto"/>
            </w:pPr>
            <w:r>
              <w:t xml:space="preserve">Ändrat skrivelse kring medarbetarens åtkomst till att peka på </w:t>
            </w:r>
            <w:r w:rsidRPr="0054007B">
              <w:rPr>
                <w:lang w:val="en-US"/>
              </w:rPr>
              <w:t>SOSFS 2008:14</w:t>
            </w:r>
            <w:r>
              <w:rPr>
                <w:lang w:val="en-US"/>
              </w:rPr>
              <w:t xml:space="preserve"> istället för PDL-i-praktiken.</w:t>
            </w:r>
          </w:p>
          <w:p w14:paraId="38762D2F" w14:textId="49C9C8E1" w:rsidR="000E2581" w:rsidRPr="000E2581" w:rsidRDefault="000E2581" w:rsidP="005F330B">
            <w:pPr>
              <w:pStyle w:val="ListParagraph"/>
              <w:widowControl w:val="0"/>
              <w:numPr>
                <w:ilvl w:val="0"/>
                <w:numId w:val="47"/>
              </w:numPr>
              <w:spacing w:line="240" w:lineRule="auto"/>
            </w:pPr>
            <w:r>
              <w:rPr>
                <w:lang w:val="en-US"/>
              </w:rPr>
              <w:t xml:space="preserve">Åtgärdat följande issues på </w:t>
            </w:r>
            <w:hyperlink r:id="rId9" w:history="1">
              <w:r w:rsidR="00C96A1E" w:rsidRPr="00C96A1E">
                <w:rPr>
                  <w:rStyle w:val="Hyperlink"/>
                  <w:lang w:val="en-US"/>
                </w:rPr>
                <w:t>https://code.google.com/p/rivta/issues</w:t>
              </w:r>
            </w:hyperlink>
          </w:p>
          <w:p w14:paraId="21897190" w14:textId="77777777" w:rsidR="000E2581" w:rsidRDefault="000E2581" w:rsidP="005F330B">
            <w:pPr>
              <w:pStyle w:val="ListParagraph"/>
              <w:widowControl w:val="0"/>
              <w:numPr>
                <w:ilvl w:val="0"/>
                <w:numId w:val="47"/>
              </w:numPr>
              <w:spacing w:line="240" w:lineRule="auto"/>
            </w:pPr>
            <w:r>
              <w:t>281 clinicalprocess_activityprescription_actoutcome_2.0.xsd - RampEndpointType duplicerat</w:t>
            </w:r>
          </w:p>
          <w:p w14:paraId="30D65C22" w14:textId="77777777" w:rsidR="000E2581" w:rsidRDefault="000E2581" w:rsidP="005F330B">
            <w:pPr>
              <w:pStyle w:val="ListParagraph"/>
              <w:widowControl w:val="0"/>
              <w:numPr>
                <w:ilvl w:val="0"/>
                <w:numId w:val="47"/>
              </w:numPr>
              <w:spacing w:line="240" w:lineRule="auto"/>
            </w:pPr>
            <w:r>
              <w:t>287 prescriptionStatus, PrescriptionStatusEnum eller CVType?</w:t>
            </w:r>
          </w:p>
          <w:p w14:paraId="2A994E62" w14:textId="77777777" w:rsidR="000E2581" w:rsidRDefault="000E2581" w:rsidP="005F330B">
            <w:pPr>
              <w:pStyle w:val="ListParagraph"/>
              <w:widowControl w:val="0"/>
              <w:numPr>
                <w:ilvl w:val="0"/>
                <w:numId w:val="47"/>
              </w:numPr>
              <w:spacing w:line="240" w:lineRule="auto"/>
            </w:pPr>
            <w:r>
              <w:t>290 GetMedicationHistory: Ordinationsorsak</w:t>
            </w:r>
          </w:p>
          <w:p w14:paraId="5660CAC2" w14:textId="77777777" w:rsidR="000E2581" w:rsidRDefault="000E2581" w:rsidP="005F330B">
            <w:pPr>
              <w:pStyle w:val="ListParagraph"/>
              <w:widowControl w:val="0"/>
              <w:numPr>
                <w:ilvl w:val="0"/>
                <w:numId w:val="47"/>
              </w:numPr>
              <w:spacing w:line="240" w:lineRule="auto"/>
            </w:pPr>
            <w:r>
              <w:t>291 Major version för GetMedicationHistory service och operation diffar</w:t>
            </w:r>
          </w:p>
          <w:p w14:paraId="0DE63651" w14:textId="77777777" w:rsidR="000E2581" w:rsidRDefault="000E2581" w:rsidP="005F330B">
            <w:pPr>
              <w:pStyle w:val="ListParagraph"/>
              <w:widowControl w:val="0"/>
              <w:numPr>
                <w:ilvl w:val="0"/>
                <w:numId w:val="49"/>
              </w:numPr>
              <w:spacing w:line="240" w:lineRule="auto"/>
            </w:pPr>
            <w:r>
              <w:t>292 Kardinalitet för prescriptionChainId inkonsisten</w:t>
            </w:r>
          </w:p>
          <w:p w14:paraId="57B02679" w14:textId="03F6EA7E" w:rsidR="005201EE" w:rsidRPr="005201EE" w:rsidRDefault="005201EE" w:rsidP="005201EE">
            <w:pPr>
              <w:pStyle w:val="ListParagraph"/>
              <w:widowControl w:val="0"/>
              <w:numPr>
                <w:ilvl w:val="0"/>
                <w:numId w:val="49"/>
              </w:numPr>
              <w:rPr>
                <w:lang w:val="en-US"/>
              </w:rPr>
            </w:pPr>
            <w:r>
              <w:t>Ändrat namn</w:t>
            </w:r>
            <w:r w:rsidR="009B581F">
              <w:t xml:space="preserve"> i TKB</w:t>
            </w:r>
            <w:r>
              <w:t xml:space="preserve"> ifrån </w:t>
            </w:r>
            <w:r w:rsidRPr="005201EE">
              <w:rPr>
                <w:lang w:val="en-US"/>
              </w:rPr>
              <w:t>GetMedicationMedicalHistory</w:t>
            </w:r>
            <w:r>
              <w:rPr>
                <w:lang w:val="en-US"/>
              </w:rPr>
              <w:t xml:space="preserve"> till GetMedicationHistory</w:t>
            </w:r>
            <w:r w:rsidR="006E09BF">
              <w:rPr>
                <w:lang w:val="en-US"/>
              </w:rPr>
              <w:t>.</w:t>
            </w:r>
          </w:p>
        </w:tc>
        <w:tc>
          <w:tcPr>
            <w:tcW w:w="1559" w:type="dxa"/>
          </w:tcPr>
          <w:p w14:paraId="1BC0CD52" w14:textId="1C7E68D9" w:rsidR="000E2581" w:rsidRDefault="000E2581" w:rsidP="0039481C">
            <w:pPr>
              <w:pStyle w:val="TableText"/>
            </w:pPr>
            <w:r>
              <w:t>Khaled Daham</w:t>
            </w:r>
          </w:p>
        </w:tc>
        <w:tc>
          <w:tcPr>
            <w:tcW w:w="1418" w:type="dxa"/>
          </w:tcPr>
          <w:p w14:paraId="4E9182B4" w14:textId="77777777" w:rsidR="000E2581" w:rsidRDefault="000E2581"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fldSimple w:instr=" SEQ R \* ARABIC ">
              <w:r w:rsidR="00523025">
                <w:rPr>
                  <w:noProof/>
                </w:rPr>
                <w:t>1</w:t>
              </w:r>
            </w:fldSimple>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fldSimple w:instr=" SEQ R \* ARABIC ">
              <w:r w:rsidR="00523025">
                <w:rPr>
                  <w:noProof/>
                </w:rPr>
                <w:t>2</w:t>
              </w:r>
            </w:fldSimple>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5F330B" w:rsidP="00A34D56">
            <w:pPr>
              <w:pStyle w:val="TableText"/>
              <w:rPr>
                <w:szCs w:val="22"/>
              </w:rPr>
            </w:pPr>
            <w:hyperlink r:id="rId10"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fldSimple w:instr=" SEQ R \* ARABIC ">
              <w:r w:rsidR="00523025">
                <w:rPr>
                  <w:noProof/>
                </w:rPr>
                <w:t>3</w:t>
              </w:r>
            </w:fldSimple>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fldSimple w:instr=" SEQ R \* ARABIC ">
              <w:r w:rsidR="00523025">
                <w:rPr>
                  <w:noProof/>
                </w:rPr>
                <w:t>4</w:t>
              </w:r>
            </w:fldSimple>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5F330B" w:rsidP="00A34D56">
            <w:pPr>
              <w:pStyle w:val="TableText"/>
              <w:rPr>
                <w:szCs w:val="22"/>
              </w:rPr>
            </w:pPr>
            <w:hyperlink r:id="rId11" w:history="1">
              <w:r w:rsidR="00DF0ABE" w:rsidRPr="00420C18">
                <w:rPr>
                  <w:rStyle w:val="Hyperli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fldSimple w:instr=" SEQ R \* ARABIC ">
              <w:r w:rsidR="00523025">
                <w:rPr>
                  <w:noProof/>
                </w:rPr>
                <w:t>5</w:t>
              </w:r>
            </w:fldSimple>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5F330B" w:rsidP="00A34D56">
            <w:pPr>
              <w:pStyle w:val="TableText"/>
              <w:keepNext/>
              <w:rPr>
                <w:szCs w:val="22"/>
              </w:rPr>
            </w:pPr>
            <w:hyperlink r:id="rId12"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fldSimple w:instr=" SEQ R \* ARABIC ">
              <w:r w:rsidR="00523025">
                <w:rPr>
                  <w:noProof/>
                </w:rPr>
                <w:t>6</w:t>
              </w:r>
            </w:fldSimple>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5F330B" w:rsidP="00A34D56">
            <w:pPr>
              <w:pStyle w:val="TableText"/>
              <w:keepNext/>
            </w:pPr>
            <w:hyperlink r:id="rId13"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fldSimple w:instr=" SEQ R \* ARABIC ">
              <w:r w:rsidR="00523025">
                <w:rPr>
                  <w:noProof/>
                </w:rPr>
                <w:t>7</w:t>
              </w:r>
            </w:fldSimple>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5F330B" w:rsidP="00A34D56">
            <w:pPr>
              <w:pStyle w:val="TableText"/>
              <w:keepNext/>
            </w:pPr>
            <w:hyperlink r:id="rId14"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fldSimple w:instr=" SEQ R \* ARABIC ">
              <w:r w:rsidR="00523025">
                <w:rPr>
                  <w:noProof/>
                </w:rPr>
                <w:t>8</w:t>
              </w:r>
            </w:fldSimple>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5F330B" w:rsidP="00A34D56">
            <w:pPr>
              <w:pStyle w:val="TableText"/>
              <w:keepNext/>
            </w:pPr>
            <w:hyperlink r:id="rId15"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fldSimple w:instr=" SEQ R \* ARABIC ">
              <w:r w:rsidR="00523025">
                <w:rPr>
                  <w:noProof/>
                </w:rPr>
                <w:t>9</w:t>
              </w:r>
            </w:fldSimple>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5F330B" w:rsidP="00871E8E">
            <w:pPr>
              <w:pStyle w:val="TableText"/>
              <w:keepNext/>
            </w:pPr>
            <w:hyperlink r:id="rId16"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279735289"/>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Heading2"/>
      </w:pPr>
      <w:bookmarkStart w:id="14" w:name="_Toc279735290"/>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val="en-US"/>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B16F0E" w:rsidRPr="004255A2" w:rsidRDefault="00B16F0E" w:rsidP="0039481C">
                            <w:r w:rsidRPr="004255A2">
                              <w:t>I arbetet har följande personer deltagit:</w:t>
                            </w:r>
                          </w:p>
                          <w:p w14:paraId="54CD6FA7" w14:textId="77777777" w:rsidR="00B16F0E" w:rsidRPr="00FE3AAD" w:rsidRDefault="00B16F0E" w:rsidP="0039481C"/>
                          <w:p w14:paraId="3C64F172" w14:textId="77777777" w:rsidR="00B16F0E" w:rsidRPr="00FE3AAD" w:rsidRDefault="00B16F0E" w:rsidP="0097628C">
                            <w:r w:rsidRPr="004255A2">
                              <w:rPr>
                                <w:szCs w:val="20"/>
                              </w:rPr>
                              <w:t>Tjänstedomänansvarig</w:t>
                            </w:r>
                            <w:r w:rsidRPr="00FE3AAD">
                              <w:t>:</w:t>
                            </w:r>
                          </w:p>
                          <w:p w14:paraId="078F68C7" w14:textId="77777777" w:rsidR="00B16F0E" w:rsidRPr="0097628C" w:rsidRDefault="00B16F0E" w:rsidP="0097628C">
                            <w:pPr>
                              <w:rPr>
                                <w:i/>
                              </w:rPr>
                            </w:pPr>
                            <w:r w:rsidRPr="0097628C">
                              <w:rPr>
                                <w:i/>
                              </w:rPr>
                              <w:t>Marcus Claus, Mawell</w:t>
                            </w:r>
                          </w:p>
                          <w:p w14:paraId="23B33CE9" w14:textId="77777777" w:rsidR="00B16F0E" w:rsidRPr="00FE3AAD" w:rsidRDefault="00B16F0E" w:rsidP="0097628C">
                            <w:pPr>
                              <w:rPr>
                                <w:i/>
                              </w:rPr>
                            </w:pPr>
                          </w:p>
                          <w:p w14:paraId="311EFC27" w14:textId="67350A45" w:rsidR="00B16F0E" w:rsidRPr="00E51DB3" w:rsidRDefault="00B16F0E" w:rsidP="0097628C">
                            <w:r w:rsidRPr="00E51DB3">
                              <w:t>Projektgrupp 2012-12-03 –</w:t>
                            </w:r>
                            <w:r>
                              <w:t xml:space="preserve"> :</w:t>
                            </w:r>
                          </w:p>
                          <w:p w14:paraId="0CBC2AD4" w14:textId="78D7E69C" w:rsidR="00B16F0E" w:rsidRPr="0097628C" w:rsidRDefault="00B16F0E" w:rsidP="0097628C">
                            <w:pPr>
                              <w:rPr>
                                <w:i/>
                                <w:szCs w:val="20"/>
                              </w:rPr>
                            </w:pPr>
                            <w:r w:rsidRPr="0097628C">
                              <w:rPr>
                                <w:i/>
                                <w:szCs w:val="20"/>
                              </w:rPr>
                              <w:t>Johan Eltes, Eltes Consulting, projektledare</w:t>
                            </w:r>
                          </w:p>
                          <w:p w14:paraId="29C3C582" w14:textId="0DB6DDF2" w:rsidR="00B16F0E" w:rsidRPr="0097628C" w:rsidRDefault="00B16F0E" w:rsidP="0097628C">
                            <w:pPr>
                              <w:rPr>
                                <w:i/>
                                <w:szCs w:val="20"/>
                              </w:rPr>
                            </w:pPr>
                            <w:r w:rsidRPr="0097628C">
                              <w:rPr>
                                <w:i/>
                                <w:szCs w:val="20"/>
                              </w:rPr>
                              <w:t>Marcus Claus, Mawell, projektledare</w:t>
                            </w:r>
                          </w:p>
                          <w:p w14:paraId="567CD26F" w14:textId="67CADF54" w:rsidR="00B16F0E" w:rsidRPr="0097628C" w:rsidRDefault="00B16F0E" w:rsidP="0097628C">
                            <w:pPr>
                              <w:rPr>
                                <w:i/>
                                <w:szCs w:val="20"/>
                              </w:rPr>
                            </w:pPr>
                            <w:r>
                              <w:rPr>
                                <w:i/>
                                <w:szCs w:val="20"/>
                              </w:rPr>
                              <w:t>Fredrik Ström, Mawell, informatiker</w:t>
                            </w:r>
                          </w:p>
                          <w:p w14:paraId="0DA1CDBC" w14:textId="6CE6820A" w:rsidR="00B16F0E" w:rsidRPr="0097628C" w:rsidRDefault="00B16F0E" w:rsidP="0097628C">
                            <w:pPr>
                              <w:rPr>
                                <w:i/>
                                <w:szCs w:val="20"/>
                              </w:rPr>
                            </w:pPr>
                            <w:r w:rsidRPr="0097628C">
                              <w:rPr>
                                <w:i/>
                                <w:szCs w:val="20"/>
                              </w:rPr>
                              <w:t>Viktor Jernelöv, Cambio</w:t>
                            </w:r>
                            <w:r>
                              <w:rPr>
                                <w:i/>
                                <w:szCs w:val="20"/>
                              </w:rPr>
                              <w:t>, informatiker</w:t>
                            </w:r>
                          </w:p>
                          <w:p w14:paraId="135E5DDF" w14:textId="63296E51" w:rsidR="00B16F0E" w:rsidRPr="0097628C" w:rsidRDefault="00B16F0E" w:rsidP="0097628C">
                            <w:pPr>
                              <w:rPr>
                                <w:i/>
                                <w:szCs w:val="20"/>
                              </w:rPr>
                            </w:pPr>
                            <w:r w:rsidRPr="0097628C">
                              <w:rPr>
                                <w:i/>
                                <w:szCs w:val="20"/>
                              </w:rPr>
                              <w:t>Göran Oettinger, Mawell</w:t>
                            </w:r>
                          </w:p>
                          <w:p w14:paraId="2643ECCF" w14:textId="477A0925" w:rsidR="00B16F0E" w:rsidRDefault="00B16F0E" w:rsidP="0097628C">
                            <w:pPr>
                              <w:rPr>
                                <w:i/>
                                <w:szCs w:val="20"/>
                              </w:rPr>
                            </w:pPr>
                            <w:r w:rsidRPr="0097628C">
                              <w:rPr>
                                <w:i/>
                                <w:szCs w:val="20"/>
                              </w:rPr>
                              <w:t>Björn Genfors, Mawell</w:t>
                            </w:r>
                            <w:r>
                              <w:rPr>
                                <w:i/>
                                <w:szCs w:val="20"/>
                              </w:rPr>
                              <w:t>, informatiker</w:t>
                            </w:r>
                          </w:p>
                          <w:p w14:paraId="3A3B7A33" w14:textId="22B806D3" w:rsidR="00B16F0E" w:rsidRPr="0097628C" w:rsidRDefault="00B16F0E" w:rsidP="0097628C">
                            <w:pPr>
                              <w:rPr>
                                <w:i/>
                                <w:szCs w:val="20"/>
                              </w:rPr>
                            </w:pPr>
                            <w:r>
                              <w:rPr>
                                <w:i/>
                                <w:szCs w:val="20"/>
                              </w:rPr>
                              <w:t>Khaled Daham, Daham Consulting, arkitekt</w:t>
                            </w:r>
                          </w:p>
                          <w:p w14:paraId="16E08EE7" w14:textId="77777777" w:rsidR="00B16F0E" w:rsidRPr="0097628C" w:rsidRDefault="00B16F0E" w:rsidP="0097628C">
                            <w:pPr>
                              <w:rPr>
                                <w:i/>
                                <w:szCs w:val="20"/>
                              </w:rPr>
                            </w:pPr>
                          </w:p>
                          <w:p w14:paraId="348BA770" w14:textId="61FA149F" w:rsidR="00B16F0E" w:rsidRPr="000F6A8C" w:rsidRDefault="00B16F0E" w:rsidP="0097628C">
                            <w:pPr>
                              <w:rPr>
                                <w:szCs w:val="20"/>
                                <w:lang w:val="en-US"/>
                              </w:rPr>
                            </w:pPr>
                            <w:r w:rsidRPr="000F6A8C">
                              <w:rPr>
                                <w:szCs w:val="20"/>
                                <w:lang w:val="en-US"/>
                              </w:rPr>
                              <w:t>Projektledning:</w:t>
                            </w:r>
                          </w:p>
                          <w:p w14:paraId="6CA351F2" w14:textId="77777777" w:rsidR="00B16F0E" w:rsidRPr="0097628C" w:rsidRDefault="00B16F0E" w:rsidP="0097628C">
                            <w:pPr>
                              <w:rPr>
                                <w:i/>
                                <w:szCs w:val="20"/>
                                <w:lang w:val="en-US"/>
                              </w:rPr>
                            </w:pPr>
                            <w:r w:rsidRPr="0097628C">
                              <w:rPr>
                                <w:i/>
                                <w:szCs w:val="20"/>
                                <w:lang w:val="en-US"/>
                              </w:rPr>
                              <w:t>Johan Eltes, Eltes Consulting</w:t>
                            </w:r>
                          </w:p>
                          <w:p w14:paraId="508B9E15" w14:textId="77777777" w:rsidR="00B16F0E" w:rsidRPr="0097628C" w:rsidRDefault="00B16F0E" w:rsidP="0097628C">
                            <w:pPr>
                              <w:rPr>
                                <w:i/>
                                <w:szCs w:val="20"/>
                                <w:lang w:val="en-US"/>
                              </w:rPr>
                            </w:pPr>
                            <w:r w:rsidRPr="0097628C">
                              <w:rPr>
                                <w:i/>
                                <w:szCs w:val="20"/>
                                <w:lang w:val="en-US"/>
                              </w:rPr>
                              <w:t>Marcus Claus, Mawell</w:t>
                            </w:r>
                          </w:p>
                          <w:p w14:paraId="173C7E7F" w14:textId="77777777" w:rsidR="00B16F0E" w:rsidRPr="0097628C" w:rsidRDefault="00B16F0E" w:rsidP="0097628C">
                            <w:pPr>
                              <w:rPr>
                                <w:i/>
                                <w:szCs w:val="20"/>
                                <w:lang w:val="en-US"/>
                              </w:rPr>
                            </w:pPr>
                          </w:p>
                          <w:p w14:paraId="178FF794" w14:textId="51F5FFFC" w:rsidR="00B16F0E" w:rsidRPr="0097628C" w:rsidRDefault="00B16F0E" w:rsidP="0097628C">
                            <w:pPr>
                              <w:rPr>
                                <w:szCs w:val="20"/>
                              </w:rPr>
                            </w:pPr>
                            <w:r>
                              <w:rPr>
                                <w:szCs w:val="20"/>
                              </w:rPr>
                              <w:t>Referensgrupp vaccination:</w:t>
                            </w:r>
                          </w:p>
                          <w:p w14:paraId="09199AAC" w14:textId="77777777" w:rsidR="00B16F0E" w:rsidRPr="0097628C" w:rsidRDefault="00B16F0E" w:rsidP="0097628C">
                            <w:pPr>
                              <w:rPr>
                                <w:i/>
                                <w:szCs w:val="20"/>
                              </w:rPr>
                            </w:pPr>
                            <w:r w:rsidRPr="0097628C">
                              <w:rPr>
                                <w:i/>
                                <w:szCs w:val="20"/>
                              </w:rPr>
                              <w:t>Helena Palm, Cehis</w:t>
                            </w:r>
                          </w:p>
                          <w:p w14:paraId="364F6AE9" w14:textId="77777777" w:rsidR="00B16F0E" w:rsidRPr="0097628C" w:rsidRDefault="00B16F0E" w:rsidP="0097628C">
                            <w:pPr>
                              <w:rPr>
                                <w:i/>
                                <w:szCs w:val="20"/>
                              </w:rPr>
                            </w:pPr>
                            <w:r w:rsidRPr="0097628C">
                              <w:rPr>
                                <w:i/>
                                <w:szCs w:val="20"/>
                              </w:rPr>
                              <w:t>Roger Lundberg, Siemens</w:t>
                            </w:r>
                          </w:p>
                          <w:p w14:paraId="1FC54FDA" w14:textId="77777777" w:rsidR="00B16F0E" w:rsidRPr="0097628C" w:rsidRDefault="00B16F0E" w:rsidP="0097628C">
                            <w:pPr>
                              <w:rPr>
                                <w:i/>
                                <w:szCs w:val="20"/>
                              </w:rPr>
                            </w:pPr>
                            <w:r w:rsidRPr="0097628C">
                              <w:rPr>
                                <w:i/>
                                <w:szCs w:val="20"/>
                              </w:rPr>
                              <w:t>Qemajl Imeri, SLL</w:t>
                            </w:r>
                          </w:p>
                          <w:p w14:paraId="6F95248D" w14:textId="07A7CFAF" w:rsidR="00B16F0E" w:rsidRPr="0097628C" w:rsidRDefault="00B16F0E" w:rsidP="0097628C">
                            <w:pPr>
                              <w:rPr>
                                <w:i/>
                                <w:szCs w:val="20"/>
                              </w:rPr>
                            </w:pPr>
                            <w:r>
                              <w:rPr>
                                <w:i/>
                                <w:szCs w:val="20"/>
                              </w:rPr>
                              <w:t>Jane Gustafsson, CGM/TakeC</w:t>
                            </w:r>
                            <w:r w:rsidRPr="0097628C">
                              <w:rPr>
                                <w:i/>
                                <w:szCs w:val="20"/>
                              </w:rPr>
                              <w:t>are</w:t>
                            </w:r>
                          </w:p>
                          <w:p w14:paraId="47A82491" w14:textId="77777777" w:rsidR="00B16F0E" w:rsidRPr="0097628C" w:rsidRDefault="00B16F0E" w:rsidP="0097628C">
                            <w:pPr>
                              <w:rPr>
                                <w:i/>
                                <w:szCs w:val="20"/>
                              </w:rPr>
                            </w:pPr>
                            <w:r w:rsidRPr="0097628C">
                              <w:rPr>
                                <w:i/>
                                <w:szCs w:val="20"/>
                              </w:rPr>
                              <w:t>Katarina Skärlund, SMI</w:t>
                            </w:r>
                          </w:p>
                          <w:p w14:paraId="188FA585" w14:textId="77777777" w:rsidR="00B16F0E" w:rsidRPr="0097628C" w:rsidRDefault="00B16F0E" w:rsidP="0097628C">
                            <w:pPr>
                              <w:rPr>
                                <w:i/>
                                <w:szCs w:val="20"/>
                              </w:rPr>
                            </w:pPr>
                          </w:p>
                          <w:p w14:paraId="4184C4E3" w14:textId="3C035BCC" w:rsidR="00B16F0E" w:rsidRPr="0097628C" w:rsidRDefault="00B16F0E" w:rsidP="0097628C">
                            <w:pPr>
                              <w:rPr>
                                <w:szCs w:val="20"/>
                              </w:rPr>
                            </w:pPr>
                            <w:r w:rsidRPr="0097628C">
                              <w:rPr>
                                <w:szCs w:val="20"/>
                              </w:rPr>
                              <w:t>Beställare</w:t>
                            </w:r>
                            <w:r>
                              <w:rPr>
                                <w:szCs w:val="20"/>
                              </w:rPr>
                              <w:t>:</w:t>
                            </w:r>
                          </w:p>
                          <w:p w14:paraId="79656D58" w14:textId="075D2842" w:rsidR="00B16F0E" w:rsidRPr="007E0D40" w:rsidRDefault="00B16F0E"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B16F0E" w:rsidRPr="004255A2" w:rsidRDefault="00B16F0E" w:rsidP="0039481C">
                      <w:r w:rsidRPr="004255A2">
                        <w:t>I arbetet har följande personer deltagit:</w:t>
                      </w:r>
                    </w:p>
                    <w:p w14:paraId="54CD6FA7" w14:textId="77777777" w:rsidR="00B16F0E" w:rsidRPr="00FE3AAD" w:rsidRDefault="00B16F0E" w:rsidP="0039481C"/>
                    <w:p w14:paraId="3C64F172" w14:textId="77777777" w:rsidR="00B16F0E" w:rsidRPr="00FE3AAD" w:rsidRDefault="00B16F0E" w:rsidP="0097628C">
                      <w:r w:rsidRPr="004255A2">
                        <w:rPr>
                          <w:szCs w:val="20"/>
                        </w:rPr>
                        <w:t>Tjänstedomänansvarig</w:t>
                      </w:r>
                      <w:r w:rsidRPr="00FE3AAD">
                        <w:t>:</w:t>
                      </w:r>
                    </w:p>
                    <w:p w14:paraId="078F68C7" w14:textId="77777777" w:rsidR="00B16F0E" w:rsidRPr="0097628C" w:rsidRDefault="00B16F0E" w:rsidP="0097628C">
                      <w:pPr>
                        <w:rPr>
                          <w:i/>
                        </w:rPr>
                      </w:pPr>
                      <w:r w:rsidRPr="0097628C">
                        <w:rPr>
                          <w:i/>
                        </w:rPr>
                        <w:t>Marcus Claus, Mawell</w:t>
                      </w:r>
                    </w:p>
                    <w:p w14:paraId="23B33CE9" w14:textId="77777777" w:rsidR="00B16F0E" w:rsidRPr="00FE3AAD" w:rsidRDefault="00B16F0E" w:rsidP="0097628C">
                      <w:pPr>
                        <w:rPr>
                          <w:i/>
                        </w:rPr>
                      </w:pPr>
                    </w:p>
                    <w:p w14:paraId="311EFC27" w14:textId="67350A45" w:rsidR="00B16F0E" w:rsidRPr="00E51DB3" w:rsidRDefault="00B16F0E" w:rsidP="0097628C">
                      <w:r w:rsidRPr="00E51DB3">
                        <w:t>Projektgrupp 2012-12-03 –</w:t>
                      </w:r>
                      <w:r>
                        <w:t xml:space="preserve"> :</w:t>
                      </w:r>
                    </w:p>
                    <w:p w14:paraId="0CBC2AD4" w14:textId="78D7E69C" w:rsidR="00B16F0E" w:rsidRPr="0097628C" w:rsidRDefault="00B16F0E" w:rsidP="0097628C">
                      <w:pPr>
                        <w:rPr>
                          <w:i/>
                          <w:szCs w:val="20"/>
                        </w:rPr>
                      </w:pPr>
                      <w:r w:rsidRPr="0097628C">
                        <w:rPr>
                          <w:i/>
                          <w:szCs w:val="20"/>
                        </w:rPr>
                        <w:t>Johan Eltes, Eltes Consulting, projektledare</w:t>
                      </w:r>
                    </w:p>
                    <w:p w14:paraId="29C3C582" w14:textId="0DB6DDF2" w:rsidR="00B16F0E" w:rsidRPr="0097628C" w:rsidRDefault="00B16F0E" w:rsidP="0097628C">
                      <w:pPr>
                        <w:rPr>
                          <w:i/>
                          <w:szCs w:val="20"/>
                        </w:rPr>
                      </w:pPr>
                      <w:r w:rsidRPr="0097628C">
                        <w:rPr>
                          <w:i/>
                          <w:szCs w:val="20"/>
                        </w:rPr>
                        <w:t>Marcus Claus, Mawell, projektledare</w:t>
                      </w:r>
                    </w:p>
                    <w:p w14:paraId="567CD26F" w14:textId="67CADF54" w:rsidR="00B16F0E" w:rsidRPr="0097628C" w:rsidRDefault="00B16F0E" w:rsidP="0097628C">
                      <w:pPr>
                        <w:rPr>
                          <w:i/>
                          <w:szCs w:val="20"/>
                        </w:rPr>
                      </w:pPr>
                      <w:r>
                        <w:rPr>
                          <w:i/>
                          <w:szCs w:val="20"/>
                        </w:rPr>
                        <w:t>Fredrik Ström, Mawell, informatiker</w:t>
                      </w:r>
                    </w:p>
                    <w:p w14:paraId="0DA1CDBC" w14:textId="6CE6820A" w:rsidR="00B16F0E" w:rsidRPr="0097628C" w:rsidRDefault="00B16F0E" w:rsidP="0097628C">
                      <w:pPr>
                        <w:rPr>
                          <w:i/>
                          <w:szCs w:val="20"/>
                        </w:rPr>
                      </w:pPr>
                      <w:r w:rsidRPr="0097628C">
                        <w:rPr>
                          <w:i/>
                          <w:szCs w:val="20"/>
                        </w:rPr>
                        <w:t>Viktor Jernelöv, Cambio</w:t>
                      </w:r>
                      <w:r>
                        <w:rPr>
                          <w:i/>
                          <w:szCs w:val="20"/>
                        </w:rPr>
                        <w:t>, informatiker</w:t>
                      </w:r>
                    </w:p>
                    <w:p w14:paraId="135E5DDF" w14:textId="63296E51" w:rsidR="00B16F0E" w:rsidRPr="0097628C" w:rsidRDefault="00B16F0E" w:rsidP="0097628C">
                      <w:pPr>
                        <w:rPr>
                          <w:i/>
                          <w:szCs w:val="20"/>
                        </w:rPr>
                      </w:pPr>
                      <w:r w:rsidRPr="0097628C">
                        <w:rPr>
                          <w:i/>
                          <w:szCs w:val="20"/>
                        </w:rPr>
                        <w:t>Göran Oettinger, Mawell</w:t>
                      </w:r>
                    </w:p>
                    <w:p w14:paraId="2643ECCF" w14:textId="477A0925" w:rsidR="00B16F0E" w:rsidRDefault="00B16F0E" w:rsidP="0097628C">
                      <w:pPr>
                        <w:rPr>
                          <w:i/>
                          <w:szCs w:val="20"/>
                        </w:rPr>
                      </w:pPr>
                      <w:r w:rsidRPr="0097628C">
                        <w:rPr>
                          <w:i/>
                          <w:szCs w:val="20"/>
                        </w:rPr>
                        <w:t>Björn Genfors, Mawell</w:t>
                      </w:r>
                      <w:r>
                        <w:rPr>
                          <w:i/>
                          <w:szCs w:val="20"/>
                        </w:rPr>
                        <w:t>, informatiker</w:t>
                      </w:r>
                    </w:p>
                    <w:p w14:paraId="3A3B7A33" w14:textId="22B806D3" w:rsidR="00B16F0E" w:rsidRPr="0097628C" w:rsidRDefault="00B16F0E" w:rsidP="0097628C">
                      <w:pPr>
                        <w:rPr>
                          <w:i/>
                          <w:szCs w:val="20"/>
                        </w:rPr>
                      </w:pPr>
                      <w:r>
                        <w:rPr>
                          <w:i/>
                          <w:szCs w:val="20"/>
                        </w:rPr>
                        <w:t>Khaled Daham, Daham Consulting, arkitekt</w:t>
                      </w:r>
                    </w:p>
                    <w:p w14:paraId="16E08EE7" w14:textId="77777777" w:rsidR="00B16F0E" w:rsidRPr="0097628C" w:rsidRDefault="00B16F0E" w:rsidP="0097628C">
                      <w:pPr>
                        <w:rPr>
                          <w:i/>
                          <w:szCs w:val="20"/>
                        </w:rPr>
                      </w:pPr>
                    </w:p>
                    <w:p w14:paraId="348BA770" w14:textId="61FA149F" w:rsidR="00B16F0E" w:rsidRPr="000F6A8C" w:rsidRDefault="00B16F0E" w:rsidP="0097628C">
                      <w:pPr>
                        <w:rPr>
                          <w:szCs w:val="20"/>
                          <w:lang w:val="en-US"/>
                        </w:rPr>
                      </w:pPr>
                      <w:r w:rsidRPr="000F6A8C">
                        <w:rPr>
                          <w:szCs w:val="20"/>
                          <w:lang w:val="en-US"/>
                        </w:rPr>
                        <w:t>Projektledning:</w:t>
                      </w:r>
                    </w:p>
                    <w:p w14:paraId="6CA351F2" w14:textId="77777777" w:rsidR="00B16F0E" w:rsidRPr="0097628C" w:rsidRDefault="00B16F0E" w:rsidP="0097628C">
                      <w:pPr>
                        <w:rPr>
                          <w:i/>
                          <w:szCs w:val="20"/>
                          <w:lang w:val="en-US"/>
                        </w:rPr>
                      </w:pPr>
                      <w:r w:rsidRPr="0097628C">
                        <w:rPr>
                          <w:i/>
                          <w:szCs w:val="20"/>
                          <w:lang w:val="en-US"/>
                        </w:rPr>
                        <w:t>Johan Eltes, Eltes Consulting</w:t>
                      </w:r>
                    </w:p>
                    <w:p w14:paraId="508B9E15" w14:textId="77777777" w:rsidR="00B16F0E" w:rsidRPr="0097628C" w:rsidRDefault="00B16F0E" w:rsidP="0097628C">
                      <w:pPr>
                        <w:rPr>
                          <w:i/>
                          <w:szCs w:val="20"/>
                          <w:lang w:val="en-US"/>
                        </w:rPr>
                      </w:pPr>
                      <w:r w:rsidRPr="0097628C">
                        <w:rPr>
                          <w:i/>
                          <w:szCs w:val="20"/>
                          <w:lang w:val="en-US"/>
                        </w:rPr>
                        <w:t>Marcus Claus, Mawell</w:t>
                      </w:r>
                    </w:p>
                    <w:p w14:paraId="173C7E7F" w14:textId="77777777" w:rsidR="00B16F0E" w:rsidRPr="0097628C" w:rsidRDefault="00B16F0E" w:rsidP="0097628C">
                      <w:pPr>
                        <w:rPr>
                          <w:i/>
                          <w:szCs w:val="20"/>
                          <w:lang w:val="en-US"/>
                        </w:rPr>
                      </w:pPr>
                    </w:p>
                    <w:p w14:paraId="178FF794" w14:textId="51F5FFFC" w:rsidR="00B16F0E" w:rsidRPr="0097628C" w:rsidRDefault="00B16F0E" w:rsidP="0097628C">
                      <w:pPr>
                        <w:rPr>
                          <w:szCs w:val="20"/>
                        </w:rPr>
                      </w:pPr>
                      <w:r>
                        <w:rPr>
                          <w:szCs w:val="20"/>
                        </w:rPr>
                        <w:t>Referensgrupp vaccination:</w:t>
                      </w:r>
                    </w:p>
                    <w:p w14:paraId="09199AAC" w14:textId="77777777" w:rsidR="00B16F0E" w:rsidRPr="0097628C" w:rsidRDefault="00B16F0E" w:rsidP="0097628C">
                      <w:pPr>
                        <w:rPr>
                          <w:i/>
                          <w:szCs w:val="20"/>
                        </w:rPr>
                      </w:pPr>
                      <w:r w:rsidRPr="0097628C">
                        <w:rPr>
                          <w:i/>
                          <w:szCs w:val="20"/>
                        </w:rPr>
                        <w:t>Helena Palm, Cehis</w:t>
                      </w:r>
                    </w:p>
                    <w:p w14:paraId="364F6AE9" w14:textId="77777777" w:rsidR="00B16F0E" w:rsidRPr="0097628C" w:rsidRDefault="00B16F0E" w:rsidP="0097628C">
                      <w:pPr>
                        <w:rPr>
                          <w:i/>
                          <w:szCs w:val="20"/>
                        </w:rPr>
                      </w:pPr>
                      <w:r w:rsidRPr="0097628C">
                        <w:rPr>
                          <w:i/>
                          <w:szCs w:val="20"/>
                        </w:rPr>
                        <w:t>Roger Lundberg, Siemens</w:t>
                      </w:r>
                    </w:p>
                    <w:p w14:paraId="1FC54FDA" w14:textId="77777777" w:rsidR="00B16F0E" w:rsidRPr="0097628C" w:rsidRDefault="00B16F0E" w:rsidP="0097628C">
                      <w:pPr>
                        <w:rPr>
                          <w:i/>
                          <w:szCs w:val="20"/>
                        </w:rPr>
                      </w:pPr>
                      <w:r w:rsidRPr="0097628C">
                        <w:rPr>
                          <w:i/>
                          <w:szCs w:val="20"/>
                        </w:rPr>
                        <w:t>Qemajl Imeri, SLL</w:t>
                      </w:r>
                    </w:p>
                    <w:p w14:paraId="6F95248D" w14:textId="07A7CFAF" w:rsidR="00B16F0E" w:rsidRPr="0097628C" w:rsidRDefault="00B16F0E" w:rsidP="0097628C">
                      <w:pPr>
                        <w:rPr>
                          <w:i/>
                          <w:szCs w:val="20"/>
                        </w:rPr>
                      </w:pPr>
                      <w:r>
                        <w:rPr>
                          <w:i/>
                          <w:szCs w:val="20"/>
                        </w:rPr>
                        <w:t>Jane Gustafsson, CGM/TakeC</w:t>
                      </w:r>
                      <w:r w:rsidRPr="0097628C">
                        <w:rPr>
                          <w:i/>
                          <w:szCs w:val="20"/>
                        </w:rPr>
                        <w:t>are</w:t>
                      </w:r>
                    </w:p>
                    <w:p w14:paraId="47A82491" w14:textId="77777777" w:rsidR="00B16F0E" w:rsidRPr="0097628C" w:rsidRDefault="00B16F0E" w:rsidP="0097628C">
                      <w:pPr>
                        <w:rPr>
                          <w:i/>
                          <w:szCs w:val="20"/>
                        </w:rPr>
                      </w:pPr>
                      <w:r w:rsidRPr="0097628C">
                        <w:rPr>
                          <w:i/>
                          <w:szCs w:val="20"/>
                        </w:rPr>
                        <w:t>Katarina Skärlund, SMI</w:t>
                      </w:r>
                    </w:p>
                    <w:p w14:paraId="188FA585" w14:textId="77777777" w:rsidR="00B16F0E" w:rsidRPr="0097628C" w:rsidRDefault="00B16F0E" w:rsidP="0097628C">
                      <w:pPr>
                        <w:rPr>
                          <w:i/>
                          <w:szCs w:val="20"/>
                        </w:rPr>
                      </w:pPr>
                    </w:p>
                    <w:p w14:paraId="4184C4E3" w14:textId="3C035BCC" w:rsidR="00B16F0E" w:rsidRPr="0097628C" w:rsidRDefault="00B16F0E" w:rsidP="0097628C">
                      <w:pPr>
                        <w:rPr>
                          <w:szCs w:val="20"/>
                        </w:rPr>
                      </w:pPr>
                      <w:r w:rsidRPr="0097628C">
                        <w:rPr>
                          <w:szCs w:val="20"/>
                        </w:rPr>
                        <w:t>Beställare</w:t>
                      </w:r>
                      <w:r>
                        <w:rPr>
                          <w:szCs w:val="20"/>
                        </w:rPr>
                        <w:t>:</w:t>
                      </w:r>
                    </w:p>
                    <w:p w14:paraId="79656D58" w14:textId="075D2842" w:rsidR="00B16F0E" w:rsidRPr="007E0D40" w:rsidRDefault="00B16F0E"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Heading1"/>
      </w:pPr>
      <w:bookmarkStart w:id="22" w:name="_Toc279735291"/>
      <w:r>
        <w:lastRenderedPageBreak/>
        <w:t>Versionsinformation</w:t>
      </w:r>
      <w:bookmarkEnd w:id="15"/>
      <w:bookmarkEnd w:id="16"/>
      <w:bookmarkEnd w:id="17"/>
      <w:bookmarkEnd w:id="18"/>
      <w:bookmarkEnd w:id="22"/>
    </w:p>
    <w:p w14:paraId="6DF01A89" w14:textId="3D7E877B"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16003DB0" w:rsidR="0039481C" w:rsidRDefault="0039481C" w:rsidP="0039481C">
      <w:pPr>
        <w:pStyle w:val="Heading2"/>
      </w:pPr>
      <w:bookmarkStart w:id="23" w:name="_Toc357754845"/>
      <w:bookmarkStart w:id="24" w:name="_Toc243452543"/>
      <w:bookmarkStart w:id="25" w:name="_Toc163300882"/>
      <w:bookmarkStart w:id="26" w:name="_Toc27973529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bookmarkEnd w:id="23"/>
      <w:bookmarkEnd w:id="24"/>
      <w:bookmarkEnd w:id="26"/>
    </w:p>
    <w:p w14:paraId="2619F25A" w14:textId="77777777" w:rsidR="0039481C" w:rsidRDefault="0039481C" w:rsidP="0039481C">
      <w:pPr>
        <w:pStyle w:val="Heading3"/>
      </w:pPr>
      <w:bookmarkStart w:id="27" w:name="_Toc243452544"/>
      <w:bookmarkStart w:id="28" w:name="_Toc279735293"/>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29" w:name="_Toc243452545"/>
      <w:bookmarkStart w:id="30" w:name="_Toc279735294"/>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1" w:name="_Toc243452546"/>
      <w:bookmarkStart w:id="32" w:name="_Toc279735295"/>
      <w:r>
        <w:t>Förändrade tjänstekontrakt</w:t>
      </w:r>
      <w:bookmarkEnd w:id="31"/>
      <w:bookmarkEnd w:id="32"/>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7"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9735296"/>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5" w:name="_Toc357754846"/>
      <w:bookmarkStart w:id="36" w:name="_Toc243452548"/>
      <w:bookmarkStart w:id="37" w:name="_Toc279735297"/>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5"/>
      <w:r>
        <w:br w:type="page"/>
      </w:r>
    </w:p>
    <w:p w14:paraId="36EF0DDB" w14:textId="2F13230E" w:rsidR="0039481C" w:rsidRDefault="0039481C" w:rsidP="0039481C">
      <w:pPr>
        <w:pStyle w:val="Heading1"/>
      </w:pPr>
      <w:bookmarkStart w:id="40" w:name="_Toc279735298"/>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1" w:name="_Toc357754848"/>
      <w:bookmarkStart w:id="42" w:name="_Toc243452550"/>
      <w:bookmarkStart w:id="43" w:name="_Toc279735299"/>
      <w:r>
        <w:t>Flöden</w:t>
      </w:r>
      <w:bookmarkEnd w:id="41"/>
      <w:bookmarkEnd w:id="42"/>
      <w:bookmarkEnd w:id="43"/>
    </w:p>
    <w:p w14:paraId="72460DB5" w14:textId="215C2336" w:rsidR="00137510" w:rsidRPr="00E425E1" w:rsidRDefault="00137510" w:rsidP="00137510">
      <w:pPr>
        <w:pStyle w:val="Heading3"/>
      </w:pPr>
      <w:bookmarkStart w:id="44" w:name="_Toc386186822"/>
      <w:bookmarkStart w:id="45" w:name="_Toc279735300"/>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Heading3"/>
      </w:pPr>
      <w:bookmarkStart w:id="46" w:name="_Toc279735301"/>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Heading4"/>
      </w:pPr>
      <w:r w:rsidRPr="00AF35C8">
        <w:lastRenderedPageBreak/>
        <w:t>Arbetsflöde</w:t>
      </w:r>
    </w:p>
    <w:p w14:paraId="4E9B0476" w14:textId="77777777" w:rsidR="00C667C7" w:rsidRDefault="00C667C7" w:rsidP="00C667C7">
      <w:pPr>
        <w:pStyle w:val="Caption"/>
      </w:pPr>
      <w:r>
        <w:rPr>
          <w:noProof/>
          <w:lang w:val="en-US"/>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Caption"/>
      </w:pPr>
      <w:r>
        <w:rPr>
          <w:noProof/>
          <w:lang w:val="en-US"/>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Heading4"/>
        <w:numPr>
          <w:ilvl w:val="0"/>
          <w:numId w:val="0"/>
        </w:numPr>
        <w:ind w:left="864"/>
        <w:rPr>
          <w:highlight w:val="yellow"/>
        </w:rPr>
      </w:pPr>
    </w:p>
    <w:p w14:paraId="626106BE" w14:textId="77777777" w:rsidR="00C667C7" w:rsidRPr="00BA1F56" w:rsidRDefault="00C667C7" w:rsidP="00C667C7">
      <w:pPr>
        <w:pStyle w:val="Heading4"/>
      </w:pPr>
      <w:r w:rsidRPr="00BA1F56">
        <w:t>Sekvensdiagram</w:t>
      </w:r>
    </w:p>
    <w:p w14:paraId="766E1F24" w14:textId="073A71E8" w:rsidR="00C667C7" w:rsidRPr="004661A4" w:rsidRDefault="00072C70" w:rsidP="00C667C7">
      <w:pPr>
        <w:rPr>
          <w:highlight w:val="yellow"/>
        </w:rPr>
      </w:pPr>
      <w:r>
        <w:rPr>
          <w:noProof/>
          <w:lang w:val="en-US"/>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Heading3"/>
      </w:pPr>
      <w:bookmarkStart w:id="47" w:name="_Toc243452553"/>
      <w:bookmarkStart w:id="48" w:name="_Toc279735302"/>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49" w:name="_Toc357754849"/>
      <w:bookmarkStart w:id="50" w:name="_Toc243452554"/>
      <w:bookmarkStart w:id="51" w:name="_Toc279735303"/>
      <w:r w:rsidRPr="00137510">
        <w:t>Adressering</w:t>
      </w:r>
      <w:bookmarkEnd w:id="49"/>
      <w:bookmarkEnd w:id="50"/>
      <w:bookmarkEnd w:id="51"/>
    </w:p>
    <w:p w14:paraId="4AB8EDBF" w14:textId="5733C916" w:rsidR="00137510" w:rsidRPr="00E146AE" w:rsidRDefault="00137510" w:rsidP="00137510">
      <w:r w:rsidRPr="00E146AE">
        <w:t xml:space="preserve">Tjänstedomänen tillämpar </w:t>
      </w:r>
      <w:r w:rsidR="002B2087">
        <w:t>käll</w:t>
      </w:r>
      <w:bookmarkStart w:id="52" w:name="_GoBack"/>
      <w:bookmarkEnd w:id="52"/>
      <w:r w:rsidRPr="00E146AE">
        <w:t xml:space="preserve">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3" w:name="_Toc227077992"/>
      <w:bookmarkStart w:id="54" w:name="_Toc386186829"/>
      <w:bookmarkStart w:id="55" w:name="_Toc279735304"/>
      <w:r w:rsidRPr="00CC412F">
        <w:t>Sammanfattning av adresseringsmodell</w:t>
      </w:r>
      <w:bookmarkEnd w:id="53"/>
      <w:bookmarkEnd w:id="54"/>
      <w:bookmarkEnd w:id="55"/>
    </w:p>
    <w:tbl>
      <w:tblPr>
        <w:tblStyle w:val="TableGrid"/>
        <w:tblW w:w="0" w:type="auto"/>
        <w:tblInd w:w="867" w:type="dxa"/>
        <w:tblLook w:val="04A0" w:firstRow="1" w:lastRow="0" w:firstColumn="1" w:lastColumn="0" w:noHBand="0" w:noVBand="1"/>
      </w:tblPr>
      <w:tblGrid>
        <w:gridCol w:w="3210"/>
        <w:gridCol w:w="6096"/>
      </w:tblGrid>
      <w:tr w:rsidR="00137510" w:rsidRPr="003F45DF" w14:paraId="472DB4D4" w14:textId="77777777" w:rsidTr="00CE6D51">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6096"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CE6D51">
        <w:tc>
          <w:tcPr>
            <w:tcW w:w="3210" w:type="dxa"/>
          </w:tcPr>
          <w:p w14:paraId="3F7F0AF2" w14:textId="77777777" w:rsidR="00137510" w:rsidRPr="00E146AE" w:rsidRDefault="00137510" w:rsidP="00A34D56">
            <w:r w:rsidRPr="00E146AE">
              <w:t>För alla huvudmän</w:t>
            </w:r>
          </w:p>
        </w:tc>
        <w:tc>
          <w:tcPr>
            <w:tcW w:w="6096" w:type="dxa"/>
          </w:tcPr>
          <w:p w14:paraId="125C61A2" w14:textId="77777777" w:rsidR="00137510" w:rsidRDefault="00137510" w:rsidP="00A34D56">
            <w:r w:rsidRPr="00E146AE">
              <w:t>Ineras HSA-id</w:t>
            </w:r>
          </w:p>
          <w:p w14:paraId="7D1A2E8F" w14:textId="77777777" w:rsidR="00CE6D51" w:rsidRDefault="00CE6D51" w:rsidP="00CE6D51">
            <w:r>
              <w:t>QA: T_SERVICES_SE165565594230-1023</w:t>
            </w:r>
          </w:p>
          <w:p w14:paraId="07D3CF44" w14:textId="70791251" w:rsidR="00CE6D51" w:rsidRPr="00E146AE" w:rsidRDefault="00CE6D51" w:rsidP="00CE6D51">
            <w:r>
              <w:t>Prod: HSASERVICES-106J</w:t>
            </w:r>
          </w:p>
        </w:tc>
      </w:tr>
      <w:tr w:rsidR="00137510" w:rsidRPr="00E146AE" w14:paraId="0308A7A6" w14:textId="77777777" w:rsidTr="00CE6D51">
        <w:tc>
          <w:tcPr>
            <w:tcW w:w="3210" w:type="dxa"/>
          </w:tcPr>
          <w:p w14:paraId="509637C7" w14:textId="77777777" w:rsidR="00137510" w:rsidRPr="00E146AE" w:rsidRDefault="00137510" w:rsidP="00A34D56">
            <w:r w:rsidRPr="00E146AE">
              <w:t>För en huvudman/region</w:t>
            </w:r>
          </w:p>
        </w:tc>
        <w:tc>
          <w:tcPr>
            <w:tcW w:w="6096" w:type="dxa"/>
          </w:tcPr>
          <w:p w14:paraId="2DE69C58" w14:textId="77777777" w:rsidR="00137510" w:rsidRPr="00E146AE" w:rsidRDefault="00137510" w:rsidP="00A34D56">
            <w:r w:rsidRPr="00E146AE">
              <w:t>Huvudmannens/regionens HSA-id</w:t>
            </w:r>
          </w:p>
        </w:tc>
      </w:tr>
      <w:tr w:rsidR="00137510" w:rsidRPr="00E146AE" w14:paraId="51A86166" w14:textId="77777777" w:rsidTr="00CE6D51">
        <w:tc>
          <w:tcPr>
            <w:tcW w:w="3210" w:type="dxa"/>
          </w:tcPr>
          <w:p w14:paraId="7E14504F" w14:textId="77777777" w:rsidR="00137510" w:rsidRPr="00E146AE" w:rsidRDefault="00137510" w:rsidP="00A34D56">
            <w:r w:rsidRPr="00E146AE">
              <w:t>För ett källsystem</w:t>
            </w:r>
          </w:p>
        </w:tc>
        <w:tc>
          <w:tcPr>
            <w:tcW w:w="6096"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6" w:name="_Toc357754850"/>
      <w:bookmarkStart w:id="57" w:name="_Toc243452555"/>
      <w:bookmarkStart w:id="58" w:name="_Toc279735305"/>
      <w:r w:rsidRPr="006E59A7">
        <w:t>Aggregering och engagemangsindex</w:t>
      </w:r>
      <w:bookmarkEnd w:id="56"/>
      <w:bookmarkEnd w:id="57"/>
      <w:bookmarkEnd w:id="58"/>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9" w:name="_Toc224960921"/>
      <w:bookmarkStart w:id="60" w:name="_Toc357754852"/>
      <w:bookmarkStart w:id="61" w:name="_Toc243452557"/>
      <w:r>
        <w:br w:type="page"/>
      </w:r>
    </w:p>
    <w:p w14:paraId="5B8BBD42" w14:textId="5DB76961" w:rsidR="0039481C" w:rsidRDefault="0039481C" w:rsidP="0039481C">
      <w:pPr>
        <w:pStyle w:val="Heading1"/>
      </w:pPr>
      <w:bookmarkStart w:id="62" w:name="_Toc279735306"/>
      <w:r>
        <w:lastRenderedPageBreak/>
        <w:t>Tjänstedomänens krav och regler</w:t>
      </w:r>
      <w:bookmarkEnd w:id="59"/>
      <w:bookmarkEnd w:id="60"/>
      <w:bookmarkEnd w:id="61"/>
      <w:bookmarkEnd w:id="62"/>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3" w:name="_Toc248640896"/>
      <w:bookmarkStart w:id="64" w:name="_Toc386186832"/>
      <w:bookmarkStart w:id="65" w:name="_Toc279735307"/>
      <w:r w:rsidRPr="00CC412F">
        <w:t>Uppdatering av engagemangsindex</w:t>
      </w:r>
      <w:bookmarkEnd w:id="63"/>
      <w:bookmarkEnd w:id="64"/>
      <w:bookmarkEnd w:id="65"/>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74C3DE65" w14:textId="6530FEC1" w:rsidR="00640A36" w:rsidRDefault="007D77EF" w:rsidP="007D77EF">
      <w:r w:rsidRPr="00CC412F">
        <w:t>All uppdatering av engagemangsindex sker genom att källsystemet anropar engagemangsindex genom tjänstekontraktet</w:t>
      </w:r>
      <w:r w:rsidR="00640A36">
        <w:t xml:space="preserve"> </w:t>
      </w:r>
      <w:r w:rsidRPr="00CC412F">
        <w:t>urn:riv:itintegration:engagementindex:UpdateResponder:1 (”index-push”)</w:t>
      </w:r>
      <w:r w:rsidR="00640A36">
        <w:t>.</w:t>
      </w:r>
    </w:p>
    <w:p w14:paraId="039495E6" w14:textId="1937B304"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Referens till informationskällan enligt tjänste-domänens 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Logisk adress enligt adresseringsmodell för den tjänstedomän som 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tjänstedomänen i fråga. Detta är inte anslutningspunktens </w:t>
            </w:r>
            <w:r w:rsidRPr="00BE4830">
              <w:rPr>
                <w:rFonts w:ascii="Georgia" w:hAnsi="Georgia"/>
                <w:sz w:val="20"/>
                <w:szCs w:val="20"/>
              </w:rPr>
              <w:lastRenderedPageBreak/>
              <w:t>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0F372DFB" w:rsidR="007D77EF" w:rsidRPr="003A6D72" w:rsidRDefault="009538C9" w:rsidP="00A34D56">
            <w:pPr>
              <w:rPr>
                <w:color w:val="000000"/>
              </w:rPr>
            </w:pPr>
            <w:r>
              <w:rPr>
                <w:color w:val="000000"/>
              </w:rPr>
              <w:t>caa-</w:t>
            </w:r>
            <w:r w:rsidR="00CE6D51">
              <w:rPr>
                <w:color w:val="000000"/>
              </w:rPr>
              <w:t>g</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52EB9D98" w:rsidR="007D77EF" w:rsidRPr="003A6D72" w:rsidRDefault="009538C9" w:rsidP="00A34D56">
            <w:pPr>
              <w:rPr>
                <w:color w:val="000000"/>
              </w:rPr>
            </w:pPr>
            <w:r>
              <w:rPr>
                <w:color w:val="000000"/>
              </w:rPr>
              <w:t>caa-</w:t>
            </w:r>
            <w:r w:rsidR="00CE6D51">
              <w:rPr>
                <w:color w:val="000000"/>
              </w:rPr>
              <w:t>g</w:t>
            </w:r>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6" w:name="_Toc357754853"/>
      <w:bookmarkStart w:id="67" w:name="_Toc243452558"/>
      <w:bookmarkStart w:id="68" w:name="_Ref387327755"/>
      <w:bookmarkStart w:id="69" w:name="_Ref387327757"/>
      <w:bookmarkStart w:id="70" w:name="_Ref387653679"/>
      <w:bookmarkStart w:id="71" w:name="_Ref388347276"/>
      <w:bookmarkStart w:id="72" w:name="_Toc279735308"/>
      <w:r>
        <w:t>Informationssäkerhet och juridik</w:t>
      </w:r>
      <w:bookmarkEnd w:id="66"/>
      <w:bookmarkEnd w:id="67"/>
      <w:bookmarkEnd w:id="68"/>
      <w:bookmarkEnd w:id="69"/>
      <w:bookmarkEnd w:id="70"/>
      <w:bookmarkEnd w:id="71"/>
      <w:bookmarkEnd w:id="72"/>
    </w:p>
    <w:p w14:paraId="699F96A6" w14:textId="77777777" w:rsidR="007D77EF" w:rsidRPr="00CC412F" w:rsidRDefault="007D77EF" w:rsidP="007D77EF">
      <w:pPr>
        <w:pStyle w:val="Heading3"/>
      </w:pPr>
      <w:bookmarkStart w:id="73" w:name="_Toc219337771"/>
      <w:bookmarkStart w:id="74" w:name="_Toc227077995"/>
      <w:bookmarkStart w:id="75" w:name="_Toc245231399"/>
      <w:bookmarkStart w:id="76" w:name="_Toc386186834"/>
      <w:bookmarkStart w:id="77" w:name="_Toc279735309"/>
      <w:r w:rsidRPr="00CC412F">
        <w:t>Medarbetarens direktåtkomst</w:t>
      </w:r>
      <w:bookmarkEnd w:id="73"/>
      <w:bookmarkEnd w:id="74"/>
      <w:bookmarkEnd w:id="75"/>
      <w:bookmarkEnd w:id="76"/>
      <w:bookmarkEnd w:id="77"/>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16D2A013" w14:textId="77777777" w:rsidR="00447792" w:rsidRDefault="00447792" w:rsidP="00447792">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2953B4EC" w14:textId="77777777" w:rsidR="00447792" w:rsidRDefault="00447792" w:rsidP="00447792">
      <w:r>
        <w:t>Det kompletta regelverket finns i handboken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8" w:name="_Toc219337772"/>
      <w:bookmarkStart w:id="79" w:name="_Toc227077996"/>
      <w:bookmarkStart w:id="80" w:name="_Toc229537043"/>
      <w:bookmarkStart w:id="81" w:name="_Toc245231400"/>
      <w:bookmarkStart w:id="82" w:name="_Toc386186835"/>
      <w:bookmarkStart w:id="83" w:name="_Toc279735310"/>
      <w:r w:rsidRPr="007D77EF">
        <w:t>Patientens direktåtkomst</w:t>
      </w:r>
      <w:bookmarkEnd w:id="78"/>
      <w:bookmarkEnd w:id="79"/>
      <w:bookmarkEnd w:id="80"/>
      <w:bookmarkEnd w:id="81"/>
      <w:bookmarkEnd w:id="82"/>
      <w:bookmarkEnd w:id="83"/>
    </w:p>
    <w:p w14:paraId="69210199" w14:textId="77777777" w:rsidR="007D77EF" w:rsidRDefault="007D77EF" w:rsidP="007D77EF">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4" w:name="_Toc219337773"/>
      <w:bookmarkStart w:id="85" w:name="_Toc227077997"/>
      <w:bookmarkStart w:id="86" w:name="_Toc245231401"/>
      <w:bookmarkStart w:id="87" w:name="_Toc386186836"/>
      <w:bookmarkStart w:id="88" w:name="_Toc279735311"/>
      <w:r w:rsidRPr="00CC412F">
        <w:t>Generellt</w:t>
      </w:r>
      <w:bookmarkEnd w:id="84"/>
      <w:bookmarkEnd w:id="85"/>
      <w:bookmarkEnd w:id="86"/>
      <w:bookmarkEnd w:id="87"/>
      <w:bookmarkEnd w:id="88"/>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9" w:name="_Toc243452559"/>
      <w:bookmarkStart w:id="90" w:name="_Toc279735312"/>
      <w:r>
        <w:t>Icke funktionella krav</w:t>
      </w:r>
      <w:bookmarkEnd w:id="89"/>
      <w:bookmarkEnd w:id="90"/>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1" w:name="_Toc243452560"/>
      <w:bookmarkStart w:id="92" w:name="_Toc279735313"/>
      <w:r>
        <w:t>SLA krav</w:t>
      </w:r>
      <w:bookmarkEnd w:id="91"/>
      <w:bookmarkEnd w:id="92"/>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w:t>
            </w:r>
            <w:r w:rsidRPr="00CC412F">
              <w:lastRenderedPageBreak/>
              <w:t>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3" w:name="_Toc243452561"/>
      <w:bookmarkStart w:id="94" w:name="_Toc279735314"/>
      <w:r>
        <w:t>Övriga krav</w:t>
      </w:r>
      <w:bookmarkEnd w:id="93"/>
      <w:r w:rsidR="00B635F7">
        <w:t xml:space="preserve"> och regler</w:t>
      </w:r>
      <w:bookmarkEnd w:id="94"/>
    </w:p>
    <w:p w14:paraId="1573C470" w14:textId="5EEB3C0A" w:rsidR="00B635F7" w:rsidRPr="00CC412F" w:rsidRDefault="00B635F7" w:rsidP="00B635F7">
      <w:pPr>
        <w:pStyle w:val="Heading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5" w:name="_Toc357754854"/>
      <w:bookmarkStart w:id="96" w:name="_Toc243452562"/>
      <w:bookmarkStart w:id="97" w:name="_Ref388258616"/>
      <w:bookmarkStart w:id="98" w:name="_Ref388258646"/>
      <w:bookmarkStart w:id="99" w:name="_Toc224960922"/>
      <w:bookmarkStart w:id="100" w:name="_Toc357754855"/>
      <w:bookmarkStart w:id="101" w:name="_Toc279735315"/>
      <w:bookmarkEnd w:id="19"/>
      <w:bookmarkEnd w:id="20"/>
      <w:bookmarkEnd w:id="21"/>
      <w:r>
        <w:lastRenderedPageBreak/>
        <w:t>Felhantering</w:t>
      </w:r>
      <w:bookmarkEnd w:id="95"/>
      <w:bookmarkEnd w:id="96"/>
      <w:bookmarkEnd w:id="97"/>
      <w:bookmarkEnd w:id="98"/>
      <w:bookmarkEnd w:id="101"/>
    </w:p>
    <w:p w14:paraId="6FAF04D9" w14:textId="77777777" w:rsidR="0039481C" w:rsidRDefault="0039481C" w:rsidP="0039481C">
      <w:pPr>
        <w:pStyle w:val="Heading3"/>
      </w:pPr>
      <w:bookmarkStart w:id="102" w:name="_Toc243452563"/>
      <w:bookmarkStart w:id="103" w:name="_Toc279735316"/>
      <w:r>
        <w:t>Krav på en tjänsteproducent</w:t>
      </w:r>
      <w:bookmarkEnd w:id="102"/>
      <w:bookmarkEnd w:id="103"/>
    </w:p>
    <w:p w14:paraId="2859FC09" w14:textId="77777777" w:rsidR="0039481C" w:rsidRDefault="0039481C" w:rsidP="0039481C">
      <w:pPr>
        <w:pStyle w:val="Heading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4" w:name="_Toc243452564"/>
      <w:bookmarkStart w:id="105" w:name="_Toc279735317"/>
      <w:r>
        <w:t>Krav på en tjänstekonsument</w:t>
      </w:r>
      <w:bookmarkEnd w:id="104"/>
      <w:bookmarkEnd w:id="105"/>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6" w:name="_Toc243452565"/>
      <w:r>
        <w:br w:type="page"/>
      </w:r>
    </w:p>
    <w:p w14:paraId="241B816E" w14:textId="6192E4BC" w:rsidR="00380FE2" w:rsidRPr="00CC412F" w:rsidRDefault="00380FE2" w:rsidP="00380FE2">
      <w:pPr>
        <w:pStyle w:val="Heading1"/>
      </w:pPr>
      <w:bookmarkStart w:id="107" w:name="_Toc279735318"/>
      <w:r w:rsidRPr="00CC412F">
        <w:lastRenderedPageBreak/>
        <w:t>Gemensamma informationskomponenter</w:t>
      </w:r>
      <w:bookmarkEnd w:id="107"/>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8" w:name="_Toc279735319"/>
      <w:r>
        <w:lastRenderedPageBreak/>
        <w:t xml:space="preserve">Tjänstedomänens </w:t>
      </w:r>
      <w:bookmarkEnd w:id="99"/>
      <w:r>
        <w:t>meddelandemodeller</w:t>
      </w:r>
      <w:bookmarkEnd w:id="100"/>
      <w:bookmarkEnd w:id="106"/>
      <w:bookmarkEnd w:id="108"/>
    </w:p>
    <w:p w14:paraId="062125DB" w14:textId="77777777" w:rsidR="0039481C" w:rsidRDefault="0039481C" w:rsidP="0039481C">
      <w:bookmarkStart w:id="109"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0" w:name="_Toc357754856"/>
      <w:bookmarkStart w:id="111" w:name="_Toc243452566"/>
      <w:bookmarkStart w:id="112" w:name="_Toc279735320"/>
      <w:r>
        <w:t>MIM</w:t>
      </w:r>
      <w:bookmarkEnd w:id="110"/>
      <w:bookmarkEnd w:id="111"/>
      <w:bookmarkEnd w:id="112"/>
      <w:r>
        <w:t xml:space="preserve"> </w:t>
      </w:r>
    </w:p>
    <w:p w14:paraId="0D38BE46" w14:textId="77777777" w:rsidR="00380FE2" w:rsidRDefault="00380FE2" w:rsidP="00380FE2">
      <w:pPr>
        <w:pStyle w:val="Heading3"/>
      </w:pPr>
      <w:bookmarkStart w:id="113" w:name="_Toc279735321"/>
      <w:r>
        <w:t>GetVaccinationHistory</w:t>
      </w:r>
      <w:bookmarkEnd w:id="113"/>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4" w:name="_Toc176141590"/>
            <w:bookmarkStart w:id="115" w:name="_Toc176141594"/>
            <w:bookmarkStart w:id="116" w:name="_Toc182360207"/>
            <w:bookmarkStart w:id="117" w:name="_Toc182360366"/>
            <w:bookmarkStart w:id="118" w:name="_Toc182362292"/>
            <w:bookmarkEnd w:id="114"/>
            <w:bookmarkEnd w:id="115"/>
            <w:bookmarkEnd w:id="116"/>
            <w:bookmarkEnd w:id="117"/>
            <w:bookmarkEnd w:id="118"/>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914082"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914082"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914082"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914082"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914082"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914082"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914082"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914082"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914082"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914082"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914082"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914082"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914082"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914082"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914082"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914082"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914082"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914082"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914082"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914082"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914082"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914082"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914082"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914082"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914082"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914082"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914082"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914082"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914082"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914082"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914082"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914082"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914082"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914082"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914082"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914082"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914082"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914082"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914082"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914082"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914082"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914082"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914082"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914082"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914082"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914082"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914082"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914082"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19" w:name="_Toc279735322"/>
      <w:r>
        <w:lastRenderedPageBreak/>
        <w:t>GetMedicationHistory</w:t>
      </w:r>
      <w:bookmarkEnd w:id="119"/>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2157085D" w:rsidR="00D15CF1" w:rsidRDefault="001353E9" w:rsidP="0039481C">
      <w:r>
        <w:rPr>
          <w:noProof/>
          <w:lang w:val="en-US"/>
        </w:rPr>
        <w:drawing>
          <wp:inline distT="0" distB="0" distL="0" distR="0" wp14:anchorId="22E8A3D7" wp14:editId="0029E66F">
            <wp:extent cx="6645910" cy="6022340"/>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914082"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914082"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914082"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914082"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914082"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914082"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914082"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914082"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914082"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914082"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914082"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914082"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914082"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914082"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914082"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914082"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914082"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914082"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914082"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914082"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914082"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914082"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914082"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914082"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914082"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914082"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914082"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914082"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914082"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914082"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914082"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914082"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914082"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914082"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914082"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914082"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914082"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914082"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914082"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914082"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914082"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914082"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914082"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914082"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914082"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914082"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914082"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914082"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914082"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914082"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914082"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914082"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914082"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914082"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914082"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914082"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914082"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914082"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914082"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914082"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914082"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914082"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914082"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914082"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914082"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914082"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914082"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914082"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914082"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914082"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914082"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914082"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914082"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914082"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914082"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914082"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914082"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914082"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914082"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914082"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914082"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914082"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914082"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914082"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914082"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914082"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914082"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914082"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914082"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914082"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914082"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914082"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914082"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914082"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914082"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914082"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Heading1"/>
      </w:pPr>
      <w:bookmarkStart w:id="122" w:name="_Toc279735323"/>
      <w:r>
        <w:lastRenderedPageBreak/>
        <w:t>Tjänstekontrakt</w:t>
      </w:r>
      <w:bookmarkEnd w:id="109"/>
      <w:bookmarkEnd w:id="120"/>
      <w:bookmarkEnd w:id="121"/>
      <w:bookmarkEnd w:id="122"/>
    </w:p>
    <w:p w14:paraId="1DDE93E0" w14:textId="59B57B2E" w:rsidR="0039481C" w:rsidRPr="00D27FB3" w:rsidRDefault="00D27FB3" w:rsidP="0039481C">
      <w:pPr>
        <w:pStyle w:val="Heading2"/>
      </w:pPr>
      <w:bookmarkStart w:id="123" w:name="_Toc279735324"/>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5" w:name="_Toc279735325"/>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6" w:name="_Toc379448266"/>
      <w:bookmarkStart w:id="127" w:name="_Toc386186853"/>
      <w:bookmarkStart w:id="128" w:name="_Toc279735326"/>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29" w:name="_Ref356908162"/>
      <w:bookmarkStart w:id="130" w:name="_Toc279735327"/>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1" w:name="_Toc243452572"/>
      <w:bookmarkStart w:id="132" w:name="_Toc279735328"/>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832FAE">
        <w:trPr>
          <w:trHeight w:hRule="exact" w:val="7283"/>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65549FD1"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A83F20F" w14:textId="77777777" w:rsidR="00832FAE" w:rsidRDefault="00832FAE" w:rsidP="00832FAE">
            <w:pPr>
              <w:pStyle w:val="TableParagraph"/>
              <w:spacing w:line="226" w:lineRule="exact"/>
              <w:ind w:left="102"/>
              <w:rPr>
                <w:rFonts w:ascii="Georgia" w:hAnsi="Georgia"/>
                <w:spacing w:val="-1"/>
                <w:sz w:val="20"/>
                <w:szCs w:val="20"/>
              </w:rPr>
            </w:pPr>
          </w:p>
          <w:p w14:paraId="32EA2130"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B07EC1A" w14:textId="77777777" w:rsidR="00832FAE" w:rsidRDefault="00832FAE" w:rsidP="00832FAE">
            <w:pPr>
              <w:pStyle w:val="TableParagraph"/>
              <w:spacing w:line="226" w:lineRule="exact"/>
              <w:rPr>
                <w:rFonts w:ascii="Georgia" w:hAnsi="Georgia"/>
                <w:spacing w:val="-1"/>
                <w:sz w:val="20"/>
                <w:szCs w:val="20"/>
              </w:rPr>
            </w:pPr>
          </w:p>
          <w:p w14:paraId="59F98E17"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55CCF0BB" w14:textId="77777777" w:rsidR="00832FAE" w:rsidRDefault="00832FAE" w:rsidP="00832FAE">
            <w:pPr>
              <w:pStyle w:val="TableParagraph"/>
              <w:spacing w:line="226" w:lineRule="exact"/>
              <w:rPr>
                <w:rFonts w:ascii="Georgia" w:hAnsi="Georgia"/>
                <w:spacing w:val="-1"/>
                <w:sz w:val="20"/>
                <w:szCs w:val="20"/>
              </w:rPr>
            </w:pPr>
          </w:p>
          <w:p w14:paraId="323C10BF"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55B4EEC" w14:textId="77777777" w:rsidR="00832FAE" w:rsidRPr="00F40155" w:rsidRDefault="00832FAE" w:rsidP="00832FAE">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5AEF7DE9" w14:textId="77777777" w:rsidR="00832FAE" w:rsidRDefault="00832FAE" w:rsidP="00832FAE">
            <w:pPr>
              <w:pStyle w:val="TableParagraph"/>
              <w:spacing w:line="226" w:lineRule="exact"/>
              <w:ind w:left="102"/>
              <w:rPr>
                <w:rFonts w:ascii="Georgia" w:hAnsi="Georgia"/>
                <w:spacing w:val="-1"/>
                <w:sz w:val="20"/>
                <w:szCs w:val="20"/>
              </w:rPr>
            </w:pPr>
          </w:p>
          <w:p w14:paraId="30BE4D1B"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E2EF18" w14:textId="1F644916" w:rsidR="00A34D56" w:rsidRPr="00A34D56" w:rsidRDefault="00A34D56" w:rsidP="00A34D56">
            <w:pPr>
              <w:spacing w:line="226" w:lineRule="exact"/>
              <w:ind w:left="102"/>
              <w:rPr>
                <w:spacing w:val="-1"/>
                <w:szCs w:val="20"/>
              </w:rPr>
            </w:pP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lastRenderedPageBreak/>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832FAE">
        <w:trPr>
          <w:trHeight w:hRule="exact" w:val="6105"/>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3FE75183" w14:textId="77777777" w:rsidR="00832FAE" w:rsidRPr="00025842" w:rsidRDefault="00832FAE" w:rsidP="00832FAE">
            <w:pPr>
              <w:spacing w:line="226" w:lineRule="exact"/>
              <w:rPr>
                <w:szCs w:val="20"/>
              </w:rPr>
            </w:pPr>
            <w:r w:rsidRPr="00025842">
              <w:rPr>
                <w:szCs w:val="20"/>
              </w:rPr>
              <w:t xml:space="preserve">Begränsar sökningen till dokument som är skapade i angivet system. </w:t>
            </w:r>
          </w:p>
          <w:p w14:paraId="282EF1F2" w14:textId="77777777" w:rsidR="00832FAE" w:rsidRDefault="00832FAE" w:rsidP="00832FAE">
            <w:pPr>
              <w:spacing w:line="226" w:lineRule="exact"/>
              <w:rPr>
                <w:szCs w:val="20"/>
              </w:rPr>
            </w:pPr>
          </w:p>
          <w:p w14:paraId="2C04A536" w14:textId="77777777" w:rsidR="00832FAE" w:rsidRPr="00025842" w:rsidRDefault="00832FAE" w:rsidP="00832FAE">
            <w:pPr>
              <w:spacing w:line="226" w:lineRule="exact"/>
              <w:rPr>
                <w:szCs w:val="20"/>
              </w:rPr>
            </w:pPr>
            <w:r w:rsidRPr="00025842">
              <w:rPr>
                <w:szCs w:val="20"/>
              </w:rPr>
              <w:t>Värdet på detta fält måste överensstämma med värdet på logicalAddress i anropets tekniska kuvertering (ex. SOAP-header).</w:t>
            </w:r>
          </w:p>
          <w:p w14:paraId="4942C95B" w14:textId="77777777" w:rsidR="00832FAE" w:rsidRPr="00025842" w:rsidRDefault="00832FAE" w:rsidP="00832FAE">
            <w:pPr>
              <w:spacing w:line="226" w:lineRule="exact"/>
              <w:ind w:left="102"/>
              <w:rPr>
                <w:spacing w:val="-1"/>
                <w:szCs w:val="20"/>
              </w:rPr>
            </w:pPr>
          </w:p>
          <w:p w14:paraId="22337F81" w14:textId="77777777" w:rsidR="00832FAE" w:rsidRPr="00025842" w:rsidRDefault="00832FAE" w:rsidP="00832FAE">
            <w:pPr>
              <w:spacing w:line="226" w:lineRule="exact"/>
              <w:rPr>
                <w:szCs w:val="20"/>
              </w:rPr>
            </w:pPr>
            <w:r w:rsidRPr="00025842">
              <w:rPr>
                <w:szCs w:val="20"/>
              </w:rPr>
              <w:t>Det innebär i praktiken att aggregerande tjänster inte används när detta fält anges.</w:t>
            </w:r>
          </w:p>
          <w:p w14:paraId="2CAF2A5E" w14:textId="77777777" w:rsidR="00832FAE" w:rsidRPr="00025842" w:rsidRDefault="00832FAE" w:rsidP="00832FAE">
            <w:pPr>
              <w:spacing w:line="226" w:lineRule="exact"/>
              <w:ind w:left="102"/>
              <w:rPr>
                <w:szCs w:val="20"/>
              </w:rPr>
            </w:pPr>
          </w:p>
          <w:p w14:paraId="56F91BF5" w14:textId="77777777" w:rsidR="00832FAE"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DB26E9B" w14:textId="77777777" w:rsidR="00832FAE" w:rsidRPr="00025842"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149F9AA" w14:textId="77777777" w:rsidR="00832FAE" w:rsidRPr="00025842" w:rsidRDefault="00832FAE" w:rsidP="00832FAE">
            <w:pPr>
              <w:pStyle w:val="TableParagraph"/>
              <w:spacing w:line="226" w:lineRule="exact"/>
              <w:ind w:left="102"/>
              <w:rPr>
                <w:rFonts w:ascii="Georgia" w:hAnsi="Georgia"/>
                <w:spacing w:val="-1"/>
                <w:sz w:val="20"/>
                <w:szCs w:val="20"/>
              </w:rPr>
            </w:pPr>
          </w:p>
          <w:p w14:paraId="7DFBC1ED" w14:textId="77777777" w:rsidR="00832FAE" w:rsidRPr="00025842" w:rsidRDefault="00832FAE" w:rsidP="00832FAE">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E4B92C4" w14:textId="77777777" w:rsidR="00832FAE" w:rsidRPr="00025842" w:rsidRDefault="00832FAE" w:rsidP="00832FAE">
            <w:pPr>
              <w:pStyle w:val="TableParagraph"/>
              <w:spacing w:line="226" w:lineRule="exact"/>
              <w:ind w:left="102"/>
              <w:rPr>
                <w:rFonts w:ascii="Georgia" w:hAnsi="Georgia"/>
                <w:spacing w:val="-1"/>
                <w:sz w:val="20"/>
                <w:szCs w:val="20"/>
              </w:rPr>
            </w:pPr>
          </w:p>
          <w:p w14:paraId="0689C579" w14:textId="744A31CE" w:rsidR="00A34D56" w:rsidRPr="00A34D56" w:rsidRDefault="00832FAE" w:rsidP="00832FAE">
            <w:pPr>
              <w:spacing w:line="229" w:lineRule="exact"/>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lastRenderedPageBreak/>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5F330B" w:rsidP="00A34D56">
            <w:pPr>
              <w:spacing w:line="226" w:lineRule="exact"/>
              <w:ind w:left="102"/>
              <w:rPr>
                <w:spacing w:val="-1"/>
                <w:szCs w:val="20"/>
              </w:rPr>
            </w:pPr>
            <w:hyperlink r:id="rId24"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lastRenderedPageBreak/>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lastRenderedPageBreak/>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lastRenderedPageBreak/>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lastRenderedPageBreak/>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lastRenderedPageBreak/>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832FAE">
        <w:trPr>
          <w:trHeight w:hRule="exact" w:val="629"/>
        </w:trPr>
        <w:tc>
          <w:tcPr>
            <w:tcW w:w="2660" w:type="dxa"/>
            <w:shd w:val="clear" w:color="auto" w:fill="D9D9D9" w:themeFill="background1" w:themeFillShade="D9"/>
          </w:tcPr>
          <w:p w14:paraId="4B342C20" w14:textId="67F969C5" w:rsidR="00C33DCB" w:rsidRPr="00832FAE" w:rsidRDefault="00C33DCB" w:rsidP="007B3265">
            <w:pPr>
              <w:tabs>
                <w:tab w:val="left" w:pos="567"/>
              </w:tabs>
              <w:spacing w:line="229" w:lineRule="exact"/>
              <w:ind w:left="102"/>
              <w:rPr>
                <w:szCs w:val="20"/>
                <w:highlight w:val="yellow"/>
              </w:rPr>
            </w:pPr>
            <w:r w:rsidRPr="00832FAE">
              <w:rPr>
                <w:szCs w:val="20"/>
                <w:highlight w:val="yellow"/>
              </w:rPr>
              <w:t>../relation</w:t>
            </w:r>
          </w:p>
        </w:tc>
        <w:tc>
          <w:tcPr>
            <w:tcW w:w="1417" w:type="dxa"/>
            <w:shd w:val="clear" w:color="auto" w:fill="D9D9D9" w:themeFill="background1" w:themeFillShade="D9"/>
          </w:tcPr>
          <w:p w14:paraId="2B8DA73C" w14:textId="665B95A3" w:rsidR="00C33DCB" w:rsidRPr="00832FAE" w:rsidRDefault="00C33DCB" w:rsidP="007B3265">
            <w:pPr>
              <w:spacing w:line="229" w:lineRule="exact"/>
              <w:ind w:left="102"/>
              <w:rPr>
                <w:szCs w:val="20"/>
                <w:highlight w:val="yellow"/>
              </w:rPr>
            </w:pPr>
            <w:r w:rsidRPr="00832FAE">
              <w:rPr>
                <w:szCs w:val="20"/>
                <w:highlight w:val="yellow"/>
              </w:rPr>
              <w:t>RelationType</w:t>
            </w:r>
          </w:p>
        </w:tc>
        <w:tc>
          <w:tcPr>
            <w:tcW w:w="4111" w:type="dxa"/>
            <w:shd w:val="clear" w:color="auto" w:fill="D9D9D9" w:themeFill="background1" w:themeFillShade="D9"/>
          </w:tcPr>
          <w:p w14:paraId="745579F1" w14:textId="77777777" w:rsidR="00C33DCB" w:rsidRPr="00832FAE" w:rsidRDefault="00C33DCB" w:rsidP="007B3265">
            <w:pPr>
              <w:spacing w:line="226" w:lineRule="exact"/>
              <w:ind w:left="102"/>
              <w:rPr>
                <w:spacing w:val="-1"/>
                <w:szCs w:val="20"/>
                <w:highlight w:val="yellow"/>
              </w:rPr>
            </w:pPr>
          </w:p>
        </w:tc>
        <w:tc>
          <w:tcPr>
            <w:tcW w:w="1418" w:type="dxa"/>
            <w:shd w:val="clear" w:color="auto" w:fill="D9D9D9" w:themeFill="background1" w:themeFillShade="D9"/>
          </w:tcPr>
          <w:p w14:paraId="0E3407E4" w14:textId="62887DB5" w:rsidR="00C33DCB" w:rsidRPr="00832FAE" w:rsidRDefault="00C33DCB" w:rsidP="00A34D56">
            <w:pPr>
              <w:tabs>
                <w:tab w:val="left" w:pos="567"/>
              </w:tabs>
              <w:spacing w:line="226" w:lineRule="exact"/>
              <w:ind w:left="101"/>
              <w:rPr>
                <w:spacing w:val="-1"/>
                <w:szCs w:val="20"/>
                <w:highlight w:val="yellow"/>
              </w:rPr>
            </w:pPr>
            <w:r w:rsidRPr="00832FAE">
              <w:rPr>
                <w:szCs w:val="20"/>
                <w:highlight w:val="yellow"/>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lastRenderedPageBreak/>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lastRenderedPageBreak/>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3" w:name="_Toc243452573"/>
      <w:bookmarkStart w:id="134" w:name="_Toc279735329"/>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643F3E93" w:rsidR="004F1154" w:rsidRPr="00D27FB3" w:rsidRDefault="004F1154" w:rsidP="004F1154">
      <w:pPr>
        <w:pStyle w:val="Heading2"/>
      </w:pPr>
      <w:bookmarkStart w:id="135" w:name="_Toc279735330"/>
      <w:r w:rsidRPr="00D27FB3">
        <w:lastRenderedPageBreak/>
        <w:t>Get</w:t>
      </w:r>
      <w:r w:rsidR="005201EE">
        <w:t>Medication</w:t>
      </w:r>
      <w:r>
        <w:t>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6" w:name="_Toc279735331"/>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7" w:name="_Toc279735332"/>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8" w:name="_Toc279735333"/>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832FAE" w:rsidRPr="002E0A74" w14:paraId="065D01B4" w14:textId="77777777" w:rsidTr="00832FAE">
        <w:trPr>
          <w:trHeight w:hRule="exact" w:val="7097"/>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832FAE" w:rsidRPr="0072413D" w:rsidRDefault="00832FAE"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832FAE" w:rsidRPr="0072413D" w:rsidRDefault="00832FAE"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7FB111B1" w14:textId="77777777" w:rsidR="00CE6D51" w:rsidRDefault="00CE6D51" w:rsidP="00CE6D51">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4700A438" w14:textId="77777777" w:rsidR="00CE6D51" w:rsidRDefault="00CE6D51" w:rsidP="00CE6D51">
            <w:pPr>
              <w:pStyle w:val="TableParagraph"/>
              <w:spacing w:line="226" w:lineRule="exact"/>
              <w:ind w:left="102"/>
              <w:rPr>
                <w:rFonts w:ascii="Georgia" w:hAnsi="Georgia"/>
                <w:spacing w:val="-1"/>
                <w:sz w:val="20"/>
                <w:szCs w:val="20"/>
              </w:rPr>
            </w:pPr>
          </w:p>
          <w:p w14:paraId="7EA8C7FD" w14:textId="77777777" w:rsidR="00CE6D51" w:rsidRDefault="00CE6D51" w:rsidP="00CE6D51">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C0D3856" w14:textId="77777777" w:rsidR="00CE6D51" w:rsidRDefault="00CE6D51" w:rsidP="00CE6D51">
            <w:pPr>
              <w:pStyle w:val="TableParagraph"/>
              <w:spacing w:line="226" w:lineRule="exact"/>
              <w:rPr>
                <w:rFonts w:ascii="Georgia" w:hAnsi="Georgia"/>
                <w:spacing w:val="-1"/>
                <w:sz w:val="20"/>
                <w:szCs w:val="20"/>
              </w:rPr>
            </w:pPr>
          </w:p>
          <w:p w14:paraId="123705CD" w14:textId="77777777" w:rsidR="00CE6D51" w:rsidRDefault="00CE6D51" w:rsidP="00CE6D51">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3E632AE" w14:textId="77777777" w:rsidR="00CE6D51" w:rsidRDefault="00CE6D51" w:rsidP="00CE6D51">
            <w:pPr>
              <w:pStyle w:val="TableParagraph"/>
              <w:spacing w:line="226" w:lineRule="exact"/>
              <w:rPr>
                <w:rFonts w:ascii="Georgia" w:hAnsi="Georgia"/>
                <w:spacing w:val="-1"/>
                <w:sz w:val="20"/>
                <w:szCs w:val="20"/>
              </w:rPr>
            </w:pPr>
          </w:p>
          <w:p w14:paraId="113339AC" w14:textId="77777777" w:rsidR="00CE6D51" w:rsidRDefault="00CE6D51" w:rsidP="00CE6D51">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753823A5" w14:textId="77777777" w:rsidR="00CE6D51" w:rsidRPr="00F40155" w:rsidRDefault="00CE6D51" w:rsidP="00CE6D51">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5BC5892" w14:textId="77777777" w:rsidR="00CE6D51" w:rsidRDefault="00CE6D51" w:rsidP="00CE6D51">
            <w:pPr>
              <w:pStyle w:val="TableParagraph"/>
              <w:spacing w:line="226" w:lineRule="exact"/>
              <w:ind w:left="102"/>
              <w:rPr>
                <w:rFonts w:ascii="Georgia" w:hAnsi="Georgia"/>
                <w:spacing w:val="-1"/>
                <w:sz w:val="20"/>
                <w:szCs w:val="20"/>
              </w:rPr>
            </w:pPr>
          </w:p>
          <w:p w14:paraId="17E7143F" w14:textId="259E949C" w:rsidR="00832FAE" w:rsidRPr="0072413D" w:rsidRDefault="00CE6D51" w:rsidP="00CE6D51">
            <w:pPr>
              <w:pStyle w:val="TableParagraph"/>
              <w:spacing w:line="226" w:lineRule="exact"/>
              <w:rPr>
                <w:spacing w:val="-1"/>
                <w:sz w:val="20"/>
                <w:szCs w:val="20"/>
                <w:lang w:val="sv-SE"/>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1..1</w:t>
            </w:r>
          </w:p>
        </w:tc>
      </w:tr>
      <w:tr w:rsidR="00832FAE" w:rsidRPr="002E0A74" w14:paraId="0859F780" w14:textId="77777777" w:rsidTr="00CE6D51">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832FAE" w:rsidRPr="007D32B7" w:rsidRDefault="00832FAE" w:rsidP="00A836CA">
            <w:pPr>
              <w:ind w:left="141"/>
              <w:rPr>
                <w:sz w:val="20"/>
                <w:szCs w:val="20"/>
                <w:lang w:val="sv-SE"/>
              </w:rPr>
            </w:pPr>
            <w:r w:rsidRPr="007D32B7">
              <w:rPr>
                <w:sz w:val="20"/>
                <w:szCs w:val="20"/>
                <w:lang w:val="sv-SE"/>
              </w:rPr>
              <w:t>Begränsning av sökningen i tid. Begränsningen sker genom att resultatet innehåller de poster där tidpunkten medicationMedicalRecordHeader/accountableHealthcareProfessional/authorTime ligger i det tidsintervall som anges i begäran. Ändpunkterna inkluderas sökintervallet.</w:t>
            </w:r>
          </w:p>
          <w:p w14:paraId="798E8D7C" w14:textId="77777777" w:rsidR="00832FAE" w:rsidRPr="002E0A74" w:rsidRDefault="00832FAE"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0..1</w:t>
            </w:r>
          </w:p>
        </w:tc>
      </w:tr>
      <w:tr w:rsidR="00832FAE" w:rsidRPr="002E0A74" w14:paraId="29482D0F" w14:textId="77777777" w:rsidTr="00CE6D51">
        <w:trPr>
          <w:trHeight w:hRule="exact" w:val="8940"/>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3C9B14D" w14:textId="77777777" w:rsidR="00CE6D51" w:rsidRPr="00025842" w:rsidRDefault="00CE6D51" w:rsidP="00CE6D51">
            <w:pPr>
              <w:spacing w:line="226" w:lineRule="exact"/>
              <w:rPr>
                <w:szCs w:val="20"/>
              </w:rPr>
            </w:pPr>
            <w:r w:rsidRPr="00025842">
              <w:rPr>
                <w:szCs w:val="20"/>
              </w:rPr>
              <w:t xml:space="preserve">Begränsar sökningen till dokument som är skapade i angivet system. </w:t>
            </w:r>
          </w:p>
          <w:p w14:paraId="2BA3BAA1" w14:textId="77777777" w:rsidR="00CE6D51" w:rsidRDefault="00CE6D51" w:rsidP="00CE6D51">
            <w:pPr>
              <w:spacing w:line="226" w:lineRule="exact"/>
              <w:rPr>
                <w:szCs w:val="20"/>
              </w:rPr>
            </w:pPr>
          </w:p>
          <w:p w14:paraId="433B7C4B" w14:textId="77777777" w:rsidR="00CE6D51" w:rsidRPr="00025842" w:rsidRDefault="00CE6D51" w:rsidP="00CE6D51">
            <w:pPr>
              <w:spacing w:line="226" w:lineRule="exact"/>
              <w:rPr>
                <w:szCs w:val="20"/>
              </w:rPr>
            </w:pPr>
            <w:r w:rsidRPr="00025842">
              <w:rPr>
                <w:szCs w:val="20"/>
              </w:rPr>
              <w:t>Värdet på detta fält måste överensstämma med värdet på logicalAddress i anropets tekniska kuvertering (ex. SOAP-header).</w:t>
            </w:r>
          </w:p>
          <w:p w14:paraId="5C1C1FDD" w14:textId="77777777" w:rsidR="00CE6D51" w:rsidRPr="00025842" w:rsidRDefault="00CE6D51" w:rsidP="00CE6D51">
            <w:pPr>
              <w:spacing w:line="226" w:lineRule="exact"/>
              <w:ind w:left="102"/>
              <w:rPr>
                <w:spacing w:val="-1"/>
                <w:szCs w:val="20"/>
              </w:rPr>
            </w:pPr>
          </w:p>
          <w:p w14:paraId="3DFF3A3A" w14:textId="77777777" w:rsidR="00CE6D51" w:rsidRPr="00025842" w:rsidRDefault="00CE6D51" w:rsidP="00CE6D51">
            <w:pPr>
              <w:spacing w:line="226" w:lineRule="exact"/>
              <w:rPr>
                <w:szCs w:val="20"/>
              </w:rPr>
            </w:pPr>
            <w:r w:rsidRPr="00025842">
              <w:rPr>
                <w:szCs w:val="20"/>
              </w:rPr>
              <w:t>Det innebär i praktiken att aggregerande tjänster inte används när detta fält anges.</w:t>
            </w:r>
          </w:p>
          <w:p w14:paraId="03698DDA" w14:textId="77777777" w:rsidR="00CE6D51" w:rsidRPr="00025842" w:rsidRDefault="00CE6D51" w:rsidP="00CE6D51">
            <w:pPr>
              <w:spacing w:line="226" w:lineRule="exact"/>
              <w:ind w:left="102"/>
              <w:rPr>
                <w:szCs w:val="20"/>
              </w:rPr>
            </w:pPr>
          </w:p>
          <w:p w14:paraId="0373A251" w14:textId="77777777" w:rsidR="00CE6D51" w:rsidRDefault="00CE6D51" w:rsidP="00CE6D5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0626A0CC" w14:textId="77777777" w:rsidR="00CE6D51" w:rsidRPr="00025842" w:rsidRDefault="00CE6D51" w:rsidP="00CE6D5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12F35B66" w14:textId="77777777" w:rsidR="00CE6D51" w:rsidRPr="00025842" w:rsidRDefault="00CE6D51" w:rsidP="00CE6D51">
            <w:pPr>
              <w:pStyle w:val="TableParagraph"/>
              <w:spacing w:line="226" w:lineRule="exact"/>
              <w:ind w:left="102"/>
              <w:rPr>
                <w:rFonts w:ascii="Georgia" w:hAnsi="Georgia"/>
                <w:spacing w:val="-1"/>
                <w:sz w:val="20"/>
                <w:szCs w:val="20"/>
              </w:rPr>
            </w:pPr>
          </w:p>
          <w:p w14:paraId="1D060EC1" w14:textId="77777777" w:rsidR="00CE6D51" w:rsidRPr="00025842" w:rsidRDefault="00CE6D51" w:rsidP="00CE6D5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0C70CC85" w14:textId="77777777" w:rsidR="00CE6D51" w:rsidRPr="00025842" w:rsidRDefault="00CE6D51" w:rsidP="00CE6D51">
            <w:pPr>
              <w:pStyle w:val="TableParagraph"/>
              <w:spacing w:line="226" w:lineRule="exact"/>
              <w:ind w:left="102"/>
              <w:rPr>
                <w:rFonts w:ascii="Georgia" w:hAnsi="Georgia"/>
                <w:spacing w:val="-1"/>
                <w:sz w:val="20"/>
                <w:szCs w:val="20"/>
              </w:rPr>
            </w:pPr>
          </w:p>
          <w:p w14:paraId="0955176D" w14:textId="5E62CBF4" w:rsidR="00832FAE" w:rsidRPr="00832FAE" w:rsidRDefault="00CE6D51" w:rsidP="00CE6D51">
            <w:pPr>
              <w:spacing w:line="226" w:lineRule="exact"/>
              <w:ind w:left="102"/>
              <w:rPr>
                <w:sz w:val="20"/>
                <w:szCs w:val="20"/>
              </w:rPr>
            </w:pPr>
            <w:r w:rsidRPr="00025842">
              <w:rPr>
                <w:spacing w:val="-1"/>
                <w:sz w:val="20"/>
                <w:szCs w:val="20"/>
              </w:rPr>
              <w:t xml:space="preserve">Om careContactId är satt och sourceSystemHSAId är tomt </w:t>
            </w:r>
            <w:r w:rsidRPr="00126869">
              <w:rPr>
                <w:b/>
                <w:spacing w:val="-1"/>
                <w:sz w:val="20"/>
                <w:szCs w:val="20"/>
              </w:rPr>
              <w:t>skall</w:t>
            </w:r>
            <w:r w:rsidRPr="00025842">
              <w:rPr>
                <w:spacing w:val="-1"/>
                <w:sz w:val="20"/>
                <w:szCs w:val="20"/>
              </w:rPr>
              <w:t xml:space="preserve"> ett svar endast innehålla en resultType med  result.resultCode satt till ERROR samt result.errorCode satt till INVALID_REQUEST</w:t>
            </w:r>
            <w:r>
              <w:rPr>
                <w:spacing w:val="-1"/>
                <w:sz w:val="20"/>
                <w:szCs w:val="20"/>
              </w:rPr>
              <w:t>.</w:t>
            </w:r>
          </w:p>
          <w:p w14:paraId="20707589" w14:textId="77777777" w:rsidR="00832FAE" w:rsidRPr="00832FAE" w:rsidRDefault="00832FAE" w:rsidP="00832FAE">
            <w:pPr>
              <w:pStyle w:val="TableParagraph"/>
              <w:spacing w:line="226" w:lineRule="exact"/>
              <w:rPr>
                <w:rFonts w:ascii="Georgia" w:hAnsi="Georgia"/>
                <w:sz w:val="20"/>
                <w:szCs w:val="20"/>
              </w:rPr>
            </w:pPr>
            <w:r w:rsidRPr="00832FAE">
              <w:rPr>
                <w:rFonts w:ascii="Georgia" w:hAnsi="Georgia"/>
                <w:b/>
                <w:sz w:val="20"/>
                <w:szCs w:val="20"/>
              </w:rPr>
              <w:t>Skall</w:t>
            </w:r>
            <w:r w:rsidRPr="00832FAE">
              <w:rPr>
                <w:rFonts w:ascii="Georgia" w:hAnsi="Georgia"/>
                <w:sz w:val="20"/>
                <w:szCs w:val="20"/>
              </w:rPr>
              <w:t xml:space="preserve"> anges om </w:t>
            </w:r>
            <w:r w:rsidRPr="00832FAE">
              <w:rPr>
                <w:rFonts w:ascii="Georgia" w:hAnsi="Georgia"/>
                <w:b/>
                <w:sz w:val="20"/>
                <w:szCs w:val="20"/>
              </w:rPr>
              <w:t>careContactId</w:t>
            </w:r>
            <w:r w:rsidRPr="00832FAE">
              <w:rPr>
                <w:rFonts w:ascii="Georgia" w:hAnsi="Georgia"/>
                <w:sz w:val="20"/>
                <w:szCs w:val="20"/>
              </w:rPr>
              <w:t xml:space="preserve"> angivits.</w:t>
            </w:r>
          </w:p>
          <w:p w14:paraId="1559C072" w14:textId="77777777" w:rsidR="00832FAE" w:rsidRPr="00832FAE" w:rsidRDefault="00832FAE" w:rsidP="00832FAE">
            <w:pPr>
              <w:pStyle w:val="TableParagraph"/>
              <w:spacing w:line="226" w:lineRule="exact"/>
              <w:rPr>
                <w:rFonts w:ascii="Georgia" w:hAnsi="Georgia"/>
                <w:sz w:val="20"/>
                <w:szCs w:val="20"/>
              </w:rPr>
            </w:pPr>
            <w:r w:rsidRPr="00832FAE">
              <w:rPr>
                <w:rFonts w:ascii="Georgia" w:hAnsi="Georgia"/>
                <w:b/>
                <w:sz w:val="20"/>
                <w:szCs w:val="20"/>
              </w:rPr>
              <w:t>Skall</w:t>
            </w:r>
            <w:r w:rsidRPr="00832FAE">
              <w:rPr>
                <w:sz w:val="20"/>
                <w:szCs w:val="20"/>
              </w:rPr>
              <w:t xml:space="preserve"> </w:t>
            </w:r>
            <w:r w:rsidRPr="00832FAE">
              <w:rPr>
                <w:rFonts w:ascii="Georgia" w:hAnsi="Georgia"/>
                <w:sz w:val="20"/>
                <w:szCs w:val="20"/>
              </w:rPr>
              <w:t xml:space="preserve">anges vid begäran på </w:t>
            </w:r>
            <w:r w:rsidRPr="00832FAE">
              <w:rPr>
                <w:rFonts w:ascii="Georgia" w:hAnsi="Georgia"/>
                <w:b/>
                <w:sz w:val="20"/>
                <w:szCs w:val="20"/>
              </w:rPr>
              <w:t>reservnummer</w:t>
            </w:r>
            <w:r w:rsidRPr="00832FAE">
              <w:rPr>
                <w:rFonts w:ascii="Georgia" w:hAnsi="Georgia"/>
                <w:sz w:val="20"/>
                <w:szCs w:val="20"/>
              </w:rPr>
              <w:t>.</w:t>
            </w:r>
          </w:p>
          <w:p w14:paraId="2F388751" w14:textId="77777777" w:rsidR="00832FAE" w:rsidRPr="00832FAE" w:rsidRDefault="00832FAE" w:rsidP="00832FAE">
            <w:pPr>
              <w:pStyle w:val="TableParagraph"/>
              <w:spacing w:line="226" w:lineRule="exact"/>
              <w:ind w:left="102"/>
              <w:rPr>
                <w:rFonts w:ascii="Georgia" w:hAnsi="Georgia"/>
                <w:spacing w:val="-1"/>
                <w:sz w:val="20"/>
                <w:szCs w:val="20"/>
              </w:rPr>
            </w:pPr>
          </w:p>
          <w:p w14:paraId="26AC0738" w14:textId="77777777" w:rsidR="00832FAE" w:rsidRPr="00832FAE" w:rsidRDefault="00832FAE" w:rsidP="00832FAE">
            <w:pPr>
              <w:pStyle w:val="TableParagraph"/>
              <w:spacing w:line="226" w:lineRule="exact"/>
              <w:rPr>
                <w:rFonts w:ascii="Georgia" w:hAnsi="Georgia"/>
                <w:spacing w:val="-1"/>
                <w:sz w:val="20"/>
                <w:szCs w:val="20"/>
              </w:rPr>
            </w:pPr>
            <w:r w:rsidRPr="00832FAE">
              <w:rPr>
                <w:rFonts w:ascii="Georgia" w:hAnsi="Georgia"/>
                <w:spacing w:val="-1"/>
                <w:sz w:val="20"/>
                <w:szCs w:val="20"/>
              </w:rPr>
              <w:t xml:space="preserve">Om sourceSystemHSAId och logicalAddress är olika </w:t>
            </w:r>
            <w:r w:rsidRPr="00832FAE">
              <w:rPr>
                <w:rFonts w:ascii="Georgia" w:hAnsi="Georgia"/>
                <w:b/>
                <w:spacing w:val="-1"/>
                <w:sz w:val="20"/>
                <w:szCs w:val="20"/>
              </w:rPr>
              <w:t>skall</w:t>
            </w:r>
            <w:r w:rsidRPr="00832FAE">
              <w:rPr>
                <w:rFonts w:ascii="Georgia" w:hAnsi="Georgia"/>
                <w:spacing w:val="-1"/>
                <w:sz w:val="20"/>
                <w:szCs w:val="20"/>
              </w:rPr>
              <w:t xml:space="preserve"> ett svar endast innehålla en resultType med result.resultCode satt till ERROR samt result.errorCode satt till INVALID_REQUEST</w:t>
            </w:r>
          </w:p>
          <w:p w14:paraId="309DAC30" w14:textId="77777777" w:rsidR="00832FAE" w:rsidRPr="00832FAE" w:rsidRDefault="00832FAE" w:rsidP="00832FAE">
            <w:pPr>
              <w:pStyle w:val="TableParagraph"/>
              <w:spacing w:line="226" w:lineRule="exact"/>
              <w:ind w:left="102"/>
              <w:rPr>
                <w:rFonts w:ascii="Georgia" w:hAnsi="Georgia"/>
                <w:spacing w:val="-1"/>
                <w:sz w:val="20"/>
                <w:szCs w:val="20"/>
              </w:rPr>
            </w:pPr>
          </w:p>
          <w:p w14:paraId="56983A1E" w14:textId="2BE373CC" w:rsidR="00832FAE" w:rsidRPr="00832FAE" w:rsidRDefault="00832FAE" w:rsidP="00832FAE">
            <w:pPr>
              <w:spacing w:line="229" w:lineRule="exact"/>
              <w:rPr>
                <w:sz w:val="20"/>
                <w:szCs w:val="20"/>
                <w:lang w:val="sv-SE"/>
              </w:rPr>
            </w:pPr>
            <w:r w:rsidRPr="00832FAE">
              <w:rPr>
                <w:spacing w:val="-1"/>
                <w:sz w:val="20"/>
                <w:szCs w:val="20"/>
              </w:rPr>
              <w:t xml:space="preserve">Om careContactId är satt och sourceSystemHSAId är tomt </w:t>
            </w:r>
            <w:r w:rsidRPr="00832FAE">
              <w:rPr>
                <w:b/>
                <w:spacing w:val="-1"/>
                <w:sz w:val="20"/>
                <w:szCs w:val="20"/>
              </w:rPr>
              <w:t>skall</w:t>
            </w:r>
            <w:r w:rsidRPr="00832FAE">
              <w:rPr>
                <w:spacing w:val="-1"/>
                <w:sz w:val="20"/>
                <w:szCs w:val="20"/>
              </w:rPr>
              <w:t xml:space="preserve"> ett svar endast innehålla en resultType med  result.resultCode satt till ERROR samt result.errorCode satt till INVALID_REQUEST.</w:t>
            </w: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FDDC9E" w14:textId="77777777" w:rsidTr="00CE6D51">
        <w:trPr>
          <w:trHeight w:hRule="exact" w:val="1144"/>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832FAE" w:rsidRPr="002E0A74" w:rsidRDefault="00832FAE"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832FAE" w:rsidRPr="002E0A74" w:rsidRDefault="00832FAE"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832FAE" w:rsidRPr="002E0A74" w:rsidRDefault="00832FAE" w:rsidP="00222033">
            <w:pPr>
              <w:spacing w:line="229" w:lineRule="exact"/>
              <w:ind w:left="102"/>
              <w:rPr>
                <w:sz w:val="20"/>
                <w:szCs w:val="20"/>
                <w:lang w:val="sv-SE"/>
              </w:rPr>
            </w:pPr>
            <w:r w:rsidRPr="00222033">
              <w:rPr>
                <w:spacing w:val="-1"/>
                <w:sz w:val="20"/>
                <w:szCs w:val="20"/>
                <w:lang w:val="sv-SE"/>
              </w:rPr>
              <w:t>Begränsar sökningen till den läkemedelsinformation som föranletts av den vård- och omsorgskontakt som anges.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832FAE" w:rsidRPr="002E0A74" w:rsidRDefault="00832FAE" w:rsidP="002E0A74">
            <w:pPr>
              <w:tabs>
                <w:tab w:val="left" w:pos="567"/>
              </w:tabs>
              <w:spacing w:line="226" w:lineRule="exact"/>
              <w:ind w:left="102"/>
              <w:rPr>
                <w:sz w:val="20"/>
                <w:szCs w:val="20"/>
              </w:rPr>
            </w:pPr>
            <w:r>
              <w:rPr>
                <w:sz w:val="20"/>
                <w:szCs w:val="20"/>
              </w:rPr>
              <w:lastRenderedPageBreak/>
              <w:t>prescriptionChain</w:t>
            </w:r>
            <w:r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832FAE" w:rsidRPr="002E0A74" w:rsidRDefault="00832FAE"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832FAE" w:rsidRDefault="00832FAE" w:rsidP="002E0A74">
            <w:pPr>
              <w:spacing w:line="229" w:lineRule="exact"/>
              <w:ind w:left="102"/>
              <w:rPr>
                <w:sz w:val="20"/>
                <w:szCs w:val="20"/>
                <w:lang w:val="sv-SE"/>
              </w:rPr>
            </w:pPr>
            <w:r>
              <w:rPr>
                <w:sz w:val="20"/>
                <w:szCs w:val="20"/>
                <w:lang w:val="sv-SE"/>
              </w:rPr>
              <w:t>Ordinationskedje-id.</w:t>
            </w:r>
          </w:p>
          <w:p w14:paraId="59EB49CF"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832FAE" w:rsidRPr="00D7450D" w:rsidRDefault="00832FAE"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832FAE" w:rsidRPr="00D7450D" w:rsidRDefault="00832FAE"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832FAE" w:rsidRPr="00D7450D" w:rsidRDefault="00832FAE" w:rsidP="004578F0">
            <w:pPr>
              <w:spacing w:line="229" w:lineRule="exact"/>
              <w:rPr>
                <w:sz w:val="20"/>
                <w:szCs w:val="20"/>
                <w:lang w:val="sv-SE"/>
              </w:rPr>
            </w:pPr>
            <w:r w:rsidRPr="00D7450D">
              <w:rPr>
                <w:sz w:val="20"/>
                <w:szCs w:val="20"/>
                <w:lang w:val="sv-SE"/>
              </w:rPr>
              <w:t>Begränsar sökningen till endast de ordinationer som är aktiva</w:t>
            </w:r>
            <w:r>
              <w:rPr>
                <w:sz w:val="20"/>
                <w:szCs w:val="20"/>
                <w:lang w:val="sv-SE"/>
              </w:rPr>
              <w:t xml:space="preserve"> eller inaktiva, om inget anges</w:t>
            </w:r>
            <w:r w:rsidRPr="00D7450D">
              <w:rPr>
                <w:sz w:val="20"/>
                <w:szCs w:val="20"/>
                <w:lang w:val="sv-SE"/>
              </w:rPr>
              <w:t xml:space="preserve"> ska alla </w:t>
            </w:r>
            <w:r>
              <w:rPr>
                <w:sz w:val="20"/>
                <w:szCs w:val="20"/>
                <w:lang w:val="sv-SE"/>
              </w:rPr>
              <w:t>ordinationer returneras, om den är satt till Active</w:t>
            </w:r>
            <w:r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832FAE" w:rsidRPr="00D7450D" w:rsidRDefault="00832FAE" w:rsidP="00D23625">
            <w:pPr>
              <w:spacing w:line="229" w:lineRule="exact"/>
              <w:ind w:left="142"/>
              <w:jc w:val="center"/>
              <w:rPr>
                <w:sz w:val="20"/>
                <w:szCs w:val="20"/>
                <w:lang w:val="sv-SE"/>
              </w:rPr>
            </w:pPr>
            <w:r>
              <w:rPr>
                <w:sz w:val="20"/>
                <w:szCs w:val="20"/>
                <w:lang w:val="sv-SE"/>
              </w:rPr>
              <w:t>0</w:t>
            </w:r>
            <w:r w:rsidRPr="00D7450D">
              <w:rPr>
                <w:sz w:val="20"/>
                <w:szCs w:val="20"/>
                <w:lang w:val="sv-SE"/>
              </w:rPr>
              <w:t>..1</w:t>
            </w:r>
          </w:p>
        </w:tc>
      </w:tr>
      <w:tr w:rsidR="00832FAE"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832FAE" w:rsidRPr="002E0A74" w:rsidRDefault="00832FAE"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832FAE" w:rsidRPr="002E0A74" w:rsidRDefault="00832FAE"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832FAE" w:rsidRPr="002E0A74" w:rsidRDefault="00832FAE"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832FAE" w:rsidRPr="002E0A74" w:rsidRDefault="00832FAE" w:rsidP="00D23625">
            <w:pPr>
              <w:ind w:left="142"/>
              <w:jc w:val="center"/>
              <w:rPr>
                <w:sz w:val="20"/>
                <w:szCs w:val="20"/>
                <w:lang w:val="sv-SE"/>
              </w:rPr>
            </w:pPr>
          </w:p>
        </w:tc>
      </w:tr>
      <w:tr w:rsidR="00832FAE"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832FAE" w:rsidRPr="002E0A74" w:rsidRDefault="00832FAE"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832FAE" w:rsidRPr="002E0A74" w:rsidRDefault="00832FAE" w:rsidP="002E0A74">
            <w:pPr>
              <w:rPr>
                <w:sz w:val="20"/>
                <w:szCs w:val="20"/>
                <w:lang w:val="sv-SE"/>
              </w:rPr>
            </w:pPr>
          </w:p>
          <w:p w14:paraId="24DE915D" w14:textId="77777777" w:rsidR="00832FAE" w:rsidRPr="002E0A74" w:rsidRDefault="00832FAE"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832FAE" w:rsidRPr="004049E0" w:rsidRDefault="00832FAE"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832FAE" w:rsidRPr="004049E0" w:rsidRDefault="00832FAE"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832FAE" w:rsidRPr="004049E0" w:rsidRDefault="00832FAE"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832FAE" w:rsidRPr="004049E0" w:rsidRDefault="00832FAE" w:rsidP="002E0A74">
            <w:pPr>
              <w:spacing w:line="229" w:lineRule="exact"/>
              <w:ind w:left="102"/>
              <w:rPr>
                <w:sz w:val="20"/>
                <w:szCs w:val="20"/>
                <w:lang w:val="sv-SE"/>
              </w:rPr>
            </w:pPr>
          </w:p>
          <w:p w14:paraId="0412A9E6" w14:textId="14D83D50" w:rsidR="00832FAE" w:rsidRPr="004049E0" w:rsidRDefault="00832FAE"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Pr>
                <w:sz w:val="20"/>
                <w:szCs w:val="20"/>
                <w:lang w:val="sv-SE"/>
              </w:rPr>
              <w:t>, förskrivare och administrerande vårdpersonal anges i Bodyn.</w:t>
            </w:r>
          </w:p>
          <w:p w14:paraId="5B0C8550" w14:textId="77777777" w:rsidR="00832FAE" w:rsidRPr="004049E0"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832FAE" w:rsidRPr="004049E0" w:rsidRDefault="00832FAE" w:rsidP="00D23625">
            <w:pPr>
              <w:spacing w:line="229" w:lineRule="exact"/>
              <w:ind w:left="142"/>
              <w:jc w:val="center"/>
              <w:rPr>
                <w:sz w:val="20"/>
                <w:szCs w:val="20"/>
                <w:lang w:val="sv-SE"/>
              </w:rPr>
            </w:pPr>
            <w:r w:rsidRPr="004049E0">
              <w:rPr>
                <w:sz w:val="20"/>
                <w:szCs w:val="20"/>
                <w:lang w:val="sv-SE"/>
              </w:rPr>
              <w:t>1..1</w:t>
            </w:r>
          </w:p>
        </w:tc>
      </w:tr>
      <w:tr w:rsidR="00832FAE"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832FAE" w:rsidRPr="004049E0" w:rsidRDefault="00832FAE"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832FAE" w:rsidRPr="004049E0" w:rsidRDefault="00832FAE" w:rsidP="00296F37">
            <w:pPr>
              <w:spacing w:line="226" w:lineRule="exact"/>
              <w:ind w:left="141"/>
              <w:rPr>
                <w:spacing w:val="-1"/>
                <w:sz w:val="20"/>
                <w:szCs w:val="20"/>
                <w:lang w:val="sv-SE"/>
              </w:rPr>
            </w:pPr>
            <w:r w:rsidRPr="004049E0">
              <w:rPr>
                <w:sz w:val="20"/>
                <w:szCs w:val="20"/>
                <w:lang w:val="sv-SE"/>
              </w:rPr>
              <w:t>Dokumentets identitet som är unik inom källsystemet</w:t>
            </w:r>
            <w:r>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832FAE" w:rsidRPr="004049E0" w:rsidRDefault="00832FAE"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832FAE" w:rsidRPr="004049E0" w:rsidRDefault="00832FAE"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832FAE" w:rsidRPr="004049E0" w:rsidRDefault="00832FAE"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832FAE" w:rsidRPr="004049E0" w:rsidRDefault="00832FAE"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832FAE" w:rsidRPr="004049E0" w:rsidRDefault="00832FAE"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832FAE" w:rsidRPr="004049E0" w:rsidRDefault="00832FAE"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832FAE" w:rsidRPr="00D7450D" w:rsidRDefault="00832FAE"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832FAE" w:rsidRPr="00D7450D"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832FAE" w:rsidRPr="00D7450D" w:rsidRDefault="00832FAE"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832FAE" w:rsidRPr="00D7450D" w:rsidRDefault="00832FAE" w:rsidP="00D23625">
            <w:pPr>
              <w:spacing w:line="229" w:lineRule="exact"/>
              <w:ind w:left="142"/>
              <w:jc w:val="center"/>
              <w:rPr>
                <w:color w:val="FF0000"/>
                <w:sz w:val="20"/>
                <w:szCs w:val="20"/>
              </w:rPr>
            </w:pPr>
            <w:r w:rsidRPr="00D7450D">
              <w:rPr>
                <w:color w:val="FF0000"/>
                <w:sz w:val="20"/>
                <w:szCs w:val="20"/>
              </w:rPr>
              <w:t>0..0</w:t>
            </w:r>
          </w:p>
        </w:tc>
      </w:tr>
      <w:tr w:rsidR="00832FAE"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832FAE" w:rsidRPr="004049E0" w:rsidRDefault="00832FAE"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832FAE" w:rsidRPr="004049E0" w:rsidRDefault="00832FAE"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832FAE" w:rsidRPr="004049E0" w:rsidRDefault="00832FAE"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832FAE" w:rsidRPr="004049E0" w:rsidRDefault="00832FAE"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832FAE" w:rsidRPr="004049E0" w:rsidRDefault="00832FAE"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832FAE" w:rsidRPr="004049E0" w:rsidRDefault="00832FAE"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832FAE" w:rsidRPr="004049E0" w:rsidRDefault="00832FAE"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832FAE" w:rsidRPr="004049E0" w:rsidRDefault="00832FAE" w:rsidP="00296F37">
            <w:pPr>
              <w:spacing w:line="229" w:lineRule="exact"/>
              <w:ind w:left="102"/>
              <w:rPr>
                <w:sz w:val="20"/>
                <w:szCs w:val="20"/>
              </w:rPr>
            </w:pPr>
            <w:r w:rsidRPr="004049E0">
              <w:rPr>
                <w:sz w:val="20"/>
                <w:szCs w:val="20"/>
              </w:rPr>
              <w:lastRenderedPageBreak/>
              <w:t>../../ac</w:t>
            </w:r>
            <w:r>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832FAE" w:rsidRPr="004049E0" w:rsidRDefault="00832FAE" w:rsidP="004049E0">
            <w:pPr>
              <w:spacing w:line="229" w:lineRule="exact"/>
              <w:ind w:left="102"/>
              <w:rPr>
                <w:sz w:val="20"/>
                <w:szCs w:val="20"/>
              </w:rPr>
            </w:pPr>
            <w:r w:rsidRPr="004049E0">
              <w:rPr>
                <w:sz w:val="20"/>
                <w:szCs w:val="20"/>
              </w:rPr>
              <w:t>HealthcareProfessionalType</w:t>
            </w:r>
          </w:p>
          <w:p w14:paraId="113E962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832FAE" w:rsidRPr="007E3F00" w:rsidRDefault="00832FAE" w:rsidP="00296F37">
            <w:pPr>
              <w:spacing w:line="226" w:lineRule="exact"/>
              <w:ind w:left="141"/>
              <w:rPr>
                <w:spacing w:val="-1"/>
                <w:sz w:val="20"/>
                <w:szCs w:val="20"/>
                <w:lang w:val="sv-SE"/>
              </w:rPr>
            </w:pPr>
            <w:r w:rsidRPr="007E3F00">
              <w:rPr>
                <w:spacing w:val="-1"/>
                <w:sz w:val="20"/>
                <w:szCs w:val="20"/>
                <w:lang w:val="sv-SE"/>
              </w:rPr>
              <w:t>Information om den hälso- och sjukvårdsperson som registrerat informationen i dokumentet.</w:t>
            </w:r>
          </w:p>
          <w:p w14:paraId="291298BA"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832FAE" w:rsidRPr="004049E0" w:rsidRDefault="00832FAE"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4C0CC05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832FAE" w:rsidRPr="00190D07" w:rsidRDefault="00832FAE"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832FAE" w:rsidRPr="004049E0" w:rsidRDefault="00832FAE"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832FAE" w:rsidRPr="004049E0" w:rsidRDefault="00832FAE" w:rsidP="004049E0">
            <w:pPr>
              <w:spacing w:line="229" w:lineRule="exact"/>
              <w:ind w:left="102"/>
              <w:rPr>
                <w:rFonts w:cs="Arial"/>
                <w:sz w:val="20"/>
                <w:szCs w:val="20"/>
              </w:rPr>
            </w:pPr>
            <w:r w:rsidRPr="004049E0">
              <w:rPr>
                <w:sz w:val="20"/>
                <w:szCs w:val="20"/>
              </w:rPr>
              <w:t>HSAIdType</w:t>
            </w:r>
          </w:p>
          <w:p w14:paraId="561651CC"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832FAE" w:rsidRPr="004049E0" w:rsidRDefault="00832FAE"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832FAE" w:rsidRPr="004049E0" w:rsidRDefault="00832FAE"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832FAE" w:rsidRPr="004049E0" w:rsidRDefault="00832FAE" w:rsidP="004049E0">
            <w:pPr>
              <w:spacing w:line="226" w:lineRule="exact"/>
              <w:ind w:left="102"/>
              <w:rPr>
                <w:spacing w:val="-1"/>
                <w:sz w:val="20"/>
                <w:szCs w:val="20"/>
              </w:rPr>
            </w:pPr>
            <w:r w:rsidRPr="004049E0">
              <w:rPr>
                <w:spacing w:val="-1"/>
                <w:sz w:val="20"/>
                <w:szCs w:val="20"/>
              </w:rPr>
              <w:t xml:space="preserve">CVType </w:t>
            </w:r>
          </w:p>
          <w:p w14:paraId="607B0D2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832FAE" w:rsidRPr="00CF245D" w:rsidRDefault="00832FAE"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832FAE" w:rsidRPr="00CF245D" w:rsidRDefault="00832FAE"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832FAE" w:rsidRPr="004049E0" w:rsidRDefault="00832FAE"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832FAE" w:rsidRPr="004049E0" w:rsidRDefault="00832FAE"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832FAE" w:rsidRPr="004049E0" w:rsidRDefault="00832FAE"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832FAE" w:rsidRPr="004049E0" w:rsidRDefault="00832FAE"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832FAE" w:rsidRPr="004049E0" w:rsidRDefault="00832FAE"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832FAE" w:rsidRPr="00882CEC" w:rsidRDefault="00832FAE"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832FAE" w:rsidRPr="004049E0" w:rsidRDefault="00832FAE"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832FAE" w:rsidRPr="004049E0" w:rsidRDefault="00832FAE"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832FAE" w:rsidRPr="004049E0" w:rsidRDefault="00832FAE"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832FAE" w:rsidRPr="004049E0" w:rsidRDefault="00832FAE"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832FAE" w:rsidRPr="004049E0" w:rsidRDefault="00832FAE"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832FAE" w:rsidRPr="004049E0" w:rsidRDefault="00832FAE"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832FAE" w:rsidRPr="004049E0" w:rsidRDefault="00832FAE"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832FAE" w:rsidRPr="004049E0" w:rsidRDefault="00832FAE"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832FAE" w:rsidRPr="004049E0" w:rsidRDefault="00832FAE"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832FAE" w:rsidRPr="004049E0" w:rsidRDefault="00832FAE" w:rsidP="002E0A74">
            <w:pPr>
              <w:tabs>
                <w:tab w:val="left" w:pos="567"/>
              </w:tabs>
              <w:spacing w:line="229" w:lineRule="exact"/>
              <w:ind w:left="102"/>
              <w:rPr>
                <w:sz w:val="20"/>
                <w:szCs w:val="20"/>
              </w:rPr>
            </w:pPr>
            <w:r w:rsidRPr="004049E0">
              <w:rPr>
                <w:sz w:val="20"/>
                <w:szCs w:val="20"/>
              </w:rPr>
              <w:lastRenderedPageBreak/>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832FAE" w:rsidRPr="004049E0" w:rsidRDefault="00832FAE"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832FAE" w:rsidRPr="004049E0" w:rsidRDefault="00832FAE"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832FAE" w:rsidRPr="004049E0" w:rsidRDefault="00832FAE" w:rsidP="00296F37">
            <w:pPr>
              <w:spacing w:line="226" w:lineRule="exact"/>
              <w:ind w:left="141"/>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832FAE" w:rsidRPr="004049E0" w:rsidRDefault="00832FAE"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832FAE" w:rsidRPr="004049E0" w:rsidRDefault="00832FAE"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832FAE" w:rsidRPr="004049E0" w:rsidRDefault="00832FAE"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832FAE" w:rsidRPr="004049E0" w:rsidRDefault="00832FAE" w:rsidP="00296F37">
            <w:pPr>
              <w:spacing w:line="226" w:lineRule="exact"/>
              <w:ind w:left="141"/>
              <w:rPr>
                <w:spacing w:val="-1"/>
                <w:sz w:val="20"/>
                <w:szCs w:val="20"/>
                <w:lang w:val="sv-SE"/>
              </w:rPr>
            </w:pPr>
            <w:r>
              <w:rPr>
                <w:sz w:val="20"/>
                <w:szCs w:val="20"/>
                <w:lang w:val="sv-SE"/>
              </w:rPr>
              <w:t xml:space="preserve">Text som anger namnet på </w:t>
            </w:r>
            <w:r w:rsidRPr="004049E0">
              <w:rPr>
                <w:sz w:val="20"/>
                <w:szCs w:val="20"/>
                <w:lang w:val="sv-SE"/>
              </w:rPr>
              <w:t>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832FAE" w:rsidRPr="004049E0" w:rsidRDefault="00832FAE"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832FAE" w:rsidRPr="004049E0" w:rsidRDefault="00832FAE" w:rsidP="004049E0">
            <w:pPr>
              <w:spacing w:line="229" w:lineRule="exact"/>
              <w:ind w:left="102"/>
              <w:rPr>
                <w:rFonts w:cs="Arial"/>
                <w:sz w:val="20"/>
                <w:szCs w:val="20"/>
              </w:rPr>
            </w:pPr>
            <w:r w:rsidRPr="004049E0">
              <w:rPr>
                <w:spacing w:val="-1"/>
                <w:sz w:val="20"/>
                <w:szCs w:val="20"/>
              </w:rPr>
              <w:t>HSAIdType</w:t>
            </w:r>
          </w:p>
          <w:p w14:paraId="0DA2AD72" w14:textId="77777777" w:rsidR="00832FAE" w:rsidRPr="004049E0" w:rsidRDefault="00832FAE" w:rsidP="004049E0">
            <w:pPr>
              <w:spacing w:line="226" w:lineRule="exact"/>
              <w:ind w:left="102"/>
              <w:rPr>
                <w:spacing w:val="-1"/>
                <w:sz w:val="20"/>
                <w:szCs w:val="20"/>
              </w:rPr>
            </w:pPr>
          </w:p>
          <w:p w14:paraId="5E22B240"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832FAE" w:rsidRPr="00190D07" w:rsidRDefault="00832FAE"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832FAE" w:rsidRPr="00190D07" w:rsidRDefault="00832FAE" w:rsidP="00296F37">
            <w:pPr>
              <w:spacing w:line="229" w:lineRule="exact"/>
              <w:ind w:left="141"/>
              <w:rPr>
                <w:sz w:val="20"/>
                <w:szCs w:val="20"/>
                <w:lang w:val="sv-SE"/>
              </w:rPr>
            </w:pPr>
          </w:p>
          <w:p w14:paraId="741D21D4"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832FAE" w:rsidRPr="004049E0" w:rsidRDefault="00832FAE"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832FAE" w:rsidRPr="004049E0" w:rsidRDefault="00832FAE" w:rsidP="004049E0">
            <w:pPr>
              <w:spacing w:line="226" w:lineRule="exact"/>
              <w:ind w:left="102"/>
              <w:rPr>
                <w:spacing w:val="-1"/>
                <w:sz w:val="20"/>
                <w:szCs w:val="20"/>
              </w:rPr>
            </w:pPr>
            <w:r w:rsidRPr="004049E0">
              <w:rPr>
                <w:spacing w:val="-1"/>
                <w:sz w:val="20"/>
                <w:szCs w:val="20"/>
              </w:rPr>
              <w:t>HSAIdType</w:t>
            </w:r>
          </w:p>
          <w:p w14:paraId="0CE964D7"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832FAE" w:rsidRPr="004049E0" w:rsidRDefault="00832FAE"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832FAE" w:rsidRPr="004049E0" w:rsidRDefault="00832FAE"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832FAE" w:rsidRPr="004049E0" w:rsidRDefault="00832FAE"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832FAE" w:rsidRPr="00190D07" w:rsidRDefault="00832FAE"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832FAE" w:rsidRPr="004049E0" w:rsidRDefault="00832FAE" w:rsidP="004049E0">
            <w:pPr>
              <w:spacing w:line="229" w:lineRule="exact"/>
              <w:ind w:left="102"/>
              <w:rPr>
                <w:sz w:val="20"/>
                <w:szCs w:val="20"/>
              </w:rPr>
            </w:pPr>
            <w:r w:rsidRPr="004049E0">
              <w:rPr>
                <w:sz w:val="20"/>
                <w:szCs w:val="20"/>
              </w:rPr>
              <w:t>../../../signatureTime</w:t>
            </w:r>
          </w:p>
          <w:p w14:paraId="08BD1532"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58E2DDF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832FAE" w:rsidRPr="004049E0" w:rsidRDefault="00832FAE" w:rsidP="00296F37">
            <w:pPr>
              <w:spacing w:line="229" w:lineRule="exact"/>
              <w:ind w:left="141"/>
              <w:rPr>
                <w:sz w:val="20"/>
                <w:szCs w:val="20"/>
              </w:rPr>
            </w:pPr>
            <w:r w:rsidRPr="004049E0">
              <w:rPr>
                <w:sz w:val="20"/>
                <w:szCs w:val="20"/>
              </w:rPr>
              <w:t>Tidpunkt för signering.</w:t>
            </w:r>
          </w:p>
          <w:p w14:paraId="1269BBBA" w14:textId="77777777" w:rsidR="00832FAE" w:rsidRPr="004049E0" w:rsidRDefault="00832FAE"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832FAE" w:rsidRPr="004049E0" w:rsidRDefault="00832FAE" w:rsidP="004049E0">
            <w:pPr>
              <w:spacing w:line="229" w:lineRule="exact"/>
              <w:ind w:left="102"/>
              <w:rPr>
                <w:sz w:val="20"/>
                <w:szCs w:val="20"/>
              </w:rPr>
            </w:pPr>
            <w:r w:rsidRPr="004049E0">
              <w:rPr>
                <w:sz w:val="20"/>
                <w:szCs w:val="20"/>
              </w:rPr>
              <w:t>../../../legalAuthenticatorHSAId</w:t>
            </w:r>
          </w:p>
          <w:p w14:paraId="63A14B61"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832FAE" w:rsidRPr="004049E0" w:rsidRDefault="00832FAE" w:rsidP="004049E0">
            <w:pPr>
              <w:spacing w:line="229" w:lineRule="exact"/>
              <w:ind w:left="102"/>
              <w:rPr>
                <w:sz w:val="20"/>
                <w:szCs w:val="20"/>
              </w:rPr>
            </w:pPr>
            <w:r w:rsidRPr="004049E0">
              <w:rPr>
                <w:sz w:val="20"/>
                <w:szCs w:val="20"/>
              </w:rPr>
              <w:t>HSAIdType</w:t>
            </w:r>
          </w:p>
          <w:p w14:paraId="3DD5BD9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832FAE" w:rsidRPr="004049E0" w:rsidRDefault="00832FAE"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832FAE" w:rsidRPr="004049E0" w:rsidRDefault="00832FAE" w:rsidP="004049E0">
            <w:pPr>
              <w:spacing w:line="229" w:lineRule="exact"/>
              <w:ind w:left="102"/>
              <w:rPr>
                <w:sz w:val="20"/>
                <w:szCs w:val="20"/>
              </w:rPr>
            </w:pPr>
            <w:r w:rsidRPr="004049E0">
              <w:rPr>
                <w:sz w:val="20"/>
                <w:szCs w:val="20"/>
              </w:rPr>
              <w:t>../../../legalAuthenticatorName</w:t>
            </w:r>
          </w:p>
          <w:p w14:paraId="3D086D73"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832FAE" w:rsidRPr="004049E0" w:rsidRDefault="00832FAE"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832FAE" w:rsidRPr="00C84889" w:rsidRDefault="00832FAE"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832FAE" w:rsidRPr="004049E0" w:rsidRDefault="00832FAE"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832FAE" w:rsidRPr="004049E0" w:rsidRDefault="00832FAE"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832FAE" w:rsidRPr="004049E0" w:rsidRDefault="00832FAE" w:rsidP="00D23625">
            <w:pPr>
              <w:spacing w:line="229" w:lineRule="exact"/>
              <w:ind w:left="142"/>
              <w:jc w:val="center"/>
              <w:rPr>
                <w:spacing w:val="-1"/>
                <w:szCs w:val="20"/>
              </w:rPr>
            </w:pPr>
            <w:r w:rsidRPr="004049E0">
              <w:rPr>
                <w:sz w:val="20"/>
                <w:szCs w:val="20"/>
              </w:rPr>
              <w:t>0..1</w:t>
            </w:r>
          </w:p>
        </w:tc>
      </w:tr>
      <w:tr w:rsidR="00832FAE"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832FAE" w:rsidRPr="00C84889" w:rsidRDefault="00832FAE"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832FAE" w:rsidRPr="00C84889" w:rsidRDefault="00832FAE"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832FAE" w:rsidRPr="00C84889" w:rsidRDefault="00832FAE"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832FAE" w:rsidRPr="00C84889" w:rsidRDefault="00832FAE"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832FAE" w:rsidRPr="00C84889" w:rsidRDefault="00832FAE"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832FAE" w:rsidRPr="004049E0" w:rsidRDefault="00832FAE"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832FAE" w:rsidRPr="00C84889" w:rsidRDefault="00832FAE"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832FAE" w:rsidRPr="00C84889" w:rsidRDefault="00832FAE"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832FAE" w:rsidRPr="004049E0" w:rsidRDefault="00832FAE"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832FAE" w:rsidRPr="004049E0" w:rsidRDefault="00832FAE" w:rsidP="004049E0">
            <w:pPr>
              <w:spacing w:line="229" w:lineRule="exact"/>
              <w:ind w:left="102"/>
              <w:rPr>
                <w:rFonts w:cs="Arial"/>
                <w:color w:val="FF0000"/>
                <w:sz w:val="20"/>
                <w:szCs w:val="20"/>
              </w:rPr>
            </w:pPr>
            <w:r w:rsidRPr="004049E0">
              <w:rPr>
                <w:sz w:val="20"/>
                <w:szCs w:val="20"/>
              </w:rPr>
              <w:t>boolean</w:t>
            </w:r>
          </w:p>
          <w:p w14:paraId="0F3D7672"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832FAE" w:rsidRPr="00190D07" w:rsidRDefault="00832FAE"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832FAE" w:rsidRPr="004049E0" w:rsidRDefault="00832FAE"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832FAE" w:rsidRPr="004049E0" w:rsidRDefault="00832FAE"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832FAE" w:rsidRPr="004049E0" w:rsidRDefault="00832FAE"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832FAE" w:rsidRPr="002E0A74" w:rsidRDefault="00832FAE"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832FAE" w:rsidRPr="002E0A74" w:rsidRDefault="00832FAE"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832FAE" w:rsidRPr="002E0A74" w:rsidRDefault="00832FAE"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832FAE" w:rsidRPr="002E0A74" w:rsidRDefault="00832FAE"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832FAE" w:rsidRPr="002E0A74" w:rsidRDefault="00832FAE" w:rsidP="002E0A74">
            <w:pPr>
              <w:spacing w:line="229" w:lineRule="exact"/>
              <w:ind w:left="102"/>
              <w:rPr>
                <w:sz w:val="20"/>
                <w:szCs w:val="20"/>
                <w:lang w:val="sv-SE"/>
              </w:rPr>
            </w:pPr>
            <w:r w:rsidRPr="002E0A74">
              <w:rPr>
                <w:sz w:val="20"/>
                <w:szCs w:val="20"/>
                <w:lang w:val="sv-SE"/>
              </w:rPr>
              <w:t>MedicationPrescriptionType</w:t>
            </w:r>
          </w:p>
          <w:p w14:paraId="59F170CB" w14:textId="77777777" w:rsidR="00832FAE" w:rsidRPr="002E0A74"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832FAE" w:rsidRPr="002E0A74" w:rsidRDefault="00832FAE" w:rsidP="002E0A74">
            <w:pPr>
              <w:spacing w:line="226" w:lineRule="exact"/>
              <w:ind w:left="102"/>
              <w:rPr>
                <w:sz w:val="20"/>
                <w:szCs w:val="20"/>
                <w:lang w:val="sv-SE"/>
              </w:rPr>
            </w:pPr>
            <w:r>
              <w:rPr>
                <w:sz w:val="20"/>
                <w:szCs w:val="20"/>
                <w:lang w:val="sv-SE"/>
              </w:rPr>
              <w:t>LÄKEMEDELSORDINATION.</w:t>
            </w:r>
          </w:p>
          <w:p w14:paraId="31585738" w14:textId="5A5138A8" w:rsidR="00832FAE" w:rsidRPr="002E0A74" w:rsidRDefault="00832FAE"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832FAE" w:rsidRPr="002E0A74" w:rsidRDefault="00832FAE"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832FAE" w:rsidRPr="002E0A74" w:rsidRDefault="00832FAE" w:rsidP="00D23625">
            <w:pPr>
              <w:spacing w:line="229" w:lineRule="exact"/>
              <w:ind w:left="142"/>
              <w:jc w:val="center"/>
              <w:rPr>
                <w:sz w:val="20"/>
                <w:szCs w:val="20"/>
                <w:lang w:val="sv-SE"/>
              </w:rPr>
            </w:pPr>
            <w:r>
              <w:rPr>
                <w:sz w:val="20"/>
                <w:szCs w:val="20"/>
                <w:lang w:val="sv-SE"/>
              </w:rPr>
              <w:t>1..1</w:t>
            </w:r>
          </w:p>
        </w:tc>
      </w:tr>
      <w:tr w:rsidR="00832FAE"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832FAE" w:rsidRPr="002E0A74" w:rsidRDefault="00832FAE"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832FAE" w:rsidRPr="00B50BDA" w:rsidRDefault="00832FAE"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832FAE" w:rsidRPr="00B50BDA" w:rsidRDefault="00832FAE" w:rsidP="00D23625">
            <w:pPr>
              <w:spacing w:line="229" w:lineRule="exact"/>
              <w:ind w:left="142"/>
              <w:jc w:val="center"/>
              <w:rPr>
                <w:sz w:val="20"/>
                <w:szCs w:val="20"/>
                <w:lang w:val="sv-SE"/>
              </w:rPr>
            </w:pPr>
            <w:r>
              <w:rPr>
                <w:sz w:val="20"/>
                <w:szCs w:val="20"/>
                <w:lang w:val="sv-SE"/>
              </w:rPr>
              <w:t>1..1</w:t>
            </w:r>
          </w:p>
        </w:tc>
      </w:tr>
      <w:tr w:rsidR="00832FAE"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832FAE" w:rsidRPr="00B50BDA" w:rsidRDefault="00832FAE"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832FAE" w:rsidRPr="00B50BDA" w:rsidRDefault="00832FAE" w:rsidP="00D23625">
            <w:pPr>
              <w:spacing w:line="229" w:lineRule="exact"/>
              <w:ind w:left="142"/>
              <w:jc w:val="center"/>
              <w:rPr>
                <w:sz w:val="20"/>
                <w:szCs w:val="20"/>
                <w:lang w:val="sv-SE"/>
              </w:rPr>
            </w:pPr>
            <w:r>
              <w:rPr>
                <w:sz w:val="20"/>
                <w:szCs w:val="20"/>
                <w:lang w:val="sv-SE"/>
              </w:rPr>
              <w:t>0..1</w:t>
            </w:r>
          </w:p>
        </w:tc>
      </w:tr>
      <w:tr w:rsidR="00832FAE"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832FAE" w:rsidRPr="002E0A74" w:rsidRDefault="00832FAE"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832FAE" w:rsidRPr="00C84889" w:rsidRDefault="00832FAE"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832FAE" w:rsidRPr="002E0A74" w:rsidRDefault="00832FAE"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832FAE" w:rsidRPr="00747F6B" w:rsidRDefault="00832FAE"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Pr>
                <w:spacing w:val="-1"/>
                <w:sz w:val="20"/>
                <w:szCs w:val="20"/>
                <w:lang w:val="sv-SE"/>
              </w:rPr>
              <w:t>atus [Active,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832FAE" w:rsidRPr="00463E09" w:rsidRDefault="00832FAE"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832FAE" w:rsidRPr="002E0A74" w:rsidRDefault="00832FAE" w:rsidP="002E0A74">
            <w:pPr>
              <w:tabs>
                <w:tab w:val="left" w:pos="567"/>
              </w:tabs>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832FAE" w:rsidRPr="00463E09" w:rsidRDefault="00832FAE"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832FAE" w:rsidRPr="002E0A74" w:rsidRDefault="00832FAE"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832FAE" w:rsidRPr="00882CEC" w:rsidRDefault="00832FAE" w:rsidP="00882CEC">
            <w:pPr>
              <w:spacing w:line="229" w:lineRule="exact"/>
              <w:ind w:left="141"/>
              <w:rPr>
                <w:sz w:val="20"/>
                <w:szCs w:val="20"/>
                <w:lang w:val="sv-SE"/>
              </w:rPr>
            </w:pPr>
            <w:r w:rsidRPr="00C84889">
              <w:rPr>
                <w:sz w:val="20"/>
                <w:szCs w:val="20"/>
                <w:lang w:val="sv-SE"/>
              </w:rPr>
              <w:t xml:space="preserve">Om </w:t>
            </w:r>
            <w:r>
              <w:rPr>
                <w:sz w:val="20"/>
                <w:szCs w:val="20"/>
                <w:lang w:val="sv-SE"/>
              </w:rPr>
              <w:t xml:space="preserve">ordinationsstatus </w:t>
            </w:r>
            <w:r w:rsidRPr="00C84889">
              <w:rPr>
                <w:sz w:val="20"/>
                <w:szCs w:val="20"/>
                <w:lang w:val="sv-SE"/>
              </w:rPr>
              <w:t>är beskriven i ett lokalt kodverk utan OID, eller när kod helt saknas, kan en beskriv</w:t>
            </w:r>
            <w:r>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832FAE" w:rsidRPr="00882CEC" w:rsidRDefault="00832FAE" w:rsidP="00D23625">
            <w:pPr>
              <w:spacing w:line="229" w:lineRule="exact"/>
              <w:ind w:left="142"/>
              <w:jc w:val="center"/>
              <w:rPr>
                <w:szCs w:val="20"/>
                <w:lang w:val="sv-SE"/>
              </w:rPr>
            </w:pPr>
            <w:r w:rsidRPr="00882CEC">
              <w:rPr>
                <w:spacing w:val="-1"/>
                <w:sz w:val="20"/>
                <w:szCs w:val="20"/>
                <w:lang w:val="sv-SE"/>
              </w:rPr>
              <w:t>0..1</w:t>
            </w:r>
          </w:p>
        </w:tc>
      </w:tr>
      <w:tr w:rsidR="00832FAE"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832FAE" w:rsidRPr="002E0A74" w:rsidRDefault="00832FAE"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832FAE" w:rsidRPr="002E0A74" w:rsidRDefault="00832FAE" w:rsidP="00D23625">
            <w:pPr>
              <w:spacing w:line="229" w:lineRule="exact"/>
              <w:ind w:left="142"/>
              <w:jc w:val="center"/>
              <w:rPr>
                <w:sz w:val="20"/>
                <w:szCs w:val="20"/>
                <w:lang w:val="sv-SE"/>
              </w:rPr>
            </w:pPr>
            <w:r w:rsidRPr="001353E9">
              <w:rPr>
                <w:sz w:val="20"/>
                <w:szCs w:val="20"/>
                <w:highlight w:val="yellow"/>
                <w:lang w:val="sv-SE"/>
              </w:rPr>
              <w:t>0..*</w:t>
            </w:r>
          </w:p>
        </w:tc>
      </w:tr>
      <w:tr w:rsidR="00832FAE"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832FAE" w:rsidRPr="00871E8E" w:rsidRDefault="00832FAE"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832FAE" w:rsidRPr="00AC60F3" w:rsidRDefault="00832FAE"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832FAE" w:rsidRPr="00463E09"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832FAE" w:rsidRPr="00AC60F3" w:rsidRDefault="00832FAE" w:rsidP="00D23625">
            <w:pPr>
              <w:spacing w:line="229" w:lineRule="exact"/>
              <w:ind w:left="142"/>
              <w:jc w:val="center"/>
              <w:rPr>
                <w:szCs w:val="20"/>
                <w:lang w:val="sv-SE"/>
              </w:rPr>
            </w:pPr>
            <w:r>
              <w:rPr>
                <w:spacing w:val="-1"/>
                <w:sz w:val="20"/>
                <w:szCs w:val="20"/>
                <w:lang w:val="sv-SE"/>
              </w:rPr>
              <w:t>1</w:t>
            </w:r>
            <w:r w:rsidRPr="00AC60F3">
              <w:rPr>
                <w:spacing w:val="-1"/>
                <w:sz w:val="20"/>
                <w:szCs w:val="20"/>
                <w:lang w:val="sv-SE"/>
              </w:rPr>
              <w:t>..1</w:t>
            </w:r>
          </w:p>
        </w:tc>
      </w:tr>
      <w:tr w:rsidR="00832FAE"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832FAE" w:rsidRPr="002E0A74" w:rsidRDefault="00832FAE"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832FAE" w:rsidRPr="00463E09"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832FAE" w:rsidRPr="00463E09" w:rsidRDefault="00832FAE"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832FAE" w:rsidRPr="002E0A74" w:rsidRDefault="00832FAE"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832FAE" w:rsidRPr="002E0A74" w:rsidRDefault="00832FAE"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AF20FBF" w14:textId="77777777" w:rsidR="00832FA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Övriga ordinationsorsaker.</w:t>
            </w:r>
          </w:p>
          <w:p w14:paraId="0C209725" w14:textId="604E5274" w:rsidR="00832FAE" w:rsidRPr="00914082" w:rsidRDefault="00832FAE" w:rsidP="002E0A74">
            <w:pPr>
              <w:tabs>
                <w:tab w:val="left" w:pos="567"/>
              </w:tabs>
              <w:spacing w:line="229" w:lineRule="exact"/>
              <w:ind w:left="102"/>
              <w:rPr>
                <w:spacing w:val="-1"/>
                <w:sz w:val="20"/>
                <w:szCs w:val="20"/>
                <w:lang w:val="sv-SE"/>
              </w:rPr>
            </w:pPr>
            <w:r w:rsidRPr="001353E9">
              <w:rPr>
                <w:spacing w:val="-1"/>
                <w:sz w:val="20"/>
                <w:szCs w:val="20"/>
                <w:highlight w:val="yellow"/>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832FAE" w:rsidRPr="002E0A74" w:rsidRDefault="00832FAE" w:rsidP="00D23625">
            <w:pPr>
              <w:spacing w:line="229" w:lineRule="exact"/>
              <w:ind w:left="142"/>
              <w:jc w:val="center"/>
              <w:rPr>
                <w:sz w:val="20"/>
                <w:szCs w:val="20"/>
              </w:rPr>
            </w:pPr>
            <w:r w:rsidRPr="002E0A74">
              <w:rPr>
                <w:sz w:val="20"/>
                <w:szCs w:val="20"/>
                <w:lang w:val="sv-SE"/>
              </w:rPr>
              <w:t>0..*</w:t>
            </w:r>
          </w:p>
        </w:tc>
      </w:tr>
      <w:tr w:rsidR="00832FAE"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lastRenderedPageBreak/>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32FAE" w:rsidRPr="002E0A74" w:rsidRDefault="00832FAE"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32FAE" w:rsidRPr="00861176"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32FAE" w:rsidRPr="002E0A74" w:rsidRDefault="00832FAE"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32FAE"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32FAE" w:rsidRPr="002E0A74" w:rsidRDefault="00832FAE"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32FAE" w:rsidRPr="00861176"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32FAE" w:rsidRPr="00861176" w:rsidRDefault="00832FAE"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32FAE" w:rsidRPr="002E0A74" w:rsidRDefault="00832FAE"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32FAE" w:rsidRPr="002E0A74" w:rsidRDefault="00832FAE"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32FAE" w:rsidRPr="00861176" w:rsidRDefault="00832FAE"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32FAE" w:rsidRPr="002E0A74" w:rsidRDefault="00832FAE"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32FAE" w:rsidRPr="002E0A74" w:rsidRDefault="00832FAE" w:rsidP="002E0A74">
            <w:pPr>
              <w:spacing w:line="229" w:lineRule="exact"/>
              <w:ind w:left="102"/>
              <w:rPr>
                <w:szCs w:val="20"/>
              </w:rPr>
            </w:pPr>
            <w:r w:rsidRPr="002E0A74">
              <w:rPr>
                <w:sz w:val="20"/>
                <w:szCs w:val="20"/>
                <w:lang w:val="sv-SE"/>
              </w:rPr>
              <w:lastRenderedPageBreak/>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32FAE" w:rsidRPr="002E0A74" w:rsidRDefault="00832FAE"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32FAE" w:rsidRDefault="00832FAE"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832FAE" w:rsidRPr="002E0A74" w:rsidRDefault="00832FAE"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832FAE" w:rsidRPr="00296F37" w:rsidRDefault="00832FAE"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832FAE" w:rsidRPr="00296F37" w:rsidRDefault="00832FAE"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832FAE" w:rsidRPr="00296F37" w:rsidRDefault="00832FAE"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832FAE" w:rsidRPr="002E0A74" w:rsidRDefault="00832FAE"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832FAE" w:rsidRPr="002E0A74" w:rsidRDefault="00832FAE"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832FAE" w:rsidRPr="00296F37" w:rsidRDefault="00832FAE" w:rsidP="00543F11">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832FAE" w:rsidRPr="004049E0" w:rsidRDefault="00832FAE" w:rsidP="00296F37">
            <w:pPr>
              <w:spacing w:line="229" w:lineRule="exact"/>
              <w:ind w:left="102"/>
              <w:rPr>
                <w:rFonts w:cs="Arial"/>
                <w:sz w:val="20"/>
                <w:szCs w:val="20"/>
              </w:rPr>
            </w:pPr>
            <w:r w:rsidRPr="004049E0">
              <w:rPr>
                <w:sz w:val="20"/>
                <w:szCs w:val="20"/>
              </w:rPr>
              <w:t>HSAIdType</w:t>
            </w:r>
          </w:p>
          <w:p w14:paraId="08218C1F"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832FAE" w:rsidRPr="00272D3A" w:rsidRDefault="00832FAE" w:rsidP="002E0A74">
            <w:pPr>
              <w:spacing w:line="226" w:lineRule="exact"/>
              <w:ind w:left="102"/>
              <w:rPr>
                <w:spacing w:val="-1"/>
                <w:szCs w:val="20"/>
                <w:lang w:val="sv-SE"/>
              </w:rPr>
            </w:pPr>
            <w:r>
              <w:rPr>
                <w:spacing w:val="-1"/>
                <w:sz w:val="20"/>
                <w:szCs w:val="20"/>
                <w:lang w:val="sv-SE"/>
              </w:rPr>
              <w:t>Ordinatörens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832FAE" w:rsidRPr="002E0A74" w:rsidRDefault="00832FAE" w:rsidP="00272D3A">
            <w:pPr>
              <w:spacing w:line="226" w:lineRule="exact"/>
              <w:ind w:left="102"/>
              <w:rPr>
                <w:spacing w:val="-1"/>
                <w:szCs w:val="20"/>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832FAE" w:rsidRPr="004049E0" w:rsidRDefault="00832FAE" w:rsidP="00296F37">
            <w:pPr>
              <w:spacing w:line="226" w:lineRule="exact"/>
              <w:ind w:left="102"/>
              <w:rPr>
                <w:spacing w:val="-1"/>
                <w:sz w:val="20"/>
                <w:szCs w:val="20"/>
              </w:rPr>
            </w:pPr>
            <w:r w:rsidRPr="004049E0">
              <w:rPr>
                <w:spacing w:val="-1"/>
                <w:sz w:val="20"/>
                <w:szCs w:val="20"/>
              </w:rPr>
              <w:t xml:space="preserve">CVType </w:t>
            </w:r>
          </w:p>
          <w:p w14:paraId="497C2B6E"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832FAE" w:rsidRPr="00296F37" w:rsidRDefault="00832FAE" w:rsidP="00CF245D">
            <w:pPr>
              <w:spacing w:line="226"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832FAE" w:rsidRPr="00296F37" w:rsidRDefault="00832FAE"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832FAE" w:rsidRPr="00296F37" w:rsidRDefault="00832FAE"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832FAE" w:rsidRPr="00296F37" w:rsidRDefault="00832FAE"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832FAE" w:rsidRPr="00296F37" w:rsidRDefault="00832FAE"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832FAE" w:rsidRPr="00296F37" w:rsidRDefault="00832FAE"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832FAE" w:rsidRPr="00296F37" w:rsidRDefault="00832FAE"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832FAE" w:rsidRPr="00296F37"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832FAE" w:rsidRPr="002E0A74"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832FAE" w:rsidRPr="00272D3A" w:rsidRDefault="00832FAE" w:rsidP="002E0A74">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832FAE" w:rsidRPr="002E0A74"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832FAE" w:rsidRPr="00296F37" w:rsidRDefault="00832FAE"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832FAE" w:rsidRPr="002E0A74" w:rsidRDefault="00832FAE"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832FAE" w:rsidRPr="002E0A74" w:rsidRDefault="00832FAE"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832FAE" w:rsidRPr="002E0A74" w:rsidRDefault="00832FAE"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832FAE" w:rsidRPr="00296F37" w:rsidRDefault="00832FAE"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832FAE" w:rsidRPr="00296F37" w:rsidRDefault="00832FAE"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832FAE" w:rsidRPr="00296F37" w:rsidRDefault="00832FAE"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832FAE" w:rsidRPr="00296F37" w:rsidRDefault="00832FAE"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832FAE" w:rsidRPr="00296F37" w:rsidRDefault="00832FAE"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832FAE" w:rsidRPr="00296F37" w:rsidRDefault="00832FAE"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832FAE" w:rsidRPr="002E0A74" w:rsidRDefault="00832FAE"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832FAE" w:rsidRPr="00272D3A" w:rsidRDefault="00832FAE"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DB37A1F"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832FAE" w:rsidRPr="00272D3A" w:rsidRDefault="00832FAE"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832FAE" w:rsidRPr="00272D3A" w:rsidRDefault="00832FAE" w:rsidP="00D23625">
            <w:pPr>
              <w:spacing w:line="229" w:lineRule="exact"/>
              <w:ind w:left="142"/>
              <w:jc w:val="center"/>
              <w:rPr>
                <w:szCs w:val="20"/>
                <w:lang w:val="sv-SE"/>
              </w:rPr>
            </w:pPr>
            <w:r w:rsidRPr="00272D3A">
              <w:rPr>
                <w:spacing w:val="-1"/>
                <w:sz w:val="20"/>
                <w:szCs w:val="20"/>
                <w:lang w:val="sv-SE"/>
              </w:rPr>
              <w:t>0..1</w:t>
            </w:r>
          </w:p>
        </w:tc>
      </w:tr>
      <w:tr w:rsidR="00832FAE"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832FAE" w:rsidRPr="00272D3A" w:rsidRDefault="00832FAE"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832FAE" w:rsidRPr="00272D3A" w:rsidRDefault="00832FAE"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832FAE" w:rsidRPr="002E0A74" w:rsidRDefault="00832FAE"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13F66878"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832FAE" w:rsidRPr="002E0A74"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832FAE" w:rsidRPr="002E0A74"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832FAE" w:rsidRPr="002E0A74" w:rsidRDefault="00832FAE"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832FAE" w:rsidRPr="002E0A74" w:rsidRDefault="00832FAE"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832FAE" w:rsidRPr="002E0A74" w:rsidRDefault="00832FAE"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832FAE" w:rsidRPr="00272D3A" w:rsidRDefault="00832FAE"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832FAE" w:rsidRPr="002E0A74" w:rsidRDefault="00832FAE"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832FAE" w:rsidRPr="002E0A74" w:rsidRDefault="00832FAE"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832FAE" w:rsidRPr="002E0A74" w:rsidRDefault="00832FAE" w:rsidP="002E0A74">
            <w:pPr>
              <w:spacing w:line="226" w:lineRule="exact"/>
              <w:ind w:left="102"/>
              <w:rPr>
                <w:spacing w:val="-1"/>
                <w:sz w:val="20"/>
                <w:szCs w:val="20"/>
                <w:lang w:val="sv-SE"/>
              </w:rPr>
            </w:pPr>
          </w:p>
          <w:p w14:paraId="1AD4157C"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68EE8E74" w14:textId="77777777" w:rsidR="00832FAE" w:rsidRPr="002E0A74" w:rsidRDefault="00832FAE" w:rsidP="00D23625">
            <w:pPr>
              <w:spacing w:line="229" w:lineRule="exact"/>
              <w:ind w:left="142"/>
              <w:jc w:val="center"/>
              <w:rPr>
                <w:sz w:val="20"/>
                <w:szCs w:val="20"/>
                <w:lang w:val="sv-SE"/>
              </w:rPr>
            </w:pPr>
          </w:p>
          <w:p w14:paraId="22DBE7B6" w14:textId="77777777" w:rsidR="00832FAE" w:rsidRPr="002E0A74" w:rsidRDefault="00832FAE" w:rsidP="00D23625">
            <w:pPr>
              <w:spacing w:line="229" w:lineRule="exact"/>
              <w:ind w:left="142"/>
              <w:jc w:val="center"/>
              <w:rPr>
                <w:sz w:val="20"/>
                <w:szCs w:val="20"/>
                <w:lang w:val="sv-SE"/>
              </w:rPr>
            </w:pPr>
          </w:p>
        </w:tc>
      </w:tr>
      <w:tr w:rsidR="00832FAE"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832FAE" w:rsidRPr="002E0A74" w:rsidRDefault="00832FAE"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832FAE" w:rsidRPr="002E0A74" w:rsidRDefault="00832FAE"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4A9F601A" w14:textId="77777777" w:rsidR="00832FAE" w:rsidRPr="002E0A74" w:rsidRDefault="00832FAE" w:rsidP="00D23625">
            <w:pPr>
              <w:spacing w:line="229" w:lineRule="exact"/>
              <w:ind w:left="142"/>
              <w:jc w:val="center"/>
              <w:rPr>
                <w:sz w:val="20"/>
                <w:szCs w:val="20"/>
                <w:lang w:val="sv-SE"/>
              </w:rPr>
            </w:pPr>
          </w:p>
          <w:p w14:paraId="5F369B63" w14:textId="77777777" w:rsidR="00832FAE" w:rsidRPr="002E0A74" w:rsidRDefault="00832FAE" w:rsidP="00D23625">
            <w:pPr>
              <w:spacing w:line="229" w:lineRule="exact"/>
              <w:ind w:left="142"/>
              <w:jc w:val="center"/>
              <w:rPr>
                <w:sz w:val="20"/>
                <w:szCs w:val="20"/>
                <w:lang w:val="sv-SE"/>
              </w:rPr>
            </w:pPr>
          </w:p>
        </w:tc>
      </w:tr>
      <w:tr w:rsidR="00832FAE"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832FAE" w:rsidRPr="002E0A74" w:rsidRDefault="00832FAE"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832FAE" w:rsidRPr="00272D3A" w:rsidRDefault="00832FAE" w:rsidP="00F0601F">
            <w:pPr>
              <w:spacing w:line="226" w:lineRule="exact"/>
              <w:ind w:left="102"/>
              <w:rPr>
                <w:spacing w:val="-1"/>
                <w:szCs w:val="20"/>
                <w:lang w:val="sv-SE"/>
              </w:rPr>
            </w:pPr>
            <w:r>
              <w:rPr>
                <w:sz w:val="20"/>
                <w:szCs w:val="20"/>
                <w:lang w:val="sv-SE"/>
              </w:rPr>
              <w:t>Kod för 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832FAE" w:rsidRPr="00272D3A" w:rsidRDefault="00832FAE" w:rsidP="002E0A74">
            <w:pPr>
              <w:spacing w:line="226" w:lineRule="exact"/>
              <w:ind w:left="102"/>
              <w:rPr>
                <w:spacing w:val="-1"/>
                <w:szCs w:val="20"/>
                <w:lang w:val="sv-SE"/>
              </w:rPr>
            </w:pPr>
            <w:r w:rsidRPr="004049E0">
              <w:rPr>
                <w:sz w:val="20"/>
                <w:szCs w:val="20"/>
                <w:lang w:val="sv-SE"/>
              </w:rPr>
              <w:t xml:space="preserve">Kodsystem för </w:t>
            </w:r>
            <w:r>
              <w:rPr>
                <w:sz w:val="20"/>
                <w:szCs w:val="20"/>
                <w:lang w:val="sv-SE"/>
              </w:rPr>
              <w:t>utsättningsorsakskod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832FAE" w:rsidRPr="00272D3A" w:rsidRDefault="00832FAE" w:rsidP="002E0A74">
            <w:pPr>
              <w:spacing w:line="226" w:lineRule="exact"/>
              <w:ind w:left="102"/>
              <w:rPr>
                <w:spacing w:val="-1"/>
                <w:szCs w:val="20"/>
                <w:lang w:val="sv-SE"/>
              </w:rPr>
            </w:pPr>
            <w:r w:rsidRPr="004049E0">
              <w:rPr>
                <w:sz w:val="20"/>
                <w:szCs w:val="20"/>
                <w:lang w:val="sv-SE"/>
              </w:rPr>
              <w:t xml:space="preserve">Namn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832FAE" w:rsidRPr="00272D3A" w:rsidRDefault="00832FAE" w:rsidP="002E0A74">
            <w:pPr>
              <w:spacing w:line="226" w:lineRule="exact"/>
              <w:ind w:left="102"/>
              <w:rPr>
                <w:spacing w:val="-1"/>
                <w:szCs w:val="20"/>
                <w:lang w:val="sv-SE"/>
              </w:rPr>
            </w:pPr>
            <w:r w:rsidRPr="004049E0">
              <w:rPr>
                <w:sz w:val="20"/>
                <w:szCs w:val="20"/>
                <w:lang w:val="sv-SE"/>
              </w:rPr>
              <w:t xml:space="preserve">Version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832FAE" w:rsidRPr="00272D3A" w:rsidRDefault="00832FAE"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832FAE" w:rsidRPr="002E0A74" w:rsidRDefault="00832FAE"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832FAE" w:rsidRPr="00C84889" w:rsidRDefault="00832FAE" w:rsidP="00573261">
            <w:pPr>
              <w:spacing w:line="229" w:lineRule="exact"/>
              <w:ind w:left="141"/>
              <w:rPr>
                <w:sz w:val="20"/>
                <w:szCs w:val="20"/>
                <w:lang w:val="sv-SE"/>
              </w:rPr>
            </w:pPr>
            <w:r w:rsidRPr="00C84889">
              <w:rPr>
                <w:sz w:val="20"/>
                <w:szCs w:val="20"/>
                <w:lang w:val="sv-SE"/>
              </w:rPr>
              <w:t xml:space="preserve">Om </w:t>
            </w:r>
            <w:r>
              <w:rPr>
                <w:sz w:val="20"/>
                <w:szCs w:val="20"/>
                <w:lang w:val="sv-SE"/>
              </w:rPr>
              <w:t>utsättningsorsak</w:t>
            </w:r>
            <w:r w:rsidRPr="00C84889">
              <w:rPr>
                <w:sz w:val="20"/>
                <w:szCs w:val="20"/>
                <w:lang w:val="sv-SE"/>
              </w:rPr>
              <w:t xml:space="preserve"> är beskriven i ett lokalt kodverk utan OID, eller när kod helt saknas, kan en beskrivande text anges i originalText.</w:t>
            </w:r>
          </w:p>
          <w:p w14:paraId="1AE7C483" w14:textId="543481FB" w:rsidR="00832FAE" w:rsidRPr="00272D3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832FAE" w:rsidRPr="002E0A74" w:rsidRDefault="00832FAE" w:rsidP="003F5380">
            <w:pPr>
              <w:spacing w:line="229" w:lineRule="exact"/>
              <w:ind w:left="102"/>
              <w:rPr>
                <w:sz w:val="20"/>
                <w:szCs w:val="20"/>
                <w:lang w:val="sv-SE"/>
              </w:rPr>
            </w:pPr>
            <w:r w:rsidRPr="002E0A74">
              <w:rPr>
                <w:sz w:val="20"/>
                <w:szCs w:val="20"/>
                <w:lang w:val="sv-SE"/>
              </w:rPr>
              <w:t>../../../self</w:t>
            </w:r>
            <w:r>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832FAE" w:rsidRPr="002E0A74" w:rsidRDefault="00832FAE" w:rsidP="00166457">
            <w:pPr>
              <w:spacing w:line="229" w:lineRule="exact"/>
              <w:ind w:left="102"/>
              <w:rPr>
                <w:sz w:val="20"/>
                <w:szCs w:val="20"/>
                <w:lang w:val="sv-SE"/>
              </w:rPr>
            </w:pPr>
            <w:r w:rsidRPr="002E0A74">
              <w:rPr>
                <w:sz w:val="20"/>
                <w:szCs w:val="20"/>
                <w:lang w:val="sv-SE"/>
              </w:rPr>
              <w:lastRenderedPageBreak/>
              <w:t>../../../</w:t>
            </w:r>
            <w:r>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832FAE" w:rsidRPr="002E0A74" w:rsidRDefault="00832FAE"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832FAE" w:rsidRPr="002E0A74" w:rsidRDefault="00832FAE" w:rsidP="002E0A74">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912C22B" w14:textId="77777777" w:rsidR="00832FAE" w:rsidRPr="002E0A74" w:rsidRDefault="00832FAE" w:rsidP="002E0A74">
            <w:pPr>
              <w:spacing w:line="229" w:lineRule="exact"/>
              <w:ind w:left="102"/>
              <w:rPr>
                <w:spacing w:val="-1"/>
                <w:sz w:val="20"/>
                <w:szCs w:val="20"/>
                <w:lang w:val="sv-SE"/>
              </w:rPr>
            </w:pPr>
          </w:p>
          <w:p w14:paraId="4415FF52" w14:textId="684E0FAC"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66EA3AB0" w14:textId="72F148AF"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drugArticle (läkemedelsartikel)</w:t>
            </w:r>
          </w:p>
          <w:p w14:paraId="71B77280" w14:textId="64FE1B1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 (läkemedelsprodukt)</w:t>
            </w:r>
          </w:p>
          <w:p w14:paraId="45537CA4" w14:textId="1B0E945E"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p w14:paraId="55C3EB33" w14:textId="77777777" w:rsidR="00832FAE" w:rsidRPr="002E0A74" w:rsidRDefault="00832FAE" w:rsidP="00F47471">
            <w:pPr>
              <w:spacing w:line="229" w:lineRule="exact"/>
              <w:rPr>
                <w:spacing w:val="-1"/>
                <w:sz w:val="20"/>
                <w:szCs w:val="20"/>
                <w:lang w:val="sv-SE"/>
              </w:rPr>
            </w:pPr>
          </w:p>
          <w:p w14:paraId="5822F92A" w14:textId="7A155F82" w:rsidR="00832FAE" w:rsidRPr="002E0A74" w:rsidRDefault="00832FAE" w:rsidP="002E0A74">
            <w:pPr>
              <w:spacing w:line="229" w:lineRule="exact"/>
              <w:ind w:left="102"/>
              <w:rPr>
                <w:spacing w:val="-1"/>
                <w:sz w:val="20"/>
                <w:szCs w:val="20"/>
                <w:lang w:val="sv-SE"/>
              </w:rPr>
            </w:pPr>
            <w:r w:rsidRPr="002E0A74">
              <w:rPr>
                <w:spacing w:val="-1"/>
                <w:sz w:val="20"/>
                <w:szCs w:val="20"/>
                <w:lang w:val="sv-SE"/>
              </w:rPr>
              <w:t>Utelämnas om ordinationstyp är Utsättning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832FAE" w:rsidRPr="002E0A74" w:rsidRDefault="00832FAE"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832FAE" w:rsidRPr="002E0A74" w:rsidRDefault="00832FAE"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832FAE" w:rsidRPr="002E0A74" w:rsidRDefault="00832FAE"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832FAE" w:rsidRPr="002E0A74" w:rsidRDefault="00832FAE" w:rsidP="002E0A74">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832FAE" w:rsidRPr="002E0A74" w:rsidRDefault="00832FAE" w:rsidP="006453D8">
            <w:pPr>
              <w:spacing w:line="229" w:lineRule="exact"/>
              <w:ind w:left="102"/>
              <w:rPr>
                <w:sz w:val="20"/>
                <w:szCs w:val="20"/>
                <w:lang w:val="sv-SE"/>
              </w:rPr>
            </w:pP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832FAE" w:rsidRPr="002E0A74" w:rsidRDefault="00832FAE"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832FAE" w:rsidRPr="002E0A74" w:rsidRDefault="00832FAE" w:rsidP="002E0A74">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832FAE" w:rsidRPr="002E0A74" w:rsidRDefault="00832FAE" w:rsidP="00386F12">
            <w:pPr>
              <w:spacing w:line="229" w:lineRule="exact"/>
              <w:ind w:left="102"/>
              <w:rPr>
                <w:sz w:val="20"/>
                <w:szCs w:val="20"/>
                <w:lang w:val="sv-SE"/>
              </w:rPr>
            </w:pP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832FAE" w:rsidRPr="002E0A74" w:rsidRDefault="00832FAE" w:rsidP="002E0A74">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832FAE" w:rsidRPr="002E0A74" w:rsidRDefault="00832FAE" w:rsidP="002E0A74">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2FB0632F" w14:textId="586529D8"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6F794C41" w14:textId="33AC177B" w:rsidR="00832FAE" w:rsidRPr="002E0A74" w:rsidRDefault="00832FAE"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832FAE" w:rsidRPr="007F6C11" w:rsidRDefault="00832FAE" w:rsidP="002D08A4">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832FAE" w:rsidRPr="007F6C11" w:rsidRDefault="00832FAE" w:rsidP="00F32347">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832FAE" w:rsidRPr="007F6C11"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832FAE" w:rsidRPr="007F6C11" w:rsidRDefault="00832FAE" w:rsidP="002E0A74">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832FAE" w:rsidRPr="007F6C11" w:rsidRDefault="00832FAE"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832FAE" w:rsidRPr="002E0A74" w:rsidRDefault="00832FAE" w:rsidP="00C01215">
            <w:pPr>
              <w:spacing w:line="229" w:lineRule="exact"/>
              <w:ind w:left="102"/>
              <w:rPr>
                <w:sz w:val="20"/>
                <w:szCs w:val="20"/>
                <w:lang w:val="sv-SE"/>
              </w:rPr>
            </w:pP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832FAE" w:rsidRPr="002E0A74" w:rsidRDefault="00832FAE" w:rsidP="002E0A74">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832FAE" w:rsidRPr="002E0A74" w:rsidRDefault="00832FAE" w:rsidP="002E0A74">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832FAE" w:rsidRPr="002E0A74" w:rsidRDefault="00832FAE" w:rsidP="00F32347">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832FAE" w:rsidRPr="002E0A74" w:rsidRDefault="00832FAE"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32FAE" w:rsidRPr="002E0A74" w:rsidRDefault="00832FAE"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32FAE" w:rsidRPr="008C72A2" w:rsidRDefault="00832FAE"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32FAE" w:rsidRPr="008C72A2" w:rsidRDefault="00832FAE"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32FAE" w:rsidRPr="008C72A2" w:rsidRDefault="00832FAE"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32FAE" w:rsidRDefault="00832FAE"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32FAE" w:rsidRPr="008C72A2" w:rsidRDefault="00832FAE"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32FAE" w:rsidRPr="002E0A74" w:rsidRDefault="00832FAE" w:rsidP="00176AE0">
            <w:pPr>
              <w:spacing w:line="229" w:lineRule="exact"/>
              <w:ind w:left="102"/>
              <w:rPr>
                <w:sz w:val="20"/>
                <w:szCs w:val="20"/>
                <w:lang w:val="sv-SE"/>
              </w:rPr>
            </w:pP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32FAE" w:rsidRPr="002E0A74" w:rsidRDefault="00832FAE" w:rsidP="002E0A74">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32FAE" w:rsidRPr="002E0A74" w:rsidRDefault="00832FAE"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32FAE" w:rsidRPr="002E0A74" w:rsidRDefault="00832FAE"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32FAE" w:rsidRPr="002E0A74" w:rsidRDefault="00832FAE" w:rsidP="002E0A74">
            <w:pPr>
              <w:spacing w:line="229" w:lineRule="exact"/>
              <w:ind w:left="102"/>
              <w:rPr>
                <w:sz w:val="20"/>
                <w:szCs w:val="20"/>
                <w:lang w:val="sv-SE"/>
              </w:rPr>
            </w:pPr>
            <w:r w:rsidRPr="002E0A74">
              <w:rPr>
                <w:sz w:val="20"/>
                <w:szCs w:val="20"/>
                <w:lang w:val="sv-SE"/>
              </w:rPr>
              <w:t>NPL-id.</w:t>
            </w:r>
          </w:p>
          <w:p w14:paraId="5C235381" w14:textId="7E94916B" w:rsidR="00832FAE" w:rsidRPr="002E0A74" w:rsidRDefault="00832FAE"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32FAE" w:rsidRPr="002E0A74" w:rsidRDefault="00832FAE" w:rsidP="00D23625">
            <w:pPr>
              <w:spacing w:line="229" w:lineRule="exact"/>
              <w:ind w:left="142"/>
              <w:jc w:val="center"/>
              <w:rPr>
                <w:sz w:val="20"/>
                <w:szCs w:val="20"/>
                <w:lang w:val="sv-SE"/>
              </w:rPr>
            </w:pPr>
            <w:r>
              <w:rPr>
                <w:sz w:val="20"/>
                <w:szCs w:val="20"/>
              </w:rPr>
              <w:t>1</w:t>
            </w:r>
            <w:r w:rsidRPr="002E0A74">
              <w:rPr>
                <w:sz w:val="20"/>
                <w:szCs w:val="20"/>
              </w:rPr>
              <w:t>..1</w:t>
            </w:r>
          </w:p>
        </w:tc>
      </w:tr>
      <w:tr w:rsidR="00832FAE"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32FAE" w:rsidRPr="002E0A74" w:rsidRDefault="00832FAE"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32FAE" w:rsidRPr="00F32347" w:rsidRDefault="00832FAE"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32FAE" w:rsidRPr="00F32347" w:rsidRDefault="00832FAE"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32FAE" w:rsidRPr="00F32347" w:rsidRDefault="00832FAE"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32FAE" w:rsidRDefault="00832FAE"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32FAE" w:rsidRPr="00F32347" w:rsidRDefault="00832FAE"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32FAE" w:rsidRPr="002E0A74" w:rsidRDefault="00832FAE"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32FAE" w:rsidRPr="002E0A74" w:rsidRDefault="00832FAE"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32FAE" w:rsidRPr="002E0A74" w:rsidRDefault="00832FAE" w:rsidP="002E0A74">
            <w:pPr>
              <w:spacing w:line="229" w:lineRule="exact"/>
              <w:ind w:left="102"/>
              <w:rPr>
                <w:sz w:val="20"/>
                <w:szCs w:val="20"/>
                <w:lang w:val="sv-SE"/>
              </w:rPr>
            </w:pPr>
            <w:r w:rsidRPr="002E0A74">
              <w:rPr>
                <w:sz w:val="20"/>
                <w:szCs w:val="20"/>
                <w:lang w:val="sv-SE"/>
              </w:rPr>
              <w:t>ATC-kod.</w:t>
            </w:r>
          </w:p>
          <w:p w14:paraId="5E221902"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32FAE" w:rsidRPr="002E0A74" w:rsidRDefault="00832FAE"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32FAE" w:rsidRPr="002E0A74" w:rsidRDefault="00832FAE" w:rsidP="002E0A74">
            <w:pPr>
              <w:spacing w:line="229" w:lineRule="exact"/>
              <w:ind w:left="102"/>
              <w:rPr>
                <w:sz w:val="20"/>
                <w:szCs w:val="20"/>
              </w:rPr>
            </w:pPr>
            <w:r w:rsidRPr="002E0A74">
              <w:rPr>
                <w:sz w:val="20"/>
                <w:szCs w:val="20"/>
              </w:rPr>
              <w:t xml:space="preserve">1.2.752.129.2.2.3.1.1. </w:t>
            </w:r>
          </w:p>
          <w:p w14:paraId="08397F3C" w14:textId="77777777" w:rsidR="00832FAE" w:rsidRPr="002E0A74" w:rsidRDefault="00832FAE"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32FAE" w:rsidRPr="002E0A74" w:rsidRDefault="00832FAE"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32FAE" w:rsidRPr="002E0A74" w:rsidRDefault="00832FAE" w:rsidP="002E0A74">
            <w:pPr>
              <w:spacing w:line="229" w:lineRule="exact"/>
              <w:ind w:left="102"/>
              <w:rPr>
                <w:sz w:val="20"/>
                <w:szCs w:val="20"/>
              </w:rPr>
            </w:pPr>
          </w:p>
          <w:p w14:paraId="4AA1D5E4" w14:textId="77777777" w:rsidR="00832FAE" w:rsidRPr="002E0A74" w:rsidRDefault="00832FAE"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32FAE" w:rsidRPr="008C72A2" w:rsidRDefault="00832FAE"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32FAE" w:rsidRPr="008C72A2" w:rsidRDefault="00832FAE"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32FAE" w:rsidRPr="008C72A2" w:rsidRDefault="00832FAE"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32FAE" w:rsidRPr="008C72A2" w:rsidRDefault="00832FAE"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32FAE" w:rsidRPr="008C72A2" w:rsidRDefault="00832FAE" w:rsidP="00573261">
            <w:pPr>
              <w:spacing w:line="229" w:lineRule="exact"/>
              <w:ind w:left="102"/>
              <w:rPr>
                <w:sz w:val="20"/>
                <w:szCs w:val="20"/>
                <w:lang w:val="sv-SE"/>
              </w:rPr>
            </w:pPr>
            <w:r w:rsidRPr="008C72A2">
              <w:rPr>
                <w:sz w:val="20"/>
                <w:szCs w:val="20"/>
                <w:lang w:val="sv-SE"/>
              </w:rPr>
              <w:t>Produktnamn.</w:t>
            </w:r>
          </w:p>
          <w:p w14:paraId="2BFE2D50" w14:textId="699ACF47" w:rsidR="00832FAE" w:rsidRPr="008C72A2" w:rsidRDefault="00832FAE"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32FAE" w:rsidRPr="002E0A74" w:rsidRDefault="00832FAE"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32FAE" w:rsidRPr="002E0A74" w:rsidRDefault="00832FAE"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832FAE" w:rsidRPr="00190D07" w:rsidRDefault="00832FAE"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832FAE" w:rsidRPr="00190D07" w:rsidRDefault="00832FAE"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832FAE" w:rsidRPr="00190D07"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832FAE" w:rsidRPr="00190D07" w:rsidRDefault="00832FAE"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832FAE" w:rsidRPr="00190D07" w:rsidRDefault="00832FAE"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832FAE" w:rsidRPr="002E0A74" w:rsidRDefault="00832FAE"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832FAE" w:rsidRPr="00190D07" w:rsidRDefault="00832FAE"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832FAE" w:rsidRPr="002E0A74" w:rsidRDefault="00832FAE"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832FAE" w:rsidRPr="002E0A74" w:rsidRDefault="00832FAE"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832FAE" w:rsidRPr="002E0A74" w:rsidRDefault="00832FAE"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832FAE" w:rsidRPr="002E0A74" w:rsidRDefault="00832FAE" w:rsidP="002E0A74">
            <w:pPr>
              <w:spacing w:line="229" w:lineRule="exact"/>
              <w:ind w:left="102"/>
              <w:rPr>
                <w:sz w:val="20"/>
                <w:szCs w:val="20"/>
                <w:lang w:val="sv-SE"/>
              </w:rPr>
            </w:pPr>
            <w:r w:rsidRPr="002E0A74">
              <w:rPr>
                <w:sz w:val="20"/>
                <w:szCs w:val="20"/>
                <w:lang w:val="sv-SE"/>
              </w:rPr>
              <w:t>Substansgrupp.</w:t>
            </w:r>
          </w:p>
          <w:p w14:paraId="57952659"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832FAE" w:rsidRPr="002E0A74" w:rsidRDefault="00832FAE"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832FAE" w:rsidRPr="002E0A74" w:rsidRDefault="00832FAE"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832FAE" w:rsidRPr="00D77564" w:rsidRDefault="00832FAE"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832FAE" w:rsidRPr="00D77564" w:rsidRDefault="00832FAE"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832FAE" w:rsidRPr="00D77564" w:rsidRDefault="00832FAE"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832FAE" w:rsidRPr="00D77564" w:rsidRDefault="00832FAE"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UCUM [</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832FAE" w:rsidRPr="002E0A74" w:rsidRDefault="00832FAE"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832FAE" w:rsidRPr="002E0A74" w:rsidRDefault="00832FAE"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832FAE" w:rsidRPr="002E0A74" w:rsidRDefault="00832FAE" w:rsidP="002E0A74">
            <w:pPr>
              <w:spacing w:line="229" w:lineRule="exact"/>
              <w:ind w:left="102"/>
              <w:rPr>
                <w:sz w:val="20"/>
                <w:szCs w:val="20"/>
                <w:lang w:val="sv-SE"/>
              </w:rPr>
            </w:pPr>
            <w:r w:rsidRPr="002E0A74">
              <w:rPr>
                <w:sz w:val="20"/>
                <w:szCs w:val="20"/>
                <w:lang w:val="sv-SE"/>
              </w:rPr>
              <w:t>Läkemedelsform.</w:t>
            </w:r>
          </w:p>
          <w:p w14:paraId="3582735C"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832FAE" w:rsidRPr="002E0A74" w:rsidRDefault="00832FAE"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832FAE" w:rsidRPr="00292589" w:rsidRDefault="00832FAE"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832FAE" w:rsidRDefault="00832FAE" w:rsidP="002E0A74">
            <w:pPr>
              <w:spacing w:line="229" w:lineRule="exact"/>
              <w:ind w:left="102"/>
              <w:rPr>
                <w:spacing w:val="-1"/>
                <w:sz w:val="20"/>
                <w:szCs w:val="20"/>
                <w:lang w:val="sv-SE"/>
              </w:rPr>
            </w:pPr>
          </w:p>
          <w:p w14:paraId="05646E86" w14:textId="194B3895" w:rsidR="00832FAE" w:rsidRPr="00292589" w:rsidRDefault="00832FAE"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832FAE" w:rsidRPr="002E0A74" w:rsidRDefault="00832FAE" w:rsidP="002E0A74">
            <w:pPr>
              <w:spacing w:line="229" w:lineRule="exact"/>
              <w:ind w:left="102"/>
              <w:rPr>
                <w:spacing w:val="-1"/>
                <w:sz w:val="20"/>
                <w:szCs w:val="20"/>
                <w:lang w:val="sv-SE"/>
              </w:rPr>
            </w:pPr>
          </w:p>
          <w:p w14:paraId="0A6847DA" w14:textId="7676ED31" w:rsidR="00832FAE" w:rsidRPr="002E0A74" w:rsidRDefault="00832FAE"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832FAE" w:rsidRPr="00C67977" w:rsidRDefault="00832FAE"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832FAE" w:rsidRPr="00190D07" w:rsidRDefault="00832FAE"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832FAE" w:rsidRPr="00C67977" w:rsidRDefault="00832FAE" w:rsidP="00D23625">
            <w:pPr>
              <w:spacing w:line="229" w:lineRule="exact"/>
              <w:ind w:left="141"/>
              <w:jc w:val="center"/>
              <w:rPr>
                <w:sz w:val="20"/>
                <w:szCs w:val="20"/>
                <w:lang w:val="sv-SE"/>
              </w:rPr>
            </w:pPr>
            <w:r>
              <w:rPr>
                <w:sz w:val="20"/>
                <w:szCs w:val="20"/>
                <w:lang w:val="sv-SE"/>
              </w:rPr>
              <w:t>0..1</w:t>
            </w:r>
          </w:p>
        </w:tc>
      </w:tr>
      <w:tr w:rsidR="00832FAE"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832FAE" w:rsidRPr="00190D07" w:rsidRDefault="00832FAE"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832FAE" w:rsidRPr="00C67977" w:rsidRDefault="00832FAE" w:rsidP="00D23625">
            <w:pPr>
              <w:spacing w:line="229" w:lineRule="exact"/>
              <w:ind w:left="142"/>
              <w:jc w:val="center"/>
              <w:rPr>
                <w:sz w:val="20"/>
                <w:szCs w:val="20"/>
                <w:lang w:val="sv-SE"/>
              </w:rPr>
            </w:pPr>
            <w:r>
              <w:rPr>
                <w:sz w:val="20"/>
                <w:szCs w:val="20"/>
                <w:lang w:val="sv-SE"/>
              </w:rPr>
              <w:t>0..1</w:t>
            </w:r>
          </w:p>
        </w:tc>
      </w:tr>
      <w:tr w:rsidR="00832FAE"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832FAE" w:rsidRPr="00C67977" w:rsidRDefault="00832FAE"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832FAE" w:rsidRPr="00190D07" w:rsidRDefault="00832FAE" w:rsidP="00F812EC">
            <w:pPr>
              <w:spacing w:line="229" w:lineRule="exact"/>
              <w:ind w:left="102"/>
              <w:rPr>
                <w:spacing w:val="-1"/>
                <w:sz w:val="20"/>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832FAE" w:rsidRPr="00C67977" w:rsidRDefault="00832FAE" w:rsidP="00D23625">
            <w:pPr>
              <w:spacing w:line="229" w:lineRule="exact"/>
              <w:ind w:left="142"/>
              <w:jc w:val="center"/>
              <w:rPr>
                <w:sz w:val="20"/>
                <w:szCs w:val="20"/>
                <w:lang w:val="sv-SE"/>
              </w:rPr>
            </w:pPr>
            <w:r>
              <w:rPr>
                <w:sz w:val="20"/>
                <w:szCs w:val="20"/>
                <w:lang w:val="sv-SE"/>
              </w:rPr>
              <w:t>1..1</w:t>
            </w:r>
          </w:p>
        </w:tc>
      </w:tr>
      <w:tr w:rsidR="00832FAE"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832FAE" w:rsidRPr="002E0A74" w:rsidRDefault="00832FAE"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832FAE" w:rsidRPr="00190D07" w:rsidRDefault="00832FAE" w:rsidP="002E0A74">
            <w:pPr>
              <w:spacing w:line="229" w:lineRule="exact"/>
              <w:ind w:left="102"/>
              <w:rPr>
                <w:spacing w:val="-1"/>
                <w:sz w:val="20"/>
                <w:szCs w:val="20"/>
                <w:lang w:val="sv-SE"/>
              </w:rPr>
            </w:pPr>
            <w:r>
              <w:rPr>
                <w:spacing w:val="-1"/>
                <w:sz w:val="20"/>
                <w:szCs w:val="20"/>
                <w:lang w:val="sv-SE"/>
              </w:rPr>
              <w:t>Logiskt villkor</w:t>
            </w:r>
            <w:r w:rsidRPr="00190D07">
              <w:rPr>
                <w:spacing w:val="-1"/>
                <w:sz w:val="20"/>
                <w:szCs w:val="20"/>
                <w:lang w:val="sv-SE"/>
              </w:rPr>
              <w:t xml:space="preserve"> som anger om attributet behandlingstid avser den maximala tid som läkemedlet får användas. </w:t>
            </w:r>
          </w:p>
          <w:p w14:paraId="20667789"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832FAE" w:rsidRPr="00190D07" w:rsidRDefault="00832FAE"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832FAE" w:rsidRDefault="00832FAE"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832FAE" w:rsidRPr="002E0A74" w:rsidRDefault="00832FAE" w:rsidP="00CB5D62">
            <w:pPr>
              <w:spacing w:line="229" w:lineRule="exact"/>
              <w:ind w:left="102"/>
              <w:rPr>
                <w:spacing w:val="-1"/>
                <w:sz w:val="20"/>
                <w:szCs w:val="20"/>
                <w:lang w:val="sv-SE"/>
              </w:rPr>
            </w:pPr>
          </w:p>
          <w:p w14:paraId="2B3B5F9E" w14:textId="73E6611B" w:rsidR="00832FAE" w:rsidRPr="002E0A74" w:rsidRDefault="00832FAE"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832FAE" w:rsidRPr="002E0A74" w:rsidRDefault="00832FAE"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832FAE" w:rsidRDefault="00832FAE"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1874A06D" w14:textId="77777777" w:rsidR="00832FAE" w:rsidRDefault="00832FAE" w:rsidP="00882CEC">
            <w:pPr>
              <w:spacing w:line="229" w:lineRule="exact"/>
              <w:ind w:left="102"/>
              <w:rPr>
                <w:spacing w:val="-1"/>
                <w:sz w:val="20"/>
                <w:szCs w:val="20"/>
                <w:lang w:val="sv-SE"/>
              </w:rPr>
            </w:pPr>
          </w:p>
          <w:p w14:paraId="5D7FAD5E" w14:textId="63AEEFA4" w:rsidR="00832FAE" w:rsidRPr="002E0A74" w:rsidRDefault="00832FAE"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832FAE" w:rsidRPr="005B0057" w:rsidRDefault="00832FAE"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832FAE" w:rsidRPr="005B0057" w:rsidRDefault="00832FAE"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832FAE" w:rsidRPr="005B0057" w:rsidRDefault="00832FAE"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832FAE" w:rsidRPr="005B0057" w:rsidRDefault="00832FAE"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832FAE" w:rsidRPr="005B0057" w:rsidRDefault="00832FAE"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832FAE" w:rsidRPr="005B0057" w:rsidRDefault="00832FAE"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832FAE" w:rsidRPr="002E0A74" w:rsidRDefault="00832FAE"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832FAE" w:rsidRPr="002E0A74" w:rsidRDefault="00832FAE"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832FAE" w:rsidRPr="002E0A74" w:rsidRDefault="00832FAE"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832FAE" w:rsidRPr="002E0A74" w:rsidRDefault="00832FAE" w:rsidP="002E0A74">
            <w:pPr>
              <w:spacing w:line="229" w:lineRule="exact"/>
              <w:ind w:left="102"/>
              <w:rPr>
                <w:spacing w:val="-1"/>
                <w:sz w:val="20"/>
                <w:szCs w:val="20"/>
                <w:lang w:val="sv-SE"/>
              </w:rPr>
            </w:pPr>
          </w:p>
          <w:p w14:paraId="5A6C3585" w14:textId="3718E93A" w:rsidR="00832FAE" w:rsidRPr="002E0A74" w:rsidRDefault="00832FAE"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832FAE" w:rsidRPr="002E0A74" w:rsidRDefault="00832FAE"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832FAE" w:rsidRPr="002E0A74" w:rsidRDefault="00832FAE"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832FAE" w:rsidRPr="002E0A74" w:rsidRDefault="00832FAE"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832FAE" w:rsidRPr="002E0A74" w:rsidRDefault="00832FAE"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832FAE" w:rsidRPr="009F3823" w:rsidRDefault="00832FAE"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832FAE" w:rsidRPr="009F3823" w:rsidRDefault="00832FAE"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832FAE" w:rsidRDefault="00832FAE"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832FAE" w:rsidRPr="00270378" w:rsidRDefault="00832FAE"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832FAE" w:rsidRPr="009F3823" w:rsidRDefault="00832FAE"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832FAE" w:rsidRPr="00D77564"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832FAE" w:rsidRPr="00D77564" w:rsidRDefault="00832FAE"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832FAE" w:rsidRPr="00D77564" w:rsidRDefault="00832FAE"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832FAE" w:rsidRPr="009F3823" w:rsidRDefault="00832FAE" w:rsidP="009F3823">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BF14312" w14:textId="35E64F8E"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832FAE" w:rsidRPr="00F812EC" w:rsidRDefault="00832FAE"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832FAE" w:rsidRPr="00F812EC" w:rsidRDefault="00832FAE"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832FAE" w:rsidRPr="00F812EC" w:rsidRDefault="00832FAE"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832FAE" w:rsidRPr="002F5563"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832FAE" w:rsidRPr="009F3823" w:rsidRDefault="00832FAE"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832FAE" w:rsidRDefault="00832FAE" w:rsidP="002E0A74">
            <w:pPr>
              <w:spacing w:line="229" w:lineRule="exact"/>
              <w:ind w:left="102"/>
              <w:rPr>
                <w:spacing w:val="-1"/>
                <w:sz w:val="20"/>
                <w:szCs w:val="20"/>
                <w:lang w:val="sv-SE"/>
              </w:rPr>
            </w:pPr>
            <w:r>
              <w:rPr>
                <w:spacing w:val="-1"/>
                <w:sz w:val="20"/>
                <w:szCs w:val="20"/>
                <w:lang w:val="sv-SE"/>
              </w:rPr>
              <w:t>Perioddosering.</w:t>
            </w:r>
          </w:p>
          <w:p w14:paraId="18EA9FF2" w14:textId="28AFFE95" w:rsidR="00832FAE" w:rsidRPr="00270378" w:rsidRDefault="00832FAE"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1578562B" w14:textId="3783F13A"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832FAE" w:rsidRPr="00D77564" w:rsidRDefault="00832FAE" w:rsidP="00F812E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832FAE" w:rsidRPr="009F3823"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832FAE" w:rsidRPr="009F3823" w:rsidRDefault="00832FAE"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832FAE" w:rsidRPr="009F3823"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832FAE" w:rsidRPr="00F812EC"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832FAE" w:rsidRPr="009F3823" w:rsidRDefault="00832FAE"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832FAE" w:rsidRPr="009F3823" w:rsidRDefault="00832FAE"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832FAE" w:rsidRDefault="00832FAE"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832FAE" w:rsidRPr="009F3823" w:rsidRDefault="00832FAE"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832FAE" w:rsidRPr="009F3823" w:rsidRDefault="00832FAE"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832FAE" w:rsidRPr="009F3823" w:rsidRDefault="00832FAE"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832FAE" w:rsidRPr="009F3823" w:rsidRDefault="00832FAE"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832FAE" w:rsidRPr="009F3823" w:rsidRDefault="00832FAE"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832FAE" w:rsidRPr="00F812EC" w:rsidRDefault="00832FAE"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832FAE" w:rsidRPr="009F3823" w:rsidRDefault="00832FAE"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832FAE" w:rsidRPr="00270378" w:rsidRDefault="00832FAE" w:rsidP="00270378">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832FAE" w:rsidRPr="009F3823" w:rsidRDefault="00832FAE"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832FAE" w:rsidRPr="00270378" w:rsidRDefault="00832FAE"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832FAE" w:rsidRPr="006A1587" w:rsidRDefault="00832FAE"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832FAE" w:rsidRPr="006A1587" w:rsidRDefault="00832FAE"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832FAE" w:rsidRPr="00D77564" w:rsidRDefault="00832FAE"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832FAE" w:rsidRPr="00543F11" w:rsidRDefault="00832FAE"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832FAE" w:rsidRPr="009F3823" w:rsidRDefault="00832FAE"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832FAE" w:rsidRPr="00F812EC" w:rsidRDefault="00832FAE"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832FAE" w:rsidRPr="00543F11" w:rsidRDefault="00832FAE"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832FAE" w:rsidRPr="009F3823" w:rsidRDefault="00832FAE"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832FAE" w:rsidRPr="009F3823" w:rsidRDefault="00832FAE"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832FAE" w:rsidRPr="009F3823" w:rsidRDefault="00832FAE"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832FAE" w:rsidRDefault="00832FAE" w:rsidP="00A97534">
            <w:pPr>
              <w:spacing w:line="229" w:lineRule="exact"/>
              <w:ind w:left="141"/>
              <w:rPr>
                <w:spacing w:val="-1"/>
                <w:sz w:val="20"/>
                <w:szCs w:val="20"/>
                <w:lang w:val="sv-SE"/>
              </w:rPr>
            </w:pPr>
            <w:r>
              <w:rPr>
                <w:spacing w:val="-1"/>
                <w:sz w:val="20"/>
                <w:szCs w:val="20"/>
                <w:lang w:val="sv-SE"/>
              </w:rPr>
              <w:t>Rampdosering.</w:t>
            </w:r>
          </w:p>
          <w:p w14:paraId="7D94BCE3" w14:textId="3017F5AD" w:rsidR="00832FAE" w:rsidRPr="00A97534" w:rsidRDefault="00832FAE"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Pr>
                <w:spacing w:val="-1"/>
                <w:sz w:val="20"/>
                <w:szCs w:val="20"/>
                <w:lang w:val="sv-SE"/>
              </w:rPr>
              <w:t xml:space="preserve"> </w:t>
            </w:r>
            <w:r w:rsidRPr="00A97534">
              <w:rPr>
                <w:spacing w:val="-1"/>
                <w:sz w:val="20"/>
                <w:szCs w:val="20"/>
                <w:lang w:val="sv-SE"/>
              </w:rPr>
              <w:t>Detta innebär i praktiken att en trappstegsfunktion skapas i de</w:t>
            </w:r>
            <w:r>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832FAE" w:rsidRPr="009F3823" w:rsidRDefault="00832FAE"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832FAE" w:rsidRPr="00D77564" w:rsidRDefault="00832FAE"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832FAE" w:rsidRPr="00D77564" w:rsidRDefault="00832FAE" w:rsidP="00A97534">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r>
              <w:rPr>
                <w:rFonts w:cs="Helvetica"/>
                <w:sz w:val="20"/>
                <w:szCs w:val="20"/>
                <w:lang w:val="sv-SE"/>
              </w:rPr>
              <w:t xml:space="preserve"> (vid varje ”trappsteg”).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832FAE" w:rsidRPr="009F3823" w:rsidRDefault="00832FAE"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832FAE" w:rsidRDefault="00832FAE"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832FAE" w:rsidRPr="00D77564" w:rsidRDefault="00832FAE"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832FAE" w:rsidRDefault="00832FAE"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832FAE" w:rsidRPr="00D77564" w:rsidRDefault="00832FAE"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832FAE" w:rsidRPr="00D77564" w:rsidRDefault="00832FAE"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832FAE"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832FAE" w:rsidRPr="009F3823" w:rsidRDefault="00832FAE"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832FAE"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832FAE" w:rsidRPr="00F812EC" w:rsidRDefault="00832FAE"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832FAE" w:rsidRPr="009F3823" w:rsidRDefault="00832FAE"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832FAE" w:rsidRPr="00D77564" w:rsidRDefault="00832FAE" w:rsidP="001E0FCA">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start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3F1A67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832FAE" w:rsidRPr="006A1587" w:rsidRDefault="00832FAE"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832FAE" w:rsidRPr="009A780D" w:rsidRDefault="00832FAE"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832FAE" w:rsidRPr="001E0FCA" w:rsidRDefault="00832FAE"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CommentReference"/>
                <w:rFonts w:ascii="Arial" w:eastAsia="ヒラギノ角ゴ Pro W3" w:hAnsi="Arial" w:cs="Times New Roman"/>
                <w:i/>
                <w:color w:val="000000"/>
                <w:lang w:val="en-GB"/>
              </w:rPr>
              <w:commentReference w:id="139"/>
            </w:r>
          </w:p>
        </w:tc>
      </w:tr>
      <w:tr w:rsidR="00832FAE"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17F98D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832FAE" w:rsidRDefault="00832FAE" w:rsidP="00932DB9">
            <w:pPr>
              <w:spacing w:line="229" w:lineRule="exact"/>
              <w:ind w:left="102"/>
              <w:rPr>
                <w:sz w:val="20"/>
                <w:szCs w:val="20"/>
              </w:rPr>
            </w:pPr>
            <w:r w:rsidRPr="009F3823">
              <w:rPr>
                <w:sz w:val="20"/>
                <w:szCs w:val="20"/>
              </w:rPr>
              <w:t>TimeStampType</w:t>
            </w:r>
          </w:p>
          <w:p w14:paraId="75A7FDDA"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832FAE" w:rsidRPr="00D77564" w:rsidRDefault="00832FAE" w:rsidP="00932DB9">
            <w:pPr>
              <w:autoSpaceDE w:val="0"/>
              <w:autoSpaceDN w:val="0"/>
              <w:adjustRightInd w:val="0"/>
              <w:rPr>
                <w:rFonts w:cs="Helvetica"/>
                <w:sz w:val="20"/>
                <w:szCs w:val="20"/>
                <w:lang w:val="sv-SE"/>
              </w:rPr>
            </w:pPr>
          </w:p>
          <w:p w14:paraId="60878317" w14:textId="77777777" w:rsidR="00832FAE" w:rsidRPr="00D77564" w:rsidRDefault="00832FAE" w:rsidP="00932DB9">
            <w:pPr>
              <w:autoSpaceDE w:val="0"/>
              <w:autoSpaceDN w:val="0"/>
              <w:adjustRightInd w:val="0"/>
              <w:rPr>
                <w:rFonts w:cs="Helvetica"/>
                <w:sz w:val="20"/>
                <w:szCs w:val="20"/>
                <w:lang w:val="sv-SE"/>
              </w:rPr>
            </w:pPr>
          </w:p>
          <w:p w14:paraId="49BCF122"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2937C510"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832FAE" w:rsidRPr="009F3823" w:rsidRDefault="00832FAE"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832FAE" w:rsidRPr="00D77564" w:rsidRDefault="00832FAE" w:rsidP="00A97534">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522C057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832FAE" w:rsidRPr="009A780D" w:rsidRDefault="00832FAE"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832FAE" w:rsidRPr="009A780D" w:rsidRDefault="00832FAE"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832FAE" w:rsidRPr="001E0FCA" w:rsidRDefault="00832FAE"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CommentReference"/>
                <w:rFonts w:ascii="Arial" w:eastAsia="ヒラギノ角ゴ Pro W3" w:hAnsi="Arial" w:cs="Times New Roman"/>
                <w:i/>
                <w:color w:val="000000"/>
                <w:lang w:val="en-GB"/>
              </w:rPr>
              <w:commentReference w:id="140"/>
            </w:r>
          </w:p>
        </w:tc>
      </w:tr>
      <w:tr w:rsidR="00832FAE"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06A3A6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832FAE" w:rsidRPr="009F3823" w:rsidRDefault="00832FAE"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832FAE" w:rsidRDefault="00832FAE" w:rsidP="00932DB9">
            <w:pPr>
              <w:spacing w:line="229" w:lineRule="exact"/>
              <w:ind w:left="102"/>
              <w:rPr>
                <w:sz w:val="20"/>
                <w:szCs w:val="20"/>
              </w:rPr>
            </w:pPr>
            <w:r w:rsidRPr="009F3823">
              <w:rPr>
                <w:sz w:val="20"/>
                <w:szCs w:val="20"/>
              </w:rPr>
              <w:t>TimeStampType</w:t>
            </w:r>
          </w:p>
          <w:p w14:paraId="480E0C87"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832FAE" w:rsidRPr="00D77564" w:rsidRDefault="00832FAE" w:rsidP="00932DB9">
            <w:pPr>
              <w:autoSpaceDE w:val="0"/>
              <w:autoSpaceDN w:val="0"/>
              <w:adjustRightInd w:val="0"/>
              <w:rPr>
                <w:rFonts w:cs="Helvetica"/>
                <w:sz w:val="20"/>
                <w:szCs w:val="20"/>
                <w:lang w:val="sv-SE"/>
              </w:rPr>
            </w:pPr>
          </w:p>
          <w:p w14:paraId="4759014B" w14:textId="77777777" w:rsidR="00832FAE" w:rsidRPr="00D77564" w:rsidRDefault="00832FAE" w:rsidP="00932DB9">
            <w:pPr>
              <w:autoSpaceDE w:val="0"/>
              <w:autoSpaceDN w:val="0"/>
              <w:adjustRightInd w:val="0"/>
              <w:rPr>
                <w:rFonts w:cs="Helvetica"/>
                <w:sz w:val="20"/>
                <w:szCs w:val="20"/>
                <w:lang w:val="sv-SE"/>
              </w:rPr>
            </w:pPr>
          </w:p>
          <w:p w14:paraId="3C93834C"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13DE9A2F"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832FAE" w:rsidRPr="009F3823" w:rsidRDefault="00832FAE"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832FAE" w:rsidRPr="009F3823" w:rsidRDefault="00832FAE"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832FAE" w:rsidRDefault="00832FAE" w:rsidP="00A97534">
            <w:pPr>
              <w:spacing w:line="229" w:lineRule="exact"/>
              <w:ind w:left="141"/>
              <w:rPr>
                <w:spacing w:val="-1"/>
                <w:sz w:val="20"/>
                <w:szCs w:val="20"/>
                <w:lang w:val="sv-SE"/>
              </w:rPr>
            </w:pPr>
            <w:r>
              <w:rPr>
                <w:spacing w:val="-1"/>
                <w:sz w:val="20"/>
                <w:szCs w:val="20"/>
                <w:lang w:val="sv-SE"/>
              </w:rPr>
              <w:t>Engångsdosering.</w:t>
            </w:r>
          </w:p>
          <w:p w14:paraId="6FF5A6BB" w14:textId="12EA7E79" w:rsidR="00832FAE" w:rsidRPr="00270378" w:rsidRDefault="00832FAE"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832FAE" w:rsidRPr="00D77564" w:rsidRDefault="00832FAE"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832FAE" w:rsidRPr="009F3823" w:rsidRDefault="00832FAE"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832FAE" w:rsidRPr="009F3823" w:rsidRDefault="00832FAE"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832FAE" w:rsidRPr="009F3823" w:rsidRDefault="00832FAE"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832FAE" w:rsidRPr="00D77564" w:rsidRDefault="00832FAE"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832FAE" w:rsidRDefault="00832FAE" w:rsidP="00D77564">
            <w:pPr>
              <w:spacing w:line="229" w:lineRule="exact"/>
              <w:ind w:left="102"/>
              <w:rPr>
                <w:sz w:val="20"/>
                <w:szCs w:val="20"/>
              </w:rPr>
            </w:pPr>
            <w:r w:rsidRPr="009F3823">
              <w:rPr>
                <w:sz w:val="20"/>
                <w:szCs w:val="20"/>
              </w:rPr>
              <w:t>TimeStampType</w:t>
            </w:r>
          </w:p>
          <w:p w14:paraId="1ABD81DE" w14:textId="7FB9427C" w:rsidR="00832FAE" w:rsidRPr="009F3823" w:rsidRDefault="00832FAE"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832FAE" w:rsidRPr="00A97534" w:rsidRDefault="00832FAE"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832FAE" w:rsidRPr="00D77564" w:rsidRDefault="00832FAE" w:rsidP="00D77564">
            <w:pPr>
              <w:autoSpaceDE w:val="0"/>
              <w:autoSpaceDN w:val="0"/>
              <w:adjustRightInd w:val="0"/>
              <w:rPr>
                <w:rFonts w:cs="Helvetica"/>
                <w:sz w:val="20"/>
                <w:szCs w:val="20"/>
                <w:lang w:val="sv-SE"/>
              </w:rPr>
            </w:pPr>
          </w:p>
          <w:p w14:paraId="17ADE681" w14:textId="77777777" w:rsidR="00832FAE" w:rsidRPr="00D77564" w:rsidRDefault="00832FAE" w:rsidP="00D77564">
            <w:pPr>
              <w:autoSpaceDE w:val="0"/>
              <w:autoSpaceDN w:val="0"/>
              <w:adjustRightInd w:val="0"/>
              <w:rPr>
                <w:rFonts w:cs="Helvetica"/>
                <w:sz w:val="20"/>
                <w:szCs w:val="20"/>
                <w:lang w:val="sv-SE"/>
              </w:rPr>
            </w:pPr>
          </w:p>
          <w:p w14:paraId="732BD69F" w14:textId="2900C584" w:rsidR="00832FAE" w:rsidRPr="00D7756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832FAE" w:rsidRPr="009F3823" w:rsidRDefault="00832FAE"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832FAE" w:rsidRDefault="00832FAE" w:rsidP="00270378">
            <w:pPr>
              <w:spacing w:line="229" w:lineRule="exact"/>
              <w:ind w:left="102"/>
              <w:rPr>
                <w:spacing w:val="-1"/>
                <w:sz w:val="20"/>
                <w:szCs w:val="20"/>
                <w:lang w:val="sv-SE"/>
              </w:rPr>
            </w:pPr>
            <w:r>
              <w:rPr>
                <w:spacing w:val="-1"/>
                <w:sz w:val="20"/>
                <w:szCs w:val="20"/>
                <w:lang w:val="sv-SE"/>
              </w:rPr>
              <w:t>Fritextdosering</w:t>
            </w:r>
          </w:p>
          <w:p w14:paraId="4610080E" w14:textId="4AC09873" w:rsidR="00832FAE" w:rsidRPr="00270378" w:rsidRDefault="00832FAE"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832FAE" w:rsidRPr="009F3823" w:rsidRDefault="00832FAE"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832FAE" w:rsidRPr="00D77564" w:rsidRDefault="00832FAE"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832FAE" w:rsidRPr="00190D07" w:rsidRDefault="00832FAE"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832FAE" w:rsidRPr="00190D07" w:rsidRDefault="00832FAE"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832FAE" w:rsidRPr="00190D07" w:rsidRDefault="00832FAE"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832FAE" w:rsidRPr="00190D07" w:rsidRDefault="00832FAE" w:rsidP="002E0A74">
            <w:pPr>
              <w:spacing w:line="226" w:lineRule="exact"/>
              <w:ind w:left="102"/>
              <w:rPr>
                <w:spacing w:val="-1"/>
                <w:sz w:val="20"/>
                <w:szCs w:val="20"/>
                <w:lang w:val="sv-SE"/>
              </w:rPr>
            </w:pPr>
          </w:p>
          <w:p w14:paraId="35E6D1D3" w14:textId="665AF835" w:rsidR="00832FAE" w:rsidRPr="00190D07" w:rsidRDefault="00832FAE"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832FAE" w:rsidRPr="00190D07" w:rsidRDefault="00832FAE" w:rsidP="002E0A74">
            <w:pPr>
              <w:spacing w:line="226" w:lineRule="exact"/>
              <w:ind w:left="102"/>
              <w:rPr>
                <w:spacing w:val="-1"/>
                <w:sz w:val="20"/>
                <w:szCs w:val="20"/>
                <w:lang w:val="sv-SE"/>
              </w:rPr>
            </w:pPr>
          </w:p>
          <w:p w14:paraId="4C474DBD" w14:textId="71738BE2" w:rsidR="00832FAE" w:rsidRPr="00190D07" w:rsidRDefault="00832FAE"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832FAE" w:rsidRPr="00190D07" w:rsidRDefault="00832FAE"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832FAE" w:rsidRPr="00190D07" w:rsidRDefault="00832FAE" w:rsidP="002E0A74">
            <w:pPr>
              <w:spacing w:line="229" w:lineRule="exact"/>
              <w:ind w:left="102"/>
              <w:rPr>
                <w:sz w:val="20"/>
                <w:szCs w:val="20"/>
                <w:lang w:val="sv-SE"/>
              </w:rPr>
            </w:pPr>
            <w:r w:rsidRPr="00190D07">
              <w:rPr>
                <w:sz w:val="20"/>
                <w:szCs w:val="20"/>
                <w:lang w:val="sv-SE"/>
              </w:rPr>
              <w:t>Förskrivnings-id.</w:t>
            </w:r>
          </w:p>
          <w:p w14:paraId="10FBFA93" w14:textId="77777777" w:rsidR="00832FAE" w:rsidRPr="00190D07" w:rsidRDefault="00832FAE"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832FAE" w:rsidRPr="00190D07" w:rsidRDefault="00832FAE"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832FAE" w:rsidRPr="00190D07" w:rsidRDefault="00832FAE"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832FAE" w:rsidRPr="00190D07" w:rsidRDefault="00832FAE" w:rsidP="00D23625">
            <w:pPr>
              <w:spacing w:line="229" w:lineRule="exact"/>
              <w:ind w:left="142"/>
              <w:jc w:val="center"/>
              <w:rPr>
                <w:sz w:val="20"/>
                <w:szCs w:val="20"/>
                <w:lang w:val="sv-SE"/>
              </w:rPr>
            </w:pPr>
            <w:r>
              <w:rPr>
                <w:sz w:val="20"/>
                <w:szCs w:val="20"/>
                <w:lang w:val="sv-SE"/>
              </w:rPr>
              <w:t>1..1</w:t>
            </w:r>
          </w:p>
        </w:tc>
      </w:tr>
      <w:tr w:rsidR="00832FAE"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832FAE" w:rsidRPr="00190D07" w:rsidRDefault="00832FAE"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832FAE" w:rsidRPr="00190D07" w:rsidRDefault="00832FAE"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832FAE" w:rsidRPr="00190D07" w:rsidRDefault="00832FAE" w:rsidP="00D23625">
            <w:pPr>
              <w:spacing w:line="229" w:lineRule="exact"/>
              <w:ind w:left="142"/>
              <w:jc w:val="center"/>
              <w:rPr>
                <w:sz w:val="20"/>
                <w:szCs w:val="20"/>
                <w:lang w:val="sv-SE"/>
              </w:rPr>
            </w:pPr>
            <w:r>
              <w:rPr>
                <w:sz w:val="20"/>
                <w:szCs w:val="20"/>
                <w:lang w:val="sv-SE"/>
              </w:rPr>
              <w:t>0..1</w:t>
            </w:r>
          </w:p>
        </w:tc>
      </w:tr>
      <w:tr w:rsidR="00832FAE"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832FAE" w:rsidRPr="00190D07" w:rsidRDefault="00832FAE"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832FAE" w:rsidRPr="00190D07" w:rsidRDefault="00832FAE" w:rsidP="002E0A74">
            <w:pPr>
              <w:spacing w:line="229" w:lineRule="exact"/>
              <w:ind w:left="102"/>
              <w:rPr>
                <w:sz w:val="20"/>
                <w:szCs w:val="20"/>
                <w:lang w:val="sv-SE"/>
              </w:rPr>
            </w:pPr>
            <w:r w:rsidRPr="00190D07">
              <w:rPr>
                <w:sz w:val="20"/>
                <w:szCs w:val="20"/>
                <w:lang w:val="sv-SE"/>
              </w:rPr>
              <w:t>Sista giltighetsdag.</w:t>
            </w:r>
          </w:p>
          <w:p w14:paraId="1C19D85A" w14:textId="77777777" w:rsidR="00832FAE" w:rsidRPr="00190D07" w:rsidRDefault="00832FAE"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832FAE" w:rsidRPr="00190D07" w:rsidRDefault="00832FAE" w:rsidP="002E0A74">
            <w:pPr>
              <w:spacing w:line="229" w:lineRule="exact"/>
              <w:ind w:left="102"/>
              <w:rPr>
                <w:sz w:val="20"/>
                <w:szCs w:val="20"/>
                <w:lang w:val="sv-SE"/>
              </w:rPr>
            </w:pPr>
            <w:r w:rsidRPr="00190D07">
              <w:rPr>
                <w:sz w:val="20"/>
                <w:szCs w:val="20"/>
                <w:lang w:val="sv-SE"/>
              </w:rPr>
              <w:t>Mottagande apotek.</w:t>
            </w:r>
          </w:p>
          <w:p w14:paraId="6DAF6BE9" w14:textId="0FE6C917" w:rsidR="00832FAE" w:rsidRPr="00190D07" w:rsidRDefault="00832FAE" w:rsidP="002E0A74">
            <w:pPr>
              <w:spacing w:line="229" w:lineRule="exact"/>
              <w:ind w:left="102"/>
              <w:rPr>
                <w:sz w:val="20"/>
                <w:szCs w:val="20"/>
                <w:lang w:val="sv-SE"/>
              </w:rPr>
            </w:pPr>
            <w:r w:rsidRPr="00190D07">
              <w:rPr>
                <w:sz w:val="20"/>
                <w:szCs w:val="20"/>
                <w:lang w:val="sv-SE"/>
              </w:rPr>
              <w:t>Apoteks-id (GLN eller EA</w:t>
            </w:r>
            <w:r>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832FAE" w:rsidRPr="00190D07" w:rsidRDefault="00832FAE"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832FAE" w:rsidRPr="00A7304A" w:rsidRDefault="00832FAE"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832FAE" w:rsidRPr="00190D07" w:rsidRDefault="00832FAE" w:rsidP="00D23625">
            <w:pPr>
              <w:spacing w:line="229" w:lineRule="exact"/>
              <w:ind w:left="142"/>
              <w:jc w:val="center"/>
              <w:rPr>
                <w:sz w:val="20"/>
                <w:szCs w:val="20"/>
              </w:rPr>
            </w:pPr>
            <w:r>
              <w:rPr>
                <w:sz w:val="20"/>
                <w:szCs w:val="20"/>
                <w:lang w:val="sv-SE"/>
              </w:rPr>
              <w:t>1..1</w:t>
            </w:r>
          </w:p>
        </w:tc>
      </w:tr>
      <w:tr w:rsidR="00832FAE"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832FAE" w:rsidRPr="00190D07" w:rsidRDefault="00832FAE"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832FAE" w:rsidRPr="00A7304A" w:rsidRDefault="00832FAE"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832FAE" w:rsidRPr="00190D07" w:rsidRDefault="00832FAE" w:rsidP="00D23625">
            <w:pPr>
              <w:spacing w:line="229" w:lineRule="exact"/>
              <w:ind w:left="142"/>
              <w:jc w:val="center"/>
              <w:rPr>
                <w:sz w:val="20"/>
                <w:szCs w:val="20"/>
              </w:rPr>
            </w:pPr>
            <w:r w:rsidRPr="00A7304A">
              <w:rPr>
                <w:color w:val="FF0000"/>
                <w:sz w:val="20"/>
                <w:szCs w:val="20"/>
                <w:lang w:val="sv-SE"/>
              </w:rPr>
              <w:t>1..1</w:t>
            </w:r>
          </w:p>
        </w:tc>
      </w:tr>
      <w:tr w:rsidR="00832FAE"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832FAE" w:rsidRPr="00190D07" w:rsidRDefault="00832FAE"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832FAE" w:rsidRPr="00190D07" w:rsidRDefault="00832FAE"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w:t>
            </w:r>
          </w:p>
          <w:p w14:paraId="40054852" w14:textId="77777777" w:rsidR="00832FAE" w:rsidRPr="00190D07" w:rsidRDefault="00832FAE"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832FAE" w:rsidRPr="00190D07" w:rsidRDefault="00832FAE"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832FAE" w:rsidRPr="00190D07" w:rsidRDefault="00832FAE"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832FAE" w:rsidRPr="00190D07" w:rsidRDefault="00832FAE"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832FAE" w:rsidRPr="00190D07" w:rsidRDefault="00832FAE"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enhet.</w:t>
            </w:r>
          </w:p>
          <w:p w14:paraId="7DBB9BC1" w14:textId="77777777" w:rsidR="00832FAE" w:rsidRPr="00190D07" w:rsidRDefault="00832FAE"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832FAE" w:rsidRPr="00190D07" w:rsidRDefault="00832FAE" w:rsidP="002E0A74">
            <w:pPr>
              <w:spacing w:line="229" w:lineRule="exact"/>
              <w:ind w:left="102"/>
              <w:rPr>
                <w:sz w:val="20"/>
                <w:szCs w:val="20"/>
                <w:lang w:val="sv-SE"/>
              </w:rPr>
            </w:pPr>
            <w:r w:rsidRPr="00190D07">
              <w:rPr>
                <w:sz w:val="20"/>
                <w:szCs w:val="20"/>
                <w:lang w:val="sv-SE"/>
              </w:rPr>
              <w:t>Totalmängd.</w:t>
            </w:r>
          </w:p>
          <w:p w14:paraId="458D4955" w14:textId="77777777" w:rsidR="00832FAE" w:rsidRPr="00190D07" w:rsidRDefault="00832FAE"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832FAE" w:rsidRPr="00190D07" w:rsidRDefault="00832FAE" w:rsidP="002E0A74">
            <w:pPr>
              <w:spacing w:line="229" w:lineRule="exact"/>
              <w:ind w:left="102"/>
              <w:rPr>
                <w:sz w:val="20"/>
                <w:szCs w:val="20"/>
                <w:lang w:val="sv-SE"/>
              </w:rPr>
            </w:pPr>
            <w:r w:rsidRPr="00190D07">
              <w:rPr>
                <w:sz w:val="20"/>
                <w:szCs w:val="20"/>
                <w:lang w:val="sv-SE"/>
              </w:rPr>
              <w:t>Förpackningsenhet.</w:t>
            </w:r>
          </w:p>
          <w:p w14:paraId="59D6402B" w14:textId="77777777" w:rsidR="00832FAE" w:rsidRPr="00190D07" w:rsidRDefault="00832FAE"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832FAE" w:rsidRPr="00190D07" w:rsidRDefault="00832FAE" w:rsidP="002E0A74">
            <w:pPr>
              <w:spacing w:line="229" w:lineRule="exact"/>
              <w:ind w:left="102"/>
              <w:rPr>
                <w:sz w:val="20"/>
                <w:szCs w:val="20"/>
                <w:lang w:val="sv-SE"/>
              </w:rPr>
            </w:pPr>
            <w:r w:rsidRPr="00190D07">
              <w:rPr>
                <w:sz w:val="20"/>
                <w:szCs w:val="20"/>
                <w:lang w:val="sv-SE"/>
              </w:rPr>
              <w:t>Distributionssätt.</w:t>
            </w:r>
          </w:p>
          <w:p w14:paraId="22E0E33E" w14:textId="77777777" w:rsidR="00832FAE" w:rsidRPr="00190D07" w:rsidRDefault="00832FAE"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832FAE" w:rsidRPr="00190D07" w:rsidRDefault="00832FAE"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832FAE" w:rsidRPr="00190D07" w:rsidRDefault="00832FAE" w:rsidP="002E0A74">
            <w:pPr>
              <w:spacing w:line="229" w:lineRule="exact"/>
              <w:ind w:left="102"/>
              <w:rPr>
                <w:sz w:val="20"/>
                <w:szCs w:val="20"/>
                <w:lang w:val="sv-SE"/>
              </w:rPr>
            </w:pPr>
            <w:r w:rsidRPr="00190D07">
              <w:rPr>
                <w:sz w:val="20"/>
                <w:szCs w:val="20"/>
                <w:lang w:val="sv-SE"/>
              </w:rPr>
              <w:t>Förskrivare.</w:t>
            </w:r>
          </w:p>
          <w:p w14:paraId="1C42B183" w14:textId="74EC0854" w:rsidR="00832FAE" w:rsidRPr="00190D07" w:rsidRDefault="00832FAE"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832FAE" w:rsidRPr="00A7696A" w:rsidRDefault="00832FAE"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832FAE" w:rsidRPr="00A7696A"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832FAE" w:rsidRPr="00A7696A" w:rsidRDefault="00832FAE"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832FAE" w:rsidRPr="00190D07" w:rsidRDefault="00832FAE" w:rsidP="00D23625">
            <w:pPr>
              <w:spacing w:line="229" w:lineRule="exact"/>
              <w:ind w:left="142"/>
              <w:jc w:val="center"/>
              <w:rPr>
                <w:sz w:val="20"/>
                <w:szCs w:val="20"/>
              </w:rPr>
            </w:pPr>
            <w:r w:rsidRPr="004049E0">
              <w:rPr>
                <w:spacing w:val="-1"/>
                <w:sz w:val="20"/>
                <w:szCs w:val="20"/>
              </w:rPr>
              <w:t>1..1</w:t>
            </w:r>
          </w:p>
        </w:tc>
      </w:tr>
      <w:tr w:rsidR="00832FAE"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38740AA8"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832FAE" w:rsidRPr="00A7696A" w:rsidRDefault="00832FAE"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832FAE" w:rsidRPr="00A7696A" w:rsidRDefault="00832FAE"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358BFE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832FAE" w:rsidRPr="00A7696A" w:rsidRDefault="00832FAE"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832FAE" w:rsidRPr="00A7696A" w:rsidRDefault="00832FAE"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832FAE" w:rsidRPr="00A7696A" w:rsidRDefault="00832FAE"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832FAE" w:rsidRPr="00A7696A" w:rsidRDefault="00832FAE"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832FAE" w:rsidRPr="00A7696A" w:rsidRDefault="00832FAE"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832FAE" w:rsidRPr="00190D07" w:rsidRDefault="00832FAE"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832FAE" w:rsidRPr="00A7696A" w:rsidRDefault="00832FAE"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832FAE" w:rsidRPr="00A7696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832FAE" w:rsidRPr="00190D07"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832FAE" w:rsidRPr="00A7696A" w:rsidRDefault="00832FAE"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832FAE" w:rsidRPr="00190D07"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832FAE" w:rsidRPr="00A7696A" w:rsidRDefault="00832FAE"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832FAE" w:rsidRPr="00A7696A" w:rsidRDefault="00832FAE"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832FAE" w:rsidRPr="00190D07" w:rsidRDefault="00832FAE"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832FAE" w:rsidRPr="00190D07" w:rsidRDefault="00832FAE"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832FAE" w:rsidRPr="00A7696A" w:rsidRDefault="00832FAE"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832FAE" w:rsidRPr="00A7696A" w:rsidRDefault="00832FAE"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832FAE" w:rsidRPr="00190D07" w:rsidRDefault="00832FAE"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832FAE" w:rsidRPr="00190D07" w:rsidRDefault="00832FAE"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832FAE" w:rsidRPr="00190D07" w:rsidRDefault="00832FAE"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832FAE" w:rsidRPr="00190D07" w:rsidRDefault="00832FAE"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32FAE" w:rsidRPr="008F15ED" w:rsidRDefault="00832FAE" w:rsidP="008F15ED">
            <w:pPr>
              <w:spacing w:line="229" w:lineRule="exact"/>
              <w:ind w:left="102"/>
              <w:rPr>
                <w:spacing w:val="-1"/>
                <w:sz w:val="20"/>
                <w:szCs w:val="20"/>
                <w:lang w:val="sv-SE"/>
              </w:rPr>
            </w:pPr>
            <w:r w:rsidRPr="00190D07">
              <w:rPr>
                <w:spacing w:val="-1"/>
                <w:sz w:val="20"/>
                <w:szCs w:val="20"/>
                <w:lang w:val="sv-SE"/>
              </w:rPr>
              <w:t xml:space="preserve">Tillåtna värden: </w:t>
            </w:r>
            <w:r w:rsidRPr="008F15ED">
              <w:rPr>
                <w:spacing w:val="-1"/>
                <w:sz w:val="20"/>
                <w:szCs w:val="20"/>
                <w:lang w:val="sv-SE"/>
              </w:rPr>
              <w:t>Prescriber, Patient</w:t>
            </w:r>
          </w:p>
          <w:p w14:paraId="32E25D08" w14:textId="7E0FB00F" w:rsidR="00832FAE" w:rsidRPr="00190D07" w:rsidRDefault="00832FAE"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832FAE" w:rsidRPr="00FE63AF" w:rsidRDefault="00832FAE"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832FAE" w:rsidRPr="00FE63AF" w:rsidRDefault="00832FAE"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832FAE" w:rsidRPr="00FE63AF" w:rsidRDefault="00832FAE"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832FAE" w:rsidRPr="00FE63AF" w:rsidRDefault="00832FAE" w:rsidP="00D23625">
            <w:pPr>
              <w:spacing w:line="229" w:lineRule="exact"/>
              <w:ind w:left="142"/>
              <w:jc w:val="center"/>
              <w:rPr>
                <w:sz w:val="20"/>
                <w:szCs w:val="20"/>
              </w:rPr>
            </w:pPr>
            <w:r w:rsidRPr="00FE63AF">
              <w:rPr>
                <w:sz w:val="20"/>
                <w:szCs w:val="20"/>
              </w:rPr>
              <w:t>0..*</w:t>
            </w:r>
          </w:p>
        </w:tc>
      </w:tr>
      <w:tr w:rsidR="00832FAE"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832FAE" w:rsidRPr="002E0A74" w:rsidRDefault="00832FAE"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832FAE" w:rsidRPr="002E0A74" w:rsidRDefault="00832FAE"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832FAE" w:rsidRPr="00190D07" w:rsidRDefault="00832FAE"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832FAE" w:rsidRPr="00190D07" w:rsidRDefault="00832FAE"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832FAE" w:rsidRPr="00FE63AF"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832FAE" w:rsidRPr="00FE63AF" w:rsidRDefault="00832FAE" w:rsidP="00D23625">
            <w:pPr>
              <w:spacing w:line="229" w:lineRule="exact"/>
              <w:ind w:left="142"/>
              <w:jc w:val="center"/>
              <w:rPr>
                <w:sz w:val="20"/>
                <w:szCs w:val="20"/>
                <w:lang w:val="sv-SE"/>
              </w:rPr>
            </w:pPr>
            <w:r w:rsidRPr="00190D07">
              <w:rPr>
                <w:sz w:val="20"/>
                <w:szCs w:val="20"/>
                <w:lang w:val="sv-SE"/>
              </w:rPr>
              <w:t>1..1</w:t>
            </w:r>
          </w:p>
        </w:tc>
      </w:tr>
      <w:tr w:rsidR="00832FAE"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832FAE" w:rsidRPr="00FE63AF" w:rsidRDefault="00832FAE"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832FAE" w:rsidRPr="00FE63AF" w:rsidRDefault="00832FAE"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832FAE" w:rsidRPr="00F0601F" w:rsidRDefault="00832FAE" w:rsidP="00D23625">
            <w:pPr>
              <w:spacing w:line="229" w:lineRule="exact"/>
              <w:ind w:left="142"/>
              <w:jc w:val="center"/>
              <w:rPr>
                <w:sz w:val="20"/>
                <w:szCs w:val="20"/>
              </w:rPr>
            </w:pPr>
            <w:r>
              <w:rPr>
                <w:sz w:val="20"/>
                <w:szCs w:val="20"/>
                <w:lang w:val="sv-SE"/>
              </w:rPr>
              <w:t>1..1</w:t>
            </w:r>
          </w:p>
        </w:tc>
      </w:tr>
      <w:tr w:rsidR="00832FAE"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832FAE" w:rsidRPr="00FE63AF" w:rsidRDefault="00832FAE"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832FAE" w:rsidRPr="00FE63AF" w:rsidRDefault="00832FAE" w:rsidP="00D23625">
            <w:pPr>
              <w:spacing w:line="229" w:lineRule="exact"/>
              <w:ind w:left="142"/>
              <w:jc w:val="center"/>
              <w:rPr>
                <w:sz w:val="20"/>
                <w:szCs w:val="20"/>
                <w:lang w:val="sv-SE"/>
              </w:rPr>
            </w:pPr>
            <w:r>
              <w:rPr>
                <w:sz w:val="20"/>
                <w:szCs w:val="20"/>
                <w:lang w:val="sv-SE"/>
              </w:rPr>
              <w:t>0..1</w:t>
            </w:r>
          </w:p>
        </w:tc>
      </w:tr>
      <w:tr w:rsidR="00832FAE"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832FAE" w:rsidRPr="00FE63AF" w:rsidRDefault="00832FAE"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832FAE" w:rsidRPr="002E0A74" w:rsidRDefault="00832FAE"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832FAE" w:rsidRPr="00F0601F" w:rsidRDefault="00832FAE" w:rsidP="00D23625">
            <w:pPr>
              <w:spacing w:line="229" w:lineRule="exact"/>
              <w:ind w:left="142"/>
              <w:jc w:val="center"/>
              <w:rPr>
                <w:sz w:val="20"/>
                <w:szCs w:val="20"/>
                <w:lang w:val="sv-SE"/>
              </w:rPr>
            </w:pPr>
            <w:r w:rsidRPr="00F0601F">
              <w:rPr>
                <w:sz w:val="20"/>
                <w:szCs w:val="20"/>
                <w:lang w:val="sv-SE"/>
              </w:rPr>
              <w:t>1..1</w:t>
            </w:r>
          </w:p>
        </w:tc>
      </w:tr>
      <w:tr w:rsidR="00832FAE"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832FAE" w:rsidRPr="00865D61" w:rsidRDefault="00832FAE"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832FAE" w:rsidRPr="00865D61" w:rsidRDefault="00832FAE"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832FAE" w:rsidRPr="00865D61" w:rsidRDefault="00832FAE"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832FAE" w:rsidRPr="00F642D8" w:rsidRDefault="00832FAE"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832FAE" w:rsidRPr="00F642D8" w:rsidRDefault="00832FAE"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832FAE" w:rsidRPr="007C4121" w:rsidRDefault="00832FAE" w:rsidP="00D23625">
            <w:pPr>
              <w:spacing w:line="229" w:lineRule="exact"/>
              <w:ind w:left="142"/>
              <w:jc w:val="center"/>
              <w:rPr>
                <w:sz w:val="20"/>
                <w:szCs w:val="20"/>
                <w:lang w:val="sv-SE"/>
              </w:rPr>
            </w:pPr>
            <w:r w:rsidRPr="007C4121">
              <w:rPr>
                <w:sz w:val="20"/>
                <w:szCs w:val="20"/>
                <w:lang w:val="sv-SE"/>
              </w:rPr>
              <w:t>0..1</w:t>
            </w:r>
          </w:p>
        </w:tc>
      </w:tr>
      <w:tr w:rsidR="00832FAE"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832FAE" w:rsidRPr="004F4091" w:rsidRDefault="00832FAE"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832FAE" w:rsidRPr="00F642D8" w:rsidRDefault="00832FAE"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832FAE" w:rsidRPr="00F642D8" w:rsidRDefault="00832FAE"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832FAE" w:rsidRDefault="00832FAE"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32FAE" w:rsidRPr="00F642D8" w:rsidRDefault="00832FAE"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832FAE" w:rsidRPr="00F642D8" w:rsidRDefault="00832FAE" w:rsidP="00D23625">
            <w:pPr>
              <w:spacing w:line="229" w:lineRule="exact"/>
              <w:ind w:left="142"/>
              <w:jc w:val="center"/>
              <w:rPr>
                <w:spacing w:val="-1"/>
                <w:szCs w:val="20"/>
                <w:lang w:val="sv-SE"/>
              </w:rPr>
            </w:pPr>
            <w:r w:rsidRPr="007C4121">
              <w:rPr>
                <w:sz w:val="20"/>
                <w:szCs w:val="20"/>
                <w:lang w:val="sv-SE"/>
              </w:rPr>
              <w:t>0..1</w:t>
            </w:r>
          </w:p>
        </w:tc>
      </w:tr>
      <w:tr w:rsidR="00832FAE"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832FAE" w:rsidRPr="00F642D8" w:rsidRDefault="00832FAE"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832FAE" w:rsidRPr="00F642D8" w:rsidRDefault="00832FAE"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832FAE" w:rsidRPr="00F642D8" w:rsidRDefault="00832FAE"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832FAE" w:rsidRPr="00F642D8" w:rsidRDefault="00832FAE"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832FAE" w:rsidRPr="00F642D8" w:rsidRDefault="00832FAE"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832FAE" w:rsidRDefault="00832FAE"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832FAE" w:rsidRPr="00F642D8" w:rsidRDefault="00832FAE"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832FAE" w:rsidRDefault="00832FAE"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832FAE" w:rsidRPr="00296F37" w:rsidRDefault="00832FAE"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832FAE" w:rsidRPr="00F642D8" w:rsidRDefault="00832FAE"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832FAE" w:rsidRPr="004049E0" w:rsidRDefault="00832FAE" w:rsidP="00D23625">
            <w:pPr>
              <w:spacing w:line="229" w:lineRule="exact"/>
              <w:ind w:left="142"/>
              <w:jc w:val="center"/>
              <w:rPr>
                <w:spacing w:val="-1"/>
                <w:szCs w:val="20"/>
              </w:rPr>
            </w:pPr>
            <w:r>
              <w:rPr>
                <w:spacing w:val="-1"/>
                <w:sz w:val="20"/>
                <w:szCs w:val="20"/>
              </w:rPr>
              <w:t>1..1</w:t>
            </w:r>
          </w:p>
        </w:tc>
      </w:tr>
      <w:tr w:rsidR="00832FAE"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832FAE" w:rsidRPr="007C4121" w:rsidRDefault="00832FAE"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832FAE" w:rsidRPr="00865D61" w:rsidRDefault="00832FAE"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832FAE" w:rsidRPr="004F4091" w:rsidRDefault="00832FAE"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832FAE" w:rsidRPr="00F0601F" w:rsidRDefault="00832FAE" w:rsidP="00D23625">
            <w:pPr>
              <w:spacing w:line="229" w:lineRule="exact"/>
              <w:ind w:left="142"/>
              <w:jc w:val="center"/>
              <w:rPr>
                <w:szCs w:val="20"/>
              </w:rPr>
            </w:pPr>
            <w:r w:rsidRPr="004049E0">
              <w:rPr>
                <w:spacing w:val="-1"/>
                <w:sz w:val="20"/>
                <w:szCs w:val="20"/>
              </w:rPr>
              <w:t>1..1</w:t>
            </w:r>
          </w:p>
        </w:tc>
      </w:tr>
      <w:tr w:rsidR="00832FAE"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B0B8FCF"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832FAE" w:rsidRPr="002E0A74" w:rsidRDefault="00832FAE"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832FAE" w:rsidRPr="00FE63AF" w:rsidRDefault="00832FAE"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139CA28"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832FAE" w:rsidRPr="00FE63AF" w:rsidRDefault="00832FAE"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832FAE" w:rsidRPr="00FE63AF" w:rsidRDefault="00832FAE"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832FAE" w:rsidRPr="00FE63AF" w:rsidRDefault="00832FAE"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832FAE" w:rsidRPr="00FE63AF" w:rsidRDefault="00832FAE"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832FAE" w:rsidRPr="00FE63AF" w:rsidRDefault="00832FAE"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832FAE" w:rsidRPr="00FE63AF" w:rsidRDefault="00832FAE"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832FAE" w:rsidRPr="00FE63AF" w:rsidRDefault="00832FAE"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832FAE"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832FAE" w:rsidRPr="00FE63AF" w:rsidRDefault="00832FAE"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832FAE"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832FAE" w:rsidRPr="00FE63AF" w:rsidRDefault="00832FAE"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832FAE" w:rsidRPr="00FE63AF" w:rsidRDefault="00832FAE"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832FAE" w:rsidRPr="002E0A74" w:rsidRDefault="00832FAE"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832FAE" w:rsidRPr="002E0A74" w:rsidRDefault="00832FAE"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832FAE" w:rsidRPr="002E0A74" w:rsidRDefault="00832FAE"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832FAE" w:rsidRPr="00FE63AF" w:rsidRDefault="00832FAE"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832FAE" w:rsidRPr="00FE63AF" w:rsidRDefault="00832FAE"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832FAE" w:rsidRPr="002E0A74" w:rsidRDefault="00832FAE"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832FAE" w:rsidRPr="002E0A74" w:rsidRDefault="00832FAE"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832FAE" w:rsidRPr="00F0601F"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832FAE" w:rsidRPr="00FE63AF" w:rsidRDefault="00832FAE"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832FAE" w:rsidRPr="00FE63AF"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832FAE" w:rsidRPr="00FE63AF" w:rsidRDefault="00832FAE"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832FAE" w:rsidRPr="00FE63AF" w:rsidRDefault="00832FAE" w:rsidP="00D23625">
            <w:pPr>
              <w:spacing w:line="229" w:lineRule="exact"/>
              <w:ind w:left="142"/>
              <w:jc w:val="center"/>
              <w:rPr>
                <w:color w:val="FF0000"/>
                <w:sz w:val="20"/>
                <w:szCs w:val="20"/>
              </w:rPr>
            </w:pPr>
            <w:r w:rsidRPr="00FE63AF">
              <w:rPr>
                <w:color w:val="FF0000"/>
                <w:sz w:val="20"/>
                <w:szCs w:val="20"/>
              </w:rPr>
              <w:t>0..0</w:t>
            </w:r>
          </w:p>
        </w:tc>
      </w:tr>
      <w:tr w:rsidR="00832FAE"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832FAE" w:rsidRPr="002E0A74" w:rsidRDefault="00832FAE"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832FAE" w:rsidRPr="002E0A74" w:rsidRDefault="00832FAE"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832FAE" w:rsidRPr="002E0A74" w:rsidRDefault="00832FAE" w:rsidP="00966B3B">
            <w:pPr>
              <w:spacing w:line="229" w:lineRule="exact"/>
              <w:ind w:left="102"/>
              <w:rPr>
                <w:spacing w:val="-1"/>
                <w:sz w:val="20"/>
                <w:szCs w:val="20"/>
                <w:lang w:val="sv-SE"/>
              </w:rPr>
            </w:pPr>
          </w:p>
          <w:p w14:paraId="64C0CA44" w14:textId="77777777"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09B58609"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pharmaceuticalItem (läkemedelsartikel)</w:t>
            </w:r>
          </w:p>
          <w:p w14:paraId="13E3BC2C"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pharmaceuticalProduct (läkemedelsprodukt)</w:t>
            </w:r>
          </w:p>
          <w:p w14:paraId="419C0D2F" w14:textId="7FABE7C0" w:rsidR="00832FAE" w:rsidRPr="0092063F"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832FAE" w:rsidRPr="002E0A74" w:rsidRDefault="00832FAE" w:rsidP="00966B3B">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832FAE" w:rsidRPr="002E0A74" w:rsidRDefault="00832FAE"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832FAE" w:rsidRPr="002E0A74" w:rsidRDefault="00832FAE"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832FAE" w:rsidRPr="002E0A74" w:rsidRDefault="00832FAE"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832FAE" w:rsidRPr="002E0A74" w:rsidRDefault="00832FAE" w:rsidP="00966B3B">
            <w:pPr>
              <w:spacing w:line="229" w:lineRule="exact"/>
              <w:ind w:left="102"/>
              <w:rPr>
                <w:sz w:val="20"/>
                <w:szCs w:val="20"/>
                <w:lang w:val="sv-SE"/>
              </w:rPr>
            </w:pPr>
            <w:r>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832FAE" w:rsidRPr="002E0A74" w:rsidRDefault="00832FAE" w:rsidP="00966B3B">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832FAE" w:rsidRPr="002E0A74" w:rsidRDefault="00832FAE"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832FAE" w:rsidRPr="002E0A74" w:rsidRDefault="00832FAE"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832FAE" w:rsidRPr="002E0A74" w:rsidRDefault="00832FAE"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832FAE" w:rsidRPr="007F6C11" w:rsidRDefault="00832FAE"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832FAE" w:rsidRPr="007F6C11" w:rsidRDefault="00832FAE"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832FAE" w:rsidRPr="002E0A74" w:rsidRDefault="00832FAE"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832FAE" w:rsidRPr="002E0A74" w:rsidRDefault="00832FAE"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832FAE" w:rsidRPr="002E0A74" w:rsidRDefault="00832FAE"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832FAE" w:rsidRPr="008C72A2" w:rsidRDefault="00832FAE"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832FAE" w:rsidRPr="008C72A2" w:rsidRDefault="00832FAE"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832FAE" w:rsidRPr="002E0A74" w:rsidRDefault="00832FAE"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832FAE" w:rsidRPr="002E0A74" w:rsidRDefault="00832FAE"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832FAE" w:rsidRPr="002E0A74" w:rsidRDefault="00832FAE" w:rsidP="00966B3B">
            <w:pPr>
              <w:spacing w:line="229" w:lineRule="exact"/>
              <w:ind w:left="102"/>
              <w:rPr>
                <w:sz w:val="20"/>
                <w:szCs w:val="20"/>
                <w:lang w:val="sv-SE"/>
              </w:rPr>
            </w:pPr>
            <w:r w:rsidRPr="002E0A74">
              <w:rPr>
                <w:sz w:val="20"/>
                <w:szCs w:val="20"/>
                <w:lang w:val="sv-SE"/>
              </w:rPr>
              <w:t>NPL-id.</w:t>
            </w:r>
          </w:p>
          <w:p w14:paraId="30402E25" w14:textId="77777777" w:rsidR="00832FAE" w:rsidRPr="002E0A74" w:rsidRDefault="00832FAE"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832FAE" w:rsidRPr="002E0A74" w:rsidRDefault="00832FAE"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832FAE" w:rsidRPr="00F32347" w:rsidRDefault="00832FAE"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832FAE" w:rsidRPr="00F32347" w:rsidRDefault="00832FAE"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832FAE" w:rsidRPr="00F32347" w:rsidRDefault="00832FAE"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832FAE" w:rsidRPr="00F32347" w:rsidRDefault="00832FAE"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832FAE" w:rsidRPr="002E0A74" w:rsidRDefault="00832FAE"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832FAE" w:rsidRPr="002E0A74" w:rsidRDefault="00832FAE"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832FAE" w:rsidRPr="002E0A74" w:rsidRDefault="00832FAE" w:rsidP="00966B3B">
            <w:pPr>
              <w:spacing w:line="229" w:lineRule="exact"/>
              <w:ind w:left="102"/>
              <w:rPr>
                <w:sz w:val="20"/>
                <w:szCs w:val="20"/>
                <w:lang w:val="sv-SE"/>
              </w:rPr>
            </w:pPr>
            <w:r w:rsidRPr="002E0A74">
              <w:rPr>
                <w:sz w:val="20"/>
                <w:szCs w:val="20"/>
                <w:lang w:val="sv-SE"/>
              </w:rPr>
              <w:t>ATC-kod.</w:t>
            </w:r>
          </w:p>
          <w:p w14:paraId="16A95100"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832FAE" w:rsidRPr="002E0A74" w:rsidRDefault="00832FAE"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832FAE" w:rsidRPr="002E0A74" w:rsidRDefault="00832FAE" w:rsidP="00966B3B">
            <w:pPr>
              <w:spacing w:line="229" w:lineRule="exact"/>
              <w:ind w:left="102"/>
              <w:rPr>
                <w:sz w:val="20"/>
                <w:szCs w:val="20"/>
              </w:rPr>
            </w:pPr>
            <w:r w:rsidRPr="002E0A74">
              <w:rPr>
                <w:sz w:val="20"/>
                <w:szCs w:val="20"/>
              </w:rPr>
              <w:t xml:space="preserve">1.2.752.129.2.2.3.1.1. </w:t>
            </w:r>
          </w:p>
          <w:p w14:paraId="3E914029" w14:textId="77777777" w:rsidR="00832FAE" w:rsidRPr="002E0A74" w:rsidRDefault="00832FAE"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832FAE" w:rsidRPr="002E0A74" w:rsidRDefault="00832FAE"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832FAE" w:rsidRPr="002E0A74" w:rsidRDefault="00832FAE" w:rsidP="00966B3B">
            <w:pPr>
              <w:spacing w:line="229" w:lineRule="exact"/>
              <w:ind w:left="102"/>
              <w:rPr>
                <w:sz w:val="20"/>
                <w:szCs w:val="20"/>
              </w:rPr>
            </w:pPr>
          </w:p>
          <w:p w14:paraId="04FBF670" w14:textId="77777777" w:rsidR="00832FAE" w:rsidRPr="002E0A74" w:rsidRDefault="00832FAE"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832FAE" w:rsidRPr="008C72A2" w:rsidRDefault="00832FAE"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832FAE" w:rsidRPr="008C72A2" w:rsidRDefault="00832FAE"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832FAE" w:rsidRPr="008C72A2" w:rsidRDefault="00832FAE"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832FAE" w:rsidRPr="008C72A2" w:rsidRDefault="00832FAE" w:rsidP="00966B3B">
            <w:pPr>
              <w:spacing w:line="229" w:lineRule="exact"/>
              <w:ind w:left="102"/>
              <w:rPr>
                <w:sz w:val="20"/>
                <w:szCs w:val="20"/>
                <w:lang w:val="sv-SE"/>
              </w:rPr>
            </w:pPr>
            <w:r w:rsidRPr="008C72A2">
              <w:rPr>
                <w:sz w:val="20"/>
                <w:szCs w:val="20"/>
                <w:lang w:val="sv-SE"/>
              </w:rPr>
              <w:t>Produktnamn.</w:t>
            </w:r>
          </w:p>
          <w:p w14:paraId="7CBB88BA"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832FAE" w:rsidRPr="002E0A74" w:rsidRDefault="00832FAE"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832FAE" w:rsidRPr="002E0A74" w:rsidRDefault="00832FAE"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832FAE" w:rsidRPr="00190D07" w:rsidRDefault="00832FAE"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832FAE" w:rsidRPr="00190D07" w:rsidRDefault="00832FAE"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832FAE" w:rsidRPr="00190D07" w:rsidRDefault="00832FAE"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832FAE" w:rsidRPr="00190D07" w:rsidRDefault="00832FAE"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832FAE" w:rsidRPr="002E0A74" w:rsidRDefault="00832FAE"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832FAE" w:rsidRPr="002E0A74" w:rsidRDefault="00832FAE"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832FAE" w:rsidRPr="002E0A74" w:rsidRDefault="00832FAE" w:rsidP="00966B3B">
            <w:pPr>
              <w:spacing w:line="229" w:lineRule="exact"/>
              <w:ind w:left="102"/>
              <w:rPr>
                <w:sz w:val="20"/>
                <w:szCs w:val="20"/>
                <w:lang w:val="sv-SE"/>
              </w:rPr>
            </w:pPr>
            <w:r w:rsidRPr="002E0A74">
              <w:rPr>
                <w:sz w:val="20"/>
                <w:szCs w:val="20"/>
                <w:lang w:val="sv-SE"/>
              </w:rPr>
              <w:t>Substansgrupp.</w:t>
            </w:r>
          </w:p>
          <w:p w14:paraId="732849E3"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832FAE" w:rsidRPr="002E0A74" w:rsidRDefault="00832FAE"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832FAE" w:rsidRPr="002E0A74" w:rsidRDefault="00832FAE"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832FAE" w:rsidRPr="00F812EC" w:rsidRDefault="00832FAE"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832FAE" w:rsidRPr="00F812EC" w:rsidRDefault="00832FAE"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832FAE" w:rsidRPr="00F812EC" w:rsidRDefault="00832FAE"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832FAE" w:rsidRPr="00F812EC" w:rsidRDefault="00832FAE"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832FAE" w:rsidRPr="002E0A74" w:rsidRDefault="00832FAE"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832FAE" w:rsidRPr="002E0A74" w:rsidRDefault="00832FAE" w:rsidP="00966B3B">
            <w:pPr>
              <w:spacing w:line="229" w:lineRule="exact"/>
              <w:ind w:left="102"/>
              <w:rPr>
                <w:sz w:val="20"/>
                <w:szCs w:val="20"/>
                <w:lang w:val="sv-SE"/>
              </w:rPr>
            </w:pPr>
            <w:r w:rsidRPr="002E0A74">
              <w:rPr>
                <w:sz w:val="20"/>
                <w:szCs w:val="20"/>
                <w:lang w:val="sv-SE"/>
              </w:rPr>
              <w:t>Läkemedelsform.</w:t>
            </w:r>
          </w:p>
          <w:p w14:paraId="3464558D"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832FAE" w:rsidRPr="002E0A74" w:rsidRDefault="00832FAE"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832FAE" w:rsidRDefault="00832FAE"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832FAE" w:rsidRPr="00292589" w:rsidRDefault="00832FAE"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832FAE" w:rsidRDefault="00832FAE" w:rsidP="00966B3B">
            <w:pPr>
              <w:spacing w:line="229" w:lineRule="exact"/>
              <w:ind w:left="102"/>
              <w:rPr>
                <w:spacing w:val="-1"/>
                <w:sz w:val="20"/>
                <w:szCs w:val="20"/>
                <w:lang w:val="sv-SE"/>
              </w:rPr>
            </w:pPr>
          </w:p>
          <w:p w14:paraId="3680DF76" w14:textId="3FA0A252" w:rsidR="00832FAE" w:rsidRPr="002E0A74" w:rsidRDefault="00832FAE"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832FAE" w:rsidRPr="00757AF3" w:rsidRDefault="00832FAE"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832FAE" w:rsidRPr="00757AF3" w:rsidRDefault="00832FAE"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832FAE" w:rsidRPr="00757AF3" w:rsidRDefault="00832FAE"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0..0</w:t>
            </w:r>
          </w:p>
        </w:tc>
      </w:tr>
      <w:tr w:rsidR="00832FAE"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832FAE" w:rsidRPr="00190D07"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832FAE" w:rsidRPr="002E0A74"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832FAE" w:rsidRPr="002E0A74" w:rsidRDefault="00832FAE"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832FAE" w:rsidRPr="002E0A74" w:rsidRDefault="00832FAE"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32FAE" w:rsidRDefault="00832FAE"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32FAE" w:rsidRDefault="00832FAE" w:rsidP="008F15ED">
            <w:pPr>
              <w:spacing w:line="229" w:lineRule="exact"/>
              <w:ind w:left="102"/>
              <w:rPr>
                <w:spacing w:val="-1"/>
                <w:sz w:val="20"/>
                <w:szCs w:val="20"/>
                <w:lang w:val="sv-SE"/>
              </w:rPr>
            </w:pPr>
          </w:p>
          <w:p w14:paraId="1FBBC24F" w14:textId="4B628B1B" w:rsidR="00832FAE" w:rsidRPr="002E0A74" w:rsidRDefault="00832FAE"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832FAE" w:rsidRPr="005B0057" w:rsidRDefault="00832FAE"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832FAE" w:rsidRPr="005B0057" w:rsidRDefault="00832FAE"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832FAE" w:rsidRPr="005B0057" w:rsidRDefault="00832FAE"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832FAE" w:rsidRPr="005B0057" w:rsidRDefault="00832FAE"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832FAE" w:rsidRPr="002E0A74" w:rsidRDefault="00832FAE"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832FAE" w:rsidRPr="002E0A74" w:rsidRDefault="00832FAE"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832FAE" w:rsidRPr="002E0A74" w:rsidRDefault="00832FAE"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832FAE" w:rsidRPr="002E0A74" w:rsidRDefault="00832FAE"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832FAE" w:rsidRPr="002E0A74" w:rsidRDefault="00832FAE" w:rsidP="00966B3B">
            <w:pPr>
              <w:spacing w:line="229" w:lineRule="exact"/>
              <w:ind w:left="102"/>
              <w:rPr>
                <w:spacing w:val="-1"/>
                <w:sz w:val="20"/>
                <w:szCs w:val="20"/>
                <w:lang w:val="sv-SE"/>
              </w:rPr>
            </w:pPr>
          </w:p>
          <w:p w14:paraId="27A4D162" w14:textId="77777777" w:rsidR="00832FAE" w:rsidRPr="002E0A74" w:rsidRDefault="00832FAE"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832FAE" w:rsidRPr="002E0A74" w:rsidRDefault="00832FAE"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832FAE" w:rsidRPr="002E0A74" w:rsidRDefault="00832FAE"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832FAE" w:rsidRPr="002E0A74" w:rsidRDefault="00832FAE"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832FAE" w:rsidRPr="002E0A74" w:rsidRDefault="00832FAE" w:rsidP="00966B3B">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832FAE" w:rsidRPr="00270378" w:rsidRDefault="00832FAE"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832FAE" w:rsidRPr="00270378" w:rsidRDefault="00832FAE"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832FAE" w:rsidRDefault="00832FAE"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832FAE" w:rsidRPr="00270378" w:rsidRDefault="00832FAE"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832FAE" w:rsidRPr="009F3823" w:rsidRDefault="00832FAE"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832FAE" w:rsidRPr="00D77564"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832FAE" w:rsidRPr="00D77564"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832FAE" w:rsidRPr="00D77564" w:rsidRDefault="00832FAE"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832FAE" w:rsidRPr="009F3823" w:rsidRDefault="00832FAE"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832FAE" w:rsidRPr="00F812EC" w:rsidRDefault="00832FAE"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832FAE" w:rsidRPr="00F812EC" w:rsidRDefault="00832FAE"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832FAE" w:rsidRPr="00F812EC" w:rsidRDefault="00832FAE"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832FAE" w:rsidRPr="002F5563"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832FAE" w:rsidRPr="009F3823" w:rsidRDefault="00832FAE"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832FAE" w:rsidRDefault="00832FAE" w:rsidP="00F57D18">
            <w:pPr>
              <w:spacing w:line="229" w:lineRule="exact"/>
              <w:ind w:left="102"/>
              <w:rPr>
                <w:spacing w:val="-1"/>
                <w:sz w:val="20"/>
                <w:szCs w:val="20"/>
                <w:lang w:val="sv-SE"/>
              </w:rPr>
            </w:pPr>
            <w:r>
              <w:rPr>
                <w:spacing w:val="-1"/>
                <w:sz w:val="20"/>
                <w:szCs w:val="20"/>
                <w:lang w:val="sv-SE"/>
              </w:rPr>
              <w:t>Perioddosering.</w:t>
            </w:r>
          </w:p>
          <w:p w14:paraId="0874B671"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832FAE" w:rsidRPr="00D77564" w:rsidRDefault="00832FAE"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832FAE" w:rsidRDefault="00832FAE"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832FAE" w:rsidRPr="009F3823"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832FAE" w:rsidRPr="009F3823" w:rsidRDefault="00832FAE"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832FAE"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832FAE" w:rsidRPr="009F3823"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832FAE" w:rsidRPr="00F812EC"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832FAE" w:rsidRPr="009F3823" w:rsidRDefault="00832FAE"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832FAE" w:rsidRDefault="00832FAE"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832FAE" w:rsidRPr="009F3823" w:rsidRDefault="00832FAE"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832FAE" w:rsidRPr="009F3823" w:rsidRDefault="00832FAE"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832FAE" w:rsidRPr="009F3823" w:rsidRDefault="00832FAE"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832FAE" w:rsidRPr="009F3823" w:rsidRDefault="00832FAE"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832FAE" w:rsidRPr="009F3823" w:rsidRDefault="00832FAE"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832FAE" w:rsidRPr="00F812EC" w:rsidRDefault="00832FAE"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832FAE" w:rsidRPr="009F3823" w:rsidRDefault="00832FAE"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832FAE" w:rsidRPr="00270378" w:rsidRDefault="00832FAE"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832FAE" w:rsidRPr="00270378"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832FAE" w:rsidRPr="00166457"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832FAE" w:rsidRPr="00166457" w:rsidRDefault="00832FAE"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832FAE" w:rsidRPr="00166457" w:rsidRDefault="00832FAE" w:rsidP="00D23625">
            <w:pPr>
              <w:spacing w:line="229" w:lineRule="exact"/>
              <w:ind w:left="142"/>
              <w:jc w:val="center"/>
              <w:rPr>
                <w:szCs w:val="20"/>
                <w:lang w:val="sv-SE"/>
              </w:rPr>
            </w:pPr>
            <w:r>
              <w:rPr>
                <w:sz w:val="20"/>
                <w:szCs w:val="20"/>
                <w:lang w:val="sv-SE"/>
              </w:rPr>
              <w:t>1..1</w:t>
            </w:r>
          </w:p>
        </w:tc>
      </w:tr>
      <w:tr w:rsidR="00832FAE"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832FAE" w:rsidRPr="008F15ED" w:rsidRDefault="00832FAE"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832FAE" w:rsidRPr="009F3823" w:rsidRDefault="00832FAE"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832FAE" w:rsidRPr="008F15ED" w:rsidRDefault="00832FAE"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832FAE" w:rsidRPr="009F3823" w:rsidRDefault="00832FAE"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832FAE" w:rsidRPr="009F3823" w:rsidRDefault="00832FAE"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832FAE" w:rsidRDefault="00832FAE" w:rsidP="00B0471C">
            <w:pPr>
              <w:spacing w:line="229" w:lineRule="exact"/>
              <w:ind w:left="141"/>
              <w:rPr>
                <w:spacing w:val="-1"/>
                <w:sz w:val="20"/>
                <w:szCs w:val="20"/>
                <w:lang w:val="sv-SE"/>
              </w:rPr>
            </w:pPr>
            <w:r>
              <w:rPr>
                <w:spacing w:val="-1"/>
                <w:sz w:val="20"/>
                <w:szCs w:val="20"/>
                <w:lang w:val="sv-SE"/>
              </w:rPr>
              <w:t>Rampdosering.</w:t>
            </w:r>
          </w:p>
          <w:p w14:paraId="65CEEA4E" w14:textId="77777777" w:rsidR="00832FAE" w:rsidRPr="00270378" w:rsidRDefault="00832FAE"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832FAE" w:rsidRPr="00D77564" w:rsidRDefault="00832FAE"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832FAE" w:rsidRPr="00D77564"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832FAE" w:rsidRPr="009F3823" w:rsidRDefault="00832FAE"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832FAE" w:rsidRDefault="00832FAE"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832FAE" w:rsidRPr="00D77564" w:rsidRDefault="00832FAE"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832FAE" w:rsidRDefault="00832FAE"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832FAE" w:rsidRPr="009F3823" w:rsidRDefault="00832FAE"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832FAE" w:rsidRPr="00D77564" w:rsidRDefault="00832FAE"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832FAE" w:rsidRPr="00F812EC" w:rsidRDefault="00832FAE"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832FAE"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832FAE" w:rsidRPr="009F3823" w:rsidRDefault="00832FAE"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832FAE"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832FAE" w:rsidRPr="00F812EC" w:rsidRDefault="00832FAE"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832FAE" w:rsidRPr="009F3823" w:rsidRDefault="00832FAE"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832FAE" w:rsidRPr="00F812EC" w:rsidRDefault="00832FAE"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832FAE" w:rsidRPr="002F5563"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832FAE" w:rsidRDefault="00832FAE" w:rsidP="005C3B9C">
            <w:pPr>
              <w:spacing w:line="229" w:lineRule="exact"/>
              <w:ind w:left="102"/>
              <w:rPr>
                <w:spacing w:val="-1"/>
                <w:sz w:val="20"/>
                <w:szCs w:val="20"/>
                <w:lang w:val="sv-SE"/>
              </w:rPr>
            </w:pPr>
            <w:r>
              <w:rPr>
                <w:spacing w:val="-1"/>
                <w:sz w:val="20"/>
                <w:szCs w:val="20"/>
                <w:lang w:val="sv-SE"/>
              </w:rPr>
              <w:t>Perioddosering.</w:t>
            </w:r>
          </w:p>
          <w:p w14:paraId="702BFA96"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832FAE" w:rsidRPr="00D77564" w:rsidRDefault="00832FAE"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832FAE" w:rsidRPr="009F3823" w:rsidRDefault="00832FAE"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832FAE" w:rsidRPr="00F812EC" w:rsidRDefault="00832FAE"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832FAE" w:rsidRPr="00270378" w:rsidRDefault="00832FAE"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832FAE" w:rsidRPr="00270378" w:rsidRDefault="00832FAE"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832FAE" w:rsidRPr="00D77564" w:rsidRDefault="00832FAE"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832FAE" w:rsidRPr="00F812EC" w:rsidRDefault="00832FAE"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832FAE" w:rsidRPr="001E0FCA" w:rsidRDefault="00832FAE"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CommentReference"/>
                <w:rFonts w:ascii="Arial" w:eastAsia="ヒラギノ角ゴ Pro W3" w:hAnsi="Arial" w:cs="Times New Roman"/>
                <w:i/>
                <w:color w:val="000000"/>
                <w:lang w:val="en-GB"/>
              </w:rPr>
              <w:commentReference w:id="141"/>
            </w:r>
          </w:p>
        </w:tc>
      </w:tr>
      <w:tr w:rsidR="00832FAE"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0BF6397C"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832FAE" w:rsidRDefault="00832FAE" w:rsidP="005C3B9C">
            <w:pPr>
              <w:spacing w:line="229" w:lineRule="exact"/>
              <w:ind w:left="102"/>
              <w:rPr>
                <w:sz w:val="20"/>
                <w:szCs w:val="20"/>
              </w:rPr>
            </w:pPr>
            <w:r w:rsidRPr="009F3823">
              <w:rPr>
                <w:sz w:val="20"/>
                <w:szCs w:val="20"/>
              </w:rPr>
              <w:t>TimeStampType</w:t>
            </w:r>
          </w:p>
          <w:p w14:paraId="7C4813EC"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832FAE" w:rsidRPr="00D77564" w:rsidRDefault="00832FAE" w:rsidP="005C3B9C">
            <w:pPr>
              <w:autoSpaceDE w:val="0"/>
              <w:autoSpaceDN w:val="0"/>
              <w:adjustRightInd w:val="0"/>
              <w:rPr>
                <w:rFonts w:cs="Helvetica"/>
                <w:sz w:val="20"/>
                <w:szCs w:val="20"/>
                <w:lang w:val="sv-SE"/>
              </w:rPr>
            </w:pPr>
          </w:p>
          <w:p w14:paraId="231F174E" w14:textId="77777777" w:rsidR="00832FAE" w:rsidRPr="00D77564" w:rsidRDefault="00832FAE" w:rsidP="005C3B9C">
            <w:pPr>
              <w:autoSpaceDE w:val="0"/>
              <w:autoSpaceDN w:val="0"/>
              <w:adjustRightInd w:val="0"/>
              <w:rPr>
                <w:rFonts w:cs="Helvetica"/>
                <w:sz w:val="20"/>
                <w:szCs w:val="20"/>
                <w:lang w:val="sv-SE"/>
              </w:rPr>
            </w:pPr>
          </w:p>
          <w:p w14:paraId="7ACDBF08"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2EE2C28B"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832FAE" w:rsidRPr="00D77564" w:rsidRDefault="00832FAE"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832FAE" w:rsidRPr="009F3823" w:rsidRDefault="00832FAE"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832FAE" w:rsidRPr="00F812EC" w:rsidRDefault="00832FAE"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832FAE" w:rsidRPr="002F5563" w:rsidRDefault="00832FAE"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832FAE" w:rsidRDefault="00832FAE" w:rsidP="008F15ED">
            <w:pPr>
              <w:spacing w:line="229" w:lineRule="exact"/>
              <w:ind w:left="141"/>
              <w:rPr>
                <w:spacing w:val="-1"/>
                <w:sz w:val="20"/>
                <w:szCs w:val="20"/>
                <w:lang w:val="sv-SE"/>
              </w:rPr>
            </w:pPr>
            <w:r>
              <w:rPr>
                <w:spacing w:val="-1"/>
                <w:sz w:val="20"/>
                <w:szCs w:val="20"/>
                <w:lang w:val="sv-SE"/>
              </w:rPr>
              <w:t>Perioddosering.</w:t>
            </w:r>
          </w:p>
          <w:p w14:paraId="6D81A2D8" w14:textId="77777777" w:rsidR="00832FAE" w:rsidRPr="00270378" w:rsidRDefault="00832FAE"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832FAE" w:rsidRPr="00D77564" w:rsidRDefault="00832FAE"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832FAE" w:rsidRPr="009F3823" w:rsidRDefault="00832FAE"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832FAE" w:rsidRPr="00F812EC" w:rsidRDefault="00832FAE"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832FAE" w:rsidRPr="00270378" w:rsidRDefault="00832FAE"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832FAE" w:rsidRPr="009F3823" w:rsidRDefault="00832FAE"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832FAE" w:rsidRPr="00270378" w:rsidRDefault="00832FAE"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832FAE" w:rsidRPr="00D77564" w:rsidRDefault="00832FAE"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832FAE" w:rsidRPr="00F812EC" w:rsidRDefault="00832FAE"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832FAE" w:rsidRPr="001E0FCA" w:rsidRDefault="00832FAE"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CommentReference"/>
                <w:rFonts w:ascii="Arial" w:eastAsia="ヒラギノ角ゴ Pro W3" w:hAnsi="Arial" w:cs="Times New Roman"/>
                <w:i/>
                <w:color w:val="000000"/>
                <w:lang w:val="en-GB"/>
              </w:rPr>
              <w:commentReference w:id="142"/>
            </w:r>
          </w:p>
        </w:tc>
      </w:tr>
      <w:tr w:rsidR="00832FAE"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7CD90769"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832FAE" w:rsidRDefault="00832FAE" w:rsidP="005C3B9C">
            <w:pPr>
              <w:spacing w:line="229" w:lineRule="exact"/>
              <w:ind w:left="102"/>
              <w:rPr>
                <w:sz w:val="20"/>
                <w:szCs w:val="20"/>
              </w:rPr>
            </w:pPr>
            <w:r w:rsidRPr="009F3823">
              <w:rPr>
                <w:sz w:val="20"/>
                <w:szCs w:val="20"/>
              </w:rPr>
              <w:t>TimeStampType</w:t>
            </w:r>
          </w:p>
          <w:p w14:paraId="41065D17"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832FAE" w:rsidRPr="00D77564" w:rsidRDefault="00832FAE" w:rsidP="005C3B9C">
            <w:pPr>
              <w:autoSpaceDE w:val="0"/>
              <w:autoSpaceDN w:val="0"/>
              <w:adjustRightInd w:val="0"/>
              <w:rPr>
                <w:rFonts w:cs="Helvetica"/>
                <w:sz w:val="20"/>
                <w:szCs w:val="20"/>
                <w:lang w:val="sv-SE"/>
              </w:rPr>
            </w:pPr>
          </w:p>
          <w:p w14:paraId="731A099F" w14:textId="77777777" w:rsidR="00832FAE" w:rsidRPr="00D77564" w:rsidRDefault="00832FAE" w:rsidP="005C3B9C">
            <w:pPr>
              <w:autoSpaceDE w:val="0"/>
              <w:autoSpaceDN w:val="0"/>
              <w:adjustRightInd w:val="0"/>
              <w:rPr>
                <w:rFonts w:cs="Helvetica"/>
                <w:sz w:val="20"/>
                <w:szCs w:val="20"/>
                <w:lang w:val="sv-SE"/>
              </w:rPr>
            </w:pPr>
          </w:p>
          <w:p w14:paraId="48F0112C"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01635A8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832FAE" w:rsidRPr="00D77564" w:rsidRDefault="00832FAE"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832FAE" w:rsidRPr="009F3823" w:rsidRDefault="00832FAE"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832FAE" w:rsidRDefault="00832FAE" w:rsidP="008F15ED">
            <w:pPr>
              <w:spacing w:line="229" w:lineRule="exact"/>
              <w:ind w:left="102"/>
              <w:rPr>
                <w:spacing w:val="-1"/>
                <w:sz w:val="20"/>
                <w:szCs w:val="20"/>
                <w:lang w:val="sv-SE"/>
              </w:rPr>
            </w:pPr>
            <w:r>
              <w:rPr>
                <w:spacing w:val="-1"/>
                <w:sz w:val="20"/>
                <w:szCs w:val="20"/>
                <w:lang w:val="sv-SE"/>
              </w:rPr>
              <w:t>Engångsdosering.</w:t>
            </w:r>
          </w:p>
          <w:p w14:paraId="55B239E1" w14:textId="77777777" w:rsidR="00832FAE" w:rsidRPr="00270378" w:rsidRDefault="00832FAE"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832FAE" w:rsidRPr="00D77564"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832FAE" w:rsidRPr="009F3823" w:rsidRDefault="00832FAE"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832FAE" w:rsidRPr="009F3823"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832FAE" w:rsidRPr="00D77564" w:rsidRDefault="00832FAE"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832FAE" w:rsidRDefault="00832FAE" w:rsidP="00F57D18">
            <w:pPr>
              <w:spacing w:line="229" w:lineRule="exact"/>
              <w:ind w:left="102"/>
              <w:rPr>
                <w:sz w:val="20"/>
                <w:szCs w:val="20"/>
              </w:rPr>
            </w:pPr>
            <w:r w:rsidRPr="009F3823">
              <w:rPr>
                <w:sz w:val="20"/>
                <w:szCs w:val="20"/>
              </w:rPr>
              <w:t>TimeStampType</w:t>
            </w:r>
          </w:p>
          <w:p w14:paraId="32BB0736" w14:textId="77777777" w:rsidR="00832FAE" w:rsidRPr="009F3823" w:rsidRDefault="00832FAE"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832FAE" w:rsidRPr="00D77564" w:rsidRDefault="00832FAE"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832FAE" w:rsidRPr="00D77564" w:rsidRDefault="00832FAE" w:rsidP="008F15ED">
            <w:pPr>
              <w:autoSpaceDE w:val="0"/>
              <w:autoSpaceDN w:val="0"/>
              <w:adjustRightInd w:val="0"/>
              <w:ind w:left="102"/>
              <w:rPr>
                <w:rFonts w:cs="Helvetica"/>
                <w:sz w:val="20"/>
                <w:szCs w:val="20"/>
                <w:lang w:val="sv-SE"/>
              </w:rPr>
            </w:pPr>
          </w:p>
          <w:p w14:paraId="35CBCD54" w14:textId="77777777" w:rsidR="00832FAE" w:rsidRPr="00D77564" w:rsidRDefault="00832FAE" w:rsidP="008F15ED">
            <w:pPr>
              <w:autoSpaceDE w:val="0"/>
              <w:autoSpaceDN w:val="0"/>
              <w:adjustRightInd w:val="0"/>
              <w:ind w:left="102"/>
              <w:rPr>
                <w:rFonts w:cs="Helvetica"/>
                <w:sz w:val="20"/>
                <w:szCs w:val="20"/>
                <w:lang w:val="sv-SE"/>
              </w:rPr>
            </w:pPr>
          </w:p>
          <w:p w14:paraId="6690DC64" w14:textId="77777777" w:rsidR="00832FAE" w:rsidRPr="00D77564"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832FAE" w:rsidRPr="009F3823" w:rsidRDefault="00832FAE"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832FAE" w:rsidRDefault="00832FAE" w:rsidP="00F57D18">
            <w:pPr>
              <w:spacing w:line="229" w:lineRule="exact"/>
              <w:ind w:left="102"/>
              <w:rPr>
                <w:spacing w:val="-1"/>
                <w:sz w:val="20"/>
                <w:szCs w:val="20"/>
                <w:lang w:val="sv-SE"/>
              </w:rPr>
            </w:pPr>
            <w:r>
              <w:rPr>
                <w:spacing w:val="-1"/>
                <w:sz w:val="20"/>
                <w:szCs w:val="20"/>
                <w:lang w:val="sv-SE"/>
              </w:rPr>
              <w:t>Fritextdosering</w:t>
            </w:r>
          </w:p>
          <w:p w14:paraId="00DAA728" w14:textId="77777777" w:rsidR="00832FAE" w:rsidRPr="00270378" w:rsidRDefault="00832FAE"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832FAE" w:rsidRPr="009F3823" w:rsidRDefault="00832FAE"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832FAE" w:rsidRPr="00D77564" w:rsidRDefault="00832FAE"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832FAE" w:rsidRPr="00010B9D" w:rsidRDefault="00832FAE"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832FAE" w:rsidRPr="00010B9D" w:rsidRDefault="00832FAE"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832FAE" w:rsidRPr="00B56C5D" w:rsidRDefault="00832FAE"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832FAE" w:rsidRPr="00010B9D" w:rsidRDefault="00832FAE"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832FAE" w:rsidRPr="00010B9D" w:rsidRDefault="00832FAE"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832FAE" w:rsidRPr="00010B9D" w:rsidRDefault="00832FAE"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832FAE" w:rsidRPr="00010B9D" w:rsidRDefault="00832FAE"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832FAE" w:rsidRPr="00010B9D" w:rsidRDefault="00832FAE"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832FAE" w:rsidRPr="00B56C5D" w:rsidRDefault="00832FAE"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lastRenderedPageBreak/>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832FAE" w:rsidRPr="00010B9D" w:rsidRDefault="00832FAE"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832FAE" w:rsidRPr="00B56C5D" w:rsidRDefault="00832FAE"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832FAE" w:rsidRPr="00B56C5D" w:rsidRDefault="00832FAE"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832FAE" w:rsidRPr="00B56C5D" w:rsidRDefault="00832FAE" w:rsidP="00D82DEA">
            <w:pPr>
              <w:rPr>
                <w:sz w:val="20"/>
                <w:szCs w:val="20"/>
                <w:lang w:val="sv-SE"/>
              </w:rPr>
            </w:pPr>
            <w:r w:rsidRPr="00B56C5D">
              <w:rPr>
                <w:sz w:val="20"/>
                <w:szCs w:val="20"/>
                <w:lang w:val="sv-SE"/>
              </w:rPr>
              <w:t>Version på kodsystem för kön.</w:t>
            </w:r>
          </w:p>
          <w:p w14:paraId="4FDAEB67" w14:textId="77777777" w:rsidR="00832FAE" w:rsidRPr="00B56C5D"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832FAE" w:rsidRPr="00010B9D" w:rsidRDefault="00832FAE"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832FAE" w:rsidRPr="007B3265" w:rsidRDefault="00832FAE"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832FAE" w:rsidRPr="007B3265" w:rsidRDefault="00832FAE"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832FAE" w:rsidRPr="007B3265"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832FAE" w:rsidRPr="007B3265" w:rsidRDefault="00832FAE" w:rsidP="00D23625">
            <w:pPr>
              <w:spacing w:line="229" w:lineRule="exact"/>
              <w:ind w:left="142"/>
              <w:jc w:val="center"/>
              <w:rPr>
                <w:sz w:val="20"/>
                <w:szCs w:val="20"/>
                <w:lang w:val="sv-SE"/>
              </w:rPr>
            </w:pPr>
            <w:r w:rsidRPr="007B3265">
              <w:rPr>
                <w:sz w:val="20"/>
                <w:szCs w:val="20"/>
                <w:lang w:val="sv-SE"/>
              </w:rPr>
              <w:t>0..*</w:t>
            </w:r>
          </w:p>
        </w:tc>
      </w:tr>
      <w:tr w:rsidR="00832FAE"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832FAE" w:rsidRPr="00F37F16" w:rsidRDefault="00832FAE" w:rsidP="002E0A74">
            <w:pPr>
              <w:tabs>
                <w:tab w:val="left" w:pos="567"/>
              </w:tabs>
              <w:spacing w:line="229" w:lineRule="exact"/>
              <w:ind w:left="102"/>
              <w:rPr>
                <w:sz w:val="20"/>
                <w:szCs w:val="20"/>
                <w:lang w:val="sv-SE"/>
              </w:rPr>
            </w:pPr>
            <w:r w:rsidRPr="00F37F16">
              <w:rPr>
                <w:sz w:val="20"/>
                <w:szCs w:val="20"/>
                <w:lang w:val="sv-SE"/>
              </w:rPr>
              <w:t>../</w:t>
            </w:r>
            <w:r>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832FAE" w:rsidRPr="00F37F16" w:rsidRDefault="00832FAE"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832FAE" w:rsidRPr="00966B3B"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832FAE" w:rsidRPr="00F37F16" w:rsidRDefault="00832FAE" w:rsidP="00A70B4A">
            <w:pPr>
              <w:spacing w:line="229" w:lineRule="exact"/>
              <w:ind w:left="142"/>
              <w:jc w:val="center"/>
              <w:rPr>
                <w:sz w:val="20"/>
                <w:szCs w:val="20"/>
                <w:lang w:val="sv-SE"/>
              </w:rPr>
            </w:pPr>
            <w:r>
              <w:rPr>
                <w:sz w:val="20"/>
                <w:szCs w:val="20"/>
                <w:lang w:val="sv-SE"/>
              </w:rPr>
              <w:t>1..1</w:t>
            </w:r>
          </w:p>
        </w:tc>
      </w:tr>
      <w:tr w:rsidR="00832FAE"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832FAE" w:rsidRPr="00F37F16" w:rsidRDefault="00832FAE" w:rsidP="002E0A74">
            <w:pPr>
              <w:tabs>
                <w:tab w:val="left" w:pos="567"/>
              </w:tabs>
              <w:spacing w:line="229" w:lineRule="exact"/>
              <w:ind w:left="102"/>
              <w:rPr>
                <w:rFonts w:cs="Arial"/>
                <w:sz w:val="20"/>
                <w:szCs w:val="20"/>
                <w:lang w:val="sv-SE"/>
              </w:rPr>
            </w:pPr>
            <w:r>
              <w:rPr>
                <w:sz w:val="20"/>
                <w:szCs w:val="20"/>
                <w:lang w:val="sv-SE"/>
              </w:rPr>
              <w:t>../</w:t>
            </w:r>
            <w:r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832FAE" w:rsidRPr="00F37F16" w:rsidRDefault="00832FAE"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832FAE" w:rsidRPr="00966B3B" w:rsidRDefault="00832FAE"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832FAE" w:rsidRPr="00F37F16" w:rsidRDefault="00832FAE" w:rsidP="00D23625">
            <w:pPr>
              <w:spacing w:line="229" w:lineRule="exact"/>
              <w:ind w:left="142"/>
              <w:jc w:val="center"/>
              <w:rPr>
                <w:sz w:val="20"/>
                <w:szCs w:val="20"/>
                <w:lang w:val="sv-SE"/>
              </w:rPr>
            </w:pPr>
            <w:r w:rsidRPr="00F37F16">
              <w:rPr>
                <w:sz w:val="20"/>
                <w:szCs w:val="20"/>
                <w:lang w:val="sv-SE"/>
              </w:rPr>
              <w:t>1..1</w:t>
            </w:r>
          </w:p>
        </w:tc>
      </w:tr>
      <w:tr w:rsidR="00832FAE"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832FAE" w:rsidRPr="00F37F16" w:rsidRDefault="00832FAE" w:rsidP="002E0A74">
            <w:pPr>
              <w:tabs>
                <w:tab w:val="left" w:pos="567"/>
              </w:tabs>
              <w:spacing w:line="229" w:lineRule="exact"/>
              <w:ind w:left="102"/>
              <w:rPr>
                <w:rFonts w:cs="Arial"/>
                <w:sz w:val="20"/>
                <w:szCs w:val="20"/>
                <w:lang w:val="sv-SE"/>
              </w:rPr>
            </w:pPr>
            <w:r>
              <w:rPr>
                <w:sz w:val="20"/>
                <w:szCs w:val="20"/>
                <w:lang w:val="sv-SE"/>
              </w:rPr>
              <w:t>../</w:t>
            </w:r>
            <w:r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832FAE" w:rsidRPr="00F37F16" w:rsidRDefault="00832FAE"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832FAE" w:rsidRPr="00966B3B" w:rsidRDefault="00832FAE"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832FAE" w:rsidRPr="00966B3B" w:rsidRDefault="00832FAE"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832FAE" w:rsidRPr="00966B3B" w:rsidRDefault="00832FAE"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832FAE" w:rsidRPr="00966B3B" w:rsidRDefault="00832FAE"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832FAE" w:rsidRPr="00966B3B" w:rsidRDefault="00832FAE"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832FAE" w:rsidRPr="00FF3E23" w:rsidRDefault="00832FAE"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832FAE" w:rsidRPr="00966B3B" w:rsidRDefault="00832FAE"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832FAE" w:rsidRPr="00966B3B" w:rsidRDefault="00832FAE"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832FAE" w:rsidRPr="00966B3B" w:rsidRDefault="00832FAE"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832FAE" w:rsidRPr="00966B3B" w:rsidRDefault="00832FAE"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832FAE" w:rsidRPr="00966B3B" w:rsidRDefault="00832FAE"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832FAE" w:rsidRPr="00966B3B" w:rsidRDefault="00832FAE"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832FAE" w:rsidRPr="00966B3B" w:rsidRDefault="00832FAE"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832FAE" w:rsidRPr="002079D9" w:rsidRDefault="00832FAE" w:rsidP="002E0A74">
            <w:pPr>
              <w:tabs>
                <w:tab w:val="left" w:pos="567"/>
              </w:tabs>
              <w:spacing w:line="229" w:lineRule="exact"/>
              <w:ind w:left="102"/>
              <w:rPr>
                <w:rFonts w:cs="Arial"/>
                <w:szCs w:val="20"/>
              </w:rPr>
            </w:pPr>
            <w:r w:rsidRPr="002079D9">
              <w:rPr>
                <w:rFonts w:cs="Arial"/>
                <w:sz w:val="20"/>
                <w:szCs w:val="20"/>
              </w:rPr>
              <w:lastRenderedPageBreak/>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832FAE" w:rsidRPr="002079D9" w:rsidRDefault="00832FAE"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832FAE" w:rsidRPr="00966B3B" w:rsidRDefault="00832FAE"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832FAE" w:rsidRPr="002079D9" w:rsidRDefault="00832FAE" w:rsidP="00D23625">
            <w:pPr>
              <w:spacing w:line="229" w:lineRule="exact"/>
              <w:ind w:left="142"/>
              <w:jc w:val="center"/>
              <w:rPr>
                <w:szCs w:val="20"/>
              </w:rPr>
            </w:pPr>
            <w:r w:rsidRPr="002079D9">
              <w:rPr>
                <w:sz w:val="20"/>
                <w:szCs w:val="20"/>
              </w:rPr>
              <w:t>1..1</w:t>
            </w:r>
          </w:p>
        </w:tc>
      </w:tr>
      <w:tr w:rsidR="00832FAE"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832FAE" w:rsidRPr="002079D9" w:rsidRDefault="00832FAE"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832FAE" w:rsidRPr="002079D9" w:rsidRDefault="00832FAE"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832FAE" w:rsidRPr="002079D9" w:rsidRDefault="00832FAE"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832FAE" w:rsidRPr="002079D9" w:rsidRDefault="00832FAE"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832FAE" w:rsidRPr="002079D9" w:rsidRDefault="00832FAE"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832FAE" w:rsidRPr="002079D9" w:rsidRDefault="00832FAE"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832FAE" w:rsidRPr="002079D9" w:rsidRDefault="00832FAE"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832FAE" w:rsidRPr="002079D9" w:rsidRDefault="00832FAE"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832FAE" w:rsidRPr="002079D9" w:rsidRDefault="00832FAE"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832FAE" w:rsidRPr="002079D9" w:rsidRDefault="00832FAE"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832FAE" w:rsidRPr="002079D9" w:rsidRDefault="00832FAE"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832FAE" w:rsidRPr="002079D9" w:rsidRDefault="00832FAE"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832FAE" w:rsidRPr="002079D9" w:rsidRDefault="00832FAE"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3" w:name="_Toc279735334"/>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6"/>
      <w:footerReference w:type="default" r:id="rId27"/>
      <w:headerReference w:type="first" r:id="rId28"/>
      <w:footerReference w:type="first" r:id="rId29"/>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B16F0E" w:rsidRPr="00B56C5D" w:rsidRDefault="00B16F0E" w:rsidP="006F5D11">
      <w:pPr>
        <w:pStyle w:val="CommentText"/>
        <w:rPr>
          <w:lang w:val="en-US"/>
        </w:rPr>
      </w:pPr>
      <w:r>
        <w:rPr>
          <w:rStyle w:val="CommentReference"/>
        </w:rPr>
        <w:annotationRef/>
      </w:r>
      <w:r w:rsidRPr="00B56C5D">
        <w:rPr>
          <w:lang w:val="en-US"/>
        </w:rPr>
        <w:t>Schematron</w:t>
      </w:r>
    </w:p>
  </w:comment>
  <w:comment w:id="140" w:author="Björn Genfors" w:date="2014-05-23T00:25:00Z" w:initials="BG">
    <w:p w14:paraId="4EBBBC47" w14:textId="77777777" w:rsidR="00B16F0E" w:rsidRPr="00B56C5D" w:rsidRDefault="00B16F0E" w:rsidP="006F5D11">
      <w:pPr>
        <w:pStyle w:val="CommentText"/>
        <w:rPr>
          <w:lang w:val="en-US"/>
        </w:rPr>
      </w:pPr>
      <w:r>
        <w:rPr>
          <w:rStyle w:val="CommentReference"/>
        </w:rPr>
        <w:annotationRef/>
      </w:r>
      <w:r w:rsidRPr="00B56C5D">
        <w:rPr>
          <w:lang w:val="en-US"/>
        </w:rPr>
        <w:t>Schematron</w:t>
      </w:r>
    </w:p>
  </w:comment>
  <w:comment w:id="141" w:author="Björn Genfors" w:date="2014-05-23T00:25:00Z" w:initials="BG">
    <w:p w14:paraId="2B2EA2FE" w14:textId="77777777" w:rsidR="00B16F0E" w:rsidRPr="000F6A8C" w:rsidRDefault="00B16F0E" w:rsidP="006F5D11">
      <w:pPr>
        <w:pStyle w:val="CommentText"/>
        <w:rPr>
          <w:lang w:val="sv-SE"/>
        </w:rPr>
      </w:pPr>
      <w:r>
        <w:rPr>
          <w:rStyle w:val="CommentReference"/>
        </w:rPr>
        <w:annotationRef/>
      </w:r>
      <w:r w:rsidRPr="000F6A8C">
        <w:rPr>
          <w:lang w:val="sv-SE"/>
        </w:rPr>
        <w:t>Schematron</w:t>
      </w:r>
    </w:p>
  </w:comment>
  <w:comment w:id="142" w:author="Björn Genfors" w:date="2014-05-23T00:25:00Z" w:initials="BG">
    <w:p w14:paraId="229164FE" w14:textId="77777777" w:rsidR="00B16F0E" w:rsidRPr="000F6A8C" w:rsidRDefault="00B16F0E" w:rsidP="006F5D11">
      <w:pPr>
        <w:pStyle w:val="CommentText"/>
        <w:rPr>
          <w:lang w:val="sv-SE"/>
        </w:rPr>
      </w:pPr>
      <w:r>
        <w:rPr>
          <w:rStyle w:val="CommentReference"/>
        </w:rPr>
        <w:annotationRef/>
      </w:r>
      <w:r w:rsidRPr="000F6A8C">
        <w:rPr>
          <w:lang w:val="sv-SE"/>
        </w:rPr>
        <w:t>Schematron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1FBB5" w14:textId="77777777" w:rsidR="00B16F0E" w:rsidRDefault="00B16F0E" w:rsidP="00C72B17">
      <w:pPr>
        <w:spacing w:line="240" w:lineRule="auto"/>
      </w:pPr>
      <w:r>
        <w:separator/>
      </w:r>
    </w:p>
  </w:endnote>
  <w:endnote w:type="continuationSeparator" w:id="0">
    <w:p w14:paraId="7D15897F" w14:textId="77777777" w:rsidR="00B16F0E" w:rsidRDefault="00B16F0E"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16F0E" w:rsidRDefault="00B16F0E"/>
  <w:p w14:paraId="1FC233E8" w14:textId="77777777" w:rsidR="00B16F0E" w:rsidRDefault="00B16F0E"/>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16F0E" w:rsidRPr="004A7C1C" w14:paraId="3C5A492F" w14:textId="77777777" w:rsidTr="00095A0D">
      <w:trPr>
        <w:trHeight w:val="629"/>
      </w:trPr>
      <w:tc>
        <w:tcPr>
          <w:tcW w:w="1559" w:type="dxa"/>
        </w:tcPr>
        <w:p w14:paraId="784DFED4"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16F0E" w:rsidRPr="00CF1208" w:rsidRDefault="00B16F0E"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B16F0E" w:rsidRPr="00CF1208" w:rsidRDefault="00B16F0E"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B16F0E" w:rsidRPr="0091623E" w:rsidRDefault="00B16F0E"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16F0E" w:rsidRPr="001304B6" w:rsidRDefault="00B16F0E"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16F0E" w:rsidRPr="004A7C1C" w:rsidRDefault="00B16F0E" w:rsidP="001304B6">
          <w:pPr>
            <w:pStyle w:val="Footer"/>
          </w:pPr>
        </w:p>
      </w:tc>
      <w:tc>
        <w:tcPr>
          <w:tcW w:w="709" w:type="dxa"/>
        </w:tcPr>
        <w:p w14:paraId="6E332D35" w14:textId="77777777" w:rsidR="00B16F0E" w:rsidRPr="004A7C1C" w:rsidRDefault="00B16F0E"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2B2087">
            <w:rPr>
              <w:rStyle w:val="PageNumber"/>
              <w:noProof/>
            </w:rPr>
            <w:t>20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2B2087">
            <w:rPr>
              <w:rStyle w:val="PageNumber"/>
              <w:noProof/>
            </w:rPr>
            <w:t>113</w:t>
          </w:r>
          <w:r w:rsidRPr="004A7C1C">
            <w:rPr>
              <w:rStyle w:val="PageNumber"/>
            </w:rPr>
            <w:fldChar w:fldCharType="end"/>
          </w:r>
        </w:p>
      </w:tc>
    </w:tr>
  </w:tbl>
  <w:p w14:paraId="6EB65E86" w14:textId="77777777" w:rsidR="00B16F0E" w:rsidRDefault="00B16F0E"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16F0E" w:rsidRDefault="00B16F0E">
    <w:pPr>
      <w:pStyle w:val="Footer"/>
    </w:pPr>
  </w:p>
  <w:p w14:paraId="36E0CB75" w14:textId="77777777" w:rsidR="00B16F0E" w:rsidRDefault="00B16F0E">
    <w:pPr>
      <w:pStyle w:val="Footer"/>
    </w:pPr>
  </w:p>
  <w:p w14:paraId="68EA24B6" w14:textId="77777777" w:rsidR="00B16F0E" w:rsidRDefault="00B16F0E">
    <w:pPr>
      <w:pStyle w:val="Footer"/>
    </w:pPr>
  </w:p>
  <w:p w14:paraId="798F58D1" w14:textId="77777777" w:rsidR="00B16F0E" w:rsidRDefault="00B16F0E">
    <w:pPr>
      <w:pStyle w:val="Footer"/>
    </w:pPr>
  </w:p>
  <w:p w14:paraId="0B4F500D" w14:textId="77777777" w:rsidR="00B16F0E" w:rsidRDefault="00B16F0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4EC3E" w14:textId="77777777" w:rsidR="00B16F0E" w:rsidRDefault="00B16F0E" w:rsidP="00C72B17">
      <w:pPr>
        <w:spacing w:line="240" w:lineRule="auto"/>
      </w:pPr>
      <w:r>
        <w:separator/>
      </w:r>
    </w:p>
  </w:footnote>
  <w:footnote w:type="continuationSeparator" w:id="0">
    <w:p w14:paraId="03303D74" w14:textId="77777777" w:rsidR="00B16F0E" w:rsidRDefault="00B16F0E"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16F0E" w:rsidRDefault="00B16F0E"/>
  <w:p w14:paraId="69BC34DE" w14:textId="77777777" w:rsidR="00B16F0E" w:rsidRDefault="00B16F0E"/>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16F0E" w:rsidRPr="00333716" w14:paraId="38E1EC6E" w14:textId="77777777" w:rsidTr="000A531A">
      <w:trPr>
        <w:trHeight w:hRule="exact" w:val="539"/>
      </w:trPr>
      <w:tc>
        <w:tcPr>
          <w:tcW w:w="3168" w:type="dxa"/>
          <w:tcBorders>
            <w:top w:val="nil"/>
            <w:bottom w:val="nil"/>
          </w:tcBorders>
        </w:tcPr>
        <w:p w14:paraId="74451D16" w14:textId="77777777" w:rsidR="00B16F0E" w:rsidRPr="00095A0D" w:rsidRDefault="00B16F0E" w:rsidP="00095A0D">
          <w:pPr>
            <w:pStyle w:val="Footer"/>
            <w:rPr>
              <w:rFonts w:ascii="Arial" w:eastAsia="Times New Roman" w:hAnsi="Arial"/>
              <w:color w:val="00A9A7"/>
              <w:sz w:val="14"/>
              <w:szCs w:val="24"/>
              <w:lang w:eastAsia="en-GB"/>
            </w:rPr>
          </w:pPr>
          <w:bookmarkStart w:id="144" w:name="LDnr1"/>
          <w:bookmarkEnd w:id="144"/>
        </w:p>
        <w:p w14:paraId="1A79B92D" w14:textId="77777777" w:rsidR="00B16F0E" w:rsidRPr="00095A0D" w:rsidRDefault="00B16F0E"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B16F0E" w:rsidRDefault="00B16F0E"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B16F0E" w:rsidRDefault="00B16F0E"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B16F0E" w:rsidRPr="00095A0D" w:rsidRDefault="00B16F0E"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B16F0E" w:rsidRDefault="00B16F0E"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B16F0E" w:rsidRPr="00095A0D" w:rsidRDefault="00B16F0E"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B16F0E" w:rsidRPr="00095A0D" w:rsidRDefault="00B16F0E"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B16F0E" w:rsidRPr="000A531A" w:rsidRDefault="00B16F0E"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2014-09-12</w:t>
          </w:r>
          <w:r>
            <w:rPr>
              <w:rFonts w:ascii="Arial" w:eastAsia="Times New Roman" w:hAnsi="Arial"/>
              <w:color w:val="00A9A7"/>
              <w:sz w:val="14"/>
              <w:szCs w:val="24"/>
              <w:lang w:eastAsia="en-GB"/>
            </w:rPr>
            <w:fldChar w:fldCharType="end"/>
          </w:r>
        </w:p>
      </w:tc>
    </w:tr>
    <w:tr w:rsidR="00B16F0E"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16F0E" w:rsidRPr="00095A0D" w:rsidRDefault="00B16F0E"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16F0E" w:rsidRPr="00095A0D" w:rsidRDefault="00B16F0E" w:rsidP="00095A0D">
          <w:pPr>
            <w:pStyle w:val="Footer"/>
            <w:rPr>
              <w:rFonts w:ascii="Arial" w:eastAsia="Times New Roman" w:hAnsi="Arial"/>
              <w:color w:val="00A9A7"/>
              <w:sz w:val="14"/>
              <w:szCs w:val="24"/>
              <w:lang w:eastAsia="en-GB"/>
            </w:rPr>
          </w:pPr>
        </w:p>
      </w:tc>
    </w:tr>
  </w:tbl>
  <w:p w14:paraId="2AC110CF" w14:textId="77777777" w:rsidR="00B16F0E" w:rsidRDefault="00B16F0E" w:rsidP="008303EF">
    <w:pPr>
      <w:tabs>
        <w:tab w:val="left" w:pos="6237"/>
      </w:tabs>
    </w:pPr>
    <w:r>
      <w:t xml:space="preserve"> </w:t>
    </w:r>
    <w:bookmarkStart w:id="145" w:name="Dnr1"/>
    <w:bookmarkEnd w:id="145"/>
  </w:p>
  <w:p w14:paraId="3FB91188" w14:textId="77777777" w:rsidR="00B16F0E" w:rsidRDefault="00B16F0E"/>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16F0E" w:rsidRDefault="00B16F0E" w:rsidP="00D774BC">
    <w:pPr>
      <w:tabs>
        <w:tab w:val="left" w:pos="6237"/>
      </w:tabs>
    </w:pPr>
  </w:p>
  <w:p w14:paraId="51103E17" w14:textId="77777777" w:rsidR="00B16F0E" w:rsidRDefault="00B16F0E" w:rsidP="00D774BC">
    <w:pPr>
      <w:tabs>
        <w:tab w:val="left" w:pos="6237"/>
      </w:tabs>
    </w:pPr>
  </w:p>
  <w:p w14:paraId="772AE06E" w14:textId="77777777" w:rsidR="00B16F0E" w:rsidRDefault="00B16F0E" w:rsidP="00D774BC">
    <w:pPr>
      <w:tabs>
        <w:tab w:val="left" w:pos="6237"/>
      </w:tabs>
    </w:pPr>
  </w:p>
  <w:p w14:paraId="42F0C144" w14:textId="77777777" w:rsidR="00B16F0E" w:rsidRDefault="00B16F0E"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B16F0E" w:rsidRPr="0024387D" w14:paraId="6E3EED84" w14:textId="77777777" w:rsidTr="00364AE6">
      <w:tc>
        <w:tcPr>
          <w:tcW w:w="2155" w:type="dxa"/>
          <w:gridSpan w:val="2"/>
        </w:tcPr>
        <w:p w14:paraId="2933175C" w14:textId="77777777" w:rsidR="00B16F0E" w:rsidRPr="0024387D" w:rsidRDefault="00B16F0E" w:rsidP="002A2120">
          <w:pPr>
            <w:pStyle w:val="Header"/>
            <w:rPr>
              <w:rFonts w:cs="Georgia"/>
              <w:sz w:val="12"/>
              <w:szCs w:val="12"/>
            </w:rPr>
          </w:pPr>
        </w:p>
      </w:tc>
      <w:tc>
        <w:tcPr>
          <w:tcW w:w="4049" w:type="dxa"/>
        </w:tcPr>
        <w:p w14:paraId="2813ED1B" w14:textId="77777777" w:rsidR="00B16F0E" w:rsidRPr="0024387D" w:rsidRDefault="00B16F0E" w:rsidP="00DE4030">
          <w:pPr>
            <w:pStyle w:val="Header"/>
            <w:rPr>
              <w:rFonts w:cs="Georgia"/>
              <w:sz w:val="14"/>
              <w:szCs w:val="14"/>
            </w:rPr>
          </w:pPr>
        </w:p>
      </w:tc>
      <w:tc>
        <w:tcPr>
          <w:tcW w:w="2976" w:type="dxa"/>
        </w:tcPr>
        <w:p w14:paraId="1F7BDFA1" w14:textId="77777777" w:rsidR="00B16F0E" w:rsidRDefault="00B16F0E" w:rsidP="00DE4030">
          <w:r>
            <w:t xml:space="preserve"> </w:t>
          </w:r>
          <w:bookmarkStart w:id="148" w:name="slask"/>
          <w:bookmarkStart w:id="149" w:name="Addressee"/>
          <w:bookmarkEnd w:id="148"/>
          <w:bookmarkEnd w:id="149"/>
        </w:p>
      </w:tc>
    </w:tr>
    <w:tr w:rsidR="00B16F0E" w:rsidRPr="00F456CC" w14:paraId="7817C09A" w14:textId="77777777" w:rsidTr="00364AE6">
      <w:tc>
        <w:tcPr>
          <w:tcW w:w="956" w:type="dxa"/>
          <w:tcBorders>
            <w:right w:val="single" w:sz="4" w:space="0" w:color="auto"/>
          </w:tcBorders>
        </w:tcPr>
        <w:p w14:paraId="7F2ACC79" w14:textId="77777777" w:rsidR="00B16F0E" w:rsidRPr="00F456CC" w:rsidRDefault="00B16F0E" w:rsidP="00025527">
          <w:pPr>
            <w:pStyle w:val="Header"/>
            <w:rPr>
              <w:rFonts w:cs="Georgia"/>
              <w:sz w:val="12"/>
              <w:szCs w:val="12"/>
            </w:rPr>
          </w:pPr>
        </w:p>
      </w:tc>
      <w:tc>
        <w:tcPr>
          <w:tcW w:w="1199" w:type="dxa"/>
          <w:tcBorders>
            <w:left w:val="single" w:sz="4" w:space="0" w:color="auto"/>
          </w:tcBorders>
        </w:tcPr>
        <w:p w14:paraId="27F330F9" w14:textId="77777777" w:rsidR="00B16F0E" w:rsidRPr="00F456CC" w:rsidRDefault="00B16F0E" w:rsidP="00DE4030">
          <w:pPr>
            <w:pStyle w:val="Header"/>
            <w:rPr>
              <w:rFonts w:cs="Georgia"/>
              <w:sz w:val="12"/>
              <w:szCs w:val="12"/>
            </w:rPr>
          </w:pPr>
        </w:p>
      </w:tc>
      <w:tc>
        <w:tcPr>
          <w:tcW w:w="4049" w:type="dxa"/>
        </w:tcPr>
        <w:p w14:paraId="37AA9367" w14:textId="77777777" w:rsidR="00B16F0E" w:rsidRPr="002C11AF" w:rsidRDefault="00B16F0E" w:rsidP="00DE4030">
          <w:pPr>
            <w:pStyle w:val="Header"/>
            <w:rPr>
              <w:rFonts w:cs="Georgia"/>
              <w:sz w:val="12"/>
              <w:szCs w:val="12"/>
            </w:rPr>
          </w:pPr>
        </w:p>
      </w:tc>
      <w:tc>
        <w:tcPr>
          <w:tcW w:w="2976" w:type="dxa"/>
        </w:tcPr>
        <w:p w14:paraId="25E5B32E" w14:textId="77777777" w:rsidR="00B16F0E" w:rsidRPr="002C11AF" w:rsidRDefault="00B16F0E" w:rsidP="00DE4030">
          <w:pPr>
            <w:pStyle w:val="Header"/>
            <w:rPr>
              <w:rFonts w:cs="Georgia"/>
              <w:sz w:val="12"/>
              <w:szCs w:val="12"/>
            </w:rPr>
          </w:pPr>
        </w:p>
      </w:tc>
    </w:tr>
  </w:tbl>
  <w:p w14:paraId="4244CC6E" w14:textId="77777777" w:rsidR="00B16F0E" w:rsidRPr="003755FD" w:rsidRDefault="00B16F0E" w:rsidP="008866A6">
    <w:bookmarkStart w:id="150" w:name="Radera2"/>
    <w:bookmarkEnd w:id="15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9DE5B18"/>
    <w:multiLevelType w:val="hybridMultilevel"/>
    <w:tmpl w:val="F5AC8A4A"/>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369046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0">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5">
    <w:nsid w:val="448318F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E3039C4"/>
    <w:multiLevelType w:val="hybridMultilevel"/>
    <w:tmpl w:val="CB6683A8"/>
    <w:lvl w:ilvl="0" w:tplc="1248BB3E">
      <w:start w:val="2013"/>
      <w:numFmt w:val="bullet"/>
      <w:lvlText w:val="-"/>
      <w:lvlJc w:val="left"/>
      <w:pPr>
        <w:ind w:left="388"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num>
  <w:num w:numId="4">
    <w:abstractNumId w:val="8"/>
  </w:num>
  <w:num w:numId="5">
    <w:abstractNumId w:val="33"/>
  </w:num>
  <w:num w:numId="6">
    <w:abstractNumId w:val="22"/>
  </w:num>
  <w:num w:numId="7">
    <w:abstractNumId w:val="35"/>
  </w:num>
  <w:num w:numId="8">
    <w:abstractNumId w:val="36"/>
  </w:num>
  <w:num w:numId="9">
    <w:abstractNumId w:val="26"/>
  </w:num>
  <w:num w:numId="10">
    <w:abstractNumId w:val="23"/>
  </w:num>
  <w:num w:numId="11">
    <w:abstractNumId w:val="17"/>
  </w:num>
  <w:num w:numId="12">
    <w:abstractNumId w:val="39"/>
  </w:num>
  <w:num w:numId="13">
    <w:abstractNumId w:val="21"/>
  </w:num>
  <w:num w:numId="14">
    <w:abstractNumId w:val="6"/>
  </w:num>
  <w:num w:numId="15">
    <w:abstractNumId w:val="29"/>
  </w:num>
  <w:num w:numId="16">
    <w:abstractNumId w:val="34"/>
  </w:num>
  <w:num w:numId="17">
    <w:abstractNumId w:val="44"/>
  </w:num>
  <w:num w:numId="18">
    <w:abstractNumId w:val="30"/>
  </w:num>
  <w:num w:numId="19">
    <w:abstractNumId w:val="7"/>
  </w:num>
  <w:num w:numId="20">
    <w:abstractNumId w:val="11"/>
  </w:num>
  <w:num w:numId="21">
    <w:abstractNumId w:val="9"/>
  </w:num>
  <w:num w:numId="22">
    <w:abstractNumId w:val="4"/>
  </w:num>
  <w:num w:numId="23">
    <w:abstractNumId w:val="28"/>
  </w:num>
  <w:num w:numId="24">
    <w:abstractNumId w:val="14"/>
  </w:num>
  <w:num w:numId="25">
    <w:abstractNumId w:val="15"/>
  </w:num>
  <w:num w:numId="26">
    <w:abstractNumId w:val="41"/>
  </w:num>
  <w:num w:numId="27">
    <w:abstractNumId w:val="43"/>
  </w:num>
  <w:num w:numId="28">
    <w:abstractNumId w:val="12"/>
  </w:num>
  <w:num w:numId="29">
    <w:abstractNumId w:val="3"/>
  </w:num>
  <w:num w:numId="30">
    <w:abstractNumId w:val="40"/>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7"/>
  </w:num>
  <w:num w:numId="35">
    <w:abstractNumId w:val="31"/>
  </w:num>
  <w:num w:numId="36">
    <w:abstractNumId w:val="47"/>
  </w:num>
  <w:num w:numId="37">
    <w:abstractNumId w:val="5"/>
  </w:num>
  <w:num w:numId="38">
    <w:abstractNumId w:val="20"/>
  </w:num>
  <w:num w:numId="39">
    <w:abstractNumId w:val="24"/>
  </w:num>
  <w:num w:numId="40">
    <w:abstractNumId w:val="45"/>
  </w:num>
  <w:num w:numId="41">
    <w:abstractNumId w:val="10"/>
  </w:num>
  <w:num w:numId="42">
    <w:abstractNumId w:val="37"/>
  </w:num>
  <w:num w:numId="43">
    <w:abstractNumId w:val="38"/>
  </w:num>
  <w:num w:numId="44">
    <w:abstractNumId w:val="42"/>
  </w:num>
  <w:num w:numId="45">
    <w:abstractNumId w:val="32"/>
  </w:num>
  <w:num w:numId="46">
    <w:abstractNumId w:val="19"/>
  </w:num>
  <w:num w:numId="47">
    <w:abstractNumId w:val="16"/>
  </w:num>
  <w:num w:numId="48">
    <w:abstractNumId w:val="25"/>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E2581"/>
    <w:rsid w:val="000F6A8C"/>
    <w:rsid w:val="00100799"/>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B2087"/>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47792"/>
    <w:rsid w:val="0045506E"/>
    <w:rsid w:val="004578F0"/>
    <w:rsid w:val="00460BEE"/>
    <w:rsid w:val="00463E09"/>
    <w:rsid w:val="00471BAF"/>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1EE"/>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330B"/>
    <w:rsid w:val="005F7E0A"/>
    <w:rsid w:val="00602874"/>
    <w:rsid w:val="00614EF1"/>
    <w:rsid w:val="006217E0"/>
    <w:rsid w:val="00627B90"/>
    <w:rsid w:val="00633EAD"/>
    <w:rsid w:val="00640A36"/>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83F"/>
    <w:rsid w:val="006D5CD5"/>
    <w:rsid w:val="006D6685"/>
    <w:rsid w:val="006E09BF"/>
    <w:rsid w:val="006E13C4"/>
    <w:rsid w:val="006E59A7"/>
    <w:rsid w:val="006E7C71"/>
    <w:rsid w:val="006F3C4A"/>
    <w:rsid w:val="006F5D11"/>
    <w:rsid w:val="00702AFD"/>
    <w:rsid w:val="00707037"/>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2FAE"/>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4082"/>
    <w:rsid w:val="00917AF8"/>
    <w:rsid w:val="0092063F"/>
    <w:rsid w:val="00922A33"/>
    <w:rsid w:val="00922D94"/>
    <w:rsid w:val="00932401"/>
    <w:rsid w:val="00932DB9"/>
    <w:rsid w:val="0093372C"/>
    <w:rsid w:val="00934DF5"/>
    <w:rsid w:val="0094234F"/>
    <w:rsid w:val="009538C9"/>
    <w:rsid w:val="00956547"/>
    <w:rsid w:val="00966B3B"/>
    <w:rsid w:val="0097628C"/>
    <w:rsid w:val="00984B50"/>
    <w:rsid w:val="00987592"/>
    <w:rsid w:val="009906C8"/>
    <w:rsid w:val="009A056B"/>
    <w:rsid w:val="009A2154"/>
    <w:rsid w:val="009A24FD"/>
    <w:rsid w:val="009A70FF"/>
    <w:rsid w:val="009A7229"/>
    <w:rsid w:val="009A780D"/>
    <w:rsid w:val="009B1690"/>
    <w:rsid w:val="009B473C"/>
    <w:rsid w:val="009B581F"/>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16F0E"/>
    <w:rsid w:val="00B17E44"/>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96A1E"/>
    <w:rsid w:val="00CA66E6"/>
    <w:rsid w:val="00CA6970"/>
    <w:rsid w:val="00CB32DC"/>
    <w:rsid w:val="00CB5D62"/>
    <w:rsid w:val="00CC270E"/>
    <w:rsid w:val="00CC7016"/>
    <w:rsid w:val="00CC70DA"/>
    <w:rsid w:val="00CE0FA6"/>
    <w:rsid w:val="00CE1031"/>
    <w:rsid w:val="00CE6671"/>
    <w:rsid w:val="00CE6D5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238">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71863305">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721589625">
      <w:bodyDiv w:val="1"/>
      <w:marLeft w:val="0"/>
      <w:marRight w:val="0"/>
      <w:marTop w:val="0"/>
      <w:marBottom w:val="0"/>
      <w:divBdr>
        <w:top w:val="none" w:sz="0" w:space="0" w:color="auto"/>
        <w:left w:val="none" w:sz="0" w:space="0" w:color="auto"/>
        <w:bottom w:val="none" w:sz="0" w:space="0" w:color="auto"/>
        <w:right w:val="none" w:sz="0" w:space="0" w:color="auto"/>
      </w:divBdr>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de.google.com/p/rivta/issue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www.inera.se/Documents/TJANSTER_PROJEKT/Katalogtjanst_HSA/Innehall/hsa_innehall_befattning.pdf" TargetMode="External"/><Relationship Id="rId25" Type="http://schemas.openxmlformats.org/officeDocument/2006/relationships/comments" Target="comments.xm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header" Target="header2.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rivta.se/documents/"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ListOfCommonlyUsedCodeSystems" TargetMode="External"/><Relationship Id="rId13" Type="http://schemas.openxmlformats.org/officeDocument/2006/relationships/hyperlink" Target="http://rivta.se/documents/" TargetMode="External"/><Relationship Id="rId14" Type="http://schemas.openxmlformats.org/officeDocument/2006/relationships/hyperlink" Target="http://en.wikipedia.org/wiki/ISO_8601" TargetMode="External"/><Relationship Id="rId15" Type="http://schemas.openxmlformats.org/officeDocument/2006/relationships/hyperlink" Target="https://code.google.com/p/rivta/wiki/ServiceDomainTable" TargetMode="External"/><Relationship Id="rId16" Type="http://schemas.openxmlformats.org/officeDocument/2006/relationships/hyperlink" Target="http://www.cehis.se/images/uploads/dokumentarkiv/Implementationsguide_ordinationsorsak_20130620.pdf" TargetMode="External"/><Relationship Id="rId17" Type="http://schemas.openxmlformats.org/officeDocument/2006/relationships/hyperlink" Target="http://www.cehis.se/images/uploads/dokumentarkiv/ARK_0001_Oversikt.pdf" TargetMode="Externa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5A9D82-0234-AE46-86E5-5F6296BAA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2693</TotalTime>
  <Pages>113</Pages>
  <Words>18203</Words>
  <Characters>170566</Characters>
  <Application>Microsoft Macintosh Word</Application>
  <DocSecurity>0</DocSecurity>
  <Lines>8977</Lines>
  <Paragraphs>5101</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183668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79</cp:revision>
  <cp:lastPrinted>2014-05-19T21:18:00Z</cp:lastPrinted>
  <dcterms:created xsi:type="dcterms:W3CDTF">2014-05-21T18:29:00Z</dcterms:created>
  <dcterms:modified xsi:type="dcterms:W3CDTF">2014-12-09T17:30:00Z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2014-09-12</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