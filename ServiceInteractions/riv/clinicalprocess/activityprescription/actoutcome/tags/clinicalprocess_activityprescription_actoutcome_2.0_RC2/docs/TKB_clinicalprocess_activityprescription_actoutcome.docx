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548D3ACD"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7842"/>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AC5707" w:rsidRDefault="008866A6" w:rsidP="008866A6">
            <w:pPr>
              <w:pStyle w:val="Title"/>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523025">
              <w:rPr>
                <w:color w:val="008000"/>
              </w:rPr>
              <w:t>Tjänstekontraktsbeskrivning - clinicalprocess activityprescription actoutcome</w:t>
            </w:r>
            <w:r w:rsidRPr="00AC5707">
              <w:rPr>
                <w:color w:val="008000"/>
              </w:rPr>
              <w:fldChar w:fldCharType="end"/>
            </w:r>
          </w:p>
          <w:p w14:paraId="72C6FD29" w14:textId="6A77417C" w:rsidR="008866A6" w:rsidRDefault="008866A6" w:rsidP="008866A6">
            <w:pPr>
              <w:pStyle w:val="FrsttsbladUnderrubrik"/>
            </w:pPr>
          </w:p>
          <w:p w14:paraId="56EAF9CA" w14:textId="77777777" w:rsidR="008866A6" w:rsidRPr="0039481C" w:rsidRDefault="008866A6" w:rsidP="008866A6">
            <w:pPr>
              <w:pStyle w:val="BodyText"/>
              <w:rPr>
                <w:sz w:val="32"/>
              </w:rPr>
            </w:pPr>
            <w:r w:rsidRPr="00F856C4">
              <w:rPr>
                <w:sz w:val="32"/>
              </w:rPr>
              <w:t>Version</w:t>
            </w:r>
            <w:r>
              <w:rPr>
                <w:sz w:val="32"/>
              </w:rPr>
              <w:t xml:space="preserve"> </w:t>
            </w:r>
            <w:r w:rsidR="0039481C" w:rsidRPr="0039481C">
              <w:rPr>
                <w:color w:val="008000"/>
                <w:sz w:val="32"/>
              </w:rPr>
              <w:fldChar w:fldCharType="begin"/>
            </w:r>
            <w:r w:rsidR="0039481C" w:rsidRPr="0039481C">
              <w:rPr>
                <w:color w:val="008000"/>
                <w:sz w:val="32"/>
              </w:rPr>
              <w:instrText xml:space="preserve"> DOCPROPERTY  "version1" \* MERGEFORMAT </w:instrText>
            </w:r>
            <w:r w:rsidR="0039481C" w:rsidRPr="0039481C">
              <w:rPr>
                <w:color w:val="008000"/>
                <w:sz w:val="32"/>
              </w:rPr>
              <w:fldChar w:fldCharType="separate"/>
            </w:r>
            <w:r w:rsidR="009D583C">
              <w:rPr>
                <w:color w:val="008000"/>
                <w:sz w:val="32"/>
              </w:rPr>
              <w:t>2</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"version2" \* MERGEFORMAT </w:instrText>
            </w:r>
            <w:r w:rsidR="0039481C" w:rsidRPr="0039481C">
              <w:rPr>
                <w:color w:val="008000"/>
                <w:sz w:val="32"/>
              </w:rPr>
              <w:fldChar w:fldCharType="separate"/>
            </w:r>
            <w:r w:rsidR="009D583C">
              <w:rPr>
                <w:color w:val="008000"/>
                <w:sz w:val="32"/>
              </w:rPr>
              <w:t>0</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"version3" \* MERGEFORMAT </w:instrText>
            </w:r>
            <w:r w:rsidR="0039481C" w:rsidRPr="0039481C">
              <w:rPr>
                <w:color w:val="008000"/>
                <w:sz w:val="32"/>
              </w:rPr>
              <w:fldChar w:fldCharType="separate"/>
            </w:r>
            <w:r w:rsidR="009D583C">
              <w:rPr>
                <w:color w:val="008000"/>
                <w:sz w:val="32"/>
              </w:rPr>
              <w:t>0</w:t>
            </w:r>
            <w:r w:rsidR="0039481C" w:rsidRPr="0039481C">
              <w:rPr>
                <w:color w:val="008000"/>
                <w:sz w:val="32"/>
              </w:rPr>
              <w:fldChar w:fldCharType="end"/>
            </w:r>
            <w:r w:rsidR="0039481C">
              <w:rPr>
                <w:color w:val="008000"/>
                <w:sz w:val="32"/>
              </w:rPr>
              <w:fldChar w:fldCharType="begin"/>
            </w:r>
            <w:r w:rsidR="0039481C">
              <w:rPr>
                <w:color w:val="008000"/>
                <w:sz w:val="32"/>
              </w:rPr>
              <w:instrText xml:space="preserve"> DOCPROPERTY "rc" \* MERGEFORMAT </w:instrText>
            </w:r>
            <w:r w:rsidR="0039481C">
              <w:rPr>
                <w:color w:val="008000"/>
                <w:sz w:val="32"/>
              </w:rPr>
              <w:fldChar w:fldCharType="separate"/>
            </w:r>
            <w:r w:rsidR="009D583C">
              <w:rPr>
                <w:color w:val="008000"/>
                <w:sz w:val="32"/>
              </w:rPr>
              <w:t xml:space="preserve"> </w:t>
            </w:r>
            <w:r w:rsidR="0039481C">
              <w:rPr>
                <w:color w:val="008000"/>
                <w:sz w:val="32"/>
              </w:rPr>
              <w:fldChar w:fldCharType="end"/>
            </w:r>
          </w:p>
          <w:p w14:paraId="0F7DA9CE" w14:textId="77777777" w:rsidR="008866A6" w:rsidRDefault="008866A6" w:rsidP="008866A6">
            <w:pPr>
              <w:pStyle w:val="BodyText"/>
              <w:rPr>
                <w:color w:val="008000"/>
                <w:sz w:val="28"/>
              </w:rPr>
            </w:pPr>
            <w:r w:rsidRPr="00AC5707">
              <w:rPr>
                <w:color w:val="008000"/>
                <w:sz w:val="40"/>
              </w:rPr>
              <w:fldChar w:fldCharType="begin"/>
            </w:r>
            <w:r w:rsidRPr="00F856C4">
              <w:rPr>
                <w:color w:val="008000"/>
                <w:sz w:val="40"/>
              </w:rPr>
              <w:instrText xml:space="preserve"> DOCPROPERTY  "arknummer" \* MERGEFORMAT </w:instrText>
            </w:r>
            <w:r w:rsidRPr="00AC5707">
              <w:rPr>
                <w:color w:val="008000"/>
                <w:sz w:val="40"/>
              </w:rPr>
              <w:fldChar w:fldCharType="separate"/>
            </w:r>
            <w:r w:rsidR="008A71A6" w:rsidRPr="008A71A6">
              <w:rPr>
                <w:color w:val="008000"/>
                <w:sz w:val="28"/>
              </w:rPr>
              <w:t>ARK_0015</w:t>
            </w:r>
            <w:r w:rsidRPr="00AC5707">
              <w:rPr>
                <w:color w:val="008000"/>
                <w:sz w:val="28"/>
              </w:rPr>
              <w:fldChar w:fldCharType="end"/>
            </w:r>
          </w:p>
          <w:p w14:paraId="62E7FB22" w14:textId="77777777" w:rsidR="008866A6" w:rsidRPr="00AC5707" w:rsidRDefault="0039481C" w:rsidP="008866A6">
            <w:pPr>
              <w:pStyle w:val="BodyText"/>
              <w:rPr>
                <w:color w:val="008000"/>
                <w:sz w:val="28"/>
              </w:rPr>
            </w:pPr>
            <w:r>
              <w:rPr>
                <w:color w:val="008000"/>
                <w:sz w:val="28"/>
              </w:rPr>
              <w:fldChar w:fldCharType="begin"/>
            </w:r>
            <w:r>
              <w:rPr>
                <w:color w:val="008000"/>
                <w:sz w:val="28"/>
              </w:rPr>
              <w:instrText xml:space="preserve"> DOCPROPERTY "datepublished" \* MERGEFORMAT </w:instrText>
            </w:r>
            <w:r>
              <w:rPr>
                <w:color w:val="008000"/>
                <w:sz w:val="28"/>
              </w:rPr>
              <w:fldChar w:fldCharType="separate"/>
            </w:r>
            <w:r w:rsidR="008A71A6">
              <w:rPr>
                <w:color w:val="008000"/>
                <w:sz w:val="28"/>
              </w:rPr>
              <w:t>2015-01-28</w:t>
            </w:r>
            <w:r>
              <w:rPr>
                <w:color w:val="008000"/>
                <w:sz w:val="28"/>
              </w:rPr>
              <w:fldChar w:fldCharType="end"/>
            </w:r>
          </w:p>
          <w:p w14:paraId="789A2323" w14:textId="77777777" w:rsidR="008866A6" w:rsidRPr="00AC5707" w:rsidRDefault="008866A6" w:rsidP="008866A6">
            <w:pPr>
              <w:pStyle w:val="BodyText"/>
            </w:pP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bookmarkStart w:id="1" w:name="_GoBack"/>
      <w:bookmarkEnd w:id="1"/>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TOCHeading"/>
          </w:pPr>
          <w:r>
            <w:t>Innehåll</w:t>
          </w:r>
        </w:p>
        <w:p w14:paraId="3AEA1745" w14:textId="77777777" w:rsidR="000D4B64" w:rsidRDefault="00793064">
          <w:pPr>
            <w:pStyle w:val="TOC1"/>
            <w:tabs>
              <w:tab w:val="left" w:pos="326"/>
              <w:tab w:val="right" w:leader="dot" w:pos="10456"/>
            </w:tabs>
            <w:rPr>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r w:rsidR="000D4B64">
            <w:rPr>
              <w:noProof/>
            </w:rPr>
            <w:t>1</w:t>
          </w:r>
          <w:r w:rsidR="000D4B64">
            <w:rPr>
              <w:rFonts w:asciiTheme="minorHAnsi" w:eastAsiaTheme="minorEastAsia" w:hAnsiTheme="minorHAnsi" w:cstheme="minorBidi"/>
              <w:noProof/>
              <w:sz w:val="24"/>
              <w:szCs w:val="24"/>
              <w:lang w:val="en-US" w:eastAsia="ja-JP"/>
            </w:rPr>
            <w:tab/>
          </w:r>
          <w:r w:rsidR="000D4B64">
            <w:rPr>
              <w:noProof/>
            </w:rPr>
            <w:t>Inledning</w:t>
          </w:r>
          <w:r w:rsidR="000D4B64">
            <w:rPr>
              <w:noProof/>
            </w:rPr>
            <w:tab/>
          </w:r>
          <w:r w:rsidR="000D4B64">
            <w:rPr>
              <w:noProof/>
            </w:rPr>
            <w:fldChar w:fldCharType="begin"/>
          </w:r>
          <w:r w:rsidR="000D4B64">
            <w:rPr>
              <w:noProof/>
            </w:rPr>
            <w:instrText xml:space="preserve"> PAGEREF _Toc282412600 \h </w:instrText>
          </w:r>
          <w:r w:rsidR="000D4B64">
            <w:rPr>
              <w:noProof/>
            </w:rPr>
          </w:r>
          <w:r w:rsidR="000D4B64">
            <w:rPr>
              <w:noProof/>
            </w:rPr>
            <w:fldChar w:fldCharType="separate"/>
          </w:r>
          <w:r w:rsidR="009D583C">
            <w:rPr>
              <w:noProof/>
            </w:rPr>
            <w:t>11</w:t>
          </w:r>
          <w:r w:rsidR="000D4B64">
            <w:rPr>
              <w:noProof/>
            </w:rPr>
            <w:fldChar w:fldCharType="end"/>
          </w:r>
        </w:p>
        <w:p w14:paraId="418B7C9F" w14:textId="77777777" w:rsidR="000D4B64" w:rsidRDefault="000D4B64">
          <w:pPr>
            <w:pStyle w:val="TOC2"/>
            <w:tabs>
              <w:tab w:val="left" w:pos="666"/>
              <w:tab w:val="right" w:leader="dot" w:pos="10456"/>
            </w:tabs>
            <w:rPr>
              <w:rFonts w:asciiTheme="minorHAnsi" w:eastAsiaTheme="minorEastAsia" w:hAnsiTheme="minorHAnsi" w:cstheme="minorBidi"/>
              <w:noProof/>
              <w:sz w:val="24"/>
              <w:szCs w:val="24"/>
              <w:lang w:val="en-US" w:eastAsia="ja-JP"/>
            </w:rPr>
          </w:pPr>
          <w:r>
            <w:rPr>
              <w:noProof/>
            </w:rPr>
            <w:t>1.1</w:t>
          </w:r>
          <w:r>
            <w:rPr>
              <w:rFonts w:asciiTheme="minorHAnsi" w:eastAsiaTheme="minorEastAsia" w:hAnsiTheme="minorHAnsi" w:cstheme="minorBidi"/>
              <w:noProof/>
              <w:sz w:val="24"/>
              <w:szCs w:val="24"/>
              <w:lang w:val="en-US" w:eastAsia="ja-JP"/>
            </w:rPr>
            <w:tab/>
          </w:r>
          <w:r>
            <w:rPr>
              <w:noProof/>
            </w:rPr>
            <w:t>Svenskt namn</w:t>
          </w:r>
          <w:r>
            <w:rPr>
              <w:noProof/>
            </w:rPr>
            <w:tab/>
          </w:r>
          <w:r>
            <w:rPr>
              <w:noProof/>
            </w:rPr>
            <w:fldChar w:fldCharType="begin"/>
          </w:r>
          <w:r>
            <w:rPr>
              <w:noProof/>
            </w:rPr>
            <w:instrText xml:space="preserve"> PAGEREF _Toc282412601 \h </w:instrText>
          </w:r>
          <w:r>
            <w:rPr>
              <w:noProof/>
            </w:rPr>
          </w:r>
          <w:r>
            <w:rPr>
              <w:noProof/>
            </w:rPr>
            <w:fldChar w:fldCharType="separate"/>
          </w:r>
          <w:r w:rsidR="009D583C">
            <w:rPr>
              <w:noProof/>
            </w:rPr>
            <w:t>11</w:t>
          </w:r>
          <w:r>
            <w:rPr>
              <w:noProof/>
            </w:rPr>
            <w:fldChar w:fldCharType="end"/>
          </w:r>
        </w:p>
        <w:p w14:paraId="1F38AF57" w14:textId="77777777" w:rsidR="000D4B64" w:rsidRDefault="000D4B64">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1.2</w:t>
          </w:r>
          <w:r>
            <w:rPr>
              <w:rFonts w:asciiTheme="minorHAnsi" w:eastAsiaTheme="minorEastAsia" w:hAnsiTheme="minorHAnsi" w:cstheme="minorBidi"/>
              <w:noProof/>
              <w:sz w:val="24"/>
              <w:szCs w:val="24"/>
              <w:lang w:val="en-US" w:eastAsia="ja-JP"/>
            </w:rPr>
            <w:tab/>
          </w:r>
          <w:r>
            <w:rPr>
              <w:noProof/>
            </w:rPr>
            <w:t>Webbeskrivning</w:t>
          </w:r>
          <w:r>
            <w:rPr>
              <w:noProof/>
            </w:rPr>
            <w:tab/>
          </w:r>
          <w:r>
            <w:rPr>
              <w:noProof/>
            </w:rPr>
            <w:fldChar w:fldCharType="begin"/>
          </w:r>
          <w:r>
            <w:rPr>
              <w:noProof/>
            </w:rPr>
            <w:instrText xml:space="preserve"> PAGEREF _Toc282412602 \h </w:instrText>
          </w:r>
          <w:r>
            <w:rPr>
              <w:noProof/>
            </w:rPr>
          </w:r>
          <w:r>
            <w:rPr>
              <w:noProof/>
            </w:rPr>
            <w:fldChar w:fldCharType="separate"/>
          </w:r>
          <w:r w:rsidR="009D583C">
            <w:rPr>
              <w:noProof/>
            </w:rPr>
            <w:t>11</w:t>
          </w:r>
          <w:r>
            <w:rPr>
              <w:noProof/>
            </w:rPr>
            <w:fldChar w:fldCharType="end"/>
          </w:r>
        </w:p>
        <w:p w14:paraId="5CAB4C55" w14:textId="77777777" w:rsidR="000D4B64" w:rsidRDefault="000D4B64">
          <w:pPr>
            <w:pStyle w:val="TOC1"/>
            <w:tabs>
              <w:tab w:val="left" w:pos="352"/>
              <w:tab w:val="right" w:leader="dot" w:pos="10456"/>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_Toc282412603 \h </w:instrText>
          </w:r>
          <w:r>
            <w:rPr>
              <w:noProof/>
            </w:rPr>
          </w:r>
          <w:r>
            <w:rPr>
              <w:noProof/>
            </w:rPr>
            <w:fldChar w:fldCharType="separate"/>
          </w:r>
          <w:r w:rsidR="009D583C">
            <w:rPr>
              <w:noProof/>
            </w:rPr>
            <w:t>12</w:t>
          </w:r>
          <w:r>
            <w:rPr>
              <w:noProof/>
            </w:rPr>
            <w:fldChar w:fldCharType="end"/>
          </w:r>
        </w:p>
        <w:p w14:paraId="329C4DC5" w14:textId="77777777" w:rsidR="000D4B64" w:rsidRDefault="000D4B64">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0E1917">
            <w:rPr>
              <w:b/>
              <w:noProof/>
              <w:color w:val="008000"/>
            </w:rPr>
            <w:t>2</w:t>
          </w:r>
          <w:r w:rsidRPr="000E1917">
            <w:rPr>
              <w:noProof/>
              <w:color w:val="008000"/>
            </w:rPr>
            <w:t>.</w:t>
          </w:r>
          <w:r w:rsidRPr="000E1917">
            <w:rPr>
              <w:b/>
              <w:noProof/>
              <w:color w:val="008000"/>
            </w:rPr>
            <w:t>0</w:t>
          </w:r>
          <w:r w:rsidRPr="000E1917">
            <w:rPr>
              <w:noProof/>
              <w:color w:val="008000"/>
            </w:rPr>
            <w:t>.</w:t>
          </w:r>
          <w:r w:rsidRPr="000E1917">
            <w:rPr>
              <w:b/>
              <w:noProof/>
              <w:color w:val="008000"/>
            </w:rPr>
            <w:t>0</w:t>
          </w:r>
          <w:r>
            <w:rPr>
              <w:noProof/>
            </w:rPr>
            <w:tab/>
          </w:r>
          <w:r>
            <w:rPr>
              <w:noProof/>
            </w:rPr>
            <w:fldChar w:fldCharType="begin"/>
          </w:r>
          <w:r>
            <w:rPr>
              <w:noProof/>
            </w:rPr>
            <w:instrText xml:space="preserve"> PAGEREF _Toc282412604 \h </w:instrText>
          </w:r>
          <w:r>
            <w:rPr>
              <w:noProof/>
            </w:rPr>
          </w:r>
          <w:r>
            <w:rPr>
              <w:noProof/>
            </w:rPr>
            <w:fldChar w:fldCharType="separate"/>
          </w:r>
          <w:r w:rsidR="009D583C">
            <w:rPr>
              <w:noProof/>
            </w:rPr>
            <w:t>12</w:t>
          </w:r>
          <w:r>
            <w:rPr>
              <w:noProof/>
            </w:rPr>
            <w:fldChar w:fldCharType="end"/>
          </w:r>
        </w:p>
        <w:p w14:paraId="31603FD5" w14:textId="77777777" w:rsidR="000D4B64" w:rsidRDefault="000D4B64">
          <w:pPr>
            <w:pStyle w:val="TOC3"/>
            <w:tabs>
              <w:tab w:val="left" w:pos="1031"/>
              <w:tab w:val="right" w:leader="dot" w:pos="10456"/>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_Toc282412605 \h </w:instrText>
          </w:r>
          <w:r>
            <w:rPr>
              <w:noProof/>
            </w:rPr>
          </w:r>
          <w:r>
            <w:rPr>
              <w:noProof/>
            </w:rPr>
            <w:fldChar w:fldCharType="separate"/>
          </w:r>
          <w:r w:rsidR="009D583C">
            <w:rPr>
              <w:noProof/>
            </w:rPr>
            <w:t>12</w:t>
          </w:r>
          <w:r>
            <w:rPr>
              <w:noProof/>
            </w:rPr>
            <w:fldChar w:fldCharType="end"/>
          </w:r>
        </w:p>
        <w:p w14:paraId="547D89DF" w14:textId="77777777" w:rsidR="000D4B64" w:rsidRDefault="000D4B64">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_Toc282412606 \h </w:instrText>
          </w:r>
          <w:r>
            <w:rPr>
              <w:noProof/>
            </w:rPr>
          </w:r>
          <w:r>
            <w:rPr>
              <w:noProof/>
            </w:rPr>
            <w:fldChar w:fldCharType="separate"/>
          </w:r>
          <w:r w:rsidR="009D583C">
            <w:rPr>
              <w:noProof/>
            </w:rPr>
            <w:t>12</w:t>
          </w:r>
          <w:r>
            <w:rPr>
              <w:noProof/>
            </w:rPr>
            <w:fldChar w:fldCharType="end"/>
          </w:r>
        </w:p>
        <w:p w14:paraId="6F1F1264" w14:textId="77777777" w:rsidR="000D4B64" w:rsidRDefault="000D4B64">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_Toc282412607 \h </w:instrText>
          </w:r>
          <w:r>
            <w:rPr>
              <w:noProof/>
            </w:rPr>
          </w:r>
          <w:r>
            <w:rPr>
              <w:noProof/>
            </w:rPr>
            <w:fldChar w:fldCharType="separate"/>
          </w:r>
          <w:r w:rsidR="009D583C">
            <w:rPr>
              <w:noProof/>
            </w:rPr>
            <w:t>12</w:t>
          </w:r>
          <w:r>
            <w:rPr>
              <w:noProof/>
            </w:rPr>
            <w:fldChar w:fldCharType="end"/>
          </w:r>
        </w:p>
        <w:p w14:paraId="16117320" w14:textId="77777777" w:rsidR="000D4B64" w:rsidRDefault="000D4B64">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_Toc282412608 \h </w:instrText>
          </w:r>
          <w:r>
            <w:rPr>
              <w:noProof/>
            </w:rPr>
          </w:r>
          <w:r>
            <w:rPr>
              <w:noProof/>
            </w:rPr>
            <w:fldChar w:fldCharType="separate"/>
          </w:r>
          <w:r w:rsidR="009D583C">
            <w:rPr>
              <w:noProof/>
            </w:rPr>
            <w:t>12</w:t>
          </w:r>
          <w:r>
            <w:rPr>
              <w:noProof/>
            </w:rPr>
            <w:fldChar w:fldCharType="end"/>
          </w:r>
        </w:p>
        <w:p w14:paraId="367A6293" w14:textId="77777777" w:rsidR="000D4B64" w:rsidRDefault="000D4B64">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_Toc282412609 \h </w:instrText>
          </w:r>
          <w:r>
            <w:rPr>
              <w:noProof/>
            </w:rPr>
          </w:r>
          <w:r>
            <w:rPr>
              <w:noProof/>
            </w:rPr>
            <w:fldChar w:fldCharType="separate"/>
          </w:r>
          <w:r w:rsidR="009D583C">
            <w:rPr>
              <w:noProof/>
            </w:rPr>
            <w:t>12</w:t>
          </w:r>
          <w:r>
            <w:rPr>
              <w:noProof/>
            </w:rPr>
            <w:fldChar w:fldCharType="end"/>
          </w:r>
        </w:p>
        <w:p w14:paraId="102473FA" w14:textId="77777777" w:rsidR="000D4B64" w:rsidRDefault="000D4B64">
          <w:pPr>
            <w:pStyle w:val="TOC1"/>
            <w:tabs>
              <w:tab w:val="left" w:pos="350"/>
              <w:tab w:val="right" w:leader="dot" w:pos="10456"/>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_Toc282412610 \h </w:instrText>
          </w:r>
          <w:r>
            <w:rPr>
              <w:noProof/>
            </w:rPr>
          </w:r>
          <w:r>
            <w:rPr>
              <w:noProof/>
            </w:rPr>
            <w:fldChar w:fldCharType="separate"/>
          </w:r>
          <w:r w:rsidR="009D583C">
            <w:rPr>
              <w:noProof/>
            </w:rPr>
            <w:t>13</w:t>
          </w:r>
          <w:r>
            <w:rPr>
              <w:noProof/>
            </w:rPr>
            <w:fldChar w:fldCharType="end"/>
          </w:r>
        </w:p>
        <w:p w14:paraId="6181F7BD" w14:textId="77777777" w:rsidR="000D4B64" w:rsidRDefault="000D4B64">
          <w:pPr>
            <w:pStyle w:val="TOC2"/>
            <w:tabs>
              <w:tab w:val="left" w:pos="690"/>
              <w:tab w:val="right" w:leader="dot" w:pos="10456"/>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_Toc282412611 \h </w:instrText>
          </w:r>
          <w:r>
            <w:rPr>
              <w:noProof/>
            </w:rPr>
          </w:r>
          <w:r>
            <w:rPr>
              <w:noProof/>
            </w:rPr>
            <w:fldChar w:fldCharType="separate"/>
          </w:r>
          <w:r w:rsidR="009D583C">
            <w:rPr>
              <w:noProof/>
            </w:rPr>
            <w:t>13</w:t>
          </w:r>
          <w:r>
            <w:rPr>
              <w:noProof/>
            </w:rPr>
            <w:fldChar w:fldCharType="end"/>
          </w:r>
        </w:p>
        <w:p w14:paraId="5209F729" w14:textId="77777777" w:rsidR="000D4B64" w:rsidRDefault="000D4B64">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_Toc282412612 \h </w:instrText>
          </w:r>
          <w:r>
            <w:rPr>
              <w:noProof/>
            </w:rPr>
          </w:r>
          <w:r>
            <w:rPr>
              <w:noProof/>
            </w:rPr>
            <w:fldChar w:fldCharType="separate"/>
          </w:r>
          <w:r w:rsidR="009D583C">
            <w:rPr>
              <w:noProof/>
            </w:rPr>
            <w:t>17</w:t>
          </w:r>
          <w:r>
            <w:rPr>
              <w:noProof/>
            </w:rPr>
            <w:fldChar w:fldCharType="end"/>
          </w:r>
        </w:p>
        <w:p w14:paraId="635BB024" w14:textId="77777777" w:rsidR="000D4B64" w:rsidRDefault="000D4B64">
          <w:pPr>
            <w:pStyle w:val="TOC3"/>
            <w:tabs>
              <w:tab w:val="left" w:pos="1054"/>
              <w:tab w:val="right" w:leader="dot" w:pos="10456"/>
            </w:tabs>
            <w:rPr>
              <w:rFonts w:asciiTheme="minorHAnsi" w:eastAsiaTheme="minorEastAsia" w:hAnsiTheme="minorHAnsi" w:cstheme="minorBidi"/>
              <w:noProof/>
              <w:sz w:val="24"/>
              <w:szCs w:val="24"/>
              <w:lang w:val="en-US" w:eastAsia="ja-JP"/>
            </w:rPr>
          </w:pPr>
          <w:r>
            <w:rPr>
              <w:noProof/>
            </w:rPr>
            <w:t>3.1.3</w:t>
          </w:r>
          <w:r>
            <w:rPr>
              <w:rFonts w:asciiTheme="minorHAnsi" w:eastAsiaTheme="minorEastAsia" w:hAnsiTheme="minorHAnsi" w:cstheme="minorBidi"/>
              <w:noProof/>
              <w:sz w:val="24"/>
              <w:szCs w:val="24"/>
              <w:lang w:val="en-US" w:eastAsia="ja-JP"/>
            </w:rPr>
            <w:tab/>
          </w:r>
          <w:r>
            <w:rPr>
              <w:noProof/>
            </w:rPr>
            <w:t>Beskrivning av relationskonceptet.</w:t>
          </w:r>
          <w:r>
            <w:rPr>
              <w:noProof/>
            </w:rPr>
            <w:tab/>
          </w:r>
          <w:r>
            <w:rPr>
              <w:noProof/>
            </w:rPr>
            <w:fldChar w:fldCharType="begin"/>
          </w:r>
          <w:r>
            <w:rPr>
              <w:noProof/>
            </w:rPr>
            <w:instrText xml:space="preserve"> PAGEREF _Toc282412613 \h </w:instrText>
          </w:r>
          <w:r>
            <w:rPr>
              <w:noProof/>
            </w:rPr>
          </w:r>
          <w:r>
            <w:rPr>
              <w:noProof/>
            </w:rPr>
            <w:fldChar w:fldCharType="separate"/>
          </w:r>
          <w:r w:rsidR="009D583C">
            <w:rPr>
              <w:noProof/>
            </w:rPr>
            <w:t>17</w:t>
          </w:r>
          <w:r>
            <w:rPr>
              <w:noProof/>
            </w:rPr>
            <w:fldChar w:fldCharType="end"/>
          </w:r>
        </w:p>
        <w:p w14:paraId="4F814386" w14:textId="77777777" w:rsidR="000D4B64" w:rsidRDefault="000D4B64">
          <w:pPr>
            <w:pStyle w:val="TOC2"/>
            <w:tabs>
              <w:tab w:val="left" w:pos="716"/>
              <w:tab w:val="right" w:leader="dot" w:pos="10456"/>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_Toc282412614 \h </w:instrText>
          </w:r>
          <w:r>
            <w:rPr>
              <w:noProof/>
            </w:rPr>
          </w:r>
          <w:r>
            <w:rPr>
              <w:noProof/>
            </w:rPr>
            <w:fldChar w:fldCharType="separate"/>
          </w:r>
          <w:r w:rsidR="009D583C">
            <w:rPr>
              <w:noProof/>
            </w:rPr>
            <w:t>17</w:t>
          </w:r>
          <w:r>
            <w:rPr>
              <w:noProof/>
            </w:rPr>
            <w:fldChar w:fldCharType="end"/>
          </w:r>
        </w:p>
        <w:p w14:paraId="2D083B7B" w14:textId="77777777" w:rsidR="000D4B64" w:rsidRDefault="000D4B64">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3.2.1</w:t>
          </w:r>
          <w:r>
            <w:rPr>
              <w:rFonts w:asciiTheme="minorHAnsi" w:eastAsiaTheme="minorEastAsia" w:hAnsiTheme="minorHAnsi" w:cstheme="minorBidi"/>
              <w:noProof/>
              <w:sz w:val="24"/>
              <w:szCs w:val="24"/>
              <w:lang w:val="en-US" w:eastAsia="ja-JP"/>
            </w:rPr>
            <w:tab/>
          </w:r>
          <w:r>
            <w:rPr>
              <w:noProof/>
            </w:rPr>
            <w:t>Sammanfattning av adresseringsmodell</w:t>
          </w:r>
          <w:r>
            <w:rPr>
              <w:noProof/>
            </w:rPr>
            <w:tab/>
          </w:r>
          <w:r>
            <w:rPr>
              <w:noProof/>
            </w:rPr>
            <w:fldChar w:fldCharType="begin"/>
          </w:r>
          <w:r>
            <w:rPr>
              <w:noProof/>
            </w:rPr>
            <w:instrText xml:space="preserve"> PAGEREF _Toc282412615 \h </w:instrText>
          </w:r>
          <w:r>
            <w:rPr>
              <w:noProof/>
            </w:rPr>
          </w:r>
          <w:r>
            <w:rPr>
              <w:noProof/>
            </w:rPr>
            <w:fldChar w:fldCharType="separate"/>
          </w:r>
          <w:r w:rsidR="009D583C">
            <w:rPr>
              <w:noProof/>
            </w:rPr>
            <w:t>17</w:t>
          </w:r>
          <w:r>
            <w:rPr>
              <w:noProof/>
            </w:rPr>
            <w:fldChar w:fldCharType="end"/>
          </w:r>
        </w:p>
        <w:p w14:paraId="2FDEA252" w14:textId="77777777" w:rsidR="000D4B64" w:rsidRDefault="000D4B64">
          <w:pPr>
            <w:pStyle w:val="TOC2"/>
            <w:tabs>
              <w:tab w:val="left" w:pos="715"/>
              <w:tab w:val="right" w:leader="dot" w:pos="10456"/>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_Toc282412616 \h </w:instrText>
          </w:r>
          <w:r>
            <w:rPr>
              <w:noProof/>
            </w:rPr>
          </w:r>
          <w:r>
            <w:rPr>
              <w:noProof/>
            </w:rPr>
            <w:fldChar w:fldCharType="separate"/>
          </w:r>
          <w:r w:rsidR="009D583C">
            <w:rPr>
              <w:noProof/>
            </w:rPr>
            <w:t>18</w:t>
          </w:r>
          <w:r>
            <w:rPr>
              <w:noProof/>
            </w:rPr>
            <w:fldChar w:fldCharType="end"/>
          </w:r>
        </w:p>
        <w:p w14:paraId="0B05E5F4" w14:textId="77777777" w:rsidR="000D4B64" w:rsidRDefault="000D4B64">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_Toc282412617 \h </w:instrText>
          </w:r>
          <w:r>
            <w:rPr>
              <w:noProof/>
            </w:rPr>
          </w:r>
          <w:r>
            <w:rPr>
              <w:noProof/>
            </w:rPr>
            <w:fldChar w:fldCharType="separate"/>
          </w:r>
          <w:r w:rsidR="009D583C">
            <w:rPr>
              <w:noProof/>
            </w:rPr>
            <w:t>19</w:t>
          </w:r>
          <w:r>
            <w:rPr>
              <w:noProof/>
            </w:rPr>
            <w:fldChar w:fldCharType="end"/>
          </w:r>
        </w:p>
        <w:p w14:paraId="7C538406" w14:textId="77777777" w:rsidR="000D4B64" w:rsidRDefault="000D4B64">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_Toc282412618 \h </w:instrText>
          </w:r>
          <w:r>
            <w:rPr>
              <w:noProof/>
            </w:rPr>
          </w:r>
          <w:r>
            <w:rPr>
              <w:noProof/>
            </w:rPr>
            <w:fldChar w:fldCharType="separate"/>
          </w:r>
          <w:r w:rsidR="009D583C">
            <w:rPr>
              <w:noProof/>
            </w:rPr>
            <w:t>19</w:t>
          </w:r>
          <w:r>
            <w:rPr>
              <w:noProof/>
            </w:rPr>
            <w:fldChar w:fldCharType="end"/>
          </w:r>
        </w:p>
        <w:p w14:paraId="2AFCD7D6" w14:textId="77777777" w:rsidR="000D4B64" w:rsidRDefault="000D4B64">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_Toc282412619 \h </w:instrText>
          </w:r>
          <w:r>
            <w:rPr>
              <w:noProof/>
            </w:rPr>
          </w:r>
          <w:r>
            <w:rPr>
              <w:noProof/>
            </w:rPr>
            <w:fldChar w:fldCharType="separate"/>
          </w:r>
          <w:r w:rsidR="009D583C">
            <w:rPr>
              <w:noProof/>
            </w:rPr>
            <w:t>21</w:t>
          </w:r>
          <w:r>
            <w:rPr>
              <w:noProof/>
            </w:rPr>
            <w:fldChar w:fldCharType="end"/>
          </w:r>
        </w:p>
        <w:p w14:paraId="40F0F7BF" w14:textId="77777777" w:rsidR="000D4B64" w:rsidRDefault="000D4B64">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4.2.1</w:t>
          </w:r>
          <w:r>
            <w:rPr>
              <w:rFonts w:asciiTheme="minorHAnsi" w:eastAsiaTheme="minorEastAsia" w:hAnsiTheme="minorHAnsi" w:cstheme="minorBidi"/>
              <w:noProof/>
              <w:sz w:val="24"/>
              <w:szCs w:val="24"/>
              <w:lang w:val="en-US" w:eastAsia="ja-JP"/>
            </w:rPr>
            <w:tab/>
          </w:r>
          <w:r>
            <w:rPr>
              <w:noProof/>
            </w:rPr>
            <w:t>Medarbetarens direktåtkomst</w:t>
          </w:r>
          <w:r>
            <w:rPr>
              <w:noProof/>
            </w:rPr>
            <w:tab/>
          </w:r>
          <w:r>
            <w:rPr>
              <w:noProof/>
            </w:rPr>
            <w:fldChar w:fldCharType="begin"/>
          </w:r>
          <w:r>
            <w:rPr>
              <w:noProof/>
            </w:rPr>
            <w:instrText xml:space="preserve"> PAGEREF _Toc282412620 \h </w:instrText>
          </w:r>
          <w:r>
            <w:rPr>
              <w:noProof/>
            </w:rPr>
          </w:r>
          <w:r>
            <w:rPr>
              <w:noProof/>
            </w:rPr>
            <w:fldChar w:fldCharType="separate"/>
          </w:r>
          <w:r w:rsidR="009D583C">
            <w:rPr>
              <w:noProof/>
            </w:rPr>
            <w:t>21</w:t>
          </w:r>
          <w:r>
            <w:rPr>
              <w:noProof/>
            </w:rPr>
            <w:fldChar w:fldCharType="end"/>
          </w:r>
        </w:p>
        <w:p w14:paraId="775D2D67" w14:textId="77777777" w:rsidR="000D4B64" w:rsidRDefault="000D4B64">
          <w:pPr>
            <w:pStyle w:val="TOC3"/>
            <w:tabs>
              <w:tab w:val="left" w:pos="1084"/>
              <w:tab w:val="right" w:leader="dot" w:pos="10456"/>
            </w:tabs>
            <w:rPr>
              <w:rFonts w:asciiTheme="minorHAnsi" w:eastAsiaTheme="minorEastAsia" w:hAnsiTheme="minorHAnsi" w:cstheme="minorBidi"/>
              <w:noProof/>
              <w:sz w:val="24"/>
              <w:szCs w:val="24"/>
              <w:lang w:val="en-US" w:eastAsia="ja-JP"/>
            </w:rPr>
          </w:pPr>
          <w:r>
            <w:rPr>
              <w:noProof/>
            </w:rPr>
            <w:t>4.2.2</w:t>
          </w:r>
          <w:r>
            <w:rPr>
              <w:rFonts w:asciiTheme="minorHAnsi" w:eastAsiaTheme="minorEastAsia" w:hAnsiTheme="minorHAnsi" w:cstheme="minorBidi"/>
              <w:noProof/>
              <w:sz w:val="24"/>
              <w:szCs w:val="24"/>
              <w:lang w:val="en-US" w:eastAsia="ja-JP"/>
            </w:rPr>
            <w:tab/>
          </w:r>
          <w:r>
            <w:rPr>
              <w:noProof/>
            </w:rPr>
            <w:t>Patientens direktåtkomst</w:t>
          </w:r>
          <w:r>
            <w:rPr>
              <w:noProof/>
            </w:rPr>
            <w:tab/>
          </w:r>
          <w:r>
            <w:rPr>
              <w:noProof/>
            </w:rPr>
            <w:fldChar w:fldCharType="begin"/>
          </w:r>
          <w:r>
            <w:rPr>
              <w:noProof/>
            </w:rPr>
            <w:instrText xml:space="preserve"> PAGEREF _Toc282412621 \h </w:instrText>
          </w:r>
          <w:r>
            <w:rPr>
              <w:noProof/>
            </w:rPr>
          </w:r>
          <w:r>
            <w:rPr>
              <w:noProof/>
            </w:rPr>
            <w:fldChar w:fldCharType="separate"/>
          </w:r>
          <w:r w:rsidR="009D583C">
            <w:rPr>
              <w:noProof/>
            </w:rPr>
            <w:t>21</w:t>
          </w:r>
          <w:r>
            <w:rPr>
              <w:noProof/>
            </w:rPr>
            <w:fldChar w:fldCharType="end"/>
          </w:r>
        </w:p>
        <w:p w14:paraId="4CA3D283" w14:textId="77777777" w:rsidR="000D4B64" w:rsidRDefault="000D4B64">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4.2.3</w:t>
          </w:r>
          <w:r>
            <w:rPr>
              <w:rFonts w:asciiTheme="minorHAnsi" w:eastAsiaTheme="minorEastAsia" w:hAnsiTheme="minorHAnsi" w:cstheme="minorBidi"/>
              <w:noProof/>
              <w:sz w:val="24"/>
              <w:szCs w:val="24"/>
              <w:lang w:val="en-US" w:eastAsia="ja-JP"/>
            </w:rPr>
            <w:tab/>
          </w:r>
          <w:r>
            <w:rPr>
              <w:noProof/>
            </w:rPr>
            <w:t>Generellt</w:t>
          </w:r>
          <w:r>
            <w:rPr>
              <w:noProof/>
            </w:rPr>
            <w:tab/>
          </w:r>
          <w:r>
            <w:rPr>
              <w:noProof/>
            </w:rPr>
            <w:fldChar w:fldCharType="begin"/>
          </w:r>
          <w:r>
            <w:rPr>
              <w:noProof/>
            </w:rPr>
            <w:instrText xml:space="preserve"> PAGEREF _Toc282412622 \h </w:instrText>
          </w:r>
          <w:r>
            <w:rPr>
              <w:noProof/>
            </w:rPr>
          </w:r>
          <w:r>
            <w:rPr>
              <w:noProof/>
            </w:rPr>
            <w:fldChar w:fldCharType="separate"/>
          </w:r>
          <w:r w:rsidR="009D583C">
            <w:rPr>
              <w:noProof/>
            </w:rPr>
            <w:t>22</w:t>
          </w:r>
          <w:r>
            <w:rPr>
              <w:noProof/>
            </w:rPr>
            <w:fldChar w:fldCharType="end"/>
          </w:r>
        </w:p>
        <w:p w14:paraId="43CFBC70" w14:textId="77777777" w:rsidR="000D4B64" w:rsidRDefault="000D4B64">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_Toc282412623 \h </w:instrText>
          </w:r>
          <w:r>
            <w:rPr>
              <w:noProof/>
            </w:rPr>
          </w:r>
          <w:r>
            <w:rPr>
              <w:noProof/>
            </w:rPr>
            <w:fldChar w:fldCharType="separate"/>
          </w:r>
          <w:r w:rsidR="009D583C">
            <w:rPr>
              <w:noProof/>
            </w:rPr>
            <w:t>22</w:t>
          </w:r>
          <w:r>
            <w:rPr>
              <w:noProof/>
            </w:rPr>
            <w:fldChar w:fldCharType="end"/>
          </w:r>
        </w:p>
        <w:p w14:paraId="137CEE28" w14:textId="77777777" w:rsidR="000D4B64" w:rsidRDefault="000D4B64">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4.3.1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_Toc282412624 \h </w:instrText>
          </w:r>
          <w:r>
            <w:rPr>
              <w:noProof/>
            </w:rPr>
          </w:r>
          <w:r>
            <w:rPr>
              <w:noProof/>
            </w:rPr>
            <w:fldChar w:fldCharType="separate"/>
          </w:r>
          <w:r w:rsidR="009D583C">
            <w:rPr>
              <w:noProof/>
            </w:rPr>
            <w:t>22</w:t>
          </w:r>
          <w:r>
            <w:rPr>
              <w:noProof/>
            </w:rPr>
            <w:fldChar w:fldCharType="end"/>
          </w:r>
        </w:p>
        <w:p w14:paraId="3AC9235D" w14:textId="77777777" w:rsidR="000D4B64" w:rsidRDefault="000D4B64">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4.3.2</w:t>
          </w:r>
          <w:r>
            <w:rPr>
              <w:rFonts w:asciiTheme="minorHAnsi" w:eastAsiaTheme="minorEastAsia" w:hAnsiTheme="minorHAnsi" w:cstheme="minorBidi"/>
              <w:noProof/>
              <w:sz w:val="24"/>
              <w:szCs w:val="24"/>
              <w:lang w:val="en-US" w:eastAsia="ja-JP"/>
            </w:rPr>
            <w:tab/>
          </w:r>
          <w:r>
            <w:rPr>
              <w:noProof/>
            </w:rPr>
            <w:t>Övriga krav och regler</w:t>
          </w:r>
          <w:r>
            <w:rPr>
              <w:noProof/>
            </w:rPr>
            <w:tab/>
          </w:r>
          <w:r>
            <w:rPr>
              <w:noProof/>
            </w:rPr>
            <w:fldChar w:fldCharType="begin"/>
          </w:r>
          <w:r>
            <w:rPr>
              <w:noProof/>
            </w:rPr>
            <w:instrText xml:space="preserve"> PAGEREF _Toc282412625 \h </w:instrText>
          </w:r>
          <w:r>
            <w:rPr>
              <w:noProof/>
            </w:rPr>
          </w:r>
          <w:r>
            <w:rPr>
              <w:noProof/>
            </w:rPr>
            <w:fldChar w:fldCharType="separate"/>
          </w:r>
          <w:r w:rsidR="009D583C">
            <w:rPr>
              <w:noProof/>
            </w:rPr>
            <w:t>23</w:t>
          </w:r>
          <w:r>
            <w:rPr>
              <w:noProof/>
            </w:rPr>
            <w:fldChar w:fldCharType="end"/>
          </w:r>
        </w:p>
        <w:p w14:paraId="515E6E6A" w14:textId="77777777" w:rsidR="000D4B64" w:rsidRDefault="000D4B64">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t>4.4</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_Toc282412626 \h </w:instrText>
          </w:r>
          <w:r>
            <w:rPr>
              <w:noProof/>
            </w:rPr>
          </w:r>
          <w:r>
            <w:rPr>
              <w:noProof/>
            </w:rPr>
            <w:fldChar w:fldCharType="separate"/>
          </w:r>
          <w:r w:rsidR="009D583C">
            <w:rPr>
              <w:noProof/>
            </w:rPr>
            <w:t>24</w:t>
          </w:r>
          <w:r>
            <w:rPr>
              <w:noProof/>
            </w:rPr>
            <w:fldChar w:fldCharType="end"/>
          </w:r>
        </w:p>
        <w:p w14:paraId="2EBECB39" w14:textId="77777777" w:rsidR="000D4B64" w:rsidRDefault="000D4B64">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4.4.1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_Toc282412627 \h </w:instrText>
          </w:r>
          <w:r>
            <w:rPr>
              <w:noProof/>
            </w:rPr>
          </w:r>
          <w:r>
            <w:rPr>
              <w:noProof/>
            </w:rPr>
            <w:fldChar w:fldCharType="separate"/>
          </w:r>
          <w:r w:rsidR="009D583C">
            <w:rPr>
              <w:noProof/>
            </w:rPr>
            <w:t>24</w:t>
          </w:r>
          <w:r>
            <w:rPr>
              <w:noProof/>
            </w:rPr>
            <w:fldChar w:fldCharType="end"/>
          </w:r>
        </w:p>
        <w:p w14:paraId="68872711" w14:textId="77777777" w:rsidR="000D4B64" w:rsidRDefault="000D4B64">
          <w:pPr>
            <w:pStyle w:val="TOC3"/>
            <w:tabs>
              <w:tab w:val="left" w:pos="1086"/>
              <w:tab w:val="right" w:leader="dot" w:pos="10456"/>
            </w:tabs>
            <w:rPr>
              <w:rFonts w:asciiTheme="minorHAnsi" w:eastAsiaTheme="minorEastAsia" w:hAnsiTheme="minorHAnsi" w:cstheme="minorBidi"/>
              <w:noProof/>
              <w:sz w:val="24"/>
              <w:szCs w:val="24"/>
              <w:lang w:val="en-US" w:eastAsia="ja-JP"/>
            </w:rPr>
          </w:pPr>
          <w:r>
            <w:rPr>
              <w:noProof/>
            </w:rPr>
            <w:t>4.4.2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_Toc282412628 \h </w:instrText>
          </w:r>
          <w:r>
            <w:rPr>
              <w:noProof/>
            </w:rPr>
          </w:r>
          <w:r>
            <w:rPr>
              <w:noProof/>
            </w:rPr>
            <w:fldChar w:fldCharType="separate"/>
          </w:r>
          <w:r w:rsidR="009D583C">
            <w:rPr>
              <w:noProof/>
            </w:rPr>
            <w:t>24</w:t>
          </w:r>
          <w:r>
            <w:rPr>
              <w:noProof/>
            </w:rPr>
            <w:fldChar w:fldCharType="end"/>
          </w:r>
        </w:p>
        <w:p w14:paraId="23F29D74" w14:textId="77777777" w:rsidR="000D4B64" w:rsidRDefault="000D4B64">
          <w:pPr>
            <w:pStyle w:val="TOC1"/>
            <w:tabs>
              <w:tab w:val="left" w:pos="346"/>
              <w:tab w:val="right" w:leader="dot" w:pos="10456"/>
            </w:tabs>
            <w:rPr>
              <w:rFonts w:asciiTheme="minorHAnsi" w:eastAsiaTheme="minorEastAsia" w:hAnsiTheme="minorHAnsi" w:cstheme="minorBidi"/>
              <w:noProof/>
              <w:sz w:val="24"/>
              <w:szCs w:val="24"/>
              <w:lang w:val="en-US" w:eastAsia="ja-JP"/>
            </w:rPr>
          </w:pPr>
          <w:r>
            <w:rPr>
              <w:noProof/>
            </w:rPr>
            <w:lastRenderedPageBreak/>
            <w:t>5</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_Toc282412629 \h </w:instrText>
          </w:r>
          <w:r>
            <w:rPr>
              <w:noProof/>
            </w:rPr>
          </w:r>
          <w:r>
            <w:rPr>
              <w:noProof/>
            </w:rPr>
            <w:fldChar w:fldCharType="separate"/>
          </w:r>
          <w:r w:rsidR="009D583C">
            <w:rPr>
              <w:noProof/>
            </w:rPr>
            <w:t>25</w:t>
          </w:r>
          <w:r>
            <w:rPr>
              <w:noProof/>
            </w:rPr>
            <w:fldChar w:fldCharType="end"/>
          </w:r>
        </w:p>
        <w:p w14:paraId="2D8F42A9" w14:textId="77777777" w:rsidR="000D4B64" w:rsidRDefault="000D4B64">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6</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_Toc282412630 \h </w:instrText>
          </w:r>
          <w:r>
            <w:rPr>
              <w:noProof/>
            </w:rPr>
          </w:r>
          <w:r>
            <w:rPr>
              <w:noProof/>
            </w:rPr>
            <w:fldChar w:fldCharType="separate"/>
          </w:r>
          <w:r w:rsidR="009D583C">
            <w:rPr>
              <w:noProof/>
            </w:rPr>
            <w:t>26</w:t>
          </w:r>
          <w:r>
            <w:rPr>
              <w:noProof/>
            </w:rPr>
            <w:fldChar w:fldCharType="end"/>
          </w:r>
        </w:p>
        <w:p w14:paraId="6BFD06DD" w14:textId="77777777" w:rsidR="000D4B64" w:rsidRDefault="000D4B64">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6.1</w:t>
          </w:r>
          <w:r>
            <w:rPr>
              <w:rFonts w:asciiTheme="minorHAnsi" w:eastAsiaTheme="minorEastAsia" w:hAnsiTheme="minorHAnsi" w:cstheme="minorBidi"/>
              <w:noProof/>
              <w:sz w:val="24"/>
              <w:szCs w:val="24"/>
              <w:lang w:val="en-US" w:eastAsia="ja-JP"/>
            </w:rPr>
            <w:tab/>
          </w:r>
          <w:r>
            <w:rPr>
              <w:noProof/>
            </w:rPr>
            <w:t>MIM</w:t>
          </w:r>
          <w:r>
            <w:rPr>
              <w:noProof/>
            </w:rPr>
            <w:tab/>
          </w:r>
          <w:r>
            <w:rPr>
              <w:noProof/>
            </w:rPr>
            <w:fldChar w:fldCharType="begin"/>
          </w:r>
          <w:r>
            <w:rPr>
              <w:noProof/>
            </w:rPr>
            <w:instrText xml:space="preserve"> PAGEREF _Toc282412631 \h </w:instrText>
          </w:r>
          <w:r>
            <w:rPr>
              <w:noProof/>
            </w:rPr>
          </w:r>
          <w:r>
            <w:rPr>
              <w:noProof/>
            </w:rPr>
            <w:fldChar w:fldCharType="separate"/>
          </w:r>
          <w:r w:rsidR="009D583C">
            <w:rPr>
              <w:noProof/>
            </w:rPr>
            <w:t>26</w:t>
          </w:r>
          <w:r>
            <w:rPr>
              <w:noProof/>
            </w:rPr>
            <w:fldChar w:fldCharType="end"/>
          </w:r>
        </w:p>
        <w:p w14:paraId="64FD3256" w14:textId="77777777" w:rsidR="000D4B64" w:rsidRDefault="000D4B64">
          <w:pPr>
            <w:pStyle w:val="TOC3"/>
            <w:tabs>
              <w:tab w:val="left" w:pos="1033"/>
              <w:tab w:val="right" w:leader="dot" w:pos="10456"/>
            </w:tabs>
            <w:rPr>
              <w:rFonts w:asciiTheme="minorHAnsi" w:eastAsiaTheme="minorEastAsia" w:hAnsiTheme="minorHAnsi" w:cstheme="minorBidi"/>
              <w:noProof/>
              <w:sz w:val="24"/>
              <w:szCs w:val="24"/>
              <w:lang w:val="en-US" w:eastAsia="ja-JP"/>
            </w:rPr>
          </w:pPr>
          <w:r>
            <w:rPr>
              <w:noProof/>
            </w:rPr>
            <w:t>6.1.1</w:t>
          </w:r>
          <w:r>
            <w:rPr>
              <w:rFonts w:asciiTheme="minorHAnsi" w:eastAsiaTheme="minorEastAsia" w:hAnsiTheme="minorHAnsi" w:cstheme="minorBidi"/>
              <w:noProof/>
              <w:sz w:val="24"/>
              <w:szCs w:val="24"/>
              <w:lang w:val="en-US" w:eastAsia="ja-JP"/>
            </w:rPr>
            <w:tab/>
          </w:r>
          <w:r>
            <w:rPr>
              <w:noProof/>
            </w:rPr>
            <w:t>GetVaccinationHistory</w:t>
          </w:r>
          <w:r>
            <w:rPr>
              <w:noProof/>
            </w:rPr>
            <w:tab/>
          </w:r>
          <w:r>
            <w:rPr>
              <w:noProof/>
            </w:rPr>
            <w:fldChar w:fldCharType="begin"/>
          </w:r>
          <w:r>
            <w:rPr>
              <w:noProof/>
            </w:rPr>
            <w:instrText xml:space="preserve"> PAGEREF _Toc282412632 \h </w:instrText>
          </w:r>
          <w:r>
            <w:rPr>
              <w:noProof/>
            </w:rPr>
          </w:r>
          <w:r>
            <w:rPr>
              <w:noProof/>
            </w:rPr>
            <w:fldChar w:fldCharType="separate"/>
          </w:r>
          <w:r w:rsidR="009D583C">
            <w:rPr>
              <w:noProof/>
            </w:rPr>
            <w:t>26</w:t>
          </w:r>
          <w:r>
            <w:rPr>
              <w:noProof/>
            </w:rPr>
            <w:fldChar w:fldCharType="end"/>
          </w:r>
        </w:p>
        <w:p w14:paraId="6080F65D" w14:textId="77777777" w:rsidR="000D4B64" w:rsidRDefault="000D4B64">
          <w:pPr>
            <w:pStyle w:val="TOC3"/>
            <w:tabs>
              <w:tab w:val="left" w:pos="1059"/>
              <w:tab w:val="right" w:leader="dot" w:pos="10456"/>
            </w:tabs>
            <w:rPr>
              <w:rFonts w:asciiTheme="minorHAnsi" w:eastAsiaTheme="minorEastAsia" w:hAnsiTheme="minorHAnsi" w:cstheme="minorBidi"/>
              <w:noProof/>
              <w:sz w:val="24"/>
              <w:szCs w:val="24"/>
              <w:lang w:val="en-US" w:eastAsia="ja-JP"/>
            </w:rPr>
          </w:pPr>
          <w:r>
            <w:rPr>
              <w:noProof/>
            </w:rPr>
            <w:t>6.1.2</w:t>
          </w:r>
          <w:r>
            <w:rPr>
              <w:rFonts w:asciiTheme="minorHAnsi" w:eastAsiaTheme="minorEastAsia" w:hAnsiTheme="minorHAnsi" w:cstheme="minorBidi"/>
              <w:noProof/>
              <w:sz w:val="24"/>
              <w:szCs w:val="24"/>
              <w:lang w:val="en-US" w:eastAsia="ja-JP"/>
            </w:rPr>
            <w:tab/>
          </w:r>
          <w:r>
            <w:rPr>
              <w:noProof/>
            </w:rPr>
            <w:t>GetMedicationHistory</w:t>
          </w:r>
          <w:r>
            <w:rPr>
              <w:noProof/>
            </w:rPr>
            <w:tab/>
          </w:r>
          <w:r>
            <w:rPr>
              <w:noProof/>
            </w:rPr>
            <w:fldChar w:fldCharType="begin"/>
          </w:r>
          <w:r>
            <w:rPr>
              <w:noProof/>
            </w:rPr>
            <w:instrText xml:space="preserve"> PAGEREF _Toc282412633 \h </w:instrText>
          </w:r>
          <w:r>
            <w:rPr>
              <w:noProof/>
            </w:rPr>
          </w:r>
          <w:r>
            <w:rPr>
              <w:noProof/>
            </w:rPr>
            <w:fldChar w:fldCharType="separate"/>
          </w:r>
          <w:r w:rsidR="009D583C">
            <w:rPr>
              <w:noProof/>
            </w:rPr>
            <w:t>36</w:t>
          </w:r>
          <w:r>
            <w:rPr>
              <w:noProof/>
            </w:rPr>
            <w:fldChar w:fldCharType="end"/>
          </w:r>
        </w:p>
        <w:p w14:paraId="4E7847EB" w14:textId="77777777" w:rsidR="000D4B64" w:rsidRDefault="000D4B64">
          <w:pPr>
            <w:pStyle w:val="TOC1"/>
            <w:tabs>
              <w:tab w:val="left" w:pos="340"/>
              <w:tab w:val="right" w:leader="dot" w:pos="10456"/>
            </w:tabs>
            <w:rPr>
              <w:rFonts w:asciiTheme="minorHAnsi" w:eastAsiaTheme="minorEastAsia" w:hAnsiTheme="minorHAnsi" w:cstheme="minorBidi"/>
              <w:noProof/>
              <w:sz w:val="24"/>
              <w:szCs w:val="24"/>
              <w:lang w:val="en-US" w:eastAsia="ja-JP"/>
            </w:rPr>
          </w:pPr>
          <w:r>
            <w:rPr>
              <w:noProof/>
            </w:rPr>
            <w:t>7</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_Toc282412634 \h </w:instrText>
          </w:r>
          <w:r>
            <w:rPr>
              <w:noProof/>
            </w:rPr>
          </w:r>
          <w:r>
            <w:rPr>
              <w:noProof/>
            </w:rPr>
            <w:fldChar w:fldCharType="separate"/>
          </w:r>
          <w:r w:rsidR="009D583C">
            <w:rPr>
              <w:noProof/>
            </w:rPr>
            <w:t>54</w:t>
          </w:r>
          <w:r>
            <w:rPr>
              <w:noProof/>
            </w:rPr>
            <w:fldChar w:fldCharType="end"/>
          </w:r>
        </w:p>
        <w:p w14:paraId="776BDF0E" w14:textId="77777777" w:rsidR="000D4B64" w:rsidRDefault="000D4B64">
          <w:pPr>
            <w:pStyle w:val="TOC2"/>
            <w:tabs>
              <w:tab w:val="left" w:pos="680"/>
              <w:tab w:val="right" w:leader="dot" w:pos="10456"/>
            </w:tabs>
            <w:rPr>
              <w:rFonts w:asciiTheme="minorHAnsi" w:eastAsiaTheme="minorEastAsia" w:hAnsiTheme="minorHAnsi" w:cstheme="minorBidi"/>
              <w:noProof/>
              <w:sz w:val="24"/>
              <w:szCs w:val="24"/>
              <w:lang w:val="en-US" w:eastAsia="ja-JP"/>
            </w:rPr>
          </w:pPr>
          <w:r>
            <w:rPr>
              <w:noProof/>
            </w:rPr>
            <w:t>7.1</w:t>
          </w:r>
          <w:r>
            <w:rPr>
              <w:rFonts w:asciiTheme="minorHAnsi" w:eastAsiaTheme="minorEastAsia" w:hAnsiTheme="minorHAnsi" w:cstheme="minorBidi"/>
              <w:noProof/>
              <w:sz w:val="24"/>
              <w:szCs w:val="24"/>
              <w:lang w:val="en-US" w:eastAsia="ja-JP"/>
            </w:rPr>
            <w:tab/>
          </w:r>
          <w:r>
            <w:rPr>
              <w:noProof/>
            </w:rPr>
            <w:t>GetVaccinationHistory</w:t>
          </w:r>
          <w:r>
            <w:rPr>
              <w:noProof/>
            </w:rPr>
            <w:tab/>
          </w:r>
          <w:r>
            <w:rPr>
              <w:noProof/>
            </w:rPr>
            <w:fldChar w:fldCharType="begin"/>
          </w:r>
          <w:r>
            <w:rPr>
              <w:noProof/>
            </w:rPr>
            <w:instrText xml:space="preserve"> PAGEREF _Toc282412635 \h </w:instrText>
          </w:r>
          <w:r>
            <w:rPr>
              <w:noProof/>
            </w:rPr>
          </w:r>
          <w:r>
            <w:rPr>
              <w:noProof/>
            </w:rPr>
            <w:fldChar w:fldCharType="separate"/>
          </w:r>
          <w:r w:rsidR="009D583C">
            <w:rPr>
              <w:noProof/>
            </w:rPr>
            <w:t>54</w:t>
          </w:r>
          <w:r>
            <w:rPr>
              <w:noProof/>
            </w:rPr>
            <w:fldChar w:fldCharType="end"/>
          </w:r>
        </w:p>
        <w:p w14:paraId="00591061" w14:textId="77777777" w:rsidR="000D4B64" w:rsidRDefault="000D4B64">
          <w:pPr>
            <w:pStyle w:val="TOC3"/>
            <w:tabs>
              <w:tab w:val="left" w:pos="1020"/>
              <w:tab w:val="right" w:leader="dot" w:pos="10456"/>
            </w:tabs>
            <w:rPr>
              <w:rFonts w:asciiTheme="minorHAnsi" w:eastAsiaTheme="minorEastAsia" w:hAnsiTheme="minorHAnsi" w:cstheme="minorBidi"/>
              <w:noProof/>
              <w:sz w:val="24"/>
              <w:szCs w:val="24"/>
              <w:lang w:val="en-US" w:eastAsia="ja-JP"/>
            </w:rPr>
          </w:pPr>
          <w:r>
            <w:rPr>
              <w:noProof/>
            </w:rPr>
            <w:t>7.1.1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_Toc282412636 \h </w:instrText>
          </w:r>
          <w:r>
            <w:rPr>
              <w:noProof/>
            </w:rPr>
          </w:r>
          <w:r>
            <w:rPr>
              <w:noProof/>
            </w:rPr>
            <w:fldChar w:fldCharType="separate"/>
          </w:r>
          <w:r w:rsidR="009D583C">
            <w:rPr>
              <w:noProof/>
            </w:rPr>
            <w:t>54</w:t>
          </w:r>
          <w:r>
            <w:rPr>
              <w:noProof/>
            </w:rPr>
            <w:fldChar w:fldCharType="end"/>
          </w:r>
        </w:p>
        <w:p w14:paraId="73D6091D" w14:textId="77777777" w:rsidR="000D4B64" w:rsidRDefault="000D4B64">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7.1.2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_Toc282412637 \h </w:instrText>
          </w:r>
          <w:r>
            <w:rPr>
              <w:noProof/>
            </w:rPr>
          </w:r>
          <w:r>
            <w:rPr>
              <w:noProof/>
            </w:rPr>
            <w:fldChar w:fldCharType="separate"/>
          </w:r>
          <w:r w:rsidR="009D583C">
            <w:rPr>
              <w:noProof/>
            </w:rPr>
            <w:t>54</w:t>
          </w:r>
          <w:r>
            <w:rPr>
              <w:noProof/>
            </w:rPr>
            <w:fldChar w:fldCharType="end"/>
          </w:r>
        </w:p>
        <w:p w14:paraId="7528A05C" w14:textId="77777777" w:rsidR="000D4B64" w:rsidRDefault="000D4B64">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7.1.3</w:t>
          </w:r>
          <w:r>
            <w:rPr>
              <w:rFonts w:asciiTheme="minorHAnsi" w:eastAsiaTheme="minorEastAsia" w:hAnsiTheme="minorHAnsi" w:cstheme="minorBidi"/>
              <w:noProof/>
              <w:sz w:val="24"/>
              <w:szCs w:val="24"/>
              <w:lang w:val="en-US" w:eastAsia="ja-JP"/>
            </w:rPr>
            <w:tab/>
          </w:r>
          <w:r>
            <w:rPr>
              <w:noProof/>
            </w:rPr>
            <w:t>Särskilda förutsättningar beroende på typ av konsument med hänsyn till historisk information (i äldre system)</w:t>
          </w:r>
          <w:r>
            <w:rPr>
              <w:noProof/>
            </w:rPr>
            <w:tab/>
          </w:r>
          <w:r>
            <w:rPr>
              <w:noProof/>
            </w:rPr>
            <w:fldChar w:fldCharType="begin"/>
          </w:r>
          <w:r>
            <w:rPr>
              <w:noProof/>
            </w:rPr>
            <w:instrText xml:space="preserve"> PAGEREF _Toc282412638 \h </w:instrText>
          </w:r>
          <w:r>
            <w:rPr>
              <w:noProof/>
            </w:rPr>
          </w:r>
          <w:r>
            <w:rPr>
              <w:noProof/>
            </w:rPr>
            <w:fldChar w:fldCharType="separate"/>
          </w:r>
          <w:r w:rsidR="009D583C">
            <w:rPr>
              <w:noProof/>
            </w:rPr>
            <w:t>54</w:t>
          </w:r>
          <w:r>
            <w:rPr>
              <w:noProof/>
            </w:rPr>
            <w:fldChar w:fldCharType="end"/>
          </w:r>
        </w:p>
        <w:p w14:paraId="329CD731" w14:textId="77777777" w:rsidR="000D4B64" w:rsidRDefault="000D4B64">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7.1.4</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_Toc282412639 \h </w:instrText>
          </w:r>
          <w:r>
            <w:rPr>
              <w:noProof/>
            </w:rPr>
          </w:r>
          <w:r>
            <w:rPr>
              <w:noProof/>
            </w:rPr>
            <w:fldChar w:fldCharType="separate"/>
          </w:r>
          <w:r w:rsidR="009D583C">
            <w:rPr>
              <w:noProof/>
            </w:rPr>
            <w:t>54</w:t>
          </w:r>
          <w:r>
            <w:rPr>
              <w:noProof/>
            </w:rPr>
            <w:fldChar w:fldCharType="end"/>
          </w:r>
        </w:p>
        <w:p w14:paraId="45F850B0" w14:textId="77777777" w:rsidR="000D4B64" w:rsidRDefault="000D4B64">
          <w:pPr>
            <w:pStyle w:val="TOC3"/>
            <w:tabs>
              <w:tab w:val="left" w:pos="1040"/>
              <w:tab w:val="right" w:leader="dot" w:pos="10456"/>
            </w:tabs>
            <w:rPr>
              <w:rFonts w:asciiTheme="minorHAnsi" w:eastAsiaTheme="minorEastAsia" w:hAnsiTheme="minorHAnsi" w:cstheme="minorBidi"/>
              <w:noProof/>
              <w:sz w:val="24"/>
              <w:szCs w:val="24"/>
              <w:lang w:val="en-US" w:eastAsia="ja-JP"/>
            </w:rPr>
          </w:pPr>
          <w:r>
            <w:rPr>
              <w:noProof/>
            </w:rPr>
            <w:t>7.1.5</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_Toc282412640 \h </w:instrText>
          </w:r>
          <w:r>
            <w:rPr>
              <w:noProof/>
            </w:rPr>
          </w:r>
          <w:r>
            <w:rPr>
              <w:noProof/>
            </w:rPr>
            <w:fldChar w:fldCharType="separate"/>
          </w:r>
          <w:r w:rsidR="009D583C">
            <w:rPr>
              <w:noProof/>
            </w:rPr>
            <w:t>64</w:t>
          </w:r>
          <w:r>
            <w:rPr>
              <w:noProof/>
            </w:rPr>
            <w:fldChar w:fldCharType="end"/>
          </w:r>
        </w:p>
        <w:p w14:paraId="623C3A44" w14:textId="77777777" w:rsidR="000D4B64" w:rsidRDefault="000D4B64">
          <w:pPr>
            <w:pStyle w:val="TOC2"/>
            <w:tabs>
              <w:tab w:val="left" w:pos="706"/>
              <w:tab w:val="right" w:leader="dot" w:pos="10456"/>
            </w:tabs>
            <w:rPr>
              <w:rFonts w:asciiTheme="minorHAnsi" w:eastAsiaTheme="minorEastAsia" w:hAnsiTheme="minorHAnsi" w:cstheme="minorBidi"/>
              <w:noProof/>
              <w:sz w:val="24"/>
              <w:szCs w:val="24"/>
              <w:lang w:val="en-US" w:eastAsia="ja-JP"/>
            </w:rPr>
          </w:pPr>
          <w:r>
            <w:rPr>
              <w:noProof/>
            </w:rPr>
            <w:t>7.2</w:t>
          </w:r>
          <w:r>
            <w:rPr>
              <w:rFonts w:asciiTheme="minorHAnsi" w:eastAsiaTheme="minorEastAsia" w:hAnsiTheme="minorHAnsi" w:cstheme="minorBidi"/>
              <w:noProof/>
              <w:sz w:val="24"/>
              <w:szCs w:val="24"/>
              <w:lang w:val="en-US" w:eastAsia="ja-JP"/>
            </w:rPr>
            <w:tab/>
          </w:r>
          <w:r>
            <w:rPr>
              <w:noProof/>
            </w:rPr>
            <w:t>GetMedicationHistory</w:t>
          </w:r>
          <w:r>
            <w:rPr>
              <w:noProof/>
            </w:rPr>
            <w:tab/>
          </w:r>
          <w:r>
            <w:rPr>
              <w:noProof/>
            </w:rPr>
            <w:fldChar w:fldCharType="begin"/>
          </w:r>
          <w:r>
            <w:rPr>
              <w:noProof/>
            </w:rPr>
            <w:instrText xml:space="preserve"> PAGEREF _Toc282412641 \h </w:instrText>
          </w:r>
          <w:r>
            <w:rPr>
              <w:noProof/>
            </w:rPr>
          </w:r>
          <w:r>
            <w:rPr>
              <w:noProof/>
            </w:rPr>
            <w:fldChar w:fldCharType="separate"/>
          </w:r>
          <w:r w:rsidR="009D583C">
            <w:rPr>
              <w:noProof/>
            </w:rPr>
            <w:t>65</w:t>
          </w:r>
          <w:r>
            <w:rPr>
              <w:noProof/>
            </w:rPr>
            <w:fldChar w:fldCharType="end"/>
          </w:r>
        </w:p>
        <w:p w14:paraId="3B9423BC" w14:textId="77777777" w:rsidR="000D4B64" w:rsidRDefault="000D4B64">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7.2.1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_Toc282412642 \h </w:instrText>
          </w:r>
          <w:r>
            <w:rPr>
              <w:noProof/>
            </w:rPr>
          </w:r>
          <w:r>
            <w:rPr>
              <w:noProof/>
            </w:rPr>
            <w:fldChar w:fldCharType="separate"/>
          </w:r>
          <w:r w:rsidR="009D583C">
            <w:rPr>
              <w:noProof/>
            </w:rPr>
            <w:t>65</w:t>
          </w:r>
          <w:r>
            <w:rPr>
              <w:noProof/>
            </w:rPr>
            <w:fldChar w:fldCharType="end"/>
          </w:r>
        </w:p>
        <w:p w14:paraId="3D2BC5C1" w14:textId="77777777" w:rsidR="000D4B64" w:rsidRDefault="000D4B64">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7.2.2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_Toc282412643 \h </w:instrText>
          </w:r>
          <w:r>
            <w:rPr>
              <w:noProof/>
            </w:rPr>
          </w:r>
          <w:r>
            <w:rPr>
              <w:noProof/>
            </w:rPr>
            <w:fldChar w:fldCharType="separate"/>
          </w:r>
          <w:r w:rsidR="009D583C">
            <w:rPr>
              <w:noProof/>
            </w:rPr>
            <w:t>65</w:t>
          </w:r>
          <w:r>
            <w:rPr>
              <w:noProof/>
            </w:rPr>
            <w:fldChar w:fldCharType="end"/>
          </w:r>
        </w:p>
        <w:p w14:paraId="534E4A83" w14:textId="77777777" w:rsidR="000D4B64" w:rsidRDefault="000D4B64">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_Toc282412644 \h </w:instrText>
          </w:r>
          <w:r>
            <w:rPr>
              <w:noProof/>
            </w:rPr>
          </w:r>
          <w:r>
            <w:rPr>
              <w:noProof/>
            </w:rPr>
            <w:fldChar w:fldCharType="separate"/>
          </w:r>
          <w:r w:rsidR="009D583C">
            <w:rPr>
              <w:noProof/>
            </w:rPr>
            <w:t>65</w:t>
          </w:r>
          <w:r>
            <w:rPr>
              <w:noProof/>
            </w:rPr>
            <w:fldChar w:fldCharType="end"/>
          </w:r>
        </w:p>
        <w:p w14:paraId="7D8D75C7" w14:textId="77777777" w:rsidR="000D4B64" w:rsidRDefault="000D4B64">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7.2.4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_Toc282412645 \h </w:instrText>
          </w:r>
          <w:r>
            <w:rPr>
              <w:noProof/>
            </w:rPr>
          </w:r>
          <w:r>
            <w:rPr>
              <w:noProof/>
            </w:rPr>
            <w:fldChar w:fldCharType="separate"/>
          </w:r>
          <w:r w:rsidR="009D583C">
            <w:rPr>
              <w:noProof/>
            </w:rPr>
            <w:t>110</w:t>
          </w:r>
          <w:r>
            <w:rPr>
              <w:noProof/>
            </w:rPr>
            <w:fldChar w:fldCharType="end"/>
          </w:r>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5EFE46B8" w14:textId="77777777" w:rsidR="0039481C" w:rsidRPr="00210991" w:rsidRDefault="0039481C" w:rsidP="0039481C">
      <w:pPr>
        <w:rPr>
          <w:rStyle w:val="BodyTextChar1"/>
          <w:rFonts w:eastAsia="Calibri"/>
          <w:szCs w:val="20"/>
        </w:rPr>
      </w:pPr>
      <w:bookmarkStart w:id="2" w:name="Radera3"/>
      <w:bookmarkEnd w:id="0"/>
      <w:bookmarkEnd w:id="2"/>
      <w:r w:rsidRPr="00D23023">
        <w:rPr>
          <w:b/>
        </w:rPr>
        <w:lastRenderedPageBreak/>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14:paraId="12F27002" w14:textId="77777777" w:rsidTr="0039481C">
        <w:tc>
          <w:tcPr>
            <w:tcW w:w="1304" w:type="dxa"/>
            <w:shd w:val="clear" w:color="auto" w:fill="DDD9C3" w:themeFill="background2" w:themeFillShade="E6"/>
          </w:tcPr>
          <w:p w14:paraId="074482CB" w14:textId="77777777" w:rsidR="0039481C" w:rsidRPr="00A31996" w:rsidRDefault="0039481C" w:rsidP="0039481C">
            <w:pPr>
              <w:pStyle w:val="TableText"/>
            </w:pPr>
            <w:r>
              <w:t>Version</w:t>
            </w:r>
          </w:p>
        </w:tc>
        <w:tc>
          <w:tcPr>
            <w:tcW w:w="992" w:type="dxa"/>
            <w:shd w:val="clear" w:color="auto" w:fill="DDD9C3" w:themeFill="background2" w:themeFillShade="E6"/>
          </w:tcPr>
          <w:p w14:paraId="6A5A69DB" w14:textId="77777777" w:rsidR="0039481C" w:rsidRPr="00A31996" w:rsidRDefault="0039481C" w:rsidP="0039481C">
            <w:pPr>
              <w:pStyle w:val="TableText"/>
            </w:pPr>
            <w:r w:rsidRPr="00A31996">
              <w:t>Revision Nr</w:t>
            </w:r>
          </w:p>
        </w:tc>
        <w:tc>
          <w:tcPr>
            <w:tcW w:w="1560" w:type="dxa"/>
            <w:shd w:val="clear" w:color="auto" w:fill="DDD9C3" w:themeFill="background2" w:themeFillShade="E6"/>
          </w:tcPr>
          <w:p w14:paraId="299BD4AC" w14:textId="77777777" w:rsidR="0039481C" w:rsidRPr="00A31996" w:rsidRDefault="0039481C" w:rsidP="0039481C">
            <w:pPr>
              <w:pStyle w:val="TableText"/>
            </w:pPr>
            <w:r w:rsidRPr="00A31996">
              <w:t>Revision Datum</w:t>
            </w:r>
          </w:p>
        </w:tc>
        <w:tc>
          <w:tcPr>
            <w:tcW w:w="3260" w:type="dxa"/>
            <w:shd w:val="clear" w:color="auto" w:fill="DDD9C3" w:themeFill="background2" w:themeFillShade="E6"/>
          </w:tcPr>
          <w:p w14:paraId="5A3A835B" w14:textId="77777777" w:rsidR="0039481C" w:rsidRPr="00A31996" w:rsidRDefault="0039481C" w:rsidP="0039481C">
            <w:pPr>
              <w:pStyle w:val="TableText"/>
            </w:pPr>
            <w:r>
              <w:t>B</w:t>
            </w:r>
            <w:r w:rsidRPr="00A31996">
              <w:t>eskrivning av ändring</w:t>
            </w:r>
            <w:r>
              <w:t>ar</w:t>
            </w:r>
          </w:p>
        </w:tc>
        <w:tc>
          <w:tcPr>
            <w:tcW w:w="1559" w:type="dxa"/>
            <w:shd w:val="clear" w:color="auto" w:fill="DDD9C3" w:themeFill="background2" w:themeFillShade="E6"/>
          </w:tcPr>
          <w:p w14:paraId="11CE0EBB" w14:textId="77777777" w:rsidR="0039481C" w:rsidRPr="00A31996" w:rsidRDefault="0039481C" w:rsidP="0039481C">
            <w:pPr>
              <w:pStyle w:val="TableText"/>
            </w:pPr>
            <w:r>
              <w:t>Ändringar</w:t>
            </w:r>
            <w:r w:rsidRPr="00A31996">
              <w:t xml:space="preserve"> gjorda av</w:t>
            </w:r>
          </w:p>
        </w:tc>
        <w:tc>
          <w:tcPr>
            <w:tcW w:w="1418" w:type="dxa"/>
            <w:shd w:val="clear" w:color="auto" w:fill="DDD9C3" w:themeFill="background2" w:themeFillShade="E6"/>
          </w:tcPr>
          <w:p w14:paraId="2917D927" w14:textId="77777777" w:rsidR="0039481C" w:rsidRPr="00A31996" w:rsidRDefault="0039481C" w:rsidP="0039481C">
            <w:pPr>
              <w:pStyle w:val="TableText"/>
            </w:pPr>
            <w:r w:rsidRPr="00A31996">
              <w:t>Granskad av</w:t>
            </w:r>
          </w:p>
        </w:tc>
      </w:tr>
      <w:tr w:rsidR="0075501A" w14:paraId="1BF42DEB" w14:textId="77777777" w:rsidTr="0039481C">
        <w:tc>
          <w:tcPr>
            <w:tcW w:w="1304" w:type="dxa"/>
          </w:tcPr>
          <w:p w14:paraId="79BFB119" w14:textId="259B77F4" w:rsidR="0075501A" w:rsidRDefault="0075501A" w:rsidP="0039481C">
            <w:pPr>
              <w:pStyle w:val="TableText"/>
            </w:pPr>
          </w:p>
        </w:tc>
        <w:tc>
          <w:tcPr>
            <w:tcW w:w="992" w:type="dxa"/>
          </w:tcPr>
          <w:p w14:paraId="49FA0B03" w14:textId="72FC2781" w:rsidR="0075501A" w:rsidRDefault="0075501A" w:rsidP="0039481C">
            <w:pPr>
              <w:pStyle w:val="TableText"/>
            </w:pPr>
            <w:r w:rsidRPr="009D0E90">
              <w:t>PA1</w:t>
            </w:r>
          </w:p>
        </w:tc>
        <w:tc>
          <w:tcPr>
            <w:tcW w:w="1560" w:type="dxa"/>
          </w:tcPr>
          <w:p w14:paraId="1885408B" w14:textId="4A015711" w:rsidR="0075501A" w:rsidRDefault="0075501A" w:rsidP="0039481C">
            <w:pPr>
              <w:pStyle w:val="TableText"/>
            </w:pPr>
            <w:r>
              <w:t>2013</w:t>
            </w:r>
            <w:r w:rsidRPr="009D0E90">
              <w:t>-05-01</w:t>
            </w:r>
          </w:p>
        </w:tc>
        <w:tc>
          <w:tcPr>
            <w:tcW w:w="3260" w:type="dxa"/>
          </w:tcPr>
          <w:p w14:paraId="4B09CECA" w14:textId="39B2EC65" w:rsidR="0075501A" w:rsidRDefault="0075501A" w:rsidP="00F35278">
            <w:pPr>
              <w:pStyle w:val="TableText"/>
              <w:tabs>
                <w:tab w:val="right" w:pos="3176"/>
              </w:tabs>
            </w:pPr>
            <w:r w:rsidRPr="009D0E90">
              <w:t>Arbetsdokument, baserat på motsvarande för Hälsorelaterat tillstånd, utfall av aktivitet.</w:t>
            </w:r>
          </w:p>
        </w:tc>
        <w:tc>
          <w:tcPr>
            <w:tcW w:w="1559" w:type="dxa"/>
          </w:tcPr>
          <w:p w14:paraId="524F015C" w14:textId="12BC09FD" w:rsidR="0075501A" w:rsidRDefault="0075501A" w:rsidP="0039481C">
            <w:pPr>
              <w:pStyle w:val="TableText"/>
            </w:pPr>
            <w:r>
              <w:t>Marcus Claus</w:t>
            </w:r>
          </w:p>
        </w:tc>
        <w:tc>
          <w:tcPr>
            <w:tcW w:w="1418" w:type="dxa"/>
          </w:tcPr>
          <w:p w14:paraId="3BF4086E" w14:textId="77777777" w:rsidR="0075501A" w:rsidRDefault="0075501A" w:rsidP="0039481C">
            <w:pPr>
              <w:pStyle w:val="TableText"/>
            </w:pPr>
          </w:p>
        </w:tc>
      </w:tr>
      <w:tr w:rsidR="0075501A" w14:paraId="129EB5D9" w14:textId="77777777" w:rsidTr="0039481C">
        <w:tc>
          <w:tcPr>
            <w:tcW w:w="1304" w:type="dxa"/>
          </w:tcPr>
          <w:p w14:paraId="01924E91" w14:textId="5B766DA7" w:rsidR="0075501A" w:rsidRPr="0039481C" w:rsidRDefault="0075501A" w:rsidP="0039481C">
            <w:pPr>
              <w:pStyle w:val="TableText"/>
              <w:rPr>
                <w:color w:val="008000"/>
              </w:rPr>
            </w:pPr>
          </w:p>
        </w:tc>
        <w:tc>
          <w:tcPr>
            <w:tcW w:w="992" w:type="dxa"/>
          </w:tcPr>
          <w:p w14:paraId="64DCBB02" w14:textId="42E335CC" w:rsidR="0075501A" w:rsidRPr="00C54BCA" w:rsidRDefault="0075501A" w:rsidP="0039481C">
            <w:pPr>
              <w:pStyle w:val="TableText"/>
              <w:rPr>
                <w:highlight w:val="yellow"/>
              </w:rPr>
            </w:pPr>
            <w:r w:rsidRPr="009D0E90">
              <w:t>PA2</w:t>
            </w:r>
          </w:p>
        </w:tc>
        <w:tc>
          <w:tcPr>
            <w:tcW w:w="1560" w:type="dxa"/>
          </w:tcPr>
          <w:p w14:paraId="02FF2D9F" w14:textId="36E93446" w:rsidR="0075501A" w:rsidRDefault="0075501A" w:rsidP="0039481C">
            <w:pPr>
              <w:pStyle w:val="TableText"/>
              <w:rPr>
                <w:highlight w:val="yellow"/>
              </w:rPr>
            </w:pPr>
            <w:r>
              <w:t>2013</w:t>
            </w:r>
            <w:r w:rsidRPr="009D0E90">
              <w:t>-05-21</w:t>
            </w:r>
          </w:p>
        </w:tc>
        <w:tc>
          <w:tcPr>
            <w:tcW w:w="3260" w:type="dxa"/>
          </w:tcPr>
          <w:p w14:paraId="1285EF4D" w14:textId="7B2DD7F0" w:rsidR="0075501A" w:rsidRPr="0032226B" w:rsidRDefault="0075501A" w:rsidP="00F35278">
            <w:pPr>
              <w:pStyle w:val="TableText"/>
              <w:tabs>
                <w:tab w:val="right" w:pos="3176"/>
              </w:tabs>
              <w:rPr>
                <w:highlight w:val="yellow"/>
              </w:rPr>
            </w:pPr>
            <w:r w:rsidRPr="009D0E90">
              <w:t>Ändringar baserat på diskussioner och möten 20-21 maj med JE, FS, MC, VL, JG m.fl.</w:t>
            </w:r>
          </w:p>
        </w:tc>
        <w:tc>
          <w:tcPr>
            <w:tcW w:w="1559" w:type="dxa"/>
          </w:tcPr>
          <w:p w14:paraId="373A1BD7" w14:textId="36C44976" w:rsidR="0075501A" w:rsidRPr="00C54BCA" w:rsidRDefault="0075501A" w:rsidP="0039481C">
            <w:pPr>
              <w:pStyle w:val="TableText"/>
              <w:rPr>
                <w:highlight w:val="yellow"/>
              </w:rPr>
            </w:pPr>
            <w:r>
              <w:t>Marcus Claus</w:t>
            </w:r>
          </w:p>
        </w:tc>
        <w:tc>
          <w:tcPr>
            <w:tcW w:w="1418" w:type="dxa"/>
          </w:tcPr>
          <w:p w14:paraId="4B4AE0CB" w14:textId="77777777" w:rsidR="0075501A" w:rsidRDefault="0075501A" w:rsidP="0039481C">
            <w:pPr>
              <w:pStyle w:val="TableText"/>
            </w:pPr>
          </w:p>
        </w:tc>
      </w:tr>
      <w:tr w:rsidR="0075501A" w14:paraId="04D3421F" w14:textId="77777777" w:rsidTr="0039481C">
        <w:tc>
          <w:tcPr>
            <w:tcW w:w="1304" w:type="dxa"/>
          </w:tcPr>
          <w:p w14:paraId="7763869B" w14:textId="77777777" w:rsidR="0075501A" w:rsidRPr="0039481C" w:rsidRDefault="0075501A" w:rsidP="0039481C">
            <w:pPr>
              <w:pStyle w:val="TableText"/>
              <w:rPr>
                <w:color w:val="008000"/>
              </w:rPr>
            </w:pPr>
          </w:p>
        </w:tc>
        <w:tc>
          <w:tcPr>
            <w:tcW w:w="992" w:type="dxa"/>
          </w:tcPr>
          <w:p w14:paraId="402FDB53" w14:textId="379C54C3" w:rsidR="0075501A" w:rsidRPr="009D0E90" w:rsidRDefault="0075501A" w:rsidP="0039481C">
            <w:pPr>
              <w:pStyle w:val="TableText"/>
            </w:pPr>
            <w:r w:rsidRPr="009D0E90">
              <w:t>PA3</w:t>
            </w:r>
          </w:p>
        </w:tc>
        <w:tc>
          <w:tcPr>
            <w:tcW w:w="1560" w:type="dxa"/>
          </w:tcPr>
          <w:p w14:paraId="06FDD21A" w14:textId="036C8AD8" w:rsidR="0075501A" w:rsidRDefault="0075501A" w:rsidP="0039481C">
            <w:pPr>
              <w:pStyle w:val="TableText"/>
            </w:pPr>
            <w:r w:rsidRPr="009D0E90">
              <w:t>201</w:t>
            </w:r>
            <w:r>
              <w:t>3</w:t>
            </w:r>
            <w:r w:rsidRPr="009D0E90">
              <w:t>-05-22</w:t>
            </w:r>
          </w:p>
        </w:tc>
        <w:tc>
          <w:tcPr>
            <w:tcW w:w="3260" w:type="dxa"/>
          </w:tcPr>
          <w:p w14:paraId="5271E5D8" w14:textId="76173750" w:rsidR="0075501A" w:rsidRPr="009D0E90" w:rsidRDefault="0075501A" w:rsidP="00F35278">
            <w:pPr>
              <w:pStyle w:val="TableText"/>
              <w:tabs>
                <w:tab w:val="right" w:pos="3176"/>
              </w:tabs>
            </w:pPr>
            <w:r w:rsidRPr="009D0E90">
              <w:t>Slutgiltiga ändringar från möte 21maj för första versionen för anslutning Svevac, konformitet med TC, samt aggregerad tjänst. Introduktion av CodedValueType, notering om att kontraktet i legacy system där HSAid-data ej finns stringent, ändå stödjer invånar/patienttjänster</w:t>
            </w:r>
            <w:r>
              <w:t>. Rättat formateringsfel. Hänvisar i TK till gemensamma komponenter för bättre läsbarhet.</w:t>
            </w:r>
          </w:p>
        </w:tc>
        <w:tc>
          <w:tcPr>
            <w:tcW w:w="1559" w:type="dxa"/>
          </w:tcPr>
          <w:p w14:paraId="768B645C" w14:textId="73B1F6C3" w:rsidR="0075501A" w:rsidRDefault="0075501A" w:rsidP="0039481C">
            <w:pPr>
              <w:pStyle w:val="TableText"/>
            </w:pPr>
            <w:r>
              <w:t>Marcus Claus</w:t>
            </w:r>
          </w:p>
        </w:tc>
        <w:tc>
          <w:tcPr>
            <w:tcW w:w="1418" w:type="dxa"/>
          </w:tcPr>
          <w:p w14:paraId="5C9615E8" w14:textId="77777777" w:rsidR="0075501A" w:rsidRDefault="0075501A" w:rsidP="0039481C">
            <w:pPr>
              <w:pStyle w:val="TableText"/>
            </w:pPr>
          </w:p>
        </w:tc>
      </w:tr>
      <w:tr w:rsidR="0075501A" w14:paraId="10AC9DA4" w14:textId="77777777" w:rsidTr="0039481C">
        <w:tc>
          <w:tcPr>
            <w:tcW w:w="1304" w:type="dxa"/>
          </w:tcPr>
          <w:p w14:paraId="6DD90404" w14:textId="77777777" w:rsidR="0075501A" w:rsidRPr="0039481C" w:rsidRDefault="0075501A" w:rsidP="0039481C">
            <w:pPr>
              <w:pStyle w:val="TableText"/>
              <w:rPr>
                <w:color w:val="008000"/>
              </w:rPr>
            </w:pPr>
          </w:p>
        </w:tc>
        <w:tc>
          <w:tcPr>
            <w:tcW w:w="992" w:type="dxa"/>
          </w:tcPr>
          <w:p w14:paraId="397BEEA3" w14:textId="4928609D" w:rsidR="0075501A" w:rsidRPr="009D0E90" w:rsidRDefault="0075501A" w:rsidP="0039481C">
            <w:pPr>
              <w:pStyle w:val="TableText"/>
            </w:pPr>
            <w:r>
              <w:t>PA4</w:t>
            </w:r>
          </w:p>
        </w:tc>
        <w:tc>
          <w:tcPr>
            <w:tcW w:w="1560" w:type="dxa"/>
          </w:tcPr>
          <w:p w14:paraId="627EAD51" w14:textId="2D0F3E2E" w:rsidR="0075501A" w:rsidRPr="009D0E90" w:rsidRDefault="0075501A" w:rsidP="0039481C">
            <w:pPr>
              <w:pStyle w:val="TableText"/>
            </w:pPr>
            <w:r>
              <w:t>2013-05-23</w:t>
            </w:r>
          </w:p>
        </w:tc>
        <w:tc>
          <w:tcPr>
            <w:tcW w:w="3260" w:type="dxa"/>
          </w:tcPr>
          <w:p w14:paraId="30CBEEEB" w14:textId="3CD127B4" w:rsidR="0075501A" w:rsidRPr="009D0E90" w:rsidRDefault="0075501A" w:rsidP="00F35278">
            <w:pPr>
              <w:pStyle w:val="TableText"/>
              <w:tabs>
                <w:tab w:val="right" w:pos="3176"/>
              </w:tabs>
            </w:pPr>
            <w:r>
              <w:t>Lokal DC kan anges i EI-anrop. Städat bland gemensamma komponenter för domänen</w:t>
            </w:r>
          </w:p>
        </w:tc>
        <w:tc>
          <w:tcPr>
            <w:tcW w:w="1559" w:type="dxa"/>
          </w:tcPr>
          <w:p w14:paraId="1A9975D4" w14:textId="3EECF8AF" w:rsidR="0075501A" w:rsidRDefault="0075501A" w:rsidP="0039481C">
            <w:pPr>
              <w:pStyle w:val="TableText"/>
            </w:pPr>
            <w:r>
              <w:t>Marcus Claus</w:t>
            </w:r>
          </w:p>
        </w:tc>
        <w:tc>
          <w:tcPr>
            <w:tcW w:w="1418" w:type="dxa"/>
          </w:tcPr>
          <w:p w14:paraId="0C4A124C" w14:textId="77777777" w:rsidR="0075501A" w:rsidRDefault="0075501A" w:rsidP="0039481C">
            <w:pPr>
              <w:pStyle w:val="TableText"/>
            </w:pPr>
          </w:p>
        </w:tc>
      </w:tr>
      <w:tr w:rsidR="0075501A" w14:paraId="1A04F14E" w14:textId="77777777" w:rsidTr="0039481C">
        <w:tc>
          <w:tcPr>
            <w:tcW w:w="1304" w:type="dxa"/>
          </w:tcPr>
          <w:p w14:paraId="03CD40F1" w14:textId="77777777" w:rsidR="0075501A" w:rsidRPr="0039481C" w:rsidRDefault="0075501A" w:rsidP="0039481C">
            <w:pPr>
              <w:pStyle w:val="TableText"/>
              <w:rPr>
                <w:color w:val="008000"/>
              </w:rPr>
            </w:pPr>
          </w:p>
        </w:tc>
        <w:tc>
          <w:tcPr>
            <w:tcW w:w="992" w:type="dxa"/>
          </w:tcPr>
          <w:p w14:paraId="7441197E" w14:textId="4AA9F8E7" w:rsidR="0075501A" w:rsidRDefault="0075501A" w:rsidP="0039481C">
            <w:pPr>
              <w:pStyle w:val="TableText"/>
            </w:pPr>
            <w:r>
              <w:t>PA5</w:t>
            </w:r>
          </w:p>
        </w:tc>
        <w:tc>
          <w:tcPr>
            <w:tcW w:w="1560" w:type="dxa"/>
          </w:tcPr>
          <w:p w14:paraId="007BDC9B" w14:textId="75BE9F44" w:rsidR="0075501A" w:rsidRDefault="0075501A" w:rsidP="0039481C">
            <w:pPr>
              <w:pStyle w:val="TableText"/>
            </w:pPr>
            <w:r>
              <w:t>2013-05-27</w:t>
            </w:r>
          </w:p>
        </w:tc>
        <w:tc>
          <w:tcPr>
            <w:tcW w:w="3260" w:type="dxa"/>
          </w:tcPr>
          <w:p w14:paraId="2ACAD417" w14:textId="2CF0DC61" w:rsidR="0075501A" w:rsidRDefault="0075501A" w:rsidP="00F35278">
            <w:pPr>
              <w:pStyle w:val="TableText"/>
              <w:tabs>
                <w:tab w:val="right" w:pos="3176"/>
              </w:tabs>
            </w:pPr>
            <w:r>
              <w:t>Ändrat ’deleted’ till ’nullified’ enligt diskussion med JE, FS om HL7s begrepp för makulerade poster. Tydliggjort att gemensamma typer som är enkla skall anges som ’simple type’ i schemana</w:t>
            </w:r>
          </w:p>
        </w:tc>
        <w:tc>
          <w:tcPr>
            <w:tcW w:w="1559" w:type="dxa"/>
          </w:tcPr>
          <w:p w14:paraId="42374F86" w14:textId="2F4345A3" w:rsidR="0075501A" w:rsidRDefault="0075501A" w:rsidP="0039481C">
            <w:pPr>
              <w:pStyle w:val="TableText"/>
            </w:pPr>
            <w:r>
              <w:t>Marcus Claus</w:t>
            </w:r>
          </w:p>
        </w:tc>
        <w:tc>
          <w:tcPr>
            <w:tcW w:w="1418" w:type="dxa"/>
          </w:tcPr>
          <w:p w14:paraId="5EF28C80" w14:textId="77777777" w:rsidR="0075501A" w:rsidRDefault="0075501A" w:rsidP="0039481C">
            <w:pPr>
              <w:pStyle w:val="TableText"/>
            </w:pPr>
          </w:p>
        </w:tc>
      </w:tr>
      <w:tr w:rsidR="0075501A" w14:paraId="7C8DFF4E" w14:textId="77777777" w:rsidTr="0039481C">
        <w:tc>
          <w:tcPr>
            <w:tcW w:w="1304" w:type="dxa"/>
          </w:tcPr>
          <w:p w14:paraId="4C25B9BC" w14:textId="77777777" w:rsidR="0075501A" w:rsidRPr="0039481C" w:rsidRDefault="0075501A" w:rsidP="0039481C">
            <w:pPr>
              <w:pStyle w:val="TableText"/>
              <w:rPr>
                <w:color w:val="008000"/>
              </w:rPr>
            </w:pPr>
          </w:p>
        </w:tc>
        <w:tc>
          <w:tcPr>
            <w:tcW w:w="992" w:type="dxa"/>
          </w:tcPr>
          <w:p w14:paraId="5E5345A0" w14:textId="6E88546F" w:rsidR="0075501A" w:rsidRDefault="0075501A" w:rsidP="0039481C">
            <w:pPr>
              <w:pStyle w:val="TableText"/>
            </w:pPr>
            <w:r>
              <w:t>PA6</w:t>
            </w:r>
          </w:p>
        </w:tc>
        <w:tc>
          <w:tcPr>
            <w:tcW w:w="1560" w:type="dxa"/>
          </w:tcPr>
          <w:p w14:paraId="3BA2ED48" w14:textId="7F1C2553" w:rsidR="0075501A" w:rsidRDefault="0075501A" w:rsidP="0039481C">
            <w:pPr>
              <w:pStyle w:val="TableText"/>
            </w:pPr>
            <w:r>
              <w:t>2013-05-28</w:t>
            </w:r>
          </w:p>
        </w:tc>
        <w:tc>
          <w:tcPr>
            <w:tcW w:w="3260" w:type="dxa"/>
          </w:tcPr>
          <w:p w14:paraId="7475BB0B" w14:textId="75D0DCDB" w:rsidR="0075501A" w:rsidRDefault="0075501A" w:rsidP="00F35278">
            <w:pPr>
              <w:pStyle w:val="TableText"/>
              <w:tabs>
                <w:tab w:val="right" w:pos="3176"/>
              </w:tabs>
            </w:pPr>
            <w:r>
              <w:t>Kvalitetssäkring inför granskning av CeHis. Justeringar i olika textavsnitt, samt kommentar om att engelsk text behöver översättas.</w:t>
            </w:r>
          </w:p>
        </w:tc>
        <w:tc>
          <w:tcPr>
            <w:tcW w:w="1559" w:type="dxa"/>
          </w:tcPr>
          <w:p w14:paraId="639597AB" w14:textId="68B5B990" w:rsidR="0075501A" w:rsidRDefault="0075501A" w:rsidP="0039481C">
            <w:pPr>
              <w:pStyle w:val="TableText"/>
            </w:pPr>
            <w:r>
              <w:t>Johan Eltes</w:t>
            </w:r>
          </w:p>
        </w:tc>
        <w:tc>
          <w:tcPr>
            <w:tcW w:w="1418" w:type="dxa"/>
          </w:tcPr>
          <w:p w14:paraId="7CE872EE" w14:textId="77777777" w:rsidR="0075501A" w:rsidRDefault="0075501A" w:rsidP="0039481C">
            <w:pPr>
              <w:pStyle w:val="TableText"/>
            </w:pPr>
          </w:p>
        </w:tc>
      </w:tr>
      <w:tr w:rsidR="0075501A" w14:paraId="231ECDA5" w14:textId="77777777" w:rsidTr="0039481C">
        <w:tc>
          <w:tcPr>
            <w:tcW w:w="1304" w:type="dxa"/>
          </w:tcPr>
          <w:p w14:paraId="35DB2824" w14:textId="77777777" w:rsidR="0075501A" w:rsidRPr="0039481C" w:rsidRDefault="0075501A" w:rsidP="0039481C">
            <w:pPr>
              <w:pStyle w:val="TableText"/>
              <w:rPr>
                <w:color w:val="008000"/>
              </w:rPr>
            </w:pPr>
          </w:p>
        </w:tc>
        <w:tc>
          <w:tcPr>
            <w:tcW w:w="992" w:type="dxa"/>
          </w:tcPr>
          <w:p w14:paraId="339FC38C" w14:textId="6FC40822" w:rsidR="0075501A" w:rsidRDefault="0075501A" w:rsidP="0039481C">
            <w:pPr>
              <w:pStyle w:val="TableText"/>
            </w:pPr>
            <w:r>
              <w:t>PA7</w:t>
            </w:r>
          </w:p>
        </w:tc>
        <w:tc>
          <w:tcPr>
            <w:tcW w:w="1560" w:type="dxa"/>
          </w:tcPr>
          <w:p w14:paraId="131D9CDE" w14:textId="4E78EE59" w:rsidR="0075501A" w:rsidRDefault="0075501A" w:rsidP="0039481C">
            <w:pPr>
              <w:pStyle w:val="TableText"/>
            </w:pPr>
            <w:r>
              <w:t>2013-05-28</w:t>
            </w:r>
          </w:p>
        </w:tc>
        <w:tc>
          <w:tcPr>
            <w:tcW w:w="3260" w:type="dxa"/>
          </w:tcPr>
          <w:p w14:paraId="72179D4E" w14:textId="105C98B0" w:rsidR="0075501A" w:rsidRDefault="0075501A" w:rsidP="00F35278">
            <w:pPr>
              <w:pStyle w:val="TableText"/>
              <w:tabs>
                <w:tab w:val="right" w:pos="3176"/>
              </w:tabs>
            </w:pPr>
            <w:r>
              <w:t>Engelska texterna översatta till svenska. Justerat stavfel och fel rubriknivå i avsnittet Informationssäkerhet. Lagt till DIM/V-MIM modell.</w:t>
            </w:r>
          </w:p>
        </w:tc>
        <w:tc>
          <w:tcPr>
            <w:tcW w:w="1559" w:type="dxa"/>
          </w:tcPr>
          <w:p w14:paraId="0EFA9D12" w14:textId="4B5A4EEF" w:rsidR="0075501A" w:rsidRDefault="0075501A" w:rsidP="0039481C">
            <w:pPr>
              <w:pStyle w:val="TableText"/>
            </w:pPr>
            <w:r>
              <w:t>Marcus Claus</w:t>
            </w:r>
          </w:p>
        </w:tc>
        <w:tc>
          <w:tcPr>
            <w:tcW w:w="1418" w:type="dxa"/>
          </w:tcPr>
          <w:p w14:paraId="3F686606" w14:textId="77777777" w:rsidR="0075501A" w:rsidRDefault="0075501A" w:rsidP="0039481C">
            <w:pPr>
              <w:pStyle w:val="TableText"/>
            </w:pPr>
          </w:p>
        </w:tc>
      </w:tr>
      <w:tr w:rsidR="0075501A" w14:paraId="3E347811" w14:textId="77777777" w:rsidTr="0039481C">
        <w:tc>
          <w:tcPr>
            <w:tcW w:w="1304" w:type="dxa"/>
          </w:tcPr>
          <w:p w14:paraId="5C7ED27C" w14:textId="77777777" w:rsidR="0075501A" w:rsidRPr="0039481C" w:rsidRDefault="0075501A" w:rsidP="0039481C">
            <w:pPr>
              <w:pStyle w:val="TableText"/>
              <w:rPr>
                <w:color w:val="008000"/>
              </w:rPr>
            </w:pPr>
          </w:p>
        </w:tc>
        <w:tc>
          <w:tcPr>
            <w:tcW w:w="992" w:type="dxa"/>
          </w:tcPr>
          <w:p w14:paraId="085DD297" w14:textId="7DEEFB64" w:rsidR="0075501A" w:rsidRDefault="0075501A" w:rsidP="0039481C">
            <w:pPr>
              <w:pStyle w:val="TableText"/>
            </w:pPr>
            <w:r>
              <w:t>PA8</w:t>
            </w:r>
          </w:p>
        </w:tc>
        <w:tc>
          <w:tcPr>
            <w:tcW w:w="1560" w:type="dxa"/>
          </w:tcPr>
          <w:p w14:paraId="1264A1C8" w14:textId="542F15A7" w:rsidR="0075501A" w:rsidRDefault="0075501A" w:rsidP="0039481C">
            <w:pPr>
              <w:pStyle w:val="TableText"/>
            </w:pPr>
            <w:r>
              <w:t>2013-06-27</w:t>
            </w:r>
          </w:p>
        </w:tc>
        <w:tc>
          <w:tcPr>
            <w:tcW w:w="3260" w:type="dxa"/>
          </w:tcPr>
          <w:p w14:paraId="399F2E9A" w14:textId="2D5E77EB" w:rsidR="0075501A" w:rsidRDefault="0075501A" w:rsidP="00F35278">
            <w:pPr>
              <w:pStyle w:val="TableText"/>
              <w:tabs>
                <w:tab w:val="right" w:pos="3176"/>
              </w:tabs>
            </w:pPr>
            <w:r>
              <w:t>Ändring av beskrivningen för inparametern TimePeriod och DocumentTime i PatientSummaryHeader samt AuthorTime i AuthorType</w:t>
            </w:r>
          </w:p>
        </w:tc>
        <w:tc>
          <w:tcPr>
            <w:tcW w:w="1559" w:type="dxa"/>
          </w:tcPr>
          <w:p w14:paraId="2ACBA596" w14:textId="1C2B3A74" w:rsidR="0075501A" w:rsidRDefault="0075501A" w:rsidP="0039481C">
            <w:pPr>
              <w:pStyle w:val="TableText"/>
            </w:pPr>
            <w:r>
              <w:t>Göran Oettinger</w:t>
            </w:r>
          </w:p>
        </w:tc>
        <w:tc>
          <w:tcPr>
            <w:tcW w:w="1418" w:type="dxa"/>
          </w:tcPr>
          <w:p w14:paraId="619C2496" w14:textId="77777777" w:rsidR="0075501A" w:rsidRDefault="0075501A" w:rsidP="0039481C">
            <w:pPr>
              <w:pStyle w:val="TableText"/>
            </w:pPr>
          </w:p>
        </w:tc>
      </w:tr>
      <w:tr w:rsidR="0075501A" w14:paraId="457A7EA3" w14:textId="77777777" w:rsidTr="0039481C">
        <w:tc>
          <w:tcPr>
            <w:tcW w:w="1304" w:type="dxa"/>
          </w:tcPr>
          <w:p w14:paraId="4B383D2C" w14:textId="77777777" w:rsidR="0075501A" w:rsidRPr="0039481C" w:rsidRDefault="0075501A" w:rsidP="0039481C">
            <w:pPr>
              <w:pStyle w:val="TableText"/>
              <w:rPr>
                <w:color w:val="008000"/>
              </w:rPr>
            </w:pPr>
          </w:p>
        </w:tc>
        <w:tc>
          <w:tcPr>
            <w:tcW w:w="992" w:type="dxa"/>
          </w:tcPr>
          <w:p w14:paraId="478F9295" w14:textId="07591CDC" w:rsidR="0075501A" w:rsidRDefault="0075501A" w:rsidP="0039481C">
            <w:pPr>
              <w:pStyle w:val="TableText"/>
            </w:pPr>
            <w:r>
              <w:t>PA9</w:t>
            </w:r>
          </w:p>
        </w:tc>
        <w:tc>
          <w:tcPr>
            <w:tcW w:w="1560" w:type="dxa"/>
          </w:tcPr>
          <w:p w14:paraId="69F7308C" w14:textId="00B4CC76" w:rsidR="0075501A" w:rsidRDefault="0075501A" w:rsidP="0039481C">
            <w:pPr>
              <w:pStyle w:val="TableText"/>
            </w:pPr>
            <w:r>
              <w:t>2013-09-03</w:t>
            </w:r>
          </w:p>
        </w:tc>
        <w:tc>
          <w:tcPr>
            <w:tcW w:w="3260" w:type="dxa"/>
          </w:tcPr>
          <w:p w14:paraId="4B0E6392" w14:textId="3314889C" w:rsidR="0075501A" w:rsidRDefault="0075501A" w:rsidP="00F35278">
            <w:pPr>
              <w:pStyle w:val="TableText"/>
              <w:tabs>
                <w:tab w:val="right" w:pos="3176"/>
              </w:tabs>
            </w:pPr>
            <w:r>
              <w:t>Förtydligat innebörden av author.</w:t>
            </w:r>
          </w:p>
        </w:tc>
        <w:tc>
          <w:tcPr>
            <w:tcW w:w="1559" w:type="dxa"/>
          </w:tcPr>
          <w:p w14:paraId="020EA36C" w14:textId="35C995ED" w:rsidR="0075501A" w:rsidRDefault="0075501A" w:rsidP="0039481C">
            <w:pPr>
              <w:pStyle w:val="TableText"/>
            </w:pPr>
            <w:r>
              <w:t>Björn Genfors</w:t>
            </w:r>
          </w:p>
        </w:tc>
        <w:tc>
          <w:tcPr>
            <w:tcW w:w="1418" w:type="dxa"/>
          </w:tcPr>
          <w:p w14:paraId="06A00F60" w14:textId="77777777" w:rsidR="0075501A" w:rsidRDefault="0075501A" w:rsidP="0039481C">
            <w:pPr>
              <w:pStyle w:val="TableText"/>
            </w:pPr>
          </w:p>
        </w:tc>
      </w:tr>
      <w:tr w:rsidR="0075501A" w14:paraId="33341B6D" w14:textId="77777777" w:rsidTr="0039481C">
        <w:tc>
          <w:tcPr>
            <w:tcW w:w="1304" w:type="dxa"/>
          </w:tcPr>
          <w:p w14:paraId="7C225E1B" w14:textId="77777777" w:rsidR="0075501A" w:rsidRPr="0039481C" w:rsidRDefault="0075501A" w:rsidP="0039481C">
            <w:pPr>
              <w:pStyle w:val="TableText"/>
              <w:rPr>
                <w:color w:val="008000"/>
              </w:rPr>
            </w:pPr>
          </w:p>
        </w:tc>
        <w:tc>
          <w:tcPr>
            <w:tcW w:w="992" w:type="dxa"/>
          </w:tcPr>
          <w:p w14:paraId="4D8122CD" w14:textId="710D057A" w:rsidR="0075501A" w:rsidRDefault="0075501A" w:rsidP="0039481C">
            <w:pPr>
              <w:pStyle w:val="TableText"/>
            </w:pPr>
            <w:r>
              <w:t>PA10</w:t>
            </w:r>
          </w:p>
        </w:tc>
        <w:tc>
          <w:tcPr>
            <w:tcW w:w="1560" w:type="dxa"/>
          </w:tcPr>
          <w:p w14:paraId="6E20E903" w14:textId="1B981435" w:rsidR="0075501A" w:rsidRDefault="0075501A" w:rsidP="0039481C">
            <w:pPr>
              <w:pStyle w:val="TableText"/>
            </w:pPr>
            <w:r>
              <w:t>2013-09-06</w:t>
            </w:r>
          </w:p>
        </w:tc>
        <w:tc>
          <w:tcPr>
            <w:tcW w:w="3260" w:type="dxa"/>
          </w:tcPr>
          <w:p w14:paraId="344BE489" w14:textId="77777777" w:rsidR="0075501A" w:rsidRPr="00E83B89" w:rsidRDefault="0075501A" w:rsidP="0075501A">
            <w:r w:rsidRPr="00E83B89">
              <w:t>Tog bort fältet patientPostalCode.</w:t>
            </w:r>
            <w:r w:rsidRPr="00E83B89">
              <w:br/>
            </w:r>
            <w:r w:rsidRPr="00E83B89">
              <w:lastRenderedPageBreak/>
              <w:t>Ändrade merparten av obligatoriska fält till frivilliga för att stödja att vaccinationsinformation kan komma från annan källa t.ex. utlandet</w:t>
            </w:r>
          </w:p>
          <w:p w14:paraId="7F98106C" w14:textId="5E8B26D9" w:rsidR="0075501A" w:rsidRDefault="0075501A" w:rsidP="00F35278">
            <w:pPr>
              <w:pStyle w:val="TableText"/>
              <w:tabs>
                <w:tab w:val="right" w:pos="3176"/>
              </w:tabs>
            </w:pPr>
            <w:r>
              <w:t>Beskrivning av documentTitle borttagen</w:t>
            </w:r>
          </w:p>
        </w:tc>
        <w:tc>
          <w:tcPr>
            <w:tcW w:w="1559" w:type="dxa"/>
          </w:tcPr>
          <w:p w14:paraId="07BAF4A7" w14:textId="1B5E2CD3" w:rsidR="0075501A" w:rsidRDefault="0075501A" w:rsidP="0039481C">
            <w:pPr>
              <w:pStyle w:val="TableText"/>
            </w:pPr>
            <w:r>
              <w:lastRenderedPageBreak/>
              <w:t>Göran Oettinger</w:t>
            </w:r>
          </w:p>
        </w:tc>
        <w:tc>
          <w:tcPr>
            <w:tcW w:w="1418" w:type="dxa"/>
          </w:tcPr>
          <w:p w14:paraId="2A48500F" w14:textId="77777777" w:rsidR="0075501A" w:rsidRDefault="0075501A" w:rsidP="0039481C">
            <w:pPr>
              <w:pStyle w:val="TableText"/>
            </w:pPr>
          </w:p>
        </w:tc>
      </w:tr>
      <w:tr w:rsidR="0075501A" w14:paraId="1423504D" w14:textId="77777777" w:rsidTr="0039481C">
        <w:tc>
          <w:tcPr>
            <w:tcW w:w="1304" w:type="dxa"/>
          </w:tcPr>
          <w:p w14:paraId="20924570" w14:textId="77777777" w:rsidR="0075501A" w:rsidRPr="0039481C" w:rsidRDefault="0075501A" w:rsidP="0039481C">
            <w:pPr>
              <w:pStyle w:val="TableText"/>
              <w:rPr>
                <w:color w:val="008000"/>
              </w:rPr>
            </w:pPr>
          </w:p>
        </w:tc>
        <w:tc>
          <w:tcPr>
            <w:tcW w:w="992" w:type="dxa"/>
          </w:tcPr>
          <w:p w14:paraId="267EA810" w14:textId="29CC68E0" w:rsidR="0075501A" w:rsidRDefault="0075501A" w:rsidP="0039481C">
            <w:pPr>
              <w:pStyle w:val="TableText"/>
            </w:pPr>
            <w:r>
              <w:t>PA11</w:t>
            </w:r>
          </w:p>
        </w:tc>
        <w:tc>
          <w:tcPr>
            <w:tcW w:w="1560" w:type="dxa"/>
          </w:tcPr>
          <w:p w14:paraId="64024780" w14:textId="21E0171E" w:rsidR="0075501A" w:rsidRDefault="0075501A" w:rsidP="0039481C">
            <w:pPr>
              <w:pStyle w:val="TableText"/>
            </w:pPr>
            <w:r>
              <w:t>2013-09-12</w:t>
            </w:r>
          </w:p>
        </w:tc>
        <w:tc>
          <w:tcPr>
            <w:tcW w:w="3260" w:type="dxa"/>
          </w:tcPr>
          <w:p w14:paraId="467DE399" w14:textId="2CE3A727" w:rsidR="0075501A" w:rsidRPr="00E83B89" w:rsidRDefault="0075501A" w:rsidP="0075501A">
            <w:r>
              <w:t>Återinförde patientPostalCode men nu med ny beskrivning</w:t>
            </w:r>
          </w:p>
        </w:tc>
        <w:tc>
          <w:tcPr>
            <w:tcW w:w="1559" w:type="dxa"/>
          </w:tcPr>
          <w:p w14:paraId="66914636" w14:textId="3490410F" w:rsidR="0075501A" w:rsidRDefault="0075501A" w:rsidP="0039481C">
            <w:pPr>
              <w:pStyle w:val="TableText"/>
            </w:pPr>
            <w:r>
              <w:t>Göran Oettinger</w:t>
            </w:r>
          </w:p>
        </w:tc>
        <w:tc>
          <w:tcPr>
            <w:tcW w:w="1418" w:type="dxa"/>
          </w:tcPr>
          <w:p w14:paraId="6E3F7974" w14:textId="77777777" w:rsidR="0075501A" w:rsidRDefault="0075501A" w:rsidP="0039481C">
            <w:pPr>
              <w:pStyle w:val="TableText"/>
            </w:pPr>
          </w:p>
        </w:tc>
      </w:tr>
      <w:tr w:rsidR="0075501A" w14:paraId="53DF4C0D" w14:textId="77777777" w:rsidTr="0039481C">
        <w:tc>
          <w:tcPr>
            <w:tcW w:w="1304" w:type="dxa"/>
          </w:tcPr>
          <w:p w14:paraId="2EF0C875" w14:textId="77777777" w:rsidR="0075501A" w:rsidRPr="0039481C" w:rsidRDefault="0075501A" w:rsidP="0039481C">
            <w:pPr>
              <w:pStyle w:val="TableText"/>
              <w:rPr>
                <w:color w:val="008000"/>
              </w:rPr>
            </w:pPr>
          </w:p>
        </w:tc>
        <w:tc>
          <w:tcPr>
            <w:tcW w:w="992" w:type="dxa"/>
          </w:tcPr>
          <w:p w14:paraId="6646F776" w14:textId="387563EB" w:rsidR="0075501A" w:rsidRDefault="0075501A" w:rsidP="0039481C">
            <w:pPr>
              <w:pStyle w:val="TableText"/>
            </w:pPr>
            <w:r>
              <w:t>PA12</w:t>
            </w:r>
          </w:p>
        </w:tc>
        <w:tc>
          <w:tcPr>
            <w:tcW w:w="1560" w:type="dxa"/>
          </w:tcPr>
          <w:p w14:paraId="4B90443B" w14:textId="0A86F602" w:rsidR="0075501A" w:rsidRDefault="0075501A" w:rsidP="0039481C">
            <w:pPr>
              <w:pStyle w:val="TableText"/>
            </w:pPr>
            <w:r>
              <w:t>2013-09-19</w:t>
            </w:r>
          </w:p>
        </w:tc>
        <w:tc>
          <w:tcPr>
            <w:tcW w:w="3260" w:type="dxa"/>
          </w:tcPr>
          <w:p w14:paraId="769850B6" w14:textId="77777777" w:rsidR="0075501A" w:rsidRPr="00E83B89" w:rsidRDefault="0075501A" w:rsidP="0075501A">
            <w:r w:rsidRPr="00E83B89">
              <w:t xml:space="preserve">Infört de nya domän-överskridande gemensamma datatyperna enl TK-utv.gruppens beslut 19/9-13. </w:t>
            </w:r>
          </w:p>
          <w:p w14:paraId="78966784" w14:textId="4C5D59D7" w:rsidR="0075501A" w:rsidRDefault="0075501A" w:rsidP="0075501A">
            <w:r>
              <w:t xml:space="preserve">Mappat mot rapportkraven och xml-schemats variabler för nationella vaccinationsregistret (SMI; NVR) och adderat några fält. Ändringarna är markerade med </w:t>
            </w:r>
            <w:r w:rsidRPr="004D48FD">
              <w:t>gult</w:t>
            </w:r>
            <w:r>
              <w:t xml:space="preserve"> i avsnitt 6.1.</w:t>
            </w:r>
          </w:p>
        </w:tc>
        <w:tc>
          <w:tcPr>
            <w:tcW w:w="1559" w:type="dxa"/>
          </w:tcPr>
          <w:p w14:paraId="3D0E3C39" w14:textId="344C7389" w:rsidR="0075501A" w:rsidRDefault="0075501A" w:rsidP="0039481C">
            <w:pPr>
              <w:pStyle w:val="TableText"/>
            </w:pPr>
            <w:r>
              <w:t>Marcus Claus</w:t>
            </w:r>
          </w:p>
        </w:tc>
        <w:tc>
          <w:tcPr>
            <w:tcW w:w="1418" w:type="dxa"/>
          </w:tcPr>
          <w:p w14:paraId="6629278D" w14:textId="77777777" w:rsidR="0075501A" w:rsidRDefault="0075501A" w:rsidP="0039481C">
            <w:pPr>
              <w:pStyle w:val="TableText"/>
            </w:pPr>
          </w:p>
        </w:tc>
      </w:tr>
      <w:tr w:rsidR="0075501A" w14:paraId="2866AEC3" w14:textId="77777777" w:rsidTr="0039481C">
        <w:tc>
          <w:tcPr>
            <w:tcW w:w="1304" w:type="dxa"/>
          </w:tcPr>
          <w:p w14:paraId="3BE67F94" w14:textId="77777777" w:rsidR="0075501A" w:rsidRPr="0039481C" w:rsidRDefault="0075501A" w:rsidP="0039481C">
            <w:pPr>
              <w:pStyle w:val="TableText"/>
              <w:rPr>
                <w:color w:val="008000"/>
              </w:rPr>
            </w:pPr>
          </w:p>
        </w:tc>
        <w:tc>
          <w:tcPr>
            <w:tcW w:w="992" w:type="dxa"/>
          </w:tcPr>
          <w:p w14:paraId="14B92D9B" w14:textId="064B2790" w:rsidR="0075501A" w:rsidRDefault="0075501A" w:rsidP="0039481C">
            <w:pPr>
              <w:pStyle w:val="TableText"/>
            </w:pPr>
            <w:r>
              <w:t>PA13</w:t>
            </w:r>
          </w:p>
        </w:tc>
        <w:tc>
          <w:tcPr>
            <w:tcW w:w="1560" w:type="dxa"/>
          </w:tcPr>
          <w:p w14:paraId="1F1748CF" w14:textId="0C39860C" w:rsidR="0075501A" w:rsidRDefault="0075501A" w:rsidP="0039481C">
            <w:pPr>
              <w:pStyle w:val="TableText"/>
            </w:pPr>
            <w:r>
              <w:t>2013-09-23</w:t>
            </w:r>
          </w:p>
        </w:tc>
        <w:tc>
          <w:tcPr>
            <w:tcW w:w="3260" w:type="dxa"/>
          </w:tcPr>
          <w:p w14:paraId="5B50FB33" w14:textId="15D83FD2" w:rsidR="0075501A" w:rsidRPr="00E83B89" w:rsidRDefault="0075501A" w:rsidP="0075501A">
            <w:r>
              <w:t>Bytte vaccActorType till VaccActorType</w:t>
            </w:r>
          </w:p>
        </w:tc>
        <w:tc>
          <w:tcPr>
            <w:tcW w:w="1559" w:type="dxa"/>
          </w:tcPr>
          <w:p w14:paraId="4CC1B0BD" w14:textId="24151D61" w:rsidR="0075501A" w:rsidRDefault="0075501A" w:rsidP="0039481C">
            <w:pPr>
              <w:pStyle w:val="TableText"/>
            </w:pPr>
            <w:r>
              <w:t>Göran Oettinger</w:t>
            </w:r>
          </w:p>
        </w:tc>
        <w:tc>
          <w:tcPr>
            <w:tcW w:w="1418" w:type="dxa"/>
          </w:tcPr>
          <w:p w14:paraId="3DA61B00" w14:textId="77777777" w:rsidR="0075501A" w:rsidRDefault="0075501A" w:rsidP="0039481C">
            <w:pPr>
              <w:pStyle w:val="TableText"/>
            </w:pPr>
          </w:p>
        </w:tc>
      </w:tr>
      <w:tr w:rsidR="0075501A" w14:paraId="5331D73E" w14:textId="77777777" w:rsidTr="0039481C">
        <w:tc>
          <w:tcPr>
            <w:tcW w:w="1304" w:type="dxa"/>
          </w:tcPr>
          <w:p w14:paraId="4229977D" w14:textId="77777777" w:rsidR="0075501A" w:rsidRPr="0039481C" w:rsidRDefault="0075501A" w:rsidP="0039481C">
            <w:pPr>
              <w:pStyle w:val="TableText"/>
              <w:rPr>
                <w:color w:val="008000"/>
              </w:rPr>
            </w:pPr>
          </w:p>
        </w:tc>
        <w:tc>
          <w:tcPr>
            <w:tcW w:w="992" w:type="dxa"/>
          </w:tcPr>
          <w:p w14:paraId="50A57844" w14:textId="3A1B4F19" w:rsidR="0075501A" w:rsidRDefault="0075501A" w:rsidP="0039481C">
            <w:pPr>
              <w:pStyle w:val="TableText"/>
            </w:pPr>
            <w:r>
              <w:t>PA14</w:t>
            </w:r>
          </w:p>
        </w:tc>
        <w:tc>
          <w:tcPr>
            <w:tcW w:w="1560" w:type="dxa"/>
          </w:tcPr>
          <w:p w14:paraId="7703AB15" w14:textId="44B6494C" w:rsidR="0075501A" w:rsidRDefault="0075501A" w:rsidP="0039481C">
            <w:pPr>
              <w:pStyle w:val="TableText"/>
            </w:pPr>
            <w:r>
              <w:t>2013-09-24</w:t>
            </w:r>
          </w:p>
        </w:tc>
        <w:tc>
          <w:tcPr>
            <w:tcW w:w="3260" w:type="dxa"/>
          </w:tcPr>
          <w:p w14:paraId="2026D2EF" w14:textId="77777777" w:rsidR="0075501A" w:rsidRPr="00E83B89" w:rsidRDefault="0075501A" w:rsidP="0075501A">
            <w:r w:rsidRPr="00E83B89">
              <w:t>Normerat gemensamma typer (tagit bort VaccActorType till förmån för ActorType, och redigerat ActorType enligt beslutade gemensamma komponenter).</w:t>
            </w:r>
          </w:p>
          <w:p w14:paraId="62C7316C" w14:textId="0C76EB00" w:rsidR="0075501A" w:rsidRDefault="0075501A" w:rsidP="0075501A">
            <w:r>
              <w:t>Följdändrade hänvisningar i vaccinationskontraktet.</w:t>
            </w:r>
          </w:p>
        </w:tc>
        <w:tc>
          <w:tcPr>
            <w:tcW w:w="1559" w:type="dxa"/>
          </w:tcPr>
          <w:p w14:paraId="0EBFF28D" w14:textId="4922201D" w:rsidR="0075501A" w:rsidRDefault="0075501A" w:rsidP="0039481C">
            <w:pPr>
              <w:pStyle w:val="TableText"/>
            </w:pPr>
            <w:r>
              <w:t>Björn Genfors</w:t>
            </w:r>
          </w:p>
        </w:tc>
        <w:tc>
          <w:tcPr>
            <w:tcW w:w="1418" w:type="dxa"/>
          </w:tcPr>
          <w:p w14:paraId="74C8B76D" w14:textId="77777777" w:rsidR="0075501A" w:rsidRDefault="0075501A" w:rsidP="0039481C">
            <w:pPr>
              <w:pStyle w:val="TableText"/>
            </w:pPr>
          </w:p>
        </w:tc>
      </w:tr>
      <w:tr w:rsidR="0075501A" w14:paraId="3E38A58A" w14:textId="77777777" w:rsidTr="0039481C">
        <w:tc>
          <w:tcPr>
            <w:tcW w:w="1304" w:type="dxa"/>
          </w:tcPr>
          <w:p w14:paraId="082CE7D4" w14:textId="77777777" w:rsidR="0075501A" w:rsidRPr="0039481C" w:rsidRDefault="0075501A" w:rsidP="0039481C">
            <w:pPr>
              <w:pStyle w:val="TableText"/>
              <w:rPr>
                <w:color w:val="008000"/>
              </w:rPr>
            </w:pPr>
          </w:p>
        </w:tc>
        <w:tc>
          <w:tcPr>
            <w:tcW w:w="992" w:type="dxa"/>
          </w:tcPr>
          <w:p w14:paraId="3DC66118" w14:textId="1E336AD0" w:rsidR="0075501A" w:rsidRDefault="0075501A" w:rsidP="0039481C">
            <w:pPr>
              <w:pStyle w:val="TableText"/>
            </w:pPr>
            <w:r>
              <w:t>PA15</w:t>
            </w:r>
          </w:p>
        </w:tc>
        <w:tc>
          <w:tcPr>
            <w:tcW w:w="1560" w:type="dxa"/>
          </w:tcPr>
          <w:p w14:paraId="7E87AE95" w14:textId="35957293" w:rsidR="0075501A" w:rsidRDefault="0075501A" w:rsidP="0039481C">
            <w:pPr>
              <w:pStyle w:val="TableText"/>
            </w:pPr>
            <w:r>
              <w:t>2013-09-23</w:t>
            </w:r>
          </w:p>
        </w:tc>
        <w:tc>
          <w:tcPr>
            <w:tcW w:w="3260" w:type="dxa"/>
          </w:tcPr>
          <w:p w14:paraId="3641744E" w14:textId="4159300B" w:rsidR="0075501A" w:rsidRPr="00E83B89" w:rsidRDefault="0075501A" w:rsidP="0075501A">
            <w:r>
              <w:t>Redaktionell ändring, en hänvisning till AuthorType ändrades till hänvisning till HealthcareProfessionalType</w:t>
            </w:r>
          </w:p>
        </w:tc>
        <w:tc>
          <w:tcPr>
            <w:tcW w:w="1559" w:type="dxa"/>
          </w:tcPr>
          <w:p w14:paraId="081796A7" w14:textId="1594EA25" w:rsidR="0075501A" w:rsidRDefault="0075501A" w:rsidP="0039481C">
            <w:pPr>
              <w:pStyle w:val="TableText"/>
            </w:pPr>
            <w:r>
              <w:t>Björn Genfors</w:t>
            </w:r>
          </w:p>
        </w:tc>
        <w:tc>
          <w:tcPr>
            <w:tcW w:w="1418" w:type="dxa"/>
          </w:tcPr>
          <w:p w14:paraId="0BFB2EA2" w14:textId="77777777" w:rsidR="0075501A" w:rsidRDefault="0075501A" w:rsidP="0039481C">
            <w:pPr>
              <w:pStyle w:val="TableText"/>
            </w:pPr>
          </w:p>
        </w:tc>
      </w:tr>
      <w:tr w:rsidR="0075501A" w14:paraId="5D7B89E8" w14:textId="77777777" w:rsidTr="0039481C">
        <w:tc>
          <w:tcPr>
            <w:tcW w:w="1304" w:type="dxa"/>
          </w:tcPr>
          <w:p w14:paraId="7D838DCD" w14:textId="77777777" w:rsidR="0075501A" w:rsidRPr="0039481C" w:rsidRDefault="0075501A" w:rsidP="0039481C">
            <w:pPr>
              <w:pStyle w:val="TableText"/>
              <w:rPr>
                <w:color w:val="008000"/>
              </w:rPr>
            </w:pPr>
          </w:p>
        </w:tc>
        <w:tc>
          <w:tcPr>
            <w:tcW w:w="992" w:type="dxa"/>
          </w:tcPr>
          <w:p w14:paraId="3AE3F160" w14:textId="6766746D" w:rsidR="0075501A" w:rsidRDefault="0075501A" w:rsidP="0039481C">
            <w:pPr>
              <w:pStyle w:val="TableText"/>
            </w:pPr>
            <w:r>
              <w:t>PA16</w:t>
            </w:r>
          </w:p>
        </w:tc>
        <w:tc>
          <w:tcPr>
            <w:tcW w:w="1560" w:type="dxa"/>
          </w:tcPr>
          <w:p w14:paraId="55AFCC1C" w14:textId="608D700F" w:rsidR="0075501A" w:rsidRDefault="0075501A" w:rsidP="0039481C">
            <w:pPr>
              <w:pStyle w:val="TableText"/>
            </w:pPr>
            <w:r>
              <w:t>2013-09-30</w:t>
            </w:r>
          </w:p>
        </w:tc>
        <w:tc>
          <w:tcPr>
            <w:tcW w:w="3260" w:type="dxa"/>
          </w:tcPr>
          <w:p w14:paraId="2D10CFF5" w14:textId="77777777" w:rsidR="0075501A" w:rsidRPr="00E83B89" w:rsidRDefault="0075501A" w:rsidP="0075501A">
            <w:r w:rsidRPr="00E83B89">
              <w:t>- Fällt ut strukturen för header.</w:t>
            </w:r>
          </w:p>
          <w:p w14:paraId="7906C20B" w14:textId="77777777" w:rsidR="0075501A" w:rsidRPr="00E83B89" w:rsidRDefault="0075501A" w:rsidP="0075501A">
            <w:r w:rsidRPr="00E83B89">
              <w:t>- Justerat positionen på de fält som adderades i PA12 (de ligger i body)</w:t>
            </w:r>
          </w:p>
          <w:p w14:paraId="54363F03" w14:textId="134F0A3F" w:rsidR="0075501A" w:rsidRDefault="0075501A" w:rsidP="0075501A">
            <w:r>
              <w:t>- Ändrat namngivining och justerat beskrivning för dessa fält.</w:t>
            </w:r>
          </w:p>
        </w:tc>
        <w:tc>
          <w:tcPr>
            <w:tcW w:w="1559" w:type="dxa"/>
          </w:tcPr>
          <w:p w14:paraId="401C450F" w14:textId="5A48DC3E" w:rsidR="0075501A" w:rsidRDefault="0075501A" w:rsidP="0039481C">
            <w:pPr>
              <w:pStyle w:val="TableText"/>
            </w:pPr>
            <w:r>
              <w:t>Björn Genfors</w:t>
            </w:r>
          </w:p>
        </w:tc>
        <w:tc>
          <w:tcPr>
            <w:tcW w:w="1418" w:type="dxa"/>
          </w:tcPr>
          <w:p w14:paraId="17922AAA" w14:textId="77777777" w:rsidR="0075501A" w:rsidRDefault="0075501A" w:rsidP="0039481C">
            <w:pPr>
              <w:pStyle w:val="TableText"/>
            </w:pPr>
          </w:p>
        </w:tc>
      </w:tr>
      <w:tr w:rsidR="0075501A" w14:paraId="221AA073" w14:textId="77777777" w:rsidTr="0039481C">
        <w:tc>
          <w:tcPr>
            <w:tcW w:w="1304" w:type="dxa"/>
          </w:tcPr>
          <w:p w14:paraId="68806394" w14:textId="77777777" w:rsidR="0075501A" w:rsidRPr="0039481C" w:rsidRDefault="0075501A" w:rsidP="0039481C">
            <w:pPr>
              <w:pStyle w:val="TableText"/>
              <w:rPr>
                <w:color w:val="008000"/>
              </w:rPr>
            </w:pPr>
          </w:p>
        </w:tc>
        <w:tc>
          <w:tcPr>
            <w:tcW w:w="992" w:type="dxa"/>
          </w:tcPr>
          <w:p w14:paraId="207919E1" w14:textId="728A0D9A" w:rsidR="0075501A" w:rsidRDefault="0075501A" w:rsidP="0039481C">
            <w:pPr>
              <w:pStyle w:val="TableText"/>
            </w:pPr>
            <w:r>
              <w:t>PA17</w:t>
            </w:r>
          </w:p>
        </w:tc>
        <w:tc>
          <w:tcPr>
            <w:tcW w:w="1560" w:type="dxa"/>
          </w:tcPr>
          <w:p w14:paraId="60E2A2E7" w14:textId="3538C522" w:rsidR="0075501A" w:rsidRDefault="0075501A" w:rsidP="0039481C">
            <w:pPr>
              <w:pStyle w:val="TableText"/>
            </w:pPr>
            <w:r>
              <w:t>2013-10-03</w:t>
            </w:r>
          </w:p>
        </w:tc>
        <w:tc>
          <w:tcPr>
            <w:tcW w:w="3260" w:type="dxa"/>
          </w:tcPr>
          <w:p w14:paraId="5DEF6A50" w14:textId="77777777" w:rsidR="0075501A" w:rsidRPr="00E83B89" w:rsidRDefault="0075501A" w:rsidP="0075501A">
            <w:pPr>
              <w:pStyle w:val="ListParagraph"/>
              <w:numPr>
                <w:ilvl w:val="0"/>
                <w:numId w:val="29"/>
              </w:numPr>
              <w:spacing w:line="240" w:lineRule="auto"/>
              <w:ind w:left="222" w:hanging="142"/>
            </w:pPr>
            <w:r w:rsidRPr="00E83B89">
              <w:t>Justerat anvädning av versal/camelcase i fält med ”healthcare” i namnet.</w:t>
            </w:r>
          </w:p>
          <w:p w14:paraId="719073C6" w14:textId="44CE6B69" w:rsidR="0075501A" w:rsidRPr="00E83B89" w:rsidRDefault="0075501A" w:rsidP="0075501A">
            <w:r>
              <w:t xml:space="preserve">Ändrat ”nullified” till 1..1 i </w:t>
            </w:r>
            <w:r>
              <w:lastRenderedPageBreak/>
              <w:t>GetVaccinationHistory.</w:t>
            </w:r>
          </w:p>
        </w:tc>
        <w:tc>
          <w:tcPr>
            <w:tcW w:w="1559" w:type="dxa"/>
          </w:tcPr>
          <w:p w14:paraId="4DB6566F" w14:textId="3DFB67A6" w:rsidR="0075501A" w:rsidRDefault="0075501A" w:rsidP="0039481C">
            <w:pPr>
              <w:pStyle w:val="TableText"/>
            </w:pPr>
            <w:r>
              <w:lastRenderedPageBreak/>
              <w:t>Johan Eltes</w:t>
            </w:r>
          </w:p>
        </w:tc>
        <w:tc>
          <w:tcPr>
            <w:tcW w:w="1418" w:type="dxa"/>
          </w:tcPr>
          <w:p w14:paraId="671EC28E" w14:textId="77777777" w:rsidR="0075501A" w:rsidRDefault="0075501A" w:rsidP="0039481C">
            <w:pPr>
              <w:pStyle w:val="TableText"/>
            </w:pPr>
          </w:p>
        </w:tc>
      </w:tr>
      <w:tr w:rsidR="0075501A" w14:paraId="5EDC0807" w14:textId="77777777" w:rsidTr="0039481C">
        <w:tc>
          <w:tcPr>
            <w:tcW w:w="1304" w:type="dxa"/>
          </w:tcPr>
          <w:p w14:paraId="14F1F912" w14:textId="77777777" w:rsidR="0075501A" w:rsidRPr="0039481C" w:rsidRDefault="0075501A" w:rsidP="0039481C">
            <w:pPr>
              <w:pStyle w:val="TableText"/>
              <w:rPr>
                <w:color w:val="008000"/>
              </w:rPr>
            </w:pPr>
          </w:p>
        </w:tc>
        <w:tc>
          <w:tcPr>
            <w:tcW w:w="992" w:type="dxa"/>
          </w:tcPr>
          <w:p w14:paraId="21ECD1F3" w14:textId="3A2CD8F3" w:rsidR="0075501A" w:rsidRDefault="0075501A" w:rsidP="0039481C">
            <w:pPr>
              <w:pStyle w:val="TableText"/>
            </w:pPr>
            <w:r>
              <w:t>PA18</w:t>
            </w:r>
          </w:p>
        </w:tc>
        <w:tc>
          <w:tcPr>
            <w:tcW w:w="1560" w:type="dxa"/>
          </w:tcPr>
          <w:p w14:paraId="153F29C7" w14:textId="658BA509" w:rsidR="0075501A" w:rsidRDefault="0075501A" w:rsidP="0039481C">
            <w:pPr>
              <w:pStyle w:val="TableText"/>
            </w:pPr>
            <w:r>
              <w:t>2013-10-17</w:t>
            </w:r>
          </w:p>
        </w:tc>
        <w:tc>
          <w:tcPr>
            <w:tcW w:w="3260" w:type="dxa"/>
          </w:tcPr>
          <w:p w14:paraId="39474467" w14:textId="77777777" w:rsidR="0075501A" w:rsidRDefault="0075501A" w:rsidP="0075501A">
            <w:pPr>
              <w:pStyle w:val="ListParagraph"/>
              <w:numPr>
                <w:ilvl w:val="0"/>
                <w:numId w:val="30"/>
              </w:numPr>
              <w:spacing w:line="240" w:lineRule="auto"/>
              <w:ind w:left="222" w:hanging="142"/>
              <w:contextualSpacing w:val="0"/>
            </w:pPr>
            <w:r>
              <w:t>Lagt till Sourcesystem i Engagemangsindex</w:t>
            </w:r>
          </w:p>
          <w:p w14:paraId="7E18001A" w14:textId="77777777" w:rsidR="0075501A" w:rsidRDefault="0075501A" w:rsidP="0075501A">
            <w:pPr>
              <w:pStyle w:val="ListParagraph"/>
              <w:numPr>
                <w:ilvl w:val="0"/>
                <w:numId w:val="30"/>
              </w:numPr>
              <w:spacing w:line="240" w:lineRule="auto"/>
              <w:ind w:left="222" w:hanging="142"/>
              <w:contextualSpacing w:val="0"/>
            </w:pPr>
            <w:r>
              <w:t>Justerat beskrivningen av adress i OrtUnitType.</w:t>
            </w:r>
          </w:p>
          <w:p w14:paraId="33326A3F" w14:textId="276A764A" w:rsidR="0075501A" w:rsidRPr="00E83B89" w:rsidRDefault="0075501A" w:rsidP="00D85001">
            <w:pPr>
              <w:pStyle w:val="ListParagraph"/>
              <w:numPr>
                <w:ilvl w:val="0"/>
                <w:numId w:val="30"/>
              </w:numPr>
              <w:spacing w:line="240" w:lineRule="auto"/>
              <w:ind w:left="255" w:hanging="181"/>
            </w:pPr>
            <w:r>
              <w:t>Korrigerat beskrivningen av documentId i PatientSummaryHeader.</w:t>
            </w:r>
          </w:p>
        </w:tc>
        <w:tc>
          <w:tcPr>
            <w:tcW w:w="1559" w:type="dxa"/>
          </w:tcPr>
          <w:p w14:paraId="3022BA25" w14:textId="2955D78B" w:rsidR="0075501A" w:rsidRDefault="0075501A" w:rsidP="0039481C">
            <w:pPr>
              <w:pStyle w:val="TableText"/>
            </w:pPr>
            <w:r>
              <w:t>Björn Genfors</w:t>
            </w:r>
          </w:p>
        </w:tc>
        <w:tc>
          <w:tcPr>
            <w:tcW w:w="1418" w:type="dxa"/>
          </w:tcPr>
          <w:p w14:paraId="3F4BED51" w14:textId="77777777" w:rsidR="0075501A" w:rsidRDefault="0075501A" w:rsidP="0039481C">
            <w:pPr>
              <w:pStyle w:val="TableText"/>
            </w:pPr>
          </w:p>
        </w:tc>
      </w:tr>
      <w:tr w:rsidR="0075501A" w14:paraId="3BCBB42C" w14:textId="77777777" w:rsidTr="0039481C">
        <w:tc>
          <w:tcPr>
            <w:tcW w:w="1304" w:type="dxa"/>
          </w:tcPr>
          <w:p w14:paraId="51422811" w14:textId="77777777" w:rsidR="0075501A" w:rsidRPr="0039481C" w:rsidRDefault="0075501A" w:rsidP="0039481C">
            <w:pPr>
              <w:pStyle w:val="TableText"/>
              <w:rPr>
                <w:color w:val="008000"/>
              </w:rPr>
            </w:pPr>
          </w:p>
        </w:tc>
        <w:tc>
          <w:tcPr>
            <w:tcW w:w="992" w:type="dxa"/>
          </w:tcPr>
          <w:p w14:paraId="7207FDD2" w14:textId="10CBBEC0" w:rsidR="0075501A" w:rsidRDefault="0075501A" w:rsidP="0039481C">
            <w:pPr>
              <w:pStyle w:val="TableText"/>
            </w:pPr>
            <w:r>
              <w:t>PA19</w:t>
            </w:r>
          </w:p>
        </w:tc>
        <w:tc>
          <w:tcPr>
            <w:tcW w:w="1560" w:type="dxa"/>
          </w:tcPr>
          <w:p w14:paraId="37A165D7" w14:textId="73617927" w:rsidR="0075501A" w:rsidRDefault="0075501A" w:rsidP="0039481C">
            <w:pPr>
              <w:pStyle w:val="TableText"/>
            </w:pPr>
            <w:r>
              <w:t>2013-10-21</w:t>
            </w:r>
          </w:p>
        </w:tc>
        <w:tc>
          <w:tcPr>
            <w:tcW w:w="3260" w:type="dxa"/>
          </w:tcPr>
          <w:p w14:paraId="7D71D037" w14:textId="77777777" w:rsidR="0075501A" w:rsidRDefault="0075501A" w:rsidP="0075501A">
            <w:pPr>
              <w:pStyle w:val="ListParagraph"/>
              <w:numPr>
                <w:ilvl w:val="0"/>
                <w:numId w:val="30"/>
              </w:numPr>
              <w:spacing w:line="240" w:lineRule="auto"/>
              <w:ind w:left="222" w:hanging="142"/>
              <w:contextualSpacing w:val="0"/>
            </w:pPr>
            <w:r>
              <w:t>Förtydligat kravet på filtrering av svar enligt logicalAddress (lagt till avsnitt 5.4).</w:t>
            </w:r>
          </w:p>
          <w:p w14:paraId="124DC259" w14:textId="77777777" w:rsidR="0075501A" w:rsidRDefault="0075501A" w:rsidP="0075501A">
            <w:pPr>
              <w:pStyle w:val="ListParagraph"/>
              <w:numPr>
                <w:ilvl w:val="0"/>
                <w:numId w:val="30"/>
              </w:numPr>
              <w:spacing w:line="240" w:lineRule="auto"/>
              <w:ind w:left="222" w:hanging="142"/>
              <w:contextualSpacing w:val="0"/>
            </w:pPr>
            <w:r>
              <w:t>Markerat i flödesmodeller att anslutningskatalog inte är del av dagens arkitektur.</w:t>
            </w:r>
          </w:p>
          <w:p w14:paraId="4C258741" w14:textId="77777777" w:rsidR="0075501A" w:rsidRPr="000F2822" w:rsidRDefault="0075501A" w:rsidP="0075501A">
            <w:pPr>
              <w:pStyle w:val="ListParagraph"/>
              <w:numPr>
                <w:ilvl w:val="0"/>
                <w:numId w:val="30"/>
              </w:numPr>
              <w:spacing w:line="240" w:lineRule="auto"/>
              <w:ind w:left="222" w:hanging="142"/>
              <w:contextualSpacing w:val="0"/>
            </w:pPr>
            <w:r>
              <w:t xml:space="preserve">Bytt namn på fältet </w:t>
            </w:r>
            <w:r w:rsidRPr="009603CB">
              <w:rPr>
                <w:rFonts w:eastAsia="Times New Roman"/>
                <w:szCs w:val="20"/>
              </w:rPr>
              <w:t>vaccinationUniqueReference</w:t>
            </w:r>
            <w:r>
              <w:rPr>
                <w:rFonts w:eastAsia="Times New Roman"/>
                <w:szCs w:val="20"/>
              </w:rPr>
              <w:t xml:space="preserve"> från tidigare vaccine</w:t>
            </w:r>
            <w:r w:rsidRPr="009603CB">
              <w:rPr>
                <w:rFonts w:eastAsia="Times New Roman"/>
                <w:szCs w:val="20"/>
              </w:rPr>
              <w:t>UniqueReference</w:t>
            </w:r>
          </w:p>
          <w:p w14:paraId="45CCA905" w14:textId="0830773B" w:rsidR="0075501A" w:rsidRDefault="0075501A" w:rsidP="00D85001">
            <w:pPr>
              <w:pStyle w:val="ListParagraph"/>
              <w:numPr>
                <w:ilvl w:val="0"/>
                <w:numId w:val="30"/>
              </w:numPr>
              <w:spacing w:line="240" w:lineRule="auto"/>
              <w:ind w:left="255" w:hanging="181"/>
            </w:pPr>
            <w:r>
              <w:t xml:space="preserve">Förtydligat användningen av IIType för fältet </w:t>
            </w:r>
            <w:r w:rsidRPr="009603CB">
              <w:t>vaccinationUniqueReference</w:t>
            </w:r>
          </w:p>
        </w:tc>
        <w:tc>
          <w:tcPr>
            <w:tcW w:w="1559" w:type="dxa"/>
          </w:tcPr>
          <w:p w14:paraId="577CFC55" w14:textId="04B0E460" w:rsidR="0075501A" w:rsidRDefault="0075501A" w:rsidP="0039481C">
            <w:pPr>
              <w:pStyle w:val="TableText"/>
            </w:pPr>
            <w:r>
              <w:t>Johan Eltes</w:t>
            </w:r>
          </w:p>
        </w:tc>
        <w:tc>
          <w:tcPr>
            <w:tcW w:w="1418" w:type="dxa"/>
          </w:tcPr>
          <w:p w14:paraId="70E928B6" w14:textId="77777777" w:rsidR="0075501A" w:rsidRDefault="0075501A" w:rsidP="0039481C">
            <w:pPr>
              <w:pStyle w:val="TableText"/>
            </w:pPr>
          </w:p>
        </w:tc>
      </w:tr>
      <w:tr w:rsidR="0075501A" w14:paraId="265B45AB" w14:textId="77777777" w:rsidTr="0039481C">
        <w:tc>
          <w:tcPr>
            <w:tcW w:w="1304" w:type="dxa"/>
          </w:tcPr>
          <w:p w14:paraId="3056569F" w14:textId="77777777" w:rsidR="0075501A" w:rsidRPr="0039481C" w:rsidRDefault="0075501A" w:rsidP="0039481C">
            <w:pPr>
              <w:pStyle w:val="TableText"/>
              <w:rPr>
                <w:color w:val="008000"/>
              </w:rPr>
            </w:pPr>
          </w:p>
        </w:tc>
        <w:tc>
          <w:tcPr>
            <w:tcW w:w="992" w:type="dxa"/>
          </w:tcPr>
          <w:p w14:paraId="7B45D605" w14:textId="168C8079" w:rsidR="0075501A" w:rsidRDefault="0075501A" w:rsidP="0039481C">
            <w:pPr>
              <w:pStyle w:val="TableText"/>
            </w:pPr>
            <w:r>
              <w:t>PA20</w:t>
            </w:r>
          </w:p>
        </w:tc>
        <w:tc>
          <w:tcPr>
            <w:tcW w:w="1560" w:type="dxa"/>
          </w:tcPr>
          <w:p w14:paraId="413069DD" w14:textId="27296326" w:rsidR="0075501A" w:rsidRDefault="0075501A" w:rsidP="0039481C">
            <w:pPr>
              <w:pStyle w:val="TableText"/>
            </w:pPr>
            <w:r>
              <w:t>2013-11-04</w:t>
            </w:r>
          </w:p>
        </w:tc>
        <w:tc>
          <w:tcPr>
            <w:tcW w:w="3260" w:type="dxa"/>
          </w:tcPr>
          <w:p w14:paraId="79CD5D54" w14:textId="77777777" w:rsidR="0075501A" w:rsidRDefault="0075501A" w:rsidP="0075501A">
            <w:pPr>
              <w:pStyle w:val="ListParagraph"/>
              <w:numPr>
                <w:ilvl w:val="0"/>
                <w:numId w:val="30"/>
              </w:numPr>
              <w:spacing w:line="240" w:lineRule="auto"/>
              <w:ind w:left="222" w:hanging="142"/>
              <w:contextualSpacing w:val="0"/>
            </w:pPr>
            <w:r>
              <w:t>Ersatt termen PDL-enhet med vårdenhet (i löpande text)</w:t>
            </w:r>
          </w:p>
          <w:p w14:paraId="795A1A6C" w14:textId="66DD7291" w:rsidR="0075501A" w:rsidRDefault="0075501A" w:rsidP="002515DE">
            <w:pPr>
              <w:pStyle w:val="ListParagraph"/>
              <w:numPr>
                <w:ilvl w:val="0"/>
                <w:numId w:val="30"/>
              </w:numPr>
              <w:spacing w:line="240" w:lineRule="auto"/>
              <w:ind w:left="255" w:hanging="142"/>
              <w:contextualSpacing w:val="0"/>
            </w:pPr>
            <w:r>
              <w:t>Uppdaterat avsnittet om informationssäkerhet efter CeHis-granskning</w:t>
            </w:r>
          </w:p>
        </w:tc>
        <w:tc>
          <w:tcPr>
            <w:tcW w:w="1559" w:type="dxa"/>
          </w:tcPr>
          <w:p w14:paraId="10B4AAF5" w14:textId="5EC4F3DF" w:rsidR="0075501A" w:rsidRDefault="0075501A" w:rsidP="0039481C">
            <w:pPr>
              <w:pStyle w:val="TableText"/>
            </w:pPr>
            <w:r w:rsidRPr="00E412F5">
              <w:t>Johan Eltes</w:t>
            </w:r>
          </w:p>
        </w:tc>
        <w:tc>
          <w:tcPr>
            <w:tcW w:w="1418" w:type="dxa"/>
          </w:tcPr>
          <w:p w14:paraId="7E0F2715" w14:textId="77777777" w:rsidR="0075501A" w:rsidRDefault="0075501A" w:rsidP="0039481C">
            <w:pPr>
              <w:pStyle w:val="TableText"/>
            </w:pPr>
          </w:p>
        </w:tc>
      </w:tr>
      <w:tr w:rsidR="0075501A" w14:paraId="19D1C627" w14:textId="77777777" w:rsidTr="0039481C">
        <w:tc>
          <w:tcPr>
            <w:tcW w:w="1304" w:type="dxa"/>
          </w:tcPr>
          <w:p w14:paraId="4152124E" w14:textId="77777777" w:rsidR="0075501A" w:rsidRPr="0039481C" w:rsidRDefault="0075501A" w:rsidP="0039481C">
            <w:pPr>
              <w:pStyle w:val="TableText"/>
              <w:rPr>
                <w:color w:val="008000"/>
              </w:rPr>
            </w:pPr>
          </w:p>
        </w:tc>
        <w:tc>
          <w:tcPr>
            <w:tcW w:w="992" w:type="dxa"/>
          </w:tcPr>
          <w:p w14:paraId="04950E2F" w14:textId="1FAB8449" w:rsidR="0075501A" w:rsidRDefault="0075501A" w:rsidP="0039481C">
            <w:pPr>
              <w:pStyle w:val="TableText"/>
            </w:pPr>
            <w:r>
              <w:t>PA21</w:t>
            </w:r>
          </w:p>
        </w:tc>
        <w:tc>
          <w:tcPr>
            <w:tcW w:w="1560" w:type="dxa"/>
          </w:tcPr>
          <w:p w14:paraId="654DDE5D" w14:textId="11FEAE41" w:rsidR="0075501A" w:rsidRDefault="0075501A" w:rsidP="0039481C">
            <w:pPr>
              <w:pStyle w:val="TableText"/>
            </w:pPr>
            <w:r>
              <w:t>2013-11-20</w:t>
            </w:r>
          </w:p>
        </w:tc>
        <w:tc>
          <w:tcPr>
            <w:tcW w:w="3260" w:type="dxa"/>
          </w:tcPr>
          <w:p w14:paraId="775885F3" w14:textId="1523C448" w:rsidR="0075501A" w:rsidRDefault="0075501A" w:rsidP="002515DE">
            <w:pPr>
              <w:pStyle w:val="ListParagraph"/>
              <w:numPr>
                <w:ilvl w:val="0"/>
                <w:numId w:val="30"/>
              </w:numPr>
              <w:spacing w:line="240" w:lineRule="auto"/>
              <w:ind w:left="255" w:hanging="142"/>
            </w:pPr>
            <w:r w:rsidRPr="003E3515">
              <w:t xml:space="preserve">Förtydligat beskrivningen för fält som är enhets-id för organisationer </w:t>
            </w:r>
            <w:r>
              <w:t xml:space="preserve">respektive personal-id för vård- och omsorgspersonal </w:t>
            </w:r>
            <w:r w:rsidRPr="003E3515">
              <w:t>så att NPÖ:s riv-spec v2.2.0 skrivelse i avsnitt 4.1.6</w:t>
            </w:r>
            <w:r>
              <w:t xml:space="preserve"> (för Enhet) respektive 4.1.39</w:t>
            </w:r>
            <w:r w:rsidRPr="003E3515">
              <w:t xml:space="preserve"> (</w:t>
            </w:r>
            <w:r>
              <w:t>för Personal</w:t>
            </w:r>
            <w:r w:rsidRPr="003E3515">
              <w:t xml:space="preserve">) följs: Enhets-id </w:t>
            </w:r>
            <w:r>
              <w:t xml:space="preserve">respektive personal-id </w:t>
            </w:r>
            <w:r w:rsidRPr="003E3515">
              <w:t xml:space="preserve">har värdemängd HSAid men även beslutsregeln </w:t>
            </w:r>
            <w:r w:rsidRPr="002515DE">
              <w:rPr>
                <w:i/>
              </w:rPr>
              <w:t>”</w:t>
            </w:r>
            <w:r w:rsidRPr="002515DE">
              <w:rPr>
                <w:i/>
                <w:szCs w:val="20"/>
              </w:rPr>
              <w:t>I de fall då HSA-id inte finns tillgängligt i systemet kan Orgnr+lokalt id anges.”</w:t>
            </w:r>
            <w:r w:rsidRPr="002515DE">
              <w:rPr>
                <w:szCs w:val="20"/>
              </w:rPr>
              <w:t xml:space="preserve"> </w:t>
            </w:r>
          </w:p>
        </w:tc>
        <w:tc>
          <w:tcPr>
            <w:tcW w:w="1559" w:type="dxa"/>
          </w:tcPr>
          <w:p w14:paraId="1A17B843" w14:textId="3EE3009E" w:rsidR="0075501A" w:rsidRPr="00E412F5" w:rsidRDefault="0075501A" w:rsidP="0039481C">
            <w:pPr>
              <w:pStyle w:val="TableText"/>
            </w:pPr>
            <w:r>
              <w:t>Marcus Claus</w:t>
            </w:r>
          </w:p>
        </w:tc>
        <w:tc>
          <w:tcPr>
            <w:tcW w:w="1418" w:type="dxa"/>
          </w:tcPr>
          <w:p w14:paraId="1B0494EB" w14:textId="77777777" w:rsidR="0075501A" w:rsidRDefault="0075501A" w:rsidP="0039481C">
            <w:pPr>
              <w:pStyle w:val="TableText"/>
            </w:pPr>
          </w:p>
        </w:tc>
      </w:tr>
      <w:tr w:rsidR="0075501A" w14:paraId="5FFE13C3" w14:textId="77777777" w:rsidTr="0039481C">
        <w:tc>
          <w:tcPr>
            <w:tcW w:w="1304" w:type="dxa"/>
          </w:tcPr>
          <w:p w14:paraId="01704C1A" w14:textId="2E98C486" w:rsidR="0075501A" w:rsidRPr="0039481C" w:rsidRDefault="0075501A" w:rsidP="000D4B64">
            <w:pPr>
              <w:pStyle w:val="TableText"/>
              <w:rPr>
                <w:color w:val="008000"/>
              </w:rPr>
            </w:pPr>
            <w:r w:rsidRPr="0039481C">
              <w:rPr>
                <w:color w:val="008000"/>
              </w:rPr>
              <w:fldChar w:fldCharType="begin"/>
            </w:r>
            <w:r w:rsidRPr="0039481C">
              <w:rPr>
                <w:color w:val="008000"/>
              </w:rPr>
              <w:instrText xml:space="preserve"> DOCPROPERTY  "version1" \* MERGEFORMAT </w:instrText>
            </w:r>
            <w:r w:rsidRPr="0039481C">
              <w:rPr>
                <w:color w:val="008000"/>
              </w:rPr>
              <w:fldChar w:fldCharType="separate"/>
            </w:r>
            <w:r w:rsidR="00523025">
              <w:rPr>
                <w:color w:val="008000"/>
              </w:rPr>
              <w:t>2</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"version2" \* MERGEFORMAT </w:instrText>
            </w:r>
            <w:r w:rsidRPr="0039481C">
              <w:rPr>
                <w:color w:val="008000"/>
              </w:rPr>
              <w:fldChar w:fldCharType="separate"/>
            </w:r>
            <w:r w:rsidR="00523025">
              <w:rPr>
                <w:color w:val="008000"/>
              </w:rPr>
              <w:t>0</w:t>
            </w:r>
            <w:r w:rsidRPr="0039481C">
              <w:rPr>
                <w:color w:val="008000"/>
              </w:rPr>
              <w:fldChar w:fldCharType="end"/>
            </w:r>
            <w:r w:rsidR="000E2581">
              <w:rPr>
                <w:color w:val="008000"/>
              </w:rPr>
              <w:t>_</w:t>
            </w:r>
            <w:r w:rsidRPr="0039481C">
              <w:rPr>
                <w:color w:val="008000"/>
              </w:rPr>
              <w:fldChar w:fldCharType="begin"/>
            </w:r>
            <w:r w:rsidRPr="0039481C">
              <w:rPr>
                <w:color w:val="008000"/>
              </w:rPr>
              <w:instrText xml:space="preserve"> DOCPROPERTY "rc" \* MERGEFORMAT </w:instrText>
            </w:r>
            <w:r w:rsidRPr="0039481C">
              <w:rPr>
                <w:color w:val="008000"/>
              </w:rPr>
              <w:fldChar w:fldCharType="separate"/>
            </w:r>
            <w:r w:rsidR="000E2581">
              <w:rPr>
                <w:color w:val="008000"/>
              </w:rPr>
              <w:t>RC</w:t>
            </w:r>
            <w:r w:rsidR="00523025">
              <w:rPr>
                <w:color w:val="008000"/>
              </w:rPr>
              <w:t>1</w:t>
            </w:r>
            <w:r w:rsidRPr="0039481C">
              <w:rPr>
                <w:color w:val="008000"/>
              </w:rPr>
              <w:fldChar w:fldCharType="end"/>
            </w:r>
          </w:p>
        </w:tc>
        <w:tc>
          <w:tcPr>
            <w:tcW w:w="992" w:type="dxa"/>
          </w:tcPr>
          <w:p w14:paraId="4C242B08" w14:textId="68209E9F" w:rsidR="0075501A" w:rsidRDefault="0075501A" w:rsidP="0039481C">
            <w:pPr>
              <w:pStyle w:val="TableText"/>
            </w:pPr>
          </w:p>
        </w:tc>
        <w:tc>
          <w:tcPr>
            <w:tcW w:w="1560" w:type="dxa"/>
          </w:tcPr>
          <w:p w14:paraId="2293B222" w14:textId="062058D1" w:rsidR="0075501A" w:rsidRPr="0075501A" w:rsidRDefault="0075501A" w:rsidP="0039481C">
            <w:pPr>
              <w:pStyle w:val="TableText"/>
            </w:pPr>
            <w:r w:rsidRPr="0075501A">
              <w:rPr>
                <w:lang w:eastAsia="en-GB"/>
              </w:rPr>
              <w:fldChar w:fldCharType="begin"/>
            </w:r>
            <w:r w:rsidRPr="0075501A">
              <w:rPr>
                <w:lang w:eastAsia="en-GB"/>
              </w:rPr>
              <w:instrText xml:space="preserve"> DOCPROPERTY "datepublished" \* MERGEFORMAT </w:instrText>
            </w:r>
            <w:r w:rsidRPr="0075501A">
              <w:rPr>
                <w:lang w:eastAsia="en-GB"/>
              </w:rPr>
              <w:fldChar w:fldCharType="separate"/>
            </w:r>
            <w:r w:rsidR="00523025">
              <w:rPr>
                <w:lang w:eastAsia="en-GB"/>
              </w:rPr>
              <w:t>2014-05-21</w:t>
            </w:r>
            <w:r w:rsidRPr="0075501A">
              <w:rPr>
                <w:lang w:eastAsia="en-GB"/>
              </w:rPr>
              <w:fldChar w:fldCharType="end"/>
            </w:r>
          </w:p>
        </w:tc>
        <w:tc>
          <w:tcPr>
            <w:tcW w:w="3260" w:type="dxa"/>
          </w:tcPr>
          <w:p w14:paraId="0E96EEFF" w14:textId="77777777" w:rsidR="0075501A" w:rsidRDefault="0075501A" w:rsidP="0075501A">
            <w:pPr>
              <w:pStyle w:val="ListParagraph"/>
              <w:widowControl w:val="0"/>
              <w:numPr>
                <w:ilvl w:val="0"/>
                <w:numId w:val="31"/>
              </w:numPr>
              <w:spacing w:line="240" w:lineRule="auto"/>
              <w:ind w:left="222" w:hanging="166"/>
              <w:contextualSpacing w:val="0"/>
            </w:pPr>
            <w:r>
              <w:t>Bytt dokumentmall</w:t>
            </w:r>
          </w:p>
          <w:p w14:paraId="17EA9987" w14:textId="77777777" w:rsidR="0075501A" w:rsidRDefault="0075501A" w:rsidP="0075501A">
            <w:pPr>
              <w:pStyle w:val="ListParagraph"/>
              <w:numPr>
                <w:ilvl w:val="0"/>
                <w:numId w:val="31"/>
              </w:numPr>
              <w:spacing w:line="240" w:lineRule="auto"/>
              <w:ind w:left="255" w:hanging="133"/>
            </w:pPr>
            <w:r>
              <w:t>Lagt till GetMedicationHistory</w:t>
            </w:r>
          </w:p>
          <w:p w14:paraId="1439A8DE" w14:textId="77777777" w:rsidR="00C52A04" w:rsidRDefault="00C52A04" w:rsidP="0075501A">
            <w:pPr>
              <w:pStyle w:val="ListParagraph"/>
              <w:numPr>
                <w:ilvl w:val="0"/>
                <w:numId w:val="31"/>
              </w:numPr>
              <w:spacing w:line="240" w:lineRule="auto"/>
              <w:ind w:left="255" w:hanging="133"/>
            </w:pPr>
            <w:r>
              <w:t>Bytt namn på DosageType till DoseType i GVH.</w:t>
            </w:r>
          </w:p>
          <w:p w14:paraId="1725918E" w14:textId="2FB305AD" w:rsidR="00C52A04" w:rsidRPr="003E3515" w:rsidRDefault="00C52A04" w:rsidP="00C52A04">
            <w:pPr>
              <w:pStyle w:val="ListParagraph"/>
              <w:numPr>
                <w:ilvl w:val="0"/>
                <w:numId w:val="31"/>
              </w:numPr>
              <w:spacing w:line="240" w:lineRule="auto"/>
              <w:ind w:left="255" w:hanging="133"/>
            </w:pPr>
            <w:r>
              <w:t>Lagt till ResultType i GVH.</w:t>
            </w:r>
          </w:p>
        </w:tc>
        <w:tc>
          <w:tcPr>
            <w:tcW w:w="1559" w:type="dxa"/>
          </w:tcPr>
          <w:p w14:paraId="174DA7D7" w14:textId="0257699F" w:rsidR="0075501A" w:rsidRDefault="0075501A" w:rsidP="0039481C">
            <w:pPr>
              <w:pStyle w:val="TableText"/>
            </w:pPr>
            <w:r>
              <w:t>Björn Genfors</w:t>
            </w:r>
          </w:p>
        </w:tc>
        <w:tc>
          <w:tcPr>
            <w:tcW w:w="1418" w:type="dxa"/>
          </w:tcPr>
          <w:p w14:paraId="192C9FE0" w14:textId="77777777" w:rsidR="0075501A" w:rsidRDefault="0075501A" w:rsidP="0039481C">
            <w:pPr>
              <w:pStyle w:val="TableText"/>
            </w:pPr>
          </w:p>
        </w:tc>
      </w:tr>
      <w:tr w:rsidR="008F7B62" w14:paraId="735E70B6" w14:textId="77777777" w:rsidTr="0039481C">
        <w:tc>
          <w:tcPr>
            <w:tcW w:w="1304" w:type="dxa"/>
          </w:tcPr>
          <w:p w14:paraId="21DA41DA" w14:textId="7084C2DA" w:rsidR="008F7B62" w:rsidRPr="0039481C" w:rsidRDefault="000D4B64" w:rsidP="0039481C">
            <w:pPr>
              <w:pStyle w:val="TableText"/>
              <w:rPr>
                <w:color w:val="008000"/>
              </w:rPr>
            </w:pPr>
            <w:r>
              <w:rPr>
                <w:color w:val="008000"/>
              </w:rPr>
              <w:t>2.0</w:t>
            </w:r>
            <w:r w:rsidR="000E2581">
              <w:rPr>
                <w:color w:val="008000"/>
              </w:rPr>
              <w:t>_RC</w:t>
            </w:r>
            <w:r w:rsidR="008F7B62">
              <w:rPr>
                <w:color w:val="008000"/>
              </w:rPr>
              <w:t>1</w:t>
            </w:r>
          </w:p>
        </w:tc>
        <w:tc>
          <w:tcPr>
            <w:tcW w:w="992" w:type="dxa"/>
          </w:tcPr>
          <w:p w14:paraId="4D1D0988" w14:textId="5F64900E" w:rsidR="008F7B62" w:rsidRDefault="008F7B62" w:rsidP="0039481C">
            <w:pPr>
              <w:pStyle w:val="TableText"/>
            </w:pPr>
          </w:p>
        </w:tc>
        <w:tc>
          <w:tcPr>
            <w:tcW w:w="1560" w:type="dxa"/>
          </w:tcPr>
          <w:p w14:paraId="6E038F3A" w14:textId="4EA20BC5" w:rsidR="008F7B62" w:rsidRPr="0075501A" w:rsidRDefault="008F7B62" w:rsidP="0039481C">
            <w:pPr>
              <w:pStyle w:val="TableText"/>
              <w:rPr>
                <w:lang w:eastAsia="en-GB"/>
              </w:rPr>
            </w:pPr>
            <w:r>
              <w:rPr>
                <w:lang w:eastAsia="en-GB"/>
              </w:rPr>
              <w:t>2014-05-23</w:t>
            </w:r>
          </w:p>
        </w:tc>
        <w:tc>
          <w:tcPr>
            <w:tcW w:w="3260" w:type="dxa"/>
          </w:tcPr>
          <w:p w14:paraId="199AA8B2" w14:textId="39AA5604" w:rsidR="008F7B62" w:rsidRDefault="008F7B62" w:rsidP="0075501A">
            <w:pPr>
              <w:pStyle w:val="ListParagraph"/>
              <w:widowControl w:val="0"/>
              <w:numPr>
                <w:ilvl w:val="0"/>
                <w:numId w:val="31"/>
              </w:numPr>
              <w:spacing w:line="240" w:lineRule="auto"/>
              <w:ind w:left="222" w:hanging="166"/>
              <w:contextualSpacing w:val="0"/>
            </w:pPr>
            <w:r>
              <w:t>vaccineType har bytt namn till typeOfVaccine för att följa kutym</w:t>
            </w:r>
          </w:p>
        </w:tc>
        <w:tc>
          <w:tcPr>
            <w:tcW w:w="1559" w:type="dxa"/>
          </w:tcPr>
          <w:p w14:paraId="5D467B9F" w14:textId="56B29BF0" w:rsidR="008F7B62" w:rsidRDefault="008F7B62" w:rsidP="0039481C">
            <w:pPr>
              <w:pStyle w:val="TableText"/>
            </w:pPr>
            <w:r>
              <w:t>Khaled Daham</w:t>
            </w:r>
          </w:p>
        </w:tc>
        <w:tc>
          <w:tcPr>
            <w:tcW w:w="1418" w:type="dxa"/>
          </w:tcPr>
          <w:p w14:paraId="74015D1F" w14:textId="77777777" w:rsidR="008F7B62" w:rsidRDefault="008F7B62" w:rsidP="0039481C">
            <w:pPr>
              <w:pStyle w:val="TableText"/>
            </w:pPr>
          </w:p>
        </w:tc>
      </w:tr>
      <w:tr w:rsidR="0053732E" w14:paraId="495C59CB" w14:textId="77777777" w:rsidTr="0039481C">
        <w:tc>
          <w:tcPr>
            <w:tcW w:w="1304" w:type="dxa"/>
          </w:tcPr>
          <w:p w14:paraId="713E3357" w14:textId="5B29D032" w:rsidR="0053732E" w:rsidRDefault="000D4B64" w:rsidP="0039481C">
            <w:pPr>
              <w:pStyle w:val="TableText"/>
              <w:rPr>
                <w:color w:val="008000"/>
              </w:rPr>
            </w:pPr>
            <w:r>
              <w:rPr>
                <w:color w:val="008000"/>
              </w:rPr>
              <w:t>2.0</w:t>
            </w:r>
            <w:r w:rsidR="000E2581">
              <w:rPr>
                <w:color w:val="008000"/>
              </w:rPr>
              <w:t>_RC</w:t>
            </w:r>
            <w:r w:rsidR="0053732E">
              <w:rPr>
                <w:color w:val="008000"/>
              </w:rPr>
              <w:t>1</w:t>
            </w:r>
          </w:p>
        </w:tc>
        <w:tc>
          <w:tcPr>
            <w:tcW w:w="992" w:type="dxa"/>
          </w:tcPr>
          <w:p w14:paraId="7A447AC7" w14:textId="4B79C8D8" w:rsidR="0053732E" w:rsidRDefault="0053732E" w:rsidP="0039481C">
            <w:pPr>
              <w:pStyle w:val="TableText"/>
            </w:pPr>
          </w:p>
        </w:tc>
        <w:tc>
          <w:tcPr>
            <w:tcW w:w="1560" w:type="dxa"/>
          </w:tcPr>
          <w:p w14:paraId="30270CF8" w14:textId="7A0C5400" w:rsidR="0053732E" w:rsidRDefault="0053732E" w:rsidP="0039481C">
            <w:pPr>
              <w:pStyle w:val="TableText"/>
              <w:rPr>
                <w:lang w:eastAsia="en-GB"/>
              </w:rPr>
            </w:pPr>
            <w:r>
              <w:rPr>
                <w:lang w:eastAsia="en-GB"/>
              </w:rPr>
              <w:t>2014-05-27</w:t>
            </w:r>
          </w:p>
        </w:tc>
        <w:tc>
          <w:tcPr>
            <w:tcW w:w="3260" w:type="dxa"/>
          </w:tcPr>
          <w:p w14:paraId="70F8ADB1" w14:textId="77777777" w:rsidR="0053732E" w:rsidRDefault="0053732E" w:rsidP="0075501A">
            <w:pPr>
              <w:pStyle w:val="ListParagraph"/>
              <w:widowControl w:val="0"/>
              <w:numPr>
                <w:ilvl w:val="0"/>
                <w:numId w:val="31"/>
              </w:numPr>
              <w:spacing w:line="240" w:lineRule="auto"/>
              <w:ind w:left="222" w:hanging="166"/>
              <w:contextualSpacing w:val="0"/>
            </w:pPr>
            <w:r>
              <w:t xml:space="preserve">Lagt till additionalPatientInformation för </w:t>
            </w:r>
            <w:r>
              <w:lastRenderedPageBreak/>
              <w:t>GetVaccinationHistory.</w:t>
            </w:r>
          </w:p>
          <w:p w14:paraId="49614AD4" w14:textId="77777777" w:rsidR="0053732E" w:rsidRDefault="0053732E" w:rsidP="0075501A">
            <w:pPr>
              <w:pStyle w:val="ListParagraph"/>
              <w:widowControl w:val="0"/>
              <w:numPr>
                <w:ilvl w:val="0"/>
                <w:numId w:val="31"/>
              </w:numPr>
              <w:spacing w:line="240" w:lineRule="auto"/>
              <w:ind w:left="222" w:hanging="166"/>
              <w:contextualSpacing w:val="0"/>
            </w:pPr>
            <w:r>
              <w:t>Lagt till relation för GetVaccinationHistory</w:t>
            </w:r>
          </w:p>
          <w:p w14:paraId="6529567D" w14:textId="3EEDB97A" w:rsidR="0053732E" w:rsidRDefault="0053732E" w:rsidP="0053732E">
            <w:pPr>
              <w:pStyle w:val="ListParagraph"/>
              <w:widowControl w:val="0"/>
              <w:spacing w:line="240" w:lineRule="auto"/>
              <w:ind w:left="222" w:firstLine="0"/>
              <w:contextualSpacing w:val="0"/>
            </w:pPr>
          </w:p>
        </w:tc>
        <w:tc>
          <w:tcPr>
            <w:tcW w:w="1559" w:type="dxa"/>
          </w:tcPr>
          <w:p w14:paraId="7DE7F5CA" w14:textId="40F142A1" w:rsidR="0053732E" w:rsidRDefault="0053732E" w:rsidP="0039481C">
            <w:pPr>
              <w:pStyle w:val="TableText"/>
            </w:pPr>
            <w:r>
              <w:lastRenderedPageBreak/>
              <w:t>Björn Genfors, Khaled Daham</w:t>
            </w:r>
          </w:p>
        </w:tc>
        <w:tc>
          <w:tcPr>
            <w:tcW w:w="1418" w:type="dxa"/>
          </w:tcPr>
          <w:p w14:paraId="46CD344D" w14:textId="77777777" w:rsidR="0053732E" w:rsidRDefault="0053732E" w:rsidP="0039481C">
            <w:pPr>
              <w:pStyle w:val="TableText"/>
            </w:pPr>
          </w:p>
        </w:tc>
      </w:tr>
      <w:tr w:rsidR="00684D45" w14:paraId="281B1FE5" w14:textId="77777777" w:rsidTr="0039481C">
        <w:tc>
          <w:tcPr>
            <w:tcW w:w="1304" w:type="dxa"/>
          </w:tcPr>
          <w:p w14:paraId="51A3C13D" w14:textId="1D9F6997" w:rsidR="00684D45" w:rsidRDefault="000D4B64" w:rsidP="0039481C">
            <w:pPr>
              <w:pStyle w:val="TableText"/>
              <w:rPr>
                <w:color w:val="008000"/>
              </w:rPr>
            </w:pPr>
            <w:r>
              <w:rPr>
                <w:color w:val="008000"/>
              </w:rPr>
              <w:lastRenderedPageBreak/>
              <w:t>2.0</w:t>
            </w:r>
            <w:r w:rsidR="000E2581">
              <w:rPr>
                <w:color w:val="008000"/>
              </w:rPr>
              <w:t>_RC</w:t>
            </w:r>
            <w:r w:rsidR="00684D45">
              <w:rPr>
                <w:color w:val="008000"/>
              </w:rPr>
              <w:t>1</w:t>
            </w:r>
          </w:p>
        </w:tc>
        <w:tc>
          <w:tcPr>
            <w:tcW w:w="992" w:type="dxa"/>
          </w:tcPr>
          <w:p w14:paraId="123913E2" w14:textId="519D8250" w:rsidR="00684D45" w:rsidRDefault="00684D45" w:rsidP="0039481C">
            <w:pPr>
              <w:pStyle w:val="TableText"/>
            </w:pPr>
          </w:p>
        </w:tc>
        <w:tc>
          <w:tcPr>
            <w:tcW w:w="1560" w:type="dxa"/>
          </w:tcPr>
          <w:p w14:paraId="32BC8CF5" w14:textId="1CD6AD15" w:rsidR="00684D45" w:rsidRDefault="00684D45" w:rsidP="0039481C">
            <w:pPr>
              <w:pStyle w:val="TableText"/>
              <w:rPr>
                <w:lang w:eastAsia="en-GB"/>
              </w:rPr>
            </w:pPr>
            <w:r>
              <w:rPr>
                <w:lang w:eastAsia="en-GB"/>
              </w:rPr>
              <w:t>2014-</w:t>
            </w:r>
            <w:r w:rsidR="007706A2">
              <w:rPr>
                <w:lang w:eastAsia="en-GB"/>
              </w:rPr>
              <w:t>06-05</w:t>
            </w:r>
          </w:p>
        </w:tc>
        <w:tc>
          <w:tcPr>
            <w:tcW w:w="3260" w:type="dxa"/>
          </w:tcPr>
          <w:p w14:paraId="06787444" w14:textId="72BACCED" w:rsidR="00684D45" w:rsidRDefault="007706A2" w:rsidP="0075501A">
            <w:pPr>
              <w:pStyle w:val="ListParagraph"/>
              <w:widowControl w:val="0"/>
              <w:numPr>
                <w:ilvl w:val="0"/>
                <w:numId w:val="31"/>
              </w:numPr>
              <w:spacing w:line="240" w:lineRule="auto"/>
              <w:ind w:left="222" w:hanging="166"/>
              <w:contextualSpacing w:val="0"/>
            </w:pPr>
            <w:r>
              <w:t>Ändrat activeOnly till prescriptionStatus och en enum</w:t>
            </w:r>
          </w:p>
        </w:tc>
        <w:tc>
          <w:tcPr>
            <w:tcW w:w="1559" w:type="dxa"/>
          </w:tcPr>
          <w:p w14:paraId="5610FF56" w14:textId="03549930" w:rsidR="00684D45" w:rsidRDefault="007706A2" w:rsidP="0039481C">
            <w:pPr>
              <w:pStyle w:val="TableText"/>
            </w:pPr>
            <w:r>
              <w:t>Khaled Daham</w:t>
            </w:r>
          </w:p>
        </w:tc>
        <w:tc>
          <w:tcPr>
            <w:tcW w:w="1418" w:type="dxa"/>
          </w:tcPr>
          <w:p w14:paraId="65206DA4" w14:textId="77777777" w:rsidR="00684D45" w:rsidRDefault="00684D45" w:rsidP="0039481C">
            <w:pPr>
              <w:pStyle w:val="TableText"/>
            </w:pPr>
          </w:p>
        </w:tc>
      </w:tr>
      <w:tr w:rsidR="001353E9" w14:paraId="77725E4C" w14:textId="77777777" w:rsidTr="0039481C">
        <w:tc>
          <w:tcPr>
            <w:tcW w:w="1304" w:type="dxa"/>
          </w:tcPr>
          <w:p w14:paraId="1F48FCD0" w14:textId="750DD1BE" w:rsidR="001353E9" w:rsidRDefault="000D4B64" w:rsidP="0039481C">
            <w:pPr>
              <w:pStyle w:val="TableText"/>
              <w:rPr>
                <w:color w:val="008000"/>
              </w:rPr>
            </w:pPr>
            <w:r>
              <w:rPr>
                <w:color w:val="008000"/>
              </w:rPr>
              <w:t>2.0</w:t>
            </w:r>
            <w:r w:rsidR="001353E9">
              <w:rPr>
                <w:color w:val="008000"/>
              </w:rPr>
              <w:t>_RC</w:t>
            </w:r>
            <w:r w:rsidR="000E2581">
              <w:rPr>
                <w:color w:val="008000"/>
              </w:rPr>
              <w:t>2</w:t>
            </w:r>
          </w:p>
        </w:tc>
        <w:tc>
          <w:tcPr>
            <w:tcW w:w="992" w:type="dxa"/>
          </w:tcPr>
          <w:p w14:paraId="4E1787BC" w14:textId="024FE00F" w:rsidR="001353E9" w:rsidRDefault="001353E9" w:rsidP="0039481C">
            <w:pPr>
              <w:pStyle w:val="TableText"/>
            </w:pPr>
          </w:p>
        </w:tc>
        <w:tc>
          <w:tcPr>
            <w:tcW w:w="1560" w:type="dxa"/>
          </w:tcPr>
          <w:p w14:paraId="77BF1EC5" w14:textId="79988144" w:rsidR="001353E9" w:rsidRDefault="001353E9" w:rsidP="0039481C">
            <w:pPr>
              <w:pStyle w:val="TableText"/>
              <w:rPr>
                <w:lang w:eastAsia="en-GB"/>
              </w:rPr>
            </w:pPr>
            <w:r>
              <w:rPr>
                <w:lang w:eastAsia="en-GB"/>
              </w:rPr>
              <w:t>2014-11-25</w:t>
            </w:r>
          </w:p>
        </w:tc>
        <w:tc>
          <w:tcPr>
            <w:tcW w:w="3260" w:type="dxa"/>
          </w:tcPr>
          <w:p w14:paraId="7A0C65D9" w14:textId="3C8BA6CE" w:rsidR="001353E9" w:rsidRDefault="001353E9" w:rsidP="005F330B">
            <w:pPr>
              <w:pStyle w:val="ListParagraph"/>
              <w:widowControl w:val="0"/>
              <w:numPr>
                <w:ilvl w:val="0"/>
                <w:numId w:val="49"/>
              </w:numPr>
              <w:spacing w:line="240" w:lineRule="auto"/>
            </w:pPr>
            <w:r>
              <w:t>Ändrat kardinaliteten på ordinationshuvudorsak.</w:t>
            </w:r>
          </w:p>
        </w:tc>
        <w:tc>
          <w:tcPr>
            <w:tcW w:w="1559" w:type="dxa"/>
          </w:tcPr>
          <w:p w14:paraId="48AC2074" w14:textId="332F0999" w:rsidR="001353E9" w:rsidRDefault="001353E9" w:rsidP="0039481C">
            <w:pPr>
              <w:pStyle w:val="TableText"/>
            </w:pPr>
            <w:r>
              <w:t>Björn Genfors</w:t>
            </w:r>
          </w:p>
        </w:tc>
        <w:tc>
          <w:tcPr>
            <w:tcW w:w="1418" w:type="dxa"/>
          </w:tcPr>
          <w:p w14:paraId="0E65EE44" w14:textId="77777777" w:rsidR="001353E9" w:rsidRDefault="001353E9" w:rsidP="0039481C">
            <w:pPr>
              <w:pStyle w:val="TableText"/>
            </w:pPr>
          </w:p>
        </w:tc>
      </w:tr>
      <w:tr w:rsidR="000E2581" w14:paraId="3F500AE8" w14:textId="77777777" w:rsidTr="005F330B">
        <w:trPr>
          <w:trHeight w:val="10047"/>
        </w:trPr>
        <w:tc>
          <w:tcPr>
            <w:tcW w:w="1304" w:type="dxa"/>
          </w:tcPr>
          <w:p w14:paraId="51E00067" w14:textId="293D2819" w:rsidR="000E2581" w:rsidRDefault="000D4B64" w:rsidP="0039481C">
            <w:pPr>
              <w:pStyle w:val="TableText"/>
              <w:rPr>
                <w:color w:val="008000"/>
              </w:rPr>
            </w:pPr>
            <w:r>
              <w:rPr>
                <w:color w:val="008000"/>
              </w:rPr>
              <w:lastRenderedPageBreak/>
              <w:t>2.0</w:t>
            </w:r>
            <w:r w:rsidR="000E2581">
              <w:rPr>
                <w:color w:val="008000"/>
              </w:rPr>
              <w:t>_RC2</w:t>
            </w:r>
          </w:p>
        </w:tc>
        <w:tc>
          <w:tcPr>
            <w:tcW w:w="992" w:type="dxa"/>
          </w:tcPr>
          <w:p w14:paraId="197C449D" w14:textId="77777777" w:rsidR="000E2581" w:rsidRDefault="000E2581" w:rsidP="0039481C">
            <w:pPr>
              <w:pStyle w:val="TableText"/>
            </w:pPr>
          </w:p>
        </w:tc>
        <w:tc>
          <w:tcPr>
            <w:tcW w:w="1560" w:type="dxa"/>
          </w:tcPr>
          <w:p w14:paraId="4F6102AA" w14:textId="77777777" w:rsidR="000E2581" w:rsidRDefault="000E2581" w:rsidP="0039481C">
            <w:pPr>
              <w:pStyle w:val="TableText"/>
              <w:rPr>
                <w:lang w:eastAsia="en-GB"/>
              </w:rPr>
            </w:pPr>
          </w:p>
        </w:tc>
        <w:tc>
          <w:tcPr>
            <w:tcW w:w="3260" w:type="dxa"/>
          </w:tcPr>
          <w:p w14:paraId="0D417E81" w14:textId="24B69045" w:rsidR="000E2581" w:rsidRDefault="000E2581" w:rsidP="005F330B">
            <w:pPr>
              <w:pStyle w:val="ListParagraph"/>
              <w:widowControl w:val="0"/>
              <w:numPr>
                <w:ilvl w:val="0"/>
                <w:numId w:val="47"/>
              </w:numPr>
              <w:spacing w:line="240" w:lineRule="auto"/>
              <w:contextualSpacing w:val="0"/>
            </w:pPr>
            <w:r>
              <w:t>Uppdaterat formulering för begäran, speciellt rörande reservnummer</w:t>
            </w:r>
            <w:r w:rsidR="005F330B">
              <w:t>.</w:t>
            </w:r>
          </w:p>
          <w:p w14:paraId="73D75286" w14:textId="77777777" w:rsidR="000E2581" w:rsidRDefault="000E2581" w:rsidP="005F330B">
            <w:pPr>
              <w:numPr>
                <w:ilvl w:val="0"/>
                <w:numId w:val="47"/>
              </w:numPr>
            </w:pPr>
            <w:r>
              <w:t>Lagt till Ineras HSAid för aggregerande tjänster.</w:t>
            </w:r>
          </w:p>
          <w:p w14:paraId="7EC589A7" w14:textId="77777777" w:rsidR="000E2581" w:rsidRPr="000E2581" w:rsidRDefault="000E2581" w:rsidP="005F330B">
            <w:pPr>
              <w:pStyle w:val="ListParagraph"/>
              <w:widowControl w:val="0"/>
              <w:numPr>
                <w:ilvl w:val="0"/>
                <w:numId w:val="47"/>
              </w:numPr>
              <w:spacing w:line="240" w:lineRule="auto"/>
            </w:pPr>
            <w:r>
              <w:rPr>
                <w:szCs w:val="20"/>
              </w:rPr>
              <w:t>sourceSystemHSAId krävs vid begäran på reservnummer</w:t>
            </w:r>
          </w:p>
          <w:p w14:paraId="7B3EC1C0" w14:textId="77777777" w:rsidR="000E2581" w:rsidRPr="007F6656" w:rsidRDefault="000E2581" w:rsidP="005F330B">
            <w:pPr>
              <w:numPr>
                <w:ilvl w:val="0"/>
                <w:numId w:val="47"/>
              </w:numPr>
            </w:pPr>
            <w:r>
              <w:rPr>
                <w:lang w:val="en-US"/>
              </w:rPr>
              <w:t>Tagit bort alternativet att använda GetUpdates(index-pull) för EI då den inte är implementerad och det pågår diskussioner om att den skall tas bort ifrån TKB för EI.</w:t>
            </w:r>
          </w:p>
          <w:p w14:paraId="6B0A8B4A" w14:textId="77777777" w:rsidR="000E2581" w:rsidRPr="000E2581" w:rsidRDefault="000E2581" w:rsidP="005F330B">
            <w:pPr>
              <w:pStyle w:val="ListParagraph"/>
              <w:widowControl w:val="0"/>
              <w:numPr>
                <w:ilvl w:val="0"/>
                <w:numId w:val="47"/>
              </w:numPr>
              <w:spacing w:line="240" w:lineRule="auto"/>
            </w:pPr>
            <w:r>
              <w:rPr>
                <w:lang w:val="en-US"/>
              </w:rPr>
              <w:t>Uppdaterat sekvensdiagram.</w:t>
            </w:r>
          </w:p>
          <w:p w14:paraId="0B242994" w14:textId="77777777" w:rsidR="000E2581" w:rsidRPr="000E2581" w:rsidRDefault="000E2581" w:rsidP="005F330B">
            <w:pPr>
              <w:pStyle w:val="ListParagraph"/>
              <w:widowControl w:val="0"/>
              <w:numPr>
                <w:ilvl w:val="0"/>
                <w:numId w:val="47"/>
              </w:numPr>
              <w:spacing w:line="240" w:lineRule="auto"/>
            </w:pPr>
            <w:r>
              <w:t xml:space="preserve">Ändrat skrivelse kring medarbetarens åtkomst till att peka på </w:t>
            </w:r>
            <w:r w:rsidRPr="0054007B">
              <w:rPr>
                <w:lang w:val="en-US"/>
              </w:rPr>
              <w:t>SOSFS 2008:14</w:t>
            </w:r>
            <w:r>
              <w:rPr>
                <w:lang w:val="en-US"/>
              </w:rPr>
              <w:t xml:space="preserve"> istället för PDL-i-praktiken.</w:t>
            </w:r>
          </w:p>
          <w:p w14:paraId="38762D2F" w14:textId="49C9C8E1" w:rsidR="000E2581" w:rsidRPr="000E2581" w:rsidRDefault="000E2581" w:rsidP="005F330B">
            <w:pPr>
              <w:pStyle w:val="ListParagraph"/>
              <w:widowControl w:val="0"/>
              <w:numPr>
                <w:ilvl w:val="0"/>
                <w:numId w:val="47"/>
              </w:numPr>
              <w:spacing w:line="240" w:lineRule="auto"/>
            </w:pPr>
            <w:r>
              <w:rPr>
                <w:lang w:val="en-US"/>
              </w:rPr>
              <w:t xml:space="preserve">Åtgärdat följande issues på </w:t>
            </w:r>
            <w:hyperlink r:id="rId9" w:history="1">
              <w:r w:rsidR="00C96A1E" w:rsidRPr="00C96A1E">
                <w:rPr>
                  <w:rStyle w:val="Hyperlink"/>
                  <w:lang w:val="en-US"/>
                </w:rPr>
                <w:t>https://code.google.com/p/rivta/issues</w:t>
              </w:r>
            </w:hyperlink>
          </w:p>
          <w:p w14:paraId="21897190" w14:textId="77777777" w:rsidR="000E2581" w:rsidRDefault="000E2581" w:rsidP="005F330B">
            <w:pPr>
              <w:pStyle w:val="ListParagraph"/>
              <w:widowControl w:val="0"/>
              <w:numPr>
                <w:ilvl w:val="0"/>
                <w:numId w:val="47"/>
              </w:numPr>
              <w:spacing w:line="240" w:lineRule="auto"/>
            </w:pPr>
            <w:r>
              <w:t>281 clinicalprocess_activityprescription_actoutcome_2.0.xsd - RampEndpointType duplicerat</w:t>
            </w:r>
          </w:p>
          <w:p w14:paraId="30D65C22" w14:textId="77777777" w:rsidR="000E2581" w:rsidRDefault="000E2581" w:rsidP="005F330B">
            <w:pPr>
              <w:pStyle w:val="ListParagraph"/>
              <w:widowControl w:val="0"/>
              <w:numPr>
                <w:ilvl w:val="0"/>
                <w:numId w:val="47"/>
              </w:numPr>
              <w:spacing w:line="240" w:lineRule="auto"/>
            </w:pPr>
            <w:r>
              <w:t>287 prescriptionStatus, PrescriptionStatusEnum eller CVType?</w:t>
            </w:r>
          </w:p>
          <w:p w14:paraId="2A994E62" w14:textId="77777777" w:rsidR="000E2581" w:rsidRDefault="000E2581" w:rsidP="005F330B">
            <w:pPr>
              <w:pStyle w:val="ListParagraph"/>
              <w:widowControl w:val="0"/>
              <w:numPr>
                <w:ilvl w:val="0"/>
                <w:numId w:val="47"/>
              </w:numPr>
              <w:spacing w:line="240" w:lineRule="auto"/>
            </w:pPr>
            <w:r>
              <w:t>290 GetMedicationHistory: Ordinationsorsak</w:t>
            </w:r>
          </w:p>
          <w:p w14:paraId="5660CAC2" w14:textId="77777777" w:rsidR="000E2581" w:rsidRDefault="000E2581" w:rsidP="005F330B">
            <w:pPr>
              <w:pStyle w:val="ListParagraph"/>
              <w:widowControl w:val="0"/>
              <w:numPr>
                <w:ilvl w:val="0"/>
                <w:numId w:val="47"/>
              </w:numPr>
              <w:spacing w:line="240" w:lineRule="auto"/>
            </w:pPr>
            <w:r>
              <w:t>291 Major version för GetMedicationHistory service och operation diffar</w:t>
            </w:r>
          </w:p>
          <w:p w14:paraId="0DE63651" w14:textId="77777777" w:rsidR="000E2581" w:rsidRDefault="000E2581" w:rsidP="005F330B">
            <w:pPr>
              <w:pStyle w:val="ListParagraph"/>
              <w:widowControl w:val="0"/>
              <w:numPr>
                <w:ilvl w:val="0"/>
                <w:numId w:val="49"/>
              </w:numPr>
              <w:spacing w:line="240" w:lineRule="auto"/>
            </w:pPr>
            <w:r>
              <w:t>292 Kardinalitet för prescriptionChainId inkonsisten</w:t>
            </w:r>
          </w:p>
          <w:p w14:paraId="57B02679" w14:textId="03F6EA7E" w:rsidR="005201EE" w:rsidRPr="005201EE" w:rsidRDefault="005201EE" w:rsidP="005201EE">
            <w:pPr>
              <w:pStyle w:val="ListParagraph"/>
              <w:widowControl w:val="0"/>
              <w:numPr>
                <w:ilvl w:val="0"/>
                <w:numId w:val="49"/>
              </w:numPr>
              <w:rPr>
                <w:lang w:val="en-US"/>
              </w:rPr>
            </w:pPr>
            <w:r>
              <w:t>Ändrat namn</w:t>
            </w:r>
            <w:r w:rsidR="009B581F">
              <w:t xml:space="preserve"> i TKB</w:t>
            </w:r>
            <w:r>
              <w:t xml:space="preserve"> ifrån </w:t>
            </w:r>
            <w:r w:rsidRPr="005201EE">
              <w:rPr>
                <w:lang w:val="en-US"/>
              </w:rPr>
              <w:t>GetMedicationMedicalHistory</w:t>
            </w:r>
            <w:r>
              <w:rPr>
                <w:lang w:val="en-US"/>
              </w:rPr>
              <w:t xml:space="preserve"> till GetMedicationHistory</w:t>
            </w:r>
            <w:r w:rsidR="006E09BF">
              <w:rPr>
                <w:lang w:val="en-US"/>
              </w:rPr>
              <w:t>.</w:t>
            </w:r>
          </w:p>
        </w:tc>
        <w:tc>
          <w:tcPr>
            <w:tcW w:w="1559" w:type="dxa"/>
          </w:tcPr>
          <w:p w14:paraId="1BC0CD52" w14:textId="1C7E68D9" w:rsidR="000E2581" w:rsidRDefault="000E2581" w:rsidP="0039481C">
            <w:pPr>
              <w:pStyle w:val="TableText"/>
            </w:pPr>
            <w:r>
              <w:t>Khaled Daham</w:t>
            </w:r>
          </w:p>
        </w:tc>
        <w:tc>
          <w:tcPr>
            <w:tcW w:w="1418" w:type="dxa"/>
          </w:tcPr>
          <w:p w14:paraId="4E9182B4" w14:textId="77777777" w:rsidR="000E2581" w:rsidRDefault="000E2581" w:rsidP="0039481C">
            <w:pPr>
              <w:pStyle w:val="TableText"/>
            </w:pPr>
          </w:p>
        </w:tc>
      </w:tr>
      <w:tr w:rsidR="000D4B64" w14:paraId="243BE419" w14:textId="77777777" w:rsidTr="00D66D2C">
        <w:trPr>
          <w:trHeight w:val="1400"/>
        </w:trPr>
        <w:tc>
          <w:tcPr>
            <w:tcW w:w="1304" w:type="dxa"/>
          </w:tcPr>
          <w:p w14:paraId="2EAA9458" w14:textId="437C9020" w:rsidR="000D4B64" w:rsidRDefault="000D4B64" w:rsidP="0039481C">
            <w:pPr>
              <w:pStyle w:val="TableText"/>
              <w:rPr>
                <w:color w:val="008000"/>
              </w:rPr>
            </w:pPr>
            <w:r>
              <w:rPr>
                <w:color w:val="008000"/>
              </w:rPr>
              <w:lastRenderedPageBreak/>
              <w:t>2.0_RC2</w:t>
            </w:r>
          </w:p>
        </w:tc>
        <w:tc>
          <w:tcPr>
            <w:tcW w:w="992" w:type="dxa"/>
          </w:tcPr>
          <w:p w14:paraId="6109D30D" w14:textId="77777777" w:rsidR="000D4B64" w:rsidRDefault="000D4B64" w:rsidP="0039481C">
            <w:pPr>
              <w:pStyle w:val="TableText"/>
            </w:pPr>
          </w:p>
        </w:tc>
        <w:tc>
          <w:tcPr>
            <w:tcW w:w="1560" w:type="dxa"/>
          </w:tcPr>
          <w:p w14:paraId="50F286D1" w14:textId="7316FCE8" w:rsidR="000D4B64" w:rsidRDefault="000D4B64" w:rsidP="0039481C">
            <w:pPr>
              <w:pStyle w:val="TableText"/>
              <w:rPr>
                <w:lang w:eastAsia="en-GB"/>
              </w:rPr>
            </w:pPr>
            <w:r>
              <w:rPr>
                <w:lang w:eastAsia="en-GB"/>
              </w:rPr>
              <w:t>2015-01-09</w:t>
            </w:r>
          </w:p>
        </w:tc>
        <w:tc>
          <w:tcPr>
            <w:tcW w:w="3260" w:type="dxa"/>
          </w:tcPr>
          <w:p w14:paraId="032AEBC0" w14:textId="41170271" w:rsidR="000D4B64" w:rsidRDefault="000D4B64" w:rsidP="00F46DD0">
            <w:pPr>
              <w:pStyle w:val="ListParagraph"/>
              <w:widowControl w:val="0"/>
              <w:numPr>
                <w:ilvl w:val="0"/>
                <w:numId w:val="47"/>
              </w:numPr>
              <w:spacing w:line="240" w:lineRule="auto"/>
              <w:contextualSpacing w:val="0"/>
            </w:pPr>
            <w:r>
              <w:t xml:space="preserve">Ändrat kodverk för typeOfPrescription ifrån Insättning till I, Utsättning till </w:t>
            </w:r>
            <w:r w:rsidR="002145F6">
              <w:t>U</w:t>
            </w:r>
          </w:p>
        </w:tc>
        <w:tc>
          <w:tcPr>
            <w:tcW w:w="1559" w:type="dxa"/>
          </w:tcPr>
          <w:p w14:paraId="20A2E6D7" w14:textId="3FCED606" w:rsidR="000D4B64" w:rsidRDefault="00D66D2C" w:rsidP="0039481C">
            <w:pPr>
              <w:pStyle w:val="TableText"/>
            </w:pPr>
            <w:r>
              <w:t>Khaled Daham</w:t>
            </w:r>
          </w:p>
        </w:tc>
        <w:tc>
          <w:tcPr>
            <w:tcW w:w="1418" w:type="dxa"/>
          </w:tcPr>
          <w:p w14:paraId="247E8187" w14:textId="77777777" w:rsidR="000D4B64" w:rsidRDefault="000D4B64" w:rsidP="0039481C">
            <w:pPr>
              <w:pStyle w:val="TableText"/>
            </w:pPr>
          </w:p>
        </w:tc>
      </w:tr>
    </w:tbl>
    <w:p w14:paraId="6DB30119" w14:textId="0F2C48E1"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765"/>
      </w:tblGrid>
      <w:tr w:rsidR="0039481C" w14:paraId="712094E8" w14:textId="77777777" w:rsidTr="00DF0ABE">
        <w:tc>
          <w:tcPr>
            <w:tcW w:w="964" w:type="dxa"/>
            <w:shd w:val="clear" w:color="auto" w:fill="DDD9C3" w:themeFill="background2" w:themeFillShade="E6"/>
          </w:tcPr>
          <w:p w14:paraId="7904F37F" w14:textId="77777777" w:rsidR="0039481C" w:rsidRPr="00A31996" w:rsidRDefault="0039481C" w:rsidP="0039481C">
            <w:pPr>
              <w:pStyle w:val="TableText"/>
            </w:pPr>
            <w:r>
              <w:t>Namn</w:t>
            </w:r>
          </w:p>
        </w:tc>
        <w:tc>
          <w:tcPr>
            <w:tcW w:w="2892" w:type="dxa"/>
            <w:shd w:val="clear" w:color="auto" w:fill="DDD9C3" w:themeFill="background2" w:themeFillShade="E6"/>
          </w:tcPr>
          <w:p w14:paraId="4DFE558F" w14:textId="77777777" w:rsidR="0039481C" w:rsidRPr="00A31996" w:rsidRDefault="0039481C" w:rsidP="0039481C">
            <w:pPr>
              <w:pStyle w:val="TableText"/>
            </w:pPr>
            <w:r>
              <w:t>Dokument</w:t>
            </w:r>
          </w:p>
        </w:tc>
        <w:tc>
          <w:tcPr>
            <w:tcW w:w="2472" w:type="dxa"/>
            <w:shd w:val="clear" w:color="auto" w:fill="DDD9C3" w:themeFill="background2" w:themeFillShade="E6"/>
          </w:tcPr>
          <w:p w14:paraId="312523B2" w14:textId="77777777" w:rsidR="0039481C" w:rsidRPr="00A31996" w:rsidRDefault="0039481C" w:rsidP="0039481C">
            <w:pPr>
              <w:pStyle w:val="TableText"/>
            </w:pPr>
            <w:r>
              <w:t>Kommentar</w:t>
            </w:r>
          </w:p>
        </w:tc>
        <w:tc>
          <w:tcPr>
            <w:tcW w:w="3765" w:type="dxa"/>
            <w:shd w:val="clear" w:color="auto" w:fill="DDD9C3" w:themeFill="background2" w:themeFillShade="E6"/>
          </w:tcPr>
          <w:p w14:paraId="78D727D8" w14:textId="77777777" w:rsidR="0039481C" w:rsidRPr="00A31996" w:rsidRDefault="0039481C" w:rsidP="0039481C">
            <w:pPr>
              <w:pStyle w:val="TableText"/>
            </w:pPr>
            <w:r>
              <w:t>Länk</w:t>
            </w:r>
          </w:p>
        </w:tc>
      </w:tr>
      <w:tr w:rsidR="00DF0ABE" w:rsidRPr="00CC412F" w14:paraId="419ED0D9" w14:textId="77777777" w:rsidTr="00DF0ABE">
        <w:tc>
          <w:tcPr>
            <w:tcW w:w="964" w:type="dxa"/>
          </w:tcPr>
          <w:p w14:paraId="2C39093B" w14:textId="2B71C567" w:rsidR="00DF0ABE" w:rsidRPr="00493E3B" w:rsidRDefault="00DF0ABE" w:rsidP="00144495">
            <w:pPr>
              <w:pStyle w:val="TableText"/>
              <w:rPr>
                <w:szCs w:val="22"/>
              </w:rPr>
            </w:pPr>
            <w:bookmarkStart w:id="3" w:name="_Ref384034820"/>
            <w:r w:rsidRPr="00493E3B">
              <w:t>R</w:t>
            </w:r>
            <w:fldSimple w:instr=" SEQ R \* ARABIC ">
              <w:r w:rsidR="00523025">
                <w:rPr>
                  <w:noProof/>
                </w:rPr>
                <w:t>1</w:t>
              </w:r>
            </w:fldSimple>
            <w:bookmarkEnd w:id="3"/>
          </w:p>
        </w:tc>
        <w:tc>
          <w:tcPr>
            <w:tcW w:w="2892" w:type="dxa"/>
          </w:tcPr>
          <w:p w14:paraId="2323F873" w14:textId="77777777" w:rsidR="00DF0ABE" w:rsidRPr="00493E3B" w:rsidRDefault="00DF0ABE" w:rsidP="00F71B18">
            <w:pPr>
              <w:pStyle w:val="TableText"/>
              <w:jc w:val="left"/>
              <w:rPr>
                <w:szCs w:val="22"/>
                <w:lang w:val="en-US"/>
              </w:rPr>
            </w:pPr>
            <w:r w:rsidRPr="00493E3B">
              <w:rPr>
                <w:lang w:val="en-US"/>
              </w:rPr>
              <w:t>AB_clinicalprocess_healthcond_actoutcome.docx</w:t>
            </w:r>
          </w:p>
        </w:tc>
        <w:tc>
          <w:tcPr>
            <w:tcW w:w="2472" w:type="dxa"/>
          </w:tcPr>
          <w:p w14:paraId="35FF095A" w14:textId="77777777" w:rsidR="00DF0ABE" w:rsidRPr="00493E3B" w:rsidRDefault="00DF0ABE" w:rsidP="00A34D56">
            <w:pPr>
              <w:pStyle w:val="TableText"/>
              <w:rPr>
                <w:szCs w:val="22"/>
              </w:rPr>
            </w:pPr>
            <w:r w:rsidRPr="00493E3B">
              <w:t>Obligatoriskt</w:t>
            </w:r>
          </w:p>
        </w:tc>
        <w:tc>
          <w:tcPr>
            <w:tcW w:w="3765" w:type="dxa"/>
          </w:tcPr>
          <w:p w14:paraId="141696AB" w14:textId="77777777" w:rsidR="00DF0ABE" w:rsidRPr="00493E3B" w:rsidRDefault="00DF0ABE" w:rsidP="00A34D56">
            <w:pPr>
              <w:pStyle w:val="TableText"/>
              <w:rPr>
                <w:szCs w:val="22"/>
              </w:rPr>
            </w:pPr>
            <w:r w:rsidRPr="00493E3B">
              <w:t>Bilaga</w:t>
            </w:r>
          </w:p>
        </w:tc>
      </w:tr>
      <w:tr w:rsidR="00DF0ABE" w:rsidRPr="00CC412F" w14:paraId="3A4FBEA9" w14:textId="77777777" w:rsidTr="00DF0ABE">
        <w:tc>
          <w:tcPr>
            <w:tcW w:w="964" w:type="dxa"/>
          </w:tcPr>
          <w:p w14:paraId="04BEED8D" w14:textId="0B1B26E7" w:rsidR="00DF0ABE" w:rsidRPr="00FB06E9" w:rsidRDefault="00DF0ABE" w:rsidP="00144495">
            <w:pPr>
              <w:pStyle w:val="TableText"/>
              <w:rPr>
                <w:szCs w:val="22"/>
              </w:rPr>
            </w:pPr>
            <w:bookmarkStart w:id="4" w:name="_Ref384034814"/>
            <w:r>
              <w:t>R</w:t>
            </w:r>
            <w:fldSimple w:instr=" SEQ R \* ARABIC ">
              <w:r w:rsidR="00523025">
                <w:rPr>
                  <w:noProof/>
                </w:rPr>
                <w:t>2</w:t>
              </w:r>
            </w:fldSimple>
            <w:bookmarkEnd w:id="4"/>
          </w:p>
        </w:tc>
        <w:tc>
          <w:tcPr>
            <w:tcW w:w="2892" w:type="dxa"/>
          </w:tcPr>
          <w:p w14:paraId="2BABF019" w14:textId="77777777" w:rsidR="00DF0ABE" w:rsidRPr="00FB06E9" w:rsidRDefault="00DF0ABE" w:rsidP="00F71B18">
            <w:pPr>
              <w:pStyle w:val="TableText"/>
              <w:jc w:val="left"/>
              <w:rPr>
                <w:szCs w:val="22"/>
              </w:rPr>
            </w:pPr>
            <w:r w:rsidRPr="00CC412F">
              <w:t>RIVTA flera dokument</w:t>
            </w:r>
          </w:p>
        </w:tc>
        <w:tc>
          <w:tcPr>
            <w:tcW w:w="2472" w:type="dxa"/>
          </w:tcPr>
          <w:p w14:paraId="7E26B98F" w14:textId="77777777" w:rsidR="00DF0ABE" w:rsidRPr="00FB06E9" w:rsidRDefault="00DF0ABE" w:rsidP="00A34D56">
            <w:pPr>
              <w:pStyle w:val="TableText"/>
              <w:rPr>
                <w:szCs w:val="22"/>
              </w:rPr>
            </w:pPr>
            <w:r w:rsidRPr="00CC412F">
              <w:t>Finns på Webben</w:t>
            </w:r>
          </w:p>
        </w:tc>
        <w:tc>
          <w:tcPr>
            <w:tcW w:w="3765" w:type="dxa"/>
          </w:tcPr>
          <w:p w14:paraId="2EA991EB" w14:textId="77777777" w:rsidR="00DF0ABE" w:rsidRPr="00FB06E9" w:rsidRDefault="008A71A6" w:rsidP="00A34D56">
            <w:pPr>
              <w:pStyle w:val="TableText"/>
              <w:rPr>
                <w:szCs w:val="22"/>
              </w:rPr>
            </w:pPr>
            <w:hyperlink r:id="rId10" w:history="1">
              <w:r w:rsidR="00DF0ABE" w:rsidRPr="00CC412F">
                <w:rPr>
                  <w:rStyle w:val="Hyperlink"/>
                </w:rPr>
                <w:t>http://rivta.se/documents/</w:t>
              </w:r>
            </w:hyperlink>
          </w:p>
        </w:tc>
      </w:tr>
      <w:tr w:rsidR="00DF0ABE" w:rsidRPr="00CC412F" w14:paraId="19F84670" w14:textId="77777777" w:rsidTr="00DF0ABE">
        <w:tc>
          <w:tcPr>
            <w:tcW w:w="964" w:type="dxa"/>
          </w:tcPr>
          <w:p w14:paraId="20522E84" w14:textId="3E4C2B05" w:rsidR="00DF0ABE" w:rsidRPr="00144495" w:rsidRDefault="00DF0ABE" w:rsidP="00144495">
            <w:pPr>
              <w:pStyle w:val="TableText"/>
              <w:rPr>
                <w:szCs w:val="22"/>
              </w:rPr>
            </w:pPr>
            <w:bookmarkStart w:id="5" w:name="_Ref387837407"/>
            <w:r w:rsidRPr="00144495">
              <w:t>R</w:t>
            </w:r>
            <w:fldSimple w:instr=" SEQ R \* ARABIC ">
              <w:r w:rsidR="00523025">
                <w:rPr>
                  <w:noProof/>
                </w:rPr>
                <w:t>3</w:t>
              </w:r>
            </w:fldSimple>
            <w:bookmarkEnd w:id="5"/>
          </w:p>
        </w:tc>
        <w:tc>
          <w:tcPr>
            <w:tcW w:w="2892" w:type="dxa"/>
          </w:tcPr>
          <w:p w14:paraId="0BCF3E9F" w14:textId="4B69B20B" w:rsidR="00DF0ABE" w:rsidRPr="00144495" w:rsidRDefault="00DF0ABE" w:rsidP="00144495">
            <w:pPr>
              <w:pStyle w:val="TableText"/>
              <w:jc w:val="left"/>
              <w:rPr>
                <w:szCs w:val="22"/>
              </w:rPr>
            </w:pPr>
            <w:r w:rsidRPr="00144495">
              <w:t>Bilaga_Gemensamma_typer_</w:t>
            </w:r>
            <w:r w:rsidR="00144495" w:rsidRPr="00144495">
              <w:t>5</w:t>
            </w:r>
            <w:r w:rsidRPr="00144495">
              <w:t>.pdf</w:t>
            </w:r>
          </w:p>
        </w:tc>
        <w:tc>
          <w:tcPr>
            <w:tcW w:w="2472" w:type="dxa"/>
          </w:tcPr>
          <w:p w14:paraId="28A203E0" w14:textId="77777777" w:rsidR="00DF0ABE" w:rsidRPr="00144495" w:rsidRDefault="00DF0ABE" w:rsidP="00A34D56">
            <w:pPr>
              <w:pStyle w:val="TableText"/>
            </w:pPr>
          </w:p>
        </w:tc>
        <w:tc>
          <w:tcPr>
            <w:tcW w:w="3765" w:type="dxa"/>
          </w:tcPr>
          <w:p w14:paraId="6A7B5EFF" w14:textId="77777777" w:rsidR="00DF0ABE" w:rsidRPr="00144495" w:rsidRDefault="00DF0ABE" w:rsidP="00A34D56">
            <w:pPr>
              <w:pStyle w:val="TableText"/>
              <w:rPr>
                <w:szCs w:val="22"/>
              </w:rPr>
            </w:pPr>
            <w:r w:rsidRPr="00144495">
              <w:t>Bilaga</w:t>
            </w:r>
          </w:p>
        </w:tc>
      </w:tr>
      <w:tr w:rsidR="00DF0ABE" w:rsidRPr="00CC412F" w14:paraId="6E29A705" w14:textId="77777777" w:rsidTr="00DF0ABE">
        <w:tc>
          <w:tcPr>
            <w:tcW w:w="964" w:type="dxa"/>
          </w:tcPr>
          <w:p w14:paraId="64B2FC72" w14:textId="39939856" w:rsidR="00DF0ABE" w:rsidRPr="00FB06E9" w:rsidRDefault="00144495" w:rsidP="00A34D56">
            <w:pPr>
              <w:pStyle w:val="TableText"/>
              <w:rPr>
                <w:szCs w:val="22"/>
              </w:rPr>
            </w:pPr>
            <w:bookmarkStart w:id="6" w:name="_Ref384036420"/>
            <w:r>
              <w:t>R</w:t>
            </w:r>
            <w:fldSimple w:instr=" SEQ R \* ARABIC ">
              <w:r w:rsidR="00523025">
                <w:rPr>
                  <w:noProof/>
                </w:rPr>
                <w:t>4</w:t>
              </w:r>
            </w:fldSimple>
            <w:bookmarkEnd w:id="6"/>
          </w:p>
        </w:tc>
        <w:tc>
          <w:tcPr>
            <w:tcW w:w="2892" w:type="dxa"/>
          </w:tcPr>
          <w:p w14:paraId="418B7F60" w14:textId="5ADE989C" w:rsidR="00DF0ABE" w:rsidRPr="00FB06E9" w:rsidRDefault="00DF0ABE" w:rsidP="00F71B18">
            <w:pPr>
              <w:pStyle w:val="TableText"/>
              <w:jc w:val="left"/>
              <w:rPr>
                <w:szCs w:val="22"/>
              </w:rPr>
            </w:pPr>
            <w:r w:rsidRPr="00CC412F">
              <w:t>RIV_Te</w:t>
            </w:r>
            <w:r w:rsidR="00BC0E4D">
              <w:t>kniska_Anvisningar_Oversikt_2.0.1</w:t>
            </w:r>
            <w:r w:rsidRPr="00CC412F">
              <w:t>.pdf</w:t>
            </w:r>
          </w:p>
        </w:tc>
        <w:tc>
          <w:tcPr>
            <w:tcW w:w="2472" w:type="dxa"/>
          </w:tcPr>
          <w:p w14:paraId="1FA2572D" w14:textId="77777777" w:rsidR="00DF0ABE" w:rsidRPr="00FB06E9" w:rsidRDefault="00DF0ABE" w:rsidP="00A34D56">
            <w:pPr>
              <w:pStyle w:val="TableText"/>
              <w:rPr>
                <w:szCs w:val="22"/>
              </w:rPr>
            </w:pPr>
            <w:r w:rsidRPr="00CC412F">
              <w:t>Finns på Webben</w:t>
            </w:r>
          </w:p>
        </w:tc>
        <w:tc>
          <w:tcPr>
            <w:tcW w:w="3765" w:type="dxa"/>
          </w:tcPr>
          <w:p w14:paraId="31F70FE6" w14:textId="2C449C79" w:rsidR="00DF0ABE" w:rsidRPr="00FB06E9" w:rsidRDefault="008A71A6" w:rsidP="00A34D56">
            <w:pPr>
              <w:pStyle w:val="TableText"/>
              <w:rPr>
                <w:szCs w:val="22"/>
              </w:rPr>
            </w:pPr>
            <w:hyperlink r:id="rId11" w:history="1">
              <w:r w:rsidR="00BC0E4D">
                <w:rPr>
                  <w:rStyle w:val="Hyperlink"/>
                </w:rPr>
                <w:t>http://rivta.se/documents/ARK_0001/RIV_Tekniska_Anvisningar_Oversikt_2.0.1.pdf</w:t>
              </w:r>
            </w:hyperlink>
          </w:p>
        </w:tc>
      </w:tr>
      <w:tr w:rsidR="00DF0ABE" w:rsidRPr="00CC412F" w14:paraId="51E91F97" w14:textId="77777777" w:rsidTr="00DF0ABE">
        <w:tc>
          <w:tcPr>
            <w:tcW w:w="964" w:type="dxa"/>
          </w:tcPr>
          <w:p w14:paraId="4EF95B0F" w14:textId="5716B4E1" w:rsidR="00DF0ABE" w:rsidRPr="00CC412F" w:rsidRDefault="00144495" w:rsidP="00A34D56">
            <w:pPr>
              <w:pStyle w:val="TableText"/>
            </w:pPr>
            <w:bookmarkStart w:id="7" w:name="_Ref383778264"/>
            <w:r>
              <w:t>R</w:t>
            </w:r>
            <w:fldSimple w:instr=" SEQ R \* ARABIC ">
              <w:r w:rsidR="00523025">
                <w:rPr>
                  <w:noProof/>
                </w:rPr>
                <w:t>5</w:t>
              </w:r>
            </w:fldSimple>
            <w:bookmarkEnd w:id="7"/>
          </w:p>
        </w:tc>
        <w:tc>
          <w:tcPr>
            <w:tcW w:w="2892" w:type="dxa"/>
          </w:tcPr>
          <w:p w14:paraId="4F272C2F" w14:textId="77777777" w:rsidR="00DF0ABE" w:rsidRPr="00CC412F" w:rsidRDefault="00DF0ABE" w:rsidP="00F71B18">
            <w:pPr>
              <w:pStyle w:val="TableText"/>
              <w:jc w:val="left"/>
            </w:pPr>
            <w:r w:rsidRPr="000B0F50">
              <w:t>Lista över vanligt förekommande kodverk och identifierare</w:t>
            </w:r>
          </w:p>
        </w:tc>
        <w:tc>
          <w:tcPr>
            <w:tcW w:w="2472" w:type="dxa"/>
          </w:tcPr>
          <w:p w14:paraId="2CD6E9D5" w14:textId="77777777" w:rsidR="00DF0ABE" w:rsidRPr="00CC412F" w:rsidRDefault="00DF0ABE" w:rsidP="00A34D56">
            <w:pPr>
              <w:pStyle w:val="TableText"/>
            </w:pPr>
          </w:p>
        </w:tc>
        <w:tc>
          <w:tcPr>
            <w:tcW w:w="3765" w:type="dxa"/>
          </w:tcPr>
          <w:p w14:paraId="4BD5534A" w14:textId="77777777" w:rsidR="00DF0ABE" w:rsidRDefault="008A71A6" w:rsidP="00A34D56">
            <w:pPr>
              <w:pStyle w:val="TableText"/>
              <w:keepNext/>
              <w:rPr>
                <w:szCs w:val="22"/>
              </w:rPr>
            </w:pPr>
            <w:hyperlink r:id="rId12" w:history="1">
              <w:r w:rsidR="00DF0ABE" w:rsidRPr="003176ED">
                <w:rPr>
                  <w:rStyle w:val="Hyperlink"/>
                </w:rPr>
                <w:t>https://code.google.com/p/rivta/wiki/ListOfCommonlyUsedCodeSystems</w:t>
              </w:r>
            </w:hyperlink>
            <w:r w:rsidR="00DF0ABE">
              <w:t xml:space="preserve"> </w:t>
            </w:r>
          </w:p>
        </w:tc>
      </w:tr>
      <w:tr w:rsidR="00DF0ABE" w:rsidRPr="00CC412F" w14:paraId="06CF0C3C" w14:textId="77777777" w:rsidTr="00DF0ABE">
        <w:tc>
          <w:tcPr>
            <w:tcW w:w="964" w:type="dxa"/>
          </w:tcPr>
          <w:p w14:paraId="776DB84C" w14:textId="1D26119A" w:rsidR="00DF0ABE" w:rsidRDefault="00DF0ABE" w:rsidP="00144495">
            <w:pPr>
              <w:pStyle w:val="TableText"/>
            </w:pPr>
            <w:bookmarkStart w:id="8" w:name="_Ref383787391"/>
            <w:r>
              <w:t>R</w:t>
            </w:r>
            <w:fldSimple w:instr=" SEQ R \* ARABIC ">
              <w:r w:rsidR="00523025">
                <w:rPr>
                  <w:noProof/>
                </w:rPr>
                <w:t>6</w:t>
              </w:r>
            </w:fldSimple>
            <w:bookmarkEnd w:id="8"/>
          </w:p>
        </w:tc>
        <w:tc>
          <w:tcPr>
            <w:tcW w:w="2892" w:type="dxa"/>
          </w:tcPr>
          <w:p w14:paraId="474430A6" w14:textId="77777777" w:rsidR="00DF0ABE" w:rsidRDefault="00DF0ABE" w:rsidP="00F71B18">
            <w:pPr>
              <w:pStyle w:val="TableText"/>
              <w:jc w:val="left"/>
            </w:pPr>
            <w:r>
              <w:t>PDL i Praktiken</w:t>
            </w:r>
          </w:p>
        </w:tc>
        <w:tc>
          <w:tcPr>
            <w:tcW w:w="2472" w:type="dxa"/>
          </w:tcPr>
          <w:p w14:paraId="1E0B1FA8" w14:textId="77777777" w:rsidR="00DF0ABE" w:rsidRPr="00CC412F" w:rsidRDefault="00DF0ABE" w:rsidP="00A34D56">
            <w:pPr>
              <w:pStyle w:val="TableText"/>
            </w:pPr>
          </w:p>
        </w:tc>
        <w:tc>
          <w:tcPr>
            <w:tcW w:w="3765" w:type="dxa"/>
          </w:tcPr>
          <w:p w14:paraId="2BCA3138" w14:textId="77777777" w:rsidR="00DF0ABE" w:rsidRDefault="008A71A6" w:rsidP="00A34D56">
            <w:pPr>
              <w:pStyle w:val="TableText"/>
              <w:keepNext/>
            </w:pPr>
            <w:hyperlink r:id="rId13" w:history="1">
              <w:r w:rsidR="00DF0ABE">
                <w:rPr>
                  <w:rStyle w:val="Hyperlink"/>
                </w:rPr>
                <w:t>http://rivta.se/documents/</w:t>
              </w:r>
            </w:hyperlink>
          </w:p>
        </w:tc>
      </w:tr>
      <w:tr w:rsidR="00DF0ABE" w:rsidRPr="00CC412F" w14:paraId="35C97C35" w14:textId="77777777" w:rsidTr="00DF0ABE">
        <w:tc>
          <w:tcPr>
            <w:tcW w:w="964" w:type="dxa"/>
          </w:tcPr>
          <w:p w14:paraId="501519EF" w14:textId="7DDC7DC4" w:rsidR="00DF0ABE" w:rsidRDefault="00DF0ABE" w:rsidP="00144495">
            <w:pPr>
              <w:pStyle w:val="TableText"/>
            </w:pPr>
            <w:bookmarkStart w:id="9" w:name="_Ref383787238"/>
            <w:r>
              <w:t>R</w:t>
            </w:r>
            <w:fldSimple w:instr=" SEQ R \* ARABIC ">
              <w:r w:rsidR="00523025">
                <w:rPr>
                  <w:noProof/>
                </w:rPr>
                <w:t>7</w:t>
              </w:r>
            </w:fldSimple>
            <w:bookmarkEnd w:id="9"/>
          </w:p>
        </w:tc>
        <w:tc>
          <w:tcPr>
            <w:tcW w:w="2892" w:type="dxa"/>
          </w:tcPr>
          <w:p w14:paraId="5490D23F" w14:textId="27A2B049" w:rsidR="00DF0ABE" w:rsidRDefault="00DF0ABE" w:rsidP="00F71B18">
            <w:pPr>
              <w:pStyle w:val="TableText"/>
              <w:jc w:val="left"/>
            </w:pPr>
            <w:r>
              <w:t>ISO 8601-standarden för tidsformat</w:t>
            </w:r>
          </w:p>
        </w:tc>
        <w:tc>
          <w:tcPr>
            <w:tcW w:w="2472" w:type="dxa"/>
          </w:tcPr>
          <w:p w14:paraId="52DE8E5B" w14:textId="77777777" w:rsidR="00DF0ABE" w:rsidRPr="00CC412F" w:rsidRDefault="00DF0ABE" w:rsidP="00A34D56">
            <w:pPr>
              <w:pStyle w:val="TableText"/>
            </w:pPr>
          </w:p>
        </w:tc>
        <w:tc>
          <w:tcPr>
            <w:tcW w:w="3765" w:type="dxa"/>
          </w:tcPr>
          <w:p w14:paraId="3F08203C" w14:textId="77777777" w:rsidR="00DF0ABE" w:rsidRDefault="008A71A6" w:rsidP="00A34D56">
            <w:pPr>
              <w:pStyle w:val="TableText"/>
              <w:keepNext/>
            </w:pPr>
            <w:hyperlink r:id="rId14" w:history="1">
              <w:r w:rsidR="00DF0ABE" w:rsidRPr="002A2D20">
                <w:rPr>
                  <w:rStyle w:val="Hyperlink"/>
                </w:rPr>
                <w:t>http://en.wikipedia.org/wiki/ISO_8601</w:t>
              </w:r>
            </w:hyperlink>
          </w:p>
        </w:tc>
      </w:tr>
      <w:tr w:rsidR="00DF0ABE" w:rsidRPr="00CC412F" w14:paraId="10E35C34" w14:textId="77777777" w:rsidTr="00DF0ABE">
        <w:tc>
          <w:tcPr>
            <w:tcW w:w="964" w:type="dxa"/>
          </w:tcPr>
          <w:p w14:paraId="0DAED200" w14:textId="0602C774" w:rsidR="00DF0ABE" w:rsidRDefault="00DF0ABE" w:rsidP="00144495">
            <w:pPr>
              <w:pStyle w:val="TableText"/>
            </w:pPr>
            <w:bookmarkStart w:id="10" w:name="_Ref384036421"/>
            <w:r>
              <w:t>R</w:t>
            </w:r>
            <w:fldSimple w:instr=" SEQ R \* ARABIC ">
              <w:r w:rsidR="00523025">
                <w:rPr>
                  <w:noProof/>
                </w:rPr>
                <w:t>8</w:t>
              </w:r>
            </w:fldSimple>
            <w:bookmarkEnd w:id="10"/>
          </w:p>
        </w:tc>
        <w:tc>
          <w:tcPr>
            <w:tcW w:w="2892" w:type="dxa"/>
          </w:tcPr>
          <w:p w14:paraId="06BB0E30" w14:textId="77777777" w:rsidR="00DF0ABE" w:rsidRDefault="00DF0ABE" w:rsidP="00F71B18">
            <w:pPr>
              <w:pStyle w:val="TableText"/>
              <w:jc w:val="left"/>
            </w:pPr>
            <w:r>
              <w:t>Tabell över godkända tjänstedomäner</w:t>
            </w:r>
          </w:p>
        </w:tc>
        <w:tc>
          <w:tcPr>
            <w:tcW w:w="2472" w:type="dxa"/>
          </w:tcPr>
          <w:p w14:paraId="511C0627" w14:textId="77777777" w:rsidR="00DF0ABE" w:rsidRPr="00CC412F" w:rsidRDefault="00DF0ABE" w:rsidP="00A34D56">
            <w:pPr>
              <w:pStyle w:val="TableText"/>
            </w:pPr>
          </w:p>
        </w:tc>
        <w:tc>
          <w:tcPr>
            <w:tcW w:w="3765" w:type="dxa"/>
          </w:tcPr>
          <w:p w14:paraId="3B24E148" w14:textId="77777777" w:rsidR="00DF0ABE" w:rsidRDefault="008A71A6" w:rsidP="00A34D56">
            <w:pPr>
              <w:pStyle w:val="TableText"/>
              <w:keepNext/>
            </w:pPr>
            <w:hyperlink r:id="rId15" w:history="1">
              <w:r w:rsidR="00DF0ABE" w:rsidRPr="002A2D20">
                <w:rPr>
                  <w:rStyle w:val="Hyperlink"/>
                </w:rPr>
                <w:t>https://code.google.com/p/rivta/wiki/ServiceDomainTable</w:t>
              </w:r>
            </w:hyperlink>
          </w:p>
        </w:tc>
      </w:tr>
      <w:tr w:rsidR="00871E8E" w:rsidRPr="00CC412F" w14:paraId="57321B89" w14:textId="77777777" w:rsidTr="00DF0ABE">
        <w:tc>
          <w:tcPr>
            <w:tcW w:w="964" w:type="dxa"/>
          </w:tcPr>
          <w:p w14:paraId="5D08C5E4" w14:textId="3EA1927A" w:rsidR="00871E8E" w:rsidRDefault="00871E8E" w:rsidP="00144495">
            <w:pPr>
              <w:pStyle w:val="TableText"/>
            </w:pPr>
            <w:bookmarkStart w:id="11" w:name="_Ref388001362"/>
            <w:r>
              <w:t>R</w:t>
            </w:r>
            <w:fldSimple w:instr=" SEQ R \* ARABIC ">
              <w:r w:rsidR="00523025">
                <w:rPr>
                  <w:noProof/>
                </w:rPr>
                <w:t>9</w:t>
              </w:r>
            </w:fldSimple>
            <w:bookmarkEnd w:id="11"/>
          </w:p>
        </w:tc>
        <w:tc>
          <w:tcPr>
            <w:tcW w:w="2892" w:type="dxa"/>
          </w:tcPr>
          <w:p w14:paraId="349CA5C7" w14:textId="38572CA3" w:rsidR="00871E8E" w:rsidRDefault="00871E8E" w:rsidP="00F71B18">
            <w:pPr>
              <w:pStyle w:val="TableText"/>
              <w:jc w:val="left"/>
            </w:pPr>
            <w:r>
              <w:t>Implementationsguide för ordinationsorsak.</w:t>
            </w:r>
          </w:p>
        </w:tc>
        <w:tc>
          <w:tcPr>
            <w:tcW w:w="2472" w:type="dxa"/>
          </w:tcPr>
          <w:p w14:paraId="789096FC" w14:textId="77777777" w:rsidR="00871E8E" w:rsidRPr="00CC412F" w:rsidRDefault="00871E8E" w:rsidP="00A34D56">
            <w:pPr>
              <w:pStyle w:val="TableText"/>
            </w:pPr>
          </w:p>
        </w:tc>
        <w:tc>
          <w:tcPr>
            <w:tcW w:w="3765" w:type="dxa"/>
          </w:tcPr>
          <w:p w14:paraId="5DFD3DA0" w14:textId="083D87F4" w:rsidR="00871E8E" w:rsidRDefault="008A71A6" w:rsidP="00871E8E">
            <w:pPr>
              <w:pStyle w:val="TableText"/>
              <w:keepNext/>
            </w:pPr>
            <w:hyperlink r:id="rId16" w:history="1">
              <w:r w:rsidR="00871E8E" w:rsidRPr="00D92BC2">
                <w:rPr>
                  <w:rStyle w:val="Hyperlink"/>
                </w:rPr>
                <w:t>http://www.cehis.se/images/uploads/dokumentarkiv/Implementationsguide_ordinationsorsak_20130620.pdf</w:t>
              </w:r>
            </w:hyperlink>
          </w:p>
        </w:tc>
      </w:tr>
    </w:tbl>
    <w:p w14:paraId="31460848" w14:textId="0B667133" w:rsidR="0039481C" w:rsidRPr="00340B65" w:rsidRDefault="0039481C" w:rsidP="00F812EC">
      <w:pPr>
        <w:pStyle w:val="Caption"/>
        <w:rPr>
          <w:b w:val="0"/>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2"/>
        <w:gridCol w:w="2553"/>
      </w:tblGrid>
      <w:tr w:rsidR="0039481C" w14:paraId="034BBC99" w14:textId="77777777" w:rsidTr="00DF0ABE">
        <w:tc>
          <w:tcPr>
            <w:tcW w:w="2158" w:type="dxa"/>
            <w:shd w:val="clear" w:color="auto" w:fill="DDD9C3" w:themeFill="background2" w:themeFillShade="E6"/>
          </w:tcPr>
          <w:p w14:paraId="2057D258" w14:textId="77777777" w:rsidR="0039481C" w:rsidRPr="00A31996" w:rsidRDefault="0039481C" w:rsidP="0039481C">
            <w:pPr>
              <w:pStyle w:val="TableText"/>
            </w:pPr>
            <w:r>
              <w:t>Förkortning</w:t>
            </w:r>
          </w:p>
        </w:tc>
        <w:tc>
          <w:tcPr>
            <w:tcW w:w="5382" w:type="dxa"/>
            <w:shd w:val="clear" w:color="auto" w:fill="DDD9C3" w:themeFill="background2" w:themeFillShade="E6"/>
          </w:tcPr>
          <w:p w14:paraId="642D3FCD" w14:textId="77777777" w:rsidR="0039481C" w:rsidRPr="00A31996" w:rsidRDefault="0039481C" w:rsidP="0039481C">
            <w:pPr>
              <w:pStyle w:val="TableText"/>
            </w:pPr>
            <w:r>
              <w:t>Betydelse</w:t>
            </w:r>
          </w:p>
        </w:tc>
        <w:tc>
          <w:tcPr>
            <w:tcW w:w="2553" w:type="dxa"/>
            <w:shd w:val="clear" w:color="auto" w:fill="DDD9C3" w:themeFill="background2" w:themeFillShade="E6"/>
          </w:tcPr>
          <w:p w14:paraId="36F58067" w14:textId="77777777" w:rsidR="0039481C" w:rsidRPr="00A31996" w:rsidRDefault="0039481C" w:rsidP="0039481C">
            <w:pPr>
              <w:pStyle w:val="TableText"/>
            </w:pPr>
            <w:r>
              <w:t>Kommentar</w:t>
            </w:r>
          </w:p>
        </w:tc>
      </w:tr>
      <w:tr w:rsidR="00DF0ABE" w:rsidRPr="00CC412F" w14:paraId="0371740A" w14:textId="77777777" w:rsidTr="00DF0ABE">
        <w:tc>
          <w:tcPr>
            <w:tcW w:w="2158" w:type="dxa"/>
          </w:tcPr>
          <w:p w14:paraId="22CA3D22" w14:textId="77777777" w:rsidR="00DF0ABE" w:rsidRPr="00FB06E9" w:rsidRDefault="00DF0ABE" w:rsidP="00A34D56">
            <w:pPr>
              <w:pStyle w:val="TableText"/>
              <w:rPr>
                <w:szCs w:val="22"/>
              </w:rPr>
            </w:pPr>
            <w:r w:rsidRPr="00CC412F">
              <w:t>Tjänstekonsument (K)</w:t>
            </w:r>
          </w:p>
        </w:tc>
        <w:tc>
          <w:tcPr>
            <w:tcW w:w="5382" w:type="dxa"/>
          </w:tcPr>
          <w:p w14:paraId="4397FB32" w14:textId="77777777" w:rsidR="00DF0ABE" w:rsidRPr="00FB06E9" w:rsidRDefault="00DF0ABE" w:rsidP="00A34D56">
            <w:pPr>
              <w:pStyle w:val="TableText"/>
              <w:rPr>
                <w:szCs w:val="22"/>
              </w:rPr>
            </w:pPr>
            <w:r w:rsidRPr="00CC412F">
              <w:t>Informationssystem där aktörens agerande leder till automatiskt informationsutbyte med andra system (t.ex. e-tjänst eller journalsystem). En Tjänstekonsument använder en SOA-tjänst som i sin tur följer ett tjänstekontrakt.</w:t>
            </w:r>
          </w:p>
        </w:tc>
        <w:tc>
          <w:tcPr>
            <w:tcW w:w="2553" w:type="dxa"/>
          </w:tcPr>
          <w:p w14:paraId="388C8FB2" w14:textId="3D97EE36" w:rsidR="00DF0ABE" w:rsidRPr="00FB06E9" w:rsidRDefault="00DF0ABE" w:rsidP="00A34D56">
            <w:pPr>
              <w:pStyle w:val="TableText"/>
              <w:rPr>
                <w:szCs w:val="22"/>
              </w:rPr>
            </w:pPr>
            <w:r>
              <w:t xml:space="preserve">Se referens </w:t>
            </w:r>
            <w:r w:rsidR="00AC54E5">
              <w:t>[</w:t>
            </w:r>
            <w:r w:rsidR="00F71B18">
              <w:fldChar w:fldCharType="begin"/>
            </w:r>
            <w:r w:rsidR="00F71B18">
              <w:instrText xml:space="preserve"> REF _Ref384036420 \h </w:instrText>
            </w:r>
            <w:r w:rsidR="00F71B18">
              <w:fldChar w:fldCharType="separate"/>
            </w:r>
            <w:r w:rsidR="00523025">
              <w:t>R</w:t>
            </w:r>
            <w:r w:rsidR="00523025">
              <w:rPr>
                <w:noProof/>
              </w:rPr>
              <w:t>4</w:t>
            </w:r>
            <w:r w:rsidR="00F71B18">
              <w:fldChar w:fldCharType="end"/>
            </w:r>
            <w:r w:rsidR="00AC54E5">
              <w:t>]</w:t>
            </w:r>
          </w:p>
        </w:tc>
      </w:tr>
      <w:tr w:rsidR="00DF0ABE" w:rsidRPr="00CC412F" w14:paraId="3C9DFE14" w14:textId="77777777" w:rsidTr="00DF0ABE">
        <w:tc>
          <w:tcPr>
            <w:tcW w:w="2158" w:type="dxa"/>
          </w:tcPr>
          <w:p w14:paraId="327D44FA" w14:textId="77777777" w:rsidR="00DF0ABE" w:rsidRPr="00FB06E9" w:rsidRDefault="00DF0ABE" w:rsidP="00A34D56">
            <w:pPr>
              <w:pStyle w:val="TableText"/>
              <w:rPr>
                <w:szCs w:val="22"/>
              </w:rPr>
            </w:pPr>
            <w:r w:rsidRPr="00CC412F">
              <w:t>Anslutningspunkt (AP)</w:t>
            </w:r>
          </w:p>
        </w:tc>
        <w:tc>
          <w:tcPr>
            <w:tcW w:w="5382" w:type="dxa"/>
          </w:tcPr>
          <w:p w14:paraId="0ACBFE25" w14:textId="77777777" w:rsidR="00DF0ABE" w:rsidRPr="00FB06E9" w:rsidRDefault="00DF0ABE" w:rsidP="00A34D56">
            <w:pPr>
              <w:pStyle w:val="TableText"/>
              <w:rPr>
                <w:szCs w:val="22"/>
              </w:rPr>
            </w:pPr>
            <w:r w:rsidRPr="00CC412F">
              <w:t>Den server som hanterar inkommande anrop som förmedlats av en tjänsteplattform. Anslutningspunkten uppvisar ett server-certifikat som är betrott av tjänsteplattformen.</w:t>
            </w:r>
          </w:p>
        </w:tc>
        <w:tc>
          <w:tcPr>
            <w:tcW w:w="2553" w:type="dxa"/>
          </w:tcPr>
          <w:p w14:paraId="4EE18451" w14:textId="4A92606B"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523025">
              <w:t>R</w:t>
            </w:r>
            <w:r w:rsidR="00523025">
              <w:rPr>
                <w:noProof/>
              </w:rPr>
              <w:t>4</w:t>
            </w:r>
            <w:r>
              <w:fldChar w:fldCharType="end"/>
            </w:r>
            <w:r w:rsidR="00AC54E5">
              <w:t>]</w:t>
            </w:r>
          </w:p>
        </w:tc>
      </w:tr>
      <w:tr w:rsidR="00DF0ABE" w:rsidRPr="00CC412F" w14:paraId="41487F50" w14:textId="77777777" w:rsidTr="00DF0ABE">
        <w:tc>
          <w:tcPr>
            <w:tcW w:w="2158" w:type="dxa"/>
          </w:tcPr>
          <w:p w14:paraId="14291943" w14:textId="77777777" w:rsidR="00DF0ABE" w:rsidRPr="00FB06E9" w:rsidRDefault="00DF0ABE" w:rsidP="00A34D56">
            <w:pPr>
              <w:pStyle w:val="TableText"/>
              <w:rPr>
                <w:szCs w:val="22"/>
              </w:rPr>
            </w:pPr>
            <w:r w:rsidRPr="00CC412F">
              <w:t>Tjänsteproducent (P)</w:t>
            </w:r>
          </w:p>
        </w:tc>
        <w:tc>
          <w:tcPr>
            <w:tcW w:w="5382" w:type="dxa"/>
          </w:tcPr>
          <w:p w14:paraId="07BAEA92" w14:textId="77777777" w:rsidR="00DF0ABE" w:rsidRPr="00FB06E9" w:rsidRDefault="00DF0ABE" w:rsidP="00A34D56">
            <w:pPr>
              <w:pStyle w:val="TableText"/>
              <w:rPr>
                <w:szCs w:val="22"/>
              </w:rPr>
            </w:pPr>
            <w:r w:rsidRPr="00CC412F">
              <w:t>Hanterar logik och format så som specificeras av ett tjänstekontrakt.</w:t>
            </w:r>
          </w:p>
        </w:tc>
        <w:tc>
          <w:tcPr>
            <w:tcW w:w="2553" w:type="dxa"/>
          </w:tcPr>
          <w:p w14:paraId="28C5A49A" w14:textId="59BD3475"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523025">
              <w:t>R</w:t>
            </w:r>
            <w:r w:rsidR="00523025">
              <w:rPr>
                <w:noProof/>
              </w:rPr>
              <w:t>4</w:t>
            </w:r>
            <w:r>
              <w:fldChar w:fldCharType="end"/>
            </w:r>
            <w:r w:rsidR="00AC54E5">
              <w:t>]</w:t>
            </w:r>
          </w:p>
        </w:tc>
      </w:tr>
      <w:tr w:rsidR="00DF0ABE" w:rsidRPr="00CC412F" w14:paraId="33A25F9F" w14:textId="77777777" w:rsidTr="00DF0ABE">
        <w:tc>
          <w:tcPr>
            <w:tcW w:w="2158" w:type="dxa"/>
          </w:tcPr>
          <w:p w14:paraId="1548F1F6" w14:textId="77777777" w:rsidR="00DF0ABE" w:rsidRPr="00FB06E9" w:rsidRDefault="00DF0ABE" w:rsidP="00A34D56">
            <w:pPr>
              <w:pStyle w:val="TableText"/>
              <w:rPr>
                <w:szCs w:val="22"/>
              </w:rPr>
            </w:pPr>
            <w:r w:rsidRPr="00CC412F">
              <w:t>Källsystem (KS)</w:t>
            </w:r>
          </w:p>
        </w:tc>
        <w:tc>
          <w:tcPr>
            <w:tcW w:w="5382" w:type="dxa"/>
          </w:tcPr>
          <w:p w14:paraId="2A77324D" w14:textId="77777777" w:rsidR="00DF0ABE" w:rsidRPr="00FB06E9" w:rsidRDefault="00DF0ABE" w:rsidP="00A34D56">
            <w:pPr>
              <w:pStyle w:val="TableText"/>
              <w:rPr>
                <w:szCs w:val="22"/>
              </w:rPr>
            </w:pPr>
            <w:r w:rsidRPr="00CC412F">
              <w:t xml:space="preserve">Det verksamhetssystem där originalinformationen skapas </w:t>
            </w:r>
            <w:r w:rsidRPr="00CC412F">
              <w:lastRenderedPageBreak/>
              <w:t>(t.ex. en driftsinstans av ett journalsystem).</w:t>
            </w:r>
          </w:p>
        </w:tc>
        <w:tc>
          <w:tcPr>
            <w:tcW w:w="2553" w:type="dxa"/>
          </w:tcPr>
          <w:p w14:paraId="39D175D6" w14:textId="61BE39D3" w:rsidR="00DF0ABE" w:rsidRPr="00FB06E9" w:rsidRDefault="00DF0ABE" w:rsidP="00A34D56">
            <w:pPr>
              <w:pStyle w:val="TableText"/>
              <w:rPr>
                <w:szCs w:val="22"/>
              </w:rPr>
            </w:pPr>
            <w:r w:rsidRPr="00CC412F">
              <w:lastRenderedPageBreak/>
              <w:t>Se refere</w:t>
            </w:r>
            <w:r w:rsidR="00F71B18">
              <w:t xml:space="preserve">ns </w:t>
            </w:r>
            <w:r w:rsidR="00AC54E5">
              <w:t>[</w:t>
            </w:r>
            <w:r w:rsidR="00F71B18">
              <w:fldChar w:fldCharType="begin"/>
            </w:r>
            <w:r w:rsidR="00F71B18">
              <w:instrText xml:space="preserve"> REF _Ref384036420 \h </w:instrText>
            </w:r>
            <w:r w:rsidR="00F71B18">
              <w:fldChar w:fldCharType="separate"/>
            </w:r>
            <w:r w:rsidR="00523025">
              <w:t>R</w:t>
            </w:r>
            <w:r w:rsidR="00523025">
              <w:rPr>
                <w:noProof/>
              </w:rPr>
              <w:t>4</w:t>
            </w:r>
            <w:r w:rsidR="00F71B18">
              <w:fldChar w:fldCharType="end"/>
            </w:r>
            <w:r w:rsidR="00AC54E5">
              <w:t>]</w:t>
            </w:r>
          </w:p>
        </w:tc>
      </w:tr>
    </w:tbl>
    <w:p w14:paraId="1182E128" w14:textId="77777777" w:rsidR="00DF0ABE" w:rsidRDefault="00DF0ABE" w:rsidP="0039481C">
      <w:pPr>
        <w:spacing w:line="240" w:lineRule="auto"/>
        <w:rPr>
          <w:b/>
        </w:rPr>
      </w:pPr>
    </w:p>
    <w:p w14:paraId="1C7175DF" w14:textId="28F63BF5" w:rsidR="0039481C" w:rsidRDefault="0039481C" w:rsidP="00DF0ABE">
      <w:pPr>
        <w:pStyle w:val="Caption"/>
        <w:rPr>
          <w:rFonts w:eastAsia="Times New Roman"/>
          <w:bCs w:val="0"/>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12" w:name="_Toc357754843"/>
      <w:bookmarkStart w:id="13" w:name="_Toc243452541"/>
      <w:bookmarkStart w:id="14" w:name="_Toc282412600"/>
      <w:r>
        <w:t>Inledning</w:t>
      </w:r>
      <w:bookmarkEnd w:id="12"/>
      <w:bookmarkEnd w:id="13"/>
      <w:bookmarkEnd w:id="14"/>
    </w:p>
    <w:p w14:paraId="157B1015" w14:textId="77777777" w:rsidR="0039481C" w:rsidRDefault="0039481C" w:rsidP="0039481C">
      <w:pPr>
        <w:tabs>
          <w:tab w:val="left" w:pos="2552"/>
        </w:tabs>
        <w:spacing w:line="240" w:lineRule="auto"/>
      </w:pPr>
      <w:r>
        <w:t xml:space="preserve">Detta är beskrivningen av tjänstekontrakten i tjänstedomänen </w:t>
      </w:r>
    </w:p>
    <w:p w14:paraId="2D24C461" w14:textId="77777777" w:rsidR="0039481C" w:rsidRPr="00344F4D" w:rsidRDefault="0039481C" w:rsidP="0039481C">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523025" w:rsidRPr="00523025">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523025" w:rsidRPr="00523025">
        <w:rPr>
          <w:b/>
          <w:color w:val="76923C" w:themeColor="accent3" w:themeShade="BF"/>
        </w:rPr>
        <w:t>activityprescription</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523025" w:rsidRPr="00523025">
        <w:rPr>
          <w:b/>
          <w:color w:val="76923C" w:themeColor="accent3" w:themeShade="BF"/>
        </w:rPr>
        <w:t>actoutcome</w:t>
      </w:r>
      <w:r w:rsidRPr="00344F4D">
        <w:rPr>
          <w:color w:val="76923C" w:themeColor="accent3" w:themeShade="BF"/>
        </w:rPr>
        <w:fldChar w:fldCharType="end"/>
      </w:r>
    </w:p>
    <w:p w14:paraId="22F9A1B8" w14:textId="77777777" w:rsidR="00D246DD" w:rsidRDefault="00D246DD" w:rsidP="0039481C"/>
    <w:p w14:paraId="31C4AB03" w14:textId="24E2BFB9" w:rsidR="0039481C" w:rsidRDefault="0039481C" w:rsidP="0039481C">
      <w:r>
        <w:t>Tjänstekontrakten är baserade på RIVTA 2.1</w:t>
      </w:r>
      <w:r w:rsidR="00AC54E5">
        <w:t xml:space="preserve"> [</w:t>
      </w:r>
      <w:r w:rsidR="00AC54E5">
        <w:fldChar w:fldCharType="begin"/>
      </w:r>
      <w:r w:rsidR="00AC54E5">
        <w:instrText xml:space="preserve"> REF _Ref384034814 \h </w:instrText>
      </w:r>
      <w:r w:rsidR="00AC54E5">
        <w:fldChar w:fldCharType="separate"/>
      </w:r>
      <w:r w:rsidR="00523025">
        <w:t>R</w:t>
      </w:r>
      <w:r w:rsidR="00523025">
        <w:rPr>
          <w:noProof/>
        </w:rPr>
        <w:t>2</w:t>
      </w:r>
      <w:r w:rsidR="00AC54E5">
        <w:fldChar w:fldCharType="end"/>
      </w:r>
      <w:r>
        <w:t xml:space="preserve">] och reglerade genom arkitekturella </w:t>
      </w:r>
      <w:r w:rsidRPr="00FA53C3">
        <w:t>beslut [</w:t>
      </w:r>
      <w:r w:rsidR="00AC54E5" w:rsidRPr="00FA53C3">
        <w:fldChar w:fldCharType="begin"/>
      </w:r>
      <w:r w:rsidR="00AC54E5" w:rsidRPr="00FA53C3">
        <w:instrText xml:space="preserve"> REF _Ref384034820 \h </w:instrText>
      </w:r>
      <w:r w:rsidR="00FA53C3">
        <w:instrText xml:space="preserve"> \* MERGEFORMAT </w:instrText>
      </w:r>
      <w:r w:rsidR="00AC54E5" w:rsidRPr="00FA53C3">
        <w:fldChar w:fldCharType="separate"/>
      </w:r>
      <w:r w:rsidR="00523025" w:rsidRPr="00493E3B">
        <w:t>R</w:t>
      </w:r>
      <w:r w:rsidR="00523025">
        <w:t>1</w:t>
      </w:r>
      <w:r w:rsidR="00AC54E5" w:rsidRPr="00FA53C3">
        <w:fldChar w:fldCharType="end"/>
      </w:r>
      <w:r w:rsidR="00AC54E5" w:rsidRPr="00FA53C3">
        <w:t>].</w:t>
      </w:r>
    </w:p>
    <w:p w14:paraId="1732BF91" w14:textId="77777777" w:rsidR="00FC1164" w:rsidRDefault="00FC1164" w:rsidP="0039481C"/>
    <w:p w14:paraId="41A2044F" w14:textId="77777777" w:rsidR="0039481C" w:rsidRDefault="0039481C" w:rsidP="0039481C">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Default="0039481C" w:rsidP="0039481C">
      <w:r>
        <w:t>Detta dokument kompletterar reglerna i de tekniska kontrakten. Tjänsteproducenter och tjänstekonsumenter ska m.a.o. följa såväl de maskintolkbara reglerna i de tekniska kontrakten, så väl som de regler som uttrycks verbalt i detta dokument.</w:t>
      </w:r>
    </w:p>
    <w:p w14:paraId="23142B5E" w14:textId="77777777" w:rsidR="00D246DD" w:rsidRDefault="00D246DD" w:rsidP="0039481C"/>
    <w:p w14:paraId="1DEC9C2B" w14:textId="7283E5B3" w:rsidR="00D246DD" w:rsidRDefault="00D246DD" w:rsidP="00D246DD">
      <w:pPr>
        <w:pStyle w:val="Heading2"/>
      </w:pPr>
      <w:bookmarkStart w:id="15" w:name="_Toc282412601"/>
      <w:r>
        <w:t>Svenskt namn</w:t>
      </w:r>
      <w:bookmarkEnd w:id="15"/>
    </w:p>
    <w:p w14:paraId="7C214347" w14:textId="025A6CFB" w:rsidR="005F7E0A" w:rsidRDefault="00D246DD" w:rsidP="0039481C">
      <w:pPr>
        <w:rPr>
          <w:color w:val="76923C" w:themeColor="accent3" w:themeShade="BF"/>
        </w:rPr>
      </w:pPr>
      <w:r w:rsidRPr="00344F4D">
        <w:rPr>
          <w:color w:val="76923C" w:themeColor="accent3" w:themeShade="BF"/>
        </w:rPr>
        <w:fldChar w:fldCharType="begin"/>
      </w:r>
      <w:r w:rsidRPr="00344F4D">
        <w:rPr>
          <w:color w:val="76923C" w:themeColor="accent3" w:themeShade="BF"/>
        </w:rPr>
        <w:instrText xml:space="preserve"> DOCPROPERTY "svename" \* MERGEFORMAT </w:instrText>
      </w:r>
      <w:r w:rsidRPr="00344F4D">
        <w:rPr>
          <w:color w:val="76923C" w:themeColor="accent3" w:themeShade="BF"/>
        </w:rPr>
        <w:fldChar w:fldCharType="separate"/>
      </w:r>
      <w:r w:rsidR="001D4729" w:rsidRPr="001D4729">
        <w:rPr>
          <w:b/>
          <w:color w:val="76923C" w:themeColor="accent3" w:themeShade="BF"/>
        </w:rPr>
        <w:t>vård-</w:t>
      </w:r>
      <w:r w:rsidR="001D4729">
        <w:rPr>
          <w:color w:val="76923C" w:themeColor="accent3" w:themeShade="BF"/>
        </w:rPr>
        <w:t xml:space="preserve"> och omsorg kärnprocess: hantera aktiviteter: ordinationsutfall</w:t>
      </w:r>
      <w:r w:rsidRPr="00344F4D">
        <w:rPr>
          <w:color w:val="76923C" w:themeColor="accent3" w:themeShade="BF"/>
        </w:rPr>
        <w:fldChar w:fldCharType="end"/>
      </w:r>
    </w:p>
    <w:p w14:paraId="25043125" w14:textId="5DD803E7" w:rsidR="001D4729" w:rsidRDefault="001D4729" w:rsidP="0039481C">
      <w:pPr>
        <w:rPr>
          <w:color w:val="76923C" w:themeColor="accent3" w:themeShade="BF"/>
        </w:rPr>
      </w:pPr>
      <w:r w:rsidRPr="001D4729">
        <w:rPr>
          <w:color w:val="76923C" w:themeColor="accent3" w:themeShade="BF"/>
        </w:rPr>
        <w:t>ordinationsutfall</w:t>
      </w:r>
    </w:p>
    <w:p w14:paraId="62138C48" w14:textId="77777777" w:rsidR="00D246DD" w:rsidRDefault="00D246DD" w:rsidP="0039481C"/>
    <w:p w14:paraId="773972D3" w14:textId="7DA093AC" w:rsidR="005F7E0A" w:rsidRDefault="00FC1164" w:rsidP="005F7E0A">
      <w:pPr>
        <w:pStyle w:val="Heading2"/>
      </w:pPr>
      <w:bookmarkStart w:id="16" w:name="_Toc282412602"/>
      <w:r>
        <w:t>Web</w:t>
      </w:r>
      <w:r w:rsidR="005F7E0A">
        <w:t>beskrivning</w:t>
      </w:r>
      <w:bookmarkEnd w:id="16"/>
    </w:p>
    <w:p w14:paraId="5E7E443B" w14:textId="6C7E7A39" w:rsidR="00FC1164" w:rsidRDefault="00FC1164" w:rsidP="00FC1164">
      <w:r>
        <w:t>Domänen syftar till att tillmötesgå behovet vårdprofessionens direktåtkomst till patientens vårdinformation (så kallad sammanhållen journalföring) såväl som patientens egen åtkomst till sin vårdinformation.</w:t>
      </w:r>
    </w:p>
    <w:p w14:paraId="4B23D198" w14:textId="77777777" w:rsidR="00FC1164" w:rsidRDefault="00FC1164" w:rsidP="00FC1164"/>
    <w:p w14:paraId="1295F5AE" w14:textId="54556E8A" w:rsidR="00FC1164" w:rsidRDefault="00FC1164" w:rsidP="00FC1164">
      <w:r>
        <w:t>Tjänstekontrakten i denna domän beskriver patientens ordinationer och på dessa följande aktiviteter (exempelvis ordinationer, förskrivningar och administration av läkemedel och vaccinationer). Domänens kontrakt stödjer tjänsteinteraktioner där konsumenten är i behov av att läsa informationen från ett eller flera källsystem.</w:t>
      </w:r>
    </w:p>
    <w:p w14:paraId="3CA7E7B9" w14:textId="77777777" w:rsidR="0039481C" w:rsidRDefault="0039481C" w:rsidP="0039481C"/>
    <w:p w14:paraId="10716C11" w14:textId="0F6AC757" w:rsidR="0039481C" w:rsidRPr="00C1259D" w:rsidRDefault="0039481C" w:rsidP="0039481C">
      <w:pPr>
        <w:tabs>
          <w:tab w:val="left" w:pos="7110"/>
        </w:tabs>
      </w:pPr>
      <w:r>
        <w:tab/>
      </w:r>
    </w:p>
    <w:p w14:paraId="48C46BB7" w14:textId="77777777" w:rsidR="0097628C" w:rsidRDefault="0097628C">
      <w:pPr>
        <w:spacing w:line="240" w:lineRule="auto"/>
        <w:rPr>
          <w:rFonts w:eastAsia="Times New Roman"/>
          <w:bCs/>
          <w:sz w:val="30"/>
          <w:szCs w:val="28"/>
        </w:rPr>
      </w:pPr>
      <w:bookmarkStart w:id="17" w:name="_Toc198086678"/>
      <w:bookmarkStart w:id="18" w:name="_Toc224960918"/>
      <w:bookmarkStart w:id="19" w:name="_Toc357754844"/>
      <w:bookmarkStart w:id="20" w:name="_Toc243452542"/>
      <w:bookmarkStart w:id="21" w:name="_Toc163300578"/>
      <w:bookmarkStart w:id="22" w:name="_Toc163300880"/>
      <w:bookmarkStart w:id="23" w:name="_Toc198366954"/>
      <w:r>
        <w:br w:type="page"/>
      </w:r>
    </w:p>
    <w:p w14:paraId="6A4B8311" w14:textId="05B9ECF7" w:rsidR="0039481C" w:rsidRDefault="0039481C" w:rsidP="0039481C">
      <w:pPr>
        <w:pStyle w:val="Heading1"/>
      </w:pPr>
      <w:bookmarkStart w:id="24" w:name="_Toc282412603"/>
      <w:r>
        <w:lastRenderedPageBreak/>
        <w:t>Versionsinformation</w:t>
      </w:r>
      <w:bookmarkEnd w:id="17"/>
      <w:bookmarkEnd w:id="18"/>
      <w:bookmarkEnd w:id="19"/>
      <w:bookmarkEnd w:id="20"/>
      <w:bookmarkEnd w:id="24"/>
    </w:p>
    <w:p w14:paraId="6DF01A89" w14:textId="3D7E877B" w:rsidR="0039481C" w:rsidRPr="0075501A" w:rsidRDefault="0039481C" w:rsidP="0039481C">
      <w:r>
        <w:t xml:space="preserve">Denna revision av tjänstekontraktsbeskrivningen </w:t>
      </w:r>
      <w:r w:rsidR="0097628C">
        <w:t xml:space="preserve">beskriver </w:t>
      </w:r>
      <w:r>
        <w:t>version</w:t>
      </w:r>
      <w:r w:rsidR="0097628C">
        <w:t xml:space="preserve"> </w:t>
      </w:r>
      <w:r w:rsidR="0097628C" w:rsidRPr="00EB3EAB">
        <w:rPr>
          <w:color w:val="008000"/>
        </w:rPr>
        <w:fldChar w:fldCharType="begin"/>
      </w:r>
      <w:r w:rsidR="0097628C" w:rsidRPr="00EB3EAB">
        <w:rPr>
          <w:color w:val="008000"/>
        </w:rPr>
        <w:instrText xml:space="preserve"> DOCPROPERTY  "Version1" \* MERGEFORMAT </w:instrText>
      </w:r>
      <w:r w:rsidR="0097628C" w:rsidRPr="00EB3EAB">
        <w:rPr>
          <w:color w:val="008000"/>
        </w:rPr>
        <w:fldChar w:fldCharType="separate"/>
      </w:r>
      <w:r w:rsidR="00523025" w:rsidRPr="00523025">
        <w:rPr>
          <w:b/>
          <w:color w:val="008000"/>
        </w:rPr>
        <w:t>2</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"Version2" \* MERGEFORMAT </w:instrText>
      </w:r>
      <w:r w:rsidR="0097628C" w:rsidRPr="00EB3EAB">
        <w:rPr>
          <w:color w:val="008000"/>
        </w:rPr>
        <w:fldChar w:fldCharType="separate"/>
      </w:r>
      <w:r w:rsidR="00523025" w:rsidRPr="00523025">
        <w:rPr>
          <w:b/>
          <w:color w:val="008000"/>
        </w:rPr>
        <w:t>0</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"Version3" \* MERGEFORMAT </w:instrText>
      </w:r>
      <w:r w:rsidR="0097628C" w:rsidRPr="00EB3EAB">
        <w:rPr>
          <w:color w:val="008000"/>
        </w:rPr>
        <w:fldChar w:fldCharType="separate"/>
      </w:r>
      <w:r w:rsidR="00523025" w:rsidRPr="00523025">
        <w:rPr>
          <w:b/>
          <w:color w:val="008000"/>
        </w:rPr>
        <w:t>0</w:t>
      </w:r>
      <w:r w:rsidR="0097628C" w:rsidRPr="00EB3EAB">
        <w:rPr>
          <w:b/>
          <w:color w:val="008000"/>
        </w:rPr>
        <w:fldChar w:fldCharType="end"/>
      </w:r>
      <w:r w:rsidRPr="0075501A">
        <w:t xml:space="preserve"> </w:t>
      </w:r>
    </w:p>
    <w:p w14:paraId="2F36E12C" w14:textId="77777777" w:rsidR="0039481C" w:rsidRDefault="0039481C" w:rsidP="0039481C">
      <w:r>
        <w:t xml:space="preserve">Observera att version för detta dokument och domänen måste vara lika. Detta för att spårbarheten inte skall brytas. </w:t>
      </w:r>
    </w:p>
    <w:p w14:paraId="676921EF" w14:textId="77777777" w:rsidR="0039481C" w:rsidRDefault="0039481C" w:rsidP="0039481C"/>
    <w:p w14:paraId="4747BC91" w14:textId="16003DB0" w:rsidR="0039481C" w:rsidRDefault="0039481C" w:rsidP="0039481C">
      <w:pPr>
        <w:pStyle w:val="Heading2"/>
      </w:pPr>
      <w:bookmarkStart w:id="25" w:name="_Toc282412604"/>
      <w:bookmarkStart w:id="26" w:name="_Toc357754845"/>
      <w:bookmarkStart w:id="27" w:name="_Toc243452543"/>
      <w:bookmarkStart w:id="28" w:name="_Toc163300882"/>
      <w:r>
        <w:t xml:space="preserve">Version </w:t>
      </w:r>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523025" w:rsidRPr="00523025">
        <w:rPr>
          <w:b/>
          <w:color w:val="008000"/>
        </w:rPr>
        <w:t>2</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523025" w:rsidRPr="00523025">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523025" w:rsidRPr="00523025">
        <w:rPr>
          <w:b/>
          <w:color w:val="008000"/>
        </w:rPr>
        <w:t>0</w:t>
      </w:r>
      <w:bookmarkEnd w:id="25"/>
      <w:r w:rsidRPr="00EB3EAB">
        <w:rPr>
          <w:b/>
          <w:color w:val="008000"/>
        </w:rPr>
        <w:fldChar w:fldCharType="end"/>
      </w:r>
      <w:bookmarkEnd w:id="26"/>
      <w:bookmarkEnd w:id="27"/>
    </w:p>
    <w:p w14:paraId="2619F25A" w14:textId="77777777" w:rsidR="0039481C" w:rsidRDefault="0039481C" w:rsidP="0039481C">
      <w:pPr>
        <w:pStyle w:val="Heading3"/>
      </w:pPr>
      <w:bookmarkStart w:id="29" w:name="_Toc243452544"/>
      <w:bookmarkStart w:id="30" w:name="_Toc282412605"/>
      <w:r>
        <w:t>Oförändrade tjänstekontrakt</w:t>
      </w:r>
      <w:bookmarkEnd w:id="29"/>
      <w:bookmarkEnd w:id="30"/>
    </w:p>
    <w:p w14:paraId="19D44E70" w14:textId="6BE3616C" w:rsidR="0039481C" w:rsidRDefault="003E4B56" w:rsidP="003E4B56">
      <w:r>
        <w:t>Inga oförändrade tjänstekontrakt.</w:t>
      </w:r>
    </w:p>
    <w:p w14:paraId="5C1D5219" w14:textId="77777777" w:rsidR="003E4B56" w:rsidRDefault="003E4B56" w:rsidP="003E4B56"/>
    <w:p w14:paraId="00D1F070" w14:textId="77777777" w:rsidR="0039481C" w:rsidRDefault="0039481C" w:rsidP="0039481C">
      <w:pPr>
        <w:pStyle w:val="Heading3"/>
      </w:pPr>
      <w:bookmarkStart w:id="31" w:name="_Toc243452545"/>
      <w:bookmarkStart w:id="32" w:name="_Toc282412606"/>
      <w:r>
        <w:t>Nya tjänstekontrakt</w:t>
      </w:r>
      <w:bookmarkEnd w:id="31"/>
      <w:bookmarkEnd w:id="32"/>
    </w:p>
    <w:p w14:paraId="1101B2AF" w14:textId="77777777" w:rsidR="0039481C" w:rsidRDefault="0039481C" w:rsidP="0039481C">
      <w:r>
        <w:t>Följande nya tjänstekontrakt finns från och med denna version:</w:t>
      </w:r>
    </w:p>
    <w:p w14:paraId="0930ADAF" w14:textId="37F92E82" w:rsidR="0039481C" w:rsidRPr="003E4B56" w:rsidRDefault="003E4B56" w:rsidP="0039481C">
      <w:pPr>
        <w:numPr>
          <w:ilvl w:val="0"/>
          <w:numId w:val="27"/>
        </w:numPr>
      </w:pPr>
      <w:r w:rsidRPr="003E4B56">
        <w:t>GetMedicationHistory 2.0</w:t>
      </w:r>
    </w:p>
    <w:p w14:paraId="2B83C3D7" w14:textId="77777777" w:rsidR="0039481C" w:rsidRPr="00DC5529" w:rsidRDefault="0039481C" w:rsidP="0039481C">
      <w:pPr>
        <w:rPr>
          <w:highlight w:val="yellow"/>
        </w:rPr>
      </w:pPr>
    </w:p>
    <w:p w14:paraId="1918724F" w14:textId="2F2D00EE" w:rsidR="0039481C" w:rsidRDefault="0039481C" w:rsidP="0039481C">
      <w:pPr>
        <w:pStyle w:val="Heading3"/>
      </w:pPr>
      <w:bookmarkStart w:id="33" w:name="_Toc243452546"/>
      <w:bookmarkStart w:id="34" w:name="_Toc282412607"/>
      <w:r>
        <w:t>Förändrade tjänstekontrakt</w:t>
      </w:r>
      <w:bookmarkEnd w:id="33"/>
      <w:bookmarkEnd w:id="34"/>
    </w:p>
    <w:p w14:paraId="6830D8DC" w14:textId="1FC73BF6" w:rsidR="0039481C" w:rsidRDefault="0039481C" w:rsidP="003E4B56">
      <w:pPr>
        <w:pStyle w:val="BodyText"/>
      </w:pPr>
      <w:r>
        <w:t xml:space="preserve">Nedan redovisas kompatibilitet mellan konsument och producent för tjänstekontrakten som finns i flera versioner. Kompatibilitet avser här såväl format som semantik. För definition av kompatibilitet mellan format, se </w:t>
      </w:r>
      <w:hyperlink r:id="rId17" w:history="1">
        <w:r w:rsidRPr="00196FE2">
          <w:rPr>
            <w:rStyle w:val="Hyperlink"/>
          </w:rPr>
          <w:t>RIV Tekniska Anvisningar, Översikt.</w:t>
        </w:r>
      </w:hyperlink>
    </w:p>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Ind w:w="567" w:type="dxa"/>
        <w:tblCellMar>
          <w:left w:w="0" w:type="dxa"/>
          <w:right w:w="0" w:type="dxa"/>
        </w:tblCellMar>
        <w:tblLook w:val="04A0" w:firstRow="1" w:lastRow="0" w:firstColumn="1" w:lastColumn="0" w:noHBand="0" w:noVBand="1"/>
      </w:tblPr>
      <w:tblGrid>
        <w:gridCol w:w="2390"/>
        <w:gridCol w:w="1754"/>
        <w:gridCol w:w="1688"/>
        <w:gridCol w:w="2787"/>
      </w:tblGrid>
      <w:tr w:rsidR="0039481C" w:rsidRPr="00865734" w14:paraId="0E82F1F4" w14:textId="77777777" w:rsidTr="0039481C">
        <w:tc>
          <w:tcPr>
            <w:tcW w:w="2390"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01EF30F"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5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E5F6DED"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E08F105"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7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8131113"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39481C" w:rsidRPr="00BE4830" w14:paraId="004BD0E9" w14:textId="77777777" w:rsidTr="0039481C">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88CE6B" w14:textId="1C09614B"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GetVaccinationHistory</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63C23A" w14:textId="53AAD361"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1EFF5E"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93779E4" w14:textId="2C6452BF"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Ej kompatibel</w:t>
            </w:r>
          </w:p>
        </w:tc>
      </w:tr>
      <w:tr w:rsidR="0039481C" w:rsidRPr="00BE4830" w14:paraId="5610340D" w14:textId="77777777" w:rsidTr="0039481C">
        <w:tc>
          <w:tcPr>
            <w:tcW w:w="0" w:type="auto"/>
            <w:vMerge/>
            <w:tcBorders>
              <w:top w:val="nil"/>
              <w:left w:val="single" w:sz="8" w:space="0" w:color="auto"/>
              <w:bottom w:val="single" w:sz="8" w:space="0" w:color="auto"/>
              <w:right w:val="single" w:sz="8" w:space="0" w:color="auto"/>
            </w:tcBorders>
            <w:vAlign w:val="center"/>
            <w:hideMark/>
          </w:tcPr>
          <w:p w14:paraId="779A2D25" w14:textId="77777777" w:rsidR="0039481C" w:rsidRPr="00BE4830"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0C2CE9D"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7D5418" w14:textId="44A92440"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100EAF"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Ej kompatibel</w:t>
            </w:r>
          </w:p>
        </w:tc>
      </w:tr>
    </w:tbl>
    <w:p w14:paraId="00310CB8" w14:textId="77777777" w:rsidR="0039481C" w:rsidRPr="00BE4830" w:rsidRDefault="0039481C" w:rsidP="0039481C">
      <w:pPr>
        <w:rPr>
          <w:szCs w:val="20"/>
        </w:rPr>
      </w:pPr>
    </w:p>
    <w:p w14:paraId="74C18F23" w14:textId="77777777" w:rsidR="0039481C" w:rsidRPr="0038515C" w:rsidRDefault="0039481C" w:rsidP="0039481C"/>
    <w:p w14:paraId="409D1692" w14:textId="77777777" w:rsidR="0039481C" w:rsidRDefault="0039481C" w:rsidP="0039481C">
      <w:pPr>
        <w:pStyle w:val="Heading3"/>
      </w:pPr>
      <w:bookmarkStart w:id="35" w:name="_Toc243452547"/>
      <w:bookmarkStart w:id="36" w:name="_Toc282412608"/>
      <w:r>
        <w:t>Utgångna tjänstekontrakt</w:t>
      </w:r>
      <w:bookmarkEnd w:id="35"/>
      <w:bookmarkEnd w:id="36"/>
    </w:p>
    <w:p w14:paraId="6577B3A2" w14:textId="77777777" w:rsidR="0039481C" w:rsidRPr="005C3B9C" w:rsidRDefault="0039481C" w:rsidP="0039481C">
      <w:r w:rsidRPr="005C3B9C">
        <w:t>Inga tjänstekontrakt har utgått.</w:t>
      </w:r>
    </w:p>
    <w:p w14:paraId="3C332A77" w14:textId="77777777" w:rsidR="0039481C" w:rsidRPr="005C3B9C" w:rsidRDefault="0039481C" w:rsidP="0039481C"/>
    <w:p w14:paraId="11F0DE31" w14:textId="77777777" w:rsidR="0039481C" w:rsidRPr="005C3B9C" w:rsidRDefault="0039481C" w:rsidP="0039481C">
      <w:pPr>
        <w:pStyle w:val="Heading2"/>
      </w:pPr>
      <w:bookmarkStart w:id="37" w:name="_Toc357754846"/>
      <w:bookmarkStart w:id="38" w:name="_Toc243452548"/>
      <w:bookmarkStart w:id="39" w:name="_Toc282412609"/>
      <w:r w:rsidRPr="005C3B9C">
        <w:t>Version tidigare</w:t>
      </w:r>
      <w:bookmarkEnd w:id="37"/>
      <w:bookmarkEnd w:id="38"/>
      <w:bookmarkEnd w:id="39"/>
    </w:p>
    <w:p w14:paraId="5B940C07" w14:textId="05E2732C" w:rsidR="005C3B9C" w:rsidRPr="005C3B9C" w:rsidRDefault="005C3B9C" w:rsidP="005C3B9C">
      <w:pPr>
        <w:rPr>
          <w:color w:val="008000"/>
        </w:rPr>
      </w:pPr>
      <w:r>
        <w:t xml:space="preserve">Föregående version av tjänstekontraktsbeskrivningen är </w:t>
      </w:r>
      <w:r>
        <w:rPr>
          <w:color w:val="008000"/>
        </w:rPr>
        <w:t>1.0</w:t>
      </w:r>
      <w:r w:rsidR="007B3265">
        <w:rPr>
          <w:color w:val="008000"/>
        </w:rPr>
        <w:t>.0</w:t>
      </w:r>
      <w:r>
        <w:rPr>
          <w:color w:val="008000"/>
        </w:rPr>
        <w:t xml:space="preserve"> </w:t>
      </w:r>
      <w:r w:rsidRPr="005C3B9C">
        <w:t>(dokumentversionen kallades Revision A).</w:t>
      </w:r>
    </w:p>
    <w:p w14:paraId="7719E18E" w14:textId="77777777" w:rsidR="0039481C" w:rsidRPr="00C63695" w:rsidRDefault="0039481C" w:rsidP="0039481C">
      <w:pPr>
        <w:pStyle w:val="BodyText"/>
      </w:pPr>
    </w:p>
    <w:p w14:paraId="0C349326" w14:textId="77777777" w:rsidR="003E4B56" w:rsidRDefault="003E4B56">
      <w:pPr>
        <w:spacing w:line="240" w:lineRule="auto"/>
        <w:rPr>
          <w:rFonts w:eastAsia="Times New Roman"/>
          <w:bCs/>
          <w:sz w:val="30"/>
          <w:szCs w:val="28"/>
        </w:rPr>
      </w:pPr>
      <w:bookmarkStart w:id="40" w:name="_Toc357754847"/>
      <w:bookmarkStart w:id="41" w:name="_Toc243452549"/>
      <w:bookmarkEnd w:id="28"/>
      <w:r>
        <w:br w:type="page"/>
      </w:r>
    </w:p>
    <w:p w14:paraId="36EF0DDB" w14:textId="2F13230E" w:rsidR="0039481C" w:rsidRDefault="0039481C" w:rsidP="0039481C">
      <w:pPr>
        <w:pStyle w:val="Heading1"/>
      </w:pPr>
      <w:bookmarkStart w:id="42" w:name="_Toc282412610"/>
      <w:r>
        <w:lastRenderedPageBreak/>
        <w:t>Tjänstedomänens arkitektur</w:t>
      </w:r>
      <w:bookmarkEnd w:id="40"/>
      <w:bookmarkEnd w:id="41"/>
      <w:bookmarkEnd w:id="42"/>
    </w:p>
    <w:p w14:paraId="0F942AE5" w14:textId="77777777" w:rsidR="00137510" w:rsidRDefault="00137510" w:rsidP="0013751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23E471E" w14:textId="77777777" w:rsidR="00137510" w:rsidRDefault="00137510" w:rsidP="00137510"/>
    <w:p w14:paraId="6A3B1F04" w14:textId="394E8F75" w:rsidR="00137510" w:rsidRDefault="00137510" w:rsidP="00137510">
      <w:r w:rsidRPr="002B336D">
        <w:t xml:space="preserve">Tjänsterna för beskrivning </w:t>
      </w:r>
      <w:r w:rsidR="006E31A2">
        <w:t>av h</w:t>
      </w:r>
      <w:r w:rsidR="006E31A2" w:rsidRPr="006E31A2">
        <w:t>antera ordinations- och förskrivningsrelaterat utfall av aktivitet</w:t>
      </w:r>
      <w:r w:rsidR="006E31A2">
        <w:t xml:space="preserve">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7921C37A" w14:textId="77777777" w:rsidR="00137510" w:rsidRDefault="00137510" w:rsidP="00137510"/>
    <w:p w14:paraId="1F551629" w14:textId="77777777" w:rsidR="00137510" w:rsidRPr="0096471C" w:rsidRDefault="00137510" w:rsidP="00137510">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1E3FD9AB" w14:textId="77777777" w:rsidR="00137510" w:rsidRPr="00143050" w:rsidRDefault="00137510" w:rsidP="00137510"/>
    <w:p w14:paraId="128E467F" w14:textId="77777777" w:rsidR="00137510" w:rsidRDefault="00137510" w:rsidP="00137510">
      <w:r w:rsidRPr="00143050">
        <w:t>Följande flödesmodeller beskriver översiktligt hur tjänstekontrakten är tänkta att användas. Tjänstekonsument (K) och tjänsteproducente</w:t>
      </w:r>
      <w:r>
        <w:t>r (P) är markerade i figurerna.</w:t>
      </w:r>
    </w:p>
    <w:p w14:paraId="12067E40" w14:textId="77777777" w:rsidR="0039481C" w:rsidRDefault="0039481C" w:rsidP="0039481C">
      <w:pPr>
        <w:rPr>
          <w:color w:val="4F81BD" w:themeColor="accent1"/>
        </w:rPr>
      </w:pPr>
    </w:p>
    <w:p w14:paraId="357C07DA" w14:textId="10AB08AE" w:rsidR="00137510" w:rsidRPr="00137510" w:rsidRDefault="0039481C" w:rsidP="00137510">
      <w:pPr>
        <w:pStyle w:val="Heading2"/>
      </w:pPr>
      <w:bookmarkStart w:id="43" w:name="_Toc357754848"/>
      <w:bookmarkStart w:id="44" w:name="_Toc243452550"/>
      <w:bookmarkStart w:id="45" w:name="_Toc282412611"/>
      <w:r>
        <w:t>Flöden</w:t>
      </w:r>
      <w:bookmarkEnd w:id="43"/>
      <w:bookmarkEnd w:id="44"/>
      <w:bookmarkEnd w:id="45"/>
    </w:p>
    <w:p w14:paraId="22555F7D" w14:textId="77777777" w:rsidR="006E31A2" w:rsidRPr="00B2530F" w:rsidRDefault="006E31A2" w:rsidP="006E31A2">
      <w:r w:rsidRPr="006D487E">
        <w:t xml:space="preserve">Nedanstående diagram visar hur flödet </w:t>
      </w:r>
      <w:r>
        <w:t xml:space="preserve">principiellt </w:t>
      </w:r>
      <w:r w:rsidRPr="006D487E">
        <w:t xml:space="preserve">ser </w:t>
      </w:r>
      <w:r>
        <w:t>ut när information ur kontrakt</w:t>
      </w:r>
      <w:r w:rsidRPr="006D487E">
        <w:t xml:space="preserve"> </w:t>
      </w:r>
      <w:r>
        <w:t xml:space="preserve">i tjänstedomänen efterfrågas och </w:t>
      </w:r>
      <w:r w:rsidRPr="00F81A41">
        <w:t>hanteras.</w:t>
      </w:r>
    </w:p>
    <w:p w14:paraId="11DDF668" w14:textId="77777777" w:rsidR="00137510" w:rsidRPr="004661A4" w:rsidRDefault="00137510" w:rsidP="00137510">
      <w:pPr>
        <w:rPr>
          <w:highlight w:val="yellow"/>
        </w:rPr>
      </w:pPr>
    </w:p>
    <w:p w14:paraId="0B42BD5D" w14:textId="77777777" w:rsidR="00137510" w:rsidRPr="00AF35C8" w:rsidRDefault="00137510" w:rsidP="00137510">
      <w:pPr>
        <w:pStyle w:val="Heading4"/>
      </w:pPr>
      <w:r w:rsidRPr="00AF35C8">
        <w:lastRenderedPageBreak/>
        <w:t>Arbetsflöde</w:t>
      </w:r>
    </w:p>
    <w:p w14:paraId="7174956E" w14:textId="77777777" w:rsidR="00AF35C8" w:rsidRDefault="00AF35C8" w:rsidP="00137510">
      <w:pPr>
        <w:pStyle w:val="Caption"/>
      </w:pPr>
      <w:r>
        <w:rPr>
          <w:noProof/>
          <w:lang w:val="en-US"/>
        </w:rPr>
        <w:drawing>
          <wp:inline distT="0" distB="0" distL="0" distR="0" wp14:anchorId="2E5D88CC" wp14:editId="5555BDFE">
            <wp:extent cx="6143347" cy="3931602"/>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ens direktåtkomst.png"/>
                    <pic:cNvPicPr/>
                  </pic:nvPicPr>
                  <pic:blipFill>
                    <a:blip r:embed="rId18">
                      <a:extLst>
                        <a:ext uri="{28A0092B-C50C-407E-A947-70E740481C1C}">
                          <a14:useLocalDpi xmlns:a14="http://schemas.microsoft.com/office/drawing/2010/main" val="0"/>
                        </a:ext>
                      </a:extLst>
                    </a:blip>
                    <a:stretch>
                      <a:fillRect/>
                    </a:stretch>
                  </pic:blipFill>
                  <pic:spPr>
                    <a:xfrm>
                      <a:off x="0" y="0"/>
                      <a:ext cx="6148447" cy="3934866"/>
                    </a:xfrm>
                    <a:prstGeom prst="rect">
                      <a:avLst/>
                    </a:prstGeom>
                  </pic:spPr>
                </pic:pic>
              </a:graphicData>
            </a:graphic>
          </wp:inline>
        </w:drawing>
      </w:r>
    </w:p>
    <w:p w14:paraId="55C31F45" w14:textId="77777777" w:rsidR="00AF35C8" w:rsidRDefault="00AF35C8" w:rsidP="00137510">
      <w:pPr>
        <w:pStyle w:val="Caption"/>
        <w:rPr>
          <w:noProof/>
          <w:lang w:eastAsia="sv-SE"/>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1</w:t>
      </w:r>
      <w:r w:rsidRPr="00AF35C8">
        <w:rPr>
          <w:color w:val="auto"/>
        </w:rPr>
        <w:fldChar w:fldCharType="end"/>
      </w:r>
      <w:r w:rsidRPr="00AF35C8">
        <w:rPr>
          <w:color w:val="auto"/>
        </w:rPr>
        <w:t xml:space="preserve"> </w:t>
      </w:r>
      <w:r w:rsidRPr="00AF35C8">
        <w:rPr>
          <w:b w:val="0"/>
          <w:color w:val="auto"/>
        </w:rPr>
        <w:t>Exempel: Adressering vid anrop till aggregerande tjänst från patienttjänst (t.ex. från Mina Vårdkontakters tjänst för journalåtkomst).</w:t>
      </w:r>
      <w:r w:rsidRPr="00AF35C8">
        <w:rPr>
          <w:noProof/>
          <w:lang w:eastAsia="sv-SE"/>
        </w:rPr>
        <w:t xml:space="preserve"> </w:t>
      </w:r>
    </w:p>
    <w:p w14:paraId="617C7BB4" w14:textId="3993873D" w:rsidR="00137510" w:rsidRPr="00AF35C8" w:rsidRDefault="00AF35C8" w:rsidP="00137510">
      <w:pPr>
        <w:pStyle w:val="Caption"/>
      </w:pPr>
      <w:r>
        <w:rPr>
          <w:noProof/>
          <w:lang w:val="en-US"/>
        </w:rPr>
        <w:lastRenderedPageBreak/>
        <w:drawing>
          <wp:inline distT="0" distB="0" distL="0" distR="0" wp14:anchorId="6E11B57B" wp14:editId="386C3402">
            <wp:extent cx="6308955" cy="4003829"/>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ionens direktåtkomst.png"/>
                    <pic:cNvPicPr/>
                  </pic:nvPicPr>
                  <pic:blipFill>
                    <a:blip r:embed="rId19">
                      <a:extLst>
                        <a:ext uri="{28A0092B-C50C-407E-A947-70E740481C1C}">
                          <a14:useLocalDpi xmlns:a14="http://schemas.microsoft.com/office/drawing/2010/main" val="0"/>
                        </a:ext>
                      </a:extLst>
                    </a:blip>
                    <a:stretch>
                      <a:fillRect/>
                    </a:stretch>
                  </pic:blipFill>
                  <pic:spPr>
                    <a:xfrm>
                      <a:off x="0" y="0"/>
                      <a:ext cx="6317375" cy="4009173"/>
                    </a:xfrm>
                    <a:prstGeom prst="rect">
                      <a:avLst/>
                    </a:prstGeom>
                  </pic:spPr>
                </pic:pic>
              </a:graphicData>
            </a:graphic>
          </wp:inline>
        </w:drawing>
      </w:r>
    </w:p>
    <w:p w14:paraId="1B985E82" w14:textId="77777777" w:rsidR="00137510" w:rsidRPr="00AF35C8" w:rsidRDefault="00137510" w:rsidP="00137510">
      <w:pPr>
        <w:pStyle w:val="Caption"/>
        <w:rPr>
          <w:b w:val="0"/>
          <w:color w:val="auto"/>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2</w:t>
      </w:r>
      <w:r w:rsidRPr="00AF35C8">
        <w:rPr>
          <w:color w:val="auto"/>
        </w:rPr>
        <w:fldChar w:fldCharType="end"/>
      </w:r>
      <w:r w:rsidRPr="00AF35C8">
        <w:rPr>
          <w:color w:val="auto"/>
        </w:rPr>
        <w:t xml:space="preserve"> </w:t>
      </w:r>
      <w:r w:rsidRPr="00AF35C8">
        <w:rPr>
          <w:b w:val="0"/>
          <w:color w:val="auto"/>
        </w:rPr>
        <w:t>Exempel: Adressering vid anrop till aggregerande vårdgivartjänst (t.ex. från NPÖ-tillämpningen).</w:t>
      </w:r>
    </w:p>
    <w:p w14:paraId="4800ACB6" w14:textId="77777777" w:rsidR="00AF35C8" w:rsidRPr="00AF35C8" w:rsidRDefault="00AF35C8" w:rsidP="00AF35C8">
      <w:pPr>
        <w:rPr>
          <w:highlight w:val="yellow"/>
        </w:rPr>
      </w:pPr>
    </w:p>
    <w:p w14:paraId="3F6E6B55" w14:textId="77777777" w:rsidR="00137510" w:rsidRPr="008E0AA0" w:rsidRDefault="00137510" w:rsidP="00137510">
      <w:pPr>
        <w:pStyle w:val="Heading5"/>
      </w:pPr>
      <w:r w:rsidRPr="008E0AA0">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995"/>
        <w:gridCol w:w="6902"/>
      </w:tblGrid>
      <w:tr w:rsidR="00137510" w:rsidRPr="008E0AA0" w14:paraId="69E42059" w14:textId="77777777" w:rsidTr="00BE4830">
        <w:trPr>
          <w:trHeight w:val="348"/>
        </w:trPr>
        <w:tc>
          <w:tcPr>
            <w:tcW w:w="112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186802" w14:textId="77777777" w:rsidR="00137510" w:rsidRPr="008E0AA0" w:rsidRDefault="00137510" w:rsidP="00A34D56">
            <w:pPr>
              <w:tabs>
                <w:tab w:val="left" w:pos="567"/>
              </w:tabs>
              <w:jc w:val="center"/>
              <w:rPr>
                <w:b/>
              </w:rPr>
            </w:pPr>
            <w:r w:rsidRPr="008E0AA0">
              <w:rPr>
                <w:b/>
              </w:rPr>
              <w:t>Namn/beteckning</w:t>
            </w:r>
          </w:p>
        </w:tc>
        <w:tc>
          <w:tcPr>
            <w:tcW w:w="387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5ADD2E" w14:textId="77777777" w:rsidR="00137510" w:rsidRPr="008E0AA0" w:rsidRDefault="00137510" w:rsidP="00A34D56">
            <w:pPr>
              <w:tabs>
                <w:tab w:val="left" w:pos="567"/>
              </w:tabs>
              <w:rPr>
                <w:b/>
              </w:rPr>
            </w:pPr>
            <w:r w:rsidRPr="008E0AA0">
              <w:rPr>
                <w:b/>
              </w:rPr>
              <w:t>Beskrivning alt. referens</w:t>
            </w:r>
          </w:p>
        </w:tc>
      </w:tr>
      <w:tr w:rsidR="00137510" w:rsidRPr="008E0AA0" w14:paraId="266A3C79" w14:textId="77777777" w:rsidTr="008E0AA0">
        <w:trPr>
          <w:trHeight w:val="709"/>
        </w:trPr>
        <w:tc>
          <w:tcPr>
            <w:tcW w:w="1121" w:type="pct"/>
            <w:tcBorders>
              <w:top w:val="single" w:sz="6" w:space="0" w:color="auto"/>
              <w:bottom w:val="single" w:sz="6" w:space="0" w:color="auto"/>
            </w:tcBorders>
          </w:tcPr>
          <w:p w14:paraId="6FB9F316" w14:textId="77777777" w:rsidR="00137510" w:rsidRPr="008E0AA0" w:rsidRDefault="00137510" w:rsidP="00A34D56">
            <w:pPr>
              <w:spacing w:before="40" w:after="40"/>
            </w:pPr>
            <w:r w:rsidRPr="008E0AA0">
              <w:t>Patienten</w:t>
            </w:r>
          </w:p>
        </w:tc>
        <w:tc>
          <w:tcPr>
            <w:tcW w:w="3879" w:type="pct"/>
            <w:tcBorders>
              <w:top w:val="single" w:sz="6" w:space="0" w:color="auto"/>
              <w:bottom w:val="single" w:sz="6" w:space="0" w:color="auto"/>
            </w:tcBorders>
          </w:tcPr>
          <w:p w14:paraId="4BAF7D64" w14:textId="64932ED3" w:rsidR="00137510" w:rsidRPr="008E0AA0" w:rsidRDefault="00137510" w:rsidP="008E0AA0">
            <w:pPr>
              <w:spacing w:before="40" w:after="40"/>
            </w:pPr>
            <w:r w:rsidRPr="008E0AA0">
              <w:t>Den patien</w:t>
            </w:r>
            <w:r w:rsidR="008E0AA0" w:rsidRPr="008E0AA0">
              <w:t>t som vill få tillgång till sina</w:t>
            </w:r>
            <w:r w:rsidRPr="008E0AA0">
              <w:t xml:space="preserve"> </w:t>
            </w:r>
            <w:r w:rsidR="008E0AA0" w:rsidRPr="008E0AA0">
              <w:t>vårddata</w:t>
            </w:r>
            <w:r w:rsidRPr="008E0AA0">
              <w:t>.</w:t>
            </w:r>
          </w:p>
        </w:tc>
      </w:tr>
      <w:tr w:rsidR="008E0AA0" w:rsidRPr="00BE4830" w14:paraId="7C919CFD" w14:textId="77777777" w:rsidTr="00BE4830">
        <w:trPr>
          <w:trHeight w:val="709"/>
        </w:trPr>
        <w:tc>
          <w:tcPr>
            <w:tcW w:w="1121" w:type="pct"/>
            <w:tcBorders>
              <w:top w:val="single" w:sz="6" w:space="0" w:color="auto"/>
            </w:tcBorders>
          </w:tcPr>
          <w:p w14:paraId="5A18F98E" w14:textId="32337E99" w:rsidR="008E0AA0" w:rsidRPr="008E0AA0" w:rsidRDefault="008E0AA0" w:rsidP="00A34D56">
            <w:pPr>
              <w:spacing w:before="40" w:after="40"/>
            </w:pPr>
            <w:r w:rsidRPr="008E0AA0">
              <w:t>Professionen</w:t>
            </w:r>
          </w:p>
        </w:tc>
        <w:tc>
          <w:tcPr>
            <w:tcW w:w="3879" w:type="pct"/>
            <w:tcBorders>
              <w:top w:val="single" w:sz="6" w:space="0" w:color="auto"/>
            </w:tcBorders>
          </w:tcPr>
          <w:p w14:paraId="0B2A9B39" w14:textId="04E494F4" w:rsidR="008E0AA0" w:rsidRPr="008E0AA0" w:rsidRDefault="008E0AA0" w:rsidP="00A34D56">
            <w:pPr>
              <w:spacing w:before="40" w:after="40"/>
            </w:pPr>
            <w:r w:rsidRPr="008E0AA0">
              <w:t>Den vård- och omsorgsperson som vill få tillgång till patientens data.</w:t>
            </w:r>
          </w:p>
        </w:tc>
      </w:tr>
    </w:tbl>
    <w:p w14:paraId="549EAAF3" w14:textId="77777777" w:rsidR="00137510" w:rsidRPr="004661A4" w:rsidRDefault="00137510" w:rsidP="00137510">
      <w:pPr>
        <w:pStyle w:val="Heading4"/>
        <w:numPr>
          <w:ilvl w:val="0"/>
          <w:numId w:val="0"/>
        </w:numPr>
        <w:ind w:left="864"/>
        <w:rPr>
          <w:highlight w:val="yellow"/>
        </w:rPr>
      </w:pPr>
    </w:p>
    <w:p w14:paraId="66110092" w14:textId="77777777" w:rsidR="00137510" w:rsidRPr="00BA1F56" w:rsidRDefault="00137510" w:rsidP="00137510">
      <w:pPr>
        <w:pStyle w:val="Heading4"/>
      </w:pPr>
      <w:r w:rsidRPr="00BA1F56">
        <w:t>Sekvensdiagram</w:t>
      </w:r>
    </w:p>
    <w:p w14:paraId="354FC824" w14:textId="69EA8D51" w:rsidR="00137510" w:rsidRPr="004661A4" w:rsidRDefault="00072C70" w:rsidP="00137510">
      <w:pPr>
        <w:rPr>
          <w:highlight w:val="yellow"/>
        </w:rPr>
      </w:pPr>
      <w:r>
        <w:rPr>
          <w:noProof/>
          <w:lang w:val="en-US"/>
        </w:rPr>
        <w:drawing>
          <wp:inline distT="0" distB="0" distL="0" distR="0" wp14:anchorId="663C4F10" wp14:editId="401F9890">
            <wp:extent cx="6533937" cy="3205521"/>
            <wp:effectExtent l="0" t="0" r="0" b="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VaccinationHistory.png"/>
                    <pic:cNvPicPr/>
                  </pic:nvPicPr>
                  <pic:blipFill>
                    <a:blip r:embed="rId20">
                      <a:extLst>
                        <a:ext uri="{28A0092B-C50C-407E-A947-70E740481C1C}">
                          <a14:useLocalDpi xmlns:a14="http://schemas.microsoft.com/office/drawing/2010/main" val="0"/>
                        </a:ext>
                      </a:extLst>
                    </a:blip>
                    <a:stretch>
                      <a:fillRect/>
                    </a:stretch>
                  </pic:blipFill>
                  <pic:spPr>
                    <a:xfrm>
                      <a:off x="0" y="0"/>
                      <a:ext cx="6533937" cy="3205521"/>
                    </a:xfrm>
                    <a:prstGeom prst="rect">
                      <a:avLst/>
                    </a:prstGeom>
                  </pic:spPr>
                </pic:pic>
              </a:graphicData>
            </a:graphic>
          </wp:inline>
        </w:drawing>
      </w:r>
    </w:p>
    <w:p w14:paraId="50BDE485" w14:textId="7DC07B61" w:rsidR="00137510" w:rsidRPr="00BA1F56" w:rsidRDefault="00137510" w:rsidP="00137510">
      <w:pPr>
        <w:pStyle w:val="Caption"/>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3</w:t>
      </w:r>
      <w:r w:rsidRPr="00BA1F56">
        <w:rPr>
          <w:color w:val="auto"/>
        </w:rPr>
        <w:fldChar w:fldCharType="end"/>
      </w:r>
      <w:r w:rsidRPr="00BA1F56">
        <w:rPr>
          <w:color w:val="auto"/>
        </w:rPr>
        <w:t xml:space="preserve"> </w:t>
      </w:r>
      <w:r w:rsidR="00AE4934" w:rsidRPr="00F81A41">
        <w:rPr>
          <w:b w:val="0"/>
          <w:color w:val="auto"/>
        </w:rPr>
        <w:t xml:space="preserve">Sekvensdiagram över sökning efter </w:t>
      </w:r>
      <w:r w:rsidR="00AE4934">
        <w:rPr>
          <w:b w:val="0"/>
          <w:color w:val="auto"/>
        </w:rPr>
        <w:t>information där GetVaccinationHistory används som exempel men samma princip gäller för alla kontrakt i tjänstedomänen, diagrammet visar på två alternativa sekvenser där det första alternativet gäller när aggregerande tjänster adresseras och det andra alternativet gäller när källsystemet adresseras.</w:t>
      </w:r>
    </w:p>
    <w:p w14:paraId="1FF49B2F" w14:textId="77777777" w:rsidR="00137510" w:rsidRPr="004661A4" w:rsidRDefault="00137510" w:rsidP="00137510">
      <w:pPr>
        <w:rPr>
          <w:highlight w:val="yellow"/>
        </w:rPr>
      </w:pPr>
    </w:p>
    <w:tbl>
      <w:tblPr>
        <w:tblW w:w="0" w:type="auto"/>
        <w:tblCellMar>
          <w:left w:w="10" w:type="dxa"/>
          <w:right w:w="10" w:type="dxa"/>
        </w:tblCellMar>
        <w:tblLook w:val="04A0" w:firstRow="1" w:lastRow="0" w:firstColumn="1" w:lastColumn="0" w:noHBand="0" w:noVBand="1"/>
      </w:tblPr>
      <w:tblGrid>
        <w:gridCol w:w="2213"/>
        <w:gridCol w:w="8145"/>
      </w:tblGrid>
      <w:tr w:rsidR="00137510" w:rsidRPr="00BE4830" w14:paraId="7A0B75BE" w14:textId="77777777" w:rsidTr="00AE4934">
        <w:tc>
          <w:tcPr>
            <w:tcW w:w="221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21DE3" w14:textId="77777777" w:rsidR="00137510" w:rsidRPr="00BE4830" w:rsidRDefault="00137510" w:rsidP="00A34D56">
            <w:pPr>
              <w:spacing w:before="40" w:after="40"/>
              <w:rPr>
                <w:b/>
              </w:rPr>
            </w:pPr>
            <w:r w:rsidRPr="00BE4830">
              <w:rPr>
                <w:b/>
              </w:rPr>
              <w:t>Namn</w:t>
            </w:r>
          </w:p>
        </w:tc>
        <w:tc>
          <w:tcPr>
            <w:tcW w:w="814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714FB4" w14:textId="77777777" w:rsidR="00137510" w:rsidRPr="00BE4830" w:rsidRDefault="00137510" w:rsidP="00A34D56">
            <w:pPr>
              <w:spacing w:before="40" w:after="40"/>
              <w:rPr>
                <w:b/>
              </w:rPr>
            </w:pPr>
            <w:r w:rsidRPr="00BE4830">
              <w:rPr>
                <w:b/>
              </w:rPr>
              <w:t>Beskrivning</w:t>
            </w:r>
          </w:p>
        </w:tc>
      </w:tr>
      <w:tr w:rsidR="00AE4934" w:rsidRPr="00BE4830" w14:paraId="4A56C5E3" w14:textId="77777777" w:rsidTr="00AE4934">
        <w:tc>
          <w:tcPr>
            <w:tcW w:w="2213" w:type="dxa"/>
            <w:tcBorders>
              <w:top w:val="single" w:sz="6" w:space="0" w:color="auto"/>
              <w:left w:val="single" w:sz="6" w:space="0" w:color="auto"/>
              <w:bottom w:val="single" w:sz="6" w:space="0" w:color="auto"/>
              <w:right w:val="single" w:sz="6" w:space="0" w:color="auto"/>
            </w:tcBorders>
          </w:tcPr>
          <w:p w14:paraId="24B0F38F" w14:textId="45DD1976" w:rsidR="00AE4934" w:rsidRPr="00BE4830" w:rsidRDefault="00AE4934" w:rsidP="00A34D56">
            <w:pPr>
              <w:spacing w:before="40" w:after="40"/>
            </w:pPr>
            <w:r>
              <w:t>Tjänstekonsument</w:t>
            </w:r>
          </w:p>
        </w:tc>
        <w:tc>
          <w:tcPr>
            <w:tcW w:w="8145" w:type="dxa"/>
            <w:tcBorders>
              <w:top w:val="single" w:sz="6" w:space="0" w:color="auto"/>
              <w:left w:val="single" w:sz="6" w:space="0" w:color="auto"/>
              <w:bottom w:val="single" w:sz="6" w:space="0" w:color="auto"/>
              <w:right w:val="single" w:sz="6" w:space="0" w:color="auto"/>
            </w:tcBorders>
          </w:tcPr>
          <w:p w14:paraId="337C8067" w14:textId="3C6B642F" w:rsidR="00AE4934" w:rsidRPr="00BE4830" w:rsidRDefault="00AE4934" w:rsidP="00A34D56">
            <w:pPr>
              <w:spacing w:before="40" w:after="40"/>
            </w:pPr>
            <w:r w:rsidRPr="00211EF1">
              <w:t xml:space="preserve">Det system som </w:t>
            </w:r>
            <w:r>
              <w:t>används för att konsumera information. Dvs det system som använder tjänster enligt ett tjänstekontrakt.</w:t>
            </w:r>
          </w:p>
        </w:tc>
      </w:tr>
      <w:tr w:rsidR="00AE4934" w:rsidRPr="00BE4830" w14:paraId="7C16A0C3" w14:textId="77777777" w:rsidTr="00AE4934">
        <w:tc>
          <w:tcPr>
            <w:tcW w:w="2213" w:type="dxa"/>
            <w:tcBorders>
              <w:top w:val="single" w:sz="6" w:space="0" w:color="auto"/>
              <w:left w:val="single" w:sz="6" w:space="0" w:color="auto"/>
              <w:bottom w:val="single" w:sz="6" w:space="0" w:color="auto"/>
              <w:right w:val="single" w:sz="6" w:space="0" w:color="auto"/>
            </w:tcBorders>
          </w:tcPr>
          <w:p w14:paraId="7DF26077" w14:textId="37989B03" w:rsidR="00AE4934" w:rsidRPr="00BE4830" w:rsidRDefault="00AE4934" w:rsidP="00A34D56">
            <w:pPr>
              <w:spacing w:before="40" w:after="40"/>
            </w:pPr>
            <w:r w:rsidRPr="008A6814">
              <w:t>Tjänsteplattform</w:t>
            </w:r>
          </w:p>
        </w:tc>
        <w:tc>
          <w:tcPr>
            <w:tcW w:w="8145" w:type="dxa"/>
            <w:tcBorders>
              <w:top w:val="single" w:sz="6" w:space="0" w:color="auto"/>
              <w:left w:val="single" w:sz="6" w:space="0" w:color="auto"/>
              <w:bottom w:val="single" w:sz="6" w:space="0" w:color="auto"/>
              <w:right w:val="single" w:sz="6" w:space="0" w:color="auto"/>
            </w:tcBorders>
          </w:tcPr>
          <w:p w14:paraId="566BAE9D" w14:textId="5DA7D57A" w:rsidR="00AE4934" w:rsidRPr="00BE4830" w:rsidRDefault="00AE4934" w:rsidP="00A34D56">
            <w:pPr>
              <w:spacing w:before="40" w:after="40"/>
            </w:pPr>
            <w:r w:rsidRPr="008A6814">
              <w:t xml:space="preserve">Tjänsteplattformen är </w:t>
            </w:r>
            <w:r>
              <w:t>det lager som hanterar virtuella tjänster, aggregerande tjänster samt anpassningstjänster.</w:t>
            </w:r>
          </w:p>
        </w:tc>
      </w:tr>
      <w:tr w:rsidR="00AE4934" w:rsidRPr="00BE4830" w14:paraId="767C487B" w14:textId="77777777" w:rsidTr="00AE4934">
        <w:tc>
          <w:tcPr>
            <w:tcW w:w="2213" w:type="dxa"/>
            <w:tcBorders>
              <w:top w:val="single" w:sz="6" w:space="0" w:color="auto"/>
              <w:left w:val="single" w:sz="6" w:space="0" w:color="auto"/>
              <w:bottom w:val="single" w:sz="6" w:space="0" w:color="auto"/>
              <w:right w:val="single" w:sz="6" w:space="0" w:color="auto"/>
            </w:tcBorders>
          </w:tcPr>
          <w:p w14:paraId="0B224FFB" w14:textId="73D3E6C4" w:rsidR="00AE4934" w:rsidRPr="00BE4830" w:rsidRDefault="00AE4934" w:rsidP="00A34D56">
            <w:pPr>
              <w:spacing w:before="40" w:after="40"/>
            </w:pPr>
            <w:r>
              <w:t>Aggregerande tjänst</w:t>
            </w:r>
          </w:p>
        </w:tc>
        <w:tc>
          <w:tcPr>
            <w:tcW w:w="8145" w:type="dxa"/>
            <w:tcBorders>
              <w:top w:val="single" w:sz="6" w:space="0" w:color="auto"/>
              <w:left w:val="single" w:sz="6" w:space="0" w:color="auto"/>
              <w:bottom w:val="single" w:sz="6" w:space="0" w:color="auto"/>
              <w:right w:val="single" w:sz="6" w:space="0" w:color="auto"/>
            </w:tcBorders>
          </w:tcPr>
          <w:p w14:paraId="3E62FC77" w14:textId="3E69D04E" w:rsidR="00AE4934" w:rsidRPr="00BE4830" w:rsidRDefault="00AE4934" w:rsidP="00A34D56">
            <w:r>
              <w:t xml:space="preserve">En aggregerande tjänst är en integrationstjänst som för en tjänstekonsument sammanställer en nationell vy av informationen av den typ som är aktuell för tjänsten i fråga. Är beroende av engagemangsindex för att begränsa sökningen till relevanta informationsägare. </w:t>
            </w:r>
          </w:p>
        </w:tc>
      </w:tr>
      <w:tr w:rsidR="00AE4934" w:rsidRPr="00BE4830" w14:paraId="0AF5671F" w14:textId="77777777" w:rsidTr="00AE4934">
        <w:tc>
          <w:tcPr>
            <w:tcW w:w="2213" w:type="dxa"/>
            <w:tcBorders>
              <w:top w:val="single" w:sz="6" w:space="0" w:color="auto"/>
              <w:left w:val="single" w:sz="6" w:space="0" w:color="auto"/>
              <w:bottom w:val="single" w:sz="6" w:space="0" w:color="auto"/>
              <w:right w:val="single" w:sz="6" w:space="0" w:color="auto"/>
            </w:tcBorders>
          </w:tcPr>
          <w:p w14:paraId="18F57C10" w14:textId="68B34FC8" w:rsidR="00AE4934" w:rsidRPr="00BE4830" w:rsidRDefault="00AE4934" w:rsidP="00A34D56">
            <w:pPr>
              <w:spacing w:before="40" w:after="40"/>
            </w:pPr>
            <w:r>
              <w:t>Engagemangsindex</w:t>
            </w:r>
          </w:p>
        </w:tc>
        <w:tc>
          <w:tcPr>
            <w:tcW w:w="8145" w:type="dxa"/>
            <w:tcBorders>
              <w:top w:val="single" w:sz="6" w:space="0" w:color="auto"/>
              <w:left w:val="single" w:sz="6" w:space="0" w:color="auto"/>
              <w:bottom w:val="single" w:sz="6" w:space="0" w:color="auto"/>
              <w:right w:val="single" w:sz="6" w:space="0" w:color="auto"/>
            </w:tcBorders>
          </w:tcPr>
          <w:p w14:paraId="1CA54283" w14:textId="60CFF2F0" w:rsidR="00AE4934" w:rsidRPr="00BE4830" w:rsidRDefault="00AE4934" w:rsidP="00A34D56">
            <w:pPr>
              <w:spacing w:before="40" w:after="40"/>
            </w:pPr>
            <w:r>
              <w:t xml:space="preserve">En tjänst där det finns uppdaterade nationella index över vilka informationsägare som har information kring en viss invånare/patient. </w:t>
            </w:r>
          </w:p>
        </w:tc>
      </w:tr>
      <w:tr w:rsidR="00AE4934" w:rsidRPr="00BE4830" w14:paraId="4C70A005" w14:textId="77777777" w:rsidTr="00AE4934">
        <w:tc>
          <w:tcPr>
            <w:tcW w:w="2213" w:type="dxa"/>
            <w:tcBorders>
              <w:top w:val="single" w:sz="6" w:space="0" w:color="auto"/>
              <w:left w:val="single" w:sz="6" w:space="0" w:color="auto"/>
              <w:bottom w:val="single" w:sz="6" w:space="0" w:color="auto"/>
              <w:right w:val="single" w:sz="6" w:space="0" w:color="auto"/>
            </w:tcBorders>
          </w:tcPr>
          <w:p w14:paraId="0381C757" w14:textId="551766AD" w:rsidR="00AE4934" w:rsidRPr="00BE4830" w:rsidRDefault="00AE4934" w:rsidP="00A34D56">
            <w:pPr>
              <w:spacing w:before="40" w:after="40"/>
            </w:pPr>
            <w:r>
              <w:t>Tjänsteproducent</w:t>
            </w:r>
          </w:p>
        </w:tc>
        <w:tc>
          <w:tcPr>
            <w:tcW w:w="8145" w:type="dxa"/>
            <w:tcBorders>
              <w:top w:val="single" w:sz="6" w:space="0" w:color="auto"/>
              <w:left w:val="single" w:sz="6" w:space="0" w:color="auto"/>
              <w:bottom w:val="single" w:sz="6" w:space="0" w:color="auto"/>
              <w:right w:val="single" w:sz="6" w:space="0" w:color="auto"/>
            </w:tcBorders>
          </w:tcPr>
          <w:p w14:paraId="24C8F520" w14:textId="692BB729" w:rsidR="00AE4934" w:rsidRPr="00BE4830" w:rsidRDefault="00AE4934" w:rsidP="00A34D56">
            <w:pPr>
              <w:spacing w:before="40" w:after="40"/>
            </w:pPr>
            <w:r>
              <w:t>Det system som i detta fall utgör källsystemet som vårdpersonal direkt registrerar/uppdaterar/raderar information i.</w:t>
            </w:r>
          </w:p>
        </w:tc>
      </w:tr>
    </w:tbl>
    <w:p w14:paraId="17B7C007" w14:textId="77777777" w:rsidR="00137510" w:rsidRPr="004661A4" w:rsidRDefault="00137510" w:rsidP="00137510">
      <w:pPr>
        <w:rPr>
          <w:highlight w:val="yellow"/>
        </w:rPr>
      </w:pPr>
    </w:p>
    <w:p w14:paraId="004ACDC9" w14:textId="77777777" w:rsidR="0039481C" w:rsidRPr="005C3B9C" w:rsidRDefault="0039481C" w:rsidP="0039481C">
      <w:pPr>
        <w:pStyle w:val="Heading3"/>
      </w:pPr>
      <w:bookmarkStart w:id="46" w:name="_Toc243452553"/>
      <w:bookmarkStart w:id="47" w:name="_Toc282412612"/>
      <w:r w:rsidRPr="005C3B9C">
        <w:lastRenderedPageBreak/>
        <w:t>Obligatoriska kontrakt</w:t>
      </w:r>
      <w:bookmarkEnd w:id="46"/>
      <w:bookmarkEnd w:id="47"/>
    </w:p>
    <w:p w14:paraId="0F29F880" w14:textId="45DEC776" w:rsidR="00137510" w:rsidRDefault="0055716A" w:rsidP="00137510">
      <w:r>
        <w:t>Domänen definierar inga flöden och har därmed inga obligatoriska kontrakt att uppfylla.</w:t>
      </w:r>
    </w:p>
    <w:p w14:paraId="3492F9E4" w14:textId="77777777" w:rsidR="00823414" w:rsidRDefault="00823414" w:rsidP="00137510"/>
    <w:p w14:paraId="01E016E8" w14:textId="77777777" w:rsidR="00823414" w:rsidRDefault="00823414" w:rsidP="00823414">
      <w:pPr>
        <w:pStyle w:val="Heading3"/>
      </w:pPr>
      <w:bookmarkStart w:id="48" w:name="_Toc277330953"/>
      <w:bookmarkStart w:id="49" w:name="_Toc406584929"/>
      <w:bookmarkStart w:id="50" w:name="_Toc282412613"/>
      <w:r>
        <w:t>Beskrivning</w:t>
      </w:r>
      <w:r w:rsidRPr="00631F04">
        <w:t xml:space="preserve"> av relationskonceptet.</w:t>
      </w:r>
      <w:bookmarkEnd w:id="48"/>
      <w:bookmarkEnd w:id="49"/>
      <w:bookmarkEnd w:id="50"/>
    </w:p>
    <w:p w14:paraId="0CDB73D0" w14:textId="1B0E63AF" w:rsidR="00823414" w:rsidRDefault="00823414" w:rsidP="00823414">
      <w:r>
        <w:t xml:space="preserve">Kontrakt i tjänstedomänen har stöd för att peka ut relationer till andra informationsmängder, konceptet är till för att en tjänsteproducent skall kunna förmedla till en tjänstekonsument att det finns relaterad information att hämta. </w:t>
      </w:r>
    </w:p>
    <w:p w14:paraId="5B3BE28D" w14:textId="77777777" w:rsidR="00AA5F0D" w:rsidRDefault="00823414" w:rsidP="00823414">
      <w:r>
        <w:t>En relaterad informationsmängd pekas ut med hjälp av typen ReferredInformationType där fältet type beskriver vilken informationsmängd som är refererad och följer tabellen för engagemangsindex-kategori t</w:t>
      </w:r>
      <w:r w:rsidR="00AA5F0D">
        <w:t>.ex. voo för vårddokumentation.</w:t>
      </w:r>
    </w:p>
    <w:p w14:paraId="59F6A883" w14:textId="399CC9AF" w:rsidR="00823414" w:rsidRDefault="00823414" w:rsidP="00823414">
      <w:r>
        <w:t xml:space="preserve">För att anropa det källsystem som har den relaterade informationsmängden skall </w:t>
      </w:r>
      <w:r w:rsidRPr="0036048B">
        <w:t>informati</w:t>
      </w:r>
      <w:r>
        <w:t>onO</w:t>
      </w:r>
      <w:r w:rsidR="00AA5F0D">
        <w:t>wner.id.extension användas som l</w:t>
      </w:r>
      <w:r w:rsidRPr="0036048B">
        <w:t>ogicalAddress</w:t>
      </w:r>
      <w:r>
        <w:t xml:space="preserve"> i anropet.</w:t>
      </w:r>
    </w:p>
    <w:p w14:paraId="05895DCC" w14:textId="77777777" w:rsidR="00823414" w:rsidRPr="005C3B9C" w:rsidRDefault="00823414" w:rsidP="00137510"/>
    <w:p w14:paraId="28E07F02" w14:textId="77777777" w:rsidR="0039481C" w:rsidRDefault="0039481C" w:rsidP="0039481C">
      <w:pPr>
        <w:rPr>
          <w:color w:val="4F81BD" w:themeColor="accent1"/>
        </w:rPr>
      </w:pPr>
    </w:p>
    <w:p w14:paraId="47752E11" w14:textId="77777777" w:rsidR="0039481C" w:rsidRPr="00137510" w:rsidRDefault="0039481C" w:rsidP="0039481C">
      <w:pPr>
        <w:pStyle w:val="Heading2"/>
      </w:pPr>
      <w:bookmarkStart w:id="51" w:name="_Toc357754849"/>
      <w:bookmarkStart w:id="52" w:name="_Toc243452554"/>
      <w:bookmarkStart w:id="53" w:name="_Toc282412614"/>
      <w:r w:rsidRPr="00137510">
        <w:t>Adressering</w:t>
      </w:r>
      <w:bookmarkEnd w:id="51"/>
      <w:bookmarkEnd w:id="52"/>
      <w:bookmarkEnd w:id="53"/>
    </w:p>
    <w:p w14:paraId="4AB8EDBF" w14:textId="5733C916" w:rsidR="00137510" w:rsidRPr="00E146AE" w:rsidRDefault="00137510" w:rsidP="00137510">
      <w:r w:rsidRPr="00E146AE">
        <w:t xml:space="preserve">Tjänstedomänen tillämpar </w:t>
      </w:r>
      <w:r w:rsidR="002B2087">
        <w:t>käll</w:t>
      </w:r>
      <w:r w:rsidRPr="00E146AE">
        <w:t xml:space="preserve">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33858DCE" w14:textId="77777777" w:rsidR="00137510" w:rsidRPr="00E146AE" w:rsidRDefault="00137510" w:rsidP="00137510"/>
    <w:p w14:paraId="259DF460" w14:textId="77777777" w:rsidR="00137510" w:rsidRDefault="00137510" w:rsidP="00137510">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37B4C6DD" w14:textId="77777777" w:rsidR="00137510" w:rsidRDefault="00137510" w:rsidP="00137510"/>
    <w:p w14:paraId="2D3DEAC5" w14:textId="5363B94F" w:rsidR="00137510" w:rsidRDefault="00137510" w:rsidP="00137510">
      <w:r>
        <w:t>Adressering sker i enlighet med RIV Tekniska Anvisningar Översikt, avsnitt 8.3 (referens [</w:t>
      </w:r>
      <w:r>
        <w:fldChar w:fldCharType="begin"/>
      </w:r>
      <w:r>
        <w:instrText xml:space="preserve"> REF _Ref384036420 \h </w:instrText>
      </w:r>
      <w:r>
        <w:fldChar w:fldCharType="separate"/>
      </w:r>
      <w:r w:rsidR="00523025">
        <w:t>R</w:t>
      </w:r>
      <w:r w:rsidR="00523025">
        <w:rPr>
          <w:noProof/>
        </w:rPr>
        <w:t>4</w:t>
      </w:r>
      <w:r>
        <w:fldChar w:fldCharType="end"/>
      </w:r>
      <w:r>
        <w:t>]), där mer information kan hittas.</w:t>
      </w:r>
    </w:p>
    <w:p w14:paraId="3B646347" w14:textId="77777777" w:rsidR="00137510" w:rsidRPr="00CC412F" w:rsidRDefault="00137510" w:rsidP="00137510">
      <w:pPr>
        <w:pStyle w:val="BodyText"/>
      </w:pPr>
    </w:p>
    <w:p w14:paraId="15418139" w14:textId="77777777" w:rsidR="00137510" w:rsidRPr="00CC412F" w:rsidRDefault="00137510" w:rsidP="00137510">
      <w:pPr>
        <w:pStyle w:val="Heading3"/>
      </w:pPr>
      <w:bookmarkStart w:id="54" w:name="_Toc227077992"/>
      <w:bookmarkStart w:id="55" w:name="_Toc386186829"/>
      <w:bookmarkStart w:id="56" w:name="_Toc282412615"/>
      <w:r w:rsidRPr="00CC412F">
        <w:t>Sammanfattning av adresseringsmodell</w:t>
      </w:r>
      <w:bookmarkEnd w:id="54"/>
      <w:bookmarkEnd w:id="55"/>
      <w:bookmarkEnd w:id="56"/>
    </w:p>
    <w:tbl>
      <w:tblPr>
        <w:tblStyle w:val="TableGrid"/>
        <w:tblW w:w="0" w:type="auto"/>
        <w:tblInd w:w="867" w:type="dxa"/>
        <w:tblLook w:val="04A0" w:firstRow="1" w:lastRow="0" w:firstColumn="1" w:lastColumn="0" w:noHBand="0" w:noVBand="1"/>
      </w:tblPr>
      <w:tblGrid>
        <w:gridCol w:w="3210"/>
        <w:gridCol w:w="6096"/>
      </w:tblGrid>
      <w:tr w:rsidR="00137510" w:rsidRPr="003F45DF" w14:paraId="472DB4D4" w14:textId="77777777" w:rsidTr="00CE6D51">
        <w:tc>
          <w:tcPr>
            <w:tcW w:w="3210" w:type="dxa"/>
            <w:shd w:val="clear" w:color="auto" w:fill="D9D9D9" w:themeFill="background1" w:themeFillShade="D9"/>
          </w:tcPr>
          <w:p w14:paraId="0D0726CD" w14:textId="77777777" w:rsidR="00137510" w:rsidRPr="003F45DF" w:rsidRDefault="00137510" w:rsidP="00A34D56">
            <w:pPr>
              <w:rPr>
                <w:b/>
              </w:rPr>
            </w:pPr>
            <w:r w:rsidRPr="003F45DF">
              <w:rPr>
                <w:b/>
              </w:rPr>
              <w:t>Åtkomstbehov för patientens journalhistorik</w:t>
            </w:r>
          </w:p>
        </w:tc>
        <w:tc>
          <w:tcPr>
            <w:tcW w:w="6096" w:type="dxa"/>
            <w:shd w:val="clear" w:color="auto" w:fill="D9D9D9" w:themeFill="background1" w:themeFillShade="D9"/>
          </w:tcPr>
          <w:p w14:paraId="666837B3" w14:textId="77777777" w:rsidR="00137510" w:rsidRPr="003F45DF" w:rsidRDefault="00137510" w:rsidP="00A34D56">
            <w:pPr>
              <w:rPr>
                <w:b/>
              </w:rPr>
            </w:pPr>
            <w:r w:rsidRPr="003F45DF">
              <w:rPr>
                <w:b/>
              </w:rPr>
              <w:t>Logisk adress</w:t>
            </w:r>
          </w:p>
        </w:tc>
      </w:tr>
      <w:tr w:rsidR="00137510" w:rsidRPr="00E146AE" w14:paraId="63C32603" w14:textId="77777777" w:rsidTr="00CE6D51">
        <w:tc>
          <w:tcPr>
            <w:tcW w:w="3210" w:type="dxa"/>
          </w:tcPr>
          <w:p w14:paraId="3F7F0AF2" w14:textId="77777777" w:rsidR="00137510" w:rsidRPr="00E146AE" w:rsidRDefault="00137510" w:rsidP="00A34D56">
            <w:r w:rsidRPr="00E146AE">
              <w:t>För alla huvudmän</w:t>
            </w:r>
          </w:p>
        </w:tc>
        <w:tc>
          <w:tcPr>
            <w:tcW w:w="6096" w:type="dxa"/>
          </w:tcPr>
          <w:p w14:paraId="125C61A2" w14:textId="77777777" w:rsidR="00137510" w:rsidRDefault="00137510" w:rsidP="00A34D56">
            <w:r w:rsidRPr="00E146AE">
              <w:t>Ineras HSA-id</w:t>
            </w:r>
          </w:p>
          <w:p w14:paraId="7D1A2E8F" w14:textId="77777777" w:rsidR="00CE6D51" w:rsidRDefault="00CE6D51" w:rsidP="00CE6D51">
            <w:r>
              <w:t>QA: T_SERVICES_SE165565594230-1023</w:t>
            </w:r>
          </w:p>
          <w:p w14:paraId="07D3CF44" w14:textId="70791251" w:rsidR="00CE6D51" w:rsidRPr="00E146AE" w:rsidRDefault="00CE6D51" w:rsidP="00CE6D51">
            <w:r>
              <w:t>Prod: HSASERVICES-106J</w:t>
            </w:r>
          </w:p>
        </w:tc>
      </w:tr>
      <w:tr w:rsidR="00137510" w:rsidRPr="00E146AE" w14:paraId="0308A7A6" w14:textId="77777777" w:rsidTr="00CE6D51">
        <w:tc>
          <w:tcPr>
            <w:tcW w:w="3210" w:type="dxa"/>
          </w:tcPr>
          <w:p w14:paraId="509637C7" w14:textId="77777777" w:rsidR="00137510" w:rsidRPr="00E146AE" w:rsidRDefault="00137510" w:rsidP="00A34D56">
            <w:r w:rsidRPr="00E146AE">
              <w:t>För en huvudman/region</w:t>
            </w:r>
          </w:p>
        </w:tc>
        <w:tc>
          <w:tcPr>
            <w:tcW w:w="6096" w:type="dxa"/>
          </w:tcPr>
          <w:p w14:paraId="2DE69C58" w14:textId="77777777" w:rsidR="00137510" w:rsidRPr="00E146AE" w:rsidRDefault="00137510" w:rsidP="00A34D56">
            <w:r w:rsidRPr="00E146AE">
              <w:t>Huvudmannens/regionens HSA-id</w:t>
            </w:r>
          </w:p>
        </w:tc>
      </w:tr>
      <w:tr w:rsidR="00137510" w:rsidRPr="00E146AE" w14:paraId="51A86166" w14:textId="77777777" w:rsidTr="00CE6D51">
        <w:tc>
          <w:tcPr>
            <w:tcW w:w="3210" w:type="dxa"/>
          </w:tcPr>
          <w:p w14:paraId="7E14504F" w14:textId="77777777" w:rsidR="00137510" w:rsidRPr="00E146AE" w:rsidRDefault="00137510" w:rsidP="00A34D56">
            <w:r w:rsidRPr="00E146AE">
              <w:t>För ett källsystem</w:t>
            </w:r>
          </w:p>
        </w:tc>
        <w:tc>
          <w:tcPr>
            <w:tcW w:w="6096" w:type="dxa"/>
          </w:tcPr>
          <w:p w14:paraId="6C59F211" w14:textId="77777777" w:rsidR="00137510" w:rsidRPr="00E146AE" w:rsidRDefault="00137510" w:rsidP="00A34D56">
            <w:r w:rsidRPr="00E146AE">
              <w:t>Källsystemets HSA-id</w:t>
            </w:r>
          </w:p>
        </w:tc>
      </w:tr>
    </w:tbl>
    <w:p w14:paraId="29788EDA" w14:textId="77777777" w:rsidR="0039481C" w:rsidRDefault="0039481C" w:rsidP="0039481C">
      <w:pPr>
        <w:rPr>
          <w:highlight w:val="yellow"/>
        </w:rPr>
      </w:pPr>
    </w:p>
    <w:p w14:paraId="110CF92C" w14:textId="77777777" w:rsidR="0039481C" w:rsidRPr="006E59A7" w:rsidRDefault="0039481C" w:rsidP="0039481C">
      <w:pPr>
        <w:pStyle w:val="Heading2"/>
      </w:pPr>
      <w:bookmarkStart w:id="57" w:name="_Toc357754850"/>
      <w:bookmarkStart w:id="58" w:name="_Toc243452555"/>
      <w:bookmarkStart w:id="59" w:name="_Toc282412616"/>
      <w:r w:rsidRPr="006E59A7">
        <w:t>Aggregering och engagemangsindex</w:t>
      </w:r>
      <w:bookmarkEnd w:id="57"/>
      <w:bookmarkEnd w:id="58"/>
      <w:bookmarkEnd w:id="59"/>
    </w:p>
    <w:p w14:paraId="55BA3FC2" w14:textId="77777777" w:rsidR="006E59A7" w:rsidRPr="006E59A7" w:rsidRDefault="006E59A7" w:rsidP="006E59A7">
      <w:r w:rsidRPr="006E59A7">
        <w:t xml:space="preserve">Det behövs en aggregerande tjänst för varje tjänstekontrakt som läser data i denna domän. </w:t>
      </w:r>
    </w:p>
    <w:p w14:paraId="652CCFC3" w14:textId="77777777" w:rsidR="006E59A7" w:rsidRDefault="006E59A7" w:rsidP="006E59A7">
      <w:r w:rsidRPr="006E59A7">
        <w:t>Aggregerande tjänster har samma tjänstekontrakt och anropsadress som en traditionell virtuell tjänst, men nås via</w:t>
      </w:r>
      <w:r>
        <w:t xml:space="preserve"> olika logiska adresser. </w:t>
      </w:r>
    </w:p>
    <w:p w14:paraId="032B6753" w14:textId="77777777" w:rsidR="006E59A7" w:rsidRDefault="006E59A7" w:rsidP="006E59A7"/>
    <w:p w14:paraId="33279BD1" w14:textId="77777777" w:rsidR="006E59A7" w:rsidRDefault="006E59A7" w:rsidP="006E59A7">
      <w:r>
        <w:t xml:space="preserve">Om ett källsystemets HSA-id anges som logisk adress, kommer frågemeddelandet att dirigeras vidare direkt till källsystemet utav tjänsteplattformen utan att passera en aggregerande tjänst. </w:t>
      </w:r>
    </w:p>
    <w:p w14:paraId="11917167" w14:textId="77777777" w:rsidR="006E59A7" w:rsidRPr="0020087D" w:rsidRDefault="006E59A7" w:rsidP="006E59A7">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6052A78C" w14:textId="77777777" w:rsidR="007D77EF" w:rsidRDefault="007D77EF">
      <w:pPr>
        <w:spacing w:line="240" w:lineRule="auto"/>
        <w:rPr>
          <w:rFonts w:eastAsia="Times New Roman"/>
          <w:bCs/>
          <w:sz w:val="30"/>
          <w:szCs w:val="28"/>
        </w:rPr>
      </w:pPr>
      <w:bookmarkStart w:id="60" w:name="_Toc224960921"/>
      <w:bookmarkStart w:id="61" w:name="_Toc357754852"/>
      <w:bookmarkStart w:id="62" w:name="_Toc243452557"/>
      <w:r>
        <w:br w:type="page"/>
      </w:r>
    </w:p>
    <w:p w14:paraId="5B8BBD42" w14:textId="5DB76961" w:rsidR="0039481C" w:rsidRDefault="0039481C" w:rsidP="0039481C">
      <w:pPr>
        <w:pStyle w:val="Heading1"/>
      </w:pPr>
      <w:bookmarkStart w:id="63" w:name="_Toc282412617"/>
      <w:r>
        <w:lastRenderedPageBreak/>
        <w:t>Tjänstedomänens krav och regler</w:t>
      </w:r>
      <w:bookmarkEnd w:id="60"/>
      <w:bookmarkEnd w:id="61"/>
      <w:bookmarkEnd w:id="62"/>
      <w:bookmarkEnd w:id="63"/>
    </w:p>
    <w:p w14:paraId="132E2D36" w14:textId="77777777" w:rsidR="0039481C" w:rsidRDefault="0039481C" w:rsidP="0039481C"/>
    <w:p w14:paraId="6D892909" w14:textId="77777777" w:rsidR="0039481C" w:rsidRDefault="0039481C" w:rsidP="0039481C">
      <w:r>
        <w:t>Dessa gäller alla tjänstekontrakt i hela tjänstedomänen om inte undantag görs för specifika tjänstekontrakt senare i dokumentet.</w:t>
      </w:r>
    </w:p>
    <w:p w14:paraId="65FFDD0E" w14:textId="77777777" w:rsidR="007D77EF" w:rsidRDefault="007D77EF" w:rsidP="0039481C"/>
    <w:p w14:paraId="7EE70B37" w14:textId="77777777" w:rsidR="007D77EF" w:rsidRPr="00CC412F" w:rsidRDefault="007D77EF" w:rsidP="007D77EF">
      <w:pPr>
        <w:pStyle w:val="Heading2"/>
        <w:ind w:left="718"/>
      </w:pPr>
      <w:bookmarkStart w:id="64" w:name="_Toc248640896"/>
      <w:bookmarkStart w:id="65" w:name="_Toc386186832"/>
      <w:bookmarkStart w:id="66" w:name="_Toc282412618"/>
      <w:r w:rsidRPr="00CC412F">
        <w:t>Uppdatering av engagemangsindex</w:t>
      </w:r>
      <w:bookmarkEnd w:id="64"/>
      <w:bookmarkEnd w:id="65"/>
      <w:bookmarkEnd w:id="66"/>
    </w:p>
    <w:p w14:paraId="00A64415" w14:textId="77777777" w:rsidR="007D77EF" w:rsidRPr="00CC412F" w:rsidRDefault="007D77EF" w:rsidP="007D77EF">
      <w:r w:rsidRPr="00CC412F">
        <w:t>Alla källsystem ska uppdatera engagemangsindex. Engagemangsindex ska uppdateras så snart en händelse inträffar som påverkar indexposterna enligt beskrivningen nedan.</w:t>
      </w:r>
    </w:p>
    <w:p w14:paraId="058E79ED" w14:textId="77777777" w:rsidR="007D77EF" w:rsidRPr="00CC412F" w:rsidRDefault="007D77EF" w:rsidP="007D77EF"/>
    <w:p w14:paraId="74C3DE65" w14:textId="6530FEC1" w:rsidR="00640A36" w:rsidRDefault="007D77EF" w:rsidP="007D77EF">
      <w:r w:rsidRPr="00CC412F">
        <w:t>All uppdatering av engagemangsindex sker genom att källsystemet anropar engagemangsindex genom tjänstekontraktet</w:t>
      </w:r>
      <w:r w:rsidR="00640A36">
        <w:t xml:space="preserve"> </w:t>
      </w:r>
      <w:r w:rsidRPr="00CC412F">
        <w:t>urn:riv:itintegration:engagementindex:UpdateResponder:1 (”index-push”)</w:t>
      </w:r>
      <w:r w:rsidR="00640A36">
        <w:t>.</w:t>
      </w:r>
    </w:p>
    <w:p w14:paraId="039495E6" w14:textId="1937B304" w:rsidR="007D77EF" w:rsidRPr="00CC412F" w:rsidRDefault="007D77EF" w:rsidP="007D77EF">
      <w:r w:rsidRPr="00CC412F">
        <w:t>Ladda hem Engagemangsindex WSDL, scheman och tjänstekontraktsbeskrivning för detaljer</w:t>
      </w:r>
      <w:r>
        <w:t xml:space="preserve"> (se referens[</w:t>
      </w:r>
      <w:r>
        <w:fldChar w:fldCharType="begin"/>
      </w:r>
      <w:r>
        <w:instrText xml:space="preserve"> REF _Ref384036421 \h </w:instrText>
      </w:r>
      <w:r>
        <w:fldChar w:fldCharType="separate"/>
      </w:r>
      <w:r w:rsidR="00523025">
        <w:t>R</w:t>
      </w:r>
      <w:r w:rsidR="00523025">
        <w:rPr>
          <w:noProof/>
        </w:rPr>
        <w:t>8</w:t>
      </w:r>
      <w:r>
        <w:fldChar w:fldCharType="end"/>
      </w:r>
      <w:r>
        <w:t>])</w:t>
      </w:r>
      <w:r w:rsidRPr="00CC412F">
        <w:t>.</w:t>
      </w:r>
    </w:p>
    <w:p w14:paraId="76475ADD" w14:textId="77777777" w:rsidR="007D77EF" w:rsidRPr="00CC412F" w:rsidRDefault="007D77EF" w:rsidP="007D77EF"/>
    <w:p w14:paraId="2A75C6F9" w14:textId="77777777" w:rsidR="007D77EF" w:rsidRPr="00CC412F" w:rsidRDefault="007D77EF" w:rsidP="007D77EF">
      <w:r w:rsidRPr="00CC412F">
        <w:t xml:space="preserve">Följande regler gäller för innehållet i begäran till engagemangsindex för uppdateringar som rör denna tjänstedomän: </w:t>
      </w:r>
    </w:p>
    <w:p w14:paraId="035F0D83" w14:textId="77777777" w:rsidR="007D77EF" w:rsidRPr="00CC412F" w:rsidRDefault="007D77EF" w:rsidP="007D77EF"/>
    <w:tbl>
      <w:tblPr>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701"/>
        <w:gridCol w:w="2303"/>
        <w:gridCol w:w="788"/>
        <w:gridCol w:w="1998"/>
        <w:gridCol w:w="1330"/>
      </w:tblGrid>
      <w:tr w:rsidR="007D77EF" w:rsidRPr="00554C0F" w14:paraId="190C3216" w14:textId="77777777" w:rsidTr="00A34D56">
        <w:tc>
          <w:tcPr>
            <w:tcW w:w="1242" w:type="dxa"/>
            <w:shd w:val="clear" w:color="auto" w:fill="D9D9D9"/>
          </w:tcPr>
          <w:p w14:paraId="7095FFE7" w14:textId="77777777" w:rsidR="007D77EF" w:rsidRPr="00554C0F" w:rsidRDefault="007D77EF" w:rsidP="00A34D56">
            <w:pPr>
              <w:pStyle w:val="BodyText"/>
              <w:rPr>
                <w:b/>
              </w:rPr>
            </w:pPr>
            <w:r w:rsidRPr="00554C0F">
              <w:rPr>
                <w:b/>
              </w:rPr>
              <w:t>Attribut</w:t>
            </w:r>
          </w:p>
        </w:tc>
        <w:tc>
          <w:tcPr>
            <w:tcW w:w="1701" w:type="dxa"/>
            <w:shd w:val="clear" w:color="auto" w:fill="D9D9D9"/>
          </w:tcPr>
          <w:p w14:paraId="45872C4A" w14:textId="77777777" w:rsidR="007D77EF" w:rsidRPr="00554C0F" w:rsidRDefault="007D77EF" w:rsidP="00A34D56">
            <w:pPr>
              <w:pStyle w:val="BodyText"/>
              <w:rPr>
                <w:b/>
              </w:rPr>
            </w:pPr>
            <w:r w:rsidRPr="00554C0F">
              <w:rPr>
                <w:b/>
              </w:rPr>
              <w:t>Beskrivning</w:t>
            </w:r>
          </w:p>
        </w:tc>
        <w:tc>
          <w:tcPr>
            <w:tcW w:w="2303" w:type="dxa"/>
            <w:shd w:val="clear" w:color="auto" w:fill="D9D9D9"/>
          </w:tcPr>
          <w:p w14:paraId="6DBAF7F5" w14:textId="77777777" w:rsidR="007D77EF" w:rsidRPr="00554C0F" w:rsidRDefault="007D77EF" w:rsidP="00A34D56">
            <w:pPr>
              <w:pStyle w:val="BodyText"/>
              <w:rPr>
                <w:b/>
              </w:rPr>
            </w:pPr>
            <w:r w:rsidRPr="00554C0F">
              <w:rPr>
                <w:b/>
              </w:rPr>
              <w:t>Format</w:t>
            </w:r>
          </w:p>
        </w:tc>
        <w:tc>
          <w:tcPr>
            <w:tcW w:w="788" w:type="dxa"/>
            <w:shd w:val="clear" w:color="auto" w:fill="D9D9D9"/>
          </w:tcPr>
          <w:p w14:paraId="38C7737B" w14:textId="77777777" w:rsidR="007D77EF" w:rsidRPr="00554C0F" w:rsidRDefault="007D77EF" w:rsidP="00A34D56">
            <w:pPr>
              <w:pStyle w:val="BodyText"/>
              <w:rPr>
                <w:b/>
              </w:rPr>
            </w:pPr>
            <w:r w:rsidRPr="00554C0F">
              <w:rPr>
                <w:b/>
              </w:rPr>
              <w:t>Kardinalitet</w:t>
            </w:r>
          </w:p>
        </w:tc>
        <w:tc>
          <w:tcPr>
            <w:tcW w:w="1998" w:type="dxa"/>
            <w:shd w:val="clear" w:color="auto" w:fill="D9D9D9"/>
          </w:tcPr>
          <w:p w14:paraId="56A60ABA" w14:textId="77777777" w:rsidR="007D77EF" w:rsidRPr="00554C0F" w:rsidRDefault="007D77EF" w:rsidP="00A34D56">
            <w:pPr>
              <w:pStyle w:val="BodyText"/>
              <w:rPr>
                <w:b/>
              </w:rPr>
            </w:pPr>
            <w:r w:rsidRPr="00554C0F">
              <w:rPr>
                <w:b/>
              </w:rPr>
              <w:t xml:space="preserve">Kodverk/värde-mängd </w:t>
            </w:r>
            <w:r w:rsidRPr="00554C0F">
              <w:rPr>
                <w:b/>
              </w:rPr>
              <w:br/>
              <w:t>/ev begränsningar</w:t>
            </w:r>
          </w:p>
        </w:tc>
        <w:tc>
          <w:tcPr>
            <w:tcW w:w="1330" w:type="dxa"/>
            <w:shd w:val="clear" w:color="auto" w:fill="D9D9D9"/>
          </w:tcPr>
          <w:p w14:paraId="3AF661A1" w14:textId="77777777" w:rsidR="007D77EF" w:rsidRPr="00554C0F" w:rsidRDefault="007D77EF" w:rsidP="00A34D56">
            <w:pPr>
              <w:pStyle w:val="BodyText"/>
              <w:rPr>
                <w:b/>
              </w:rPr>
            </w:pPr>
            <w:r w:rsidRPr="00554C0F">
              <w:rPr>
                <w:b/>
              </w:rPr>
              <w:t>Beslutsregler och kommentar</w:t>
            </w:r>
          </w:p>
        </w:tc>
      </w:tr>
      <w:tr w:rsidR="007D77EF" w:rsidRPr="00BE4830" w14:paraId="482CD2FA" w14:textId="77777777" w:rsidTr="00A34D56">
        <w:tc>
          <w:tcPr>
            <w:tcW w:w="1242" w:type="dxa"/>
            <w:shd w:val="clear" w:color="auto" w:fill="auto"/>
          </w:tcPr>
          <w:p w14:paraId="03EA2C3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Registered ResidentIdent Identification</w:t>
            </w:r>
          </w:p>
        </w:tc>
        <w:tc>
          <w:tcPr>
            <w:tcW w:w="1701" w:type="dxa"/>
            <w:shd w:val="clear" w:color="auto" w:fill="auto"/>
          </w:tcPr>
          <w:p w14:paraId="49B00D7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Invånarens person-nummer</w:t>
            </w:r>
          </w:p>
        </w:tc>
        <w:tc>
          <w:tcPr>
            <w:tcW w:w="2303" w:type="dxa"/>
            <w:shd w:val="clear" w:color="auto" w:fill="auto"/>
          </w:tcPr>
          <w:p w14:paraId="0202020D"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Person- eller samordningsnummer enligt skatteverkets definition (12 tecken). </w:t>
            </w:r>
          </w:p>
        </w:tc>
        <w:tc>
          <w:tcPr>
            <w:tcW w:w="788" w:type="dxa"/>
            <w:shd w:val="clear" w:color="auto" w:fill="auto"/>
          </w:tcPr>
          <w:p w14:paraId="2215627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296E9253" w14:textId="77777777" w:rsidR="007D77EF" w:rsidRPr="00BE4830" w:rsidRDefault="007D77EF" w:rsidP="00A34D56">
            <w:pPr>
              <w:pStyle w:val="BodyText"/>
              <w:rPr>
                <w:rFonts w:ascii="Georgia" w:hAnsi="Georgia"/>
                <w:sz w:val="20"/>
                <w:szCs w:val="20"/>
              </w:rPr>
            </w:pPr>
          </w:p>
        </w:tc>
        <w:tc>
          <w:tcPr>
            <w:tcW w:w="1330" w:type="dxa"/>
            <w:shd w:val="clear" w:color="auto" w:fill="auto"/>
          </w:tcPr>
          <w:p w14:paraId="11F03BA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0B0D023F" w14:textId="77777777" w:rsidTr="00A34D56">
        <w:tc>
          <w:tcPr>
            <w:tcW w:w="1242" w:type="dxa"/>
            <w:shd w:val="clear" w:color="auto" w:fill="auto"/>
          </w:tcPr>
          <w:p w14:paraId="7AA696D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Service domain*</w:t>
            </w:r>
          </w:p>
        </w:tc>
        <w:tc>
          <w:tcPr>
            <w:tcW w:w="1701" w:type="dxa"/>
            <w:shd w:val="clear" w:color="auto" w:fill="auto"/>
          </w:tcPr>
          <w:p w14:paraId="63F57DA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Den tjänstedomän som förekomsten avser. </w:t>
            </w:r>
          </w:p>
        </w:tc>
        <w:tc>
          <w:tcPr>
            <w:tcW w:w="2303" w:type="dxa"/>
            <w:shd w:val="clear" w:color="auto" w:fill="auto"/>
          </w:tcPr>
          <w:p w14:paraId="5BE2A83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URN på formen &lt;regelverk&gt;:&lt;huvuddomän&gt;:&lt;underdomän&gt;. </w:t>
            </w:r>
          </w:p>
        </w:tc>
        <w:tc>
          <w:tcPr>
            <w:tcW w:w="788" w:type="dxa"/>
            <w:shd w:val="clear" w:color="auto" w:fill="auto"/>
          </w:tcPr>
          <w:p w14:paraId="215C2E6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86E13BD"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Värdet ska vara ”riv:clinicalprocess:activityprescription:actoutcome”</w:t>
            </w:r>
          </w:p>
        </w:tc>
        <w:tc>
          <w:tcPr>
            <w:tcW w:w="1330" w:type="dxa"/>
            <w:shd w:val="clear" w:color="auto" w:fill="auto"/>
          </w:tcPr>
          <w:p w14:paraId="61F83B6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6EF49391" w14:textId="77777777" w:rsidTr="00A34D56">
        <w:tc>
          <w:tcPr>
            <w:tcW w:w="1242" w:type="dxa"/>
            <w:shd w:val="clear" w:color="auto" w:fill="auto"/>
          </w:tcPr>
          <w:p w14:paraId="0D1BD41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Categori-zation*</w:t>
            </w:r>
          </w:p>
        </w:tc>
        <w:tc>
          <w:tcPr>
            <w:tcW w:w="1701" w:type="dxa"/>
            <w:shd w:val="clear" w:color="auto" w:fill="auto"/>
          </w:tcPr>
          <w:p w14:paraId="7FA4992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Kategori-sering enligt kodverk som är specifikt för tjänste-domänen </w:t>
            </w:r>
          </w:p>
        </w:tc>
        <w:tc>
          <w:tcPr>
            <w:tcW w:w="2303" w:type="dxa"/>
            <w:shd w:val="clear" w:color="auto" w:fill="auto"/>
          </w:tcPr>
          <w:p w14:paraId="689521D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Text bestående av bokstäver i ASCII. </w:t>
            </w:r>
          </w:p>
          <w:p w14:paraId="3C414FA3" w14:textId="77777777" w:rsidR="007D77EF" w:rsidRPr="00BE4830" w:rsidRDefault="007D77EF" w:rsidP="00A34D56">
            <w:pPr>
              <w:pStyle w:val="BodyText"/>
              <w:rPr>
                <w:rFonts w:ascii="Georgia" w:hAnsi="Georgia"/>
                <w:sz w:val="20"/>
                <w:szCs w:val="20"/>
              </w:rPr>
            </w:pPr>
          </w:p>
        </w:tc>
        <w:tc>
          <w:tcPr>
            <w:tcW w:w="788" w:type="dxa"/>
            <w:shd w:val="clear" w:color="auto" w:fill="auto"/>
          </w:tcPr>
          <w:p w14:paraId="3099021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78F14EEB" w14:textId="34BF834A" w:rsidR="007D77EF" w:rsidRPr="00C349B3" w:rsidRDefault="00C349B3" w:rsidP="00A34D56">
            <w:pPr>
              <w:pStyle w:val="BodyText"/>
              <w:rPr>
                <w:rFonts w:ascii="Georgia" w:hAnsi="Georgia"/>
                <w:sz w:val="20"/>
                <w:szCs w:val="20"/>
              </w:rPr>
            </w:pPr>
            <w:r w:rsidRPr="00C349B3">
              <w:rPr>
                <w:rFonts w:ascii="Georgia" w:hAnsi="Georgia"/>
                <w:sz w:val="20"/>
                <w:szCs w:val="20"/>
              </w:rPr>
              <w:t>Informationsmängd som finns i källsystemet för angiven patient och som indexposten avser. Anges med kortform enligt tabell nedan.</w:t>
            </w:r>
          </w:p>
        </w:tc>
        <w:tc>
          <w:tcPr>
            <w:tcW w:w="1330" w:type="dxa"/>
            <w:shd w:val="clear" w:color="auto" w:fill="auto"/>
          </w:tcPr>
          <w:p w14:paraId="5C6D7A2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74E87E74" w14:textId="77777777" w:rsidTr="00A34D56">
        <w:tc>
          <w:tcPr>
            <w:tcW w:w="1242" w:type="dxa"/>
            <w:shd w:val="clear" w:color="auto" w:fill="auto"/>
          </w:tcPr>
          <w:p w14:paraId="37CE1A9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Logical address*</w:t>
            </w:r>
          </w:p>
        </w:tc>
        <w:tc>
          <w:tcPr>
            <w:tcW w:w="1701" w:type="dxa"/>
            <w:shd w:val="clear" w:color="auto" w:fill="auto"/>
          </w:tcPr>
          <w:p w14:paraId="78DFB31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Referens till informationskällan enligt tjänste-domänens </w:t>
            </w:r>
            <w:r w:rsidRPr="00BE4830">
              <w:rPr>
                <w:rFonts w:ascii="Georgia" w:hAnsi="Georgia"/>
                <w:sz w:val="20"/>
                <w:szCs w:val="20"/>
              </w:rPr>
              <w:lastRenderedPageBreak/>
              <w:t>definition</w:t>
            </w:r>
          </w:p>
        </w:tc>
        <w:tc>
          <w:tcPr>
            <w:tcW w:w="2303" w:type="dxa"/>
            <w:shd w:val="clear" w:color="auto" w:fill="auto"/>
          </w:tcPr>
          <w:p w14:paraId="38E6E3E2"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Logisk adress enligt adresseringsmodell för den tjänstedomän som anges av fältet Service Domain.</w:t>
            </w:r>
          </w:p>
        </w:tc>
        <w:tc>
          <w:tcPr>
            <w:tcW w:w="788" w:type="dxa"/>
            <w:shd w:val="clear" w:color="auto" w:fill="auto"/>
          </w:tcPr>
          <w:p w14:paraId="0CC11D4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78C43B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Samma värde som fältet Source System.</w:t>
            </w:r>
          </w:p>
        </w:tc>
        <w:tc>
          <w:tcPr>
            <w:tcW w:w="1330" w:type="dxa"/>
            <w:shd w:val="clear" w:color="auto" w:fill="auto"/>
          </w:tcPr>
          <w:p w14:paraId="0B0FB6E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42968424" w14:textId="77777777" w:rsidTr="00A34D56">
        <w:tc>
          <w:tcPr>
            <w:tcW w:w="1242" w:type="dxa"/>
            <w:shd w:val="clear" w:color="auto" w:fill="auto"/>
          </w:tcPr>
          <w:p w14:paraId="16480D5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Business object Instance Identifier*</w:t>
            </w:r>
          </w:p>
        </w:tc>
        <w:tc>
          <w:tcPr>
            <w:tcW w:w="1701" w:type="dxa"/>
            <w:shd w:val="clear" w:color="auto" w:fill="auto"/>
          </w:tcPr>
          <w:p w14:paraId="6535B84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Unik identifierare för händelse-bärande objekt</w:t>
            </w:r>
          </w:p>
        </w:tc>
        <w:tc>
          <w:tcPr>
            <w:tcW w:w="2303" w:type="dxa"/>
            <w:shd w:val="clear" w:color="auto" w:fill="auto"/>
          </w:tcPr>
          <w:p w14:paraId="58EB293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Text</w:t>
            </w:r>
          </w:p>
        </w:tc>
        <w:tc>
          <w:tcPr>
            <w:tcW w:w="788" w:type="dxa"/>
            <w:shd w:val="clear" w:color="auto" w:fill="auto"/>
          </w:tcPr>
          <w:p w14:paraId="5098663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019619E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”NA” – dvs ej tillämpat för tjänstedomänen.</w:t>
            </w:r>
          </w:p>
        </w:tc>
        <w:tc>
          <w:tcPr>
            <w:tcW w:w="1330" w:type="dxa"/>
            <w:shd w:val="clear" w:color="auto" w:fill="auto"/>
          </w:tcPr>
          <w:p w14:paraId="766CAF8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1F61146A" w14:textId="77777777" w:rsidTr="00A34D56">
        <w:tc>
          <w:tcPr>
            <w:tcW w:w="1242" w:type="dxa"/>
            <w:shd w:val="clear" w:color="auto" w:fill="auto"/>
          </w:tcPr>
          <w:p w14:paraId="23584401"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Clinical process interest Id</w:t>
            </w:r>
          </w:p>
        </w:tc>
        <w:tc>
          <w:tcPr>
            <w:tcW w:w="1701" w:type="dxa"/>
            <w:shd w:val="clear" w:color="auto" w:fill="auto"/>
          </w:tcPr>
          <w:p w14:paraId="0C35958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Hälsoärende-id</w:t>
            </w:r>
          </w:p>
        </w:tc>
        <w:tc>
          <w:tcPr>
            <w:tcW w:w="2303" w:type="dxa"/>
            <w:shd w:val="clear" w:color="auto" w:fill="auto"/>
          </w:tcPr>
          <w:p w14:paraId="7EB7557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GUID</w:t>
            </w:r>
          </w:p>
        </w:tc>
        <w:tc>
          <w:tcPr>
            <w:tcW w:w="788" w:type="dxa"/>
            <w:shd w:val="clear" w:color="auto" w:fill="auto"/>
          </w:tcPr>
          <w:p w14:paraId="5A56406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39F23DA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”NA” (ännu ej tillämpat i tjänstedomänen)</w:t>
            </w:r>
          </w:p>
        </w:tc>
        <w:tc>
          <w:tcPr>
            <w:tcW w:w="1330" w:type="dxa"/>
            <w:shd w:val="clear" w:color="auto" w:fill="auto"/>
          </w:tcPr>
          <w:p w14:paraId="1D35433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2C3DECFD" w14:textId="77777777" w:rsidTr="00A34D56">
        <w:tc>
          <w:tcPr>
            <w:tcW w:w="1242" w:type="dxa"/>
            <w:shd w:val="clear" w:color="auto" w:fill="auto"/>
          </w:tcPr>
          <w:p w14:paraId="6A58E22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Most Recent Content*</w:t>
            </w:r>
          </w:p>
        </w:tc>
        <w:tc>
          <w:tcPr>
            <w:tcW w:w="1701" w:type="dxa"/>
            <w:shd w:val="clear" w:color="auto" w:fill="auto"/>
          </w:tcPr>
          <w:p w14:paraId="6EE8BC1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Verksamhetsmässig tidpunkt för senaste informations-förekomsten i källan som indexeras av denna  indexpost</w:t>
            </w:r>
          </w:p>
        </w:tc>
        <w:tc>
          <w:tcPr>
            <w:tcW w:w="2303" w:type="dxa"/>
            <w:shd w:val="clear" w:color="auto" w:fill="auto"/>
          </w:tcPr>
          <w:p w14:paraId="7185D5D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366883C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2941C78"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671503C1" w14:textId="77777777" w:rsidR="007D77EF" w:rsidRPr="00BE4830" w:rsidRDefault="007D77EF" w:rsidP="00A34D56">
            <w:pPr>
              <w:pStyle w:val="BodyText"/>
              <w:rPr>
                <w:rFonts w:ascii="Georgia" w:hAnsi="Georgia"/>
                <w:sz w:val="20"/>
                <w:szCs w:val="20"/>
              </w:rPr>
            </w:pPr>
          </w:p>
        </w:tc>
      </w:tr>
      <w:tr w:rsidR="007D77EF" w:rsidRPr="00BE4830" w14:paraId="2DDCB29D" w14:textId="77777777" w:rsidTr="00A34D56">
        <w:tc>
          <w:tcPr>
            <w:tcW w:w="1242" w:type="dxa"/>
            <w:shd w:val="clear" w:color="auto" w:fill="auto"/>
          </w:tcPr>
          <w:p w14:paraId="5EB972A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Creation</w:t>
            </w:r>
          </w:p>
          <w:p w14:paraId="0B6FB10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Time</w:t>
            </w:r>
          </w:p>
        </w:tc>
        <w:tc>
          <w:tcPr>
            <w:tcW w:w="1701" w:type="dxa"/>
            <w:shd w:val="clear" w:color="auto" w:fill="auto"/>
          </w:tcPr>
          <w:p w14:paraId="56E837C2"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Tidpunkten då index-posten regi-strerades</w:t>
            </w:r>
          </w:p>
        </w:tc>
        <w:tc>
          <w:tcPr>
            <w:tcW w:w="2303" w:type="dxa"/>
            <w:shd w:val="clear" w:color="auto" w:fill="auto"/>
          </w:tcPr>
          <w:p w14:paraId="25AFE6D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6838A0D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5F807D2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5F4D26F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Genereras automatiskt av kontraktets tjänste-producent</w:t>
            </w:r>
          </w:p>
        </w:tc>
      </w:tr>
      <w:tr w:rsidR="007D77EF" w:rsidRPr="00BE4830" w14:paraId="70BDCD27" w14:textId="77777777" w:rsidTr="00A34D56">
        <w:tc>
          <w:tcPr>
            <w:tcW w:w="1242" w:type="dxa"/>
            <w:shd w:val="clear" w:color="auto" w:fill="auto"/>
          </w:tcPr>
          <w:p w14:paraId="06BD058F" w14:textId="77777777" w:rsidR="007D77EF" w:rsidRPr="00BE4830" w:rsidRDefault="007D77EF" w:rsidP="00A34D56">
            <w:pPr>
              <w:ind w:left="5"/>
              <w:rPr>
                <w:szCs w:val="20"/>
              </w:rPr>
            </w:pPr>
            <w:r w:rsidRPr="00BE4830">
              <w:rPr>
                <w:szCs w:val="20"/>
              </w:rPr>
              <w:t>Update Time</w:t>
            </w:r>
          </w:p>
        </w:tc>
        <w:tc>
          <w:tcPr>
            <w:tcW w:w="1701" w:type="dxa"/>
            <w:shd w:val="clear" w:color="auto" w:fill="auto"/>
          </w:tcPr>
          <w:p w14:paraId="1C8AEE3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Tidpunkten då index-posten senast upp-daterades</w:t>
            </w:r>
          </w:p>
        </w:tc>
        <w:tc>
          <w:tcPr>
            <w:tcW w:w="2303" w:type="dxa"/>
            <w:shd w:val="clear" w:color="auto" w:fill="auto"/>
          </w:tcPr>
          <w:p w14:paraId="18E2188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34D3339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0..1</w:t>
            </w:r>
          </w:p>
        </w:tc>
        <w:tc>
          <w:tcPr>
            <w:tcW w:w="1998" w:type="dxa"/>
            <w:shd w:val="clear" w:color="auto" w:fill="auto"/>
          </w:tcPr>
          <w:p w14:paraId="256E946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1E3EF80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Upp-datering innebär ny post som matchar samtliga attribut som är del av en instans unikitet.</w:t>
            </w:r>
          </w:p>
        </w:tc>
      </w:tr>
      <w:tr w:rsidR="007D77EF" w:rsidRPr="00BE4830" w14:paraId="4331C1DF" w14:textId="77777777" w:rsidTr="00A34D56">
        <w:tc>
          <w:tcPr>
            <w:tcW w:w="1242" w:type="dxa"/>
            <w:shd w:val="clear" w:color="auto" w:fill="auto"/>
          </w:tcPr>
          <w:p w14:paraId="3C743C3E" w14:textId="77777777" w:rsidR="007D77EF" w:rsidRPr="00BE4830" w:rsidRDefault="007D77EF" w:rsidP="00A34D56">
            <w:pPr>
              <w:ind w:left="5"/>
              <w:rPr>
                <w:szCs w:val="20"/>
              </w:rPr>
            </w:pPr>
            <w:r w:rsidRPr="00BE4830">
              <w:rPr>
                <w:szCs w:val="20"/>
              </w:rPr>
              <w:t>Source system</w:t>
            </w:r>
          </w:p>
        </w:tc>
        <w:tc>
          <w:tcPr>
            <w:tcW w:w="1701" w:type="dxa"/>
            <w:shd w:val="clear" w:color="auto" w:fill="auto"/>
          </w:tcPr>
          <w:p w14:paraId="5237DFB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Käll-systemet som genererade engage-mangs-posten via Update-tjänsten</w:t>
            </w:r>
          </w:p>
        </w:tc>
        <w:tc>
          <w:tcPr>
            <w:tcW w:w="2303" w:type="dxa"/>
            <w:shd w:val="clear" w:color="auto" w:fill="auto"/>
          </w:tcPr>
          <w:p w14:paraId="448ECE2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Systemets HSA-id.  För system-adresserade tjänstedomäner motsvarar detta LogicalAddress vid anrop till tjänster i tjänstedomänen i fråga. Detta är inte </w:t>
            </w:r>
            <w:r w:rsidRPr="00BE4830">
              <w:rPr>
                <w:rFonts w:ascii="Georgia" w:hAnsi="Georgia"/>
                <w:sz w:val="20"/>
                <w:szCs w:val="20"/>
              </w:rPr>
              <w:lastRenderedPageBreak/>
              <w:t>anslutningspunktens HSA-id utan systemet som operativt hanterar informationen i verksamheten.</w:t>
            </w:r>
          </w:p>
        </w:tc>
        <w:tc>
          <w:tcPr>
            <w:tcW w:w="788" w:type="dxa"/>
            <w:shd w:val="clear" w:color="auto" w:fill="auto"/>
          </w:tcPr>
          <w:p w14:paraId="35881B2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1..1</w:t>
            </w:r>
          </w:p>
        </w:tc>
        <w:tc>
          <w:tcPr>
            <w:tcW w:w="1998" w:type="dxa"/>
            <w:shd w:val="clear" w:color="auto" w:fill="auto"/>
          </w:tcPr>
          <w:p w14:paraId="4187086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Systemadressering tillämpas. Detta värde används som LogicalAddress vid tjänsteanrop.</w:t>
            </w:r>
          </w:p>
        </w:tc>
        <w:tc>
          <w:tcPr>
            <w:tcW w:w="1330" w:type="dxa"/>
            <w:shd w:val="clear" w:color="auto" w:fill="auto"/>
          </w:tcPr>
          <w:p w14:paraId="745A31B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6472D1B8" w14:textId="77777777" w:rsidTr="00A34D56">
        <w:tc>
          <w:tcPr>
            <w:tcW w:w="1242" w:type="dxa"/>
            <w:shd w:val="clear" w:color="auto" w:fill="auto"/>
          </w:tcPr>
          <w:p w14:paraId="66E76F0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Data Controller</w:t>
            </w:r>
          </w:p>
        </w:tc>
        <w:tc>
          <w:tcPr>
            <w:tcW w:w="1701" w:type="dxa"/>
            <w:shd w:val="clear" w:color="auto" w:fill="auto"/>
          </w:tcPr>
          <w:p w14:paraId="579BA31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Personuppgitsansvarig organisation</w:t>
            </w:r>
          </w:p>
        </w:tc>
        <w:tc>
          <w:tcPr>
            <w:tcW w:w="2303" w:type="dxa"/>
            <w:shd w:val="clear" w:color="auto" w:fill="auto"/>
          </w:tcPr>
          <w:p w14:paraId="08CD1FC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Ett värde som i källsystemet med id SourceSystem unikt identifierar PU-ansvarig organisation.</w:t>
            </w:r>
          </w:p>
        </w:tc>
        <w:tc>
          <w:tcPr>
            <w:tcW w:w="788" w:type="dxa"/>
            <w:shd w:val="clear" w:color="auto" w:fill="auto"/>
          </w:tcPr>
          <w:p w14:paraId="4049988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26DF89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”SE”&lt;organisationsnummer&gt;, (t ex: ”SE5565594230”), HSA-id, eller systemspecifik identitet.</w:t>
            </w:r>
          </w:p>
        </w:tc>
        <w:tc>
          <w:tcPr>
            <w:tcW w:w="1330" w:type="dxa"/>
            <w:shd w:val="clear" w:color="auto" w:fill="auto"/>
          </w:tcPr>
          <w:p w14:paraId="2FE7A35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bl>
    <w:p w14:paraId="23E45CC2" w14:textId="77777777" w:rsidR="007D77EF" w:rsidRPr="00CC412F" w:rsidRDefault="007D77EF" w:rsidP="007D77EF"/>
    <w:p w14:paraId="0AC73AF3" w14:textId="77777777" w:rsidR="007D77EF" w:rsidRPr="00CC412F" w:rsidRDefault="007D77EF" w:rsidP="007D77EF">
      <w:r w:rsidRPr="00CC412F">
        <w:t>Regler för tilldelning av värde i fältet Categorization i engagemangsposten</w:t>
      </w:r>
      <w:r>
        <w:t xml:space="preserve"> i denna domän</w:t>
      </w:r>
      <w:r w:rsidRPr="00CC412F">
        <w:t>:</w:t>
      </w:r>
    </w:p>
    <w:p w14:paraId="182D1FCC" w14:textId="77777777" w:rsidR="007D77EF" w:rsidRPr="00CC412F" w:rsidRDefault="007D77EF" w:rsidP="007D77EF"/>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7D77EF" w:rsidRPr="0031447D" w14:paraId="45F2372E" w14:textId="77777777" w:rsidTr="00A34D56">
        <w:tc>
          <w:tcPr>
            <w:tcW w:w="4253" w:type="dxa"/>
            <w:shd w:val="clear" w:color="auto" w:fill="D9D9D9"/>
          </w:tcPr>
          <w:p w14:paraId="16298C56" w14:textId="77777777" w:rsidR="007D77EF" w:rsidRPr="003A6D72" w:rsidRDefault="007D77EF" w:rsidP="00A34D56">
            <w:pPr>
              <w:rPr>
                <w:b/>
              </w:rPr>
            </w:pPr>
            <w:r w:rsidRPr="003A6D72">
              <w:rPr>
                <w:b/>
              </w:rPr>
              <w:t>Infomängd enl. Tjänstekontrakt</w:t>
            </w:r>
          </w:p>
        </w:tc>
        <w:tc>
          <w:tcPr>
            <w:tcW w:w="5103" w:type="dxa"/>
            <w:shd w:val="clear" w:color="auto" w:fill="D9D9D9"/>
          </w:tcPr>
          <w:p w14:paraId="52F96DB2" w14:textId="77777777" w:rsidR="007D77EF" w:rsidRPr="003A6D72" w:rsidRDefault="007D77EF" w:rsidP="00A34D56">
            <w:pPr>
              <w:rPr>
                <w:b/>
              </w:rPr>
            </w:pPr>
            <w:r w:rsidRPr="003A6D72">
              <w:rPr>
                <w:b/>
              </w:rPr>
              <w:t>Värde på Categorization</w:t>
            </w:r>
          </w:p>
        </w:tc>
      </w:tr>
      <w:tr w:rsidR="007D77EF" w:rsidRPr="0031447D" w14:paraId="720AA144" w14:textId="77777777" w:rsidTr="00A34D56">
        <w:tc>
          <w:tcPr>
            <w:tcW w:w="4253" w:type="dxa"/>
          </w:tcPr>
          <w:p w14:paraId="783BC0AA" w14:textId="77777777" w:rsidR="007D77EF" w:rsidRPr="003A6D72" w:rsidRDefault="007D77EF" w:rsidP="00A34D56">
            <w:r w:rsidRPr="003A76C8">
              <w:t>GetVaccinationHistory</w:t>
            </w:r>
          </w:p>
        </w:tc>
        <w:tc>
          <w:tcPr>
            <w:tcW w:w="5103" w:type="dxa"/>
          </w:tcPr>
          <w:p w14:paraId="275B3B9C" w14:textId="0F372DFB" w:rsidR="007D77EF" w:rsidRPr="003A6D72" w:rsidRDefault="009538C9" w:rsidP="00A34D56">
            <w:pPr>
              <w:rPr>
                <w:color w:val="000000"/>
              </w:rPr>
            </w:pPr>
            <w:r>
              <w:rPr>
                <w:color w:val="000000"/>
              </w:rPr>
              <w:t>caa-</w:t>
            </w:r>
            <w:r w:rsidR="00CE6D51">
              <w:rPr>
                <w:color w:val="000000"/>
              </w:rPr>
              <w:t>g</w:t>
            </w:r>
            <w:r w:rsidR="007D77EF">
              <w:rPr>
                <w:color w:val="000000"/>
              </w:rPr>
              <w:t>vh</w:t>
            </w:r>
          </w:p>
        </w:tc>
      </w:tr>
      <w:tr w:rsidR="007D77EF" w:rsidRPr="0031447D" w14:paraId="54FF6CDA" w14:textId="77777777" w:rsidTr="00A34D56">
        <w:tc>
          <w:tcPr>
            <w:tcW w:w="4253" w:type="dxa"/>
          </w:tcPr>
          <w:p w14:paraId="1CD9A67D" w14:textId="77777777" w:rsidR="007D77EF" w:rsidRPr="004661A4" w:rsidRDefault="007D77EF" w:rsidP="00A34D56">
            <w:pPr>
              <w:rPr>
                <w:highlight w:val="yellow"/>
              </w:rPr>
            </w:pPr>
            <w:r w:rsidRPr="009A124D">
              <w:t>GetMedicationHistory</w:t>
            </w:r>
          </w:p>
        </w:tc>
        <w:tc>
          <w:tcPr>
            <w:tcW w:w="5103" w:type="dxa"/>
          </w:tcPr>
          <w:p w14:paraId="64D4DBC1" w14:textId="52EB9D98" w:rsidR="007D77EF" w:rsidRPr="003A6D72" w:rsidRDefault="009538C9" w:rsidP="00A34D56">
            <w:pPr>
              <w:rPr>
                <w:color w:val="000000"/>
              </w:rPr>
            </w:pPr>
            <w:r>
              <w:rPr>
                <w:color w:val="000000"/>
              </w:rPr>
              <w:t>caa-</w:t>
            </w:r>
            <w:r w:rsidR="00CE6D51">
              <w:rPr>
                <w:color w:val="000000"/>
              </w:rPr>
              <w:t>g</w:t>
            </w:r>
            <w:r w:rsidR="007D77EF">
              <w:rPr>
                <w:color w:val="000000"/>
              </w:rPr>
              <w:t>mh</w:t>
            </w:r>
          </w:p>
        </w:tc>
      </w:tr>
    </w:tbl>
    <w:p w14:paraId="41F835DB" w14:textId="77777777" w:rsidR="0039481C" w:rsidRDefault="0039481C" w:rsidP="0039481C"/>
    <w:p w14:paraId="6A36E880" w14:textId="77777777" w:rsidR="0039481C" w:rsidRDefault="0039481C" w:rsidP="0039481C">
      <w:pPr>
        <w:pStyle w:val="Heading2"/>
      </w:pPr>
      <w:bookmarkStart w:id="67" w:name="_Toc357754853"/>
      <w:bookmarkStart w:id="68" w:name="_Toc243452558"/>
      <w:bookmarkStart w:id="69" w:name="_Ref387327755"/>
      <w:bookmarkStart w:id="70" w:name="_Ref387327757"/>
      <w:bookmarkStart w:id="71" w:name="_Ref387653679"/>
      <w:bookmarkStart w:id="72" w:name="_Ref388347276"/>
      <w:bookmarkStart w:id="73" w:name="_Toc282412619"/>
      <w:r>
        <w:t>Informationssäkerhet och juridik</w:t>
      </w:r>
      <w:bookmarkEnd w:id="67"/>
      <w:bookmarkEnd w:id="68"/>
      <w:bookmarkEnd w:id="69"/>
      <w:bookmarkEnd w:id="70"/>
      <w:bookmarkEnd w:id="71"/>
      <w:bookmarkEnd w:id="72"/>
      <w:bookmarkEnd w:id="73"/>
    </w:p>
    <w:p w14:paraId="699F96A6" w14:textId="77777777" w:rsidR="007D77EF" w:rsidRPr="00CC412F" w:rsidRDefault="007D77EF" w:rsidP="007D77EF">
      <w:pPr>
        <w:pStyle w:val="Heading3"/>
      </w:pPr>
      <w:bookmarkStart w:id="74" w:name="_Toc219337771"/>
      <w:bookmarkStart w:id="75" w:name="_Toc227077995"/>
      <w:bookmarkStart w:id="76" w:name="_Toc245231399"/>
      <w:bookmarkStart w:id="77" w:name="_Toc386186834"/>
      <w:bookmarkStart w:id="78" w:name="_Toc282412620"/>
      <w:r w:rsidRPr="00CC412F">
        <w:t>Medarbetarens direktåtkomst</w:t>
      </w:r>
      <w:bookmarkEnd w:id="74"/>
      <w:bookmarkEnd w:id="75"/>
      <w:bookmarkEnd w:id="76"/>
      <w:bookmarkEnd w:id="77"/>
      <w:bookmarkEnd w:id="78"/>
    </w:p>
    <w:p w14:paraId="2A6344A9" w14:textId="77777777" w:rsidR="007D77EF" w:rsidRDefault="007D77EF" w:rsidP="007D77EF">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3D4DBF84" w14:textId="77777777" w:rsidR="007D77EF" w:rsidRDefault="007D77EF" w:rsidP="007D77EF"/>
    <w:p w14:paraId="16D2A013" w14:textId="77777777" w:rsidR="00447792" w:rsidRDefault="00447792" w:rsidP="00447792">
      <w:r w:rsidRPr="00F41BF7">
        <w:t>SOSFS 2008:14 ställer också krav (via "Handbok till SOSFS 2008:14, informationshantering och</w:t>
      </w:r>
      <w:r>
        <w:t xml:space="preserve"> journalföring", se referens R8</w:t>
      </w:r>
      <w:r w:rsidRPr="00F41BF7">
        <w:t>) på att medarbetaren är starkt autentiserad om medarbetarens inloggning sker i nät som delas med flera vårdgivare och att uppdragsval görs i samband med autentisering (vårdenhet).</w:t>
      </w:r>
    </w:p>
    <w:p w14:paraId="2953B4EC" w14:textId="77777777" w:rsidR="00447792" w:rsidRDefault="00447792" w:rsidP="00447792">
      <w:r>
        <w:t>Det kompletta regelverket finns i handboken samt i anvisningar för tillgänglig patient.</w:t>
      </w:r>
    </w:p>
    <w:p w14:paraId="57418E2F" w14:textId="77777777" w:rsidR="007D77EF" w:rsidRDefault="007D77EF" w:rsidP="007D77EF"/>
    <w:p w14:paraId="08F88688" w14:textId="77777777" w:rsidR="007D77EF" w:rsidRDefault="007D77EF" w:rsidP="007D77E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14DC0A2" w14:textId="77777777" w:rsidR="007D77EF" w:rsidRPr="00CC412F" w:rsidRDefault="007D77EF" w:rsidP="007D77EF"/>
    <w:p w14:paraId="5EE3EDA7" w14:textId="77777777" w:rsidR="007D77EF" w:rsidRPr="007D77EF" w:rsidRDefault="007D77EF" w:rsidP="007D77EF">
      <w:pPr>
        <w:pStyle w:val="Heading3"/>
      </w:pPr>
      <w:bookmarkStart w:id="79" w:name="_Toc219337772"/>
      <w:bookmarkStart w:id="80" w:name="_Toc227077996"/>
      <w:bookmarkStart w:id="81" w:name="_Toc229537043"/>
      <w:bookmarkStart w:id="82" w:name="_Toc245231400"/>
      <w:bookmarkStart w:id="83" w:name="_Toc386186835"/>
      <w:bookmarkStart w:id="84" w:name="_Toc282412621"/>
      <w:r w:rsidRPr="007D77EF">
        <w:t>Patientens direktåtkomst</w:t>
      </w:r>
      <w:bookmarkEnd w:id="79"/>
      <w:bookmarkEnd w:id="80"/>
      <w:bookmarkEnd w:id="81"/>
      <w:bookmarkEnd w:id="82"/>
      <w:bookmarkEnd w:id="83"/>
      <w:bookmarkEnd w:id="84"/>
    </w:p>
    <w:p w14:paraId="69210199" w14:textId="77777777" w:rsidR="007D77EF" w:rsidRDefault="007D77EF" w:rsidP="007D77EF">
      <w:r>
        <w:t xml:space="preserve">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w:t>
      </w:r>
      <w:r>
        <w:lastRenderedPageBreak/>
        <w:t>information. Det är varje vårdgivares ansvar att tjänsteproducenten sätter ”kan visas för patient”-flaggan i enlighet med vårdgivarens verksamhetsregler.</w:t>
      </w:r>
    </w:p>
    <w:p w14:paraId="324733EF" w14:textId="77777777" w:rsidR="007D77EF" w:rsidRPr="00CC412F" w:rsidRDefault="007D77EF" w:rsidP="007D77EF"/>
    <w:p w14:paraId="70A01A22" w14:textId="77777777" w:rsidR="007D77EF" w:rsidRPr="00CC412F" w:rsidRDefault="007D77EF" w:rsidP="007D77EF">
      <w:pPr>
        <w:pStyle w:val="Heading3"/>
      </w:pPr>
      <w:bookmarkStart w:id="85" w:name="_Toc219337773"/>
      <w:bookmarkStart w:id="86" w:name="_Toc227077997"/>
      <w:bookmarkStart w:id="87" w:name="_Toc245231401"/>
      <w:bookmarkStart w:id="88" w:name="_Toc386186836"/>
      <w:bookmarkStart w:id="89" w:name="_Toc282412622"/>
      <w:r w:rsidRPr="00CC412F">
        <w:t>Generellt</w:t>
      </w:r>
      <w:bookmarkEnd w:id="85"/>
      <w:bookmarkEnd w:id="86"/>
      <w:bookmarkEnd w:id="87"/>
      <w:bookmarkEnd w:id="88"/>
      <w:bookmarkEnd w:id="89"/>
    </w:p>
    <w:p w14:paraId="4917810A" w14:textId="77777777" w:rsidR="007D77EF" w:rsidRDefault="007D77EF" w:rsidP="007D77EF">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90" w:name="_Toc243452559"/>
      <w:bookmarkStart w:id="91" w:name="_Toc282412623"/>
      <w:r>
        <w:t>Icke funktionella krav</w:t>
      </w:r>
      <w:bookmarkEnd w:id="90"/>
      <w:bookmarkEnd w:id="91"/>
    </w:p>
    <w:p w14:paraId="0B9EA441" w14:textId="77777777" w:rsidR="007D77EF" w:rsidRDefault="007D77EF" w:rsidP="007D77E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92" w:name="_Toc243452560"/>
      <w:bookmarkStart w:id="93" w:name="_Toc282412624"/>
      <w:r>
        <w:t>SLA krav</w:t>
      </w:r>
      <w:bookmarkEnd w:id="92"/>
      <w:bookmarkEnd w:id="93"/>
    </w:p>
    <w:p w14:paraId="627E239B" w14:textId="77777777" w:rsidR="00EC3AE6" w:rsidRPr="003F45DF" w:rsidRDefault="00EC3AE6" w:rsidP="00EC3AE6">
      <w:r>
        <w:t>Följande generella SLA-krav gäller för alla tjänsteproducenter som tillhandahåller tjänster. Dessa krav gäller där inget annat anges för ett specifikt tjänstekontrakt.</w:t>
      </w:r>
    </w:p>
    <w:p w14:paraId="1C28E560" w14:textId="77777777" w:rsidR="00EC3AE6" w:rsidRPr="003F45DF" w:rsidRDefault="00EC3AE6" w:rsidP="00EC3AE6">
      <w:pPr>
        <w:rPr>
          <w:szCs w:val="20"/>
        </w:rPr>
      </w:pPr>
    </w:p>
    <w:p w14:paraId="67F45536" w14:textId="77777777" w:rsidR="00EC3AE6" w:rsidRPr="003F45DF" w:rsidRDefault="00EC3AE6" w:rsidP="00EC3AE6">
      <w:pPr>
        <w:pStyle w:val="BodyText"/>
      </w:pPr>
      <w:r w:rsidRPr="003F45DF">
        <w:t xml:space="preserve">Följande SLA-krav gäller för </w:t>
      </w:r>
      <w:r w:rsidRPr="003F45DF">
        <w:rPr>
          <w:i/>
        </w:rPr>
        <w:t>producenter</w:t>
      </w:r>
      <w:r w:rsidRPr="003F45DF">
        <w:t xml:space="preserve"> av tjänstekontrakten i denna domän </w:t>
      </w:r>
    </w:p>
    <w:p w14:paraId="2375E172" w14:textId="77777777" w:rsidR="00EC3AE6" w:rsidRPr="00CC412F" w:rsidRDefault="00EC3AE6" w:rsidP="00EC3AE6"/>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EC3AE6" w:rsidRPr="00CC412F" w14:paraId="29FD54E4" w14:textId="77777777" w:rsidTr="00A34D56">
        <w:tc>
          <w:tcPr>
            <w:tcW w:w="2268" w:type="dxa"/>
            <w:shd w:val="clear" w:color="auto" w:fill="D9D9D9"/>
          </w:tcPr>
          <w:p w14:paraId="7C568A4F" w14:textId="77777777" w:rsidR="00EC3AE6" w:rsidRPr="00CC412F" w:rsidRDefault="00EC3AE6" w:rsidP="00A34D56">
            <w:pPr>
              <w:rPr>
                <w:b/>
              </w:rPr>
            </w:pPr>
            <w:r w:rsidRPr="00CC412F">
              <w:rPr>
                <w:b/>
              </w:rPr>
              <w:t>Kategori</w:t>
            </w:r>
          </w:p>
        </w:tc>
        <w:tc>
          <w:tcPr>
            <w:tcW w:w="4154" w:type="dxa"/>
            <w:shd w:val="clear" w:color="auto" w:fill="D9D9D9"/>
          </w:tcPr>
          <w:p w14:paraId="1F04E5DF" w14:textId="77777777" w:rsidR="00EC3AE6" w:rsidRPr="00CC412F" w:rsidRDefault="00EC3AE6" w:rsidP="00A34D56">
            <w:pPr>
              <w:rPr>
                <w:b/>
              </w:rPr>
            </w:pPr>
            <w:r w:rsidRPr="00CC412F">
              <w:rPr>
                <w:b/>
              </w:rPr>
              <w:t>Värde</w:t>
            </w:r>
          </w:p>
        </w:tc>
        <w:tc>
          <w:tcPr>
            <w:tcW w:w="3266" w:type="dxa"/>
            <w:shd w:val="clear" w:color="auto" w:fill="D9D9D9"/>
          </w:tcPr>
          <w:p w14:paraId="19F36884" w14:textId="77777777" w:rsidR="00EC3AE6" w:rsidRPr="00CC412F" w:rsidRDefault="00EC3AE6" w:rsidP="00A34D56">
            <w:pPr>
              <w:rPr>
                <w:b/>
              </w:rPr>
            </w:pPr>
            <w:r w:rsidRPr="00CC412F">
              <w:rPr>
                <w:b/>
              </w:rPr>
              <w:t>Beskrivning</w:t>
            </w:r>
          </w:p>
        </w:tc>
      </w:tr>
      <w:tr w:rsidR="00EC3AE6" w:rsidRPr="00CC412F" w14:paraId="4B636238" w14:textId="77777777" w:rsidTr="00A34D56">
        <w:tc>
          <w:tcPr>
            <w:tcW w:w="2268" w:type="dxa"/>
          </w:tcPr>
          <w:p w14:paraId="76AE667F" w14:textId="77777777" w:rsidR="00EC3AE6" w:rsidRPr="00CC412F" w:rsidRDefault="00EC3AE6" w:rsidP="00A34D56">
            <w:r w:rsidRPr="00CC412F">
              <w:t>Svarstid</w:t>
            </w:r>
          </w:p>
        </w:tc>
        <w:tc>
          <w:tcPr>
            <w:tcW w:w="4154" w:type="dxa"/>
          </w:tcPr>
          <w:p w14:paraId="1B9F14C5" w14:textId="77777777" w:rsidR="00EC3AE6" w:rsidRPr="00CC412F" w:rsidRDefault="00EC3AE6" w:rsidP="00A34D56">
            <w:pPr>
              <w:rPr>
                <w:highlight w:val="yellow"/>
              </w:rPr>
            </w:pPr>
            <w:r w:rsidRPr="00CC412F">
              <w:t>Svarstiden för ett anrop får inte överstiga 15 sekunder.</w:t>
            </w:r>
          </w:p>
        </w:tc>
        <w:tc>
          <w:tcPr>
            <w:tcW w:w="3266" w:type="dxa"/>
          </w:tcPr>
          <w:p w14:paraId="40EC7C25" w14:textId="77777777" w:rsidR="00EC3AE6" w:rsidRPr="00CC412F" w:rsidRDefault="00EC3AE6" w:rsidP="00A34D56">
            <w:r w:rsidRPr="00CC412F">
              <w:t>Svarstid</w:t>
            </w:r>
          </w:p>
        </w:tc>
      </w:tr>
      <w:tr w:rsidR="00EC3AE6" w:rsidRPr="00CC412F" w14:paraId="07CEA951" w14:textId="77777777" w:rsidTr="00A34D56">
        <w:tc>
          <w:tcPr>
            <w:tcW w:w="2268" w:type="dxa"/>
          </w:tcPr>
          <w:p w14:paraId="3EBBE2D3" w14:textId="77777777" w:rsidR="00EC3AE6" w:rsidRPr="00CC412F" w:rsidRDefault="00EC3AE6" w:rsidP="00A34D56">
            <w:r w:rsidRPr="00CC412F">
              <w:t>Tillgänglighet</w:t>
            </w:r>
          </w:p>
        </w:tc>
        <w:tc>
          <w:tcPr>
            <w:tcW w:w="4154" w:type="dxa"/>
          </w:tcPr>
          <w:p w14:paraId="48F98262" w14:textId="77777777" w:rsidR="00EC3AE6" w:rsidRPr="00CC412F" w:rsidRDefault="00EC3AE6" w:rsidP="00A34D56">
            <w:pPr>
              <w:rPr>
                <w:highlight w:val="yellow"/>
              </w:rPr>
            </w:pPr>
            <w:r w:rsidRPr="00CC412F">
              <w:t>24x7, 99,5%</w:t>
            </w:r>
          </w:p>
        </w:tc>
        <w:tc>
          <w:tcPr>
            <w:tcW w:w="3266" w:type="dxa"/>
          </w:tcPr>
          <w:p w14:paraId="270BB941" w14:textId="77777777" w:rsidR="00EC3AE6" w:rsidRPr="00CC412F" w:rsidRDefault="00EC3AE6" w:rsidP="00A34D56">
            <w:r w:rsidRPr="00CC412F">
              <w:t>Tillgänglighet</w:t>
            </w:r>
          </w:p>
        </w:tc>
      </w:tr>
      <w:tr w:rsidR="00EC3AE6" w:rsidRPr="00CC412F" w14:paraId="3841556B" w14:textId="77777777" w:rsidTr="00A34D56">
        <w:tc>
          <w:tcPr>
            <w:tcW w:w="2268" w:type="dxa"/>
          </w:tcPr>
          <w:p w14:paraId="1E422C78" w14:textId="77777777" w:rsidR="00EC3AE6" w:rsidRPr="00CC412F" w:rsidRDefault="00EC3AE6" w:rsidP="00A34D56">
            <w:r w:rsidRPr="00CC412F">
              <w:t>Last</w:t>
            </w:r>
          </w:p>
        </w:tc>
        <w:tc>
          <w:tcPr>
            <w:tcW w:w="4154" w:type="dxa"/>
          </w:tcPr>
          <w:p w14:paraId="6BB0B93B" w14:textId="77777777" w:rsidR="00EC3AE6" w:rsidRPr="00CC412F" w:rsidRDefault="00EC3AE6" w:rsidP="00A34D56">
            <w:pPr>
              <w:rPr>
                <w:highlight w:val="yellow"/>
              </w:rPr>
            </w:pPr>
            <w:r w:rsidRPr="00CC412F">
              <w:t>Tjänsteproducenten ska kunna hantera minst dubbla mängden frågor per dygn i förhållande till antalet journaluppdatering per dygn.</w:t>
            </w:r>
          </w:p>
        </w:tc>
        <w:tc>
          <w:tcPr>
            <w:tcW w:w="3266" w:type="dxa"/>
          </w:tcPr>
          <w:p w14:paraId="75BEEAC4" w14:textId="77777777" w:rsidR="00EC3AE6" w:rsidRPr="00CC412F" w:rsidRDefault="00EC3AE6" w:rsidP="00A34D56">
            <w:r w:rsidRPr="00CC412F">
              <w:t>Last</w:t>
            </w:r>
          </w:p>
        </w:tc>
      </w:tr>
      <w:tr w:rsidR="00EC3AE6" w:rsidRPr="00CC412F" w14:paraId="1FD03599" w14:textId="77777777" w:rsidTr="00A34D56">
        <w:tc>
          <w:tcPr>
            <w:tcW w:w="2268" w:type="dxa"/>
          </w:tcPr>
          <w:p w14:paraId="3D76B938" w14:textId="77777777" w:rsidR="00EC3AE6" w:rsidRPr="00CC412F" w:rsidRDefault="00EC3AE6" w:rsidP="00A34D56">
            <w:r w:rsidRPr="00CC412F">
              <w:t>Aktualitet</w:t>
            </w:r>
          </w:p>
        </w:tc>
        <w:tc>
          <w:tcPr>
            <w:tcW w:w="4154" w:type="dxa"/>
          </w:tcPr>
          <w:p w14:paraId="0EAC80E6" w14:textId="77777777" w:rsidR="00EC3AE6" w:rsidRPr="00CC412F" w:rsidRDefault="00EC3AE6" w:rsidP="00A34D56">
            <w:r w:rsidRPr="00CC412F">
              <w:t xml:space="preserve">Kraven på aktualitet varierar för olika tjänstekonsumenter. Det behöver inte vara absolut aktualitet i förhållande till källsystemet, men ju mindre fördröjning desto bättre. Ett riktmärke är att försöka </w:t>
            </w:r>
            <w:r w:rsidRPr="00CC412F">
              <w:lastRenderedPageBreak/>
              <w:t>undvika längre fördröjning än 60 minuter. Fördröjningen avser både journaldata och uppdatering av engagemangsindex.</w:t>
            </w:r>
          </w:p>
          <w:p w14:paraId="0AD9AC15" w14:textId="77777777" w:rsidR="00EC3AE6" w:rsidRPr="00CC412F" w:rsidRDefault="00EC3AE6" w:rsidP="00A34D56"/>
          <w:p w14:paraId="5BAB61C4" w14:textId="77777777" w:rsidR="00EC3AE6" w:rsidRPr="00CC412F" w:rsidRDefault="00EC3AE6" w:rsidP="00A34D56">
            <w:pPr>
              <w:rPr>
                <w:highlight w:val="yellow"/>
              </w:rPr>
            </w:pPr>
            <w:r w:rsidRPr="00CC412F">
              <w:t>Uppdatering av engagemangspost måste ske så att engagemangsposten refererar data som är omedelbart tillgängligt via tjänstekontraktet.</w:t>
            </w:r>
          </w:p>
        </w:tc>
        <w:tc>
          <w:tcPr>
            <w:tcW w:w="3266" w:type="dxa"/>
          </w:tcPr>
          <w:p w14:paraId="58D288A0" w14:textId="77777777" w:rsidR="00EC3AE6" w:rsidRPr="00CC412F" w:rsidRDefault="00EC3AE6" w:rsidP="00A34D56">
            <w:r w:rsidRPr="00CC412F">
              <w:lastRenderedPageBreak/>
              <w:t>Aktualitet</w:t>
            </w:r>
          </w:p>
        </w:tc>
      </w:tr>
      <w:tr w:rsidR="00EC3AE6" w:rsidRPr="00CC412F" w14:paraId="506E220F" w14:textId="77777777" w:rsidTr="00A34D56">
        <w:tc>
          <w:tcPr>
            <w:tcW w:w="2268" w:type="dxa"/>
          </w:tcPr>
          <w:p w14:paraId="11A4EF66" w14:textId="77777777" w:rsidR="00EC3AE6" w:rsidRPr="00CC412F" w:rsidRDefault="00EC3AE6" w:rsidP="00A34D56">
            <w:pPr>
              <w:rPr>
                <w:highlight w:val="yellow"/>
              </w:rPr>
            </w:pPr>
            <w:r w:rsidRPr="00CC412F">
              <w:lastRenderedPageBreak/>
              <w:t>Robusthet</w:t>
            </w:r>
          </w:p>
        </w:tc>
        <w:tc>
          <w:tcPr>
            <w:tcW w:w="4154" w:type="dxa"/>
          </w:tcPr>
          <w:p w14:paraId="7F80D419" w14:textId="77777777" w:rsidR="00EC3AE6" w:rsidRPr="00CC412F" w:rsidRDefault="00EC3AE6" w:rsidP="00A34D56">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0C55BE31" w14:textId="77777777" w:rsidR="00EC3AE6" w:rsidRPr="00CC412F" w:rsidRDefault="00EC3AE6" w:rsidP="00A34D56">
            <w:r w:rsidRPr="00CC412F">
              <w:t>Robusthet</w:t>
            </w:r>
          </w:p>
        </w:tc>
      </w:tr>
      <w:tr w:rsidR="00EC3AE6" w:rsidRPr="00CC412F" w14:paraId="54406D51" w14:textId="77777777" w:rsidTr="00A34D56">
        <w:tc>
          <w:tcPr>
            <w:tcW w:w="2268" w:type="dxa"/>
          </w:tcPr>
          <w:p w14:paraId="2C1D857F" w14:textId="77777777" w:rsidR="00EC3AE6" w:rsidRPr="00CC412F" w:rsidRDefault="00EC3AE6" w:rsidP="00A34D56">
            <w:pPr>
              <w:rPr>
                <w:highlight w:val="yellow"/>
              </w:rPr>
            </w:pPr>
            <w:r w:rsidRPr="00CC412F">
              <w:t>Samtidighet</w:t>
            </w:r>
          </w:p>
        </w:tc>
        <w:tc>
          <w:tcPr>
            <w:tcW w:w="4154" w:type="dxa"/>
          </w:tcPr>
          <w:p w14:paraId="03973022" w14:textId="77777777" w:rsidR="00EC3AE6" w:rsidRPr="00CC412F" w:rsidRDefault="00EC3AE6" w:rsidP="00A34D56">
            <w:pPr>
              <w:rPr>
                <w:highlight w:val="yellow"/>
              </w:rPr>
            </w:pPr>
            <w:r w:rsidRPr="00CC412F">
              <w:t>Tjänsteproducenten ska hantera minst 10 samtidiga frågor.</w:t>
            </w:r>
          </w:p>
        </w:tc>
        <w:tc>
          <w:tcPr>
            <w:tcW w:w="3266" w:type="dxa"/>
          </w:tcPr>
          <w:p w14:paraId="5A1E3768" w14:textId="77777777" w:rsidR="00EC3AE6" w:rsidRPr="00CC412F" w:rsidRDefault="00EC3AE6" w:rsidP="00A34D56">
            <w:r w:rsidRPr="00CC412F">
              <w:t>Samtidighet</w:t>
            </w:r>
          </w:p>
        </w:tc>
      </w:tr>
    </w:tbl>
    <w:p w14:paraId="3F32C021" w14:textId="77777777" w:rsidR="0039481C" w:rsidRDefault="0039481C" w:rsidP="0039481C">
      <w:pPr>
        <w:pStyle w:val="BodyText"/>
      </w:pPr>
    </w:p>
    <w:p w14:paraId="190198DE" w14:textId="776915BC" w:rsidR="0039481C" w:rsidRDefault="0039481C" w:rsidP="0039481C">
      <w:pPr>
        <w:pStyle w:val="Heading3"/>
      </w:pPr>
      <w:bookmarkStart w:id="94" w:name="_Toc243452561"/>
      <w:bookmarkStart w:id="95" w:name="_Toc282412625"/>
      <w:r>
        <w:t>Övriga krav</w:t>
      </w:r>
      <w:bookmarkEnd w:id="94"/>
      <w:r w:rsidR="00B635F7">
        <w:t xml:space="preserve"> och regler</w:t>
      </w:r>
      <w:bookmarkEnd w:id="95"/>
    </w:p>
    <w:p w14:paraId="1573C470" w14:textId="5EEB3C0A" w:rsidR="00B635F7" w:rsidRPr="00CC412F" w:rsidRDefault="00B635F7" w:rsidP="00B635F7">
      <w:pPr>
        <w:pStyle w:val="Heading4"/>
      </w:pPr>
      <w:r w:rsidRPr="00CC412F">
        <w:t>Gemensamma konsumentregler</w:t>
      </w:r>
    </w:p>
    <w:p w14:paraId="1543A8F9" w14:textId="370586E2" w:rsidR="00B635F7" w:rsidRPr="007D050A" w:rsidRDefault="00B635F7" w:rsidP="00B635F7">
      <w:pPr>
        <w:rPr>
          <w:lang w:val="en-US"/>
        </w:rPr>
      </w:pPr>
      <w:r w:rsidRPr="00CC412F">
        <w:t>R1: Filtrera enligt flagga ”</w:t>
      </w:r>
      <w:r w:rsidR="007D050A" w:rsidRPr="007D050A">
        <w:rPr>
          <w:lang w:val="en-US"/>
        </w:rPr>
        <w:t>approvedForPatient</w:t>
      </w:r>
      <w:r w:rsidRPr="00CC412F">
        <w:t>”</w:t>
      </w:r>
    </w:p>
    <w:p w14:paraId="5FB61958" w14:textId="77777777" w:rsidR="00B635F7" w:rsidRPr="00CC412F" w:rsidRDefault="00B635F7" w:rsidP="00B635F7">
      <w:r w:rsidRPr="00CC412F">
        <w:t>R2: Tillämpa regelverk enl. PDL</w:t>
      </w:r>
    </w:p>
    <w:p w14:paraId="67F72A58" w14:textId="77777777" w:rsidR="00B635F7" w:rsidRPr="00CC412F" w:rsidRDefault="00B635F7" w:rsidP="00B635F7">
      <w:pPr>
        <w:rPr>
          <w:b/>
        </w:rPr>
      </w:pPr>
    </w:p>
    <w:p w14:paraId="102068F5" w14:textId="06572E84" w:rsidR="00B635F7" w:rsidRPr="00CC412F" w:rsidRDefault="00B635F7" w:rsidP="00B635F7">
      <w:pPr>
        <w:pStyle w:val="Heading4"/>
      </w:pPr>
      <w:r w:rsidRPr="00CC412F">
        <w:t>Gemensamma producentregler</w:t>
      </w:r>
    </w:p>
    <w:p w14:paraId="46674390" w14:textId="77777777" w:rsidR="00B635F7" w:rsidRPr="00CC412F" w:rsidRDefault="00B635F7" w:rsidP="00B635F7">
      <w:r w:rsidRPr="00CC412F">
        <w:t>R3: Filtrera enligt RIVTA-headern LogicalAddress. Svarsmeddelandet får endast innehålla information som skapats i det källsystem som anges av frågemeddelandets LogicalAddress.</w:t>
      </w:r>
    </w:p>
    <w:p w14:paraId="0297CCE0" w14:textId="77777777" w:rsidR="00B635F7" w:rsidRPr="00CC412F" w:rsidRDefault="00B635F7" w:rsidP="00B635F7">
      <w:pPr>
        <w:rPr>
          <w:b/>
        </w:rPr>
      </w:pPr>
    </w:p>
    <w:p w14:paraId="149B4D86" w14:textId="59A04043" w:rsidR="00B635F7" w:rsidRPr="000C5BDE" w:rsidRDefault="00B635F7" w:rsidP="00B635F7">
      <w:pPr>
        <w:pStyle w:val="Heading4"/>
      </w:pPr>
      <w:r w:rsidRPr="000C5BDE">
        <w:t>Format för datum och tidpunkter</w:t>
      </w:r>
    </w:p>
    <w:p w14:paraId="24F9BE3D" w14:textId="7D3923A0" w:rsidR="00B635F7" w:rsidRPr="000E6F79" w:rsidRDefault="000E6F79" w:rsidP="000E6F79">
      <w:pPr>
        <w:rPr>
          <w:rFonts w:eastAsia="Times New Roman"/>
        </w:rPr>
      </w:pPr>
      <w:r w:rsidRPr="000E6F79">
        <w:rPr>
          <w:rFonts w:eastAsia="Times New Roman" w:cs="Arial"/>
          <w:color w:val="000000"/>
          <w:shd w:val="clear" w:color="auto" w:fill="FFFFFF"/>
        </w:rPr>
        <w:t xml:space="preserve">Datum anges på formatet ”ÅÅÅÅMMDD”. Detta motsvarar den ISO 8601 och ISO 8824-kompatibla formatbeskrivningen ”YYYYMMDD” </w:t>
      </w:r>
      <w:r w:rsidR="00B635F7" w:rsidRPr="000E6F79">
        <w:t>(se referens [</w:t>
      </w:r>
      <w:r w:rsidR="00B635F7" w:rsidRPr="000E6F79">
        <w:fldChar w:fldCharType="begin"/>
      </w:r>
      <w:r w:rsidR="00B635F7" w:rsidRPr="000E6F79">
        <w:instrText xml:space="preserve"> REF _Ref383787238 \h  \* MERGEFORMAT </w:instrText>
      </w:r>
      <w:r w:rsidR="00B635F7" w:rsidRPr="000E6F79">
        <w:fldChar w:fldCharType="separate"/>
      </w:r>
      <w:r w:rsidR="00523025" w:rsidRPr="000E6F79">
        <w:t>R7</w:t>
      </w:r>
      <w:r w:rsidR="00B635F7" w:rsidRPr="000E6F79">
        <w:fldChar w:fldCharType="end"/>
      </w:r>
      <w:r w:rsidR="00B635F7" w:rsidRPr="000E6F79">
        <w:t>]).</w:t>
      </w:r>
    </w:p>
    <w:p w14:paraId="017B023D" w14:textId="77777777" w:rsidR="000E6F79" w:rsidRPr="000E6F79" w:rsidRDefault="000E6F79" w:rsidP="000E6F79">
      <w:pPr>
        <w:spacing w:line="240" w:lineRule="auto"/>
        <w:rPr>
          <w:rFonts w:eastAsia="Times New Roman"/>
          <w:szCs w:val="20"/>
          <w:lang w:val="en-US"/>
        </w:rPr>
      </w:pPr>
      <w:r w:rsidRPr="000E6F79">
        <w:rPr>
          <w:rFonts w:eastAsia="Times New Roman" w:cs="Arial"/>
          <w:color w:val="000000"/>
          <w:szCs w:val="20"/>
          <w:shd w:val="clear" w:color="auto" w:fill="FFFFFF"/>
          <w:lang w:val="en-US"/>
        </w:rPr>
        <w:t>Tidpunkter anges alltid på formatet ”ÅÅÅÅMMDDttmmss”, vilket motsvarar den ISO 8601 och ISO 8824-kompatibla formatbeskrivningen ”YYYYMMDDhhmmss”. </w:t>
      </w:r>
    </w:p>
    <w:p w14:paraId="5D1813D7" w14:textId="77777777" w:rsidR="00B635F7" w:rsidRPr="00CC412F" w:rsidRDefault="00B635F7" w:rsidP="00B635F7">
      <w:pPr>
        <w:rPr>
          <w:b/>
        </w:rPr>
      </w:pPr>
    </w:p>
    <w:p w14:paraId="7FBE05E7" w14:textId="77777777" w:rsidR="00B635F7" w:rsidRPr="00CC412F" w:rsidRDefault="00B635F7" w:rsidP="00B635F7">
      <w:pPr>
        <w:pStyle w:val="Heading4"/>
      </w:pPr>
      <w:r w:rsidRPr="00CC412F">
        <w:t>Tidszon för tidpunkter</w:t>
      </w:r>
    </w:p>
    <w:p w14:paraId="37F57737" w14:textId="77777777" w:rsidR="00B635F7" w:rsidRPr="00CC412F" w:rsidRDefault="00B635F7" w:rsidP="00B635F7">
      <w:r w:rsidRPr="00C8549F">
        <w:t xml:space="preserve">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w:t>
      </w:r>
      <w:r w:rsidRPr="00C8549F">
        <w:lastRenderedPageBreak/>
        <w:t>att datum och</w:t>
      </w:r>
      <w:r w:rsidRPr="00CC412F">
        <w:t xml:space="preserve">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Heading2"/>
      </w:pPr>
      <w:bookmarkStart w:id="96" w:name="_Toc357754854"/>
      <w:bookmarkStart w:id="97" w:name="_Toc243452562"/>
      <w:bookmarkStart w:id="98" w:name="_Ref388258616"/>
      <w:bookmarkStart w:id="99" w:name="_Ref388258646"/>
      <w:bookmarkStart w:id="100" w:name="_Toc282412626"/>
      <w:bookmarkStart w:id="101" w:name="_Toc224960922"/>
      <w:bookmarkStart w:id="102" w:name="_Toc357754855"/>
      <w:bookmarkEnd w:id="21"/>
      <w:bookmarkEnd w:id="22"/>
      <w:bookmarkEnd w:id="23"/>
      <w:r>
        <w:t>Felhantering</w:t>
      </w:r>
      <w:bookmarkEnd w:id="96"/>
      <w:bookmarkEnd w:id="97"/>
      <w:bookmarkEnd w:id="98"/>
      <w:bookmarkEnd w:id="99"/>
      <w:bookmarkEnd w:id="100"/>
    </w:p>
    <w:p w14:paraId="6FAF04D9" w14:textId="77777777" w:rsidR="0039481C" w:rsidRDefault="0039481C" w:rsidP="0039481C">
      <w:pPr>
        <w:pStyle w:val="Heading3"/>
      </w:pPr>
      <w:bookmarkStart w:id="103" w:name="_Toc243452563"/>
      <w:bookmarkStart w:id="104" w:name="_Toc282412627"/>
      <w:r>
        <w:t>Krav på en tjänsteproducent</w:t>
      </w:r>
      <w:bookmarkEnd w:id="103"/>
      <w:bookmarkEnd w:id="104"/>
    </w:p>
    <w:p w14:paraId="2859FC09" w14:textId="77777777" w:rsidR="0039481C" w:rsidRDefault="0039481C" w:rsidP="0039481C">
      <w:pPr>
        <w:pStyle w:val="Heading4"/>
      </w:pPr>
      <w:r>
        <w:t xml:space="preserve">Logiska fel </w:t>
      </w:r>
    </w:p>
    <w:p w14:paraId="5596BA5C" w14:textId="77777777" w:rsidR="001A2E92" w:rsidRDefault="001A2E92" w:rsidP="001A2E92">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0C5C6A0E" w14:textId="77777777" w:rsidR="00EC7763" w:rsidRDefault="00EC7763" w:rsidP="00EC7763"/>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EC7763" w:rsidRPr="00D957CA" w14:paraId="35B9A32E" w14:textId="77777777" w:rsidTr="001A2E92">
        <w:tc>
          <w:tcPr>
            <w:tcW w:w="1918" w:type="dxa"/>
            <w:shd w:val="clear" w:color="auto" w:fill="D9D9D9" w:themeFill="background1" w:themeFillShade="D9"/>
          </w:tcPr>
          <w:p w14:paraId="505D4831" w14:textId="77777777" w:rsidR="00EC7763" w:rsidRPr="00D957CA" w:rsidRDefault="00EC7763" w:rsidP="00A34D56">
            <w:pPr>
              <w:rPr>
                <w:b/>
              </w:rPr>
            </w:pPr>
            <w:r>
              <w:rPr>
                <w:b/>
              </w:rPr>
              <w:t>Felkod</w:t>
            </w:r>
          </w:p>
        </w:tc>
        <w:tc>
          <w:tcPr>
            <w:tcW w:w="2942" w:type="dxa"/>
            <w:shd w:val="clear" w:color="auto" w:fill="D9D9D9" w:themeFill="background1" w:themeFillShade="D9"/>
          </w:tcPr>
          <w:p w14:paraId="25A766FB" w14:textId="77777777" w:rsidR="00EC7763" w:rsidRPr="00D957CA" w:rsidRDefault="00EC7763" w:rsidP="00A34D56">
            <w:pPr>
              <w:rPr>
                <w:b/>
              </w:rPr>
            </w:pPr>
            <w:r>
              <w:rPr>
                <w:b/>
              </w:rPr>
              <w:t>Värde</w:t>
            </w:r>
          </w:p>
        </w:tc>
        <w:tc>
          <w:tcPr>
            <w:tcW w:w="4828" w:type="dxa"/>
            <w:shd w:val="clear" w:color="auto" w:fill="D9D9D9" w:themeFill="background1" w:themeFillShade="D9"/>
          </w:tcPr>
          <w:p w14:paraId="2226633B" w14:textId="77777777" w:rsidR="00EC7763" w:rsidRDefault="00EC7763" w:rsidP="00A34D56">
            <w:pPr>
              <w:rPr>
                <w:b/>
              </w:rPr>
            </w:pPr>
            <w:r>
              <w:rPr>
                <w:b/>
              </w:rPr>
              <w:t>Beskrivning</w:t>
            </w:r>
          </w:p>
        </w:tc>
      </w:tr>
      <w:tr w:rsidR="00EC7763" w:rsidRPr="004858FF" w14:paraId="46884C94" w14:textId="77777777" w:rsidTr="001A2E92">
        <w:tc>
          <w:tcPr>
            <w:tcW w:w="1918" w:type="dxa"/>
          </w:tcPr>
          <w:p w14:paraId="2DB5DFE6" w14:textId="77777777" w:rsidR="00EC7763" w:rsidRPr="003A63C7" w:rsidRDefault="00EC7763" w:rsidP="00A34D56">
            <w:r>
              <w:t>Ogiltig begäran</w:t>
            </w:r>
          </w:p>
        </w:tc>
        <w:tc>
          <w:tcPr>
            <w:tcW w:w="2942" w:type="dxa"/>
          </w:tcPr>
          <w:p w14:paraId="355B3945" w14:textId="77777777" w:rsidR="00EC7763" w:rsidRPr="003A63C7" w:rsidRDefault="00EC7763" w:rsidP="00A34D56">
            <w:r>
              <w:t>INVALID_REQUEST</w:t>
            </w:r>
          </w:p>
        </w:tc>
        <w:tc>
          <w:tcPr>
            <w:tcW w:w="4828" w:type="dxa"/>
          </w:tcPr>
          <w:p w14:paraId="07B0E72F" w14:textId="77777777" w:rsidR="00EC7763" w:rsidRPr="002B605E" w:rsidRDefault="00EC7763" w:rsidP="00A34D56">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28A1A4C2" w14:textId="77777777" w:rsidR="00EC7763" w:rsidRDefault="00EC7763" w:rsidP="00A34D56"/>
          <w:p w14:paraId="5C3A602C" w14:textId="77777777" w:rsidR="00EC7763" w:rsidRPr="003A63C7" w:rsidRDefault="00EC7763" w:rsidP="00A34D56">
            <w:r w:rsidRPr="002B605E">
              <w:t>En omsändning av information kommer att ge samma fel.</w:t>
            </w:r>
          </w:p>
        </w:tc>
      </w:tr>
    </w:tbl>
    <w:p w14:paraId="1521A2C9" w14:textId="77777777" w:rsidR="0039481C" w:rsidRDefault="0039481C" w:rsidP="0039481C">
      <w:pPr>
        <w:pStyle w:val="BodyText"/>
      </w:pPr>
    </w:p>
    <w:p w14:paraId="466EAB85" w14:textId="77777777" w:rsidR="0039481C" w:rsidRDefault="0039481C" w:rsidP="0039481C">
      <w:pPr>
        <w:rPr>
          <w:color w:val="4F81BD" w:themeColor="accent1"/>
        </w:rPr>
      </w:pPr>
    </w:p>
    <w:p w14:paraId="1EB6F77E" w14:textId="77777777" w:rsidR="0039481C" w:rsidRDefault="0039481C" w:rsidP="0039481C">
      <w:pPr>
        <w:pStyle w:val="Heading4"/>
      </w:pPr>
      <w:r>
        <w:t>Tekniska fel</w:t>
      </w:r>
    </w:p>
    <w:p w14:paraId="313A3BF4" w14:textId="79868754" w:rsidR="00EC7763" w:rsidRDefault="00EC7763" w:rsidP="00EC7763">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 Ett log-id får under inga omständigheter förmedla information som är spårbar till patienten.</w:t>
      </w:r>
    </w:p>
    <w:p w14:paraId="2913AAE9" w14:textId="77777777" w:rsidR="0039481C" w:rsidRDefault="0039481C" w:rsidP="0039481C">
      <w:pPr>
        <w:rPr>
          <w:color w:val="4F81BD" w:themeColor="accent1"/>
        </w:rPr>
      </w:pPr>
    </w:p>
    <w:p w14:paraId="72908150" w14:textId="77777777" w:rsidR="0039481C" w:rsidRDefault="0039481C" w:rsidP="0039481C">
      <w:pPr>
        <w:pStyle w:val="Heading3"/>
      </w:pPr>
      <w:bookmarkStart w:id="105" w:name="_Toc243452564"/>
      <w:bookmarkStart w:id="106" w:name="_Toc282412628"/>
      <w:r>
        <w:t>Krav på en tjänstekonsument</w:t>
      </w:r>
      <w:bookmarkEnd w:id="105"/>
      <w:bookmarkEnd w:id="106"/>
    </w:p>
    <w:p w14:paraId="76690270" w14:textId="77777777" w:rsidR="00EC7763" w:rsidRPr="00CC412F" w:rsidRDefault="00EC7763" w:rsidP="00EC7763">
      <w:pPr>
        <w:pStyle w:val="Heading4"/>
      </w:pPr>
      <w:r w:rsidRPr="00CC412F">
        <w:t xml:space="preserve">Logiska fel </w:t>
      </w:r>
    </w:p>
    <w:p w14:paraId="358F8211" w14:textId="77777777" w:rsidR="00EC7763" w:rsidRPr="00CC412F" w:rsidRDefault="00EC7763" w:rsidP="00EC7763">
      <w:r w:rsidRPr="00CC412F">
        <w:t>Inga krav på konsument.</w:t>
      </w:r>
    </w:p>
    <w:p w14:paraId="5D7D97EC" w14:textId="77777777" w:rsidR="00EC7763" w:rsidRPr="00CC412F" w:rsidRDefault="00EC7763" w:rsidP="00EC7763"/>
    <w:p w14:paraId="363A1918" w14:textId="77777777" w:rsidR="00EC7763" w:rsidRPr="00CC412F" w:rsidRDefault="00EC7763" w:rsidP="00EC7763">
      <w:pPr>
        <w:pStyle w:val="Heading4"/>
      </w:pPr>
      <w:r w:rsidRPr="00CC412F">
        <w:t>Tekniska fel</w:t>
      </w:r>
    </w:p>
    <w:p w14:paraId="6DE177D2" w14:textId="77777777" w:rsidR="00EC7763" w:rsidRDefault="00EC7763" w:rsidP="00EC7763">
      <w:r>
        <w:t>Inga krav på konsument.</w:t>
      </w:r>
    </w:p>
    <w:p w14:paraId="5B5DF40F" w14:textId="77777777" w:rsidR="00380FE2" w:rsidRDefault="00380FE2">
      <w:pPr>
        <w:spacing w:line="240" w:lineRule="auto"/>
        <w:rPr>
          <w:rFonts w:eastAsia="Times New Roman"/>
          <w:bCs/>
          <w:sz w:val="30"/>
          <w:szCs w:val="28"/>
        </w:rPr>
      </w:pPr>
      <w:bookmarkStart w:id="107" w:name="_Toc243452565"/>
      <w:r>
        <w:br w:type="page"/>
      </w:r>
    </w:p>
    <w:p w14:paraId="241B816E" w14:textId="6192E4BC" w:rsidR="00380FE2" w:rsidRPr="00CC412F" w:rsidRDefault="00380FE2" w:rsidP="00380FE2">
      <w:pPr>
        <w:pStyle w:val="Heading1"/>
      </w:pPr>
      <w:bookmarkStart w:id="108" w:name="_Toc282412629"/>
      <w:r w:rsidRPr="00CC412F">
        <w:lastRenderedPageBreak/>
        <w:t>Gemensamma informationskomponenter</w:t>
      </w:r>
      <w:bookmarkEnd w:id="108"/>
    </w:p>
    <w:p w14:paraId="4E41107B" w14:textId="3DD40B49" w:rsidR="00380FE2" w:rsidRDefault="00380FE2" w:rsidP="00BE4830">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w:t>
      </w:r>
      <w:r w:rsidR="00763952">
        <w:t>-</w:t>
      </w:r>
      <w:r w:rsidRPr="00CC412F">
        <w:t>id-information så är HSA</w:t>
      </w:r>
      <w:r w:rsidR="00763952">
        <w:t>-</w:t>
      </w:r>
      <w:r w:rsidRPr="00CC412F">
        <w:t>id-attribut i beskrivningarna nedan valfria. Se även avsnittet ”</w:t>
      </w:r>
      <w:r>
        <w:fldChar w:fldCharType="begin"/>
      </w:r>
      <w:r>
        <w:instrText xml:space="preserve"> REF _Ref387327755 \h </w:instrText>
      </w:r>
      <w:r w:rsidR="00BE4830">
        <w:instrText xml:space="preserve"> \* MERGEFORMAT </w:instrText>
      </w:r>
      <w:r>
        <w:fldChar w:fldCharType="separate"/>
      </w:r>
      <w:r w:rsidR="00523025">
        <w:t>Informationssäkerhet och juridik</w:t>
      </w:r>
      <w:r>
        <w:fldChar w:fldCharType="end"/>
      </w:r>
      <w:r w:rsidRPr="00CC412F">
        <w:t>” ovan.</w:t>
      </w:r>
    </w:p>
    <w:p w14:paraId="31222F61" w14:textId="77777777" w:rsidR="00380FE2" w:rsidRPr="00CC412F" w:rsidRDefault="00380FE2" w:rsidP="00380FE2"/>
    <w:p w14:paraId="0748CE57" w14:textId="0AC1CAC9" w:rsidR="00F44A96" w:rsidRDefault="00380FE2" w:rsidP="00BE4830">
      <w:r w:rsidRPr="001D07CD">
        <w:t>De gemensamma typerna beskrivs i bilaga/bilagor med namn ”Bilaga_Gemensamma_typer_&lt;version&gt;.pdf”</w:t>
      </w:r>
      <w:r>
        <w:t>. Hänvisad &lt;version&gt; anges vid respektive tjänstekontrakt enligt nedan.</w:t>
      </w:r>
    </w:p>
    <w:p w14:paraId="09B0C3F7" w14:textId="77777777" w:rsidR="00E05DE2" w:rsidRDefault="00E05DE2">
      <w:pPr>
        <w:spacing w:line="240" w:lineRule="auto"/>
        <w:rPr>
          <w:rFonts w:eastAsia="Times New Roman"/>
          <w:bCs/>
          <w:sz w:val="30"/>
          <w:szCs w:val="28"/>
        </w:rPr>
      </w:pPr>
      <w:r>
        <w:br w:type="page"/>
      </w:r>
    </w:p>
    <w:p w14:paraId="2CBDBDA5" w14:textId="2F2DC379" w:rsidR="0039481C" w:rsidRDefault="0039481C" w:rsidP="0039481C">
      <w:pPr>
        <w:pStyle w:val="Heading1"/>
      </w:pPr>
      <w:bookmarkStart w:id="109" w:name="_Toc282412630"/>
      <w:r>
        <w:lastRenderedPageBreak/>
        <w:t xml:space="preserve">Tjänstedomänens </w:t>
      </w:r>
      <w:bookmarkEnd w:id="101"/>
      <w:r>
        <w:t>meddelandemodeller</w:t>
      </w:r>
      <w:bookmarkEnd w:id="102"/>
      <w:bookmarkEnd w:id="107"/>
      <w:bookmarkEnd w:id="109"/>
    </w:p>
    <w:p w14:paraId="062125DB" w14:textId="77777777" w:rsidR="0039481C" w:rsidRDefault="0039481C" w:rsidP="0039481C">
      <w:bookmarkStart w:id="110" w:name="_Toc224960923"/>
      <w:r>
        <w:t>Här beskrivs de meddelandemodeller som tjänstekontrakten bygger på. För varje meddelandemodell beskrivs hur mappning ser ut delvis mot V-TIM, här version 2.2 samt mot schema (XSD) för tjänstekontrakt.</w:t>
      </w:r>
    </w:p>
    <w:p w14:paraId="57DA0A40" w14:textId="77777777" w:rsidR="00380FE2" w:rsidRDefault="00380FE2" w:rsidP="0039481C"/>
    <w:p w14:paraId="40B5FDE7" w14:textId="00333239" w:rsidR="0039481C" w:rsidRDefault="0039481C" w:rsidP="0039481C">
      <w:pPr>
        <w:pStyle w:val="Heading2"/>
      </w:pPr>
      <w:bookmarkStart w:id="111" w:name="_Toc357754856"/>
      <w:bookmarkStart w:id="112" w:name="_Toc243452566"/>
      <w:bookmarkStart w:id="113" w:name="_Toc282412631"/>
      <w:r>
        <w:t>MIM</w:t>
      </w:r>
      <w:bookmarkEnd w:id="111"/>
      <w:bookmarkEnd w:id="112"/>
      <w:bookmarkEnd w:id="113"/>
      <w:r>
        <w:t xml:space="preserve"> </w:t>
      </w:r>
    </w:p>
    <w:p w14:paraId="0D38BE46" w14:textId="77777777" w:rsidR="00380FE2" w:rsidRDefault="00380FE2" w:rsidP="00380FE2">
      <w:pPr>
        <w:pStyle w:val="Heading3"/>
      </w:pPr>
      <w:bookmarkStart w:id="114" w:name="_Toc282412632"/>
      <w:r>
        <w:t>GetVaccinationHistory</w:t>
      </w:r>
      <w:bookmarkEnd w:id="114"/>
    </w:p>
    <w:p w14:paraId="54E82AFE" w14:textId="2FE7041F" w:rsidR="00380FE2" w:rsidRDefault="00D15CF1" w:rsidP="00380FE2">
      <w:pPr>
        <w:pStyle w:val="BodyText"/>
        <w:tabs>
          <w:tab w:val="left" w:pos="567"/>
        </w:tabs>
        <w:ind w:right="838"/>
      </w:pPr>
      <w:r w:rsidRPr="00D15CF1">
        <w:t xml:space="preserve">Modellen beskriver den logiska strukturen för ett svarsmeddelande. </w:t>
      </w:r>
      <w:r w:rsidR="00380FE2" w:rsidRPr="00D15CF1">
        <w:t>Informationsinnehåll och -struktur</w:t>
      </w:r>
      <w:r w:rsidR="00380FE2">
        <w:t xml:space="preserve"> baseras på en genomgång och analys av ett antal vaccinationsjournalsystem (SMI:s Svevac, TakeCare</w:t>
      </w:r>
      <w:r w:rsidR="009E461C">
        <w:t>:</w:t>
      </w:r>
      <w:r w:rsidR="00380FE2">
        <w:t>s vaccinationsmodul med avstämning även med vissa andra) samt informationskraven som ställs av nationella vaccinationsregistret (sedan 1 januari 2013).</w:t>
      </w:r>
    </w:p>
    <w:p w14:paraId="69C62884" w14:textId="77777777" w:rsidR="00380FE2" w:rsidRDefault="00380FE2" w:rsidP="00380FE2">
      <w:pPr>
        <w:pStyle w:val="BodyText"/>
        <w:tabs>
          <w:tab w:val="left" w:pos="567"/>
        </w:tabs>
        <w:ind w:right="838"/>
      </w:pPr>
    </w:p>
    <w:p w14:paraId="720D2C69" w14:textId="77777777" w:rsidR="00380FE2" w:rsidRDefault="00380FE2" w:rsidP="00380FE2">
      <w:pPr>
        <w:pStyle w:val="BodyText"/>
        <w:tabs>
          <w:tab w:val="left" w:pos="567"/>
        </w:tabs>
        <w:ind w:right="838"/>
      </w:pPr>
      <w:r>
        <w:t>Vidare ställer lagen om rapportering av nationella vaccinationsprogram vissa informationskrav, som har valts att inkluderas i nedan tjänstekontrakt i syfte att möjliggöra användning av detta tjänstekontrakt för att samla information för rapportering till SMI enligt lagkrav.</w:t>
      </w:r>
    </w:p>
    <w:p w14:paraId="38B18499" w14:textId="77777777" w:rsidR="00380FE2" w:rsidRPr="00380FE2" w:rsidRDefault="00380FE2" w:rsidP="00380FE2"/>
    <w:p w14:paraId="5BDACD7A" w14:textId="62B553A8" w:rsidR="00891F1D" w:rsidRDefault="00C667C7" w:rsidP="0039481C">
      <w:r>
        <w:rPr>
          <w:noProof/>
          <w:lang w:val="en-US"/>
        </w:rPr>
        <w:drawing>
          <wp:inline distT="0" distB="0" distL="0" distR="0" wp14:anchorId="61573A62" wp14:editId="6DEEFB42">
            <wp:extent cx="6645910" cy="4112766"/>
            <wp:effectExtent l="0" t="0" r="8890" b="254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VaccinationHistory.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4112766"/>
                    </a:xfrm>
                    <a:prstGeom prst="rect">
                      <a:avLst/>
                    </a:prstGeom>
                  </pic:spPr>
                </pic:pic>
              </a:graphicData>
            </a:graphic>
          </wp:inline>
        </w:drawing>
      </w:r>
    </w:p>
    <w:p w14:paraId="0808D5D5" w14:textId="0CB3ADE9" w:rsidR="00C667C7" w:rsidRPr="00BA1F56" w:rsidRDefault="00C667C7" w:rsidP="00C667C7">
      <w:pPr>
        <w:pStyle w:val="Caption"/>
      </w:pPr>
      <w:r w:rsidRPr="00BA1F56">
        <w:rPr>
          <w:color w:val="auto"/>
        </w:rPr>
        <w:lastRenderedPageBreak/>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7</w:t>
      </w:r>
      <w:r w:rsidRPr="00BA1F56">
        <w:rPr>
          <w:color w:val="auto"/>
        </w:rPr>
        <w:fldChar w:fldCharType="end"/>
      </w:r>
      <w:r w:rsidRPr="00BA1F56">
        <w:rPr>
          <w:color w:val="auto"/>
        </w:rPr>
        <w:t xml:space="preserve"> </w:t>
      </w:r>
      <w:r>
        <w:rPr>
          <w:b w:val="0"/>
          <w:color w:val="auto"/>
        </w:rPr>
        <w:t>MIM över vaccinationsdata</w:t>
      </w:r>
      <w:r w:rsidRPr="00BA1F56">
        <w:rPr>
          <w:b w:val="0"/>
          <w:color w:val="auto"/>
        </w:rPr>
        <w:t>.</w:t>
      </w:r>
    </w:p>
    <w:p w14:paraId="4EA76C56" w14:textId="77777777" w:rsidR="0039481C" w:rsidRPr="002F2D14" w:rsidRDefault="0039481C" w:rsidP="0039481C"/>
    <w:tbl>
      <w:tblPr>
        <w:tblStyle w:val="TableGrid"/>
        <w:tblW w:w="8897" w:type="dxa"/>
        <w:tblLayout w:type="fixed"/>
        <w:tblLook w:val="04A0" w:firstRow="1" w:lastRow="0" w:firstColumn="1" w:lastColumn="0" w:noHBand="0" w:noVBand="1"/>
      </w:tblPr>
      <w:tblGrid>
        <w:gridCol w:w="1809"/>
        <w:gridCol w:w="2977"/>
        <w:gridCol w:w="4111"/>
      </w:tblGrid>
      <w:tr w:rsidR="00380FE2" w:rsidRPr="003D3094" w14:paraId="59D24A08" w14:textId="77777777" w:rsidTr="002A7A43">
        <w:trPr>
          <w:trHeight w:val="397"/>
        </w:trPr>
        <w:tc>
          <w:tcPr>
            <w:tcW w:w="1809" w:type="dxa"/>
            <w:shd w:val="clear" w:color="auto" w:fill="D9D9D9" w:themeFill="background1" w:themeFillShade="D9"/>
            <w:vAlign w:val="center"/>
          </w:tcPr>
          <w:p w14:paraId="20A4E186" w14:textId="77777777" w:rsidR="00380FE2" w:rsidRPr="00DA0988" w:rsidRDefault="00380FE2" w:rsidP="00A34D56">
            <w:pPr>
              <w:rPr>
                <w:b/>
                <w:szCs w:val="20"/>
              </w:rPr>
            </w:pPr>
            <w:bookmarkStart w:id="115" w:name="_Toc176141590"/>
            <w:bookmarkStart w:id="116" w:name="_Toc176141594"/>
            <w:bookmarkStart w:id="117" w:name="_Toc182360207"/>
            <w:bookmarkStart w:id="118" w:name="_Toc182360366"/>
            <w:bookmarkStart w:id="119" w:name="_Toc182362292"/>
            <w:bookmarkEnd w:id="115"/>
            <w:bookmarkEnd w:id="116"/>
            <w:bookmarkEnd w:id="117"/>
            <w:bookmarkEnd w:id="118"/>
            <w:bookmarkEnd w:id="119"/>
            <w:r w:rsidRPr="00DA0988">
              <w:rPr>
                <w:b/>
                <w:szCs w:val="20"/>
              </w:rPr>
              <w:t>Klass.attribut</w:t>
            </w:r>
          </w:p>
        </w:tc>
        <w:tc>
          <w:tcPr>
            <w:tcW w:w="2977" w:type="dxa"/>
            <w:shd w:val="clear" w:color="auto" w:fill="D9D9D9" w:themeFill="background1" w:themeFillShade="D9"/>
            <w:vAlign w:val="center"/>
          </w:tcPr>
          <w:p w14:paraId="706C93C4" w14:textId="77777777" w:rsidR="00380FE2" w:rsidRPr="00CA66E6" w:rsidRDefault="00380FE2" w:rsidP="002A7A43">
            <w:pPr>
              <w:rPr>
                <w:b/>
                <w:szCs w:val="20"/>
              </w:rPr>
            </w:pPr>
            <w:r w:rsidRPr="00CA66E6">
              <w:rPr>
                <w:b/>
                <w:szCs w:val="20"/>
              </w:rPr>
              <w:t>Mappning mot V-TIM 2.2</w:t>
            </w:r>
          </w:p>
        </w:tc>
        <w:tc>
          <w:tcPr>
            <w:tcW w:w="4111" w:type="dxa"/>
            <w:shd w:val="clear" w:color="auto" w:fill="D9D9D9" w:themeFill="background1" w:themeFillShade="D9"/>
            <w:vAlign w:val="center"/>
          </w:tcPr>
          <w:p w14:paraId="106DA7FD" w14:textId="77777777" w:rsidR="00380FE2" w:rsidRPr="003D3094" w:rsidRDefault="00380FE2" w:rsidP="00A34D56">
            <w:pPr>
              <w:rPr>
                <w:b/>
                <w:szCs w:val="20"/>
              </w:rPr>
            </w:pPr>
            <w:r w:rsidRPr="00DA0988">
              <w:rPr>
                <w:b/>
                <w:szCs w:val="20"/>
              </w:rPr>
              <w:t>Mappning mot XSD schema</w:t>
            </w:r>
          </w:p>
        </w:tc>
      </w:tr>
      <w:tr w:rsidR="00380FE2" w:rsidRPr="003D3094" w14:paraId="27D69E83" w14:textId="77777777" w:rsidTr="002A7A43">
        <w:trPr>
          <w:trHeight w:val="397"/>
        </w:trPr>
        <w:tc>
          <w:tcPr>
            <w:tcW w:w="1809" w:type="dxa"/>
            <w:vAlign w:val="center"/>
          </w:tcPr>
          <w:p w14:paraId="736F0CCA" w14:textId="77777777" w:rsidR="00380FE2" w:rsidRPr="003D3094" w:rsidRDefault="00380FE2" w:rsidP="00A34D56">
            <w:pPr>
              <w:jc w:val="both"/>
              <w:rPr>
                <w:szCs w:val="20"/>
              </w:rPr>
            </w:pPr>
            <w:r w:rsidRPr="003D3094">
              <w:rPr>
                <w:szCs w:val="20"/>
              </w:rPr>
              <w:t>VaccinationMedicalRecordType</w:t>
            </w:r>
          </w:p>
        </w:tc>
        <w:tc>
          <w:tcPr>
            <w:tcW w:w="2977" w:type="dxa"/>
            <w:vAlign w:val="center"/>
          </w:tcPr>
          <w:p w14:paraId="064A9334" w14:textId="77777777" w:rsidR="00380FE2" w:rsidRPr="00CA66E6" w:rsidRDefault="00380FE2" w:rsidP="002A7A43">
            <w:pPr>
              <w:rPr>
                <w:rFonts w:cs="Arial"/>
                <w:spacing w:val="-1"/>
                <w:szCs w:val="20"/>
              </w:rPr>
            </w:pPr>
          </w:p>
        </w:tc>
        <w:tc>
          <w:tcPr>
            <w:tcW w:w="4111" w:type="dxa"/>
            <w:vAlign w:val="center"/>
          </w:tcPr>
          <w:p w14:paraId="75FDE211" w14:textId="74CF23CD" w:rsidR="00380FE2" w:rsidRPr="003D3094" w:rsidRDefault="00380FE2" w:rsidP="00A34D56">
            <w:pPr>
              <w:jc w:val="both"/>
              <w:rPr>
                <w:szCs w:val="20"/>
              </w:rPr>
            </w:pPr>
            <w:r w:rsidRPr="003D3094">
              <w:rPr>
                <w:szCs w:val="20"/>
              </w:rPr>
              <w:t>vaccinationMedicalRecord</w:t>
            </w:r>
          </w:p>
        </w:tc>
      </w:tr>
      <w:tr w:rsidR="00F6750F" w:rsidRPr="003D3094" w14:paraId="66C9354A" w14:textId="77777777" w:rsidTr="002A7A43">
        <w:trPr>
          <w:trHeight w:val="397"/>
        </w:trPr>
        <w:tc>
          <w:tcPr>
            <w:tcW w:w="1809" w:type="dxa"/>
            <w:vAlign w:val="center"/>
          </w:tcPr>
          <w:p w14:paraId="6F8BD6A3" w14:textId="77777777" w:rsidR="00F6750F" w:rsidRPr="003D3094" w:rsidRDefault="00F6750F" w:rsidP="00A34D56">
            <w:pPr>
              <w:jc w:val="both"/>
              <w:rPr>
                <w:szCs w:val="20"/>
              </w:rPr>
            </w:pPr>
            <w:r w:rsidRPr="003D3094">
              <w:rPr>
                <w:szCs w:val="20"/>
              </w:rPr>
              <w:t>VaccinationMedicalRecordHeaderType.documentId</w:t>
            </w:r>
          </w:p>
        </w:tc>
        <w:tc>
          <w:tcPr>
            <w:tcW w:w="2977" w:type="dxa"/>
            <w:vAlign w:val="center"/>
          </w:tcPr>
          <w:p w14:paraId="62B61D41" w14:textId="4422B70C"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F8D3222" w14:textId="77777777" w:rsidR="00F6750F" w:rsidRPr="003D3094" w:rsidRDefault="00F6750F" w:rsidP="00A34D56">
            <w:pPr>
              <w:jc w:val="both"/>
              <w:rPr>
                <w:szCs w:val="20"/>
              </w:rPr>
            </w:pPr>
            <w:r w:rsidRPr="003D3094">
              <w:rPr>
                <w:szCs w:val="20"/>
              </w:rPr>
              <w:t>vaccinationMedicalRecord/vaccinationMedicalRecordHeader/documentId</w:t>
            </w:r>
          </w:p>
        </w:tc>
      </w:tr>
      <w:tr w:rsidR="00F6750F" w:rsidRPr="003D3094" w14:paraId="5E8E7EB8" w14:textId="77777777" w:rsidTr="002A7A43">
        <w:trPr>
          <w:trHeight w:val="397"/>
        </w:trPr>
        <w:tc>
          <w:tcPr>
            <w:tcW w:w="1809" w:type="dxa"/>
            <w:vAlign w:val="center"/>
          </w:tcPr>
          <w:p w14:paraId="500E4A4C" w14:textId="77777777" w:rsidR="00F6750F" w:rsidRPr="003D3094" w:rsidRDefault="00F6750F" w:rsidP="00A34D56">
            <w:pPr>
              <w:jc w:val="both"/>
              <w:rPr>
                <w:szCs w:val="20"/>
              </w:rPr>
            </w:pPr>
            <w:r w:rsidRPr="003D3094">
              <w:rPr>
                <w:szCs w:val="20"/>
              </w:rPr>
              <w:t>VaccinationMedicalRecordHeaderType.sourceSystemHSAId</w:t>
            </w:r>
          </w:p>
        </w:tc>
        <w:tc>
          <w:tcPr>
            <w:tcW w:w="2977" w:type="dxa"/>
            <w:vAlign w:val="center"/>
          </w:tcPr>
          <w:p w14:paraId="4F452D76" w14:textId="02D52759"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2BEDD844" w14:textId="77777777" w:rsidR="00F6750F" w:rsidRPr="003D3094" w:rsidRDefault="00F6750F" w:rsidP="00A34D56">
            <w:pPr>
              <w:jc w:val="both"/>
              <w:rPr>
                <w:szCs w:val="20"/>
              </w:rPr>
            </w:pPr>
            <w:r w:rsidRPr="003D3094">
              <w:rPr>
                <w:szCs w:val="20"/>
              </w:rPr>
              <w:t>vaccinationMedicalRecord/vaccinationMedicalRecordHeader/sourceSystemHSAId</w:t>
            </w:r>
          </w:p>
        </w:tc>
      </w:tr>
      <w:tr w:rsidR="00F6750F" w:rsidRPr="003D3094" w14:paraId="7607E76E" w14:textId="77777777" w:rsidTr="002A7A43">
        <w:trPr>
          <w:trHeight w:val="397"/>
        </w:trPr>
        <w:tc>
          <w:tcPr>
            <w:tcW w:w="1809" w:type="dxa"/>
            <w:vAlign w:val="center"/>
          </w:tcPr>
          <w:p w14:paraId="1BA046C4" w14:textId="77777777" w:rsidR="00F6750F" w:rsidRPr="003D3094" w:rsidRDefault="00F6750F" w:rsidP="00A34D56">
            <w:pPr>
              <w:jc w:val="both"/>
              <w:rPr>
                <w:szCs w:val="20"/>
              </w:rPr>
            </w:pPr>
            <w:r w:rsidRPr="003D3094">
              <w:rPr>
                <w:szCs w:val="20"/>
              </w:rPr>
              <w:t>VaccinationMedicalRecordHeaderType.documentTitle</w:t>
            </w:r>
          </w:p>
        </w:tc>
        <w:tc>
          <w:tcPr>
            <w:tcW w:w="2977" w:type="dxa"/>
            <w:vAlign w:val="center"/>
          </w:tcPr>
          <w:p w14:paraId="6EC79296" w14:textId="367BDB0F" w:rsidR="00F6750F" w:rsidRPr="00CA66E6" w:rsidRDefault="00D1500E" w:rsidP="002A7A43">
            <w:pPr>
              <w:rPr>
                <w:rFonts w:cs="Arial"/>
                <w:spacing w:val="-1"/>
                <w:szCs w:val="20"/>
              </w:rPr>
            </w:pPr>
            <w:r w:rsidRPr="00CA66E6">
              <w:rPr>
                <w:rFonts w:cs="Arial"/>
                <w:i/>
                <w:color w:val="FF0000"/>
                <w:szCs w:val="20"/>
              </w:rPr>
              <w:t>Saknar motsvarighet i V-TIM 2.2</w:t>
            </w:r>
          </w:p>
        </w:tc>
        <w:tc>
          <w:tcPr>
            <w:tcW w:w="4111" w:type="dxa"/>
            <w:vAlign w:val="center"/>
          </w:tcPr>
          <w:p w14:paraId="794F65F9" w14:textId="0BFA2E9B" w:rsidR="00F6750F" w:rsidRPr="003D3094" w:rsidRDefault="00F6750F" w:rsidP="00B32719">
            <w:pPr>
              <w:jc w:val="both"/>
              <w:rPr>
                <w:szCs w:val="20"/>
              </w:rPr>
            </w:pPr>
            <w:r w:rsidRPr="003D3094">
              <w:rPr>
                <w:szCs w:val="20"/>
              </w:rPr>
              <w:t>vaccinationMedicalRecord/vaccinationMedicalRecordHeader/documentTitle</w:t>
            </w:r>
          </w:p>
        </w:tc>
      </w:tr>
      <w:tr w:rsidR="00F6750F" w:rsidRPr="003D3094" w14:paraId="78D4EF9D" w14:textId="77777777" w:rsidTr="002A7A43">
        <w:trPr>
          <w:trHeight w:val="397"/>
        </w:trPr>
        <w:tc>
          <w:tcPr>
            <w:tcW w:w="1809" w:type="dxa"/>
            <w:vAlign w:val="center"/>
          </w:tcPr>
          <w:p w14:paraId="28466F68" w14:textId="77777777" w:rsidR="00F6750F" w:rsidRPr="003D3094" w:rsidRDefault="00F6750F" w:rsidP="00A34D56">
            <w:pPr>
              <w:jc w:val="both"/>
              <w:rPr>
                <w:szCs w:val="20"/>
              </w:rPr>
            </w:pPr>
            <w:r w:rsidRPr="003D3094">
              <w:rPr>
                <w:szCs w:val="20"/>
              </w:rPr>
              <w:t>VaccinationMedicalRecordHeaderType.documentTime</w:t>
            </w:r>
          </w:p>
        </w:tc>
        <w:tc>
          <w:tcPr>
            <w:tcW w:w="2977" w:type="dxa"/>
            <w:vAlign w:val="center"/>
          </w:tcPr>
          <w:p w14:paraId="312CB9C8" w14:textId="488F9149" w:rsidR="00F6750F" w:rsidRPr="00CA66E6" w:rsidRDefault="00D1500E" w:rsidP="002A7A43">
            <w:pPr>
              <w:rPr>
                <w:rFonts w:cs="Arial"/>
                <w:spacing w:val="-1"/>
                <w:szCs w:val="20"/>
              </w:rPr>
            </w:pPr>
            <w:r w:rsidRPr="00CA66E6">
              <w:rPr>
                <w:rFonts w:cs="Arial"/>
                <w:spacing w:val="-1"/>
                <w:szCs w:val="20"/>
              </w:rPr>
              <w:t>Informationsresurs.införd tidpunkt</w:t>
            </w:r>
          </w:p>
        </w:tc>
        <w:tc>
          <w:tcPr>
            <w:tcW w:w="4111" w:type="dxa"/>
            <w:vAlign w:val="center"/>
          </w:tcPr>
          <w:p w14:paraId="1BDFEEB2" w14:textId="3630DF7A" w:rsidR="00F6750F" w:rsidRPr="003D3094" w:rsidRDefault="00F6750F" w:rsidP="00B32719">
            <w:pPr>
              <w:jc w:val="both"/>
              <w:rPr>
                <w:szCs w:val="20"/>
              </w:rPr>
            </w:pPr>
            <w:r w:rsidRPr="003D3094">
              <w:rPr>
                <w:szCs w:val="20"/>
              </w:rPr>
              <w:t>vaccinationMedicalRecord/vaccinationMedicalRecordHeader/documentTime</w:t>
            </w:r>
          </w:p>
        </w:tc>
      </w:tr>
      <w:tr w:rsidR="00F6750F" w:rsidRPr="003D3094" w14:paraId="48EA7B54" w14:textId="77777777" w:rsidTr="002A7A43">
        <w:trPr>
          <w:trHeight w:val="397"/>
        </w:trPr>
        <w:tc>
          <w:tcPr>
            <w:tcW w:w="1809" w:type="dxa"/>
            <w:vAlign w:val="center"/>
          </w:tcPr>
          <w:p w14:paraId="1BF948C8" w14:textId="77777777" w:rsidR="00F6750F" w:rsidRPr="003D3094" w:rsidRDefault="00F6750F" w:rsidP="00A34D56">
            <w:pPr>
              <w:jc w:val="both"/>
              <w:rPr>
                <w:szCs w:val="20"/>
              </w:rPr>
            </w:pPr>
            <w:r w:rsidRPr="003D3094">
              <w:rPr>
                <w:szCs w:val="20"/>
              </w:rPr>
              <w:t>VaccinationMedicalRecordHeaderType.patientId</w:t>
            </w:r>
          </w:p>
        </w:tc>
        <w:tc>
          <w:tcPr>
            <w:tcW w:w="2977" w:type="dxa"/>
            <w:vAlign w:val="center"/>
          </w:tcPr>
          <w:p w14:paraId="4569E61D" w14:textId="7DC6859B" w:rsidR="00F6750F" w:rsidRPr="00CA66E6" w:rsidRDefault="00F6750F" w:rsidP="002A7A43">
            <w:pPr>
              <w:rPr>
                <w:rFonts w:cs="Arial"/>
                <w:spacing w:val="-1"/>
                <w:szCs w:val="20"/>
              </w:rPr>
            </w:pPr>
            <w:r w:rsidRPr="00CA66E6">
              <w:rPr>
                <w:rFonts w:cs="Arial"/>
                <w:spacing w:val="-1"/>
                <w:szCs w:val="20"/>
              </w:rPr>
              <w:t>Patient.person-id</w:t>
            </w:r>
          </w:p>
        </w:tc>
        <w:tc>
          <w:tcPr>
            <w:tcW w:w="4111" w:type="dxa"/>
            <w:vAlign w:val="center"/>
          </w:tcPr>
          <w:p w14:paraId="0AADCEFD" w14:textId="77777777" w:rsidR="00F6750F" w:rsidRPr="003D3094" w:rsidRDefault="00F6750F" w:rsidP="00A34D56">
            <w:pPr>
              <w:jc w:val="both"/>
              <w:rPr>
                <w:szCs w:val="20"/>
              </w:rPr>
            </w:pPr>
            <w:r w:rsidRPr="003D3094">
              <w:rPr>
                <w:szCs w:val="20"/>
              </w:rPr>
              <w:t>vaccinationMedicalRecord/vaccinationMedicalRecordHeader/patientId</w:t>
            </w:r>
          </w:p>
        </w:tc>
      </w:tr>
      <w:tr w:rsidR="00F6750F" w:rsidRPr="003D3094" w14:paraId="20A284A3" w14:textId="77777777" w:rsidTr="002A7A43">
        <w:trPr>
          <w:trHeight w:val="397"/>
        </w:trPr>
        <w:tc>
          <w:tcPr>
            <w:tcW w:w="1809" w:type="dxa"/>
            <w:vAlign w:val="center"/>
          </w:tcPr>
          <w:p w14:paraId="668A20ED" w14:textId="77777777" w:rsidR="00F6750F" w:rsidRPr="003D3094" w:rsidRDefault="00F6750F" w:rsidP="00A34D56">
            <w:pPr>
              <w:jc w:val="both"/>
              <w:rPr>
                <w:szCs w:val="20"/>
              </w:rPr>
            </w:pPr>
            <w:r w:rsidRPr="003D3094">
              <w:rPr>
                <w:szCs w:val="20"/>
              </w:rPr>
              <w:t>VaccinationMedicalRecordHeaderType.accountableHealthcareProfessional</w:t>
            </w:r>
          </w:p>
        </w:tc>
        <w:tc>
          <w:tcPr>
            <w:tcW w:w="2977" w:type="dxa"/>
            <w:vAlign w:val="center"/>
          </w:tcPr>
          <w:p w14:paraId="5C1E1503" w14:textId="4400751C"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09190A08" w14:textId="77777777" w:rsidR="00F6750F" w:rsidRPr="003D3094" w:rsidRDefault="00F6750F" w:rsidP="00A34D56">
            <w:pPr>
              <w:jc w:val="both"/>
              <w:rPr>
                <w:szCs w:val="20"/>
              </w:rPr>
            </w:pPr>
            <w:r w:rsidRPr="003D3094">
              <w:rPr>
                <w:szCs w:val="20"/>
              </w:rPr>
              <w:t>vaccinationMedicalRecord/vaccinationMedicalRecordHeader/accountableHealthcareProfessional</w:t>
            </w:r>
          </w:p>
        </w:tc>
      </w:tr>
      <w:tr w:rsidR="00F6750F" w:rsidRPr="003D3094" w14:paraId="4BBB0441" w14:textId="77777777" w:rsidTr="002A7A43">
        <w:trPr>
          <w:trHeight w:val="397"/>
        </w:trPr>
        <w:tc>
          <w:tcPr>
            <w:tcW w:w="1809" w:type="dxa"/>
            <w:vAlign w:val="center"/>
          </w:tcPr>
          <w:p w14:paraId="15C72FBE" w14:textId="77777777" w:rsidR="00F6750F" w:rsidRPr="003D3094" w:rsidRDefault="00F6750F" w:rsidP="00A34D56">
            <w:pPr>
              <w:jc w:val="both"/>
              <w:rPr>
                <w:szCs w:val="20"/>
              </w:rPr>
            </w:pPr>
            <w:r w:rsidRPr="003D3094">
              <w:rPr>
                <w:szCs w:val="20"/>
              </w:rPr>
              <w:t>HealthcareProfessionalType.authorTime</w:t>
            </w:r>
          </w:p>
        </w:tc>
        <w:tc>
          <w:tcPr>
            <w:tcW w:w="2977" w:type="dxa"/>
            <w:vAlign w:val="center"/>
          </w:tcPr>
          <w:p w14:paraId="157F4D4A" w14:textId="62357A96"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4FC4CB60" w14:textId="77777777" w:rsidR="00F6750F" w:rsidRPr="003D3094" w:rsidRDefault="00F6750F" w:rsidP="00A34D56">
            <w:pPr>
              <w:jc w:val="both"/>
              <w:rPr>
                <w:szCs w:val="20"/>
              </w:rPr>
            </w:pPr>
            <w:r w:rsidRPr="003D3094">
              <w:rPr>
                <w:szCs w:val="20"/>
              </w:rPr>
              <w:t>vaccinationMedicalRecord/vaccinationMedicalRecordHeader/ accountableHealthcareProfessional /authorTime</w:t>
            </w:r>
          </w:p>
        </w:tc>
      </w:tr>
      <w:tr w:rsidR="00F6750F" w:rsidRPr="003D3094" w14:paraId="1D42582B" w14:textId="77777777" w:rsidTr="002A7A43">
        <w:trPr>
          <w:trHeight w:val="397"/>
        </w:trPr>
        <w:tc>
          <w:tcPr>
            <w:tcW w:w="1809" w:type="dxa"/>
            <w:vAlign w:val="center"/>
          </w:tcPr>
          <w:p w14:paraId="609F1E68" w14:textId="77777777" w:rsidR="00F6750F" w:rsidRPr="003D3094" w:rsidRDefault="00F6750F" w:rsidP="00A34D56">
            <w:pPr>
              <w:jc w:val="both"/>
              <w:rPr>
                <w:szCs w:val="20"/>
              </w:rPr>
            </w:pPr>
            <w:r w:rsidRPr="003D3094">
              <w:rPr>
                <w:szCs w:val="20"/>
              </w:rPr>
              <w:t>HealthcareProfessionalType.healthcareProfessionalHSAId</w:t>
            </w:r>
          </w:p>
        </w:tc>
        <w:tc>
          <w:tcPr>
            <w:tcW w:w="2977" w:type="dxa"/>
            <w:vAlign w:val="center"/>
          </w:tcPr>
          <w:p w14:paraId="535E7218" w14:textId="38ACC9B3" w:rsidR="00F6750F" w:rsidRPr="00CA66E6" w:rsidRDefault="00F6750F" w:rsidP="002A7A43">
            <w:pPr>
              <w:rPr>
                <w:szCs w:val="20"/>
              </w:rPr>
            </w:pPr>
            <w:r w:rsidRPr="00CA66E6">
              <w:rPr>
                <w:rFonts w:cs="Arial"/>
                <w:spacing w:val="-1"/>
                <w:szCs w:val="20"/>
              </w:rPr>
              <w:t>Vård- och omsorgsutövare.personal id</w:t>
            </w:r>
          </w:p>
        </w:tc>
        <w:tc>
          <w:tcPr>
            <w:tcW w:w="4111" w:type="dxa"/>
            <w:vAlign w:val="center"/>
          </w:tcPr>
          <w:p w14:paraId="694BD54A"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vaccinationMedicalRecord/vaccinationMedicalRecordHeader/accountableHealthcareProfessional/healthcareProfessionalHSAId</w:t>
            </w:r>
          </w:p>
        </w:tc>
      </w:tr>
      <w:tr w:rsidR="00F6750F" w:rsidRPr="003D3094" w14:paraId="5802CF77" w14:textId="77777777" w:rsidTr="002A7A43">
        <w:trPr>
          <w:trHeight w:val="397"/>
        </w:trPr>
        <w:tc>
          <w:tcPr>
            <w:tcW w:w="1809" w:type="dxa"/>
            <w:vAlign w:val="center"/>
          </w:tcPr>
          <w:p w14:paraId="153D2CC3" w14:textId="77777777" w:rsidR="00F6750F" w:rsidRPr="003D3094" w:rsidRDefault="00F6750F" w:rsidP="00A34D56">
            <w:pPr>
              <w:jc w:val="both"/>
              <w:rPr>
                <w:szCs w:val="20"/>
              </w:rPr>
            </w:pPr>
            <w:r w:rsidRPr="003D3094">
              <w:rPr>
                <w:szCs w:val="20"/>
              </w:rPr>
              <w:t>HealthcareProfessionalType.healthcareProfessional</w:t>
            </w:r>
            <w:r w:rsidRPr="003D3094">
              <w:rPr>
                <w:szCs w:val="20"/>
              </w:rPr>
              <w:lastRenderedPageBreak/>
              <w:t>Name</w:t>
            </w:r>
          </w:p>
        </w:tc>
        <w:tc>
          <w:tcPr>
            <w:tcW w:w="2977" w:type="dxa"/>
            <w:vAlign w:val="center"/>
          </w:tcPr>
          <w:p w14:paraId="66EADEB9" w14:textId="57C29F82" w:rsidR="00F6750F" w:rsidRPr="00CA66E6" w:rsidRDefault="00F6750F" w:rsidP="002A7A43">
            <w:pPr>
              <w:rPr>
                <w:szCs w:val="20"/>
              </w:rPr>
            </w:pPr>
            <w:r w:rsidRPr="00CA66E6">
              <w:rPr>
                <w:rFonts w:cs="Arial"/>
                <w:spacing w:val="-1"/>
                <w:szCs w:val="20"/>
              </w:rPr>
              <w:lastRenderedPageBreak/>
              <w:t>Vård- och omsorgsutövare.personal namn</w:t>
            </w:r>
          </w:p>
        </w:tc>
        <w:tc>
          <w:tcPr>
            <w:tcW w:w="4111" w:type="dxa"/>
            <w:vAlign w:val="center"/>
          </w:tcPr>
          <w:p w14:paraId="5B6F4DA6"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vaccinationMedicalRecord/vaccinationMedicalRecordHeader/accountableHealthcareProfessional/healthcareProfessionalName</w:t>
            </w:r>
          </w:p>
        </w:tc>
      </w:tr>
      <w:tr w:rsidR="00F6750F" w:rsidRPr="003D3094" w14:paraId="493D5441" w14:textId="77777777" w:rsidTr="002A7A43">
        <w:trPr>
          <w:trHeight w:val="397"/>
        </w:trPr>
        <w:tc>
          <w:tcPr>
            <w:tcW w:w="1809" w:type="dxa"/>
            <w:vAlign w:val="center"/>
          </w:tcPr>
          <w:p w14:paraId="7EDDF339" w14:textId="77777777" w:rsidR="00F6750F" w:rsidRPr="003D3094" w:rsidRDefault="00F6750F" w:rsidP="00A34D56">
            <w:pPr>
              <w:jc w:val="both"/>
              <w:rPr>
                <w:szCs w:val="20"/>
              </w:rPr>
            </w:pPr>
            <w:r w:rsidRPr="003D3094">
              <w:rPr>
                <w:szCs w:val="20"/>
              </w:rPr>
              <w:lastRenderedPageBreak/>
              <w:t>HealthcareProfessionalType.healthcareProfessionalRoleCode</w:t>
            </w:r>
          </w:p>
        </w:tc>
        <w:tc>
          <w:tcPr>
            <w:tcW w:w="2977" w:type="dxa"/>
            <w:vAlign w:val="center"/>
          </w:tcPr>
          <w:p w14:paraId="23C8E099" w14:textId="606E2301"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6C5D100B"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vaccinationMedicalRecord/vaccinationMedicalRecordHeader/accountableHealthcareProfessional/healthcareProfessionalRoleCode</w:t>
            </w:r>
          </w:p>
        </w:tc>
      </w:tr>
      <w:tr w:rsidR="00F6750F" w:rsidRPr="00914082" w14:paraId="19EBD996" w14:textId="77777777" w:rsidTr="002A7A43">
        <w:trPr>
          <w:trHeight w:val="397"/>
        </w:trPr>
        <w:tc>
          <w:tcPr>
            <w:tcW w:w="1809" w:type="dxa"/>
            <w:vAlign w:val="center"/>
          </w:tcPr>
          <w:p w14:paraId="50D62EEF" w14:textId="77777777" w:rsidR="00F6750F" w:rsidRPr="003D3094" w:rsidRDefault="00F6750F" w:rsidP="00A34D56">
            <w:pPr>
              <w:jc w:val="both"/>
              <w:rPr>
                <w:szCs w:val="20"/>
              </w:rPr>
            </w:pPr>
            <w:r w:rsidRPr="003D3094">
              <w:rPr>
                <w:szCs w:val="20"/>
              </w:rPr>
              <w:t>OrgUnitType.orgUnitHSAId</w:t>
            </w:r>
          </w:p>
        </w:tc>
        <w:tc>
          <w:tcPr>
            <w:tcW w:w="2977" w:type="dxa"/>
            <w:vAlign w:val="center"/>
          </w:tcPr>
          <w:p w14:paraId="43D36130" w14:textId="7C41C2F6" w:rsidR="00F6750F" w:rsidRPr="00CA66E6" w:rsidRDefault="00F6750F" w:rsidP="002A7A43">
            <w:pPr>
              <w:rPr>
                <w:rFonts w:cs="Arial"/>
                <w:szCs w:val="20"/>
              </w:rPr>
            </w:pPr>
            <w:r w:rsidRPr="00CA66E6">
              <w:rPr>
                <w:rFonts w:cs="Arial"/>
                <w:spacing w:val="-1"/>
                <w:szCs w:val="20"/>
              </w:rPr>
              <w:t>Vård- och omsorgsutövare.enhet id</w:t>
            </w:r>
          </w:p>
        </w:tc>
        <w:tc>
          <w:tcPr>
            <w:tcW w:w="4111" w:type="dxa"/>
            <w:vAlign w:val="center"/>
          </w:tcPr>
          <w:p w14:paraId="1F444A87"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vaccinationMedicalRecord/vaccinationMedicalRecordHeader/accountableHealthcareProfessional/healthcareProfessionalOrgUnit/orgUnitHSAId</w:t>
            </w:r>
          </w:p>
        </w:tc>
      </w:tr>
      <w:tr w:rsidR="00F6750F" w:rsidRPr="00914082" w14:paraId="17E4D9EE" w14:textId="77777777" w:rsidTr="002A7A43">
        <w:trPr>
          <w:trHeight w:val="397"/>
        </w:trPr>
        <w:tc>
          <w:tcPr>
            <w:tcW w:w="1809" w:type="dxa"/>
            <w:vAlign w:val="center"/>
          </w:tcPr>
          <w:p w14:paraId="08072058" w14:textId="77777777" w:rsidR="00F6750F" w:rsidRPr="003D3094" w:rsidRDefault="00F6750F" w:rsidP="00A34D56">
            <w:pPr>
              <w:jc w:val="both"/>
              <w:rPr>
                <w:szCs w:val="20"/>
              </w:rPr>
            </w:pPr>
            <w:r w:rsidRPr="003D3094">
              <w:rPr>
                <w:szCs w:val="20"/>
              </w:rPr>
              <w:t>OrgUnitType.orgUnitname</w:t>
            </w:r>
          </w:p>
        </w:tc>
        <w:tc>
          <w:tcPr>
            <w:tcW w:w="2977" w:type="dxa"/>
            <w:vAlign w:val="center"/>
          </w:tcPr>
          <w:p w14:paraId="14708313" w14:textId="01E16343" w:rsidR="00F6750F" w:rsidRPr="00CA66E6" w:rsidRDefault="00F6750F" w:rsidP="002A7A43">
            <w:pPr>
              <w:rPr>
                <w:rFonts w:cs="Arial"/>
                <w:szCs w:val="20"/>
              </w:rPr>
            </w:pPr>
            <w:r w:rsidRPr="00CA66E6">
              <w:rPr>
                <w:rFonts w:cs="Arial"/>
                <w:spacing w:val="-1"/>
                <w:szCs w:val="20"/>
              </w:rPr>
              <w:t>Vård- och omsorgsutövare.enhet namn</w:t>
            </w:r>
          </w:p>
        </w:tc>
        <w:tc>
          <w:tcPr>
            <w:tcW w:w="4111" w:type="dxa"/>
            <w:vAlign w:val="center"/>
          </w:tcPr>
          <w:p w14:paraId="3B611EBC"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vaccinationMedicalRecord/vaccinationMedicalRecordHeader/accountableHealthcareProfessional/healthcareProfessionalOrgUnit/orgUnitname</w:t>
            </w:r>
          </w:p>
        </w:tc>
      </w:tr>
      <w:tr w:rsidR="00F6750F" w:rsidRPr="00914082" w14:paraId="506EBD9B" w14:textId="77777777" w:rsidTr="002A7A43">
        <w:trPr>
          <w:trHeight w:val="397"/>
        </w:trPr>
        <w:tc>
          <w:tcPr>
            <w:tcW w:w="1809" w:type="dxa"/>
            <w:vAlign w:val="center"/>
          </w:tcPr>
          <w:p w14:paraId="41894BD0" w14:textId="77777777" w:rsidR="00F6750F" w:rsidRPr="003D3094" w:rsidRDefault="00F6750F" w:rsidP="00A34D56">
            <w:pPr>
              <w:jc w:val="both"/>
              <w:rPr>
                <w:szCs w:val="20"/>
              </w:rPr>
            </w:pPr>
            <w:r w:rsidRPr="003D3094">
              <w:rPr>
                <w:szCs w:val="20"/>
              </w:rPr>
              <w:t>OrgUnitType.orgUnitTelecom</w:t>
            </w:r>
          </w:p>
        </w:tc>
        <w:tc>
          <w:tcPr>
            <w:tcW w:w="2977" w:type="dxa"/>
            <w:vAlign w:val="center"/>
          </w:tcPr>
          <w:p w14:paraId="4B2E47EC" w14:textId="3EA9B99D" w:rsidR="00F6750F" w:rsidRPr="00CA66E6" w:rsidRDefault="00F6750F" w:rsidP="002A7A43">
            <w:pPr>
              <w:rPr>
                <w:rFonts w:cs="Arial"/>
                <w:szCs w:val="20"/>
              </w:rPr>
            </w:pPr>
            <w:r w:rsidRPr="00CA66E6">
              <w:rPr>
                <w:rFonts w:cs="Arial"/>
                <w:szCs w:val="20"/>
              </w:rPr>
              <w:t>Tele och eKommunikation.tele ekom adress</w:t>
            </w:r>
          </w:p>
        </w:tc>
        <w:tc>
          <w:tcPr>
            <w:tcW w:w="4111" w:type="dxa"/>
            <w:vAlign w:val="center"/>
          </w:tcPr>
          <w:p w14:paraId="498A0F03"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vaccinationMedicalRecord/vaccinationMedicalRecordHeader/accountableHealthcareProfessional/healthcareProfessionalOrgUnit/orgUnitTelecom</w:t>
            </w:r>
          </w:p>
        </w:tc>
      </w:tr>
      <w:tr w:rsidR="00F6750F" w:rsidRPr="00914082" w14:paraId="513DAD90" w14:textId="77777777" w:rsidTr="002A7A43">
        <w:trPr>
          <w:trHeight w:val="397"/>
        </w:trPr>
        <w:tc>
          <w:tcPr>
            <w:tcW w:w="1809" w:type="dxa"/>
            <w:vAlign w:val="center"/>
          </w:tcPr>
          <w:p w14:paraId="436CC324" w14:textId="77777777" w:rsidR="00F6750F" w:rsidRPr="003D3094" w:rsidRDefault="00F6750F" w:rsidP="00A34D56">
            <w:pPr>
              <w:jc w:val="both"/>
              <w:rPr>
                <w:szCs w:val="20"/>
              </w:rPr>
            </w:pPr>
            <w:r w:rsidRPr="003D3094">
              <w:rPr>
                <w:szCs w:val="20"/>
              </w:rPr>
              <w:t>OrgUnitType.orgUnitEmail</w:t>
            </w:r>
          </w:p>
        </w:tc>
        <w:tc>
          <w:tcPr>
            <w:tcW w:w="2977" w:type="dxa"/>
            <w:vAlign w:val="center"/>
          </w:tcPr>
          <w:p w14:paraId="3E872222" w14:textId="10427F54" w:rsidR="00F6750F" w:rsidRPr="00CA66E6" w:rsidRDefault="00F6750F" w:rsidP="002A7A43">
            <w:pPr>
              <w:rPr>
                <w:rFonts w:cs="Arial"/>
                <w:spacing w:val="-1"/>
                <w:szCs w:val="20"/>
              </w:rPr>
            </w:pPr>
            <w:r w:rsidRPr="00CA66E6">
              <w:rPr>
                <w:rFonts w:cs="Arial"/>
                <w:szCs w:val="20"/>
              </w:rPr>
              <w:t>Tele och eKommunikation.tele ekom adress</w:t>
            </w:r>
          </w:p>
        </w:tc>
        <w:tc>
          <w:tcPr>
            <w:tcW w:w="4111" w:type="dxa"/>
            <w:vAlign w:val="center"/>
          </w:tcPr>
          <w:p w14:paraId="613534F6"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vaccinationMedicalRecord/vaccinationMedicalRecordHeader/accountableHealthcareProfessional/healthcareProfessionalOrgUnit/orgUnitEmail</w:t>
            </w:r>
          </w:p>
        </w:tc>
      </w:tr>
      <w:tr w:rsidR="00F6750F" w:rsidRPr="00914082" w14:paraId="0E207573" w14:textId="77777777" w:rsidTr="002A7A43">
        <w:trPr>
          <w:trHeight w:val="397"/>
        </w:trPr>
        <w:tc>
          <w:tcPr>
            <w:tcW w:w="1809" w:type="dxa"/>
            <w:vAlign w:val="center"/>
          </w:tcPr>
          <w:p w14:paraId="4638523E" w14:textId="77777777" w:rsidR="00F6750F" w:rsidRPr="003D3094" w:rsidRDefault="00F6750F" w:rsidP="00A34D56">
            <w:pPr>
              <w:jc w:val="both"/>
              <w:rPr>
                <w:szCs w:val="20"/>
                <w:u w:val="single"/>
              </w:rPr>
            </w:pPr>
            <w:r w:rsidRPr="003D3094">
              <w:rPr>
                <w:szCs w:val="20"/>
              </w:rPr>
              <w:t>OrgUnitType.orgUnitAddress</w:t>
            </w:r>
          </w:p>
        </w:tc>
        <w:tc>
          <w:tcPr>
            <w:tcW w:w="2977" w:type="dxa"/>
            <w:vAlign w:val="center"/>
          </w:tcPr>
          <w:p w14:paraId="621B61FA" w14:textId="77777777" w:rsidR="00F6750F" w:rsidRPr="00CA66E6" w:rsidRDefault="00F6750F" w:rsidP="002A7A43">
            <w:pPr>
              <w:rPr>
                <w:rFonts w:cs="Arial"/>
                <w:spacing w:val="-1"/>
                <w:szCs w:val="20"/>
              </w:rPr>
            </w:pPr>
            <w:r w:rsidRPr="00CA66E6">
              <w:rPr>
                <w:rFonts w:cs="Arial"/>
                <w:spacing w:val="-1"/>
                <w:szCs w:val="20"/>
              </w:rPr>
              <w:t>Adress.adress 1,</w:t>
            </w:r>
          </w:p>
          <w:p w14:paraId="4F8A90F5" w14:textId="77777777" w:rsidR="00F6750F" w:rsidRPr="00CA66E6" w:rsidRDefault="00F6750F" w:rsidP="002A7A43">
            <w:pPr>
              <w:rPr>
                <w:rFonts w:cs="Arial"/>
                <w:spacing w:val="-1"/>
                <w:szCs w:val="20"/>
              </w:rPr>
            </w:pPr>
            <w:r w:rsidRPr="00CA66E6">
              <w:rPr>
                <w:rFonts w:cs="Arial"/>
                <w:spacing w:val="-1"/>
                <w:szCs w:val="20"/>
              </w:rPr>
              <w:t>Adress.postnummer &amp;</w:t>
            </w:r>
          </w:p>
          <w:p w14:paraId="79B7E1B2" w14:textId="11E7D861" w:rsidR="00F6750F" w:rsidRPr="00CA66E6" w:rsidRDefault="00F6750F" w:rsidP="002A7A43">
            <w:pPr>
              <w:rPr>
                <w:rFonts w:cs="Arial"/>
                <w:spacing w:val="-1"/>
                <w:szCs w:val="20"/>
              </w:rPr>
            </w:pPr>
            <w:r w:rsidRPr="00CA66E6">
              <w:rPr>
                <w:rFonts w:cs="Arial"/>
                <w:spacing w:val="-1"/>
                <w:szCs w:val="20"/>
              </w:rPr>
              <w:t>Adress.postort</w:t>
            </w:r>
          </w:p>
        </w:tc>
        <w:tc>
          <w:tcPr>
            <w:tcW w:w="4111" w:type="dxa"/>
            <w:vAlign w:val="center"/>
          </w:tcPr>
          <w:p w14:paraId="1E5A6D51"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vaccinationMedicalRecord/vaccinationMedicalRecordHeader/accountableHealthcareProfessional/healthcareProfessionalOrgUnit/orgUnitAddress</w:t>
            </w:r>
          </w:p>
        </w:tc>
      </w:tr>
      <w:tr w:rsidR="00F6750F" w:rsidRPr="00914082" w14:paraId="38B3DC98" w14:textId="77777777" w:rsidTr="002A7A43">
        <w:trPr>
          <w:trHeight w:val="397"/>
        </w:trPr>
        <w:tc>
          <w:tcPr>
            <w:tcW w:w="1809" w:type="dxa"/>
            <w:vAlign w:val="center"/>
          </w:tcPr>
          <w:p w14:paraId="0E467906" w14:textId="77777777" w:rsidR="00F6750F" w:rsidRPr="003D3094" w:rsidRDefault="00F6750F" w:rsidP="00A34D56">
            <w:pPr>
              <w:jc w:val="both"/>
              <w:rPr>
                <w:szCs w:val="20"/>
              </w:rPr>
            </w:pPr>
            <w:r w:rsidRPr="003D3094">
              <w:rPr>
                <w:szCs w:val="20"/>
              </w:rPr>
              <w:t>OrgUnitType.orgUnitLocation</w:t>
            </w:r>
          </w:p>
        </w:tc>
        <w:tc>
          <w:tcPr>
            <w:tcW w:w="2977" w:type="dxa"/>
            <w:vAlign w:val="center"/>
          </w:tcPr>
          <w:p w14:paraId="409D9027" w14:textId="0664BEC2"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7B0121D"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vaccinationMedicalRecord/vaccinationMedicalRecordHeader/accountableHealthcareProfessional/healthcareProfessionalOrgUnit/orgUnitLocation</w:t>
            </w:r>
          </w:p>
        </w:tc>
      </w:tr>
      <w:tr w:rsidR="00F6750F" w:rsidRPr="003D3094" w14:paraId="1D51C9F2" w14:textId="77777777" w:rsidTr="002A7A43">
        <w:trPr>
          <w:trHeight w:val="397"/>
        </w:trPr>
        <w:tc>
          <w:tcPr>
            <w:tcW w:w="1809" w:type="dxa"/>
            <w:vAlign w:val="center"/>
          </w:tcPr>
          <w:p w14:paraId="67228902" w14:textId="77777777" w:rsidR="00F6750F" w:rsidRPr="003D3094" w:rsidRDefault="00F6750F" w:rsidP="00A34D56">
            <w:pPr>
              <w:jc w:val="both"/>
              <w:rPr>
                <w:szCs w:val="20"/>
              </w:rPr>
            </w:pPr>
            <w:r w:rsidRPr="003D3094">
              <w:rPr>
                <w:szCs w:val="20"/>
              </w:rPr>
              <w:t>HealthcareProfessionalType.healthcareProfessionalCareUnitHSAId</w:t>
            </w:r>
          </w:p>
        </w:tc>
        <w:tc>
          <w:tcPr>
            <w:tcW w:w="2977" w:type="dxa"/>
            <w:vAlign w:val="center"/>
          </w:tcPr>
          <w:p w14:paraId="32EF111B" w14:textId="61F6D0D2" w:rsidR="00F6750F" w:rsidRPr="00CA66E6" w:rsidRDefault="00F6750F" w:rsidP="002A7A43">
            <w:pPr>
              <w:rPr>
                <w:szCs w:val="20"/>
              </w:rPr>
            </w:pPr>
            <w:r w:rsidRPr="00CA66E6">
              <w:rPr>
                <w:rFonts w:cs="Arial"/>
                <w:spacing w:val="-1"/>
                <w:szCs w:val="20"/>
              </w:rPr>
              <w:t>Informationsresurs.vårdenhet id</w:t>
            </w:r>
          </w:p>
        </w:tc>
        <w:tc>
          <w:tcPr>
            <w:tcW w:w="4111" w:type="dxa"/>
            <w:vAlign w:val="center"/>
          </w:tcPr>
          <w:p w14:paraId="18700A8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vaccinationMedicalRecord/vaccinationMedicalRecordHeader/accountableHealthcareProfessional/healthcareProfessionalCareUnitHSAId</w:t>
            </w:r>
          </w:p>
        </w:tc>
      </w:tr>
      <w:tr w:rsidR="00F6750F" w:rsidRPr="003D3094" w14:paraId="127EE6CB" w14:textId="77777777" w:rsidTr="002A7A43">
        <w:trPr>
          <w:trHeight w:val="397"/>
        </w:trPr>
        <w:tc>
          <w:tcPr>
            <w:tcW w:w="1809" w:type="dxa"/>
            <w:vAlign w:val="center"/>
          </w:tcPr>
          <w:p w14:paraId="65BD1304" w14:textId="77777777" w:rsidR="00F6750F" w:rsidRPr="003D3094" w:rsidRDefault="00F6750F" w:rsidP="00A34D56">
            <w:pPr>
              <w:jc w:val="both"/>
              <w:rPr>
                <w:szCs w:val="20"/>
              </w:rPr>
            </w:pPr>
            <w:r w:rsidRPr="003D3094">
              <w:rPr>
                <w:szCs w:val="20"/>
              </w:rPr>
              <w:t>HealthcareProfessionalType.healthcareProfessionalCareGiverHSAId</w:t>
            </w:r>
          </w:p>
        </w:tc>
        <w:tc>
          <w:tcPr>
            <w:tcW w:w="2977" w:type="dxa"/>
            <w:vAlign w:val="center"/>
          </w:tcPr>
          <w:p w14:paraId="218F72F2" w14:textId="54B5F8E8" w:rsidR="00F6750F" w:rsidRPr="00CA66E6" w:rsidRDefault="00F6750F" w:rsidP="002A7A43">
            <w:pPr>
              <w:rPr>
                <w:rFonts w:cs="Arial"/>
                <w:szCs w:val="20"/>
              </w:rPr>
            </w:pPr>
            <w:r w:rsidRPr="00CA66E6">
              <w:rPr>
                <w:rFonts w:cs="Arial"/>
                <w:spacing w:val="-1"/>
                <w:szCs w:val="20"/>
              </w:rPr>
              <w:t>Informationsresurs.vårdgivare id</w:t>
            </w:r>
          </w:p>
        </w:tc>
        <w:tc>
          <w:tcPr>
            <w:tcW w:w="4111" w:type="dxa"/>
            <w:vAlign w:val="center"/>
          </w:tcPr>
          <w:p w14:paraId="1739765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vaccinationMedicalRecord/vaccinationMedicalRecordHeader/accountableHealthcareProfessional/healthcareProfessionalCareGiverHSAId</w:t>
            </w:r>
          </w:p>
        </w:tc>
      </w:tr>
      <w:tr w:rsidR="00F6750F" w:rsidRPr="003D3094" w14:paraId="46D1BC63" w14:textId="77777777" w:rsidTr="002A7A43">
        <w:trPr>
          <w:trHeight w:val="397"/>
        </w:trPr>
        <w:tc>
          <w:tcPr>
            <w:tcW w:w="1809" w:type="dxa"/>
            <w:vAlign w:val="center"/>
          </w:tcPr>
          <w:p w14:paraId="2968A9C7" w14:textId="77777777" w:rsidR="00F6750F" w:rsidRPr="003D3094" w:rsidRDefault="00F6750F" w:rsidP="00A34D56">
            <w:pPr>
              <w:jc w:val="both"/>
              <w:rPr>
                <w:szCs w:val="20"/>
              </w:rPr>
            </w:pPr>
            <w:r w:rsidRPr="003D3094">
              <w:rPr>
                <w:szCs w:val="20"/>
              </w:rPr>
              <w:t>LegalAuthenticatorType.signature</w:t>
            </w:r>
            <w:r w:rsidRPr="003D3094">
              <w:rPr>
                <w:szCs w:val="20"/>
              </w:rPr>
              <w:lastRenderedPageBreak/>
              <w:t>Time</w:t>
            </w:r>
          </w:p>
        </w:tc>
        <w:tc>
          <w:tcPr>
            <w:tcW w:w="2977" w:type="dxa"/>
            <w:vAlign w:val="center"/>
          </w:tcPr>
          <w:p w14:paraId="2F45FB54" w14:textId="641AB658" w:rsidR="00F6750F" w:rsidRPr="00CA66E6" w:rsidRDefault="00F6750F" w:rsidP="002A7A43">
            <w:pPr>
              <w:rPr>
                <w:rFonts w:cs="Arial"/>
                <w:szCs w:val="20"/>
              </w:rPr>
            </w:pPr>
            <w:r w:rsidRPr="00CA66E6">
              <w:rPr>
                <w:rFonts w:cs="Arial"/>
                <w:i/>
                <w:color w:val="FF0000"/>
                <w:szCs w:val="20"/>
              </w:rPr>
              <w:lastRenderedPageBreak/>
              <w:t>Saknar motsvarighet i V-TIM 2.2</w:t>
            </w:r>
          </w:p>
        </w:tc>
        <w:tc>
          <w:tcPr>
            <w:tcW w:w="4111" w:type="dxa"/>
            <w:vAlign w:val="center"/>
          </w:tcPr>
          <w:p w14:paraId="2AC79CA9" w14:textId="77777777" w:rsidR="00F6750F" w:rsidRPr="003D3094" w:rsidRDefault="00F6750F" w:rsidP="00A34D56">
            <w:pPr>
              <w:jc w:val="both"/>
              <w:rPr>
                <w:szCs w:val="20"/>
              </w:rPr>
            </w:pPr>
            <w:r w:rsidRPr="003D3094">
              <w:rPr>
                <w:szCs w:val="20"/>
              </w:rPr>
              <w:t>vaccinationMedicalRecord/vaccinationMedicalRecordHeader/legalAuthenticator/signa</w:t>
            </w:r>
            <w:r w:rsidRPr="003D3094">
              <w:rPr>
                <w:szCs w:val="20"/>
              </w:rPr>
              <w:lastRenderedPageBreak/>
              <w:t>tureTime</w:t>
            </w:r>
          </w:p>
        </w:tc>
      </w:tr>
      <w:tr w:rsidR="00F6750F" w:rsidRPr="003D3094" w14:paraId="4DA9E79E" w14:textId="77777777" w:rsidTr="002A7A43">
        <w:trPr>
          <w:trHeight w:val="397"/>
        </w:trPr>
        <w:tc>
          <w:tcPr>
            <w:tcW w:w="1809" w:type="dxa"/>
            <w:vAlign w:val="center"/>
          </w:tcPr>
          <w:p w14:paraId="7734F642" w14:textId="77777777" w:rsidR="00F6750F" w:rsidRPr="003D3094" w:rsidRDefault="00F6750F" w:rsidP="00A34D56">
            <w:pPr>
              <w:jc w:val="both"/>
              <w:rPr>
                <w:szCs w:val="20"/>
              </w:rPr>
            </w:pPr>
            <w:r w:rsidRPr="003D3094">
              <w:rPr>
                <w:szCs w:val="20"/>
              </w:rPr>
              <w:lastRenderedPageBreak/>
              <w:t>LegalAuthenticatorType.legalAuthenticatorHSAId</w:t>
            </w:r>
          </w:p>
        </w:tc>
        <w:tc>
          <w:tcPr>
            <w:tcW w:w="2977" w:type="dxa"/>
            <w:vAlign w:val="center"/>
          </w:tcPr>
          <w:p w14:paraId="45D82914" w14:textId="6FD2348B" w:rsidR="00F6750F" w:rsidRPr="00CA66E6" w:rsidRDefault="00F6750F" w:rsidP="002A7A43">
            <w:pPr>
              <w:rPr>
                <w:rFonts w:cs="Arial"/>
                <w:szCs w:val="20"/>
              </w:rPr>
            </w:pPr>
            <w:r w:rsidRPr="00CA66E6">
              <w:rPr>
                <w:rFonts w:cs="Arial"/>
                <w:spacing w:val="-1"/>
                <w:szCs w:val="20"/>
              </w:rPr>
              <w:t>Vård- och omsorgsutövare.personal id</w:t>
            </w:r>
          </w:p>
        </w:tc>
        <w:tc>
          <w:tcPr>
            <w:tcW w:w="4111" w:type="dxa"/>
            <w:vAlign w:val="center"/>
          </w:tcPr>
          <w:p w14:paraId="10ACBBB6" w14:textId="77777777" w:rsidR="00F6750F" w:rsidRPr="003D3094" w:rsidRDefault="00F6750F" w:rsidP="00A34D56">
            <w:pPr>
              <w:jc w:val="both"/>
              <w:rPr>
                <w:szCs w:val="20"/>
              </w:rPr>
            </w:pPr>
            <w:r w:rsidRPr="003D3094">
              <w:rPr>
                <w:szCs w:val="20"/>
              </w:rPr>
              <w:t>vaccinationMedicalRecord/vaccinationMedicalRecordHeader/legalAuthenticator/legalAuthenticatorHSAId</w:t>
            </w:r>
          </w:p>
        </w:tc>
      </w:tr>
      <w:tr w:rsidR="00F6750F" w:rsidRPr="003D3094" w14:paraId="2D756AFF" w14:textId="77777777" w:rsidTr="002A7A43">
        <w:trPr>
          <w:trHeight w:val="397"/>
        </w:trPr>
        <w:tc>
          <w:tcPr>
            <w:tcW w:w="1809" w:type="dxa"/>
            <w:vAlign w:val="center"/>
          </w:tcPr>
          <w:p w14:paraId="0A278293" w14:textId="77777777" w:rsidR="00F6750F" w:rsidRPr="003D3094" w:rsidRDefault="00F6750F" w:rsidP="00A34D56">
            <w:pPr>
              <w:jc w:val="both"/>
              <w:rPr>
                <w:szCs w:val="20"/>
              </w:rPr>
            </w:pPr>
            <w:r w:rsidRPr="003D3094">
              <w:rPr>
                <w:szCs w:val="20"/>
              </w:rPr>
              <w:t>LegalAuthenticatorType.legalAuthenticatorName</w:t>
            </w:r>
          </w:p>
        </w:tc>
        <w:tc>
          <w:tcPr>
            <w:tcW w:w="2977" w:type="dxa"/>
            <w:vAlign w:val="center"/>
          </w:tcPr>
          <w:p w14:paraId="28C903A4" w14:textId="6E36ABE2" w:rsidR="00F6750F" w:rsidRPr="00CA66E6" w:rsidRDefault="00F6750F" w:rsidP="002A7A43">
            <w:pPr>
              <w:rPr>
                <w:szCs w:val="20"/>
              </w:rPr>
            </w:pPr>
            <w:r w:rsidRPr="00CA66E6">
              <w:rPr>
                <w:rFonts w:cs="Arial"/>
                <w:spacing w:val="-1"/>
                <w:szCs w:val="20"/>
              </w:rPr>
              <w:t>Vård- och omsorgsutövare.personal namn</w:t>
            </w:r>
          </w:p>
        </w:tc>
        <w:tc>
          <w:tcPr>
            <w:tcW w:w="4111" w:type="dxa"/>
            <w:vAlign w:val="center"/>
          </w:tcPr>
          <w:p w14:paraId="429D73EF" w14:textId="77777777" w:rsidR="00F6750F" w:rsidRPr="003D3094" w:rsidRDefault="00F6750F" w:rsidP="00A34D56">
            <w:pPr>
              <w:jc w:val="both"/>
              <w:rPr>
                <w:szCs w:val="20"/>
              </w:rPr>
            </w:pPr>
            <w:r w:rsidRPr="003D3094">
              <w:rPr>
                <w:szCs w:val="20"/>
              </w:rPr>
              <w:t>vaccinationMedicalRecord/vaccinationMedicalRecordHeader/legalAuthenticator/legalAuthenticatorName</w:t>
            </w:r>
          </w:p>
        </w:tc>
      </w:tr>
      <w:tr w:rsidR="00F6750F" w:rsidRPr="003D3094" w14:paraId="2A46A0A6" w14:textId="77777777" w:rsidTr="002A7A43">
        <w:trPr>
          <w:trHeight w:val="397"/>
        </w:trPr>
        <w:tc>
          <w:tcPr>
            <w:tcW w:w="1809" w:type="dxa"/>
            <w:vAlign w:val="center"/>
          </w:tcPr>
          <w:p w14:paraId="0C9683F1" w14:textId="77777777" w:rsidR="00F6750F" w:rsidRPr="003D3094" w:rsidRDefault="00F6750F" w:rsidP="00A34D56">
            <w:pPr>
              <w:jc w:val="both"/>
              <w:rPr>
                <w:szCs w:val="20"/>
              </w:rPr>
            </w:pPr>
            <w:r w:rsidRPr="003D3094">
              <w:rPr>
                <w:szCs w:val="20"/>
              </w:rPr>
              <w:t>VaccinationMedicalRecordHeaderType.approvedForPatient</w:t>
            </w:r>
          </w:p>
        </w:tc>
        <w:tc>
          <w:tcPr>
            <w:tcW w:w="2977" w:type="dxa"/>
            <w:vAlign w:val="center"/>
          </w:tcPr>
          <w:p w14:paraId="05507D16" w14:textId="426CF2D0"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7BDB61DF" w14:textId="77777777" w:rsidR="00F6750F" w:rsidRPr="003D3094" w:rsidRDefault="00F6750F" w:rsidP="00A34D56">
            <w:pPr>
              <w:jc w:val="both"/>
              <w:rPr>
                <w:szCs w:val="20"/>
              </w:rPr>
            </w:pPr>
            <w:r w:rsidRPr="003D3094">
              <w:rPr>
                <w:szCs w:val="20"/>
              </w:rPr>
              <w:t>vaccinationMedicalRecord/vaccinationMedicalRecordHeader/approvedForPatient</w:t>
            </w:r>
          </w:p>
        </w:tc>
      </w:tr>
      <w:tr w:rsidR="00F6750F" w:rsidRPr="003D3094" w14:paraId="453B2C7A" w14:textId="77777777" w:rsidTr="002A7A43">
        <w:trPr>
          <w:trHeight w:val="397"/>
        </w:trPr>
        <w:tc>
          <w:tcPr>
            <w:tcW w:w="1809" w:type="dxa"/>
            <w:vAlign w:val="center"/>
          </w:tcPr>
          <w:p w14:paraId="728DC4DC" w14:textId="77777777" w:rsidR="00F6750F" w:rsidRPr="003D3094" w:rsidRDefault="00F6750F" w:rsidP="00A34D56">
            <w:pPr>
              <w:jc w:val="both"/>
              <w:rPr>
                <w:szCs w:val="20"/>
              </w:rPr>
            </w:pPr>
            <w:r w:rsidRPr="003D3094">
              <w:rPr>
                <w:szCs w:val="20"/>
              </w:rPr>
              <w:t>VaccinationMedicalRecordHeaderType.careContactId</w:t>
            </w:r>
          </w:p>
        </w:tc>
        <w:tc>
          <w:tcPr>
            <w:tcW w:w="2977" w:type="dxa"/>
            <w:vAlign w:val="center"/>
          </w:tcPr>
          <w:p w14:paraId="43C633D8" w14:textId="68ABFD30" w:rsidR="00F6750F" w:rsidRPr="00CA66E6" w:rsidRDefault="00F6750F" w:rsidP="002A7A43">
            <w:pPr>
              <w:rPr>
                <w:rFonts w:cs="Arial"/>
                <w:i/>
                <w:szCs w:val="20"/>
              </w:rPr>
            </w:pPr>
            <w:r w:rsidRPr="00CA66E6">
              <w:rPr>
                <w:rFonts w:cs="Arial"/>
                <w:spacing w:val="-1"/>
                <w:szCs w:val="20"/>
              </w:rPr>
              <w:t>Informationsresurs.kontakt id</w:t>
            </w:r>
          </w:p>
        </w:tc>
        <w:tc>
          <w:tcPr>
            <w:tcW w:w="4111" w:type="dxa"/>
            <w:vAlign w:val="center"/>
          </w:tcPr>
          <w:p w14:paraId="25BFAC21" w14:textId="77777777" w:rsidR="00F6750F" w:rsidRPr="003D3094" w:rsidRDefault="00F6750F" w:rsidP="00A34D56">
            <w:pPr>
              <w:jc w:val="both"/>
              <w:rPr>
                <w:szCs w:val="20"/>
              </w:rPr>
            </w:pPr>
            <w:r w:rsidRPr="003D3094">
              <w:rPr>
                <w:szCs w:val="20"/>
              </w:rPr>
              <w:t>vaccinationMedicalRecord/vaccinationMedicalRecordHeader/careContactId</w:t>
            </w:r>
          </w:p>
        </w:tc>
      </w:tr>
      <w:tr w:rsidR="00F6750F" w:rsidRPr="003D3094" w14:paraId="50CD2D2B" w14:textId="77777777" w:rsidTr="002A7A43">
        <w:trPr>
          <w:trHeight w:val="397"/>
        </w:trPr>
        <w:tc>
          <w:tcPr>
            <w:tcW w:w="1809" w:type="dxa"/>
            <w:vAlign w:val="center"/>
          </w:tcPr>
          <w:p w14:paraId="0A2630E5" w14:textId="77777777" w:rsidR="00F6750F" w:rsidRPr="003D3094" w:rsidRDefault="00F6750F" w:rsidP="00A34D56">
            <w:pPr>
              <w:jc w:val="both"/>
              <w:rPr>
                <w:szCs w:val="20"/>
              </w:rPr>
            </w:pPr>
            <w:r w:rsidRPr="003D3094">
              <w:rPr>
                <w:szCs w:val="20"/>
              </w:rPr>
              <w:t>VaccinationMedicalRecordHeaderType.nullified</w:t>
            </w:r>
          </w:p>
        </w:tc>
        <w:tc>
          <w:tcPr>
            <w:tcW w:w="2977" w:type="dxa"/>
            <w:vAlign w:val="center"/>
          </w:tcPr>
          <w:p w14:paraId="762E7C3B" w14:textId="2AB8B39A"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7060E8BA" w14:textId="77777777" w:rsidR="00F6750F" w:rsidRPr="003D3094" w:rsidRDefault="00F6750F" w:rsidP="00A34D56">
            <w:pPr>
              <w:jc w:val="both"/>
              <w:rPr>
                <w:szCs w:val="20"/>
              </w:rPr>
            </w:pPr>
            <w:r w:rsidRPr="003D3094">
              <w:rPr>
                <w:szCs w:val="20"/>
              </w:rPr>
              <w:t>vaccinationMedicalRecord/vaccinationMedicalRecordHeader/nullified</w:t>
            </w:r>
          </w:p>
        </w:tc>
      </w:tr>
      <w:tr w:rsidR="00F6750F" w:rsidRPr="003D3094" w14:paraId="6F1B541D" w14:textId="77777777" w:rsidTr="002A7A43">
        <w:trPr>
          <w:trHeight w:val="397"/>
        </w:trPr>
        <w:tc>
          <w:tcPr>
            <w:tcW w:w="1809" w:type="dxa"/>
            <w:vAlign w:val="center"/>
          </w:tcPr>
          <w:p w14:paraId="6A4A9F5D" w14:textId="77777777" w:rsidR="00F6750F" w:rsidRPr="003D3094" w:rsidRDefault="00F6750F" w:rsidP="00A34D56">
            <w:pPr>
              <w:jc w:val="both"/>
              <w:rPr>
                <w:szCs w:val="20"/>
              </w:rPr>
            </w:pPr>
            <w:r w:rsidRPr="003D3094">
              <w:rPr>
                <w:szCs w:val="20"/>
              </w:rPr>
              <w:t>VaccinationMedicalRecordHeaderType.nullifiedReason</w:t>
            </w:r>
          </w:p>
        </w:tc>
        <w:tc>
          <w:tcPr>
            <w:tcW w:w="2977" w:type="dxa"/>
            <w:vAlign w:val="center"/>
          </w:tcPr>
          <w:p w14:paraId="4BD09D55" w14:textId="0ACEDB9D"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1D30AAF6" w14:textId="77777777" w:rsidR="00F6750F" w:rsidRPr="003D3094" w:rsidRDefault="00F6750F" w:rsidP="00A34D56">
            <w:pPr>
              <w:jc w:val="both"/>
              <w:rPr>
                <w:szCs w:val="20"/>
              </w:rPr>
            </w:pPr>
            <w:r w:rsidRPr="003D3094">
              <w:rPr>
                <w:szCs w:val="20"/>
              </w:rPr>
              <w:t>vaccinationMedicalRecord/vaccinationMedicalRecordHeader/nullifiedReason</w:t>
            </w:r>
          </w:p>
        </w:tc>
      </w:tr>
      <w:tr w:rsidR="00F6750F" w:rsidRPr="003D3094" w14:paraId="39EC9035" w14:textId="77777777" w:rsidTr="002A7A43">
        <w:trPr>
          <w:trHeight w:val="397"/>
        </w:trPr>
        <w:tc>
          <w:tcPr>
            <w:tcW w:w="1809" w:type="dxa"/>
            <w:shd w:val="clear" w:color="auto" w:fill="D9D9D9" w:themeFill="background1" w:themeFillShade="D9"/>
            <w:vAlign w:val="center"/>
          </w:tcPr>
          <w:p w14:paraId="0676D7F2" w14:textId="77777777" w:rsidR="00F6750F" w:rsidRPr="003D3094" w:rsidRDefault="00F6750F" w:rsidP="00A34D56">
            <w:pPr>
              <w:rPr>
                <w:szCs w:val="20"/>
              </w:rPr>
            </w:pPr>
            <w:r w:rsidRPr="003D3094">
              <w:rPr>
                <w:szCs w:val="20"/>
              </w:rPr>
              <w:t>VaccinationMedicalRecordBodyType</w:t>
            </w:r>
          </w:p>
        </w:tc>
        <w:tc>
          <w:tcPr>
            <w:tcW w:w="2977" w:type="dxa"/>
            <w:shd w:val="clear" w:color="auto" w:fill="D9D9D9" w:themeFill="background1" w:themeFillShade="D9"/>
            <w:vAlign w:val="center"/>
          </w:tcPr>
          <w:p w14:paraId="184718B0" w14:textId="77777777" w:rsidR="00F6750F" w:rsidRPr="00CA66E6" w:rsidRDefault="00F6750F" w:rsidP="002A7A43">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7A8ACD2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p>
        </w:tc>
      </w:tr>
      <w:tr w:rsidR="002A29A1" w:rsidRPr="003D3094" w14:paraId="4446B28B" w14:textId="77777777" w:rsidTr="002A7A43">
        <w:trPr>
          <w:trHeight w:val="397"/>
        </w:trPr>
        <w:tc>
          <w:tcPr>
            <w:tcW w:w="1809" w:type="dxa"/>
            <w:vAlign w:val="center"/>
          </w:tcPr>
          <w:p w14:paraId="4F59FCC7" w14:textId="376DCEE4" w:rsidR="002A29A1" w:rsidRPr="00262D13" w:rsidRDefault="002A29A1" w:rsidP="00A34D56">
            <w:pPr>
              <w:rPr>
                <w:szCs w:val="20"/>
              </w:rPr>
            </w:pPr>
            <w:r w:rsidRPr="00262D13">
              <w:rPr>
                <w:szCs w:val="20"/>
              </w:rPr>
              <w:t>AdditionalPatientInformationType.dateOfBirth</w:t>
            </w:r>
          </w:p>
        </w:tc>
        <w:tc>
          <w:tcPr>
            <w:tcW w:w="2977" w:type="dxa"/>
            <w:vAlign w:val="center"/>
          </w:tcPr>
          <w:p w14:paraId="4A43452B" w14:textId="0AA6D294" w:rsidR="002A29A1" w:rsidRPr="00262D13" w:rsidRDefault="002A29A1" w:rsidP="002A7A43">
            <w:pPr>
              <w:pStyle w:val="Default"/>
              <w:spacing w:line="280" w:lineRule="atLeast"/>
              <w:rPr>
                <w:rFonts w:ascii="Georgia" w:hAnsi="Georgia" w:cs="Arial"/>
                <w:color w:val="auto"/>
                <w:sz w:val="20"/>
                <w:szCs w:val="20"/>
              </w:rPr>
            </w:pPr>
            <w:r w:rsidRPr="00262D13">
              <w:rPr>
                <w:rFonts w:ascii="Georgia" w:hAnsi="Georgia" w:cs="Arial"/>
                <w:spacing w:val="-1"/>
                <w:sz w:val="20"/>
                <w:szCs w:val="20"/>
              </w:rPr>
              <w:t>Patient.födelsetidpunkt</w:t>
            </w:r>
          </w:p>
        </w:tc>
        <w:tc>
          <w:tcPr>
            <w:tcW w:w="4111" w:type="dxa"/>
            <w:vAlign w:val="center"/>
          </w:tcPr>
          <w:p w14:paraId="11C16B86" w14:textId="3CE931C3" w:rsidR="002A29A1" w:rsidRPr="00262D13" w:rsidRDefault="002A29A1" w:rsidP="00A34D56">
            <w:pPr>
              <w:autoSpaceDE w:val="0"/>
              <w:autoSpaceDN w:val="0"/>
              <w:adjustRightInd w:val="0"/>
              <w:spacing w:line="240" w:lineRule="auto"/>
              <w:rPr>
                <w:rFonts w:cs="Consolas"/>
                <w:spacing w:val="-1"/>
                <w:szCs w:val="20"/>
              </w:rPr>
            </w:pPr>
            <w:r w:rsidRPr="00262D13">
              <w:rPr>
                <w:rFonts w:cs="Consolas"/>
                <w:spacing w:val="-1"/>
                <w:szCs w:val="20"/>
                <w:lang w:val="en-US"/>
              </w:rPr>
              <w:t>medicationMedicalRecord/medicationMedicalRecordBody/additionalPatientInformation/dateOfBirth</w:t>
            </w:r>
          </w:p>
        </w:tc>
      </w:tr>
      <w:tr w:rsidR="002A29A1" w:rsidRPr="003D3094" w14:paraId="129C7942" w14:textId="77777777" w:rsidTr="002A7A43">
        <w:trPr>
          <w:trHeight w:val="397"/>
        </w:trPr>
        <w:tc>
          <w:tcPr>
            <w:tcW w:w="1809" w:type="dxa"/>
            <w:vAlign w:val="center"/>
          </w:tcPr>
          <w:p w14:paraId="0B85C4D7" w14:textId="5926CFF1" w:rsidR="002A29A1" w:rsidRPr="00262D13" w:rsidRDefault="002A29A1" w:rsidP="00A34D56">
            <w:pPr>
              <w:rPr>
                <w:szCs w:val="20"/>
              </w:rPr>
            </w:pPr>
            <w:r w:rsidRPr="00262D13">
              <w:rPr>
                <w:szCs w:val="20"/>
              </w:rPr>
              <w:t>AdditionalPatientInformationType.gender</w:t>
            </w:r>
          </w:p>
        </w:tc>
        <w:tc>
          <w:tcPr>
            <w:tcW w:w="2977" w:type="dxa"/>
            <w:vAlign w:val="center"/>
          </w:tcPr>
          <w:p w14:paraId="25DD26DA" w14:textId="4104430B" w:rsidR="002A29A1" w:rsidRPr="00262D13" w:rsidRDefault="002A29A1" w:rsidP="002A7A43">
            <w:pPr>
              <w:pStyle w:val="Default"/>
              <w:spacing w:line="280" w:lineRule="atLeast"/>
              <w:rPr>
                <w:rFonts w:ascii="Georgia" w:hAnsi="Georgia" w:cs="Arial"/>
                <w:color w:val="auto"/>
                <w:sz w:val="20"/>
                <w:szCs w:val="20"/>
              </w:rPr>
            </w:pPr>
            <w:r w:rsidRPr="00262D13">
              <w:rPr>
                <w:rFonts w:ascii="Georgia" w:hAnsi="Georgia" w:cs="Arial"/>
                <w:spacing w:val="-1"/>
                <w:sz w:val="20"/>
                <w:szCs w:val="20"/>
              </w:rPr>
              <w:t>Patient.kön</w:t>
            </w:r>
          </w:p>
        </w:tc>
        <w:tc>
          <w:tcPr>
            <w:tcW w:w="4111" w:type="dxa"/>
            <w:vAlign w:val="center"/>
          </w:tcPr>
          <w:p w14:paraId="30283C42" w14:textId="5B8CC573" w:rsidR="002A29A1" w:rsidRPr="00262D13" w:rsidRDefault="002A29A1" w:rsidP="00A34D56">
            <w:pPr>
              <w:autoSpaceDE w:val="0"/>
              <w:autoSpaceDN w:val="0"/>
              <w:adjustRightInd w:val="0"/>
              <w:spacing w:line="240" w:lineRule="auto"/>
              <w:rPr>
                <w:rFonts w:cs="Consolas"/>
                <w:spacing w:val="-1"/>
                <w:szCs w:val="20"/>
              </w:rPr>
            </w:pPr>
            <w:r w:rsidRPr="00262D13">
              <w:rPr>
                <w:rFonts w:cs="Consolas"/>
                <w:spacing w:val="-1"/>
                <w:szCs w:val="20"/>
                <w:lang w:val="en-US"/>
              </w:rPr>
              <w:t>medicationMedicalRecord/medicationMedicalRecordBody/additionalPatientInformation/gender</w:t>
            </w:r>
          </w:p>
        </w:tc>
      </w:tr>
      <w:tr w:rsidR="002A29A1" w:rsidRPr="003D3094" w14:paraId="6DC47130" w14:textId="77777777" w:rsidTr="002A7A43">
        <w:trPr>
          <w:trHeight w:val="397"/>
        </w:trPr>
        <w:tc>
          <w:tcPr>
            <w:tcW w:w="1809" w:type="dxa"/>
            <w:vAlign w:val="center"/>
          </w:tcPr>
          <w:p w14:paraId="436508A9" w14:textId="77777777" w:rsidR="002A29A1" w:rsidRPr="003D3094" w:rsidRDefault="002A29A1" w:rsidP="00A34D56">
            <w:pPr>
              <w:rPr>
                <w:szCs w:val="20"/>
              </w:rPr>
            </w:pPr>
            <w:r w:rsidRPr="003D3094">
              <w:rPr>
                <w:szCs w:val="20"/>
              </w:rPr>
              <w:t>RegistrationRecordType.date</w:t>
            </w:r>
          </w:p>
        </w:tc>
        <w:tc>
          <w:tcPr>
            <w:tcW w:w="2977" w:type="dxa"/>
            <w:vAlign w:val="center"/>
          </w:tcPr>
          <w:p w14:paraId="160A1935" w14:textId="77777777"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Aktivitet.aktivitet tid</w:t>
            </w:r>
          </w:p>
        </w:tc>
        <w:tc>
          <w:tcPr>
            <w:tcW w:w="4111" w:type="dxa"/>
            <w:vAlign w:val="center"/>
          </w:tcPr>
          <w:p w14:paraId="1C75C99E"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vaccinationMedicalRecord/vaccinationMedicalRecordBody/registrationRecord/date</w:t>
            </w:r>
          </w:p>
        </w:tc>
      </w:tr>
      <w:tr w:rsidR="002A29A1" w:rsidRPr="003D3094" w14:paraId="45CE0D2F" w14:textId="77777777" w:rsidTr="002A7A43">
        <w:trPr>
          <w:trHeight w:val="397"/>
        </w:trPr>
        <w:tc>
          <w:tcPr>
            <w:tcW w:w="1809" w:type="dxa"/>
            <w:vAlign w:val="center"/>
          </w:tcPr>
          <w:p w14:paraId="24372085" w14:textId="77777777" w:rsidR="002A29A1" w:rsidRPr="003D3094" w:rsidRDefault="002A29A1" w:rsidP="00A34D56">
            <w:pPr>
              <w:rPr>
                <w:szCs w:val="20"/>
              </w:rPr>
            </w:pPr>
            <w:r w:rsidRPr="003D3094">
              <w:rPr>
                <w:szCs w:val="20"/>
              </w:rPr>
              <w:t>RegistrationRecordType.patientPostalCode</w:t>
            </w:r>
          </w:p>
        </w:tc>
        <w:tc>
          <w:tcPr>
            <w:tcW w:w="2977" w:type="dxa"/>
            <w:vAlign w:val="center"/>
          </w:tcPr>
          <w:p w14:paraId="71E75F50" w14:textId="77777777"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Adress.postnummer</w:t>
            </w:r>
          </w:p>
        </w:tc>
        <w:tc>
          <w:tcPr>
            <w:tcW w:w="4111" w:type="dxa"/>
            <w:vAlign w:val="center"/>
          </w:tcPr>
          <w:p w14:paraId="54406776"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patientPostalCode</w:t>
            </w:r>
          </w:p>
        </w:tc>
      </w:tr>
      <w:tr w:rsidR="002A29A1" w:rsidRPr="003D3094" w14:paraId="114421EE" w14:textId="77777777" w:rsidTr="002A7A43">
        <w:trPr>
          <w:trHeight w:val="397"/>
        </w:trPr>
        <w:tc>
          <w:tcPr>
            <w:tcW w:w="1809" w:type="dxa"/>
            <w:vAlign w:val="center"/>
          </w:tcPr>
          <w:p w14:paraId="0CDC8C75" w14:textId="77777777" w:rsidR="002A29A1" w:rsidRPr="003D3094" w:rsidRDefault="002A29A1" w:rsidP="00A34D56">
            <w:pPr>
              <w:rPr>
                <w:szCs w:val="20"/>
              </w:rPr>
            </w:pPr>
            <w:r w:rsidRPr="003D3094">
              <w:rPr>
                <w:szCs w:val="20"/>
              </w:rPr>
              <w:t>RegistrationRecordType.vaccinationUnstructuredNo</w:t>
            </w:r>
            <w:r w:rsidRPr="003D3094">
              <w:rPr>
                <w:szCs w:val="20"/>
              </w:rPr>
              <w:lastRenderedPageBreak/>
              <w:t>te</w:t>
            </w:r>
          </w:p>
        </w:tc>
        <w:tc>
          <w:tcPr>
            <w:tcW w:w="2977" w:type="dxa"/>
            <w:vAlign w:val="center"/>
          </w:tcPr>
          <w:p w14:paraId="040529D1" w14:textId="148A5314"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lastRenderedPageBreak/>
              <w:t>Saknar motsvarighet i V-TIM 2.2</w:t>
            </w:r>
          </w:p>
        </w:tc>
        <w:tc>
          <w:tcPr>
            <w:tcW w:w="4111" w:type="dxa"/>
            <w:vAlign w:val="center"/>
          </w:tcPr>
          <w:p w14:paraId="5521EB13"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vaccinationUnstructuredNote</w:t>
            </w:r>
          </w:p>
        </w:tc>
      </w:tr>
      <w:tr w:rsidR="002A29A1" w:rsidRPr="003D3094" w14:paraId="1A82D464" w14:textId="77777777" w:rsidTr="002A7A43">
        <w:trPr>
          <w:trHeight w:val="397"/>
        </w:trPr>
        <w:tc>
          <w:tcPr>
            <w:tcW w:w="1809" w:type="dxa"/>
            <w:vAlign w:val="center"/>
          </w:tcPr>
          <w:p w14:paraId="7DD65BC2" w14:textId="77777777" w:rsidR="002A29A1" w:rsidRPr="003D3094" w:rsidRDefault="002A29A1" w:rsidP="00A34D56">
            <w:pPr>
              <w:rPr>
                <w:szCs w:val="20"/>
              </w:rPr>
            </w:pPr>
            <w:r w:rsidRPr="003D3094">
              <w:rPr>
                <w:szCs w:val="20"/>
              </w:rPr>
              <w:lastRenderedPageBreak/>
              <w:t>RegistrationRecordType.riskCategory</w:t>
            </w:r>
          </w:p>
        </w:tc>
        <w:tc>
          <w:tcPr>
            <w:tcW w:w="2977" w:type="dxa"/>
            <w:vAlign w:val="center"/>
          </w:tcPr>
          <w:p w14:paraId="238B1970" w14:textId="77777777" w:rsidR="002A29A1" w:rsidRPr="00CA66E6" w:rsidRDefault="002A29A1" w:rsidP="002A7A43">
            <w:pPr>
              <w:rPr>
                <w:rFonts w:cs="Arial"/>
                <w:spacing w:val="-1"/>
                <w:szCs w:val="20"/>
              </w:rPr>
            </w:pPr>
            <w:r w:rsidRPr="00CA66E6">
              <w:rPr>
                <w:rFonts w:cs="Arial"/>
                <w:spacing w:val="-1"/>
                <w:szCs w:val="20"/>
              </w:rPr>
              <w:t>Patientens hälsoöversikt.hälsouppgift om patienten</w:t>
            </w:r>
          </w:p>
        </w:tc>
        <w:tc>
          <w:tcPr>
            <w:tcW w:w="4111" w:type="dxa"/>
            <w:vAlign w:val="center"/>
          </w:tcPr>
          <w:p w14:paraId="2A5BB02F"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riskCategory</w:t>
            </w:r>
          </w:p>
        </w:tc>
      </w:tr>
      <w:tr w:rsidR="002A29A1" w:rsidRPr="003D3094" w14:paraId="3CA86428" w14:textId="77777777" w:rsidTr="002A7A43">
        <w:trPr>
          <w:trHeight w:val="397"/>
        </w:trPr>
        <w:tc>
          <w:tcPr>
            <w:tcW w:w="1809" w:type="dxa"/>
            <w:vAlign w:val="center"/>
          </w:tcPr>
          <w:p w14:paraId="281AC796" w14:textId="77777777" w:rsidR="002A29A1" w:rsidRPr="003D3094" w:rsidRDefault="002A29A1" w:rsidP="00A34D56">
            <w:pPr>
              <w:rPr>
                <w:szCs w:val="20"/>
              </w:rPr>
            </w:pPr>
            <w:r w:rsidRPr="003D3094">
              <w:rPr>
                <w:szCs w:val="20"/>
              </w:rPr>
              <w:t>RegistrationRecordType.patientAdverseEffect</w:t>
            </w:r>
          </w:p>
        </w:tc>
        <w:tc>
          <w:tcPr>
            <w:tcW w:w="2977" w:type="dxa"/>
            <w:vAlign w:val="center"/>
          </w:tcPr>
          <w:p w14:paraId="2667955E" w14:textId="77777777" w:rsidR="002A29A1" w:rsidRPr="00CA66E6" w:rsidRDefault="002A29A1" w:rsidP="002A7A43">
            <w:pPr>
              <w:rPr>
                <w:rFonts w:cs="Arial"/>
                <w:spacing w:val="-1"/>
                <w:szCs w:val="20"/>
              </w:rPr>
            </w:pPr>
            <w:r w:rsidRPr="00CA66E6">
              <w:rPr>
                <w:rFonts w:cs="Arial"/>
                <w:spacing w:val="-1"/>
                <w:szCs w:val="20"/>
              </w:rPr>
              <w:t>Bedömt tillstånd.bedömning</w:t>
            </w:r>
          </w:p>
        </w:tc>
        <w:tc>
          <w:tcPr>
            <w:tcW w:w="4111" w:type="dxa"/>
            <w:vAlign w:val="center"/>
          </w:tcPr>
          <w:p w14:paraId="6EDA02C0"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patientAdverseEffect</w:t>
            </w:r>
          </w:p>
        </w:tc>
      </w:tr>
      <w:tr w:rsidR="002A29A1" w:rsidRPr="003D3094" w14:paraId="2EC7D301" w14:textId="77777777" w:rsidTr="002A7A43">
        <w:trPr>
          <w:trHeight w:val="397"/>
        </w:trPr>
        <w:tc>
          <w:tcPr>
            <w:tcW w:w="1809" w:type="dxa"/>
            <w:vAlign w:val="center"/>
          </w:tcPr>
          <w:p w14:paraId="2317154B" w14:textId="77777777" w:rsidR="002A29A1" w:rsidRPr="003D3094" w:rsidRDefault="002A29A1" w:rsidP="00A34D56">
            <w:pPr>
              <w:rPr>
                <w:szCs w:val="20"/>
              </w:rPr>
            </w:pPr>
            <w:r w:rsidRPr="003D3094">
              <w:rPr>
                <w:szCs w:val="20"/>
              </w:rPr>
              <w:t>RegistrationRecordType.careGiverOrg</w:t>
            </w:r>
          </w:p>
        </w:tc>
        <w:tc>
          <w:tcPr>
            <w:tcW w:w="2977" w:type="dxa"/>
            <w:vAlign w:val="center"/>
          </w:tcPr>
          <w:p w14:paraId="4798B204" w14:textId="568A46EA" w:rsidR="002A29A1" w:rsidRPr="00CA66E6" w:rsidRDefault="002A29A1" w:rsidP="002A7A43">
            <w:pPr>
              <w:rPr>
                <w:rFonts w:cs="Arial"/>
                <w:spacing w:val="-1"/>
                <w:szCs w:val="20"/>
              </w:rPr>
            </w:pPr>
          </w:p>
        </w:tc>
        <w:tc>
          <w:tcPr>
            <w:tcW w:w="4111" w:type="dxa"/>
            <w:vAlign w:val="center"/>
          </w:tcPr>
          <w:p w14:paraId="47F22024"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careGiverOrg</w:t>
            </w:r>
          </w:p>
        </w:tc>
      </w:tr>
      <w:tr w:rsidR="002A29A1" w:rsidRPr="00914082" w14:paraId="792C15E1" w14:textId="77777777" w:rsidTr="002A7A43">
        <w:trPr>
          <w:trHeight w:val="397"/>
        </w:trPr>
        <w:tc>
          <w:tcPr>
            <w:tcW w:w="1809" w:type="dxa"/>
          </w:tcPr>
          <w:p w14:paraId="42F6A39B" w14:textId="77777777" w:rsidR="002A29A1" w:rsidRPr="003D3094" w:rsidRDefault="002A29A1" w:rsidP="00A34D56">
            <w:pPr>
              <w:rPr>
                <w:szCs w:val="20"/>
              </w:rPr>
            </w:pPr>
            <w:r>
              <w:rPr>
                <w:szCs w:val="20"/>
              </w:rPr>
              <w:t>OrgUnitType.</w:t>
            </w:r>
            <w:r w:rsidRPr="00B01708">
              <w:t>orgUnitHSAId</w:t>
            </w:r>
          </w:p>
        </w:tc>
        <w:tc>
          <w:tcPr>
            <w:tcW w:w="2977" w:type="dxa"/>
            <w:vAlign w:val="center"/>
          </w:tcPr>
          <w:p w14:paraId="0AEF4DC6" w14:textId="77777777" w:rsidR="002A29A1" w:rsidRPr="00CA66E6" w:rsidRDefault="002A29A1" w:rsidP="002A7A43">
            <w:pPr>
              <w:rPr>
                <w:rFonts w:cs="Arial"/>
                <w:spacing w:val="-1"/>
                <w:szCs w:val="20"/>
              </w:rPr>
            </w:pPr>
            <w:r w:rsidRPr="00CA66E6">
              <w:rPr>
                <w:rFonts w:cs="Arial"/>
                <w:spacing w:val="-1"/>
                <w:szCs w:val="20"/>
              </w:rPr>
              <w:t>Informationsresurs.vårdgivare id</w:t>
            </w:r>
          </w:p>
        </w:tc>
        <w:tc>
          <w:tcPr>
            <w:tcW w:w="4111" w:type="dxa"/>
          </w:tcPr>
          <w:p w14:paraId="19875DF4" w14:textId="77777777" w:rsidR="002A29A1" w:rsidRPr="00273EFC" w:rsidRDefault="002A29A1" w:rsidP="00A34D56">
            <w:pPr>
              <w:rPr>
                <w:rFonts w:cs="Consolas"/>
                <w:spacing w:val="-1"/>
                <w:szCs w:val="20"/>
                <w:lang w:val="en-US"/>
              </w:rPr>
            </w:pPr>
            <w:r w:rsidRPr="00273EFC">
              <w:rPr>
                <w:rFonts w:cs="Consolas"/>
                <w:spacing w:val="-1"/>
                <w:szCs w:val="20"/>
                <w:lang w:val="en-US"/>
              </w:rPr>
              <w:t>vaccinationMedicalRecord/vaccinationMedicalRecordBody/registrationRecord/</w:t>
            </w:r>
            <w:r w:rsidRPr="00273EFC">
              <w:rPr>
                <w:szCs w:val="20"/>
                <w:lang w:val="en-US"/>
              </w:rPr>
              <w:t>careGiverOrg/</w:t>
            </w:r>
            <w:r w:rsidRPr="00273EFC">
              <w:rPr>
                <w:lang w:val="en-US"/>
              </w:rPr>
              <w:t>orgUnitHSAId</w:t>
            </w:r>
          </w:p>
        </w:tc>
      </w:tr>
      <w:tr w:rsidR="002A29A1" w:rsidRPr="00914082" w14:paraId="3F1AEE41" w14:textId="77777777" w:rsidTr="002A7A43">
        <w:trPr>
          <w:trHeight w:val="397"/>
        </w:trPr>
        <w:tc>
          <w:tcPr>
            <w:tcW w:w="1809" w:type="dxa"/>
          </w:tcPr>
          <w:p w14:paraId="2B505A71" w14:textId="77777777" w:rsidR="002A29A1" w:rsidRPr="003D3094" w:rsidRDefault="002A29A1" w:rsidP="00A34D56">
            <w:pPr>
              <w:rPr>
                <w:szCs w:val="20"/>
              </w:rPr>
            </w:pPr>
            <w:r w:rsidRPr="00B22D25">
              <w:rPr>
                <w:szCs w:val="20"/>
              </w:rPr>
              <w:t>OrgUnitType.</w:t>
            </w:r>
            <w:r w:rsidRPr="00B22D25">
              <w:t>orgUnit</w:t>
            </w:r>
            <w:r>
              <w:t>Name</w:t>
            </w:r>
          </w:p>
        </w:tc>
        <w:tc>
          <w:tcPr>
            <w:tcW w:w="2977" w:type="dxa"/>
            <w:vAlign w:val="center"/>
          </w:tcPr>
          <w:p w14:paraId="44AA64B6" w14:textId="77777777" w:rsidR="002A29A1" w:rsidRPr="00CA66E6" w:rsidRDefault="002A29A1" w:rsidP="002A7A43">
            <w:pPr>
              <w:rPr>
                <w:rFonts w:cs="Arial"/>
                <w:spacing w:val="-1"/>
                <w:szCs w:val="20"/>
              </w:rPr>
            </w:pPr>
            <w:r w:rsidRPr="00CA66E6">
              <w:rPr>
                <w:rFonts w:cs="Arial"/>
                <w:spacing w:val="-1"/>
                <w:szCs w:val="20"/>
              </w:rPr>
              <w:t>Informationsresurs.vårdgivare namn</w:t>
            </w:r>
          </w:p>
        </w:tc>
        <w:tc>
          <w:tcPr>
            <w:tcW w:w="4111" w:type="dxa"/>
          </w:tcPr>
          <w:p w14:paraId="57E674C7"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orgUnitName</w:t>
            </w:r>
          </w:p>
        </w:tc>
      </w:tr>
      <w:tr w:rsidR="002A29A1" w:rsidRPr="00914082" w14:paraId="1CC81ACB" w14:textId="77777777" w:rsidTr="002A7A43">
        <w:trPr>
          <w:trHeight w:val="397"/>
        </w:trPr>
        <w:tc>
          <w:tcPr>
            <w:tcW w:w="1809" w:type="dxa"/>
          </w:tcPr>
          <w:p w14:paraId="0733060A" w14:textId="77777777" w:rsidR="002A29A1" w:rsidRPr="003D3094" w:rsidRDefault="002A29A1" w:rsidP="00A34D56">
            <w:pPr>
              <w:rPr>
                <w:szCs w:val="20"/>
              </w:rPr>
            </w:pPr>
            <w:r w:rsidRPr="00B22D25">
              <w:rPr>
                <w:szCs w:val="20"/>
              </w:rPr>
              <w:t>OrgUnitType.</w:t>
            </w:r>
            <w:r w:rsidRPr="00B22D25">
              <w:t>orgUnit</w:t>
            </w:r>
            <w:r>
              <w:t>Telecom</w:t>
            </w:r>
          </w:p>
        </w:tc>
        <w:tc>
          <w:tcPr>
            <w:tcW w:w="2977" w:type="dxa"/>
            <w:vAlign w:val="center"/>
          </w:tcPr>
          <w:p w14:paraId="4B7B599E" w14:textId="05D7009A"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5629CDC6"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orgUnitTelecom</w:t>
            </w:r>
          </w:p>
        </w:tc>
      </w:tr>
      <w:tr w:rsidR="002A29A1" w:rsidRPr="00914082" w14:paraId="79373488" w14:textId="77777777" w:rsidTr="002A7A43">
        <w:trPr>
          <w:trHeight w:val="397"/>
        </w:trPr>
        <w:tc>
          <w:tcPr>
            <w:tcW w:w="1809" w:type="dxa"/>
          </w:tcPr>
          <w:p w14:paraId="43B8ACDF" w14:textId="77777777" w:rsidR="002A29A1" w:rsidRPr="003D3094" w:rsidRDefault="002A29A1" w:rsidP="00A34D56">
            <w:pPr>
              <w:rPr>
                <w:szCs w:val="20"/>
              </w:rPr>
            </w:pPr>
            <w:r w:rsidRPr="00B22D25">
              <w:rPr>
                <w:szCs w:val="20"/>
              </w:rPr>
              <w:t>OrgUnitType.</w:t>
            </w:r>
            <w:r w:rsidRPr="00B22D25">
              <w:t>orgUnit</w:t>
            </w:r>
            <w:r>
              <w:t>Email</w:t>
            </w:r>
          </w:p>
        </w:tc>
        <w:tc>
          <w:tcPr>
            <w:tcW w:w="2977" w:type="dxa"/>
            <w:vAlign w:val="center"/>
          </w:tcPr>
          <w:p w14:paraId="1ECCB9A9" w14:textId="150867D8"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EFB4949"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orgUnitEmail</w:t>
            </w:r>
          </w:p>
        </w:tc>
      </w:tr>
      <w:tr w:rsidR="002A29A1" w:rsidRPr="00914082" w14:paraId="4BFCEEB5" w14:textId="77777777" w:rsidTr="002A7A43">
        <w:trPr>
          <w:trHeight w:val="397"/>
        </w:trPr>
        <w:tc>
          <w:tcPr>
            <w:tcW w:w="1809" w:type="dxa"/>
          </w:tcPr>
          <w:p w14:paraId="55E73C64" w14:textId="77777777" w:rsidR="002A29A1" w:rsidRPr="003D3094" w:rsidRDefault="002A29A1" w:rsidP="00A34D56">
            <w:pPr>
              <w:rPr>
                <w:szCs w:val="20"/>
              </w:rPr>
            </w:pPr>
            <w:r w:rsidRPr="00B22D25">
              <w:rPr>
                <w:szCs w:val="20"/>
              </w:rPr>
              <w:t>OrgUnitType.</w:t>
            </w:r>
            <w:r w:rsidRPr="00B22D25">
              <w:t>orgUnit</w:t>
            </w:r>
            <w:r>
              <w:t>Address</w:t>
            </w:r>
          </w:p>
        </w:tc>
        <w:tc>
          <w:tcPr>
            <w:tcW w:w="2977" w:type="dxa"/>
            <w:vAlign w:val="center"/>
          </w:tcPr>
          <w:p w14:paraId="2304B341" w14:textId="0766D0CC"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065D7FCF"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orgUnitAddress</w:t>
            </w:r>
          </w:p>
        </w:tc>
      </w:tr>
      <w:tr w:rsidR="002A29A1" w:rsidRPr="00914082" w14:paraId="7DDBF1A8" w14:textId="77777777" w:rsidTr="002A7A43">
        <w:trPr>
          <w:trHeight w:val="397"/>
        </w:trPr>
        <w:tc>
          <w:tcPr>
            <w:tcW w:w="1809" w:type="dxa"/>
          </w:tcPr>
          <w:p w14:paraId="415E6CAC" w14:textId="77777777" w:rsidR="002A29A1" w:rsidRPr="003D3094" w:rsidRDefault="002A29A1" w:rsidP="00A34D56">
            <w:pPr>
              <w:rPr>
                <w:szCs w:val="20"/>
              </w:rPr>
            </w:pPr>
            <w:r w:rsidRPr="00B22D25">
              <w:rPr>
                <w:szCs w:val="20"/>
              </w:rPr>
              <w:t>OrgUnitType.</w:t>
            </w:r>
            <w:r w:rsidRPr="00B22D25">
              <w:t>orgUnit</w:t>
            </w:r>
            <w:r>
              <w:t>Location</w:t>
            </w:r>
          </w:p>
        </w:tc>
        <w:tc>
          <w:tcPr>
            <w:tcW w:w="2977" w:type="dxa"/>
            <w:vAlign w:val="center"/>
          </w:tcPr>
          <w:p w14:paraId="5E7BD0EF" w14:textId="4AB0CC34"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4F0B417B"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orgUnitLocation</w:t>
            </w:r>
          </w:p>
        </w:tc>
      </w:tr>
      <w:tr w:rsidR="002A29A1" w:rsidRPr="003D3094" w14:paraId="0FBEC4BF" w14:textId="77777777" w:rsidTr="002A7A43">
        <w:trPr>
          <w:trHeight w:val="397"/>
        </w:trPr>
        <w:tc>
          <w:tcPr>
            <w:tcW w:w="1809" w:type="dxa"/>
          </w:tcPr>
          <w:p w14:paraId="79D2C266" w14:textId="77777777" w:rsidR="002A29A1" w:rsidRPr="003D3094" w:rsidRDefault="002A29A1" w:rsidP="00A34D56">
            <w:pPr>
              <w:rPr>
                <w:szCs w:val="20"/>
              </w:rPr>
            </w:pPr>
            <w:r w:rsidRPr="003D3094">
              <w:rPr>
                <w:szCs w:val="20"/>
              </w:rPr>
              <w:t>RegistrationRecordType.careGiverContact</w:t>
            </w:r>
          </w:p>
        </w:tc>
        <w:tc>
          <w:tcPr>
            <w:tcW w:w="2977" w:type="dxa"/>
            <w:vAlign w:val="center"/>
          </w:tcPr>
          <w:p w14:paraId="2578B360" w14:textId="06FB3EDD"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2862824" w14:textId="77777777" w:rsidR="002A29A1" w:rsidRPr="003D3094" w:rsidRDefault="002A29A1" w:rsidP="00A34D56">
            <w:pPr>
              <w:rPr>
                <w:szCs w:val="20"/>
              </w:rPr>
            </w:pPr>
            <w:r w:rsidRPr="003D3094">
              <w:rPr>
                <w:rFonts w:cs="Consolas"/>
                <w:spacing w:val="-1"/>
                <w:szCs w:val="20"/>
              </w:rPr>
              <w:t>vaccinationMedicalRecord/vaccinationMedicalRecordBody/registrationRecord/</w:t>
            </w:r>
            <w:r w:rsidRPr="003D3094">
              <w:rPr>
                <w:szCs w:val="20"/>
              </w:rPr>
              <w:t>careGiverContact</w:t>
            </w:r>
          </w:p>
        </w:tc>
      </w:tr>
      <w:tr w:rsidR="002A29A1" w:rsidRPr="00914082" w14:paraId="57C4DBDA" w14:textId="77777777" w:rsidTr="002A7A43">
        <w:trPr>
          <w:trHeight w:val="397"/>
        </w:trPr>
        <w:tc>
          <w:tcPr>
            <w:tcW w:w="1809" w:type="dxa"/>
            <w:vAlign w:val="center"/>
          </w:tcPr>
          <w:p w14:paraId="248E9ACC" w14:textId="77777777" w:rsidR="002A29A1" w:rsidRPr="003D3094" w:rsidRDefault="002A29A1" w:rsidP="00A34D56">
            <w:pPr>
              <w:rPr>
                <w:szCs w:val="20"/>
              </w:rPr>
            </w:pPr>
            <w:r>
              <w:rPr>
                <w:szCs w:val="20"/>
              </w:rPr>
              <w:t>ActorType.hsaId</w:t>
            </w:r>
          </w:p>
        </w:tc>
        <w:tc>
          <w:tcPr>
            <w:tcW w:w="2977" w:type="dxa"/>
            <w:vAlign w:val="center"/>
          </w:tcPr>
          <w:p w14:paraId="0DD53B8F" w14:textId="6FA75882"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85AA04F" w14:textId="77777777" w:rsidR="002A29A1" w:rsidRPr="002A7795" w:rsidRDefault="002A29A1" w:rsidP="00A34D56">
            <w:pPr>
              <w:autoSpaceDE w:val="0"/>
              <w:autoSpaceDN w:val="0"/>
              <w:adjustRightInd w:val="0"/>
              <w:spacing w:line="240" w:lineRule="auto"/>
              <w:rPr>
                <w:rFonts w:cs="Consolas"/>
                <w:spacing w:val="-1"/>
                <w:szCs w:val="20"/>
                <w:lang w:val="en-US"/>
              </w:rPr>
            </w:pPr>
            <w:r w:rsidRPr="002A7795">
              <w:rPr>
                <w:rFonts w:cs="Consolas"/>
                <w:spacing w:val="-1"/>
                <w:szCs w:val="20"/>
                <w:lang w:val="en-US"/>
              </w:rPr>
              <w:t>vaccinationMedicalRecord/vaccinationMedicalRecordBody/registrationRecord/</w:t>
            </w:r>
            <w:r w:rsidRPr="002A7795">
              <w:rPr>
                <w:szCs w:val="20"/>
                <w:lang w:val="en-US"/>
              </w:rPr>
              <w:t>careGiverContact/hsaId</w:t>
            </w:r>
          </w:p>
        </w:tc>
      </w:tr>
      <w:tr w:rsidR="002A29A1" w:rsidRPr="00914082" w14:paraId="27091E15" w14:textId="77777777" w:rsidTr="002A7A43">
        <w:trPr>
          <w:trHeight w:val="397"/>
        </w:trPr>
        <w:tc>
          <w:tcPr>
            <w:tcW w:w="1809" w:type="dxa"/>
          </w:tcPr>
          <w:p w14:paraId="36331C47"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61D0A0B7" w14:textId="01FB6439"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BB26CEA"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name</w:t>
            </w:r>
          </w:p>
        </w:tc>
      </w:tr>
      <w:tr w:rsidR="002A29A1" w:rsidRPr="00914082" w14:paraId="458BE6AF" w14:textId="77777777" w:rsidTr="002A7A43">
        <w:trPr>
          <w:trHeight w:val="397"/>
        </w:trPr>
        <w:tc>
          <w:tcPr>
            <w:tcW w:w="1809" w:type="dxa"/>
          </w:tcPr>
          <w:p w14:paraId="23D3D3A3"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106ADD0C" w14:textId="24408EE3"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6EAEDE1D"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personEmail</w:t>
            </w:r>
          </w:p>
        </w:tc>
      </w:tr>
      <w:tr w:rsidR="002A29A1" w:rsidRPr="00914082" w14:paraId="6027E4F4" w14:textId="77777777" w:rsidTr="002A7A43">
        <w:trPr>
          <w:trHeight w:val="397"/>
        </w:trPr>
        <w:tc>
          <w:tcPr>
            <w:tcW w:w="1809" w:type="dxa"/>
          </w:tcPr>
          <w:p w14:paraId="231DB3FF" w14:textId="77777777" w:rsidR="002A29A1" w:rsidRPr="003D3094" w:rsidRDefault="002A29A1" w:rsidP="00A34D56">
            <w:pPr>
              <w:rPr>
                <w:szCs w:val="20"/>
              </w:rPr>
            </w:pPr>
            <w:r w:rsidRPr="002F008A">
              <w:rPr>
                <w:szCs w:val="20"/>
              </w:rPr>
              <w:lastRenderedPageBreak/>
              <w:t>ActorType.</w:t>
            </w:r>
            <w:r>
              <w:rPr>
                <w:szCs w:val="20"/>
              </w:rPr>
              <w:t>personTelecom</w:t>
            </w:r>
          </w:p>
        </w:tc>
        <w:tc>
          <w:tcPr>
            <w:tcW w:w="2977" w:type="dxa"/>
            <w:vAlign w:val="center"/>
          </w:tcPr>
          <w:p w14:paraId="458F111B" w14:textId="5BB66C70"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C901FFD"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personTelecom</w:t>
            </w:r>
          </w:p>
        </w:tc>
      </w:tr>
      <w:tr w:rsidR="002A29A1" w:rsidRPr="00914082" w14:paraId="466365C6" w14:textId="77777777" w:rsidTr="002A7A43">
        <w:trPr>
          <w:trHeight w:val="397"/>
        </w:trPr>
        <w:tc>
          <w:tcPr>
            <w:tcW w:w="1809" w:type="dxa"/>
          </w:tcPr>
          <w:p w14:paraId="75875FBF"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65710CEF" w14:textId="006AEA98"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D0A120E"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personAddress</w:t>
            </w:r>
          </w:p>
        </w:tc>
      </w:tr>
      <w:tr w:rsidR="002A29A1" w:rsidRPr="003D3094" w14:paraId="6ACCB22A" w14:textId="77777777" w:rsidTr="002A7A43">
        <w:trPr>
          <w:trHeight w:val="397"/>
        </w:trPr>
        <w:tc>
          <w:tcPr>
            <w:tcW w:w="1809" w:type="dxa"/>
            <w:vAlign w:val="center"/>
          </w:tcPr>
          <w:p w14:paraId="6E4429BB" w14:textId="77777777" w:rsidR="002A29A1" w:rsidRPr="003D3094" w:rsidRDefault="002A29A1" w:rsidP="00A34D56">
            <w:pPr>
              <w:rPr>
                <w:szCs w:val="20"/>
              </w:rPr>
            </w:pPr>
            <w:r w:rsidRPr="003D3094">
              <w:rPr>
                <w:szCs w:val="20"/>
              </w:rPr>
              <w:t>RegistrationRecordType.sourceSystemName</w:t>
            </w:r>
          </w:p>
        </w:tc>
        <w:tc>
          <w:tcPr>
            <w:tcW w:w="2977" w:type="dxa"/>
            <w:vAlign w:val="center"/>
          </w:tcPr>
          <w:p w14:paraId="4801CBBE" w14:textId="7B11800B"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07F20594"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sourceSystemName</w:t>
            </w:r>
          </w:p>
        </w:tc>
      </w:tr>
      <w:tr w:rsidR="002A29A1" w:rsidRPr="003D3094" w14:paraId="4B8E57D6" w14:textId="77777777" w:rsidTr="002A7A43">
        <w:trPr>
          <w:trHeight w:val="397"/>
        </w:trPr>
        <w:tc>
          <w:tcPr>
            <w:tcW w:w="1809" w:type="dxa"/>
            <w:vAlign w:val="center"/>
          </w:tcPr>
          <w:p w14:paraId="49DBE653" w14:textId="77777777" w:rsidR="002A29A1" w:rsidRPr="003D3094" w:rsidRDefault="002A29A1" w:rsidP="00A34D56">
            <w:pPr>
              <w:rPr>
                <w:szCs w:val="20"/>
              </w:rPr>
            </w:pPr>
            <w:r w:rsidRPr="003D3094">
              <w:rPr>
                <w:szCs w:val="20"/>
              </w:rPr>
              <w:t>RegistrationRecordType.sourceSystemProductName</w:t>
            </w:r>
          </w:p>
        </w:tc>
        <w:tc>
          <w:tcPr>
            <w:tcW w:w="2977" w:type="dxa"/>
            <w:vAlign w:val="center"/>
          </w:tcPr>
          <w:p w14:paraId="141FDBBE" w14:textId="2887816E"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t>Saknar motsvarighet i V-TIM 2.2</w:t>
            </w:r>
          </w:p>
        </w:tc>
        <w:tc>
          <w:tcPr>
            <w:tcW w:w="4111" w:type="dxa"/>
          </w:tcPr>
          <w:p w14:paraId="253DB67B"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sourceSystemProductName</w:t>
            </w:r>
          </w:p>
        </w:tc>
      </w:tr>
      <w:tr w:rsidR="002A29A1" w:rsidRPr="003D3094" w14:paraId="2B7107C6" w14:textId="77777777" w:rsidTr="002A7A43">
        <w:trPr>
          <w:trHeight w:val="397"/>
        </w:trPr>
        <w:tc>
          <w:tcPr>
            <w:tcW w:w="1809" w:type="dxa"/>
            <w:vAlign w:val="center"/>
          </w:tcPr>
          <w:p w14:paraId="2ECC8DB3" w14:textId="77777777" w:rsidR="002A29A1" w:rsidRPr="003D3094" w:rsidRDefault="002A29A1" w:rsidP="00A34D56">
            <w:pPr>
              <w:rPr>
                <w:szCs w:val="20"/>
              </w:rPr>
            </w:pPr>
            <w:r w:rsidRPr="003D3094">
              <w:rPr>
                <w:szCs w:val="20"/>
              </w:rPr>
              <w:t>RegistrationRecordType.sourceSystemProductVersion</w:t>
            </w:r>
          </w:p>
        </w:tc>
        <w:tc>
          <w:tcPr>
            <w:tcW w:w="2977" w:type="dxa"/>
            <w:vAlign w:val="center"/>
          </w:tcPr>
          <w:p w14:paraId="7864E783" w14:textId="69F620F2" w:rsidR="002A29A1" w:rsidRPr="00CA66E6" w:rsidRDefault="002A29A1" w:rsidP="002A7A43">
            <w:pPr>
              <w:rPr>
                <w:rFonts w:eastAsia="Arial Unicode MS" w:cs="Arial"/>
                <w:szCs w:val="20"/>
              </w:rPr>
            </w:pPr>
            <w:r w:rsidRPr="00CA66E6">
              <w:rPr>
                <w:rFonts w:cs="Arial"/>
                <w:i/>
                <w:color w:val="FF0000"/>
                <w:szCs w:val="20"/>
              </w:rPr>
              <w:t>Saknar motsvarighet i V-TIM 2.2</w:t>
            </w:r>
          </w:p>
        </w:tc>
        <w:tc>
          <w:tcPr>
            <w:tcW w:w="4111" w:type="dxa"/>
          </w:tcPr>
          <w:p w14:paraId="52128479"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sourceSystemProductVersion</w:t>
            </w:r>
          </w:p>
        </w:tc>
      </w:tr>
      <w:tr w:rsidR="002A29A1" w:rsidRPr="003D3094" w14:paraId="50905E53" w14:textId="77777777" w:rsidTr="002A7A43">
        <w:trPr>
          <w:trHeight w:val="397"/>
        </w:trPr>
        <w:tc>
          <w:tcPr>
            <w:tcW w:w="1809" w:type="dxa"/>
            <w:vAlign w:val="center"/>
          </w:tcPr>
          <w:p w14:paraId="2A440D66" w14:textId="77777777" w:rsidR="002A29A1" w:rsidRPr="003D3094" w:rsidRDefault="002A29A1" w:rsidP="00A34D56">
            <w:pPr>
              <w:rPr>
                <w:szCs w:val="20"/>
              </w:rPr>
            </w:pPr>
            <w:r w:rsidRPr="003D3094">
              <w:rPr>
                <w:szCs w:val="20"/>
              </w:rPr>
              <w:t>RegistrationRecordType.sourceSystemContact</w:t>
            </w:r>
          </w:p>
        </w:tc>
        <w:tc>
          <w:tcPr>
            <w:tcW w:w="2977" w:type="dxa"/>
            <w:vAlign w:val="center"/>
          </w:tcPr>
          <w:p w14:paraId="0FC2CD10" w14:textId="23D4F58B"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3F418B78"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sourceSystemContact</w:t>
            </w:r>
          </w:p>
        </w:tc>
      </w:tr>
      <w:tr w:rsidR="002A29A1" w:rsidRPr="00914082" w14:paraId="1070F308" w14:textId="77777777" w:rsidTr="002A7A43">
        <w:trPr>
          <w:trHeight w:val="397"/>
        </w:trPr>
        <w:tc>
          <w:tcPr>
            <w:tcW w:w="1809" w:type="dxa"/>
            <w:vAlign w:val="center"/>
          </w:tcPr>
          <w:p w14:paraId="4D7F66ED" w14:textId="77777777" w:rsidR="002A29A1" w:rsidRPr="003D3094" w:rsidRDefault="002A29A1" w:rsidP="00A34D56">
            <w:pPr>
              <w:rPr>
                <w:szCs w:val="20"/>
              </w:rPr>
            </w:pPr>
            <w:r>
              <w:rPr>
                <w:szCs w:val="20"/>
              </w:rPr>
              <w:t>ActorType.hsaId</w:t>
            </w:r>
          </w:p>
        </w:tc>
        <w:tc>
          <w:tcPr>
            <w:tcW w:w="2977" w:type="dxa"/>
            <w:vAlign w:val="center"/>
          </w:tcPr>
          <w:p w14:paraId="2B9C6498" w14:textId="3BDC8A2C"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9CBF489"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hsaId</w:t>
            </w:r>
          </w:p>
        </w:tc>
      </w:tr>
      <w:tr w:rsidR="002A29A1" w:rsidRPr="00914082" w14:paraId="3B8B038C" w14:textId="77777777" w:rsidTr="002A7A43">
        <w:trPr>
          <w:trHeight w:val="397"/>
        </w:trPr>
        <w:tc>
          <w:tcPr>
            <w:tcW w:w="1809" w:type="dxa"/>
          </w:tcPr>
          <w:p w14:paraId="5828236A"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16E38B7A" w14:textId="16AD8810"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26A855D"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name</w:t>
            </w:r>
          </w:p>
        </w:tc>
      </w:tr>
      <w:tr w:rsidR="002A29A1" w:rsidRPr="00914082" w14:paraId="5F184DAC" w14:textId="77777777" w:rsidTr="002A7A43">
        <w:trPr>
          <w:trHeight w:val="397"/>
        </w:trPr>
        <w:tc>
          <w:tcPr>
            <w:tcW w:w="1809" w:type="dxa"/>
          </w:tcPr>
          <w:p w14:paraId="5F13E5A1"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195D2E2D" w14:textId="1A498BA2"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6C14246"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personEmail</w:t>
            </w:r>
          </w:p>
        </w:tc>
      </w:tr>
      <w:tr w:rsidR="002A29A1" w:rsidRPr="00914082" w14:paraId="10D90952" w14:textId="77777777" w:rsidTr="002A7A43">
        <w:trPr>
          <w:trHeight w:val="397"/>
        </w:trPr>
        <w:tc>
          <w:tcPr>
            <w:tcW w:w="1809" w:type="dxa"/>
          </w:tcPr>
          <w:p w14:paraId="42689BF2" w14:textId="77777777" w:rsidR="002A29A1" w:rsidRPr="003D3094" w:rsidRDefault="002A29A1" w:rsidP="00A34D56">
            <w:pPr>
              <w:rPr>
                <w:szCs w:val="20"/>
              </w:rPr>
            </w:pPr>
            <w:r w:rsidRPr="002F008A">
              <w:rPr>
                <w:szCs w:val="20"/>
              </w:rPr>
              <w:t>ActorType.</w:t>
            </w:r>
            <w:r>
              <w:rPr>
                <w:szCs w:val="20"/>
              </w:rPr>
              <w:t>personTelecom</w:t>
            </w:r>
          </w:p>
        </w:tc>
        <w:tc>
          <w:tcPr>
            <w:tcW w:w="2977" w:type="dxa"/>
            <w:vAlign w:val="center"/>
          </w:tcPr>
          <w:p w14:paraId="4233724C" w14:textId="127E73B6"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AB4B037"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personTelecom</w:t>
            </w:r>
          </w:p>
        </w:tc>
      </w:tr>
      <w:tr w:rsidR="002A29A1" w:rsidRPr="00914082" w14:paraId="4B7CE265" w14:textId="77777777" w:rsidTr="002A7A43">
        <w:trPr>
          <w:trHeight w:val="397"/>
        </w:trPr>
        <w:tc>
          <w:tcPr>
            <w:tcW w:w="1809" w:type="dxa"/>
          </w:tcPr>
          <w:p w14:paraId="7147525F"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58300092" w14:textId="1829C6E4"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492B6D5"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personAddress</w:t>
            </w:r>
          </w:p>
        </w:tc>
      </w:tr>
      <w:tr w:rsidR="002A29A1" w:rsidRPr="003D3094" w14:paraId="7ACC165B" w14:textId="77777777" w:rsidTr="002A7A43">
        <w:trPr>
          <w:trHeight w:val="397"/>
        </w:trPr>
        <w:tc>
          <w:tcPr>
            <w:tcW w:w="1809" w:type="dxa"/>
            <w:vAlign w:val="center"/>
          </w:tcPr>
          <w:p w14:paraId="11060E71" w14:textId="77777777" w:rsidR="002A29A1" w:rsidRPr="003D3094" w:rsidRDefault="002A29A1" w:rsidP="00A34D56">
            <w:pPr>
              <w:rPr>
                <w:szCs w:val="20"/>
              </w:rPr>
            </w:pPr>
            <w:r w:rsidRPr="003D3094">
              <w:rPr>
                <w:szCs w:val="20"/>
              </w:rPr>
              <w:t>RegistrationRecordType.careUnitSmiId</w:t>
            </w:r>
          </w:p>
        </w:tc>
        <w:tc>
          <w:tcPr>
            <w:tcW w:w="2977" w:type="dxa"/>
            <w:vAlign w:val="center"/>
          </w:tcPr>
          <w:p w14:paraId="3064BF0C" w14:textId="11C63D67"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401F977"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careUnitSmiId</w:t>
            </w:r>
          </w:p>
        </w:tc>
      </w:tr>
      <w:tr w:rsidR="002A29A1" w:rsidRPr="003D3094" w14:paraId="52B7864A" w14:textId="77777777" w:rsidTr="002A7A43">
        <w:trPr>
          <w:trHeight w:val="397"/>
        </w:trPr>
        <w:tc>
          <w:tcPr>
            <w:tcW w:w="1809" w:type="dxa"/>
            <w:vAlign w:val="center"/>
          </w:tcPr>
          <w:p w14:paraId="02828FE2" w14:textId="77777777" w:rsidR="002A29A1" w:rsidRPr="003D3094" w:rsidRDefault="002A29A1" w:rsidP="00A34D56">
            <w:pPr>
              <w:rPr>
                <w:szCs w:val="20"/>
              </w:rPr>
            </w:pPr>
            <w:r w:rsidRPr="003D3094">
              <w:rPr>
                <w:szCs w:val="20"/>
              </w:rPr>
              <w:t>AdministrationRecordType</w:t>
            </w:r>
            <w:r>
              <w:rPr>
                <w:szCs w:val="20"/>
              </w:rPr>
              <w:t>.vaccinationProgramName</w:t>
            </w:r>
          </w:p>
        </w:tc>
        <w:tc>
          <w:tcPr>
            <w:tcW w:w="2977" w:type="dxa"/>
            <w:vAlign w:val="center"/>
          </w:tcPr>
          <w:p w14:paraId="6FA38AB7" w14:textId="0B97E5D4" w:rsidR="002A29A1" w:rsidRPr="00CA66E6" w:rsidRDefault="002A29A1" w:rsidP="002A7A43">
            <w:pPr>
              <w:rPr>
                <w:rFonts w:cs="Arial"/>
                <w:szCs w:val="20"/>
              </w:rPr>
            </w:pPr>
            <w:r w:rsidRPr="00CA66E6">
              <w:rPr>
                <w:rFonts w:cs="Arial"/>
                <w:szCs w:val="20"/>
              </w:rPr>
              <w:t>Framställan.framställan kod</w:t>
            </w:r>
          </w:p>
        </w:tc>
        <w:tc>
          <w:tcPr>
            <w:tcW w:w="4111" w:type="dxa"/>
            <w:vAlign w:val="center"/>
          </w:tcPr>
          <w:p w14:paraId="700D8BC2"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vaccionationProgramName</w:t>
            </w:r>
          </w:p>
        </w:tc>
      </w:tr>
      <w:tr w:rsidR="002A29A1" w:rsidRPr="004661A4" w14:paraId="745BAFF1" w14:textId="77777777" w:rsidTr="002A7A43">
        <w:trPr>
          <w:trHeight w:val="397"/>
        </w:trPr>
        <w:tc>
          <w:tcPr>
            <w:tcW w:w="1809" w:type="dxa"/>
            <w:vAlign w:val="center"/>
          </w:tcPr>
          <w:p w14:paraId="65A7A59D" w14:textId="77777777" w:rsidR="002A29A1" w:rsidRPr="003D3094" w:rsidRDefault="002A29A1" w:rsidP="00A34D56">
            <w:pPr>
              <w:rPr>
                <w:szCs w:val="20"/>
              </w:rPr>
            </w:pPr>
            <w:r w:rsidRPr="003D3094">
              <w:rPr>
                <w:szCs w:val="20"/>
              </w:rPr>
              <w:t>AdministrationRecordType</w:t>
            </w:r>
            <w:r>
              <w:rPr>
                <w:szCs w:val="20"/>
              </w:rPr>
              <w:t>.prescri</w:t>
            </w:r>
            <w:r>
              <w:rPr>
                <w:szCs w:val="20"/>
              </w:rPr>
              <w:lastRenderedPageBreak/>
              <w:t>berOrg</w:t>
            </w:r>
          </w:p>
        </w:tc>
        <w:tc>
          <w:tcPr>
            <w:tcW w:w="2977" w:type="dxa"/>
            <w:vAlign w:val="center"/>
          </w:tcPr>
          <w:p w14:paraId="6B8964FB" w14:textId="77777777" w:rsidR="002A29A1" w:rsidRPr="00CA66E6" w:rsidRDefault="002A29A1" w:rsidP="002A7A43">
            <w:pPr>
              <w:rPr>
                <w:rFonts w:cs="Arial"/>
                <w:szCs w:val="20"/>
              </w:rPr>
            </w:pPr>
            <w:r w:rsidRPr="00CA66E6">
              <w:rPr>
                <w:rFonts w:cs="Arial"/>
                <w:szCs w:val="20"/>
              </w:rPr>
              <w:lastRenderedPageBreak/>
              <w:t>Framställan.framställare</w:t>
            </w:r>
          </w:p>
        </w:tc>
        <w:tc>
          <w:tcPr>
            <w:tcW w:w="4111" w:type="dxa"/>
            <w:vAlign w:val="center"/>
          </w:tcPr>
          <w:p w14:paraId="10F3CF12"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prescriberOrg</w:t>
            </w:r>
          </w:p>
        </w:tc>
      </w:tr>
      <w:tr w:rsidR="002A29A1" w:rsidRPr="00914082" w14:paraId="687125BF" w14:textId="77777777" w:rsidTr="002A7A43">
        <w:trPr>
          <w:trHeight w:val="397"/>
        </w:trPr>
        <w:tc>
          <w:tcPr>
            <w:tcW w:w="1809" w:type="dxa"/>
          </w:tcPr>
          <w:p w14:paraId="7C79988C" w14:textId="77777777" w:rsidR="002A29A1" w:rsidRPr="003D3094" w:rsidRDefault="002A29A1" w:rsidP="00A34D56">
            <w:pPr>
              <w:rPr>
                <w:szCs w:val="20"/>
              </w:rPr>
            </w:pPr>
            <w:r>
              <w:rPr>
                <w:szCs w:val="20"/>
              </w:rPr>
              <w:lastRenderedPageBreak/>
              <w:t>OrgUnitType.</w:t>
            </w:r>
            <w:r w:rsidRPr="00B01708">
              <w:t>orgUnitHSAId</w:t>
            </w:r>
          </w:p>
        </w:tc>
        <w:tc>
          <w:tcPr>
            <w:tcW w:w="2977" w:type="dxa"/>
            <w:vAlign w:val="center"/>
          </w:tcPr>
          <w:p w14:paraId="5FDE378E" w14:textId="77777777" w:rsidR="002A29A1" w:rsidRPr="00CA66E6" w:rsidRDefault="002A29A1" w:rsidP="002A7A43">
            <w:pPr>
              <w:rPr>
                <w:rFonts w:cs="Arial"/>
                <w:szCs w:val="20"/>
              </w:rPr>
            </w:pPr>
            <w:r w:rsidRPr="00CA66E6">
              <w:rPr>
                <w:rFonts w:cs="Arial"/>
                <w:szCs w:val="20"/>
              </w:rPr>
              <w:t>Vård- och omsorgsutövare.enhet id</w:t>
            </w:r>
          </w:p>
        </w:tc>
        <w:tc>
          <w:tcPr>
            <w:tcW w:w="4111" w:type="dxa"/>
          </w:tcPr>
          <w:p w14:paraId="6B0636CC" w14:textId="77777777" w:rsidR="002A29A1" w:rsidRPr="00A91BF2" w:rsidRDefault="002A29A1"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prescriberOrg/</w:t>
            </w:r>
            <w:r w:rsidRPr="00A91BF2">
              <w:rPr>
                <w:lang w:val="en-US"/>
              </w:rPr>
              <w:t>orgUnitHSAId</w:t>
            </w:r>
          </w:p>
        </w:tc>
      </w:tr>
      <w:tr w:rsidR="002A29A1" w:rsidRPr="00914082" w14:paraId="012EF164" w14:textId="77777777" w:rsidTr="002A7A43">
        <w:trPr>
          <w:trHeight w:val="397"/>
        </w:trPr>
        <w:tc>
          <w:tcPr>
            <w:tcW w:w="1809" w:type="dxa"/>
          </w:tcPr>
          <w:p w14:paraId="57C1F11E" w14:textId="77777777" w:rsidR="002A29A1" w:rsidRPr="003D3094" w:rsidRDefault="002A29A1" w:rsidP="00A34D56">
            <w:pPr>
              <w:rPr>
                <w:szCs w:val="20"/>
              </w:rPr>
            </w:pPr>
            <w:r w:rsidRPr="00B22D25">
              <w:rPr>
                <w:szCs w:val="20"/>
              </w:rPr>
              <w:t>OrgUnitType.</w:t>
            </w:r>
            <w:r w:rsidRPr="00B22D25">
              <w:t>orgUnit</w:t>
            </w:r>
            <w:r>
              <w:t>Name</w:t>
            </w:r>
          </w:p>
        </w:tc>
        <w:tc>
          <w:tcPr>
            <w:tcW w:w="2977" w:type="dxa"/>
            <w:vAlign w:val="center"/>
          </w:tcPr>
          <w:p w14:paraId="464BF8D8" w14:textId="77777777" w:rsidR="002A29A1" w:rsidRPr="00CA66E6" w:rsidRDefault="002A29A1" w:rsidP="002A7A43">
            <w:pPr>
              <w:rPr>
                <w:rFonts w:cs="Arial"/>
                <w:szCs w:val="20"/>
              </w:rPr>
            </w:pPr>
            <w:r w:rsidRPr="00CA66E6">
              <w:rPr>
                <w:rFonts w:cs="Arial"/>
                <w:szCs w:val="20"/>
              </w:rPr>
              <w:t>Vård- och omsorgsutövare.enhet namn</w:t>
            </w:r>
          </w:p>
        </w:tc>
        <w:tc>
          <w:tcPr>
            <w:tcW w:w="4111" w:type="dxa"/>
          </w:tcPr>
          <w:p w14:paraId="6B96545A"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orgUnitName</w:t>
            </w:r>
          </w:p>
        </w:tc>
      </w:tr>
      <w:tr w:rsidR="002A29A1" w:rsidRPr="00914082" w14:paraId="467B9446" w14:textId="77777777" w:rsidTr="002A7A43">
        <w:trPr>
          <w:trHeight w:val="397"/>
        </w:trPr>
        <w:tc>
          <w:tcPr>
            <w:tcW w:w="1809" w:type="dxa"/>
          </w:tcPr>
          <w:p w14:paraId="00EF4400" w14:textId="77777777" w:rsidR="002A29A1" w:rsidRPr="003D3094" w:rsidRDefault="002A29A1" w:rsidP="00A34D56">
            <w:pPr>
              <w:rPr>
                <w:szCs w:val="20"/>
              </w:rPr>
            </w:pPr>
            <w:r w:rsidRPr="00B22D25">
              <w:rPr>
                <w:szCs w:val="20"/>
              </w:rPr>
              <w:t>OrgUnitType.</w:t>
            </w:r>
            <w:r w:rsidRPr="00B22D25">
              <w:t>orgUnit</w:t>
            </w:r>
            <w:r>
              <w:t>Telecom</w:t>
            </w:r>
          </w:p>
        </w:tc>
        <w:tc>
          <w:tcPr>
            <w:tcW w:w="2977" w:type="dxa"/>
            <w:vAlign w:val="center"/>
          </w:tcPr>
          <w:p w14:paraId="76107017" w14:textId="4409076D"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6FA9219E"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orgUnitTelecom</w:t>
            </w:r>
          </w:p>
        </w:tc>
      </w:tr>
      <w:tr w:rsidR="002A29A1" w:rsidRPr="00914082" w14:paraId="494028AB" w14:textId="77777777" w:rsidTr="002A7A43">
        <w:trPr>
          <w:trHeight w:val="397"/>
        </w:trPr>
        <w:tc>
          <w:tcPr>
            <w:tcW w:w="1809" w:type="dxa"/>
          </w:tcPr>
          <w:p w14:paraId="0DF40E3C" w14:textId="77777777" w:rsidR="002A29A1" w:rsidRPr="003D3094" w:rsidRDefault="002A29A1" w:rsidP="00A34D56">
            <w:pPr>
              <w:rPr>
                <w:szCs w:val="20"/>
              </w:rPr>
            </w:pPr>
            <w:r w:rsidRPr="00B22D25">
              <w:rPr>
                <w:szCs w:val="20"/>
              </w:rPr>
              <w:t>OrgUnitType.</w:t>
            </w:r>
            <w:r w:rsidRPr="00B22D25">
              <w:t>orgUnit</w:t>
            </w:r>
            <w:r>
              <w:t>Email</w:t>
            </w:r>
          </w:p>
        </w:tc>
        <w:tc>
          <w:tcPr>
            <w:tcW w:w="2977" w:type="dxa"/>
            <w:vAlign w:val="center"/>
          </w:tcPr>
          <w:p w14:paraId="66D2CE3D" w14:textId="1888A5A3"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403EEE13"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orgUnitEmail</w:t>
            </w:r>
          </w:p>
        </w:tc>
      </w:tr>
      <w:tr w:rsidR="002A29A1" w:rsidRPr="00914082" w14:paraId="7E392C71" w14:textId="77777777" w:rsidTr="002A7A43">
        <w:trPr>
          <w:trHeight w:val="397"/>
        </w:trPr>
        <w:tc>
          <w:tcPr>
            <w:tcW w:w="1809" w:type="dxa"/>
          </w:tcPr>
          <w:p w14:paraId="3D64F2D3" w14:textId="77777777" w:rsidR="002A29A1" w:rsidRPr="003D3094" w:rsidRDefault="002A29A1" w:rsidP="00A34D56">
            <w:pPr>
              <w:rPr>
                <w:szCs w:val="20"/>
              </w:rPr>
            </w:pPr>
            <w:r w:rsidRPr="00B22D25">
              <w:rPr>
                <w:szCs w:val="20"/>
              </w:rPr>
              <w:t>OrgUnitType.</w:t>
            </w:r>
            <w:r w:rsidRPr="00B22D25">
              <w:t>orgUnit</w:t>
            </w:r>
            <w:r>
              <w:t>Address</w:t>
            </w:r>
          </w:p>
        </w:tc>
        <w:tc>
          <w:tcPr>
            <w:tcW w:w="2977" w:type="dxa"/>
            <w:vAlign w:val="center"/>
          </w:tcPr>
          <w:p w14:paraId="64C46629" w14:textId="3CCEAA55"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5D90271B"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orgUnitAddress</w:t>
            </w:r>
          </w:p>
        </w:tc>
      </w:tr>
      <w:tr w:rsidR="002A29A1" w:rsidRPr="00914082" w14:paraId="23BF17E2" w14:textId="77777777" w:rsidTr="002A7A43">
        <w:trPr>
          <w:trHeight w:val="397"/>
        </w:trPr>
        <w:tc>
          <w:tcPr>
            <w:tcW w:w="1809" w:type="dxa"/>
          </w:tcPr>
          <w:p w14:paraId="726AF1FE" w14:textId="77777777" w:rsidR="002A29A1" w:rsidRPr="003D3094" w:rsidRDefault="002A29A1" w:rsidP="00A34D56">
            <w:pPr>
              <w:rPr>
                <w:szCs w:val="20"/>
              </w:rPr>
            </w:pPr>
            <w:r w:rsidRPr="00B22D25">
              <w:rPr>
                <w:szCs w:val="20"/>
              </w:rPr>
              <w:t>OrgUnitType.</w:t>
            </w:r>
            <w:r w:rsidRPr="00B22D25">
              <w:t>orgUnit</w:t>
            </w:r>
            <w:r>
              <w:t>Location</w:t>
            </w:r>
          </w:p>
        </w:tc>
        <w:tc>
          <w:tcPr>
            <w:tcW w:w="2977" w:type="dxa"/>
            <w:vAlign w:val="center"/>
          </w:tcPr>
          <w:p w14:paraId="0BD2A2B9" w14:textId="66AE65D3"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2AB95A04"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orgUnitLocation</w:t>
            </w:r>
          </w:p>
        </w:tc>
      </w:tr>
      <w:tr w:rsidR="002A29A1" w:rsidRPr="004661A4" w14:paraId="6BD2169E" w14:textId="77777777" w:rsidTr="002A7A43">
        <w:trPr>
          <w:trHeight w:val="397"/>
        </w:trPr>
        <w:tc>
          <w:tcPr>
            <w:tcW w:w="1809" w:type="dxa"/>
            <w:vAlign w:val="center"/>
          </w:tcPr>
          <w:p w14:paraId="7503F710" w14:textId="77777777" w:rsidR="002A29A1" w:rsidRPr="003D3094" w:rsidRDefault="002A29A1" w:rsidP="00A34D56">
            <w:pPr>
              <w:rPr>
                <w:szCs w:val="20"/>
              </w:rPr>
            </w:pPr>
            <w:r w:rsidRPr="003D3094">
              <w:rPr>
                <w:szCs w:val="20"/>
              </w:rPr>
              <w:t>AdministrationRecordType</w:t>
            </w:r>
            <w:r>
              <w:rPr>
                <w:szCs w:val="20"/>
              </w:rPr>
              <w:t>.prescriberPerson</w:t>
            </w:r>
          </w:p>
        </w:tc>
        <w:tc>
          <w:tcPr>
            <w:tcW w:w="2977" w:type="dxa"/>
            <w:vAlign w:val="center"/>
          </w:tcPr>
          <w:p w14:paraId="342A2955" w14:textId="77777777" w:rsidR="002A29A1" w:rsidRPr="00CA66E6" w:rsidRDefault="002A29A1" w:rsidP="002A7A43">
            <w:pPr>
              <w:rPr>
                <w:rFonts w:cs="Arial"/>
                <w:szCs w:val="20"/>
              </w:rPr>
            </w:pPr>
            <w:r w:rsidRPr="00CA66E6">
              <w:rPr>
                <w:rFonts w:cs="Arial"/>
                <w:szCs w:val="20"/>
              </w:rPr>
              <w:t>Framställan.framställare</w:t>
            </w:r>
          </w:p>
        </w:tc>
        <w:tc>
          <w:tcPr>
            <w:tcW w:w="4111" w:type="dxa"/>
          </w:tcPr>
          <w:p w14:paraId="508079EB"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prescriberPerson</w:t>
            </w:r>
          </w:p>
        </w:tc>
      </w:tr>
      <w:tr w:rsidR="002A29A1" w:rsidRPr="00914082" w14:paraId="32ECA25B" w14:textId="77777777" w:rsidTr="002A7A43">
        <w:trPr>
          <w:trHeight w:val="397"/>
        </w:trPr>
        <w:tc>
          <w:tcPr>
            <w:tcW w:w="1809" w:type="dxa"/>
            <w:vAlign w:val="center"/>
          </w:tcPr>
          <w:p w14:paraId="75BA9AF7" w14:textId="77777777" w:rsidR="002A29A1" w:rsidRPr="003D3094" w:rsidRDefault="002A29A1" w:rsidP="00A34D56">
            <w:pPr>
              <w:rPr>
                <w:szCs w:val="20"/>
              </w:rPr>
            </w:pPr>
            <w:r>
              <w:rPr>
                <w:szCs w:val="20"/>
              </w:rPr>
              <w:t>ActorType.hsaId</w:t>
            </w:r>
          </w:p>
        </w:tc>
        <w:tc>
          <w:tcPr>
            <w:tcW w:w="2977" w:type="dxa"/>
            <w:vAlign w:val="center"/>
          </w:tcPr>
          <w:p w14:paraId="12D7E168" w14:textId="77777777" w:rsidR="002A29A1" w:rsidRPr="00CA66E6" w:rsidRDefault="002A29A1" w:rsidP="002A7A43">
            <w:pPr>
              <w:rPr>
                <w:szCs w:val="20"/>
              </w:rPr>
            </w:pPr>
            <w:r w:rsidRPr="00CA66E6">
              <w:rPr>
                <w:rFonts w:cs="Arial"/>
                <w:szCs w:val="20"/>
              </w:rPr>
              <w:t>Vård- och omsorgsutövare.personal id</w:t>
            </w:r>
          </w:p>
        </w:tc>
        <w:tc>
          <w:tcPr>
            <w:tcW w:w="4111" w:type="dxa"/>
          </w:tcPr>
          <w:p w14:paraId="7EEF0701" w14:textId="77777777" w:rsidR="002A29A1" w:rsidRPr="00E379FD" w:rsidRDefault="002A29A1"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prescriberPerson</w:t>
            </w:r>
            <w:r>
              <w:rPr>
                <w:szCs w:val="20"/>
                <w:lang w:val="en-US"/>
              </w:rPr>
              <w:t>/</w:t>
            </w:r>
            <w:r w:rsidRPr="00E379FD">
              <w:rPr>
                <w:szCs w:val="20"/>
                <w:lang w:val="en-US"/>
              </w:rPr>
              <w:t>hsaId</w:t>
            </w:r>
          </w:p>
        </w:tc>
      </w:tr>
      <w:tr w:rsidR="002A29A1" w:rsidRPr="00914082" w14:paraId="4017D53F" w14:textId="77777777" w:rsidTr="002A7A43">
        <w:trPr>
          <w:trHeight w:val="397"/>
        </w:trPr>
        <w:tc>
          <w:tcPr>
            <w:tcW w:w="1809" w:type="dxa"/>
          </w:tcPr>
          <w:p w14:paraId="3B1D539A"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6F1D0CEA" w14:textId="77777777" w:rsidR="002A29A1" w:rsidRPr="00CA66E6" w:rsidRDefault="002A29A1" w:rsidP="002A7A43">
            <w:pPr>
              <w:rPr>
                <w:szCs w:val="20"/>
              </w:rPr>
            </w:pPr>
            <w:r w:rsidRPr="00CA66E6">
              <w:rPr>
                <w:rFonts w:cs="Arial"/>
                <w:szCs w:val="20"/>
              </w:rPr>
              <w:t>Vård- och omsorgsutövare.personal namn</w:t>
            </w:r>
          </w:p>
        </w:tc>
        <w:tc>
          <w:tcPr>
            <w:tcW w:w="4111" w:type="dxa"/>
          </w:tcPr>
          <w:p w14:paraId="48856245"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name</w:t>
            </w:r>
          </w:p>
        </w:tc>
      </w:tr>
      <w:tr w:rsidR="002A29A1" w:rsidRPr="00914082" w14:paraId="2A1B46E6" w14:textId="77777777" w:rsidTr="002A7A43">
        <w:trPr>
          <w:trHeight w:val="397"/>
        </w:trPr>
        <w:tc>
          <w:tcPr>
            <w:tcW w:w="1809" w:type="dxa"/>
          </w:tcPr>
          <w:p w14:paraId="6D5CA61B"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165D39F2" w14:textId="4F991754" w:rsidR="002A29A1" w:rsidRPr="00CA66E6" w:rsidRDefault="002A29A1" w:rsidP="002A7A43">
            <w:pPr>
              <w:rPr>
                <w:szCs w:val="20"/>
              </w:rPr>
            </w:pPr>
            <w:r w:rsidRPr="00CA66E6">
              <w:rPr>
                <w:rFonts w:cs="Arial"/>
                <w:i/>
                <w:color w:val="FF0000"/>
                <w:szCs w:val="20"/>
              </w:rPr>
              <w:t>Saknar motsvarighet i V-TIM 2.2</w:t>
            </w:r>
          </w:p>
        </w:tc>
        <w:tc>
          <w:tcPr>
            <w:tcW w:w="4111" w:type="dxa"/>
          </w:tcPr>
          <w:p w14:paraId="1184AE31"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personEmail</w:t>
            </w:r>
          </w:p>
        </w:tc>
      </w:tr>
      <w:tr w:rsidR="002A29A1" w:rsidRPr="00914082" w14:paraId="5D574356" w14:textId="77777777" w:rsidTr="002A7A43">
        <w:trPr>
          <w:trHeight w:val="397"/>
        </w:trPr>
        <w:tc>
          <w:tcPr>
            <w:tcW w:w="1809" w:type="dxa"/>
          </w:tcPr>
          <w:p w14:paraId="737BA8C3" w14:textId="77777777" w:rsidR="002A29A1" w:rsidRPr="003D3094" w:rsidRDefault="002A29A1" w:rsidP="00A34D56">
            <w:pPr>
              <w:rPr>
                <w:szCs w:val="20"/>
              </w:rPr>
            </w:pPr>
            <w:r w:rsidRPr="002F008A">
              <w:rPr>
                <w:szCs w:val="20"/>
              </w:rPr>
              <w:t>ActorType.</w:t>
            </w:r>
            <w:r>
              <w:rPr>
                <w:szCs w:val="20"/>
              </w:rPr>
              <w:t>personTelecom</w:t>
            </w:r>
          </w:p>
        </w:tc>
        <w:tc>
          <w:tcPr>
            <w:tcW w:w="2977" w:type="dxa"/>
            <w:vAlign w:val="center"/>
          </w:tcPr>
          <w:p w14:paraId="6A063E6B" w14:textId="68936ED0" w:rsidR="002A29A1" w:rsidRPr="00CA66E6" w:rsidRDefault="002A29A1" w:rsidP="002A7A43">
            <w:pPr>
              <w:rPr>
                <w:szCs w:val="20"/>
              </w:rPr>
            </w:pPr>
            <w:r w:rsidRPr="00CA66E6">
              <w:rPr>
                <w:rFonts w:cs="Arial"/>
                <w:i/>
                <w:color w:val="FF0000"/>
                <w:szCs w:val="20"/>
              </w:rPr>
              <w:t>Saknar motsvarighet i V-TIM 2.2</w:t>
            </w:r>
          </w:p>
        </w:tc>
        <w:tc>
          <w:tcPr>
            <w:tcW w:w="4111" w:type="dxa"/>
          </w:tcPr>
          <w:p w14:paraId="0C957933"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personTelecom</w:t>
            </w:r>
          </w:p>
        </w:tc>
      </w:tr>
      <w:tr w:rsidR="002A29A1" w:rsidRPr="00914082" w14:paraId="56290CFD" w14:textId="77777777" w:rsidTr="002A7A43">
        <w:trPr>
          <w:trHeight w:val="397"/>
        </w:trPr>
        <w:tc>
          <w:tcPr>
            <w:tcW w:w="1809" w:type="dxa"/>
          </w:tcPr>
          <w:p w14:paraId="77BF21B7"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7A7D63C3" w14:textId="0E053416" w:rsidR="002A29A1" w:rsidRPr="00CA66E6" w:rsidRDefault="002A29A1" w:rsidP="002A7A43">
            <w:pPr>
              <w:rPr>
                <w:szCs w:val="20"/>
              </w:rPr>
            </w:pPr>
            <w:r w:rsidRPr="00CA66E6">
              <w:rPr>
                <w:rFonts w:cs="Arial"/>
                <w:i/>
                <w:color w:val="FF0000"/>
                <w:szCs w:val="20"/>
              </w:rPr>
              <w:t>Saknar motsvarighet i V-TIM 2.2</w:t>
            </w:r>
          </w:p>
        </w:tc>
        <w:tc>
          <w:tcPr>
            <w:tcW w:w="4111" w:type="dxa"/>
          </w:tcPr>
          <w:p w14:paraId="37691A77"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personAddress</w:t>
            </w:r>
          </w:p>
        </w:tc>
      </w:tr>
      <w:tr w:rsidR="002A29A1" w:rsidRPr="004661A4" w14:paraId="6F17F572" w14:textId="77777777" w:rsidTr="002A7A43">
        <w:trPr>
          <w:trHeight w:val="397"/>
        </w:trPr>
        <w:tc>
          <w:tcPr>
            <w:tcW w:w="1809" w:type="dxa"/>
            <w:vAlign w:val="center"/>
          </w:tcPr>
          <w:p w14:paraId="7FE423DE" w14:textId="77777777" w:rsidR="002A29A1" w:rsidRPr="003D3094" w:rsidRDefault="002A29A1" w:rsidP="00A34D56">
            <w:pPr>
              <w:rPr>
                <w:szCs w:val="20"/>
              </w:rPr>
            </w:pPr>
            <w:r w:rsidRPr="003D3094">
              <w:rPr>
                <w:szCs w:val="20"/>
              </w:rPr>
              <w:t>AdministrationRecordType</w:t>
            </w:r>
            <w:r>
              <w:rPr>
                <w:szCs w:val="20"/>
              </w:rPr>
              <w:t>.performerOrg</w:t>
            </w:r>
          </w:p>
        </w:tc>
        <w:tc>
          <w:tcPr>
            <w:tcW w:w="2977" w:type="dxa"/>
            <w:vAlign w:val="center"/>
          </w:tcPr>
          <w:p w14:paraId="6E40F34E" w14:textId="77777777" w:rsidR="002A29A1" w:rsidRPr="00CA66E6" w:rsidRDefault="002A29A1" w:rsidP="002A7A43">
            <w:pPr>
              <w:rPr>
                <w:szCs w:val="20"/>
              </w:rPr>
            </w:pPr>
            <w:r w:rsidRPr="00CA66E6">
              <w:rPr>
                <w:szCs w:val="20"/>
              </w:rPr>
              <w:t>Resursspecifikation.resurs vård- och omsorgsutövare</w:t>
            </w:r>
          </w:p>
        </w:tc>
        <w:tc>
          <w:tcPr>
            <w:tcW w:w="4111" w:type="dxa"/>
          </w:tcPr>
          <w:p w14:paraId="4CC2FAAF"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performerOrg</w:t>
            </w:r>
          </w:p>
        </w:tc>
      </w:tr>
      <w:tr w:rsidR="002A29A1" w:rsidRPr="00914082" w14:paraId="4CD84934" w14:textId="77777777" w:rsidTr="002A7A43">
        <w:trPr>
          <w:trHeight w:val="397"/>
        </w:trPr>
        <w:tc>
          <w:tcPr>
            <w:tcW w:w="1809" w:type="dxa"/>
          </w:tcPr>
          <w:p w14:paraId="05300982" w14:textId="77777777" w:rsidR="002A29A1" w:rsidRPr="003D3094" w:rsidRDefault="002A29A1" w:rsidP="00A34D56">
            <w:pPr>
              <w:rPr>
                <w:szCs w:val="20"/>
              </w:rPr>
            </w:pPr>
            <w:r>
              <w:rPr>
                <w:szCs w:val="20"/>
              </w:rPr>
              <w:t>OrgUnitType.</w:t>
            </w:r>
            <w:r w:rsidRPr="00B01708">
              <w:t>orgUnitHSAId</w:t>
            </w:r>
          </w:p>
        </w:tc>
        <w:tc>
          <w:tcPr>
            <w:tcW w:w="2977" w:type="dxa"/>
            <w:vAlign w:val="center"/>
          </w:tcPr>
          <w:p w14:paraId="1EE973B4" w14:textId="77777777" w:rsidR="002A29A1" w:rsidRPr="00CA66E6" w:rsidRDefault="002A29A1" w:rsidP="002A7A43">
            <w:pPr>
              <w:rPr>
                <w:szCs w:val="20"/>
              </w:rPr>
            </w:pPr>
            <w:r w:rsidRPr="00CA66E6">
              <w:rPr>
                <w:rFonts w:cs="Arial"/>
                <w:szCs w:val="20"/>
              </w:rPr>
              <w:t>Vård- och omsorgsutövare.enhet id</w:t>
            </w:r>
          </w:p>
        </w:tc>
        <w:tc>
          <w:tcPr>
            <w:tcW w:w="4111" w:type="dxa"/>
          </w:tcPr>
          <w:p w14:paraId="7D08920F" w14:textId="77777777" w:rsidR="002A29A1" w:rsidRPr="00A91BF2" w:rsidRDefault="002A29A1"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performerOrg/</w:t>
            </w:r>
            <w:r w:rsidRPr="00A91BF2">
              <w:rPr>
                <w:lang w:val="en-US"/>
              </w:rPr>
              <w:t>orgUnitHSAId</w:t>
            </w:r>
          </w:p>
        </w:tc>
      </w:tr>
      <w:tr w:rsidR="002A29A1" w:rsidRPr="00914082" w14:paraId="6E71E519" w14:textId="77777777" w:rsidTr="002A7A43">
        <w:trPr>
          <w:trHeight w:val="397"/>
        </w:trPr>
        <w:tc>
          <w:tcPr>
            <w:tcW w:w="1809" w:type="dxa"/>
          </w:tcPr>
          <w:p w14:paraId="207D1E31" w14:textId="77777777" w:rsidR="002A29A1" w:rsidRPr="003D3094" w:rsidRDefault="002A29A1" w:rsidP="00A34D56">
            <w:pPr>
              <w:rPr>
                <w:szCs w:val="20"/>
              </w:rPr>
            </w:pPr>
            <w:r w:rsidRPr="00B22D25">
              <w:rPr>
                <w:szCs w:val="20"/>
              </w:rPr>
              <w:t>OrgUnitType.</w:t>
            </w:r>
            <w:r w:rsidRPr="00B22D25">
              <w:t>orgUnit</w:t>
            </w:r>
            <w:r>
              <w:t>Name</w:t>
            </w:r>
          </w:p>
        </w:tc>
        <w:tc>
          <w:tcPr>
            <w:tcW w:w="2977" w:type="dxa"/>
            <w:vAlign w:val="center"/>
          </w:tcPr>
          <w:p w14:paraId="7AFC1085" w14:textId="77777777" w:rsidR="002A29A1" w:rsidRPr="00CA66E6" w:rsidRDefault="002A29A1" w:rsidP="002A7A43">
            <w:pPr>
              <w:rPr>
                <w:szCs w:val="20"/>
              </w:rPr>
            </w:pPr>
            <w:r w:rsidRPr="00CA66E6">
              <w:rPr>
                <w:rFonts w:cs="Arial"/>
                <w:szCs w:val="20"/>
              </w:rPr>
              <w:t>Vård- och omsorgsutövare.enhet namn</w:t>
            </w:r>
          </w:p>
        </w:tc>
        <w:tc>
          <w:tcPr>
            <w:tcW w:w="4111" w:type="dxa"/>
          </w:tcPr>
          <w:p w14:paraId="3312AC89"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orgUnitName</w:t>
            </w:r>
          </w:p>
        </w:tc>
      </w:tr>
      <w:tr w:rsidR="002A29A1" w:rsidRPr="00914082" w14:paraId="3054F3BD" w14:textId="77777777" w:rsidTr="002A7A43">
        <w:trPr>
          <w:trHeight w:val="397"/>
        </w:trPr>
        <w:tc>
          <w:tcPr>
            <w:tcW w:w="1809" w:type="dxa"/>
          </w:tcPr>
          <w:p w14:paraId="226EEE6A" w14:textId="77777777" w:rsidR="002A29A1" w:rsidRPr="003D3094" w:rsidRDefault="002A29A1" w:rsidP="00A34D56">
            <w:pPr>
              <w:rPr>
                <w:szCs w:val="20"/>
              </w:rPr>
            </w:pPr>
            <w:r w:rsidRPr="00B22D25">
              <w:rPr>
                <w:szCs w:val="20"/>
              </w:rPr>
              <w:lastRenderedPageBreak/>
              <w:t>OrgUnitType.</w:t>
            </w:r>
            <w:r w:rsidRPr="00B22D25">
              <w:t>orgUnit</w:t>
            </w:r>
            <w:r>
              <w:t>Telecom</w:t>
            </w:r>
          </w:p>
        </w:tc>
        <w:tc>
          <w:tcPr>
            <w:tcW w:w="2977" w:type="dxa"/>
            <w:vAlign w:val="center"/>
          </w:tcPr>
          <w:p w14:paraId="14BD1594" w14:textId="730D2A44" w:rsidR="002A29A1" w:rsidRPr="00CA66E6" w:rsidRDefault="002A29A1" w:rsidP="002A7A43">
            <w:pPr>
              <w:rPr>
                <w:szCs w:val="20"/>
              </w:rPr>
            </w:pPr>
            <w:r w:rsidRPr="00CA66E6">
              <w:rPr>
                <w:rFonts w:cs="Arial"/>
                <w:i/>
                <w:color w:val="FF0000"/>
                <w:szCs w:val="20"/>
              </w:rPr>
              <w:t>Saknar motsvarighet i V-TIM 2.2</w:t>
            </w:r>
          </w:p>
        </w:tc>
        <w:tc>
          <w:tcPr>
            <w:tcW w:w="4111" w:type="dxa"/>
          </w:tcPr>
          <w:p w14:paraId="34F183AA"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orgUnitTelecom</w:t>
            </w:r>
          </w:p>
        </w:tc>
      </w:tr>
      <w:tr w:rsidR="002A29A1" w:rsidRPr="00914082" w14:paraId="605207A0" w14:textId="77777777" w:rsidTr="002A7A43">
        <w:trPr>
          <w:trHeight w:val="397"/>
        </w:trPr>
        <w:tc>
          <w:tcPr>
            <w:tcW w:w="1809" w:type="dxa"/>
          </w:tcPr>
          <w:p w14:paraId="4617717A" w14:textId="77777777" w:rsidR="002A29A1" w:rsidRPr="003D3094" w:rsidRDefault="002A29A1" w:rsidP="00A34D56">
            <w:pPr>
              <w:rPr>
                <w:szCs w:val="20"/>
              </w:rPr>
            </w:pPr>
            <w:r w:rsidRPr="00B22D25">
              <w:rPr>
                <w:szCs w:val="20"/>
              </w:rPr>
              <w:t>OrgUnitType.</w:t>
            </w:r>
            <w:r w:rsidRPr="00B22D25">
              <w:t>orgUnit</w:t>
            </w:r>
            <w:r>
              <w:t>Email</w:t>
            </w:r>
          </w:p>
        </w:tc>
        <w:tc>
          <w:tcPr>
            <w:tcW w:w="2977" w:type="dxa"/>
            <w:vAlign w:val="center"/>
          </w:tcPr>
          <w:p w14:paraId="0C692AAB" w14:textId="464DA907" w:rsidR="002A29A1" w:rsidRPr="00CA66E6" w:rsidRDefault="002A29A1" w:rsidP="002A7A43">
            <w:pPr>
              <w:rPr>
                <w:szCs w:val="20"/>
              </w:rPr>
            </w:pPr>
            <w:r w:rsidRPr="00CA66E6">
              <w:rPr>
                <w:rFonts w:cs="Arial"/>
                <w:i/>
                <w:color w:val="FF0000"/>
                <w:szCs w:val="20"/>
              </w:rPr>
              <w:t>Saknar motsvarighet i V-TIM 2.2</w:t>
            </w:r>
          </w:p>
        </w:tc>
        <w:tc>
          <w:tcPr>
            <w:tcW w:w="4111" w:type="dxa"/>
          </w:tcPr>
          <w:p w14:paraId="39969154"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orgUnitEmail</w:t>
            </w:r>
          </w:p>
        </w:tc>
      </w:tr>
      <w:tr w:rsidR="002A29A1" w:rsidRPr="00914082" w14:paraId="2BD9E9FC" w14:textId="77777777" w:rsidTr="002A7A43">
        <w:trPr>
          <w:trHeight w:val="397"/>
        </w:trPr>
        <w:tc>
          <w:tcPr>
            <w:tcW w:w="1809" w:type="dxa"/>
          </w:tcPr>
          <w:p w14:paraId="45FB633C" w14:textId="77777777" w:rsidR="002A29A1" w:rsidRPr="003D3094" w:rsidRDefault="002A29A1" w:rsidP="00A34D56">
            <w:pPr>
              <w:rPr>
                <w:szCs w:val="20"/>
              </w:rPr>
            </w:pPr>
            <w:r w:rsidRPr="00B22D25">
              <w:rPr>
                <w:szCs w:val="20"/>
              </w:rPr>
              <w:t>OrgUnitType.</w:t>
            </w:r>
            <w:r w:rsidRPr="00B22D25">
              <w:t>orgUnit</w:t>
            </w:r>
            <w:r>
              <w:t>Address</w:t>
            </w:r>
          </w:p>
        </w:tc>
        <w:tc>
          <w:tcPr>
            <w:tcW w:w="2977" w:type="dxa"/>
            <w:vAlign w:val="center"/>
          </w:tcPr>
          <w:p w14:paraId="581AD408" w14:textId="1DAEEFED" w:rsidR="002A29A1" w:rsidRPr="00CA66E6" w:rsidRDefault="002A29A1" w:rsidP="002A7A43">
            <w:pPr>
              <w:rPr>
                <w:szCs w:val="20"/>
              </w:rPr>
            </w:pPr>
            <w:r w:rsidRPr="00CA66E6">
              <w:rPr>
                <w:rFonts w:cs="Arial"/>
                <w:i/>
                <w:color w:val="FF0000"/>
                <w:szCs w:val="20"/>
              </w:rPr>
              <w:t>Saknar motsvarighet i V-TIM 2.2</w:t>
            </w:r>
          </w:p>
        </w:tc>
        <w:tc>
          <w:tcPr>
            <w:tcW w:w="4111" w:type="dxa"/>
          </w:tcPr>
          <w:p w14:paraId="18450B94"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orgUnitAddress</w:t>
            </w:r>
          </w:p>
        </w:tc>
      </w:tr>
      <w:tr w:rsidR="002A29A1" w:rsidRPr="00914082" w14:paraId="6ADAB148" w14:textId="77777777" w:rsidTr="002A7A43">
        <w:trPr>
          <w:trHeight w:val="397"/>
        </w:trPr>
        <w:tc>
          <w:tcPr>
            <w:tcW w:w="1809" w:type="dxa"/>
          </w:tcPr>
          <w:p w14:paraId="61F22B62" w14:textId="77777777" w:rsidR="002A29A1" w:rsidRPr="003D3094" w:rsidRDefault="002A29A1" w:rsidP="00A34D56">
            <w:pPr>
              <w:rPr>
                <w:szCs w:val="20"/>
              </w:rPr>
            </w:pPr>
            <w:r w:rsidRPr="00B22D25">
              <w:rPr>
                <w:szCs w:val="20"/>
              </w:rPr>
              <w:t>OrgUnitType.</w:t>
            </w:r>
            <w:r w:rsidRPr="00B22D25">
              <w:t>orgUnit</w:t>
            </w:r>
            <w:r>
              <w:t>Location</w:t>
            </w:r>
          </w:p>
        </w:tc>
        <w:tc>
          <w:tcPr>
            <w:tcW w:w="2977" w:type="dxa"/>
            <w:vAlign w:val="center"/>
          </w:tcPr>
          <w:p w14:paraId="22772958" w14:textId="69895BFA" w:rsidR="002A29A1" w:rsidRPr="00CA66E6" w:rsidRDefault="002A29A1" w:rsidP="002A7A43">
            <w:pPr>
              <w:rPr>
                <w:szCs w:val="20"/>
              </w:rPr>
            </w:pPr>
            <w:r w:rsidRPr="00CA66E6">
              <w:rPr>
                <w:rFonts w:cs="Arial"/>
                <w:i/>
                <w:color w:val="FF0000"/>
                <w:szCs w:val="20"/>
              </w:rPr>
              <w:t>Saknar motsvarighet i V-TIM 2.2</w:t>
            </w:r>
          </w:p>
        </w:tc>
        <w:tc>
          <w:tcPr>
            <w:tcW w:w="4111" w:type="dxa"/>
          </w:tcPr>
          <w:p w14:paraId="5079C72C"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orgUnitLocation</w:t>
            </w:r>
          </w:p>
        </w:tc>
      </w:tr>
      <w:tr w:rsidR="002A29A1" w:rsidRPr="004661A4" w14:paraId="2DFFCD23" w14:textId="77777777" w:rsidTr="002A7A43">
        <w:trPr>
          <w:trHeight w:val="397"/>
        </w:trPr>
        <w:tc>
          <w:tcPr>
            <w:tcW w:w="1809" w:type="dxa"/>
            <w:vAlign w:val="center"/>
          </w:tcPr>
          <w:p w14:paraId="62D0103D" w14:textId="77777777" w:rsidR="002A29A1" w:rsidRPr="003D3094" w:rsidRDefault="002A29A1" w:rsidP="00A34D56">
            <w:pPr>
              <w:rPr>
                <w:szCs w:val="20"/>
              </w:rPr>
            </w:pPr>
            <w:r w:rsidRPr="003D3094">
              <w:rPr>
                <w:szCs w:val="20"/>
              </w:rPr>
              <w:t>AdministrationRecordType</w:t>
            </w:r>
            <w:r>
              <w:rPr>
                <w:szCs w:val="20"/>
              </w:rPr>
              <w:t>.performer</w:t>
            </w:r>
          </w:p>
        </w:tc>
        <w:tc>
          <w:tcPr>
            <w:tcW w:w="2977" w:type="dxa"/>
            <w:vAlign w:val="center"/>
          </w:tcPr>
          <w:p w14:paraId="630BE261" w14:textId="77777777" w:rsidR="002A29A1" w:rsidRPr="00CA66E6" w:rsidRDefault="002A29A1" w:rsidP="002A7A43">
            <w:pPr>
              <w:rPr>
                <w:szCs w:val="20"/>
              </w:rPr>
            </w:pPr>
            <w:r w:rsidRPr="00CA66E6">
              <w:rPr>
                <w:szCs w:val="20"/>
              </w:rPr>
              <w:t>Resursspecifikation.resurs vård- och omsorgsutövare</w:t>
            </w:r>
          </w:p>
        </w:tc>
        <w:tc>
          <w:tcPr>
            <w:tcW w:w="4111" w:type="dxa"/>
          </w:tcPr>
          <w:p w14:paraId="59F8847E"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w:t>
            </w:r>
          </w:p>
        </w:tc>
      </w:tr>
      <w:tr w:rsidR="002A29A1" w:rsidRPr="00914082" w14:paraId="3B665042" w14:textId="77777777" w:rsidTr="002A7A43">
        <w:trPr>
          <w:trHeight w:val="397"/>
        </w:trPr>
        <w:tc>
          <w:tcPr>
            <w:tcW w:w="1809" w:type="dxa"/>
            <w:vAlign w:val="center"/>
          </w:tcPr>
          <w:p w14:paraId="496D78C1" w14:textId="77777777" w:rsidR="002A29A1" w:rsidRPr="003D3094" w:rsidRDefault="002A29A1" w:rsidP="00A34D56">
            <w:pPr>
              <w:rPr>
                <w:szCs w:val="20"/>
              </w:rPr>
            </w:pPr>
            <w:r>
              <w:rPr>
                <w:szCs w:val="20"/>
              </w:rPr>
              <w:t>ActorType.hsaId</w:t>
            </w:r>
          </w:p>
        </w:tc>
        <w:tc>
          <w:tcPr>
            <w:tcW w:w="2977" w:type="dxa"/>
            <w:vAlign w:val="center"/>
          </w:tcPr>
          <w:p w14:paraId="07BE5112" w14:textId="77777777" w:rsidR="002A29A1" w:rsidRPr="00CA66E6" w:rsidRDefault="002A29A1" w:rsidP="002A7A43">
            <w:pPr>
              <w:rPr>
                <w:szCs w:val="20"/>
              </w:rPr>
            </w:pPr>
            <w:r w:rsidRPr="00CA66E6">
              <w:rPr>
                <w:rFonts w:cs="Arial"/>
                <w:szCs w:val="20"/>
              </w:rPr>
              <w:t>Vård- och omsorgsutövare.personal id</w:t>
            </w:r>
          </w:p>
        </w:tc>
        <w:tc>
          <w:tcPr>
            <w:tcW w:w="4111" w:type="dxa"/>
          </w:tcPr>
          <w:p w14:paraId="2B38C18F" w14:textId="77777777" w:rsidR="002A29A1" w:rsidRPr="00E379FD" w:rsidRDefault="002A29A1"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performer</w:t>
            </w:r>
            <w:r>
              <w:rPr>
                <w:szCs w:val="20"/>
                <w:lang w:val="en-US"/>
              </w:rPr>
              <w:t>/</w:t>
            </w:r>
            <w:r w:rsidRPr="00E379FD">
              <w:rPr>
                <w:szCs w:val="20"/>
                <w:lang w:val="en-US"/>
              </w:rPr>
              <w:t>hsaId</w:t>
            </w:r>
          </w:p>
        </w:tc>
      </w:tr>
      <w:tr w:rsidR="002A29A1" w:rsidRPr="00914082" w14:paraId="27935A82" w14:textId="77777777" w:rsidTr="002A7A43">
        <w:trPr>
          <w:trHeight w:val="397"/>
        </w:trPr>
        <w:tc>
          <w:tcPr>
            <w:tcW w:w="1809" w:type="dxa"/>
          </w:tcPr>
          <w:p w14:paraId="5F21CE7D"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2EFB7B6F" w14:textId="77777777" w:rsidR="002A29A1" w:rsidRPr="00CA66E6" w:rsidRDefault="002A29A1" w:rsidP="002A7A43">
            <w:pPr>
              <w:rPr>
                <w:szCs w:val="20"/>
              </w:rPr>
            </w:pPr>
            <w:r w:rsidRPr="00CA66E6">
              <w:rPr>
                <w:rFonts w:cs="Arial"/>
                <w:szCs w:val="20"/>
              </w:rPr>
              <w:t>Vård- och omsorgsutövare.personal namn</w:t>
            </w:r>
          </w:p>
        </w:tc>
        <w:tc>
          <w:tcPr>
            <w:tcW w:w="4111" w:type="dxa"/>
          </w:tcPr>
          <w:p w14:paraId="00BB2BFE"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name</w:t>
            </w:r>
          </w:p>
        </w:tc>
      </w:tr>
      <w:tr w:rsidR="002A29A1" w:rsidRPr="00914082" w14:paraId="3A809103" w14:textId="77777777" w:rsidTr="002A7A43">
        <w:trPr>
          <w:trHeight w:val="397"/>
        </w:trPr>
        <w:tc>
          <w:tcPr>
            <w:tcW w:w="1809" w:type="dxa"/>
          </w:tcPr>
          <w:p w14:paraId="5B03FFA6"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43736127" w14:textId="3904009A" w:rsidR="002A29A1" w:rsidRPr="00CA66E6" w:rsidRDefault="002A29A1" w:rsidP="002A7A43">
            <w:pPr>
              <w:rPr>
                <w:szCs w:val="20"/>
              </w:rPr>
            </w:pPr>
            <w:r w:rsidRPr="00CA66E6">
              <w:rPr>
                <w:rFonts w:cs="Arial"/>
                <w:i/>
                <w:color w:val="FF0000"/>
                <w:szCs w:val="20"/>
              </w:rPr>
              <w:t>Saknar motsvarighet i V-TIM 2.2</w:t>
            </w:r>
          </w:p>
        </w:tc>
        <w:tc>
          <w:tcPr>
            <w:tcW w:w="4111" w:type="dxa"/>
          </w:tcPr>
          <w:p w14:paraId="3C62EF3B"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personEmail</w:t>
            </w:r>
          </w:p>
        </w:tc>
      </w:tr>
      <w:tr w:rsidR="002A29A1" w:rsidRPr="00914082" w14:paraId="3B0A5A86" w14:textId="77777777" w:rsidTr="002A7A43">
        <w:trPr>
          <w:trHeight w:val="397"/>
        </w:trPr>
        <w:tc>
          <w:tcPr>
            <w:tcW w:w="1809" w:type="dxa"/>
          </w:tcPr>
          <w:p w14:paraId="7147ED1D" w14:textId="77777777" w:rsidR="002A29A1" w:rsidRPr="003D3094" w:rsidRDefault="002A29A1" w:rsidP="00A34D56">
            <w:pPr>
              <w:rPr>
                <w:szCs w:val="20"/>
              </w:rPr>
            </w:pPr>
            <w:r w:rsidRPr="002F008A">
              <w:rPr>
                <w:szCs w:val="20"/>
              </w:rPr>
              <w:t>ActorType.</w:t>
            </w:r>
            <w:r>
              <w:rPr>
                <w:szCs w:val="20"/>
              </w:rPr>
              <w:t>personTelecom</w:t>
            </w:r>
          </w:p>
        </w:tc>
        <w:tc>
          <w:tcPr>
            <w:tcW w:w="2977" w:type="dxa"/>
            <w:vAlign w:val="center"/>
          </w:tcPr>
          <w:p w14:paraId="6F60673F" w14:textId="035C3746" w:rsidR="002A29A1" w:rsidRPr="00CA66E6" w:rsidRDefault="002A29A1" w:rsidP="002A7A43">
            <w:pPr>
              <w:rPr>
                <w:szCs w:val="20"/>
              </w:rPr>
            </w:pPr>
            <w:r w:rsidRPr="00CA66E6">
              <w:rPr>
                <w:rFonts w:cs="Arial"/>
                <w:i/>
                <w:color w:val="FF0000"/>
                <w:szCs w:val="20"/>
              </w:rPr>
              <w:t>Saknar motsvarighet i V-TIM 2.2</w:t>
            </w:r>
          </w:p>
        </w:tc>
        <w:tc>
          <w:tcPr>
            <w:tcW w:w="4111" w:type="dxa"/>
          </w:tcPr>
          <w:p w14:paraId="6065C383"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personTelecom</w:t>
            </w:r>
          </w:p>
        </w:tc>
      </w:tr>
      <w:tr w:rsidR="002A29A1" w:rsidRPr="00914082" w14:paraId="1B86B85B" w14:textId="77777777" w:rsidTr="002A7A43">
        <w:trPr>
          <w:trHeight w:val="397"/>
        </w:trPr>
        <w:tc>
          <w:tcPr>
            <w:tcW w:w="1809" w:type="dxa"/>
          </w:tcPr>
          <w:p w14:paraId="173F89AB"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7B91276E" w14:textId="2648033D" w:rsidR="002A29A1" w:rsidRPr="00CA66E6" w:rsidRDefault="002A29A1" w:rsidP="002A7A43">
            <w:pPr>
              <w:rPr>
                <w:szCs w:val="20"/>
              </w:rPr>
            </w:pPr>
            <w:r w:rsidRPr="00CA66E6">
              <w:rPr>
                <w:rFonts w:cs="Arial"/>
                <w:i/>
                <w:color w:val="FF0000"/>
                <w:szCs w:val="20"/>
              </w:rPr>
              <w:t>Saknar motsvarighet i V-TIM 2.2</w:t>
            </w:r>
          </w:p>
        </w:tc>
        <w:tc>
          <w:tcPr>
            <w:tcW w:w="4111" w:type="dxa"/>
          </w:tcPr>
          <w:p w14:paraId="0AA29DA7"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personAddress</w:t>
            </w:r>
          </w:p>
        </w:tc>
      </w:tr>
      <w:tr w:rsidR="002A29A1" w:rsidRPr="004661A4" w14:paraId="06845DC6" w14:textId="77777777" w:rsidTr="002A7A43">
        <w:trPr>
          <w:trHeight w:val="397"/>
        </w:trPr>
        <w:tc>
          <w:tcPr>
            <w:tcW w:w="1809" w:type="dxa"/>
            <w:vAlign w:val="center"/>
          </w:tcPr>
          <w:p w14:paraId="1A5B46BD" w14:textId="77777777" w:rsidR="002A29A1" w:rsidRPr="003D3094" w:rsidRDefault="002A29A1" w:rsidP="00A34D56">
            <w:pPr>
              <w:rPr>
                <w:szCs w:val="20"/>
              </w:rPr>
            </w:pPr>
            <w:r w:rsidRPr="003D3094">
              <w:rPr>
                <w:szCs w:val="20"/>
              </w:rPr>
              <w:t>AdministrationRecordType</w:t>
            </w:r>
            <w:r>
              <w:rPr>
                <w:szCs w:val="20"/>
              </w:rPr>
              <w:t>.anatomicalSite</w:t>
            </w:r>
          </w:p>
        </w:tc>
        <w:tc>
          <w:tcPr>
            <w:tcW w:w="2977" w:type="dxa"/>
            <w:vAlign w:val="center"/>
          </w:tcPr>
          <w:p w14:paraId="3AB585AB" w14:textId="77777777" w:rsidR="002A29A1" w:rsidRPr="00CA66E6" w:rsidRDefault="002A29A1" w:rsidP="002A7A43">
            <w:pPr>
              <w:rPr>
                <w:szCs w:val="20"/>
              </w:rPr>
            </w:pPr>
            <w:r w:rsidRPr="00CA66E6">
              <w:rPr>
                <w:szCs w:val="20"/>
              </w:rPr>
              <w:t>Metodspecifikation.plats lokalisation för utförande</w:t>
            </w:r>
          </w:p>
        </w:tc>
        <w:tc>
          <w:tcPr>
            <w:tcW w:w="4111" w:type="dxa"/>
          </w:tcPr>
          <w:p w14:paraId="60D5D61F"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anatomicalSite</w:t>
            </w:r>
          </w:p>
        </w:tc>
      </w:tr>
      <w:tr w:rsidR="002A29A1" w:rsidRPr="004661A4" w14:paraId="110E73CF" w14:textId="77777777" w:rsidTr="002A7A43">
        <w:trPr>
          <w:trHeight w:val="397"/>
        </w:trPr>
        <w:tc>
          <w:tcPr>
            <w:tcW w:w="1809" w:type="dxa"/>
            <w:vAlign w:val="center"/>
          </w:tcPr>
          <w:p w14:paraId="1F0E27BC" w14:textId="77777777" w:rsidR="002A29A1" w:rsidRPr="003D3094" w:rsidRDefault="002A29A1" w:rsidP="00A34D56">
            <w:pPr>
              <w:rPr>
                <w:szCs w:val="20"/>
              </w:rPr>
            </w:pPr>
            <w:r w:rsidRPr="003D3094">
              <w:rPr>
                <w:szCs w:val="20"/>
              </w:rPr>
              <w:t>AdministrationRecordType</w:t>
            </w:r>
            <w:r>
              <w:rPr>
                <w:szCs w:val="20"/>
              </w:rPr>
              <w:t>.route</w:t>
            </w:r>
          </w:p>
        </w:tc>
        <w:tc>
          <w:tcPr>
            <w:tcW w:w="2977" w:type="dxa"/>
            <w:vAlign w:val="center"/>
          </w:tcPr>
          <w:p w14:paraId="7D17109D" w14:textId="77777777" w:rsidR="002A29A1" w:rsidRPr="00CA66E6" w:rsidRDefault="002A29A1" w:rsidP="002A7A43">
            <w:pPr>
              <w:rPr>
                <w:rFonts w:cs="Arial"/>
                <w:szCs w:val="20"/>
              </w:rPr>
            </w:pPr>
            <w:r w:rsidRPr="00CA66E6">
              <w:rPr>
                <w:rFonts w:cs="Arial"/>
                <w:szCs w:val="20"/>
              </w:rPr>
              <w:t>Dosering.administreringssätt</w:t>
            </w:r>
          </w:p>
        </w:tc>
        <w:tc>
          <w:tcPr>
            <w:tcW w:w="4111" w:type="dxa"/>
          </w:tcPr>
          <w:p w14:paraId="78E55583"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route</w:t>
            </w:r>
          </w:p>
        </w:tc>
      </w:tr>
      <w:tr w:rsidR="002A29A1" w:rsidRPr="004661A4" w14:paraId="00569194" w14:textId="77777777" w:rsidTr="002A7A43">
        <w:trPr>
          <w:trHeight w:val="397"/>
        </w:trPr>
        <w:tc>
          <w:tcPr>
            <w:tcW w:w="1809" w:type="dxa"/>
            <w:vAlign w:val="center"/>
          </w:tcPr>
          <w:p w14:paraId="727D915B" w14:textId="77777777" w:rsidR="002A29A1" w:rsidRPr="003D3094" w:rsidRDefault="002A29A1" w:rsidP="00A34D56">
            <w:pPr>
              <w:rPr>
                <w:szCs w:val="20"/>
              </w:rPr>
            </w:pPr>
            <w:r w:rsidRPr="003D3094">
              <w:rPr>
                <w:szCs w:val="20"/>
              </w:rPr>
              <w:t>AdministrationRecordType</w:t>
            </w:r>
            <w:r>
              <w:rPr>
                <w:szCs w:val="20"/>
              </w:rPr>
              <w:t>.dosage</w:t>
            </w:r>
          </w:p>
        </w:tc>
        <w:tc>
          <w:tcPr>
            <w:tcW w:w="2977" w:type="dxa"/>
            <w:vAlign w:val="center"/>
          </w:tcPr>
          <w:p w14:paraId="563E42FF" w14:textId="77777777" w:rsidR="002A29A1" w:rsidRPr="00CA66E6" w:rsidRDefault="002A29A1" w:rsidP="002A7A43">
            <w:pPr>
              <w:rPr>
                <w:rFonts w:cs="Arial"/>
                <w:szCs w:val="20"/>
              </w:rPr>
            </w:pPr>
            <w:r w:rsidRPr="00CA66E6">
              <w:rPr>
                <w:rFonts w:cs="Arial"/>
                <w:szCs w:val="20"/>
              </w:rPr>
              <w:t>Dosspecifikation</w:t>
            </w:r>
          </w:p>
        </w:tc>
        <w:tc>
          <w:tcPr>
            <w:tcW w:w="4111" w:type="dxa"/>
          </w:tcPr>
          <w:p w14:paraId="2D9D230E"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dosage</w:t>
            </w:r>
          </w:p>
        </w:tc>
      </w:tr>
      <w:tr w:rsidR="002A29A1" w:rsidRPr="00914082" w14:paraId="4989287C" w14:textId="77777777" w:rsidTr="002A7A43">
        <w:trPr>
          <w:trHeight w:val="397"/>
        </w:trPr>
        <w:tc>
          <w:tcPr>
            <w:tcW w:w="1809" w:type="dxa"/>
            <w:vAlign w:val="center"/>
          </w:tcPr>
          <w:p w14:paraId="141B84CE" w14:textId="4635CF06" w:rsidR="002A29A1" w:rsidRPr="002072FA" w:rsidRDefault="002A29A1" w:rsidP="00A34D56">
            <w:pPr>
              <w:rPr>
                <w:szCs w:val="20"/>
              </w:rPr>
            </w:pPr>
            <w:r w:rsidRPr="002072FA">
              <w:rPr>
                <w:szCs w:val="20"/>
              </w:rPr>
              <w:t>DoseType.quantity.value</w:t>
            </w:r>
          </w:p>
        </w:tc>
        <w:tc>
          <w:tcPr>
            <w:tcW w:w="2977" w:type="dxa"/>
            <w:vAlign w:val="center"/>
          </w:tcPr>
          <w:p w14:paraId="7EC2827D" w14:textId="77777777" w:rsidR="002A29A1" w:rsidRPr="00CA66E6" w:rsidRDefault="002A29A1" w:rsidP="002A7A43">
            <w:pPr>
              <w:rPr>
                <w:rFonts w:cs="Arial"/>
                <w:szCs w:val="20"/>
              </w:rPr>
            </w:pPr>
            <w:r w:rsidRPr="00CA66E6">
              <w:rPr>
                <w:rFonts w:cs="Arial"/>
                <w:szCs w:val="20"/>
              </w:rPr>
              <w:t>Dosering.antal mängd</w:t>
            </w:r>
          </w:p>
        </w:tc>
        <w:tc>
          <w:tcPr>
            <w:tcW w:w="4111" w:type="dxa"/>
          </w:tcPr>
          <w:p w14:paraId="0714F1B4" w14:textId="47A2AE8A" w:rsidR="002A29A1" w:rsidRPr="00356DC1" w:rsidRDefault="002A29A1"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dose</w:t>
            </w:r>
            <w:r w:rsidRPr="00356DC1">
              <w:rPr>
                <w:szCs w:val="20"/>
                <w:lang w:val="en-US"/>
              </w:rPr>
              <w:t>/quantity/value</w:t>
            </w:r>
          </w:p>
        </w:tc>
      </w:tr>
      <w:tr w:rsidR="002A29A1" w:rsidRPr="00914082" w14:paraId="58A1B155" w14:textId="77777777" w:rsidTr="002A7A43">
        <w:trPr>
          <w:trHeight w:val="397"/>
        </w:trPr>
        <w:tc>
          <w:tcPr>
            <w:tcW w:w="1809" w:type="dxa"/>
            <w:vAlign w:val="center"/>
          </w:tcPr>
          <w:p w14:paraId="2DE2E953" w14:textId="3B8F5697" w:rsidR="002A29A1" w:rsidRPr="002072FA" w:rsidRDefault="002A29A1" w:rsidP="00A34D56">
            <w:pPr>
              <w:rPr>
                <w:szCs w:val="20"/>
              </w:rPr>
            </w:pPr>
            <w:r w:rsidRPr="002072FA">
              <w:rPr>
                <w:szCs w:val="20"/>
              </w:rPr>
              <w:t>DoseType.quantity.unit</w:t>
            </w:r>
          </w:p>
        </w:tc>
        <w:tc>
          <w:tcPr>
            <w:tcW w:w="2977" w:type="dxa"/>
            <w:vAlign w:val="center"/>
          </w:tcPr>
          <w:p w14:paraId="751DEB8B" w14:textId="77777777" w:rsidR="002A29A1" w:rsidRPr="00CA66E6" w:rsidRDefault="002A29A1" w:rsidP="002A7A43">
            <w:pPr>
              <w:rPr>
                <w:rFonts w:cs="Arial"/>
                <w:szCs w:val="20"/>
              </w:rPr>
            </w:pPr>
            <w:r w:rsidRPr="00CA66E6">
              <w:rPr>
                <w:rFonts w:cs="Arial"/>
                <w:szCs w:val="20"/>
              </w:rPr>
              <w:t>Dosering.antal mängd</w:t>
            </w:r>
          </w:p>
        </w:tc>
        <w:tc>
          <w:tcPr>
            <w:tcW w:w="4111" w:type="dxa"/>
          </w:tcPr>
          <w:p w14:paraId="17E21DE6" w14:textId="1C6B8333" w:rsidR="002A29A1" w:rsidRPr="00356DC1" w:rsidRDefault="002A29A1"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w:t>
            </w:r>
            <w:r w:rsidRPr="00356DC1">
              <w:rPr>
                <w:szCs w:val="20"/>
                <w:lang w:val="en-US"/>
              </w:rPr>
              <w:t>e/quantity/</w:t>
            </w:r>
            <w:r>
              <w:rPr>
                <w:szCs w:val="20"/>
                <w:lang w:val="en-US"/>
              </w:rPr>
              <w:t>unit</w:t>
            </w:r>
          </w:p>
        </w:tc>
      </w:tr>
      <w:tr w:rsidR="002A29A1" w:rsidRPr="00914082" w14:paraId="622937F2" w14:textId="77777777" w:rsidTr="002A7A43">
        <w:trPr>
          <w:trHeight w:val="397"/>
        </w:trPr>
        <w:tc>
          <w:tcPr>
            <w:tcW w:w="1809" w:type="dxa"/>
            <w:vAlign w:val="center"/>
          </w:tcPr>
          <w:p w14:paraId="4E1CED3C" w14:textId="0B28375C" w:rsidR="002A29A1" w:rsidRPr="002072FA" w:rsidRDefault="002A29A1" w:rsidP="00A34D56">
            <w:pPr>
              <w:rPr>
                <w:szCs w:val="20"/>
              </w:rPr>
            </w:pPr>
            <w:r w:rsidRPr="002072FA">
              <w:rPr>
                <w:szCs w:val="20"/>
              </w:rPr>
              <w:t>DoseType.display</w:t>
            </w:r>
            <w:r w:rsidRPr="002072FA">
              <w:rPr>
                <w:szCs w:val="20"/>
              </w:rPr>
              <w:lastRenderedPageBreak/>
              <w:t>Name</w:t>
            </w:r>
          </w:p>
        </w:tc>
        <w:tc>
          <w:tcPr>
            <w:tcW w:w="2977" w:type="dxa"/>
            <w:vAlign w:val="center"/>
          </w:tcPr>
          <w:p w14:paraId="46C5EB17" w14:textId="595AA294" w:rsidR="002A29A1" w:rsidRPr="00CA66E6" w:rsidRDefault="002A29A1" w:rsidP="002A7A43">
            <w:pPr>
              <w:rPr>
                <w:rFonts w:cs="Arial"/>
                <w:szCs w:val="20"/>
              </w:rPr>
            </w:pPr>
            <w:r w:rsidRPr="00CA66E6">
              <w:rPr>
                <w:rFonts w:cs="Arial"/>
                <w:i/>
                <w:color w:val="FF0000"/>
                <w:szCs w:val="20"/>
              </w:rPr>
              <w:lastRenderedPageBreak/>
              <w:t xml:space="preserve">Saknar motsvarighet i V-TIM </w:t>
            </w:r>
            <w:r w:rsidRPr="00CA66E6">
              <w:rPr>
                <w:rFonts w:cs="Arial"/>
                <w:i/>
                <w:color w:val="FF0000"/>
                <w:szCs w:val="20"/>
              </w:rPr>
              <w:lastRenderedPageBreak/>
              <w:t>2.2</w:t>
            </w:r>
          </w:p>
        </w:tc>
        <w:tc>
          <w:tcPr>
            <w:tcW w:w="4111" w:type="dxa"/>
          </w:tcPr>
          <w:p w14:paraId="31D8B875" w14:textId="2B360624" w:rsidR="002A29A1" w:rsidRPr="006B68F3" w:rsidRDefault="002A29A1" w:rsidP="00A34D56">
            <w:pPr>
              <w:autoSpaceDE w:val="0"/>
              <w:autoSpaceDN w:val="0"/>
              <w:adjustRightInd w:val="0"/>
              <w:spacing w:line="240" w:lineRule="auto"/>
              <w:rPr>
                <w:rFonts w:cs="Consolas"/>
                <w:spacing w:val="-1"/>
                <w:szCs w:val="20"/>
                <w:lang w:val="en-US"/>
              </w:rPr>
            </w:pPr>
            <w:r w:rsidRPr="006B68F3">
              <w:rPr>
                <w:rFonts w:cs="Consolas"/>
                <w:spacing w:val="-1"/>
                <w:szCs w:val="20"/>
                <w:lang w:val="en-US"/>
              </w:rPr>
              <w:lastRenderedPageBreak/>
              <w:t>vaccinationMedicalRecord/vaccinationMedicalRecordBody/administrationRecord/</w:t>
            </w:r>
            <w:r>
              <w:rPr>
                <w:szCs w:val="20"/>
                <w:lang w:val="en-US"/>
              </w:rPr>
              <w:t>dos</w:t>
            </w:r>
            <w:r w:rsidRPr="006B68F3">
              <w:rPr>
                <w:szCs w:val="20"/>
                <w:lang w:val="en-US"/>
              </w:rPr>
              <w:t>e</w:t>
            </w:r>
            <w:r w:rsidRPr="006B68F3">
              <w:rPr>
                <w:szCs w:val="20"/>
                <w:lang w:val="en-US"/>
              </w:rPr>
              <w:lastRenderedPageBreak/>
              <w:t>/displayName</w:t>
            </w:r>
          </w:p>
        </w:tc>
      </w:tr>
      <w:tr w:rsidR="002A29A1" w:rsidRPr="004661A4" w14:paraId="3D5B6CBC" w14:textId="77777777" w:rsidTr="002A7A43">
        <w:trPr>
          <w:trHeight w:val="397"/>
        </w:trPr>
        <w:tc>
          <w:tcPr>
            <w:tcW w:w="1809" w:type="dxa"/>
            <w:vAlign w:val="center"/>
          </w:tcPr>
          <w:p w14:paraId="625417C7" w14:textId="77777777" w:rsidR="002A29A1" w:rsidRPr="003D3094" w:rsidRDefault="002A29A1" w:rsidP="00A34D56">
            <w:pPr>
              <w:rPr>
                <w:szCs w:val="20"/>
              </w:rPr>
            </w:pPr>
            <w:r w:rsidRPr="003D3094">
              <w:rPr>
                <w:szCs w:val="20"/>
              </w:rPr>
              <w:lastRenderedPageBreak/>
              <w:t>AdministrationRecordType</w:t>
            </w:r>
            <w:r>
              <w:rPr>
                <w:szCs w:val="20"/>
              </w:rPr>
              <w:t>.isDoseComplete</w:t>
            </w:r>
          </w:p>
        </w:tc>
        <w:tc>
          <w:tcPr>
            <w:tcW w:w="2977" w:type="dxa"/>
            <w:vAlign w:val="center"/>
          </w:tcPr>
          <w:p w14:paraId="4F211777" w14:textId="603A36A6"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438E18D5"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isDoseComplete</w:t>
            </w:r>
          </w:p>
        </w:tc>
      </w:tr>
      <w:tr w:rsidR="002A29A1" w:rsidRPr="004661A4" w14:paraId="5830DC1B" w14:textId="77777777" w:rsidTr="002A7A43">
        <w:trPr>
          <w:trHeight w:val="397"/>
        </w:trPr>
        <w:tc>
          <w:tcPr>
            <w:tcW w:w="1809" w:type="dxa"/>
            <w:vAlign w:val="center"/>
          </w:tcPr>
          <w:p w14:paraId="77673B77" w14:textId="77777777" w:rsidR="002A29A1" w:rsidRPr="003D3094" w:rsidRDefault="002A29A1" w:rsidP="00A34D56">
            <w:pPr>
              <w:rPr>
                <w:szCs w:val="20"/>
              </w:rPr>
            </w:pPr>
            <w:r w:rsidRPr="003D3094">
              <w:rPr>
                <w:szCs w:val="20"/>
              </w:rPr>
              <w:t>AdministrationRecordType</w:t>
            </w:r>
            <w:r>
              <w:rPr>
                <w:szCs w:val="20"/>
              </w:rPr>
              <w:t>.doseOrdinalNumber</w:t>
            </w:r>
          </w:p>
        </w:tc>
        <w:tc>
          <w:tcPr>
            <w:tcW w:w="2977" w:type="dxa"/>
            <w:vAlign w:val="center"/>
          </w:tcPr>
          <w:p w14:paraId="4E6135E5" w14:textId="678FE016"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025D812A"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doseOrdinalNumber</w:t>
            </w:r>
          </w:p>
        </w:tc>
      </w:tr>
      <w:tr w:rsidR="002A29A1" w:rsidRPr="004661A4" w14:paraId="1DB58877" w14:textId="77777777" w:rsidTr="002A7A43">
        <w:trPr>
          <w:trHeight w:val="397"/>
        </w:trPr>
        <w:tc>
          <w:tcPr>
            <w:tcW w:w="1809" w:type="dxa"/>
            <w:vAlign w:val="center"/>
          </w:tcPr>
          <w:p w14:paraId="6578EC53" w14:textId="77777777" w:rsidR="002A29A1" w:rsidRPr="003D3094" w:rsidRDefault="002A29A1" w:rsidP="00A34D56">
            <w:pPr>
              <w:rPr>
                <w:szCs w:val="20"/>
              </w:rPr>
            </w:pPr>
            <w:r w:rsidRPr="003D3094">
              <w:rPr>
                <w:szCs w:val="20"/>
              </w:rPr>
              <w:t>AdministrationRecordType</w:t>
            </w:r>
            <w:r>
              <w:rPr>
                <w:szCs w:val="20"/>
              </w:rPr>
              <w:t>.numberOfPrescribedDoses</w:t>
            </w:r>
          </w:p>
        </w:tc>
        <w:tc>
          <w:tcPr>
            <w:tcW w:w="2977" w:type="dxa"/>
            <w:vAlign w:val="center"/>
          </w:tcPr>
          <w:p w14:paraId="6B0F07F0" w14:textId="034E4F76"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3AB06F95"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numberOfPrescribedDoses</w:t>
            </w:r>
          </w:p>
        </w:tc>
      </w:tr>
      <w:tr w:rsidR="002A29A1" w:rsidRPr="004661A4" w14:paraId="5A3A8211" w14:textId="77777777" w:rsidTr="002A7A43">
        <w:trPr>
          <w:trHeight w:val="397"/>
        </w:trPr>
        <w:tc>
          <w:tcPr>
            <w:tcW w:w="1809" w:type="dxa"/>
            <w:vAlign w:val="center"/>
          </w:tcPr>
          <w:p w14:paraId="5840EED5" w14:textId="77777777" w:rsidR="002A29A1" w:rsidRPr="003D3094" w:rsidRDefault="002A29A1" w:rsidP="00A34D56">
            <w:pPr>
              <w:rPr>
                <w:szCs w:val="20"/>
              </w:rPr>
            </w:pPr>
            <w:r w:rsidRPr="003D3094">
              <w:rPr>
                <w:szCs w:val="20"/>
              </w:rPr>
              <w:t>AdministrationRecordType</w:t>
            </w:r>
            <w:r>
              <w:rPr>
                <w:szCs w:val="20"/>
              </w:rPr>
              <w:t>.sourceDescription</w:t>
            </w:r>
          </w:p>
        </w:tc>
        <w:tc>
          <w:tcPr>
            <w:tcW w:w="2977" w:type="dxa"/>
            <w:vAlign w:val="center"/>
          </w:tcPr>
          <w:p w14:paraId="4E1744A9" w14:textId="5178E2E7"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6DB1D4B8"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sourceDescription</w:t>
            </w:r>
          </w:p>
        </w:tc>
      </w:tr>
      <w:tr w:rsidR="002A29A1" w:rsidRPr="004661A4" w14:paraId="27D03461" w14:textId="77777777" w:rsidTr="002A7A43">
        <w:trPr>
          <w:trHeight w:val="397"/>
        </w:trPr>
        <w:tc>
          <w:tcPr>
            <w:tcW w:w="1809" w:type="dxa"/>
            <w:vAlign w:val="center"/>
          </w:tcPr>
          <w:p w14:paraId="119C9D52" w14:textId="77777777" w:rsidR="002A29A1" w:rsidRPr="003D3094" w:rsidRDefault="002A29A1" w:rsidP="00A34D56">
            <w:pPr>
              <w:rPr>
                <w:szCs w:val="20"/>
              </w:rPr>
            </w:pPr>
            <w:r w:rsidRPr="003D3094">
              <w:rPr>
                <w:szCs w:val="20"/>
              </w:rPr>
              <w:t>AdministrationRecordType</w:t>
            </w:r>
            <w:r>
              <w:rPr>
                <w:szCs w:val="20"/>
              </w:rPr>
              <w:t>.commentPrescription</w:t>
            </w:r>
          </w:p>
        </w:tc>
        <w:tc>
          <w:tcPr>
            <w:tcW w:w="2977" w:type="dxa"/>
            <w:vAlign w:val="center"/>
          </w:tcPr>
          <w:p w14:paraId="404C0FC8" w14:textId="77777777" w:rsidR="002A29A1" w:rsidRPr="00CA66E6" w:rsidRDefault="002A29A1" w:rsidP="002A7A43">
            <w:pPr>
              <w:rPr>
                <w:rFonts w:cs="Arial"/>
                <w:spacing w:val="-1"/>
                <w:szCs w:val="20"/>
              </w:rPr>
            </w:pPr>
            <w:r w:rsidRPr="00CA66E6">
              <w:rPr>
                <w:rFonts w:cs="Arial"/>
                <w:spacing w:val="-1"/>
                <w:szCs w:val="20"/>
              </w:rPr>
              <w:t>Framställan.kommentar</w:t>
            </w:r>
          </w:p>
        </w:tc>
        <w:tc>
          <w:tcPr>
            <w:tcW w:w="4111" w:type="dxa"/>
          </w:tcPr>
          <w:p w14:paraId="41063FF3"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commentPrescription</w:t>
            </w:r>
          </w:p>
        </w:tc>
      </w:tr>
      <w:tr w:rsidR="002A29A1" w:rsidRPr="004661A4" w14:paraId="38FBF83F" w14:textId="77777777" w:rsidTr="002A7A43">
        <w:trPr>
          <w:trHeight w:val="397"/>
        </w:trPr>
        <w:tc>
          <w:tcPr>
            <w:tcW w:w="1809" w:type="dxa"/>
            <w:vAlign w:val="center"/>
          </w:tcPr>
          <w:p w14:paraId="797644AD" w14:textId="77777777" w:rsidR="002A29A1" w:rsidRPr="003D3094" w:rsidRDefault="002A29A1" w:rsidP="00A34D56">
            <w:pPr>
              <w:rPr>
                <w:szCs w:val="20"/>
              </w:rPr>
            </w:pPr>
            <w:r w:rsidRPr="003D3094">
              <w:rPr>
                <w:szCs w:val="20"/>
              </w:rPr>
              <w:t>AdministrationRecordType</w:t>
            </w:r>
            <w:r>
              <w:rPr>
                <w:szCs w:val="20"/>
              </w:rPr>
              <w:t>.commendAdministration</w:t>
            </w:r>
          </w:p>
        </w:tc>
        <w:tc>
          <w:tcPr>
            <w:tcW w:w="2977" w:type="dxa"/>
            <w:vAlign w:val="center"/>
          </w:tcPr>
          <w:p w14:paraId="4935A013" w14:textId="5AB61E14"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94AE33A"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commendAdministration</w:t>
            </w:r>
          </w:p>
        </w:tc>
      </w:tr>
      <w:tr w:rsidR="002A29A1" w:rsidRPr="004661A4" w14:paraId="3D6A1652" w14:textId="77777777" w:rsidTr="002A7A43">
        <w:trPr>
          <w:trHeight w:val="397"/>
        </w:trPr>
        <w:tc>
          <w:tcPr>
            <w:tcW w:w="1809" w:type="dxa"/>
            <w:vAlign w:val="center"/>
          </w:tcPr>
          <w:p w14:paraId="356F4A00" w14:textId="77777777" w:rsidR="002A29A1" w:rsidRPr="003D3094" w:rsidRDefault="002A29A1" w:rsidP="00A34D56">
            <w:pPr>
              <w:rPr>
                <w:szCs w:val="20"/>
              </w:rPr>
            </w:pPr>
            <w:r w:rsidRPr="003D3094">
              <w:rPr>
                <w:szCs w:val="20"/>
              </w:rPr>
              <w:t>AdministrationRecordType</w:t>
            </w:r>
            <w:r>
              <w:rPr>
                <w:szCs w:val="20"/>
              </w:rPr>
              <w:t>.patientAdverseEffect</w:t>
            </w:r>
          </w:p>
        </w:tc>
        <w:tc>
          <w:tcPr>
            <w:tcW w:w="2977" w:type="dxa"/>
            <w:vAlign w:val="center"/>
          </w:tcPr>
          <w:p w14:paraId="0976B5EC" w14:textId="77777777" w:rsidR="002A29A1" w:rsidRPr="00CA66E6" w:rsidRDefault="002A29A1" w:rsidP="002A7A43">
            <w:pPr>
              <w:rPr>
                <w:rFonts w:cs="Arial"/>
                <w:spacing w:val="-1"/>
                <w:szCs w:val="20"/>
              </w:rPr>
            </w:pPr>
            <w:r w:rsidRPr="00CA66E6">
              <w:rPr>
                <w:rFonts w:cs="Arial"/>
                <w:spacing w:val="-1"/>
                <w:szCs w:val="20"/>
              </w:rPr>
              <w:t>Bedömt tillstånd.bedömning</w:t>
            </w:r>
          </w:p>
        </w:tc>
        <w:tc>
          <w:tcPr>
            <w:tcW w:w="4111" w:type="dxa"/>
          </w:tcPr>
          <w:p w14:paraId="2A2DE2FF"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patientAdverseEffect</w:t>
            </w:r>
          </w:p>
        </w:tc>
      </w:tr>
      <w:tr w:rsidR="002A29A1" w:rsidRPr="004661A4" w14:paraId="0055C40B" w14:textId="77777777" w:rsidTr="002A7A43">
        <w:trPr>
          <w:trHeight w:val="397"/>
        </w:trPr>
        <w:tc>
          <w:tcPr>
            <w:tcW w:w="1809" w:type="dxa"/>
            <w:vAlign w:val="center"/>
          </w:tcPr>
          <w:p w14:paraId="29E71EC8" w14:textId="77C00935" w:rsidR="002A29A1" w:rsidRPr="003D3094" w:rsidRDefault="002A29A1" w:rsidP="00144F49">
            <w:pPr>
              <w:rPr>
                <w:szCs w:val="20"/>
              </w:rPr>
            </w:pPr>
            <w:r w:rsidRPr="003D3094">
              <w:rPr>
                <w:szCs w:val="20"/>
              </w:rPr>
              <w:t>AdministrationRecordType</w:t>
            </w:r>
            <w:r>
              <w:rPr>
                <w:szCs w:val="20"/>
              </w:rPr>
              <w:t>.typeOfVaccine</w:t>
            </w:r>
          </w:p>
        </w:tc>
        <w:tc>
          <w:tcPr>
            <w:tcW w:w="2977" w:type="dxa"/>
            <w:vAlign w:val="center"/>
          </w:tcPr>
          <w:p w14:paraId="2294B414" w14:textId="1CB9077D"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3DCD1970" w14:textId="5359A8BA"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typeOfVaccine</w:t>
            </w:r>
          </w:p>
        </w:tc>
      </w:tr>
      <w:tr w:rsidR="002A29A1" w:rsidRPr="004661A4" w14:paraId="149ADAB5" w14:textId="77777777" w:rsidTr="002A7A43">
        <w:trPr>
          <w:trHeight w:val="397"/>
        </w:trPr>
        <w:tc>
          <w:tcPr>
            <w:tcW w:w="1809" w:type="dxa"/>
            <w:vAlign w:val="center"/>
          </w:tcPr>
          <w:p w14:paraId="754E921D" w14:textId="77777777" w:rsidR="002A29A1" w:rsidRPr="003D3094" w:rsidRDefault="002A29A1" w:rsidP="00A34D56">
            <w:pPr>
              <w:rPr>
                <w:szCs w:val="20"/>
              </w:rPr>
            </w:pPr>
            <w:r w:rsidRPr="003D3094">
              <w:rPr>
                <w:szCs w:val="20"/>
              </w:rPr>
              <w:t>AdministrationRecordType</w:t>
            </w:r>
            <w:r>
              <w:rPr>
                <w:szCs w:val="20"/>
              </w:rPr>
              <w:t>.vaccineName</w:t>
            </w:r>
          </w:p>
        </w:tc>
        <w:tc>
          <w:tcPr>
            <w:tcW w:w="2977" w:type="dxa"/>
            <w:vAlign w:val="center"/>
          </w:tcPr>
          <w:p w14:paraId="6248649C" w14:textId="77777777" w:rsidR="002A29A1" w:rsidRPr="00CA66E6" w:rsidRDefault="002A29A1" w:rsidP="002A7A43">
            <w:pPr>
              <w:rPr>
                <w:rFonts w:cs="Arial"/>
                <w:spacing w:val="-1"/>
                <w:szCs w:val="20"/>
              </w:rPr>
            </w:pPr>
            <w:r w:rsidRPr="00CA66E6">
              <w:rPr>
                <w:rFonts w:cs="Arial"/>
                <w:spacing w:val="-1"/>
                <w:szCs w:val="20"/>
              </w:rPr>
              <w:t>Specifikation läkemedel.varumärke namn + Resursspecifikation.resurs id</w:t>
            </w:r>
          </w:p>
        </w:tc>
        <w:tc>
          <w:tcPr>
            <w:tcW w:w="4111" w:type="dxa"/>
          </w:tcPr>
          <w:p w14:paraId="0E48A97D"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vaccineName</w:t>
            </w:r>
          </w:p>
        </w:tc>
      </w:tr>
      <w:tr w:rsidR="002A29A1" w:rsidRPr="004661A4" w14:paraId="4F082E9A" w14:textId="77777777" w:rsidTr="002A7A43">
        <w:trPr>
          <w:trHeight w:val="397"/>
        </w:trPr>
        <w:tc>
          <w:tcPr>
            <w:tcW w:w="1809" w:type="dxa"/>
            <w:vAlign w:val="center"/>
          </w:tcPr>
          <w:p w14:paraId="13C5115F" w14:textId="77777777" w:rsidR="002A29A1" w:rsidRPr="003D3094" w:rsidRDefault="002A29A1" w:rsidP="00A34D56">
            <w:pPr>
              <w:rPr>
                <w:szCs w:val="20"/>
              </w:rPr>
            </w:pPr>
            <w:r w:rsidRPr="003D3094">
              <w:rPr>
                <w:szCs w:val="20"/>
              </w:rPr>
              <w:t>AdministrationRecordType</w:t>
            </w:r>
            <w:r>
              <w:rPr>
                <w:szCs w:val="20"/>
              </w:rPr>
              <w:t>.vaccineBatchId</w:t>
            </w:r>
          </w:p>
        </w:tc>
        <w:tc>
          <w:tcPr>
            <w:tcW w:w="2977" w:type="dxa"/>
            <w:vAlign w:val="center"/>
          </w:tcPr>
          <w:p w14:paraId="0A382529" w14:textId="77777777" w:rsidR="002A29A1" w:rsidRPr="00CA66E6" w:rsidRDefault="002A29A1" w:rsidP="002A7A43">
            <w:pPr>
              <w:rPr>
                <w:rFonts w:cs="Arial"/>
                <w:spacing w:val="-1"/>
                <w:szCs w:val="20"/>
              </w:rPr>
            </w:pPr>
            <w:r w:rsidRPr="00CA66E6">
              <w:rPr>
                <w:rFonts w:cs="Arial"/>
                <w:spacing w:val="-1"/>
                <w:szCs w:val="20"/>
              </w:rPr>
              <w:t>Resursspecifikation.resurs id</w:t>
            </w:r>
          </w:p>
        </w:tc>
        <w:tc>
          <w:tcPr>
            <w:tcW w:w="4111" w:type="dxa"/>
          </w:tcPr>
          <w:p w14:paraId="26F6397D"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vaccineBatchId</w:t>
            </w:r>
          </w:p>
        </w:tc>
      </w:tr>
      <w:tr w:rsidR="002A29A1" w:rsidRPr="004661A4" w14:paraId="56223DCA" w14:textId="77777777" w:rsidTr="002A7A43">
        <w:trPr>
          <w:trHeight w:val="397"/>
        </w:trPr>
        <w:tc>
          <w:tcPr>
            <w:tcW w:w="1809" w:type="dxa"/>
            <w:vAlign w:val="center"/>
          </w:tcPr>
          <w:p w14:paraId="07F09AA6" w14:textId="77777777" w:rsidR="002A29A1" w:rsidRPr="003D3094" w:rsidRDefault="002A29A1" w:rsidP="00A34D56">
            <w:pPr>
              <w:rPr>
                <w:szCs w:val="20"/>
              </w:rPr>
            </w:pPr>
            <w:r w:rsidRPr="003D3094">
              <w:rPr>
                <w:szCs w:val="20"/>
              </w:rPr>
              <w:t>AdministrationRecordType</w:t>
            </w:r>
            <w:r>
              <w:rPr>
                <w:szCs w:val="20"/>
              </w:rPr>
              <w:t>.vaccineManufacturer</w:t>
            </w:r>
          </w:p>
        </w:tc>
        <w:tc>
          <w:tcPr>
            <w:tcW w:w="2977" w:type="dxa"/>
            <w:vAlign w:val="center"/>
          </w:tcPr>
          <w:p w14:paraId="34697778" w14:textId="5D5F501C"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4D191407"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vaccineManufacturer</w:t>
            </w:r>
          </w:p>
        </w:tc>
      </w:tr>
      <w:tr w:rsidR="002A29A1" w:rsidRPr="004661A4" w14:paraId="13403B47" w14:textId="77777777" w:rsidTr="002A7A43">
        <w:trPr>
          <w:trHeight w:val="397"/>
        </w:trPr>
        <w:tc>
          <w:tcPr>
            <w:tcW w:w="1809" w:type="dxa"/>
            <w:vAlign w:val="center"/>
          </w:tcPr>
          <w:p w14:paraId="7AA941C6" w14:textId="77777777" w:rsidR="002A29A1" w:rsidRPr="00CA66E6" w:rsidRDefault="002A29A1" w:rsidP="00A34D56">
            <w:pPr>
              <w:rPr>
                <w:szCs w:val="20"/>
              </w:rPr>
            </w:pPr>
            <w:r w:rsidRPr="00CA66E6">
              <w:rPr>
                <w:szCs w:val="20"/>
              </w:rPr>
              <w:t>AdministrationRecordType.vaccineTargetDisease</w:t>
            </w:r>
          </w:p>
        </w:tc>
        <w:tc>
          <w:tcPr>
            <w:tcW w:w="2977" w:type="dxa"/>
            <w:vAlign w:val="center"/>
          </w:tcPr>
          <w:p w14:paraId="4A4D4F80" w14:textId="77777777" w:rsidR="002A29A1" w:rsidRPr="00CA66E6" w:rsidRDefault="002A29A1" w:rsidP="002A7A43">
            <w:pPr>
              <w:rPr>
                <w:rFonts w:cs="Arial"/>
                <w:spacing w:val="-1"/>
                <w:szCs w:val="20"/>
              </w:rPr>
            </w:pPr>
            <w:r w:rsidRPr="00CA66E6">
              <w:rPr>
                <w:rFonts w:cs="Arial"/>
                <w:spacing w:val="-1"/>
                <w:szCs w:val="20"/>
              </w:rPr>
              <w:t>Potentiellt tillstånd Observation Uppfattning.potentiellt tillståndsbeteckning</w:t>
            </w:r>
          </w:p>
        </w:tc>
        <w:tc>
          <w:tcPr>
            <w:tcW w:w="4111" w:type="dxa"/>
          </w:tcPr>
          <w:p w14:paraId="12EFC409" w14:textId="77777777" w:rsidR="002A29A1" w:rsidRPr="003D3094" w:rsidRDefault="002A29A1" w:rsidP="00A34D56">
            <w:pPr>
              <w:autoSpaceDE w:val="0"/>
              <w:autoSpaceDN w:val="0"/>
              <w:adjustRightInd w:val="0"/>
              <w:spacing w:line="240" w:lineRule="auto"/>
              <w:rPr>
                <w:rFonts w:cs="Arial"/>
                <w:szCs w:val="20"/>
                <w:lang w:val="en-US"/>
              </w:rPr>
            </w:pPr>
            <w:r w:rsidRPr="001C2F4A">
              <w:rPr>
                <w:rFonts w:cs="Consolas"/>
                <w:spacing w:val="-1"/>
                <w:szCs w:val="20"/>
              </w:rPr>
              <w:t>vaccinationMedicalRecord/vaccinationMedicalRecordBody/administrationRecord/</w:t>
            </w:r>
            <w:r>
              <w:rPr>
                <w:szCs w:val="20"/>
              </w:rPr>
              <w:t>vaccineTargetDisease</w:t>
            </w:r>
          </w:p>
        </w:tc>
      </w:tr>
      <w:tr w:rsidR="002A29A1" w:rsidRPr="004661A4" w14:paraId="2D5899C5" w14:textId="77777777" w:rsidTr="002A7A43">
        <w:trPr>
          <w:trHeight w:val="397"/>
        </w:trPr>
        <w:tc>
          <w:tcPr>
            <w:tcW w:w="1809" w:type="dxa"/>
            <w:vAlign w:val="center"/>
          </w:tcPr>
          <w:p w14:paraId="222EDA80" w14:textId="77777777" w:rsidR="002A29A1" w:rsidRPr="00CA66E6" w:rsidRDefault="002A29A1" w:rsidP="00A34D56">
            <w:pPr>
              <w:rPr>
                <w:szCs w:val="20"/>
              </w:rPr>
            </w:pPr>
            <w:r w:rsidRPr="00CA66E6">
              <w:rPr>
                <w:szCs w:val="20"/>
              </w:rPr>
              <w:lastRenderedPageBreak/>
              <w:t>AdministrationRecordType.vaccinationUniqueReference</w:t>
            </w:r>
          </w:p>
        </w:tc>
        <w:tc>
          <w:tcPr>
            <w:tcW w:w="2977" w:type="dxa"/>
            <w:vAlign w:val="center"/>
          </w:tcPr>
          <w:p w14:paraId="7A8133D1" w14:textId="7FC6F1FD"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9ADD887" w14:textId="77777777" w:rsidR="002A29A1" w:rsidRPr="003D3094" w:rsidRDefault="002A29A1" w:rsidP="00A34D56">
            <w:pPr>
              <w:autoSpaceDE w:val="0"/>
              <w:autoSpaceDN w:val="0"/>
              <w:adjustRightInd w:val="0"/>
              <w:spacing w:line="240" w:lineRule="auto"/>
              <w:rPr>
                <w:rFonts w:cs="Consolas"/>
                <w:spacing w:val="-1"/>
                <w:szCs w:val="20"/>
              </w:rPr>
            </w:pPr>
            <w:r w:rsidRPr="001C2F4A">
              <w:rPr>
                <w:rFonts w:cs="Consolas"/>
                <w:spacing w:val="-1"/>
                <w:szCs w:val="20"/>
              </w:rPr>
              <w:t>vaccinationMedicalRecord/vaccinationMedicalRecordBody/administrationRecord/</w:t>
            </w:r>
            <w:r>
              <w:rPr>
                <w:szCs w:val="20"/>
              </w:rPr>
              <w:t>vaccinationUniqueReference</w:t>
            </w:r>
          </w:p>
        </w:tc>
      </w:tr>
      <w:tr w:rsidR="002A29A1" w:rsidRPr="004661A4" w14:paraId="779EF4AB" w14:textId="77777777" w:rsidTr="002A7A43">
        <w:trPr>
          <w:trHeight w:val="397"/>
        </w:trPr>
        <w:tc>
          <w:tcPr>
            <w:tcW w:w="1809" w:type="dxa"/>
          </w:tcPr>
          <w:p w14:paraId="3B0FF588" w14:textId="77777777" w:rsidR="002A29A1" w:rsidRPr="003D3094" w:rsidRDefault="002A29A1" w:rsidP="00A34D56">
            <w:pPr>
              <w:rPr>
                <w:szCs w:val="20"/>
              </w:rPr>
            </w:pPr>
            <w:r w:rsidRPr="003D3094">
              <w:rPr>
                <w:rFonts w:cs="Arial"/>
                <w:szCs w:val="20"/>
              </w:rPr>
              <w:t>ResultType</w:t>
            </w:r>
          </w:p>
        </w:tc>
        <w:tc>
          <w:tcPr>
            <w:tcW w:w="2977" w:type="dxa"/>
            <w:vAlign w:val="center"/>
          </w:tcPr>
          <w:p w14:paraId="6E4B2983" w14:textId="697FEECF"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54846EE4" w14:textId="77777777" w:rsidR="002A29A1" w:rsidRPr="003D3094" w:rsidRDefault="002A29A1" w:rsidP="00A34D56">
            <w:pPr>
              <w:rPr>
                <w:szCs w:val="20"/>
                <w:lang w:val="en-US"/>
              </w:rPr>
            </w:pPr>
            <w:r w:rsidRPr="003D3094">
              <w:rPr>
                <w:szCs w:val="20"/>
                <w:lang w:val="en-US"/>
              </w:rPr>
              <w:t>result</w:t>
            </w:r>
          </w:p>
        </w:tc>
      </w:tr>
      <w:tr w:rsidR="002A29A1" w:rsidRPr="004661A4" w14:paraId="3D234791" w14:textId="77777777" w:rsidTr="002A7A43">
        <w:trPr>
          <w:trHeight w:val="397"/>
        </w:trPr>
        <w:tc>
          <w:tcPr>
            <w:tcW w:w="1809" w:type="dxa"/>
          </w:tcPr>
          <w:p w14:paraId="281D4E24" w14:textId="77777777" w:rsidR="002A29A1" w:rsidRPr="003D3094" w:rsidRDefault="002A29A1" w:rsidP="00A34D56">
            <w:pPr>
              <w:rPr>
                <w:rFonts w:cs="Arial"/>
                <w:szCs w:val="20"/>
              </w:rPr>
            </w:pPr>
            <w:r w:rsidRPr="003D3094">
              <w:rPr>
                <w:rFonts w:cs="Arial"/>
                <w:szCs w:val="20"/>
              </w:rPr>
              <w:t>ResultType.resultCode</w:t>
            </w:r>
          </w:p>
        </w:tc>
        <w:tc>
          <w:tcPr>
            <w:tcW w:w="2977" w:type="dxa"/>
            <w:vAlign w:val="center"/>
          </w:tcPr>
          <w:p w14:paraId="074B8509" w14:textId="5C2579EB"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773B6875" w14:textId="77777777" w:rsidR="002A29A1" w:rsidRPr="003D3094" w:rsidRDefault="002A29A1" w:rsidP="00A34D56">
            <w:pPr>
              <w:rPr>
                <w:szCs w:val="20"/>
                <w:lang w:val="en-US"/>
              </w:rPr>
            </w:pPr>
            <w:r w:rsidRPr="003D3094">
              <w:rPr>
                <w:rFonts w:cs="Arial"/>
                <w:szCs w:val="20"/>
              </w:rPr>
              <w:t>result/resultCode</w:t>
            </w:r>
          </w:p>
        </w:tc>
      </w:tr>
      <w:tr w:rsidR="002A29A1" w:rsidRPr="004661A4" w14:paraId="0367B2A8" w14:textId="77777777" w:rsidTr="002A7A43">
        <w:trPr>
          <w:trHeight w:val="397"/>
        </w:trPr>
        <w:tc>
          <w:tcPr>
            <w:tcW w:w="1809" w:type="dxa"/>
          </w:tcPr>
          <w:p w14:paraId="0D7D5148" w14:textId="77777777" w:rsidR="002A29A1" w:rsidRPr="003D3094" w:rsidRDefault="002A29A1" w:rsidP="00A34D56">
            <w:pPr>
              <w:rPr>
                <w:rFonts w:cs="Arial"/>
                <w:szCs w:val="20"/>
              </w:rPr>
            </w:pPr>
            <w:r w:rsidRPr="003D3094">
              <w:rPr>
                <w:rFonts w:cs="Arial"/>
                <w:szCs w:val="20"/>
              </w:rPr>
              <w:t>ResultType.errorCode</w:t>
            </w:r>
          </w:p>
        </w:tc>
        <w:tc>
          <w:tcPr>
            <w:tcW w:w="2977" w:type="dxa"/>
            <w:vAlign w:val="center"/>
          </w:tcPr>
          <w:p w14:paraId="1BA3F533" w14:textId="69B80CF1"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7C026849" w14:textId="77777777" w:rsidR="002A29A1" w:rsidRPr="003D3094" w:rsidRDefault="002A29A1" w:rsidP="00A34D56">
            <w:pPr>
              <w:rPr>
                <w:szCs w:val="20"/>
                <w:lang w:val="en-US"/>
              </w:rPr>
            </w:pPr>
            <w:r w:rsidRPr="003D3094">
              <w:rPr>
                <w:rFonts w:cs="Arial"/>
                <w:szCs w:val="20"/>
              </w:rPr>
              <w:t>result/errorCode</w:t>
            </w:r>
          </w:p>
        </w:tc>
      </w:tr>
      <w:tr w:rsidR="002A29A1" w:rsidRPr="004661A4" w14:paraId="5CA90840" w14:textId="77777777" w:rsidTr="002A7A43">
        <w:trPr>
          <w:trHeight w:val="397"/>
        </w:trPr>
        <w:tc>
          <w:tcPr>
            <w:tcW w:w="1809" w:type="dxa"/>
          </w:tcPr>
          <w:p w14:paraId="3C3D8D81" w14:textId="77777777" w:rsidR="002A29A1" w:rsidRPr="003D3094" w:rsidRDefault="002A29A1" w:rsidP="00A34D56">
            <w:pPr>
              <w:rPr>
                <w:rFonts w:cs="Arial"/>
                <w:szCs w:val="20"/>
              </w:rPr>
            </w:pPr>
            <w:r w:rsidRPr="003D3094">
              <w:rPr>
                <w:rFonts w:cs="Arial"/>
                <w:szCs w:val="20"/>
              </w:rPr>
              <w:t>ResultType.subcode</w:t>
            </w:r>
          </w:p>
        </w:tc>
        <w:tc>
          <w:tcPr>
            <w:tcW w:w="2977" w:type="dxa"/>
            <w:vAlign w:val="center"/>
          </w:tcPr>
          <w:p w14:paraId="206A69BA" w14:textId="19319AE1"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D66D292" w14:textId="77777777" w:rsidR="002A29A1" w:rsidRPr="003D3094" w:rsidRDefault="002A29A1" w:rsidP="00A34D56">
            <w:pPr>
              <w:rPr>
                <w:szCs w:val="20"/>
              </w:rPr>
            </w:pPr>
            <w:r w:rsidRPr="003D3094">
              <w:rPr>
                <w:rFonts w:cs="Arial"/>
                <w:szCs w:val="20"/>
              </w:rPr>
              <w:t>result/subcode</w:t>
            </w:r>
          </w:p>
        </w:tc>
      </w:tr>
      <w:tr w:rsidR="002A29A1" w:rsidRPr="004661A4" w14:paraId="162DACFF" w14:textId="77777777" w:rsidTr="002A7A43">
        <w:trPr>
          <w:trHeight w:val="397"/>
        </w:trPr>
        <w:tc>
          <w:tcPr>
            <w:tcW w:w="1809" w:type="dxa"/>
          </w:tcPr>
          <w:p w14:paraId="5BAE5797" w14:textId="77777777" w:rsidR="002A29A1" w:rsidRPr="003D3094" w:rsidRDefault="002A29A1" w:rsidP="00A34D56">
            <w:pPr>
              <w:rPr>
                <w:rFonts w:cs="Arial"/>
                <w:szCs w:val="20"/>
              </w:rPr>
            </w:pPr>
            <w:r w:rsidRPr="003D3094">
              <w:rPr>
                <w:rFonts w:cs="Arial"/>
                <w:szCs w:val="20"/>
              </w:rPr>
              <w:t>ResultType.logId</w:t>
            </w:r>
          </w:p>
        </w:tc>
        <w:tc>
          <w:tcPr>
            <w:tcW w:w="2977" w:type="dxa"/>
            <w:vAlign w:val="center"/>
          </w:tcPr>
          <w:p w14:paraId="4A631B9D" w14:textId="2D214583"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5727351E" w14:textId="77777777" w:rsidR="002A29A1" w:rsidRPr="003D3094" w:rsidRDefault="002A29A1" w:rsidP="00A34D56">
            <w:pPr>
              <w:rPr>
                <w:szCs w:val="20"/>
              </w:rPr>
            </w:pPr>
            <w:r w:rsidRPr="003D3094">
              <w:rPr>
                <w:rFonts w:cs="Arial"/>
                <w:szCs w:val="20"/>
              </w:rPr>
              <w:t>result/logId</w:t>
            </w:r>
          </w:p>
        </w:tc>
      </w:tr>
      <w:tr w:rsidR="002A29A1" w:rsidRPr="00451653" w14:paraId="0A07D293" w14:textId="77777777" w:rsidTr="002A7A43">
        <w:trPr>
          <w:trHeight w:val="397"/>
        </w:trPr>
        <w:tc>
          <w:tcPr>
            <w:tcW w:w="1809" w:type="dxa"/>
          </w:tcPr>
          <w:p w14:paraId="71527818" w14:textId="77777777" w:rsidR="002A29A1" w:rsidRPr="003D3094" w:rsidRDefault="002A29A1" w:rsidP="00A34D56">
            <w:pPr>
              <w:rPr>
                <w:rFonts w:cs="Arial"/>
                <w:szCs w:val="20"/>
              </w:rPr>
            </w:pPr>
            <w:r w:rsidRPr="003D3094">
              <w:rPr>
                <w:rFonts w:cs="Arial"/>
                <w:szCs w:val="20"/>
              </w:rPr>
              <w:t>ResultType.message</w:t>
            </w:r>
          </w:p>
        </w:tc>
        <w:tc>
          <w:tcPr>
            <w:tcW w:w="2977" w:type="dxa"/>
            <w:vAlign w:val="center"/>
          </w:tcPr>
          <w:p w14:paraId="03D6192C" w14:textId="42C063AF"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4790688D" w14:textId="77777777" w:rsidR="002A29A1" w:rsidRPr="003D3094" w:rsidRDefault="002A29A1" w:rsidP="00A34D56">
            <w:pPr>
              <w:rPr>
                <w:szCs w:val="20"/>
              </w:rPr>
            </w:pPr>
            <w:r w:rsidRPr="003D3094">
              <w:rPr>
                <w:rFonts w:cs="Arial"/>
                <w:szCs w:val="20"/>
              </w:rPr>
              <w:t>result/message</w:t>
            </w:r>
          </w:p>
        </w:tc>
      </w:tr>
      <w:tr w:rsidR="002A29A1" w:rsidRPr="00ED51E0" w14:paraId="3EE4E39C" w14:textId="77777777" w:rsidTr="00C933F7">
        <w:trPr>
          <w:trHeight w:val="397"/>
        </w:trPr>
        <w:tc>
          <w:tcPr>
            <w:tcW w:w="1809" w:type="dxa"/>
            <w:shd w:val="clear" w:color="auto" w:fill="D9D9D9" w:themeFill="background1" w:themeFillShade="D9"/>
            <w:vAlign w:val="center"/>
          </w:tcPr>
          <w:p w14:paraId="3F6716DA" w14:textId="77777777" w:rsidR="002A29A1" w:rsidRPr="00ED51E0" w:rsidRDefault="002A29A1" w:rsidP="00C933F7">
            <w:pPr>
              <w:rPr>
                <w:szCs w:val="20"/>
              </w:rPr>
            </w:pPr>
            <w:r w:rsidRPr="00ED51E0">
              <w:rPr>
                <w:szCs w:val="20"/>
              </w:rPr>
              <w:t>RelationType</w:t>
            </w:r>
          </w:p>
        </w:tc>
        <w:tc>
          <w:tcPr>
            <w:tcW w:w="2977" w:type="dxa"/>
            <w:shd w:val="clear" w:color="auto" w:fill="D9D9D9" w:themeFill="background1" w:themeFillShade="D9"/>
            <w:vAlign w:val="center"/>
          </w:tcPr>
          <w:p w14:paraId="70E47B93" w14:textId="77777777" w:rsidR="002A29A1" w:rsidRPr="00ED51E0" w:rsidRDefault="002A29A1" w:rsidP="00C933F7">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0865A7D9" w14:textId="77777777" w:rsidR="002A29A1" w:rsidRPr="00ED51E0" w:rsidRDefault="002A29A1" w:rsidP="00C933F7">
            <w:pPr>
              <w:autoSpaceDE w:val="0"/>
              <w:autoSpaceDN w:val="0"/>
              <w:adjustRightInd w:val="0"/>
              <w:spacing w:line="240" w:lineRule="auto"/>
              <w:rPr>
                <w:rFonts w:cs="Consolas"/>
                <w:spacing w:val="-1"/>
                <w:szCs w:val="20"/>
              </w:rPr>
            </w:pPr>
          </w:p>
        </w:tc>
      </w:tr>
      <w:tr w:rsidR="002A29A1" w:rsidRPr="009C4747" w14:paraId="248CE88B" w14:textId="77777777" w:rsidTr="00C933F7">
        <w:trPr>
          <w:trHeight w:val="397"/>
        </w:trPr>
        <w:tc>
          <w:tcPr>
            <w:tcW w:w="1809" w:type="dxa"/>
            <w:vAlign w:val="center"/>
          </w:tcPr>
          <w:p w14:paraId="6DFC9EDA" w14:textId="77777777" w:rsidR="002A29A1" w:rsidRPr="009C4747" w:rsidRDefault="002A29A1" w:rsidP="00C933F7">
            <w:pPr>
              <w:rPr>
                <w:szCs w:val="20"/>
              </w:rPr>
            </w:pPr>
            <w:r w:rsidRPr="009C4747">
              <w:rPr>
                <w:szCs w:val="20"/>
              </w:rPr>
              <w:t>RelationType.code</w:t>
            </w:r>
          </w:p>
        </w:tc>
        <w:tc>
          <w:tcPr>
            <w:tcW w:w="2977" w:type="dxa"/>
            <w:vAlign w:val="center"/>
          </w:tcPr>
          <w:p w14:paraId="0F670078"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7D89A507"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medicationMedicalRecord/relation/code</w:t>
            </w:r>
          </w:p>
        </w:tc>
      </w:tr>
      <w:tr w:rsidR="002A29A1" w:rsidRPr="009C4747" w14:paraId="5D193B34" w14:textId="77777777" w:rsidTr="00C933F7">
        <w:trPr>
          <w:trHeight w:val="397"/>
        </w:trPr>
        <w:tc>
          <w:tcPr>
            <w:tcW w:w="1809" w:type="dxa"/>
            <w:vAlign w:val="center"/>
          </w:tcPr>
          <w:p w14:paraId="4CC1DEA8" w14:textId="77777777" w:rsidR="002A29A1" w:rsidRPr="009C4747" w:rsidRDefault="002A29A1" w:rsidP="00C933F7">
            <w:pPr>
              <w:rPr>
                <w:szCs w:val="20"/>
              </w:rPr>
            </w:pPr>
            <w:r w:rsidRPr="009C4747">
              <w:rPr>
                <w:szCs w:val="20"/>
              </w:rPr>
              <w:t>ReferredInformationType.id</w:t>
            </w:r>
          </w:p>
        </w:tc>
        <w:tc>
          <w:tcPr>
            <w:tcW w:w="2977" w:type="dxa"/>
            <w:vAlign w:val="center"/>
          </w:tcPr>
          <w:p w14:paraId="4487BBC8"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263BBEF3"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medicationMedicalRecord/relation/referredInformation/id</w:t>
            </w:r>
          </w:p>
        </w:tc>
      </w:tr>
      <w:tr w:rsidR="002A29A1" w:rsidRPr="009C4747" w14:paraId="4A8478C2" w14:textId="77777777" w:rsidTr="00C933F7">
        <w:trPr>
          <w:trHeight w:val="397"/>
        </w:trPr>
        <w:tc>
          <w:tcPr>
            <w:tcW w:w="1809" w:type="dxa"/>
            <w:vAlign w:val="center"/>
          </w:tcPr>
          <w:p w14:paraId="2C012C4F" w14:textId="77777777" w:rsidR="002A29A1" w:rsidRPr="009C4747" w:rsidRDefault="002A29A1" w:rsidP="00C933F7">
            <w:pPr>
              <w:rPr>
                <w:szCs w:val="20"/>
              </w:rPr>
            </w:pPr>
            <w:r w:rsidRPr="009C4747">
              <w:rPr>
                <w:szCs w:val="20"/>
              </w:rPr>
              <w:t>ReferredInformationType.time</w:t>
            </w:r>
          </w:p>
        </w:tc>
        <w:tc>
          <w:tcPr>
            <w:tcW w:w="2977" w:type="dxa"/>
            <w:vAlign w:val="center"/>
          </w:tcPr>
          <w:p w14:paraId="440D9430"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7FAC5D6"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medicationMedicalRecord/relation/referredInformation/time</w:t>
            </w:r>
          </w:p>
        </w:tc>
      </w:tr>
      <w:tr w:rsidR="002A29A1" w:rsidRPr="009C4747" w14:paraId="47B30F86" w14:textId="77777777" w:rsidTr="00C933F7">
        <w:trPr>
          <w:trHeight w:val="397"/>
        </w:trPr>
        <w:tc>
          <w:tcPr>
            <w:tcW w:w="1809" w:type="dxa"/>
            <w:vAlign w:val="center"/>
          </w:tcPr>
          <w:p w14:paraId="57199865" w14:textId="77777777" w:rsidR="002A29A1" w:rsidRPr="009C4747" w:rsidRDefault="002A29A1" w:rsidP="00C933F7">
            <w:pPr>
              <w:rPr>
                <w:szCs w:val="20"/>
              </w:rPr>
            </w:pPr>
            <w:r w:rsidRPr="009C4747">
              <w:rPr>
                <w:szCs w:val="20"/>
              </w:rPr>
              <w:t>ReferredInformationType.uri</w:t>
            </w:r>
          </w:p>
        </w:tc>
        <w:tc>
          <w:tcPr>
            <w:tcW w:w="2977" w:type="dxa"/>
            <w:vAlign w:val="center"/>
          </w:tcPr>
          <w:p w14:paraId="0BF84671"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4EB3182B"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medicationMedicalRecord/relation/referredInformation/uri</w:t>
            </w:r>
          </w:p>
        </w:tc>
      </w:tr>
      <w:tr w:rsidR="002A29A1" w:rsidRPr="00914082" w14:paraId="14C60E72" w14:textId="77777777" w:rsidTr="00C933F7">
        <w:trPr>
          <w:trHeight w:val="397"/>
        </w:trPr>
        <w:tc>
          <w:tcPr>
            <w:tcW w:w="1809" w:type="dxa"/>
            <w:vAlign w:val="center"/>
          </w:tcPr>
          <w:p w14:paraId="3B6762B8" w14:textId="77777777" w:rsidR="002A29A1" w:rsidRPr="009C4747" w:rsidRDefault="002A29A1" w:rsidP="00C933F7">
            <w:pPr>
              <w:rPr>
                <w:szCs w:val="20"/>
              </w:rPr>
            </w:pPr>
            <w:r w:rsidRPr="009C4747">
              <w:rPr>
                <w:szCs w:val="20"/>
              </w:rPr>
              <w:t>InformationOwnerType.id</w:t>
            </w:r>
          </w:p>
        </w:tc>
        <w:tc>
          <w:tcPr>
            <w:tcW w:w="2977" w:type="dxa"/>
            <w:vAlign w:val="center"/>
          </w:tcPr>
          <w:p w14:paraId="0842FAEC" w14:textId="77777777" w:rsidR="002A29A1" w:rsidRPr="009C4747" w:rsidRDefault="002A29A1" w:rsidP="00C933F7">
            <w:pPr>
              <w:rPr>
                <w:rFonts w:cs="Arial"/>
                <w:spacing w:val="-1"/>
                <w:szCs w:val="20"/>
              </w:rPr>
            </w:pPr>
            <w:r w:rsidRPr="009C4747">
              <w:rPr>
                <w:rFonts w:cs="Arial"/>
                <w:i/>
                <w:color w:val="FF0000"/>
                <w:szCs w:val="20"/>
              </w:rPr>
              <w:t>Saknar motsvarighet i V-TIM 2.2</w:t>
            </w:r>
          </w:p>
        </w:tc>
        <w:tc>
          <w:tcPr>
            <w:tcW w:w="4111" w:type="dxa"/>
            <w:vAlign w:val="center"/>
          </w:tcPr>
          <w:p w14:paraId="0CA0ED8E" w14:textId="77777777" w:rsidR="002A29A1" w:rsidRPr="009C4747" w:rsidRDefault="002A29A1" w:rsidP="00C933F7">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medicationMedicalRecord/relation/referredInformation/informationOwner/id</w:t>
            </w:r>
          </w:p>
        </w:tc>
      </w:tr>
    </w:tbl>
    <w:p w14:paraId="232CD343" w14:textId="77777777" w:rsidR="0039481C" w:rsidRPr="00B56C5D" w:rsidRDefault="0039481C" w:rsidP="0039481C">
      <w:pPr>
        <w:rPr>
          <w:lang w:val="en-US"/>
        </w:rPr>
      </w:pPr>
    </w:p>
    <w:p w14:paraId="517DDA62" w14:textId="77777777" w:rsidR="00966B3B" w:rsidRPr="00B56C5D" w:rsidRDefault="00966B3B">
      <w:pPr>
        <w:spacing w:line="240" w:lineRule="auto"/>
        <w:rPr>
          <w:rFonts w:eastAsia="Times New Roman"/>
          <w:bCs/>
          <w:sz w:val="24"/>
          <w:lang w:val="en-US"/>
        </w:rPr>
      </w:pPr>
      <w:r w:rsidRPr="00B56C5D">
        <w:rPr>
          <w:lang w:val="en-US"/>
        </w:rPr>
        <w:br w:type="page"/>
      </w:r>
    </w:p>
    <w:p w14:paraId="7422D8E1" w14:textId="1694473E" w:rsidR="00D15CF1" w:rsidRPr="00CC412F" w:rsidRDefault="00D15CF1" w:rsidP="00D15CF1">
      <w:pPr>
        <w:pStyle w:val="Heading3"/>
      </w:pPr>
      <w:bookmarkStart w:id="120" w:name="_Toc282412633"/>
      <w:r>
        <w:lastRenderedPageBreak/>
        <w:t>GetMedicationHistory</w:t>
      </w:r>
      <w:bookmarkEnd w:id="120"/>
    </w:p>
    <w:p w14:paraId="65C3B170" w14:textId="3280DCF9" w:rsidR="00B60B4B" w:rsidRPr="00B60B4B" w:rsidRDefault="00D15CF1" w:rsidP="00B60B4B">
      <w:r w:rsidRPr="00922A33">
        <w:t xml:space="preserve">Modellen beskriver den logiska strukturen för ett svarsmeddelande. Tjänsten baseras </w:t>
      </w:r>
      <w:r w:rsidR="00B60B4B" w:rsidRPr="00922A33">
        <w:t xml:space="preserve">bl.a. </w:t>
      </w:r>
      <w:r w:rsidR="00891F1D" w:rsidRPr="00922A33">
        <w:t xml:space="preserve">på </w:t>
      </w:r>
      <w:r w:rsidR="00B60B4B" w:rsidRPr="00922A33">
        <w:t>en genomgång av NPÖ RIV 2.2.0 och NOD 1.1.5.</w:t>
      </w:r>
    </w:p>
    <w:p w14:paraId="53535F89" w14:textId="77777777" w:rsidR="00D15CF1" w:rsidRDefault="00D15CF1" w:rsidP="0039481C"/>
    <w:p w14:paraId="4084FD43" w14:textId="2157085D" w:rsidR="00D15CF1" w:rsidRDefault="001353E9" w:rsidP="0039481C">
      <w:r>
        <w:rPr>
          <w:noProof/>
          <w:lang w:val="en-US"/>
        </w:rPr>
        <w:drawing>
          <wp:inline distT="0" distB="0" distL="0" distR="0" wp14:anchorId="22E8A3D7" wp14:editId="0029E66F">
            <wp:extent cx="6645910" cy="6022340"/>
            <wp:effectExtent l="0" t="0" r="254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edicationHistory.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6022340"/>
                    </a:xfrm>
                    <a:prstGeom prst="rect">
                      <a:avLst/>
                    </a:prstGeom>
                  </pic:spPr>
                </pic:pic>
              </a:graphicData>
            </a:graphic>
          </wp:inline>
        </w:drawing>
      </w:r>
    </w:p>
    <w:p w14:paraId="41D6D854" w14:textId="2F81CF5B" w:rsidR="00C667C7" w:rsidRPr="00BA1F56" w:rsidRDefault="00C667C7" w:rsidP="00C667C7">
      <w:pPr>
        <w:pStyle w:val="Caption"/>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8</w:t>
      </w:r>
      <w:r w:rsidRPr="00BA1F56">
        <w:rPr>
          <w:color w:val="auto"/>
        </w:rPr>
        <w:fldChar w:fldCharType="end"/>
      </w:r>
      <w:r w:rsidRPr="00BA1F56">
        <w:rPr>
          <w:color w:val="auto"/>
        </w:rPr>
        <w:t xml:space="preserve"> </w:t>
      </w:r>
      <w:r>
        <w:rPr>
          <w:b w:val="0"/>
          <w:color w:val="auto"/>
        </w:rPr>
        <w:t>MIM över läkemedelsdata</w:t>
      </w:r>
      <w:r w:rsidRPr="00BA1F56">
        <w:rPr>
          <w:b w:val="0"/>
          <w:color w:val="auto"/>
        </w:rPr>
        <w:t>.</w:t>
      </w:r>
    </w:p>
    <w:p w14:paraId="539EFD6C" w14:textId="77777777" w:rsidR="00891F1D" w:rsidRDefault="00891F1D" w:rsidP="0039481C"/>
    <w:tbl>
      <w:tblPr>
        <w:tblStyle w:val="TableGrid"/>
        <w:tblW w:w="8897" w:type="dxa"/>
        <w:tblLayout w:type="fixed"/>
        <w:tblLook w:val="04A0" w:firstRow="1" w:lastRow="0" w:firstColumn="1" w:lastColumn="0" w:noHBand="0" w:noVBand="1"/>
      </w:tblPr>
      <w:tblGrid>
        <w:gridCol w:w="1809"/>
        <w:gridCol w:w="2977"/>
        <w:gridCol w:w="4111"/>
      </w:tblGrid>
      <w:tr w:rsidR="00D15CF1" w:rsidRPr="009C4747" w14:paraId="0EF63610" w14:textId="77777777" w:rsidTr="009C4747">
        <w:trPr>
          <w:trHeight w:val="397"/>
        </w:trPr>
        <w:tc>
          <w:tcPr>
            <w:tcW w:w="1809" w:type="dxa"/>
            <w:shd w:val="clear" w:color="auto" w:fill="D9D9D9" w:themeFill="background1" w:themeFillShade="D9"/>
            <w:vAlign w:val="center"/>
          </w:tcPr>
          <w:p w14:paraId="54852A42" w14:textId="77777777" w:rsidR="00D15CF1" w:rsidRPr="00ED51E0" w:rsidRDefault="00D15CF1" w:rsidP="00A34D56">
            <w:pPr>
              <w:rPr>
                <w:b/>
                <w:szCs w:val="20"/>
              </w:rPr>
            </w:pPr>
            <w:r w:rsidRPr="00ED51E0">
              <w:rPr>
                <w:b/>
                <w:szCs w:val="20"/>
              </w:rPr>
              <w:t>Klass.attribut</w:t>
            </w:r>
          </w:p>
        </w:tc>
        <w:tc>
          <w:tcPr>
            <w:tcW w:w="2977" w:type="dxa"/>
            <w:shd w:val="clear" w:color="auto" w:fill="D9D9D9" w:themeFill="background1" w:themeFillShade="D9"/>
            <w:vAlign w:val="center"/>
          </w:tcPr>
          <w:p w14:paraId="13B3165F" w14:textId="77777777" w:rsidR="00D15CF1" w:rsidRPr="00ED51E0" w:rsidRDefault="00D15CF1" w:rsidP="009C4747">
            <w:pPr>
              <w:rPr>
                <w:b/>
                <w:szCs w:val="20"/>
              </w:rPr>
            </w:pPr>
            <w:r w:rsidRPr="00ED51E0">
              <w:rPr>
                <w:b/>
                <w:szCs w:val="20"/>
              </w:rPr>
              <w:t>Mappning mot V-TIM 2.2</w:t>
            </w:r>
          </w:p>
        </w:tc>
        <w:tc>
          <w:tcPr>
            <w:tcW w:w="4111" w:type="dxa"/>
            <w:shd w:val="clear" w:color="auto" w:fill="D9D9D9" w:themeFill="background1" w:themeFillShade="D9"/>
            <w:vAlign w:val="center"/>
          </w:tcPr>
          <w:p w14:paraId="586DFFAB" w14:textId="77777777" w:rsidR="00D15CF1" w:rsidRPr="00ED51E0" w:rsidRDefault="00D15CF1" w:rsidP="00A34D56">
            <w:pPr>
              <w:rPr>
                <w:b/>
                <w:szCs w:val="20"/>
              </w:rPr>
            </w:pPr>
            <w:r w:rsidRPr="00ED51E0">
              <w:rPr>
                <w:b/>
                <w:szCs w:val="20"/>
              </w:rPr>
              <w:t>Mappning mot XSD schema</w:t>
            </w:r>
          </w:p>
        </w:tc>
      </w:tr>
      <w:tr w:rsidR="00370D4A" w:rsidRPr="009C4747" w14:paraId="3322C226" w14:textId="77777777" w:rsidTr="009C4747">
        <w:trPr>
          <w:trHeight w:val="397"/>
        </w:trPr>
        <w:tc>
          <w:tcPr>
            <w:tcW w:w="1809" w:type="dxa"/>
            <w:vAlign w:val="center"/>
          </w:tcPr>
          <w:p w14:paraId="1684CFB8" w14:textId="77777777" w:rsidR="00370D4A" w:rsidRPr="00ED51E0" w:rsidRDefault="00370D4A" w:rsidP="00A34D56">
            <w:pPr>
              <w:jc w:val="both"/>
              <w:rPr>
                <w:szCs w:val="20"/>
              </w:rPr>
            </w:pPr>
            <w:r w:rsidRPr="00ED51E0">
              <w:rPr>
                <w:szCs w:val="20"/>
              </w:rPr>
              <w:t>MedicationMedicalRecordType</w:t>
            </w:r>
          </w:p>
        </w:tc>
        <w:tc>
          <w:tcPr>
            <w:tcW w:w="2977" w:type="dxa"/>
            <w:vAlign w:val="center"/>
          </w:tcPr>
          <w:p w14:paraId="00217966" w14:textId="1899563B" w:rsidR="00370D4A" w:rsidRPr="00ED51E0" w:rsidRDefault="00370D4A" w:rsidP="009C4747">
            <w:pPr>
              <w:rPr>
                <w:rFonts w:cs="Arial"/>
                <w:spacing w:val="-1"/>
                <w:szCs w:val="20"/>
              </w:rPr>
            </w:pPr>
          </w:p>
        </w:tc>
        <w:tc>
          <w:tcPr>
            <w:tcW w:w="4111" w:type="dxa"/>
            <w:vAlign w:val="center"/>
          </w:tcPr>
          <w:p w14:paraId="1F3AF055" w14:textId="77777777" w:rsidR="00370D4A" w:rsidRPr="00ED51E0" w:rsidRDefault="00370D4A" w:rsidP="00A34D56">
            <w:pPr>
              <w:jc w:val="both"/>
              <w:rPr>
                <w:szCs w:val="20"/>
              </w:rPr>
            </w:pPr>
          </w:p>
        </w:tc>
      </w:tr>
      <w:tr w:rsidR="00370D4A" w:rsidRPr="009C4747" w14:paraId="35956857" w14:textId="77777777" w:rsidTr="009C4747">
        <w:trPr>
          <w:trHeight w:val="397"/>
        </w:trPr>
        <w:tc>
          <w:tcPr>
            <w:tcW w:w="1809" w:type="dxa"/>
            <w:vAlign w:val="center"/>
          </w:tcPr>
          <w:p w14:paraId="577F08CA" w14:textId="77777777" w:rsidR="00370D4A" w:rsidRPr="00ED51E0" w:rsidRDefault="00370D4A" w:rsidP="00A34D56">
            <w:pPr>
              <w:jc w:val="both"/>
              <w:rPr>
                <w:szCs w:val="20"/>
              </w:rPr>
            </w:pPr>
            <w:r w:rsidRPr="00ED51E0">
              <w:rPr>
                <w:szCs w:val="20"/>
              </w:rPr>
              <w:t>MedicationMedicalRecordHeaderType.documentId</w:t>
            </w:r>
          </w:p>
        </w:tc>
        <w:tc>
          <w:tcPr>
            <w:tcW w:w="2977" w:type="dxa"/>
            <w:vAlign w:val="center"/>
          </w:tcPr>
          <w:p w14:paraId="3F81172F" w14:textId="54AC3435"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56632BD5" w14:textId="77777777" w:rsidR="00370D4A" w:rsidRPr="00ED51E0" w:rsidRDefault="00370D4A" w:rsidP="00A34D56">
            <w:pPr>
              <w:jc w:val="both"/>
              <w:rPr>
                <w:szCs w:val="20"/>
              </w:rPr>
            </w:pPr>
            <w:r w:rsidRPr="00ED51E0">
              <w:rPr>
                <w:szCs w:val="20"/>
              </w:rPr>
              <w:t>medicationMedicalRecord/medicationMedicalRecordHeader/documentId</w:t>
            </w:r>
          </w:p>
        </w:tc>
      </w:tr>
      <w:tr w:rsidR="00370D4A" w:rsidRPr="009C4747" w14:paraId="4A2BEDB6" w14:textId="77777777" w:rsidTr="009C4747">
        <w:trPr>
          <w:trHeight w:val="397"/>
        </w:trPr>
        <w:tc>
          <w:tcPr>
            <w:tcW w:w="1809" w:type="dxa"/>
            <w:vAlign w:val="center"/>
          </w:tcPr>
          <w:p w14:paraId="3FD0A2E7" w14:textId="77777777" w:rsidR="00370D4A" w:rsidRPr="00ED51E0" w:rsidRDefault="00370D4A" w:rsidP="00A34D56">
            <w:pPr>
              <w:jc w:val="both"/>
              <w:rPr>
                <w:szCs w:val="20"/>
              </w:rPr>
            </w:pPr>
            <w:r w:rsidRPr="00ED51E0">
              <w:rPr>
                <w:szCs w:val="20"/>
              </w:rPr>
              <w:t>MedicationMedicalRecordHeaderType.sourceSystemHSAId</w:t>
            </w:r>
          </w:p>
        </w:tc>
        <w:tc>
          <w:tcPr>
            <w:tcW w:w="2977" w:type="dxa"/>
            <w:vAlign w:val="center"/>
          </w:tcPr>
          <w:p w14:paraId="420654D4" w14:textId="6D5BC19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07F12BDA" w14:textId="77777777" w:rsidR="00370D4A" w:rsidRPr="00ED51E0" w:rsidRDefault="00370D4A" w:rsidP="00A34D56">
            <w:pPr>
              <w:jc w:val="both"/>
              <w:rPr>
                <w:szCs w:val="20"/>
              </w:rPr>
            </w:pPr>
            <w:r w:rsidRPr="00ED51E0">
              <w:rPr>
                <w:szCs w:val="20"/>
              </w:rPr>
              <w:t>medicationMedicalRecord/medicationMedicalRecordHeader/sourceSystemHSAId</w:t>
            </w:r>
          </w:p>
        </w:tc>
      </w:tr>
      <w:tr w:rsidR="00370D4A" w:rsidRPr="009C4747" w14:paraId="08FB6A9A" w14:textId="77777777" w:rsidTr="009C4747">
        <w:trPr>
          <w:trHeight w:val="397"/>
        </w:trPr>
        <w:tc>
          <w:tcPr>
            <w:tcW w:w="1809" w:type="dxa"/>
            <w:vAlign w:val="center"/>
          </w:tcPr>
          <w:p w14:paraId="124B3CB5" w14:textId="77777777" w:rsidR="00370D4A" w:rsidRPr="00ED51E0" w:rsidRDefault="00370D4A" w:rsidP="00A34D56">
            <w:pPr>
              <w:jc w:val="both"/>
              <w:rPr>
                <w:szCs w:val="20"/>
              </w:rPr>
            </w:pPr>
            <w:r w:rsidRPr="00ED51E0">
              <w:rPr>
                <w:szCs w:val="20"/>
              </w:rPr>
              <w:t>MedicationMedicalRecordHeaderType.patientId</w:t>
            </w:r>
          </w:p>
        </w:tc>
        <w:tc>
          <w:tcPr>
            <w:tcW w:w="2977" w:type="dxa"/>
            <w:vAlign w:val="center"/>
          </w:tcPr>
          <w:p w14:paraId="6B649A35" w14:textId="436D0D19" w:rsidR="00370D4A" w:rsidRPr="00ED51E0" w:rsidRDefault="00370D4A" w:rsidP="009C4747">
            <w:pPr>
              <w:rPr>
                <w:rFonts w:cs="Arial"/>
                <w:spacing w:val="-1"/>
                <w:szCs w:val="20"/>
              </w:rPr>
            </w:pPr>
            <w:r w:rsidRPr="00ED51E0">
              <w:rPr>
                <w:rFonts w:cs="Arial"/>
                <w:spacing w:val="-1"/>
                <w:szCs w:val="20"/>
              </w:rPr>
              <w:t>Patient.person-id</w:t>
            </w:r>
          </w:p>
        </w:tc>
        <w:tc>
          <w:tcPr>
            <w:tcW w:w="4111" w:type="dxa"/>
            <w:vAlign w:val="center"/>
          </w:tcPr>
          <w:p w14:paraId="0D7CD4C6" w14:textId="77777777" w:rsidR="00370D4A" w:rsidRPr="00ED51E0" w:rsidRDefault="00370D4A" w:rsidP="00A34D56">
            <w:pPr>
              <w:jc w:val="both"/>
              <w:rPr>
                <w:szCs w:val="20"/>
              </w:rPr>
            </w:pPr>
            <w:r w:rsidRPr="00ED51E0">
              <w:rPr>
                <w:szCs w:val="20"/>
              </w:rPr>
              <w:t>medicationMedicalRecord/medicationMedicalRecordHeader/patientId</w:t>
            </w:r>
          </w:p>
        </w:tc>
      </w:tr>
      <w:tr w:rsidR="00370D4A" w:rsidRPr="009C4747" w14:paraId="77E01206" w14:textId="77777777" w:rsidTr="009C4747">
        <w:trPr>
          <w:trHeight w:val="397"/>
        </w:trPr>
        <w:tc>
          <w:tcPr>
            <w:tcW w:w="1809" w:type="dxa"/>
            <w:vAlign w:val="center"/>
          </w:tcPr>
          <w:p w14:paraId="3035520A" w14:textId="77777777" w:rsidR="00370D4A" w:rsidRPr="00ED51E0" w:rsidRDefault="00370D4A" w:rsidP="00A34D56">
            <w:pPr>
              <w:jc w:val="both"/>
              <w:rPr>
                <w:szCs w:val="20"/>
              </w:rPr>
            </w:pPr>
            <w:r w:rsidRPr="00ED51E0">
              <w:rPr>
                <w:szCs w:val="20"/>
              </w:rPr>
              <w:t>MedicationMedicalRecordHeaderType.accountableHealthcareProfessional</w:t>
            </w:r>
          </w:p>
        </w:tc>
        <w:tc>
          <w:tcPr>
            <w:tcW w:w="2977" w:type="dxa"/>
            <w:vAlign w:val="center"/>
          </w:tcPr>
          <w:p w14:paraId="0899170A" w14:textId="499C470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74158018" w14:textId="77777777" w:rsidR="00370D4A" w:rsidRPr="00ED51E0" w:rsidRDefault="00370D4A" w:rsidP="00A34D56">
            <w:pPr>
              <w:jc w:val="both"/>
              <w:rPr>
                <w:szCs w:val="20"/>
              </w:rPr>
            </w:pPr>
            <w:r w:rsidRPr="00ED51E0">
              <w:rPr>
                <w:szCs w:val="20"/>
              </w:rPr>
              <w:t>medicationMedicalRecord/medicationMedicalRecordHeader/accountableHealthcareProfessional</w:t>
            </w:r>
          </w:p>
        </w:tc>
      </w:tr>
      <w:tr w:rsidR="00370D4A" w:rsidRPr="009C4747" w14:paraId="6B94EFAA" w14:textId="77777777" w:rsidTr="009C4747">
        <w:trPr>
          <w:trHeight w:val="397"/>
        </w:trPr>
        <w:tc>
          <w:tcPr>
            <w:tcW w:w="1809" w:type="dxa"/>
            <w:vAlign w:val="center"/>
          </w:tcPr>
          <w:p w14:paraId="6A207360" w14:textId="77777777" w:rsidR="00370D4A" w:rsidRPr="00ED51E0" w:rsidRDefault="00370D4A" w:rsidP="00A34D56">
            <w:pPr>
              <w:jc w:val="both"/>
              <w:rPr>
                <w:szCs w:val="20"/>
              </w:rPr>
            </w:pPr>
            <w:r w:rsidRPr="00ED51E0">
              <w:rPr>
                <w:szCs w:val="20"/>
              </w:rPr>
              <w:t>HealthcareProfessionalType.authorTime</w:t>
            </w:r>
          </w:p>
        </w:tc>
        <w:tc>
          <w:tcPr>
            <w:tcW w:w="2977" w:type="dxa"/>
            <w:vAlign w:val="center"/>
          </w:tcPr>
          <w:p w14:paraId="79F72C2C" w14:textId="0B5ECF2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1A668F52" w14:textId="15CC5483" w:rsidR="00370D4A" w:rsidRPr="00ED51E0" w:rsidRDefault="00370D4A" w:rsidP="00A34D56">
            <w:pPr>
              <w:jc w:val="both"/>
              <w:rPr>
                <w:szCs w:val="20"/>
              </w:rPr>
            </w:pPr>
            <w:r w:rsidRPr="00ED51E0">
              <w:rPr>
                <w:szCs w:val="20"/>
              </w:rPr>
              <w:t>medicationMedicalRecord</w:t>
            </w:r>
            <w:r w:rsidR="00FA7E3E">
              <w:rPr>
                <w:szCs w:val="20"/>
              </w:rPr>
              <w:t>/medicationMedicalRecordHeader/</w:t>
            </w:r>
            <w:r w:rsidRPr="00ED51E0">
              <w:rPr>
                <w:szCs w:val="20"/>
              </w:rPr>
              <w:t>ac</w:t>
            </w:r>
            <w:r w:rsidR="00966B3B">
              <w:rPr>
                <w:szCs w:val="20"/>
              </w:rPr>
              <w:t>countableHealthcareProfessional</w:t>
            </w:r>
            <w:r w:rsidRPr="00ED51E0">
              <w:rPr>
                <w:szCs w:val="20"/>
              </w:rPr>
              <w:t>/authorTime</w:t>
            </w:r>
          </w:p>
        </w:tc>
      </w:tr>
      <w:tr w:rsidR="00370D4A" w:rsidRPr="009C4747" w14:paraId="139DEB0C" w14:textId="77777777" w:rsidTr="009C4747">
        <w:trPr>
          <w:trHeight w:val="397"/>
        </w:trPr>
        <w:tc>
          <w:tcPr>
            <w:tcW w:w="1809" w:type="dxa"/>
            <w:vAlign w:val="center"/>
          </w:tcPr>
          <w:p w14:paraId="4BBB3369" w14:textId="77777777" w:rsidR="00370D4A" w:rsidRPr="00ED51E0" w:rsidRDefault="00370D4A" w:rsidP="00A34D56">
            <w:pPr>
              <w:jc w:val="both"/>
              <w:rPr>
                <w:szCs w:val="20"/>
              </w:rPr>
            </w:pPr>
            <w:r w:rsidRPr="00ED51E0">
              <w:rPr>
                <w:szCs w:val="20"/>
              </w:rPr>
              <w:t>HealthcareProfessionalType.healthcareProfessionalHSAId</w:t>
            </w:r>
          </w:p>
        </w:tc>
        <w:tc>
          <w:tcPr>
            <w:tcW w:w="2977" w:type="dxa"/>
            <w:vAlign w:val="center"/>
          </w:tcPr>
          <w:p w14:paraId="67B01749" w14:textId="4F3E2106" w:rsidR="00370D4A" w:rsidRPr="00ED51E0" w:rsidRDefault="00370D4A" w:rsidP="009C4747">
            <w:pPr>
              <w:rPr>
                <w:szCs w:val="20"/>
              </w:rPr>
            </w:pPr>
            <w:r w:rsidRPr="00ED51E0">
              <w:rPr>
                <w:rFonts w:cs="Arial"/>
                <w:spacing w:val="-1"/>
                <w:szCs w:val="20"/>
              </w:rPr>
              <w:t>Vård- och omsorgsutövare.personal id</w:t>
            </w:r>
          </w:p>
        </w:tc>
        <w:tc>
          <w:tcPr>
            <w:tcW w:w="4111" w:type="dxa"/>
            <w:vAlign w:val="center"/>
          </w:tcPr>
          <w:p w14:paraId="697A4B0C"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medicationMedicalRecord/medicationMedicalRecordHeader/accountableHealthcareProfessional/healthcareProfessionalHSAId</w:t>
            </w:r>
          </w:p>
        </w:tc>
      </w:tr>
      <w:tr w:rsidR="00370D4A" w:rsidRPr="009C4747" w14:paraId="3855911E" w14:textId="77777777" w:rsidTr="009C4747">
        <w:trPr>
          <w:trHeight w:val="397"/>
        </w:trPr>
        <w:tc>
          <w:tcPr>
            <w:tcW w:w="1809" w:type="dxa"/>
            <w:vAlign w:val="center"/>
          </w:tcPr>
          <w:p w14:paraId="2C4EDD1D" w14:textId="77777777" w:rsidR="00370D4A" w:rsidRPr="00ED51E0" w:rsidRDefault="00370D4A" w:rsidP="00A34D56">
            <w:pPr>
              <w:jc w:val="both"/>
              <w:rPr>
                <w:szCs w:val="20"/>
              </w:rPr>
            </w:pPr>
            <w:r w:rsidRPr="00ED51E0">
              <w:rPr>
                <w:szCs w:val="20"/>
              </w:rPr>
              <w:t>HealthcareProfessionalType.healthcareProfessionalName</w:t>
            </w:r>
          </w:p>
        </w:tc>
        <w:tc>
          <w:tcPr>
            <w:tcW w:w="2977" w:type="dxa"/>
            <w:vAlign w:val="center"/>
          </w:tcPr>
          <w:p w14:paraId="68856C63" w14:textId="1D85C7D0"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19BFD69"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medicationMedicalRecord/medicationMedicalRecordHeader/accountableHealthcareProfessional/healthcareProfessionalName</w:t>
            </w:r>
          </w:p>
        </w:tc>
      </w:tr>
      <w:tr w:rsidR="00370D4A" w:rsidRPr="009C4747" w14:paraId="45C3F5BB" w14:textId="77777777" w:rsidTr="009C4747">
        <w:trPr>
          <w:trHeight w:val="397"/>
        </w:trPr>
        <w:tc>
          <w:tcPr>
            <w:tcW w:w="1809" w:type="dxa"/>
            <w:vAlign w:val="center"/>
          </w:tcPr>
          <w:p w14:paraId="45ACFBEC" w14:textId="77777777" w:rsidR="00370D4A" w:rsidRPr="00ED51E0" w:rsidRDefault="00370D4A" w:rsidP="00A34D56">
            <w:pPr>
              <w:jc w:val="both"/>
              <w:rPr>
                <w:szCs w:val="20"/>
              </w:rPr>
            </w:pPr>
            <w:r w:rsidRPr="00ED51E0">
              <w:rPr>
                <w:szCs w:val="20"/>
              </w:rPr>
              <w:t>HealthcareProfessionalType.healthcareProfessionalRoleCode</w:t>
            </w:r>
          </w:p>
        </w:tc>
        <w:tc>
          <w:tcPr>
            <w:tcW w:w="2977" w:type="dxa"/>
            <w:vAlign w:val="center"/>
          </w:tcPr>
          <w:p w14:paraId="18496647" w14:textId="304F27D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52E56797"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medicationMedicalRecord/medicationMedicalRecordHeader/accountableHealthcareProfessional/healthcareProfessionalRoleCode</w:t>
            </w:r>
          </w:p>
        </w:tc>
      </w:tr>
      <w:tr w:rsidR="00370D4A" w:rsidRPr="00914082" w14:paraId="30617BFC" w14:textId="77777777" w:rsidTr="009C4747">
        <w:trPr>
          <w:trHeight w:val="397"/>
        </w:trPr>
        <w:tc>
          <w:tcPr>
            <w:tcW w:w="1809" w:type="dxa"/>
            <w:vAlign w:val="center"/>
          </w:tcPr>
          <w:p w14:paraId="09B6D3AA" w14:textId="77777777" w:rsidR="00370D4A" w:rsidRPr="00ED51E0" w:rsidRDefault="00370D4A" w:rsidP="00A34D56">
            <w:pPr>
              <w:jc w:val="both"/>
              <w:rPr>
                <w:szCs w:val="20"/>
              </w:rPr>
            </w:pPr>
            <w:r w:rsidRPr="00ED51E0">
              <w:rPr>
                <w:szCs w:val="20"/>
              </w:rPr>
              <w:t>OrgUnitType.orgUnitHSAId</w:t>
            </w:r>
          </w:p>
        </w:tc>
        <w:tc>
          <w:tcPr>
            <w:tcW w:w="2977" w:type="dxa"/>
            <w:vAlign w:val="center"/>
          </w:tcPr>
          <w:p w14:paraId="45E2D43C" w14:textId="67B9370E" w:rsidR="00370D4A" w:rsidRPr="00ED51E0" w:rsidRDefault="00370D4A" w:rsidP="009C4747">
            <w:pPr>
              <w:rPr>
                <w:rFonts w:cs="Arial"/>
                <w:szCs w:val="20"/>
              </w:rPr>
            </w:pPr>
            <w:r w:rsidRPr="00ED51E0">
              <w:rPr>
                <w:rFonts w:cs="Arial"/>
                <w:spacing w:val="-1"/>
                <w:szCs w:val="20"/>
              </w:rPr>
              <w:t>Vård- och omsorgsutövare.enhet id</w:t>
            </w:r>
          </w:p>
        </w:tc>
        <w:tc>
          <w:tcPr>
            <w:tcW w:w="4111" w:type="dxa"/>
            <w:vAlign w:val="center"/>
          </w:tcPr>
          <w:p w14:paraId="29F4D378"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medicationMedicalRecord/medicationMedicalRecordHeader/accountableHealthcareProfessional/healthcareProfessionalOrgUnit/orgUnitHSAId</w:t>
            </w:r>
          </w:p>
        </w:tc>
      </w:tr>
      <w:tr w:rsidR="00370D4A" w:rsidRPr="00914082" w14:paraId="5E96821A" w14:textId="77777777" w:rsidTr="009C4747">
        <w:trPr>
          <w:trHeight w:val="397"/>
        </w:trPr>
        <w:tc>
          <w:tcPr>
            <w:tcW w:w="1809" w:type="dxa"/>
            <w:vAlign w:val="center"/>
          </w:tcPr>
          <w:p w14:paraId="26DE40C6" w14:textId="77777777" w:rsidR="00370D4A" w:rsidRPr="00ED51E0" w:rsidRDefault="00370D4A" w:rsidP="00A34D56">
            <w:pPr>
              <w:jc w:val="both"/>
              <w:rPr>
                <w:szCs w:val="20"/>
              </w:rPr>
            </w:pPr>
            <w:r w:rsidRPr="00ED51E0">
              <w:rPr>
                <w:szCs w:val="20"/>
              </w:rPr>
              <w:t>OrgUnitType.org</w:t>
            </w:r>
            <w:r w:rsidRPr="00ED51E0">
              <w:rPr>
                <w:szCs w:val="20"/>
              </w:rPr>
              <w:lastRenderedPageBreak/>
              <w:t>Unitname</w:t>
            </w:r>
          </w:p>
        </w:tc>
        <w:tc>
          <w:tcPr>
            <w:tcW w:w="2977" w:type="dxa"/>
            <w:vAlign w:val="center"/>
          </w:tcPr>
          <w:p w14:paraId="3767B7AF" w14:textId="4781F1E5" w:rsidR="00370D4A" w:rsidRPr="00ED51E0" w:rsidRDefault="00370D4A" w:rsidP="009C4747">
            <w:pPr>
              <w:rPr>
                <w:rFonts w:cs="Arial"/>
                <w:szCs w:val="20"/>
              </w:rPr>
            </w:pPr>
            <w:r w:rsidRPr="00ED51E0">
              <w:rPr>
                <w:rFonts w:cs="Arial"/>
                <w:spacing w:val="-1"/>
                <w:szCs w:val="20"/>
              </w:rPr>
              <w:lastRenderedPageBreak/>
              <w:t xml:space="preserve">Vård- och </w:t>
            </w:r>
            <w:r w:rsidRPr="00ED51E0">
              <w:rPr>
                <w:rFonts w:cs="Arial"/>
                <w:spacing w:val="-1"/>
                <w:szCs w:val="20"/>
              </w:rPr>
              <w:lastRenderedPageBreak/>
              <w:t>omsorgsutövare.enhet namn</w:t>
            </w:r>
          </w:p>
        </w:tc>
        <w:tc>
          <w:tcPr>
            <w:tcW w:w="4111" w:type="dxa"/>
            <w:vAlign w:val="center"/>
          </w:tcPr>
          <w:p w14:paraId="20FE808E" w14:textId="77777777" w:rsidR="00370D4A" w:rsidRPr="00ED51E0" w:rsidRDefault="00370D4A" w:rsidP="00A34D56">
            <w:pPr>
              <w:jc w:val="both"/>
              <w:rPr>
                <w:szCs w:val="20"/>
                <w:lang w:val="en-US"/>
              </w:rPr>
            </w:pPr>
            <w:r w:rsidRPr="00ED51E0">
              <w:rPr>
                <w:szCs w:val="20"/>
                <w:lang w:val="en-US"/>
              </w:rPr>
              <w:lastRenderedPageBreak/>
              <w:t>medicationMedicalRecord/medicationMedi</w:t>
            </w:r>
            <w:r w:rsidRPr="00ED51E0">
              <w:rPr>
                <w:szCs w:val="20"/>
                <w:lang w:val="en-US"/>
              </w:rPr>
              <w:lastRenderedPageBreak/>
              <w:t>calRecordHeader/accountableHealthcareProfessional/healthcareProfessionalOrgUnit/orgUnitname</w:t>
            </w:r>
          </w:p>
        </w:tc>
      </w:tr>
      <w:tr w:rsidR="00370D4A" w:rsidRPr="00914082" w14:paraId="3DC14B72" w14:textId="77777777" w:rsidTr="009C4747">
        <w:trPr>
          <w:trHeight w:val="397"/>
        </w:trPr>
        <w:tc>
          <w:tcPr>
            <w:tcW w:w="1809" w:type="dxa"/>
            <w:vAlign w:val="center"/>
          </w:tcPr>
          <w:p w14:paraId="4F0A1A54" w14:textId="77777777" w:rsidR="00370D4A" w:rsidRPr="00ED51E0" w:rsidRDefault="00370D4A" w:rsidP="00A34D56">
            <w:pPr>
              <w:jc w:val="both"/>
              <w:rPr>
                <w:szCs w:val="20"/>
              </w:rPr>
            </w:pPr>
            <w:r w:rsidRPr="00ED51E0">
              <w:rPr>
                <w:szCs w:val="20"/>
              </w:rPr>
              <w:lastRenderedPageBreak/>
              <w:t>OrgUnitType.orgUnitTelecom</w:t>
            </w:r>
          </w:p>
        </w:tc>
        <w:tc>
          <w:tcPr>
            <w:tcW w:w="2977" w:type="dxa"/>
            <w:vAlign w:val="center"/>
          </w:tcPr>
          <w:p w14:paraId="51A0DE28" w14:textId="5F29C7EA" w:rsidR="00370D4A" w:rsidRPr="00ED51E0" w:rsidRDefault="00370D4A" w:rsidP="009C4747">
            <w:pPr>
              <w:rPr>
                <w:rFonts w:cs="Arial"/>
                <w:szCs w:val="20"/>
              </w:rPr>
            </w:pPr>
            <w:r w:rsidRPr="00ED51E0">
              <w:rPr>
                <w:rFonts w:cs="Arial"/>
                <w:szCs w:val="20"/>
              </w:rPr>
              <w:t>Tele och eKommunikation.tele ekom adress</w:t>
            </w:r>
          </w:p>
        </w:tc>
        <w:tc>
          <w:tcPr>
            <w:tcW w:w="4111" w:type="dxa"/>
            <w:vAlign w:val="center"/>
          </w:tcPr>
          <w:p w14:paraId="237795FA"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medicationMedicalRecord/medicationMedicalRecordHeader/accountableHealthcareProfessional/healthcareProfessionalOrgUnit/orgUnitTelecom</w:t>
            </w:r>
          </w:p>
        </w:tc>
      </w:tr>
      <w:tr w:rsidR="00370D4A" w:rsidRPr="00914082" w14:paraId="0D300A7C" w14:textId="77777777" w:rsidTr="009C4747">
        <w:trPr>
          <w:trHeight w:val="397"/>
        </w:trPr>
        <w:tc>
          <w:tcPr>
            <w:tcW w:w="1809" w:type="dxa"/>
            <w:vAlign w:val="center"/>
          </w:tcPr>
          <w:p w14:paraId="3B783406" w14:textId="77777777" w:rsidR="00370D4A" w:rsidRPr="00ED51E0" w:rsidRDefault="00370D4A" w:rsidP="00A34D56">
            <w:pPr>
              <w:jc w:val="both"/>
              <w:rPr>
                <w:szCs w:val="20"/>
              </w:rPr>
            </w:pPr>
            <w:r w:rsidRPr="00ED51E0">
              <w:rPr>
                <w:szCs w:val="20"/>
              </w:rPr>
              <w:t>OrgUnitType.orgUnitEmail</w:t>
            </w:r>
          </w:p>
        </w:tc>
        <w:tc>
          <w:tcPr>
            <w:tcW w:w="2977" w:type="dxa"/>
            <w:vAlign w:val="center"/>
          </w:tcPr>
          <w:p w14:paraId="0D709B55" w14:textId="60E74129" w:rsidR="00370D4A" w:rsidRPr="00ED51E0" w:rsidRDefault="00370D4A" w:rsidP="009C4747">
            <w:pPr>
              <w:rPr>
                <w:rFonts w:cs="Arial"/>
                <w:spacing w:val="-1"/>
                <w:szCs w:val="20"/>
              </w:rPr>
            </w:pPr>
            <w:r w:rsidRPr="00ED51E0">
              <w:rPr>
                <w:rFonts w:cs="Arial"/>
                <w:szCs w:val="20"/>
              </w:rPr>
              <w:t>Tele och eKommunikation.tele ekom adress</w:t>
            </w:r>
          </w:p>
        </w:tc>
        <w:tc>
          <w:tcPr>
            <w:tcW w:w="4111" w:type="dxa"/>
            <w:vAlign w:val="center"/>
          </w:tcPr>
          <w:p w14:paraId="3403B47E"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medicationMedicalRecord/medicationMedicalRecordHeader/accountableHealthcareProfessional/healthcareProfessionalOrgUnit/orgUnitEmail</w:t>
            </w:r>
          </w:p>
        </w:tc>
      </w:tr>
      <w:tr w:rsidR="00370D4A" w:rsidRPr="00914082" w14:paraId="6E490AD0" w14:textId="77777777" w:rsidTr="009C4747">
        <w:trPr>
          <w:trHeight w:val="397"/>
        </w:trPr>
        <w:tc>
          <w:tcPr>
            <w:tcW w:w="1809" w:type="dxa"/>
            <w:vAlign w:val="center"/>
          </w:tcPr>
          <w:p w14:paraId="070F002E" w14:textId="77777777" w:rsidR="00370D4A" w:rsidRPr="00ED51E0" w:rsidRDefault="00370D4A" w:rsidP="00A34D56">
            <w:pPr>
              <w:jc w:val="both"/>
              <w:rPr>
                <w:szCs w:val="20"/>
                <w:u w:val="single"/>
              </w:rPr>
            </w:pPr>
            <w:r w:rsidRPr="00ED51E0">
              <w:rPr>
                <w:szCs w:val="20"/>
              </w:rPr>
              <w:t>OrgUnitType.orgUnitAddress</w:t>
            </w:r>
          </w:p>
        </w:tc>
        <w:tc>
          <w:tcPr>
            <w:tcW w:w="2977" w:type="dxa"/>
            <w:vAlign w:val="center"/>
          </w:tcPr>
          <w:p w14:paraId="22BBA3FA" w14:textId="77777777" w:rsidR="00370D4A" w:rsidRPr="00ED51E0" w:rsidRDefault="00370D4A" w:rsidP="00BE4830">
            <w:pPr>
              <w:rPr>
                <w:rFonts w:cs="Arial"/>
                <w:spacing w:val="-1"/>
                <w:szCs w:val="20"/>
              </w:rPr>
            </w:pPr>
            <w:r w:rsidRPr="00ED51E0">
              <w:rPr>
                <w:rFonts w:cs="Arial"/>
                <w:spacing w:val="-1"/>
                <w:szCs w:val="20"/>
              </w:rPr>
              <w:t>Adress.adress 1,</w:t>
            </w:r>
          </w:p>
          <w:p w14:paraId="138E7EBF" w14:textId="77777777" w:rsidR="00370D4A" w:rsidRPr="00ED51E0" w:rsidRDefault="00370D4A" w:rsidP="00BE4830">
            <w:pPr>
              <w:rPr>
                <w:rFonts w:cs="Arial"/>
                <w:spacing w:val="-1"/>
                <w:szCs w:val="20"/>
              </w:rPr>
            </w:pPr>
            <w:r w:rsidRPr="00ED51E0">
              <w:rPr>
                <w:rFonts w:cs="Arial"/>
                <w:spacing w:val="-1"/>
                <w:szCs w:val="20"/>
              </w:rPr>
              <w:t>Adress.postnummer &amp;</w:t>
            </w:r>
          </w:p>
          <w:p w14:paraId="6586A2F9" w14:textId="5CA11F74" w:rsidR="00370D4A" w:rsidRPr="00ED51E0" w:rsidRDefault="00370D4A" w:rsidP="009C4747">
            <w:pPr>
              <w:rPr>
                <w:rFonts w:cs="Arial"/>
                <w:spacing w:val="-1"/>
                <w:szCs w:val="20"/>
              </w:rPr>
            </w:pPr>
            <w:r w:rsidRPr="00ED51E0">
              <w:rPr>
                <w:rFonts w:cs="Arial"/>
                <w:spacing w:val="-1"/>
                <w:szCs w:val="20"/>
              </w:rPr>
              <w:t>Adress.postort</w:t>
            </w:r>
          </w:p>
        </w:tc>
        <w:tc>
          <w:tcPr>
            <w:tcW w:w="4111" w:type="dxa"/>
            <w:vAlign w:val="center"/>
          </w:tcPr>
          <w:p w14:paraId="7927287C"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medicationMedicalRecord/medicationMedicalRecordHeader/accountableHealthcareProfessional/healthcareProfessionalOrgUnit/orgUnitAddress</w:t>
            </w:r>
          </w:p>
        </w:tc>
      </w:tr>
      <w:tr w:rsidR="00370D4A" w:rsidRPr="00914082" w14:paraId="6FCDCC44" w14:textId="77777777" w:rsidTr="009C4747">
        <w:trPr>
          <w:trHeight w:val="397"/>
        </w:trPr>
        <w:tc>
          <w:tcPr>
            <w:tcW w:w="1809" w:type="dxa"/>
            <w:vAlign w:val="center"/>
          </w:tcPr>
          <w:p w14:paraId="0330D1D1" w14:textId="77777777" w:rsidR="00370D4A" w:rsidRPr="00ED51E0" w:rsidRDefault="00370D4A" w:rsidP="00A34D56">
            <w:pPr>
              <w:jc w:val="both"/>
              <w:rPr>
                <w:szCs w:val="20"/>
              </w:rPr>
            </w:pPr>
            <w:r w:rsidRPr="00ED51E0">
              <w:rPr>
                <w:szCs w:val="20"/>
              </w:rPr>
              <w:t>OrgUnitType.orgUnitLocation</w:t>
            </w:r>
          </w:p>
        </w:tc>
        <w:tc>
          <w:tcPr>
            <w:tcW w:w="2977" w:type="dxa"/>
            <w:vAlign w:val="center"/>
          </w:tcPr>
          <w:p w14:paraId="02EDE2F8" w14:textId="2C409C94"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7B2905BB"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medicationMedicalRecord/medicationMedicalRecordHeader/accountableHealthcareProfessional/healthcareProfessionalOrgUnit/orgUnitLocation</w:t>
            </w:r>
          </w:p>
        </w:tc>
      </w:tr>
      <w:tr w:rsidR="00370D4A" w:rsidRPr="009C4747" w14:paraId="418CB891" w14:textId="77777777" w:rsidTr="009C4747">
        <w:trPr>
          <w:trHeight w:val="397"/>
        </w:trPr>
        <w:tc>
          <w:tcPr>
            <w:tcW w:w="1809" w:type="dxa"/>
            <w:vAlign w:val="center"/>
          </w:tcPr>
          <w:p w14:paraId="45223048" w14:textId="77777777" w:rsidR="00370D4A" w:rsidRPr="00ED51E0" w:rsidRDefault="00370D4A" w:rsidP="00A34D56">
            <w:pPr>
              <w:jc w:val="both"/>
              <w:rPr>
                <w:szCs w:val="20"/>
              </w:rPr>
            </w:pPr>
            <w:r w:rsidRPr="00ED51E0">
              <w:rPr>
                <w:szCs w:val="20"/>
              </w:rPr>
              <w:t>HealthcareProfessionalType.healthcareProfessionalCareUnitHSAId</w:t>
            </w:r>
          </w:p>
        </w:tc>
        <w:tc>
          <w:tcPr>
            <w:tcW w:w="2977" w:type="dxa"/>
            <w:vAlign w:val="center"/>
          </w:tcPr>
          <w:p w14:paraId="4BA3236E" w14:textId="45C3A1C6" w:rsidR="00370D4A" w:rsidRPr="00ED51E0" w:rsidRDefault="00370D4A" w:rsidP="009C4747">
            <w:pPr>
              <w:rPr>
                <w:szCs w:val="20"/>
              </w:rPr>
            </w:pPr>
            <w:r w:rsidRPr="00ED51E0">
              <w:rPr>
                <w:rFonts w:cs="Arial"/>
                <w:spacing w:val="-1"/>
                <w:szCs w:val="20"/>
              </w:rPr>
              <w:t>Informationsresurs.vårdenhet id</w:t>
            </w:r>
          </w:p>
        </w:tc>
        <w:tc>
          <w:tcPr>
            <w:tcW w:w="4111" w:type="dxa"/>
            <w:vAlign w:val="center"/>
          </w:tcPr>
          <w:p w14:paraId="4C9314AB"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medicationMedicalRecord/medicationMedicalRecordHeader/accountableHealthcareProfessional/healthcareProfessionalCareUnitHSAId</w:t>
            </w:r>
          </w:p>
        </w:tc>
      </w:tr>
      <w:tr w:rsidR="00370D4A" w:rsidRPr="009C4747" w14:paraId="312CCBF8" w14:textId="77777777" w:rsidTr="009C4747">
        <w:trPr>
          <w:trHeight w:val="397"/>
        </w:trPr>
        <w:tc>
          <w:tcPr>
            <w:tcW w:w="1809" w:type="dxa"/>
            <w:vAlign w:val="center"/>
          </w:tcPr>
          <w:p w14:paraId="4E91615A" w14:textId="77777777" w:rsidR="00370D4A" w:rsidRPr="00ED51E0" w:rsidRDefault="00370D4A" w:rsidP="00A34D56">
            <w:pPr>
              <w:jc w:val="both"/>
              <w:rPr>
                <w:szCs w:val="20"/>
              </w:rPr>
            </w:pPr>
            <w:r w:rsidRPr="00ED51E0">
              <w:rPr>
                <w:szCs w:val="20"/>
              </w:rPr>
              <w:t>HealthcareProfessionalType.healthcareProfessionalCareGiverHSAId</w:t>
            </w:r>
          </w:p>
        </w:tc>
        <w:tc>
          <w:tcPr>
            <w:tcW w:w="2977" w:type="dxa"/>
            <w:vAlign w:val="center"/>
          </w:tcPr>
          <w:p w14:paraId="3A5088E5" w14:textId="7D21F1C2" w:rsidR="00370D4A" w:rsidRPr="00ED51E0" w:rsidRDefault="00370D4A" w:rsidP="009C4747">
            <w:pPr>
              <w:rPr>
                <w:rFonts w:cs="Arial"/>
                <w:szCs w:val="20"/>
              </w:rPr>
            </w:pPr>
            <w:r w:rsidRPr="00ED51E0">
              <w:rPr>
                <w:rFonts w:cs="Arial"/>
                <w:spacing w:val="-1"/>
                <w:szCs w:val="20"/>
              </w:rPr>
              <w:t>Informationsresurs.vårdgivare id</w:t>
            </w:r>
          </w:p>
        </w:tc>
        <w:tc>
          <w:tcPr>
            <w:tcW w:w="4111" w:type="dxa"/>
            <w:vAlign w:val="center"/>
          </w:tcPr>
          <w:p w14:paraId="3EA092CE"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medicationMedicalRecord/medicationMedicalRecordHeader/accountableHealthcareProfessional/healthcareProfessionalCareGiverHSAId</w:t>
            </w:r>
          </w:p>
        </w:tc>
      </w:tr>
      <w:tr w:rsidR="00370D4A" w:rsidRPr="009C4747" w14:paraId="623B2AB1" w14:textId="77777777" w:rsidTr="009C4747">
        <w:trPr>
          <w:trHeight w:val="397"/>
        </w:trPr>
        <w:tc>
          <w:tcPr>
            <w:tcW w:w="1809" w:type="dxa"/>
            <w:vAlign w:val="center"/>
          </w:tcPr>
          <w:p w14:paraId="1E99A87C" w14:textId="77777777" w:rsidR="00370D4A" w:rsidRPr="00ED51E0" w:rsidRDefault="00370D4A" w:rsidP="00A34D56">
            <w:pPr>
              <w:jc w:val="both"/>
              <w:rPr>
                <w:szCs w:val="20"/>
              </w:rPr>
            </w:pPr>
            <w:r w:rsidRPr="00ED51E0">
              <w:rPr>
                <w:szCs w:val="20"/>
              </w:rPr>
              <w:t>LegalAuthenticatorType.signatureTime</w:t>
            </w:r>
          </w:p>
        </w:tc>
        <w:tc>
          <w:tcPr>
            <w:tcW w:w="2977" w:type="dxa"/>
            <w:vAlign w:val="center"/>
          </w:tcPr>
          <w:p w14:paraId="07E16A27" w14:textId="3FFECF21" w:rsidR="00370D4A" w:rsidRPr="00ED51E0" w:rsidRDefault="00370D4A" w:rsidP="009C4747">
            <w:pPr>
              <w:rPr>
                <w:rFonts w:cs="Arial"/>
                <w:szCs w:val="20"/>
              </w:rPr>
            </w:pPr>
            <w:r w:rsidRPr="00ED51E0">
              <w:rPr>
                <w:rFonts w:cs="Arial"/>
                <w:i/>
                <w:color w:val="FF0000"/>
                <w:szCs w:val="20"/>
              </w:rPr>
              <w:t>Saknar motsvarighet i V-TIM 2.2</w:t>
            </w:r>
          </w:p>
        </w:tc>
        <w:tc>
          <w:tcPr>
            <w:tcW w:w="4111" w:type="dxa"/>
            <w:vAlign w:val="center"/>
          </w:tcPr>
          <w:p w14:paraId="6DB20A1F" w14:textId="77777777" w:rsidR="00370D4A" w:rsidRPr="00ED51E0" w:rsidRDefault="00370D4A" w:rsidP="00A34D56">
            <w:pPr>
              <w:jc w:val="both"/>
              <w:rPr>
                <w:szCs w:val="20"/>
              </w:rPr>
            </w:pPr>
            <w:r w:rsidRPr="00ED51E0">
              <w:rPr>
                <w:szCs w:val="20"/>
              </w:rPr>
              <w:t>medicationMedicalRecord/medicationMedicalRecordHeader/legalAuthenticator/signatureTime</w:t>
            </w:r>
          </w:p>
        </w:tc>
      </w:tr>
      <w:tr w:rsidR="00370D4A" w:rsidRPr="009C4747" w14:paraId="10E3CA70" w14:textId="77777777" w:rsidTr="009C4747">
        <w:trPr>
          <w:trHeight w:val="397"/>
        </w:trPr>
        <w:tc>
          <w:tcPr>
            <w:tcW w:w="1809" w:type="dxa"/>
            <w:vAlign w:val="center"/>
          </w:tcPr>
          <w:p w14:paraId="12E1A3A4" w14:textId="77777777" w:rsidR="00370D4A" w:rsidRPr="00ED51E0" w:rsidRDefault="00370D4A" w:rsidP="00A34D56">
            <w:pPr>
              <w:jc w:val="both"/>
              <w:rPr>
                <w:szCs w:val="20"/>
              </w:rPr>
            </w:pPr>
            <w:r w:rsidRPr="00ED51E0">
              <w:rPr>
                <w:szCs w:val="20"/>
              </w:rPr>
              <w:t>LegalAuthenticatorType.legalAuthenticatorHSAId</w:t>
            </w:r>
          </w:p>
        </w:tc>
        <w:tc>
          <w:tcPr>
            <w:tcW w:w="2977" w:type="dxa"/>
            <w:vAlign w:val="center"/>
          </w:tcPr>
          <w:p w14:paraId="754F8E29" w14:textId="2D5CEFB1" w:rsidR="00370D4A" w:rsidRPr="00ED51E0" w:rsidRDefault="00370D4A" w:rsidP="009C4747">
            <w:pPr>
              <w:rPr>
                <w:rFonts w:cs="Arial"/>
                <w:szCs w:val="20"/>
              </w:rPr>
            </w:pPr>
            <w:r w:rsidRPr="00ED51E0">
              <w:rPr>
                <w:rFonts w:cs="Arial"/>
                <w:spacing w:val="-1"/>
                <w:szCs w:val="20"/>
              </w:rPr>
              <w:t>Vård- och omsorgsutövare.personal id</w:t>
            </w:r>
          </w:p>
        </w:tc>
        <w:tc>
          <w:tcPr>
            <w:tcW w:w="4111" w:type="dxa"/>
            <w:vAlign w:val="center"/>
          </w:tcPr>
          <w:p w14:paraId="080DB4F5" w14:textId="77777777" w:rsidR="00370D4A" w:rsidRPr="00ED51E0" w:rsidRDefault="00370D4A" w:rsidP="00A34D56">
            <w:pPr>
              <w:jc w:val="both"/>
              <w:rPr>
                <w:szCs w:val="20"/>
              </w:rPr>
            </w:pPr>
            <w:r w:rsidRPr="00ED51E0">
              <w:rPr>
                <w:szCs w:val="20"/>
              </w:rPr>
              <w:t>medicationMedicalRecord/medicationMedicalRecordHeader/legalAuthenticator/legalAuthenticatorHSAId</w:t>
            </w:r>
          </w:p>
        </w:tc>
      </w:tr>
      <w:tr w:rsidR="00370D4A" w:rsidRPr="009C4747" w14:paraId="4155F057" w14:textId="77777777" w:rsidTr="009C4747">
        <w:trPr>
          <w:trHeight w:val="397"/>
        </w:trPr>
        <w:tc>
          <w:tcPr>
            <w:tcW w:w="1809" w:type="dxa"/>
            <w:vAlign w:val="center"/>
          </w:tcPr>
          <w:p w14:paraId="0DD9DD58" w14:textId="77777777" w:rsidR="00370D4A" w:rsidRPr="00ED51E0" w:rsidRDefault="00370D4A" w:rsidP="00A34D56">
            <w:pPr>
              <w:jc w:val="both"/>
              <w:rPr>
                <w:szCs w:val="20"/>
              </w:rPr>
            </w:pPr>
            <w:r w:rsidRPr="00ED51E0">
              <w:rPr>
                <w:szCs w:val="20"/>
              </w:rPr>
              <w:t>LegalAuthenticatorType.legalAuthenticatorName</w:t>
            </w:r>
          </w:p>
        </w:tc>
        <w:tc>
          <w:tcPr>
            <w:tcW w:w="2977" w:type="dxa"/>
            <w:vAlign w:val="center"/>
          </w:tcPr>
          <w:p w14:paraId="7A0D2459" w14:textId="616436CF"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538710D" w14:textId="77777777" w:rsidR="00370D4A" w:rsidRPr="00ED51E0" w:rsidRDefault="00370D4A" w:rsidP="00A34D56">
            <w:pPr>
              <w:jc w:val="both"/>
              <w:rPr>
                <w:szCs w:val="20"/>
              </w:rPr>
            </w:pPr>
            <w:r w:rsidRPr="00ED51E0">
              <w:rPr>
                <w:szCs w:val="20"/>
              </w:rPr>
              <w:t>medicationMedicalRecord/medicationMedicalRecordHeader/legalAuthenticator/legalAuthenticatorName</w:t>
            </w:r>
          </w:p>
        </w:tc>
      </w:tr>
      <w:tr w:rsidR="00370D4A" w:rsidRPr="009C4747" w14:paraId="5AF39D6F" w14:textId="77777777" w:rsidTr="009C4747">
        <w:trPr>
          <w:trHeight w:val="397"/>
        </w:trPr>
        <w:tc>
          <w:tcPr>
            <w:tcW w:w="1809" w:type="dxa"/>
            <w:vAlign w:val="center"/>
          </w:tcPr>
          <w:p w14:paraId="18F213AC" w14:textId="77777777" w:rsidR="00370D4A" w:rsidRPr="00ED51E0" w:rsidRDefault="00370D4A" w:rsidP="00A34D56">
            <w:pPr>
              <w:jc w:val="both"/>
              <w:rPr>
                <w:szCs w:val="20"/>
              </w:rPr>
            </w:pPr>
            <w:r w:rsidRPr="00ED51E0">
              <w:rPr>
                <w:szCs w:val="20"/>
              </w:rPr>
              <w:t>MedicationMedicalRecordHeaderType.approvedForPatient</w:t>
            </w:r>
          </w:p>
        </w:tc>
        <w:tc>
          <w:tcPr>
            <w:tcW w:w="2977" w:type="dxa"/>
            <w:vAlign w:val="center"/>
          </w:tcPr>
          <w:p w14:paraId="19E96DB3" w14:textId="5C97976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2B22390E" w14:textId="77777777" w:rsidR="00370D4A" w:rsidRPr="00ED51E0" w:rsidRDefault="00370D4A" w:rsidP="00A34D56">
            <w:pPr>
              <w:jc w:val="both"/>
              <w:rPr>
                <w:szCs w:val="20"/>
              </w:rPr>
            </w:pPr>
            <w:r w:rsidRPr="00ED51E0">
              <w:rPr>
                <w:szCs w:val="20"/>
              </w:rPr>
              <w:t>medicationMedicalRecord/medicationMedicalRecordHeader/approvedForPatient</w:t>
            </w:r>
          </w:p>
        </w:tc>
      </w:tr>
      <w:tr w:rsidR="00370D4A" w:rsidRPr="009C4747" w14:paraId="75FAFA86" w14:textId="77777777" w:rsidTr="009C4747">
        <w:trPr>
          <w:trHeight w:val="397"/>
        </w:trPr>
        <w:tc>
          <w:tcPr>
            <w:tcW w:w="1809" w:type="dxa"/>
            <w:vAlign w:val="center"/>
          </w:tcPr>
          <w:p w14:paraId="4EEB92E0" w14:textId="77777777" w:rsidR="00370D4A" w:rsidRPr="00ED51E0" w:rsidRDefault="00370D4A" w:rsidP="00A34D56">
            <w:pPr>
              <w:jc w:val="both"/>
              <w:rPr>
                <w:szCs w:val="20"/>
              </w:rPr>
            </w:pPr>
            <w:r w:rsidRPr="00ED51E0">
              <w:rPr>
                <w:szCs w:val="20"/>
              </w:rPr>
              <w:lastRenderedPageBreak/>
              <w:t>MedicationMedicalRecordHeaderType.careContactId</w:t>
            </w:r>
          </w:p>
        </w:tc>
        <w:tc>
          <w:tcPr>
            <w:tcW w:w="2977" w:type="dxa"/>
            <w:vAlign w:val="center"/>
          </w:tcPr>
          <w:p w14:paraId="3E6E7643" w14:textId="3E988CC8" w:rsidR="00370D4A" w:rsidRPr="00ED51E0" w:rsidRDefault="00370D4A" w:rsidP="009C4747">
            <w:pPr>
              <w:rPr>
                <w:rFonts w:cs="Arial"/>
                <w:i/>
                <w:szCs w:val="20"/>
              </w:rPr>
            </w:pPr>
            <w:r w:rsidRPr="00ED51E0">
              <w:rPr>
                <w:rFonts w:cs="Arial"/>
                <w:spacing w:val="-1"/>
                <w:szCs w:val="20"/>
              </w:rPr>
              <w:t>Informationsresurs.kontakt id</w:t>
            </w:r>
          </w:p>
        </w:tc>
        <w:tc>
          <w:tcPr>
            <w:tcW w:w="4111" w:type="dxa"/>
            <w:vAlign w:val="center"/>
          </w:tcPr>
          <w:p w14:paraId="2EBBCED8" w14:textId="77777777" w:rsidR="00370D4A" w:rsidRPr="00ED51E0" w:rsidRDefault="00370D4A" w:rsidP="00A34D56">
            <w:pPr>
              <w:jc w:val="both"/>
              <w:rPr>
                <w:szCs w:val="20"/>
              </w:rPr>
            </w:pPr>
            <w:r w:rsidRPr="00ED51E0">
              <w:rPr>
                <w:szCs w:val="20"/>
              </w:rPr>
              <w:t>medicationMedicalRecord/medicationMedicalRecordHeader/careContactId</w:t>
            </w:r>
          </w:p>
        </w:tc>
      </w:tr>
      <w:tr w:rsidR="00370D4A" w:rsidRPr="009C4747" w14:paraId="551B808F" w14:textId="77777777" w:rsidTr="009C4747">
        <w:trPr>
          <w:trHeight w:val="397"/>
        </w:trPr>
        <w:tc>
          <w:tcPr>
            <w:tcW w:w="1809" w:type="dxa"/>
            <w:shd w:val="clear" w:color="auto" w:fill="D9D9D9" w:themeFill="background1" w:themeFillShade="D9"/>
            <w:vAlign w:val="center"/>
          </w:tcPr>
          <w:p w14:paraId="3869E084" w14:textId="77777777" w:rsidR="00370D4A" w:rsidRPr="00ED51E0" w:rsidRDefault="00370D4A" w:rsidP="00A34D56">
            <w:pPr>
              <w:rPr>
                <w:szCs w:val="20"/>
              </w:rPr>
            </w:pPr>
            <w:r w:rsidRPr="00ED51E0">
              <w:rPr>
                <w:szCs w:val="20"/>
              </w:rPr>
              <w:t>RelationType</w:t>
            </w:r>
          </w:p>
        </w:tc>
        <w:tc>
          <w:tcPr>
            <w:tcW w:w="2977" w:type="dxa"/>
            <w:shd w:val="clear" w:color="auto" w:fill="D9D9D9" w:themeFill="background1" w:themeFillShade="D9"/>
            <w:vAlign w:val="center"/>
          </w:tcPr>
          <w:p w14:paraId="50D6E8EA" w14:textId="77777777" w:rsidR="00370D4A" w:rsidRPr="00ED51E0" w:rsidRDefault="00370D4A" w:rsidP="009C4747">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5FB2455A" w14:textId="77777777" w:rsidR="00370D4A" w:rsidRPr="00ED51E0" w:rsidRDefault="00370D4A" w:rsidP="00A34D56">
            <w:pPr>
              <w:autoSpaceDE w:val="0"/>
              <w:autoSpaceDN w:val="0"/>
              <w:adjustRightInd w:val="0"/>
              <w:spacing w:line="240" w:lineRule="auto"/>
              <w:rPr>
                <w:rFonts w:cs="Consolas"/>
                <w:spacing w:val="-1"/>
                <w:szCs w:val="20"/>
              </w:rPr>
            </w:pPr>
          </w:p>
        </w:tc>
      </w:tr>
      <w:tr w:rsidR="00370D4A" w:rsidRPr="009C4747" w14:paraId="55D4F1CA" w14:textId="77777777" w:rsidTr="009C4747">
        <w:trPr>
          <w:trHeight w:val="397"/>
        </w:trPr>
        <w:tc>
          <w:tcPr>
            <w:tcW w:w="1809" w:type="dxa"/>
            <w:vAlign w:val="center"/>
          </w:tcPr>
          <w:p w14:paraId="1B1FD940" w14:textId="77777777" w:rsidR="00370D4A" w:rsidRPr="009C4747" w:rsidRDefault="00370D4A" w:rsidP="00A34D56">
            <w:pPr>
              <w:rPr>
                <w:szCs w:val="20"/>
              </w:rPr>
            </w:pPr>
            <w:r w:rsidRPr="009C4747">
              <w:rPr>
                <w:szCs w:val="20"/>
              </w:rPr>
              <w:t>RelationType.code</w:t>
            </w:r>
          </w:p>
        </w:tc>
        <w:tc>
          <w:tcPr>
            <w:tcW w:w="2977" w:type="dxa"/>
            <w:vAlign w:val="center"/>
          </w:tcPr>
          <w:p w14:paraId="2FDE23EC" w14:textId="72DEC552"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7814ECFF"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medicationMedicalRecord/relation/code</w:t>
            </w:r>
          </w:p>
        </w:tc>
      </w:tr>
      <w:tr w:rsidR="00370D4A" w:rsidRPr="009C4747" w14:paraId="75C39A42" w14:textId="77777777" w:rsidTr="009C4747">
        <w:trPr>
          <w:trHeight w:val="397"/>
        </w:trPr>
        <w:tc>
          <w:tcPr>
            <w:tcW w:w="1809" w:type="dxa"/>
            <w:vAlign w:val="center"/>
          </w:tcPr>
          <w:p w14:paraId="654CB5A9" w14:textId="77777777" w:rsidR="00370D4A" w:rsidRPr="009C4747" w:rsidRDefault="00370D4A" w:rsidP="00A34D56">
            <w:pPr>
              <w:rPr>
                <w:szCs w:val="20"/>
              </w:rPr>
            </w:pPr>
            <w:r w:rsidRPr="009C4747">
              <w:rPr>
                <w:szCs w:val="20"/>
              </w:rPr>
              <w:t>ReferredInformationType.id</w:t>
            </w:r>
          </w:p>
        </w:tc>
        <w:tc>
          <w:tcPr>
            <w:tcW w:w="2977" w:type="dxa"/>
            <w:vAlign w:val="center"/>
          </w:tcPr>
          <w:p w14:paraId="4AE20815" w14:textId="5613C54B"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C5CF8DA"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medicationMedicalRecord/relation/referredInformation/id</w:t>
            </w:r>
          </w:p>
        </w:tc>
      </w:tr>
      <w:tr w:rsidR="00370D4A" w:rsidRPr="009C4747" w14:paraId="6FE04B27" w14:textId="77777777" w:rsidTr="009C4747">
        <w:trPr>
          <w:trHeight w:val="397"/>
        </w:trPr>
        <w:tc>
          <w:tcPr>
            <w:tcW w:w="1809" w:type="dxa"/>
            <w:vAlign w:val="center"/>
          </w:tcPr>
          <w:p w14:paraId="6C01D8B9" w14:textId="77777777" w:rsidR="00370D4A" w:rsidRPr="009C4747" w:rsidRDefault="00370D4A" w:rsidP="00A34D56">
            <w:pPr>
              <w:rPr>
                <w:szCs w:val="20"/>
              </w:rPr>
            </w:pPr>
            <w:r w:rsidRPr="009C4747">
              <w:rPr>
                <w:szCs w:val="20"/>
              </w:rPr>
              <w:t>ReferredInformationType.time</w:t>
            </w:r>
          </w:p>
        </w:tc>
        <w:tc>
          <w:tcPr>
            <w:tcW w:w="2977" w:type="dxa"/>
            <w:vAlign w:val="center"/>
          </w:tcPr>
          <w:p w14:paraId="1DE43010" w14:textId="32DD1B60"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6149D38"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medicationMedicalRecord/relation/referredInformation/time</w:t>
            </w:r>
          </w:p>
        </w:tc>
      </w:tr>
      <w:tr w:rsidR="00370D4A" w:rsidRPr="009C4747" w14:paraId="66055584" w14:textId="77777777" w:rsidTr="009C4747">
        <w:trPr>
          <w:trHeight w:val="397"/>
        </w:trPr>
        <w:tc>
          <w:tcPr>
            <w:tcW w:w="1809" w:type="dxa"/>
            <w:vAlign w:val="center"/>
          </w:tcPr>
          <w:p w14:paraId="0AB000E5" w14:textId="77777777" w:rsidR="00370D4A" w:rsidRPr="009C4747" w:rsidRDefault="00370D4A" w:rsidP="00A34D56">
            <w:pPr>
              <w:rPr>
                <w:szCs w:val="20"/>
              </w:rPr>
            </w:pPr>
            <w:r w:rsidRPr="009C4747">
              <w:rPr>
                <w:szCs w:val="20"/>
              </w:rPr>
              <w:t>ReferredInformationType.uri</w:t>
            </w:r>
          </w:p>
        </w:tc>
        <w:tc>
          <w:tcPr>
            <w:tcW w:w="2977" w:type="dxa"/>
            <w:vAlign w:val="center"/>
          </w:tcPr>
          <w:p w14:paraId="1D1F100F" w14:textId="4FB22655"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4BB7D223"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medicationMedicalRecord/relation/referredInformation/uri</w:t>
            </w:r>
          </w:p>
        </w:tc>
      </w:tr>
      <w:tr w:rsidR="00370D4A" w:rsidRPr="00914082" w14:paraId="7CD1644A" w14:textId="77777777" w:rsidTr="009C4747">
        <w:trPr>
          <w:trHeight w:val="397"/>
        </w:trPr>
        <w:tc>
          <w:tcPr>
            <w:tcW w:w="1809" w:type="dxa"/>
            <w:vAlign w:val="center"/>
          </w:tcPr>
          <w:p w14:paraId="75AE89C2" w14:textId="77777777" w:rsidR="00370D4A" w:rsidRPr="009C4747" w:rsidRDefault="00370D4A" w:rsidP="00A34D56">
            <w:pPr>
              <w:rPr>
                <w:szCs w:val="20"/>
              </w:rPr>
            </w:pPr>
            <w:r w:rsidRPr="009C4747">
              <w:rPr>
                <w:szCs w:val="20"/>
              </w:rPr>
              <w:t>InformationOwnerType.id</w:t>
            </w:r>
          </w:p>
        </w:tc>
        <w:tc>
          <w:tcPr>
            <w:tcW w:w="2977" w:type="dxa"/>
            <w:vAlign w:val="center"/>
          </w:tcPr>
          <w:p w14:paraId="43E7CB64" w14:textId="362F2FC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vAlign w:val="center"/>
          </w:tcPr>
          <w:p w14:paraId="2E72952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medicationMedicalRecord/relation/referredInformation/informationOwner/id</w:t>
            </w:r>
          </w:p>
        </w:tc>
      </w:tr>
      <w:tr w:rsidR="00370D4A" w:rsidRPr="009C4747" w14:paraId="3F7C0BB4" w14:textId="77777777" w:rsidTr="009C4747">
        <w:trPr>
          <w:trHeight w:val="397"/>
        </w:trPr>
        <w:tc>
          <w:tcPr>
            <w:tcW w:w="1809" w:type="dxa"/>
            <w:shd w:val="clear" w:color="auto" w:fill="D9D9D9" w:themeFill="background1" w:themeFillShade="D9"/>
            <w:vAlign w:val="center"/>
          </w:tcPr>
          <w:p w14:paraId="08016AA4" w14:textId="77777777" w:rsidR="00370D4A" w:rsidRPr="009C4747" w:rsidRDefault="00370D4A" w:rsidP="00A34D56">
            <w:pPr>
              <w:rPr>
                <w:szCs w:val="20"/>
              </w:rPr>
            </w:pPr>
            <w:r w:rsidRPr="009C4747">
              <w:rPr>
                <w:szCs w:val="20"/>
              </w:rPr>
              <w:t>MedicationMedicalRecordBodyType</w:t>
            </w:r>
          </w:p>
        </w:tc>
        <w:tc>
          <w:tcPr>
            <w:tcW w:w="2977" w:type="dxa"/>
            <w:shd w:val="clear" w:color="auto" w:fill="D9D9D9" w:themeFill="background1" w:themeFillShade="D9"/>
            <w:vAlign w:val="center"/>
          </w:tcPr>
          <w:p w14:paraId="3964BD84" w14:textId="77777777" w:rsidR="00370D4A" w:rsidRPr="009C4747" w:rsidRDefault="00370D4A" w:rsidP="009C4747">
            <w:pPr>
              <w:rPr>
                <w:rFonts w:cs="Arial"/>
                <w:spacing w:val="-1"/>
                <w:szCs w:val="20"/>
              </w:rPr>
            </w:pPr>
          </w:p>
        </w:tc>
        <w:tc>
          <w:tcPr>
            <w:tcW w:w="4111" w:type="dxa"/>
            <w:shd w:val="clear" w:color="auto" w:fill="D9D9D9" w:themeFill="background1" w:themeFillShade="D9"/>
            <w:vAlign w:val="center"/>
          </w:tcPr>
          <w:p w14:paraId="68C743AC" w14:textId="77777777" w:rsidR="00370D4A" w:rsidRPr="009C4747" w:rsidRDefault="00370D4A" w:rsidP="00A34D56">
            <w:pPr>
              <w:autoSpaceDE w:val="0"/>
              <w:autoSpaceDN w:val="0"/>
              <w:adjustRightInd w:val="0"/>
              <w:spacing w:line="240" w:lineRule="auto"/>
              <w:rPr>
                <w:rFonts w:cs="Consolas"/>
                <w:spacing w:val="-1"/>
                <w:szCs w:val="20"/>
              </w:rPr>
            </w:pPr>
          </w:p>
        </w:tc>
      </w:tr>
      <w:tr w:rsidR="00370D4A" w:rsidRPr="009C4747" w14:paraId="3BD072D4" w14:textId="77777777" w:rsidTr="009C4747">
        <w:trPr>
          <w:trHeight w:val="397"/>
        </w:trPr>
        <w:tc>
          <w:tcPr>
            <w:tcW w:w="1809" w:type="dxa"/>
            <w:vAlign w:val="center"/>
          </w:tcPr>
          <w:p w14:paraId="14D9D9A7" w14:textId="77777777" w:rsidR="00370D4A" w:rsidRPr="009C4747" w:rsidRDefault="00370D4A" w:rsidP="00A34D56">
            <w:pPr>
              <w:rPr>
                <w:szCs w:val="20"/>
              </w:rPr>
            </w:pPr>
            <w:r w:rsidRPr="009C4747">
              <w:rPr>
                <w:szCs w:val="20"/>
              </w:rPr>
              <w:t>AdditionalPatientInformationType.dateOfBirth</w:t>
            </w:r>
          </w:p>
        </w:tc>
        <w:tc>
          <w:tcPr>
            <w:tcW w:w="2977" w:type="dxa"/>
            <w:vAlign w:val="center"/>
          </w:tcPr>
          <w:p w14:paraId="047F864E" w14:textId="77777777" w:rsidR="00370D4A" w:rsidRPr="009C4747" w:rsidRDefault="00370D4A" w:rsidP="009C4747">
            <w:pPr>
              <w:rPr>
                <w:rFonts w:cs="Arial"/>
                <w:spacing w:val="-1"/>
                <w:szCs w:val="20"/>
              </w:rPr>
            </w:pPr>
            <w:r w:rsidRPr="009C4747">
              <w:rPr>
                <w:rFonts w:cs="Arial"/>
                <w:spacing w:val="-1"/>
                <w:szCs w:val="20"/>
              </w:rPr>
              <w:t>Patient.födelsetidpunkt</w:t>
            </w:r>
          </w:p>
        </w:tc>
        <w:tc>
          <w:tcPr>
            <w:tcW w:w="4111" w:type="dxa"/>
            <w:vAlign w:val="center"/>
          </w:tcPr>
          <w:p w14:paraId="2B501F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medicationMedicalRecord/medicationMedicalRecordBody/additionalPatientInformation/dateOfBirth</w:t>
            </w:r>
          </w:p>
        </w:tc>
      </w:tr>
      <w:tr w:rsidR="00370D4A" w:rsidRPr="009C4747" w14:paraId="5F3E80A2" w14:textId="77777777" w:rsidTr="009C4747">
        <w:trPr>
          <w:trHeight w:val="397"/>
        </w:trPr>
        <w:tc>
          <w:tcPr>
            <w:tcW w:w="1809" w:type="dxa"/>
            <w:vAlign w:val="center"/>
          </w:tcPr>
          <w:p w14:paraId="46D1F765" w14:textId="77777777" w:rsidR="00370D4A" w:rsidRPr="009C4747" w:rsidRDefault="00370D4A" w:rsidP="00A34D56">
            <w:pPr>
              <w:rPr>
                <w:szCs w:val="20"/>
              </w:rPr>
            </w:pPr>
            <w:r w:rsidRPr="009C4747">
              <w:rPr>
                <w:szCs w:val="20"/>
              </w:rPr>
              <w:t>AdditionalPatientInformationType.gender</w:t>
            </w:r>
          </w:p>
        </w:tc>
        <w:tc>
          <w:tcPr>
            <w:tcW w:w="2977" w:type="dxa"/>
            <w:vAlign w:val="center"/>
          </w:tcPr>
          <w:p w14:paraId="000CC95E" w14:textId="77777777" w:rsidR="00370D4A" w:rsidRPr="009C4747" w:rsidRDefault="00370D4A" w:rsidP="009C4747">
            <w:pPr>
              <w:rPr>
                <w:rFonts w:cs="Arial"/>
                <w:spacing w:val="-1"/>
                <w:szCs w:val="20"/>
              </w:rPr>
            </w:pPr>
            <w:r w:rsidRPr="009C4747">
              <w:rPr>
                <w:rFonts w:cs="Arial"/>
                <w:spacing w:val="-1"/>
                <w:szCs w:val="20"/>
              </w:rPr>
              <w:t>Patient.kön</w:t>
            </w:r>
          </w:p>
        </w:tc>
        <w:tc>
          <w:tcPr>
            <w:tcW w:w="4111" w:type="dxa"/>
            <w:vAlign w:val="center"/>
          </w:tcPr>
          <w:p w14:paraId="0595CF4D"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medicationMedicalRecord/medicationMedicalRecordBody/additionalPatientInformation/gender</w:t>
            </w:r>
          </w:p>
        </w:tc>
      </w:tr>
      <w:tr w:rsidR="00370D4A" w:rsidRPr="009C4747" w14:paraId="06AA5784" w14:textId="77777777" w:rsidTr="009C4747">
        <w:trPr>
          <w:trHeight w:val="397"/>
        </w:trPr>
        <w:tc>
          <w:tcPr>
            <w:tcW w:w="1809" w:type="dxa"/>
            <w:vAlign w:val="center"/>
          </w:tcPr>
          <w:p w14:paraId="7BD9AF2B" w14:textId="77777777" w:rsidR="00370D4A" w:rsidRPr="009C4747" w:rsidRDefault="00370D4A" w:rsidP="00A34D56">
            <w:pPr>
              <w:rPr>
                <w:szCs w:val="20"/>
              </w:rPr>
            </w:pPr>
            <w:r w:rsidRPr="009C4747">
              <w:rPr>
                <w:szCs w:val="20"/>
              </w:rPr>
              <w:t>MedicationPrescriptionType.prescriptionId</w:t>
            </w:r>
          </w:p>
        </w:tc>
        <w:tc>
          <w:tcPr>
            <w:tcW w:w="2977" w:type="dxa"/>
            <w:vAlign w:val="center"/>
          </w:tcPr>
          <w:p w14:paraId="6921F6F6" w14:textId="77777777" w:rsidR="00370D4A" w:rsidRPr="009C4747" w:rsidRDefault="00370D4A" w:rsidP="009C4747">
            <w:pPr>
              <w:rPr>
                <w:rFonts w:cs="Arial"/>
                <w:spacing w:val="-1"/>
                <w:szCs w:val="20"/>
              </w:rPr>
            </w:pPr>
            <w:r w:rsidRPr="009C4747">
              <w:rPr>
                <w:rFonts w:cs="Arial"/>
                <w:spacing w:val="-1"/>
                <w:szCs w:val="20"/>
              </w:rPr>
              <w:t>Framställan.framställan_id</w:t>
            </w:r>
          </w:p>
        </w:tc>
        <w:tc>
          <w:tcPr>
            <w:tcW w:w="4111" w:type="dxa"/>
            <w:vAlign w:val="center"/>
          </w:tcPr>
          <w:p w14:paraId="570C1C66"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prescriptionId</w:t>
            </w:r>
          </w:p>
        </w:tc>
      </w:tr>
      <w:tr w:rsidR="00370D4A" w:rsidRPr="009C4747" w14:paraId="587D9A17" w14:textId="77777777" w:rsidTr="009C4747">
        <w:trPr>
          <w:trHeight w:val="397"/>
        </w:trPr>
        <w:tc>
          <w:tcPr>
            <w:tcW w:w="1809" w:type="dxa"/>
          </w:tcPr>
          <w:p w14:paraId="4FEC09FD" w14:textId="77777777" w:rsidR="00370D4A" w:rsidRPr="009C4747" w:rsidRDefault="00370D4A" w:rsidP="00A34D56">
            <w:pPr>
              <w:rPr>
                <w:szCs w:val="20"/>
              </w:rPr>
            </w:pPr>
            <w:r w:rsidRPr="009C4747">
              <w:rPr>
                <w:szCs w:val="20"/>
              </w:rPr>
              <w:t>MedicationPrescriptionType.typeOfPrescription</w:t>
            </w:r>
          </w:p>
        </w:tc>
        <w:tc>
          <w:tcPr>
            <w:tcW w:w="2977" w:type="dxa"/>
            <w:vAlign w:val="center"/>
          </w:tcPr>
          <w:p w14:paraId="2D48211A" w14:textId="77777777" w:rsidR="00370D4A" w:rsidRPr="009C4747" w:rsidRDefault="00370D4A" w:rsidP="009C4747">
            <w:pPr>
              <w:rPr>
                <w:rFonts w:cs="Arial"/>
                <w:spacing w:val="-1"/>
                <w:szCs w:val="20"/>
              </w:rPr>
            </w:pPr>
            <w:r w:rsidRPr="009C4747">
              <w:rPr>
                <w:rFonts w:cs="Arial"/>
                <w:spacing w:val="-1"/>
                <w:szCs w:val="20"/>
              </w:rPr>
              <w:t>Framställan.framställan typ beskrivning</w:t>
            </w:r>
          </w:p>
        </w:tc>
        <w:tc>
          <w:tcPr>
            <w:tcW w:w="4111" w:type="dxa"/>
          </w:tcPr>
          <w:p w14:paraId="432AB564" w14:textId="77777777" w:rsidR="00370D4A" w:rsidRPr="009C4747" w:rsidRDefault="00370D4A" w:rsidP="00A34D56">
            <w:pPr>
              <w:rPr>
                <w:szCs w:val="20"/>
              </w:rPr>
            </w:pPr>
            <w:r w:rsidRPr="009C4747">
              <w:rPr>
                <w:rFonts w:cs="Consolas"/>
                <w:spacing w:val="-1"/>
                <w:szCs w:val="20"/>
                <w:lang w:val="en-US"/>
              </w:rPr>
              <w:t>medicationMedicalRecord/medicationMedicalRecordBody/medicationPrescription/</w:t>
            </w:r>
            <w:r w:rsidRPr="009C4747">
              <w:rPr>
                <w:szCs w:val="20"/>
              </w:rPr>
              <w:t>typeOfPrescription</w:t>
            </w:r>
          </w:p>
        </w:tc>
      </w:tr>
      <w:tr w:rsidR="00370D4A" w:rsidRPr="009C4747" w14:paraId="68DACBBB" w14:textId="77777777" w:rsidTr="009C4747">
        <w:trPr>
          <w:trHeight w:val="397"/>
        </w:trPr>
        <w:tc>
          <w:tcPr>
            <w:tcW w:w="1809" w:type="dxa"/>
            <w:vAlign w:val="center"/>
          </w:tcPr>
          <w:p w14:paraId="36758D09" w14:textId="77777777" w:rsidR="00370D4A" w:rsidRPr="009C4747" w:rsidRDefault="00370D4A" w:rsidP="00A34D56">
            <w:pPr>
              <w:rPr>
                <w:szCs w:val="20"/>
              </w:rPr>
            </w:pPr>
            <w:r w:rsidRPr="009C4747">
              <w:rPr>
                <w:szCs w:val="20"/>
              </w:rPr>
              <w:t>MedicationPrescriptionType.prescriptionStatus</w:t>
            </w:r>
          </w:p>
        </w:tc>
        <w:tc>
          <w:tcPr>
            <w:tcW w:w="2977" w:type="dxa"/>
            <w:vAlign w:val="center"/>
          </w:tcPr>
          <w:p w14:paraId="56B06B82" w14:textId="5BBDAAFA" w:rsidR="00370D4A" w:rsidRPr="009C4747" w:rsidRDefault="00370D4A" w:rsidP="009C4747">
            <w:pPr>
              <w:pStyle w:val="Default"/>
              <w:spacing w:line="280" w:lineRule="atLeast"/>
              <w:rPr>
                <w:rFonts w:ascii="Georgia" w:hAnsi="Georgia" w:cs="Arial"/>
                <w:i/>
                <w:color w:val="auto"/>
                <w:sz w:val="20"/>
                <w:szCs w:val="20"/>
              </w:rPr>
            </w:pPr>
            <w:r w:rsidRPr="009C4747">
              <w:rPr>
                <w:rFonts w:ascii="Georgia" w:hAnsi="Georgia" w:cs="Arial"/>
                <w:i/>
                <w:color w:val="FF0000"/>
                <w:sz w:val="20"/>
                <w:szCs w:val="20"/>
              </w:rPr>
              <w:t>Saknar motsvarighet i V-TIM 2.2</w:t>
            </w:r>
          </w:p>
        </w:tc>
        <w:tc>
          <w:tcPr>
            <w:tcW w:w="4111" w:type="dxa"/>
          </w:tcPr>
          <w:p w14:paraId="491940E1"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prescriptionStatus</w:t>
            </w:r>
          </w:p>
        </w:tc>
      </w:tr>
      <w:tr w:rsidR="00370D4A" w:rsidRPr="009C4747" w14:paraId="1CCA55BF" w14:textId="77777777" w:rsidTr="009C4747">
        <w:trPr>
          <w:trHeight w:val="397"/>
        </w:trPr>
        <w:tc>
          <w:tcPr>
            <w:tcW w:w="1809" w:type="dxa"/>
            <w:vAlign w:val="center"/>
          </w:tcPr>
          <w:p w14:paraId="2CC6B687" w14:textId="77777777" w:rsidR="00370D4A" w:rsidRPr="009C4747" w:rsidRDefault="00370D4A" w:rsidP="00A34D56">
            <w:pPr>
              <w:rPr>
                <w:szCs w:val="20"/>
              </w:rPr>
            </w:pPr>
            <w:r w:rsidRPr="009C4747">
              <w:rPr>
                <w:szCs w:val="20"/>
              </w:rPr>
              <w:t>MedicationPrescriptionType.prescriptionNote</w:t>
            </w:r>
          </w:p>
        </w:tc>
        <w:tc>
          <w:tcPr>
            <w:tcW w:w="2977" w:type="dxa"/>
            <w:vAlign w:val="center"/>
          </w:tcPr>
          <w:p w14:paraId="5E551A9B" w14:textId="41595718" w:rsidR="00370D4A" w:rsidRPr="009C4747" w:rsidRDefault="00FF3E23" w:rsidP="009C4747">
            <w:pPr>
              <w:rPr>
                <w:rFonts w:eastAsia="Arial Unicode MS" w:cs="Arial"/>
                <w:szCs w:val="20"/>
                <w:lang w:val="en-US"/>
              </w:rPr>
            </w:pPr>
            <w:r w:rsidRPr="00CA66E6">
              <w:rPr>
                <w:rFonts w:cs="Arial"/>
                <w:spacing w:val="-1"/>
                <w:szCs w:val="20"/>
              </w:rPr>
              <w:t>Framställan.kommentar</w:t>
            </w:r>
          </w:p>
        </w:tc>
        <w:tc>
          <w:tcPr>
            <w:tcW w:w="4111" w:type="dxa"/>
          </w:tcPr>
          <w:p w14:paraId="01EA83A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prescriptionNote</w:t>
            </w:r>
          </w:p>
        </w:tc>
      </w:tr>
      <w:tr w:rsidR="00370D4A" w:rsidRPr="009C4747" w14:paraId="1B146AB5" w14:textId="77777777" w:rsidTr="009C4747">
        <w:trPr>
          <w:trHeight w:val="397"/>
        </w:trPr>
        <w:tc>
          <w:tcPr>
            <w:tcW w:w="1809" w:type="dxa"/>
            <w:vAlign w:val="center"/>
          </w:tcPr>
          <w:p w14:paraId="19484853" w14:textId="77777777" w:rsidR="00370D4A" w:rsidRPr="009C4747" w:rsidRDefault="00370D4A" w:rsidP="00A34D56">
            <w:pPr>
              <w:rPr>
                <w:szCs w:val="20"/>
              </w:rPr>
            </w:pPr>
            <w:r w:rsidRPr="009C4747">
              <w:rPr>
                <w:szCs w:val="20"/>
                <w:lang w:val="en-US"/>
              </w:rPr>
              <w:t>MedicationPrescriptionType.evalua</w:t>
            </w:r>
            <w:r w:rsidRPr="009C4747">
              <w:rPr>
                <w:szCs w:val="20"/>
              </w:rPr>
              <w:t>tionTime</w:t>
            </w:r>
          </w:p>
        </w:tc>
        <w:tc>
          <w:tcPr>
            <w:tcW w:w="2977" w:type="dxa"/>
            <w:vAlign w:val="center"/>
          </w:tcPr>
          <w:p w14:paraId="050B4AA8" w14:textId="77777777" w:rsidR="00370D4A" w:rsidRPr="009C4747" w:rsidRDefault="00370D4A" w:rsidP="009C4747">
            <w:pPr>
              <w:rPr>
                <w:rFonts w:cs="Arial"/>
                <w:spacing w:val="-1"/>
                <w:szCs w:val="20"/>
              </w:rPr>
            </w:pPr>
            <w:r w:rsidRPr="009C4747">
              <w:rPr>
                <w:rFonts w:cs="Arial"/>
                <w:spacing w:val="-1"/>
                <w:szCs w:val="20"/>
              </w:rPr>
              <w:t>Aktivitet.aktivitet tid</w:t>
            </w:r>
          </w:p>
        </w:tc>
        <w:tc>
          <w:tcPr>
            <w:tcW w:w="4111" w:type="dxa"/>
          </w:tcPr>
          <w:p w14:paraId="1D3BD2D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evaluationTime</w:t>
            </w:r>
          </w:p>
        </w:tc>
      </w:tr>
      <w:tr w:rsidR="00370D4A" w:rsidRPr="009C4747" w14:paraId="2DFD38B4" w14:textId="77777777" w:rsidTr="009C4747">
        <w:trPr>
          <w:trHeight w:val="397"/>
        </w:trPr>
        <w:tc>
          <w:tcPr>
            <w:tcW w:w="1809" w:type="dxa"/>
            <w:vAlign w:val="center"/>
          </w:tcPr>
          <w:p w14:paraId="794E6B1B" w14:textId="77777777" w:rsidR="00370D4A" w:rsidRPr="009C4747" w:rsidRDefault="00370D4A" w:rsidP="00A34D56">
            <w:pPr>
              <w:rPr>
                <w:szCs w:val="20"/>
              </w:rPr>
            </w:pPr>
            <w:r w:rsidRPr="009C4747">
              <w:rPr>
                <w:szCs w:val="20"/>
              </w:rPr>
              <w:lastRenderedPageBreak/>
              <w:t>MedicationPrescriptionType.treatmentPurpose</w:t>
            </w:r>
          </w:p>
        </w:tc>
        <w:tc>
          <w:tcPr>
            <w:tcW w:w="2977" w:type="dxa"/>
            <w:vAlign w:val="center"/>
          </w:tcPr>
          <w:p w14:paraId="506FE457"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 beskrivning</w:t>
            </w:r>
          </w:p>
        </w:tc>
        <w:tc>
          <w:tcPr>
            <w:tcW w:w="4111" w:type="dxa"/>
          </w:tcPr>
          <w:p w14:paraId="6F97CF6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treatmentPurpose</w:t>
            </w:r>
          </w:p>
        </w:tc>
      </w:tr>
      <w:tr w:rsidR="00370D4A" w:rsidRPr="009C4747" w14:paraId="3F70C403" w14:textId="77777777" w:rsidTr="009C4747">
        <w:trPr>
          <w:trHeight w:val="397"/>
        </w:trPr>
        <w:tc>
          <w:tcPr>
            <w:tcW w:w="1809" w:type="dxa"/>
            <w:vAlign w:val="center"/>
          </w:tcPr>
          <w:p w14:paraId="66751C8B" w14:textId="77777777" w:rsidR="00370D4A" w:rsidRPr="009C4747" w:rsidRDefault="00370D4A" w:rsidP="00A34D56">
            <w:pPr>
              <w:rPr>
                <w:szCs w:val="20"/>
              </w:rPr>
            </w:pPr>
            <w:r w:rsidRPr="009C4747">
              <w:rPr>
                <w:szCs w:val="20"/>
              </w:rPr>
              <w:t>MedicationPrescriptionType.prescriptionChainId</w:t>
            </w:r>
          </w:p>
        </w:tc>
        <w:tc>
          <w:tcPr>
            <w:tcW w:w="2977" w:type="dxa"/>
            <w:vAlign w:val="center"/>
          </w:tcPr>
          <w:p w14:paraId="35D4E174" w14:textId="77777777" w:rsidR="00370D4A" w:rsidRPr="009C4747" w:rsidRDefault="00370D4A" w:rsidP="009C4747">
            <w:pPr>
              <w:rPr>
                <w:rFonts w:cs="Arial"/>
                <w:szCs w:val="20"/>
              </w:rPr>
            </w:pPr>
            <w:r w:rsidRPr="009C4747">
              <w:rPr>
                <w:rFonts w:cs="Arial"/>
                <w:szCs w:val="20"/>
              </w:rPr>
              <w:t>Framställan.framställan id</w:t>
            </w:r>
          </w:p>
        </w:tc>
        <w:tc>
          <w:tcPr>
            <w:tcW w:w="4111" w:type="dxa"/>
          </w:tcPr>
          <w:p w14:paraId="42D9FAA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prescriptionChainId</w:t>
            </w:r>
          </w:p>
        </w:tc>
      </w:tr>
      <w:tr w:rsidR="00370D4A" w:rsidRPr="009C4747" w14:paraId="02638952" w14:textId="77777777" w:rsidTr="009C4747">
        <w:trPr>
          <w:trHeight w:val="397"/>
        </w:trPr>
        <w:tc>
          <w:tcPr>
            <w:tcW w:w="1809" w:type="dxa"/>
            <w:vAlign w:val="center"/>
          </w:tcPr>
          <w:p w14:paraId="641C728A" w14:textId="77777777" w:rsidR="00370D4A" w:rsidRPr="009C4747" w:rsidRDefault="00370D4A" w:rsidP="00A34D56">
            <w:pPr>
              <w:rPr>
                <w:szCs w:val="20"/>
              </w:rPr>
            </w:pPr>
            <w:r w:rsidRPr="009C4747">
              <w:rPr>
                <w:szCs w:val="20"/>
              </w:rPr>
              <w:t>MedicationPrescriptionType.precedingPrescriptionId</w:t>
            </w:r>
          </w:p>
        </w:tc>
        <w:tc>
          <w:tcPr>
            <w:tcW w:w="2977" w:type="dxa"/>
            <w:vAlign w:val="center"/>
          </w:tcPr>
          <w:p w14:paraId="326314F7" w14:textId="77777777" w:rsidR="00370D4A" w:rsidRPr="009C4747" w:rsidRDefault="00370D4A" w:rsidP="009C4747">
            <w:pPr>
              <w:rPr>
                <w:rFonts w:cs="Arial"/>
                <w:szCs w:val="20"/>
              </w:rPr>
            </w:pPr>
            <w:r w:rsidRPr="009C4747">
              <w:rPr>
                <w:rFonts w:cs="Arial"/>
                <w:szCs w:val="20"/>
              </w:rPr>
              <w:t>Versionsuppgifter.föregående version id</w:t>
            </w:r>
          </w:p>
        </w:tc>
        <w:tc>
          <w:tcPr>
            <w:tcW w:w="4111" w:type="dxa"/>
          </w:tcPr>
          <w:p w14:paraId="1E2812B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precedingPrescriptionId</w:t>
            </w:r>
          </w:p>
        </w:tc>
      </w:tr>
      <w:tr w:rsidR="00370D4A" w:rsidRPr="009C4747" w14:paraId="28C0F9FE" w14:textId="77777777" w:rsidTr="009C4747">
        <w:trPr>
          <w:trHeight w:val="397"/>
        </w:trPr>
        <w:tc>
          <w:tcPr>
            <w:tcW w:w="1809" w:type="dxa"/>
            <w:vAlign w:val="center"/>
          </w:tcPr>
          <w:p w14:paraId="3F97CC28" w14:textId="77777777" w:rsidR="00370D4A" w:rsidRPr="009C4747" w:rsidRDefault="00370D4A" w:rsidP="00A34D56">
            <w:pPr>
              <w:rPr>
                <w:szCs w:val="20"/>
              </w:rPr>
            </w:pPr>
            <w:r w:rsidRPr="009C4747">
              <w:rPr>
                <w:szCs w:val="20"/>
              </w:rPr>
              <w:t>MedicationPrescriptionType.succeedingPrescriptionId</w:t>
            </w:r>
          </w:p>
        </w:tc>
        <w:tc>
          <w:tcPr>
            <w:tcW w:w="2977" w:type="dxa"/>
            <w:vAlign w:val="center"/>
          </w:tcPr>
          <w:p w14:paraId="3D7FEB4F" w14:textId="7A6CF0BE"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6F72F8D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succeedingPrescriptionId</w:t>
            </w:r>
          </w:p>
        </w:tc>
      </w:tr>
      <w:tr w:rsidR="00370D4A" w:rsidRPr="009C4747" w14:paraId="7659CF50" w14:textId="77777777" w:rsidTr="009C4747">
        <w:trPr>
          <w:trHeight w:val="397"/>
        </w:trPr>
        <w:tc>
          <w:tcPr>
            <w:tcW w:w="1809" w:type="dxa"/>
            <w:vAlign w:val="center"/>
          </w:tcPr>
          <w:p w14:paraId="0E434D6F" w14:textId="77777777" w:rsidR="00370D4A" w:rsidRPr="009C4747" w:rsidRDefault="00370D4A" w:rsidP="00A34D56">
            <w:pPr>
              <w:rPr>
                <w:szCs w:val="20"/>
              </w:rPr>
            </w:pPr>
            <w:r w:rsidRPr="009C4747">
              <w:rPr>
                <w:szCs w:val="20"/>
              </w:rPr>
              <w:t>MedicationPrescriptionType.startOfFirstTreatment</w:t>
            </w:r>
          </w:p>
        </w:tc>
        <w:tc>
          <w:tcPr>
            <w:tcW w:w="2977" w:type="dxa"/>
            <w:vAlign w:val="center"/>
          </w:tcPr>
          <w:p w14:paraId="46FE4BBA" w14:textId="77777777" w:rsidR="00370D4A" w:rsidRPr="009C4747" w:rsidRDefault="00370D4A" w:rsidP="009C4747">
            <w:pPr>
              <w:rPr>
                <w:szCs w:val="20"/>
              </w:rPr>
            </w:pPr>
            <w:r w:rsidRPr="009C4747">
              <w:rPr>
                <w:szCs w:val="20"/>
              </w:rPr>
              <w:t>Framställan.framställarens önskade utförande tid</w:t>
            </w:r>
          </w:p>
        </w:tc>
        <w:tc>
          <w:tcPr>
            <w:tcW w:w="4111" w:type="dxa"/>
          </w:tcPr>
          <w:p w14:paraId="24AC057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startOfFirstTreatment</w:t>
            </w:r>
          </w:p>
        </w:tc>
      </w:tr>
      <w:tr w:rsidR="00370D4A" w:rsidRPr="009C4747" w14:paraId="3F26CDB2" w14:textId="77777777" w:rsidTr="009C4747">
        <w:trPr>
          <w:trHeight w:val="397"/>
        </w:trPr>
        <w:tc>
          <w:tcPr>
            <w:tcW w:w="1809" w:type="dxa"/>
            <w:vAlign w:val="center"/>
          </w:tcPr>
          <w:p w14:paraId="6E73154A" w14:textId="77777777" w:rsidR="00370D4A" w:rsidRPr="009C4747" w:rsidRDefault="00370D4A" w:rsidP="00A34D56">
            <w:pPr>
              <w:rPr>
                <w:szCs w:val="20"/>
              </w:rPr>
            </w:pPr>
            <w:r w:rsidRPr="009C4747">
              <w:rPr>
                <w:szCs w:val="20"/>
              </w:rPr>
              <w:t>MedicationPrescriptionType.startOfTreatment</w:t>
            </w:r>
          </w:p>
        </w:tc>
        <w:tc>
          <w:tcPr>
            <w:tcW w:w="2977" w:type="dxa"/>
            <w:vAlign w:val="center"/>
          </w:tcPr>
          <w:p w14:paraId="5004A102" w14:textId="77777777" w:rsidR="00370D4A" w:rsidRPr="009C4747" w:rsidRDefault="00370D4A" w:rsidP="009C4747">
            <w:pPr>
              <w:rPr>
                <w:szCs w:val="20"/>
              </w:rPr>
            </w:pPr>
            <w:r w:rsidRPr="009C4747">
              <w:rPr>
                <w:szCs w:val="20"/>
              </w:rPr>
              <w:t>Framställan.framställarens önskade utförande tid</w:t>
            </w:r>
          </w:p>
        </w:tc>
        <w:tc>
          <w:tcPr>
            <w:tcW w:w="4111" w:type="dxa"/>
          </w:tcPr>
          <w:p w14:paraId="5CA19D9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startOfTreatment</w:t>
            </w:r>
          </w:p>
        </w:tc>
      </w:tr>
      <w:tr w:rsidR="00370D4A" w:rsidRPr="009C4747" w14:paraId="30B7F5BB" w14:textId="77777777" w:rsidTr="009C4747">
        <w:trPr>
          <w:trHeight w:val="397"/>
        </w:trPr>
        <w:tc>
          <w:tcPr>
            <w:tcW w:w="1809" w:type="dxa"/>
            <w:vAlign w:val="center"/>
          </w:tcPr>
          <w:p w14:paraId="4EADEF78" w14:textId="77777777" w:rsidR="00370D4A" w:rsidRPr="009C4747" w:rsidRDefault="00370D4A" w:rsidP="00A34D56">
            <w:pPr>
              <w:rPr>
                <w:szCs w:val="20"/>
              </w:rPr>
            </w:pPr>
            <w:r w:rsidRPr="009C4747">
              <w:rPr>
                <w:szCs w:val="20"/>
              </w:rPr>
              <w:t>MedicationPrescriptionType.endOfTreatment</w:t>
            </w:r>
          </w:p>
        </w:tc>
        <w:tc>
          <w:tcPr>
            <w:tcW w:w="2977" w:type="dxa"/>
            <w:vAlign w:val="center"/>
          </w:tcPr>
          <w:p w14:paraId="01C8A537" w14:textId="754DAD8A" w:rsidR="00370D4A" w:rsidRPr="009C4747" w:rsidRDefault="00370D4A" w:rsidP="009C4747">
            <w:pPr>
              <w:rPr>
                <w:szCs w:val="20"/>
              </w:rPr>
            </w:pPr>
            <w:r w:rsidRPr="009C4747">
              <w:rPr>
                <w:rFonts w:cs="Arial"/>
                <w:i/>
                <w:color w:val="FF0000"/>
                <w:szCs w:val="20"/>
              </w:rPr>
              <w:t>Saknar motsvarighet i V-TIM 2.2</w:t>
            </w:r>
          </w:p>
        </w:tc>
        <w:tc>
          <w:tcPr>
            <w:tcW w:w="4111" w:type="dxa"/>
          </w:tcPr>
          <w:p w14:paraId="0976E19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w:t>
            </w:r>
          </w:p>
        </w:tc>
      </w:tr>
      <w:tr w:rsidR="00370D4A" w:rsidRPr="009C4747" w14:paraId="5C57D5F1" w14:textId="77777777" w:rsidTr="009C4747">
        <w:trPr>
          <w:trHeight w:val="397"/>
        </w:trPr>
        <w:tc>
          <w:tcPr>
            <w:tcW w:w="1809" w:type="dxa"/>
            <w:vAlign w:val="center"/>
          </w:tcPr>
          <w:p w14:paraId="1C5ADC0C" w14:textId="77777777" w:rsidR="00370D4A" w:rsidRPr="009C4747" w:rsidRDefault="00370D4A" w:rsidP="00A34D56">
            <w:pPr>
              <w:rPr>
                <w:szCs w:val="20"/>
              </w:rPr>
            </w:pPr>
            <w:r w:rsidRPr="009C4747">
              <w:rPr>
                <w:szCs w:val="20"/>
              </w:rPr>
              <w:t>MedicationPrescriptionType.endOfTreatmentReason</w:t>
            </w:r>
          </w:p>
        </w:tc>
        <w:tc>
          <w:tcPr>
            <w:tcW w:w="2977" w:type="dxa"/>
            <w:vAlign w:val="center"/>
          </w:tcPr>
          <w:p w14:paraId="64B869C6" w14:textId="77777777" w:rsidR="00370D4A" w:rsidRPr="009C4747" w:rsidRDefault="00370D4A" w:rsidP="009C4747">
            <w:pPr>
              <w:rPr>
                <w:szCs w:val="20"/>
              </w:rPr>
            </w:pPr>
            <w:r w:rsidRPr="009C4747">
              <w:rPr>
                <w:szCs w:val="20"/>
              </w:rPr>
              <w:t>Framställan.motiv framställan beskrivning</w:t>
            </w:r>
          </w:p>
        </w:tc>
        <w:tc>
          <w:tcPr>
            <w:tcW w:w="4111" w:type="dxa"/>
          </w:tcPr>
          <w:p w14:paraId="11BEB5F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endOfTreatmentReason</w:t>
            </w:r>
          </w:p>
        </w:tc>
      </w:tr>
      <w:tr w:rsidR="00370D4A" w:rsidRPr="009C4747" w14:paraId="32373795" w14:textId="77777777" w:rsidTr="009C4747">
        <w:trPr>
          <w:trHeight w:val="865"/>
        </w:trPr>
        <w:tc>
          <w:tcPr>
            <w:tcW w:w="1809" w:type="dxa"/>
            <w:vAlign w:val="center"/>
          </w:tcPr>
          <w:p w14:paraId="30B75924" w14:textId="77777777" w:rsidR="00370D4A" w:rsidRPr="009C4747" w:rsidRDefault="00370D4A" w:rsidP="00A34D56">
            <w:pPr>
              <w:rPr>
                <w:szCs w:val="20"/>
              </w:rPr>
            </w:pPr>
            <w:r w:rsidRPr="009C4747">
              <w:rPr>
                <w:szCs w:val="20"/>
              </w:rPr>
              <w:t>MedicationPrescriptionType.selfMedication</w:t>
            </w:r>
          </w:p>
        </w:tc>
        <w:tc>
          <w:tcPr>
            <w:tcW w:w="2977" w:type="dxa"/>
            <w:vAlign w:val="center"/>
          </w:tcPr>
          <w:p w14:paraId="04E384B6" w14:textId="7C8490F6" w:rsidR="00370D4A" w:rsidRPr="009C4747" w:rsidRDefault="00370D4A" w:rsidP="009C4747">
            <w:pPr>
              <w:rPr>
                <w:szCs w:val="20"/>
              </w:rPr>
            </w:pPr>
            <w:r w:rsidRPr="009C4747">
              <w:rPr>
                <w:rFonts w:cs="Arial"/>
                <w:i/>
                <w:color w:val="FF0000"/>
                <w:szCs w:val="20"/>
              </w:rPr>
              <w:t>Saknar motsvarighet i V-TIM 2.2</w:t>
            </w:r>
          </w:p>
        </w:tc>
        <w:tc>
          <w:tcPr>
            <w:tcW w:w="4111" w:type="dxa"/>
          </w:tcPr>
          <w:p w14:paraId="2766EA4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selfMedication</w:t>
            </w:r>
          </w:p>
        </w:tc>
      </w:tr>
      <w:tr w:rsidR="00370D4A" w:rsidRPr="00914082" w14:paraId="1E3372FB" w14:textId="77777777" w:rsidTr="009C4747">
        <w:trPr>
          <w:trHeight w:val="397"/>
        </w:trPr>
        <w:tc>
          <w:tcPr>
            <w:tcW w:w="1809" w:type="dxa"/>
            <w:vAlign w:val="center"/>
          </w:tcPr>
          <w:p w14:paraId="0B5C1E08" w14:textId="77777777" w:rsidR="00370D4A" w:rsidRPr="009C4747" w:rsidRDefault="00370D4A" w:rsidP="00A34D56">
            <w:pPr>
              <w:rPr>
                <w:szCs w:val="20"/>
              </w:rPr>
            </w:pPr>
            <w:r w:rsidRPr="009C4747">
              <w:rPr>
                <w:szCs w:val="20"/>
              </w:rPr>
              <w:t>PrescriptionReasonType.reason</w:t>
            </w:r>
          </w:p>
        </w:tc>
        <w:tc>
          <w:tcPr>
            <w:tcW w:w="2977" w:type="dxa"/>
            <w:vAlign w:val="center"/>
          </w:tcPr>
          <w:p w14:paraId="67F8D6A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w:t>
            </w:r>
          </w:p>
        </w:tc>
        <w:tc>
          <w:tcPr>
            <w:tcW w:w="4111" w:type="dxa"/>
            <w:vAlign w:val="center"/>
          </w:tcPr>
          <w:p w14:paraId="504F6B8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principalPrescriptionReason/reason</w:t>
            </w:r>
          </w:p>
          <w:p w14:paraId="11DE0AD8" w14:textId="77777777" w:rsidR="00370D4A" w:rsidRPr="009C4747" w:rsidRDefault="00370D4A" w:rsidP="00A34D56">
            <w:pPr>
              <w:autoSpaceDE w:val="0"/>
              <w:autoSpaceDN w:val="0"/>
              <w:adjustRightInd w:val="0"/>
              <w:spacing w:line="240" w:lineRule="auto"/>
              <w:rPr>
                <w:szCs w:val="20"/>
                <w:lang w:val="en-US"/>
              </w:rPr>
            </w:pPr>
          </w:p>
          <w:p w14:paraId="0E52B54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601DA43" w14:textId="77777777" w:rsidR="00370D4A" w:rsidRPr="009C4747" w:rsidRDefault="00370D4A" w:rsidP="00A34D56">
            <w:pPr>
              <w:autoSpaceDE w:val="0"/>
              <w:autoSpaceDN w:val="0"/>
              <w:adjustRightInd w:val="0"/>
              <w:spacing w:line="240" w:lineRule="auto"/>
              <w:rPr>
                <w:szCs w:val="20"/>
                <w:lang w:val="en-US"/>
              </w:rPr>
            </w:pPr>
          </w:p>
          <w:p w14:paraId="601EF1E9" w14:textId="7DC05788"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PrescriptionReason/reason</w:t>
            </w:r>
          </w:p>
        </w:tc>
      </w:tr>
      <w:tr w:rsidR="00370D4A" w:rsidRPr="00914082" w14:paraId="1B62E30A" w14:textId="77777777" w:rsidTr="009C4747">
        <w:trPr>
          <w:trHeight w:val="397"/>
        </w:trPr>
        <w:tc>
          <w:tcPr>
            <w:tcW w:w="1809" w:type="dxa"/>
            <w:vAlign w:val="center"/>
          </w:tcPr>
          <w:p w14:paraId="36CEB9E9" w14:textId="01465419" w:rsidR="00370D4A" w:rsidRPr="009C4747" w:rsidRDefault="00370D4A" w:rsidP="00B8193A">
            <w:pPr>
              <w:rPr>
                <w:szCs w:val="20"/>
              </w:rPr>
            </w:pPr>
            <w:r w:rsidRPr="009C4747">
              <w:rPr>
                <w:szCs w:val="20"/>
              </w:rPr>
              <w:t>PrescriptionReasonType.</w:t>
            </w:r>
            <w:r w:rsidR="00B8193A">
              <w:rPr>
                <w:szCs w:val="20"/>
              </w:rPr>
              <w:t>other</w:t>
            </w:r>
            <w:r w:rsidRPr="009C4747">
              <w:rPr>
                <w:szCs w:val="20"/>
              </w:rPr>
              <w:t>Reason</w:t>
            </w:r>
          </w:p>
        </w:tc>
        <w:tc>
          <w:tcPr>
            <w:tcW w:w="2977" w:type="dxa"/>
            <w:vAlign w:val="center"/>
          </w:tcPr>
          <w:p w14:paraId="33BEF85C"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w:t>
            </w:r>
          </w:p>
        </w:tc>
        <w:tc>
          <w:tcPr>
            <w:tcW w:w="4111" w:type="dxa"/>
            <w:vAlign w:val="center"/>
          </w:tcPr>
          <w:p w14:paraId="404ABDA9" w14:textId="0E1DD31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w:t>
            </w:r>
            <w:r w:rsidR="00B8193A">
              <w:rPr>
                <w:szCs w:val="20"/>
                <w:lang w:val="en-US"/>
              </w:rPr>
              <w:t>other</w:t>
            </w:r>
            <w:r w:rsidRPr="009C4747">
              <w:rPr>
                <w:szCs w:val="20"/>
                <w:lang w:val="en-US"/>
              </w:rPr>
              <w:t>Reason</w:t>
            </w:r>
          </w:p>
          <w:p w14:paraId="0E5AC6E0" w14:textId="77777777" w:rsidR="00370D4A" w:rsidRPr="009C4747" w:rsidRDefault="00370D4A" w:rsidP="00A34D56">
            <w:pPr>
              <w:autoSpaceDE w:val="0"/>
              <w:autoSpaceDN w:val="0"/>
              <w:adjustRightInd w:val="0"/>
              <w:spacing w:line="240" w:lineRule="auto"/>
              <w:rPr>
                <w:szCs w:val="20"/>
                <w:lang w:val="en-US"/>
              </w:rPr>
            </w:pPr>
          </w:p>
          <w:p w14:paraId="4B8C47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5FB24265" w14:textId="77777777" w:rsidR="00370D4A" w:rsidRPr="009C4747" w:rsidRDefault="00370D4A" w:rsidP="00A34D56">
            <w:pPr>
              <w:autoSpaceDE w:val="0"/>
              <w:autoSpaceDN w:val="0"/>
              <w:adjustRightInd w:val="0"/>
              <w:spacing w:line="240" w:lineRule="auto"/>
              <w:rPr>
                <w:szCs w:val="20"/>
                <w:lang w:val="en-US"/>
              </w:rPr>
            </w:pPr>
          </w:p>
          <w:p w14:paraId="54AA1134" w14:textId="5C2CDBEB"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w:t>
            </w:r>
            <w:r w:rsidR="00B8193A">
              <w:rPr>
                <w:szCs w:val="20"/>
                <w:lang w:val="en-US"/>
              </w:rPr>
              <w:t>other</w:t>
            </w:r>
            <w:r w:rsidRPr="009C4747">
              <w:rPr>
                <w:szCs w:val="20"/>
                <w:lang w:val="en-US"/>
              </w:rPr>
              <w:t>Reason</w:t>
            </w:r>
          </w:p>
        </w:tc>
      </w:tr>
      <w:tr w:rsidR="00370D4A" w:rsidRPr="00914082" w14:paraId="56661BAD" w14:textId="77777777" w:rsidTr="009C4747">
        <w:trPr>
          <w:trHeight w:val="397"/>
        </w:trPr>
        <w:tc>
          <w:tcPr>
            <w:tcW w:w="1809" w:type="dxa"/>
            <w:vAlign w:val="center"/>
          </w:tcPr>
          <w:p w14:paraId="3BACC6BB"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E50D470" w14:textId="77777777"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olor w:val="auto"/>
                <w:sz w:val="20"/>
                <w:szCs w:val="20"/>
              </w:rPr>
              <w:t>Versionsuppgifter.versionstidpunkt</w:t>
            </w:r>
          </w:p>
        </w:tc>
        <w:tc>
          <w:tcPr>
            <w:tcW w:w="4111" w:type="dxa"/>
            <w:vAlign w:val="center"/>
          </w:tcPr>
          <w:p w14:paraId="2DF2CB1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prescriber/authorTime</w:t>
            </w:r>
          </w:p>
        </w:tc>
      </w:tr>
      <w:tr w:rsidR="00370D4A" w:rsidRPr="00914082" w14:paraId="199DA5B3" w14:textId="77777777" w:rsidTr="009C4747">
        <w:trPr>
          <w:trHeight w:val="397"/>
        </w:trPr>
        <w:tc>
          <w:tcPr>
            <w:tcW w:w="1809" w:type="dxa"/>
            <w:vAlign w:val="center"/>
          </w:tcPr>
          <w:p w14:paraId="2640B263"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1B08411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26B570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prescriber/healthcareProfessionalHSAId</w:t>
            </w:r>
          </w:p>
        </w:tc>
      </w:tr>
      <w:tr w:rsidR="00370D4A" w:rsidRPr="00914082" w14:paraId="3FE17A64" w14:textId="77777777" w:rsidTr="009C4747">
        <w:trPr>
          <w:trHeight w:val="397"/>
        </w:trPr>
        <w:tc>
          <w:tcPr>
            <w:tcW w:w="1809" w:type="dxa"/>
            <w:vAlign w:val="center"/>
          </w:tcPr>
          <w:p w14:paraId="4FEA89B6"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73B1E21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0A3C2198"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prescriber/healthcareProfessionalName</w:t>
            </w:r>
          </w:p>
        </w:tc>
      </w:tr>
      <w:tr w:rsidR="00370D4A" w:rsidRPr="00914082" w14:paraId="6C6DEE4D" w14:textId="77777777" w:rsidTr="009C4747">
        <w:trPr>
          <w:trHeight w:val="397"/>
        </w:trPr>
        <w:tc>
          <w:tcPr>
            <w:tcW w:w="1809" w:type="dxa"/>
            <w:vAlign w:val="center"/>
          </w:tcPr>
          <w:p w14:paraId="482134A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3CEED5B2" w14:textId="5F859A74"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188E9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prescriber/healthcareProfessionalRoleCode</w:t>
            </w:r>
          </w:p>
        </w:tc>
      </w:tr>
      <w:tr w:rsidR="00370D4A" w:rsidRPr="00914082" w14:paraId="4C546006" w14:textId="77777777" w:rsidTr="009C4747">
        <w:trPr>
          <w:trHeight w:val="397"/>
        </w:trPr>
        <w:tc>
          <w:tcPr>
            <w:tcW w:w="1809" w:type="dxa"/>
          </w:tcPr>
          <w:p w14:paraId="505BE56D" w14:textId="77777777" w:rsidR="00370D4A" w:rsidRPr="009C4747" w:rsidRDefault="00370D4A" w:rsidP="00A34D56">
            <w:pPr>
              <w:rPr>
                <w:szCs w:val="20"/>
              </w:rPr>
            </w:pPr>
            <w:r w:rsidRPr="009C4747">
              <w:rPr>
                <w:szCs w:val="20"/>
              </w:rPr>
              <w:t>OrgUnitType.orgUnitHSAId</w:t>
            </w:r>
          </w:p>
        </w:tc>
        <w:tc>
          <w:tcPr>
            <w:tcW w:w="2977" w:type="dxa"/>
            <w:vAlign w:val="center"/>
          </w:tcPr>
          <w:p w14:paraId="707D5E5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1498FDFC"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prescriber/healthcareProfessionalOrgUnit/orgUnitHSAId</w:t>
            </w:r>
          </w:p>
        </w:tc>
      </w:tr>
      <w:tr w:rsidR="00370D4A" w:rsidRPr="00914082" w14:paraId="77991D98" w14:textId="77777777" w:rsidTr="009C4747">
        <w:trPr>
          <w:trHeight w:val="397"/>
        </w:trPr>
        <w:tc>
          <w:tcPr>
            <w:tcW w:w="1809" w:type="dxa"/>
          </w:tcPr>
          <w:p w14:paraId="5BF497DA" w14:textId="77777777" w:rsidR="00370D4A" w:rsidRPr="009C4747" w:rsidRDefault="00370D4A" w:rsidP="00A34D56">
            <w:pPr>
              <w:rPr>
                <w:szCs w:val="20"/>
              </w:rPr>
            </w:pPr>
            <w:r w:rsidRPr="009C4747">
              <w:rPr>
                <w:szCs w:val="20"/>
              </w:rPr>
              <w:t>OrgUnitType.orgUnitName</w:t>
            </w:r>
          </w:p>
        </w:tc>
        <w:tc>
          <w:tcPr>
            <w:tcW w:w="2977" w:type="dxa"/>
            <w:vAlign w:val="center"/>
          </w:tcPr>
          <w:p w14:paraId="51725F9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namn</w:t>
            </w:r>
          </w:p>
        </w:tc>
        <w:tc>
          <w:tcPr>
            <w:tcW w:w="4111" w:type="dxa"/>
          </w:tcPr>
          <w:p w14:paraId="2BC9CBB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prescriber/healthcareProfessionalOrgUnit/orgUnitName</w:t>
            </w:r>
          </w:p>
        </w:tc>
      </w:tr>
      <w:tr w:rsidR="00370D4A" w:rsidRPr="00914082" w14:paraId="18C30BFB" w14:textId="77777777" w:rsidTr="009C4747">
        <w:trPr>
          <w:trHeight w:val="397"/>
        </w:trPr>
        <w:tc>
          <w:tcPr>
            <w:tcW w:w="1809" w:type="dxa"/>
          </w:tcPr>
          <w:p w14:paraId="4811428F" w14:textId="77777777" w:rsidR="00370D4A" w:rsidRPr="009C4747" w:rsidRDefault="00370D4A" w:rsidP="00A34D56">
            <w:pPr>
              <w:rPr>
                <w:szCs w:val="20"/>
              </w:rPr>
            </w:pPr>
            <w:r w:rsidRPr="009C4747">
              <w:rPr>
                <w:szCs w:val="20"/>
              </w:rPr>
              <w:t>OrgUnitType.orgUnitTelecom</w:t>
            </w:r>
          </w:p>
        </w:tc>
        <w:tc>
          <w:tcPr>
            <w:tcW w:w="2977" w:type="dxa"/>
            <w:vAlign w:val="center"/>
          </w:tcPr>
          <w:p w14:paraId="593348FB" w14:textId="5D42FA13"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1F83A7A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prescriber/healthcareProfessionalOrgUnit/orgUnitTelecom</w:t>
            </w:r>
          </w:p>
        </w:tc>
      </w:tr>
      <w:tr w:rsidR="00370D4A" w:rsidRPr="00914082" w14:paraId="5502A3CD" w14:textId="77777777" w:rsidTr="009C4747">
        <w:trPr>
          <w:trHeight w:val="397"/>
        </w:trPr>
        <w:tc>
          <w:tcPr>
            <w:tcW w:w="1809" w:type="dxa"/>
          </w:tcPr>
          <w:p w14:paraId="0DAF6804" w14:textId="77777777" w:rsidR="00370D4A" w:rsidRPr="009C4747" w:rsidRDefault="00370D4A" w:rsidP="00A34D56">
            <w:pPr>
              <w:rPr>
                <w:szCs w:val="20"/>
              </w:rPr>
            </w:pPr>
            <w:r w:rsidRPr="009C4747">
              <w:rPr>
                <w:szCs w:val="20"/>
              </w:rPr>
              <w:t>OrgUnitType.orgUnitEmail</w:t>
            </w:r>
          </w:p>
        </w:tc>
        <w:tc>
          <w:tcPr>
            <w:tcW w:w="2977" w:type="dxa"/>
            <w:vAlign w:val="center"/>
          </w:tcPr>
          <w:p w14:paraId="1D360E0A" w14:textId="7870E7AC"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DC54C0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prescriber/healthcareProfessionalOrgUnit/orgUnitEmail</w:t>
            </w:r>
          </w:p>
        </w:tc>
      </w:tr>
      <w:tr w:rsidR="00370D4A" w:rsidRPr="00914082" w14:paraId="434D6547" w14:textId="77777777" w:rsidTr="009C4747">
        <w:trPr>
          <w:trHeight w:val="397"/>
        </w:trPr>
        <w:tc>
          <w:tcPr>
            <w:tcW w:w="1809" w:type="dxa"/>
          </w:tcPr>
          <w:p w14:paraId="6152C198" w14:textId="77777777" w:rsidR="00370D4A" w:rsidRPr="009C4747" w:rsidRDefault="00370D4A" w:rsidP="00A34D56">
            <w:pPr>
              <w:rPr>
                <w:szCs w:val="20"/>
              </w:rPr>
            </w:pPr>
            <w:r w:rsidRPr="009C4747">
              <w:rPr>
                <w:szCs w:val="20"/>
              </w:rPr>
              <w:t>OrgUnitType.orgUnitAddress</w:t>
            </w:r>
          </w:p>
        </w:tc>
        <w:tc>
          <w:tcPr>
            <w:tcW w:w="2977" w:type="dxa"/>
            <w:vAlign w:val="center"/>
          </w:tcPr>
          <w:p w14:paraId="3ED9C10E" w14:textId="7D0E077A" w:rsidR="00370D4A" w:rsidRPr="009C4747" w:rsidRDefault="00370D4A" w:rsidP="009C4747">
            <w:pPr>
              <w:rPr>
                <w:rFonts w:cs="Arial"/>
                <w:szCs w:val="20"/>
              </w:rPr>
            </w:pPr>
            <w:r w:rsidRPr="009C4747">
              <w:rPr>
                <w:rFonts w:cs="Arial"/>
                <w:i/>
                <w:color w:val="FF0000"/>
                <w:szCs w:val="20"/>
              </w:rPr>
              <w:t>Saknar motsvarighet i V-TIM 2.2</w:t>
            </w:r>
          </w:p>
        </w:tc>
        <w:tc>
          <w:tcPr>
            <w:tcW w:w="4111" w:type="dxa"/>
          </w:tcPr>
          <w:p w14:paraId="42D011F3" w14:textId="77777777" w:rsidR="00370D4A" w:rsidRPr="009C4747" w:rsidRDefault="00370D4A" w:rsidP="00A34D56">
            <w:pPr>
              <w:rPr>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prescriber/healthcareProfessionalOrgUnit/orgUnitAddress</w:t>
            </w:r>
          </w:p>
        </w:tc>
      </w:tr>
      <w:tr w:rsidR="00370D4A" w:rsidRPr="00914082" w14:paraId="268BCDE4" w14:textId="77777777" w:rsidTr="009C4747">
        <w:trPr>
          <w:trHeight w:val="397"/>
        </w:trPr>
        <w:tc>
          <w:tcPr>
            <w:tcW w:w="1809" w:type="dxa"/>
          </w:tcPr>
          <w:p w14:paraId="0B333202" w14:textId="77777777" w:rsidR="00370D4A" w:rsidRPr="009C4747" w:rsidRDefault="00370D4A" w:rsidP="00A34D56">
            <w:pPr>
              <w:rPr>
                <w:szCs w:val="20"/>
              </w:rPr>
            </w:pPr>
            <w:r w:rsidRPr="009C4747">
              <w:rPr>
                <w:szCs w:val="20"/>
              </w:rPr>
              <w:t>OrgUnitType.orgUnitLocation</w:t>
            </w:r>
          </w:p>
        </w:tc>
        <w:tc>
          <w:tcPr>
            <w:tcW w:w="2977" w:type="dxa"/>
            <w:vAlign w:val="center"/>
          </w:tcPr>
          <w:p w14:paraId="461228B4" w14:textId="5B57504A"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41B0612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prescriber/healthcareProfessionalOrgUnit/orgUnitLocation</w:t>
            </w:r>
          </w:p>
        </w:tc>
      </w:tr>
      <w:tr w:rsidR="00370D4A" w:rsidRPr="00914082" w14:paraId="0548643D" w14:textId="77777777" w:rsidTr="009C4747">
        <w:trPr>
          <w:trHeight w:val="397"/>
        </w:trPr>
        <w:tc>
          <w:tcPr>
            <w:tcW w:w="1809" w:type="dxa"/>
            <w:vAlign w:val="center"/>
          </w:tcPr>
          <w:p w14:paraId="5C666A8F"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012DBC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Framställan.framställarens önskade utförande tid</w:t>
            </w:r>
          </w:p>
        </w:tc>
        <w:tc>
          <w:tcPr>
            <w:tcW w:w="4111" w:type="dxa"/>
            <w:vAlign w:val="center"/>
          </w:tcPr>
          <w:p w14:paraId="4E85FD0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evaluator/authorTime</w:t>
            </w:r>
          </w:p>
        </w:tc>
      </w:tr>
      <w:tr w:rsidR="00370D4A" w:rsidRPr="00914082" w14:paraId="0303020C" w14:textId="77777777" w:rsidTr="009C4747">
        <w:trPr>
          <w:trHeight w:val="397"/>
        </w:trPr>
        <w:tc>
          <w:tcPr>
            <w:tcW w:w="1809" w:type="dxa"/>
            <w:vAlign w:val="center"/>
          </w:tcPr>
          <w:p w14:paraId="453A2D36"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63E53B2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6C1BD68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evaluator/healthcareProfessionalHSAId</w:t>
            </w:r>
          </w:p>
        </w:tc>
      </w:tr>
      <w:tr w:rsidR="00370D4A" w:rsidRPr="00914082" w14:paraId="16B506AA" w14:textId="77777777" w:rsidTr="009C4747">
        <w:trPr>
          <w:trHeight w:val="397"/>
        </w:trPr>
        <w:tc>
          <w:tcPr>
            <w:tcW w:w="1809" w:type="dxa"/>
            <w:vAlign w:val="center"/>
          </w:tcPr>
          <w:p w14:paraId="25722E99"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28726BD1"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489EFF4D"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evaluator/healthcareProfessionalName</w:t>
            </w:r>
          </w:p>
        </w:tc>
      </w:tr>
      <w:tr w:rsidR="00370D4A" w:rsidRPr="00914082" w14:paraId="349ADFC6" w14:textId="77777777" w:rsidTr="009C4747">
        <w:trPr>
          <w:trHeight w:val="397"/>
        </w:trPr>
        <w:tc>
          <w:tcPr>
            <w:tcW w:w="1809" w:type="dxa"/>
            <w:vAlign w:val="center"/>
          </w:tcPr>
          <w:p w14:paraId="39CD6B7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18A1A268" w14:textId="63E7F5A1"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0BE03D4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evaluator/healthcareProfessionalRoleCode</w:t>
            </w:r>
          </w:p>
        </w:tc>
      </w:tr>
      <w:tr w:rsidR="00370D4A" w:rsidRPr="00914082" w14:paraId="5139C1A4" w14:textId="77777777" w:rsidTr="009C4747">
        <w:trPr>
          <w:trHeight w:val="397"/>
        </w:trPr>
        <w:tc>
          <w:tcPr>
            <w:tcW w:w="1809" w:type="dxa"/>
          </w:tcPr>
          <w:p w14:paraId="34877DC1" w14:textId="77777777" w:rsidR="00370D4A" w:rsidRPr="009C4747" w:rsidRDefault="00370D4A" w:rsidP="00A34D56">
            <w:pPr>
              <w:rPr>
                <w:szCs w:val="20"/>
              </w:rPr>
            </w:pPr>
            <w:r w:rsidRPr="009C4747">
              <w:rPr>
                <w:szCs w:val="20"/>
              </w:rPr>
              <w:t>OrgUnitType.orgUnitHSAId</w:t>
            </w:r>
          </w:p>
        </w:tc>
        <w:tc>
          <w:tcPr>
            <w:tcW w:w="2977" w:type="dxa"/>
            <w:vAlign w:val="center"/>
          </w:tcPr>
          <w:p w14:paraId="4CF03240"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35C492A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evaluator/healthcareProfessionalOrgUnit/orgUnitHSAId</w:t>
            </w:r>
          </w:p>
        </w:tc>
      </w:tr>
      <w:tr w:rsidR="00370D4A" w:rsidRPr="00914082" w14:paraId="51C2E505" w14:textId="77777777" w:rsidTr="009C4747">
        <w:trPr>
          <w:trHeight w:val="397"/>
        </w:trPr>
        <w:tc>
          <w:tcPr>
            <w:tcW w:w="1809" w:type="dxa"/>
          </w:tcPr>
          <w:p w14:paraId="2FC68F4A" w14:textId="77777777" w:rsidR="00370D4A" w:rsidRPr="009C4747" w:rsidRDefault="00370D4A" w:rsidP="00A34D56">
            <w:pPr>
              <w:rPr>
                <w:szCs w:val="20"/>
              </w:rPr>
            </w:pPr>
            <w:r w:rsidRPr="009C4747">
              <w:rPr>
                <w:szCs w:val="20"/>
              </w:rPr>
              <w:t>OrgUnitType.orgUnitName</w:t>
            </w:r>
          </w:p>
        </w:tc>
        <w:tc>
          <w:tcPr>
            <w:tcW w:w="2977" w:type="dxa"/>
            <w:vAlign w:val="center"/>
          </w:tcPr>
          <w:p w14:paraId="6F73D422" w14:textId="77777777" w:rsidR="00370D4A" w:rsidRPr="009C4747" w:rsidRDefault="00370D4A" w:rsidP="009C4747">
            <w:pPr>
              <w:rPr>
                <w:szCs w:val="20"/>
              </w:rPr>
            </w:pPr>
            <w:r w:rsidRPr="009C4747">
              <w:rPr>
                <w:rFonts w:cs="Arial"/>
                <w:szCs w:val="20"/>
              </w:rPr>
              <w:t>Vård- och omsorgsutövare.enhet namn</w:t>
            </w:r>
          </w:p>
        </w:tc>
        <w:tc>
          <w:tcPr>
            <w:tcW w:w="4111" w:type="dxa"/>
          </w:tcPr>
          <w:p w14:paraId="499E1C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evaluator/healthcareProfessionalOrgUnit/orgUnitName</w:t>
            </w:r>
          </w:p>
        </w:tc>
      </w:tr>
      <w:tr w:rsidR="00370D4A" w:rsidRPr="00914082" w14:paraId="7EAD23EB" w14:textId="77777777" w:rsidTr="009C4747">
        <w:trPr>
          <w:trHeight w:val="397"/>
        </w:trPr>
        <w:tc>
          <w:tcPr>
            <w:tcW w:w="1809" w:type="dxa"/>
          </w:tcPr>
          <w:p w14:paraId="3CD8CBC8" w14:textId="77777777" w:rsidR="00370D4A" w:rsidRPr="009C4747" w:rsidRDefault="00370D4A" w:rsidP="00A34D56">
            <w:pPr>
              <w:rPr>
                <w:szCs w:val="20"/>
              </w:rPr>
            </w:pPr>
            <w:r w:rsidRPr="009C4747">
              <w:rPr>
                <w:szCs w:val="20"/>
              </w:rPr>
              <w:t>OrgUnitType.orgUnitTelecom</w:t>
            </w:r>
          </w:p>
        </w:tc>
        <w:tc>
          <w:tcPr>
            <w:tcW w:w="2977" w:type="dxa"/>
            <w:vAlign w:val="center"/>
          </w:tcPr>
          <w:p w14:paraId="640E7EC3" w14:textId="4E7A0FF7" w:rsidR="00370D4A" w:rsidRPr="009C4747" w:rsidRDefault="00370D4A" w:rsidP="009C4747">
            <w:pPr>
              <w:rPr>
                <w:szCs w:val="20"/>
              </w:rPr>
            </w:pPr>
            <w:r w:rsidRPr="009C4747">
              <w:rPr>
                <w:rFonts w:cs="Arial"/>
                <w:i/>
                <w:color w:val="FF0000"/>
                <w:szCs w:val="20"/>
              </w:rPr>
              <w:t>Saknar motsvarighet i V-TIM 2.2</w:t>
            </w:r>
          </w:p>
        </w:tc>
        <w:tc>
          <w:tcPr>
            <w:tcW w:w="4111" w:type="dxa"/>
          </w:tcPr>
          <w:p w14:paraId="1B21E72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evaluator/healthcareProfessionalOrgUnit/orgUnitTelecom</w:t>
            </w:r>
          </w:p>
        </w:tc>
      </w:tr>
      <w:tr w:rsidR="00370D4A" w:rsidRPr="00914082" w14:paraId="3CBA9AD1" w14:textId="77777777" w:rsidTr="009C4747">
        <w:trPr>
          <w:trHeight w:val="397"/>
        </w:trPr>
        <w:tc>
          <w:tcPr>
            <w:tcW w:w="1809" w:type="dxa"/>
          </w:tcPr>
          <w:p w14:paraId="5347F863" w14:textId="77777777" w:rsidR="00370D4A" w:rsidRPr="009C4747" w:rsidRDefault="00370D4A" w:rsidP="00A34D56">
            <w:pPr>
              <w:rPr>
                <w:szCs w:val="20"/>
              </w:rPr>
            </w:pPr>
            <w:r w:rsidRPr="009C4747">
              <w:rPr>
                <w:szCs w:val="20"/>
              </w:rPr>
              <w:t>OrgUnitType.orgUnitEmail</w:t>
            </w:r>
          </w:p>
        </w:tc>
        <w:tc>
          <w:tcPr>
            <w:tcW w:w="2977" w:type="dxa"/>
            <w:vAlign w:val="center"/>
          </w:tcPr>
          <w:p w14:paraId="0B10DE49" w14:textId="513E4875" w:rsidR="00370D4A" w:rsidRPr="009C4747" w:rsidRDefault="00370D4A" w:rsidP="009C4747">
            <w:pPr>
              <w:rPr>
                <w:szCs w:val="20"/>
              </w:rPr>
            </w:pPr>
            <w:r w:rsidRPr="009C4747">
              <w:rPr>
                <w:rFonts w:cs="Arial"/>
                <w:i/>
                <w:color w:val="FF0000"/>
                <w:szCs w:val="20"/>
              </w:rPr>
              <w:t>Saknar motsvarighet i V-TIM 2.2</w:t>
            </w:r>
          </w:p>
        </w:tc>
        <w:tc>
          <w:tcPr>
            <w:tcW w:w="4111" w:type="dxa"/>
          </w:tcPr>
          <w:p w14:paraId="212C54B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evaluator/healthcareProfessionalOrgUnit/orgUnitEmail</w:t>
            </w:r>
          </w:p>
        </w:tc>
      </w:tr>
      <w:tr w:rsidR="00370D4A" w:rsidRPr="00914082" w14:paraId="152519B4" w14:textId="77777777" w:rsidTr="009C4747">
        <w:trPr>
          <w:trHeight w:val="397"/>
        </w:trPr>
        <w:tc>
          <w:tcPr>
            <w:tcW w:w="1809" w:type="dxa"/>
          </w:tcPr>
          <w:p w14:paraId="5DD20F74" w14:textId="77777777" w:rsidR="00370D4A" w:rsidRPr="009C4747" w:rsidRDefault="00370D4A" w:rsidP="00A34D56">
            <w:pPr>
              <w:rPr>
                <w:szCs w:val="20"/>
              </w:rPr>
            </w:pPr>
            <w:r w:rsidRPr="009C4747">
              <w:rPr>
                <w:szCs w:val="20"/>
              </w:rPr>
              <w:t>OrgUnitType.orgUnitAddress</w:t>
            </w:r>
          </w:p>
        </w:tc>
        <w:tc>
          <w:tcPr>
            <w:tcW w:w="2977" w:type="dxa"/>
            <w:vAlign w:val="center"/>
          </w:tcPr>
          <w:p w14:paraId="5EA7B293" w14:textId="75C9779C" w:rsidR="00370D4A" w:rsidRPr="009C4747" w:rsidRDefault="00370D4A" w:rsidP="009C4747">
            <w:pPr>
              <w:rPr>
                <w:szCs w:val="20"/>
              </w:rPr>
            </w:pPr>
            <w:r w:rsidRPr="009C4747">
              <w:rPr>
                <w:rFonts w:cs="Arial"/>
                <w:i/>
                <w:color w:val="FF0000"/>
                <w:szCs w:val="20"/>
              </w:rPr>
              <w:t>Saknar motsvarighet i V-TIM 2.2</w:t>
            </w:r>
          </w:p>
        </w:tc>
        <w:tc>
          <w:tcPr>
            <w:tcW w:w="4111" w:type="dxa"/>
          </w:tcPr>
          <w:p w14:paraId="627A9EA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evaluator/healthcareProfessionalOrgUnit/orgUnitAddress</w:t>
            </w:r>
          </w:p>
        </w:tc>
      </w:tr>
      <w:tr w:rsidR="00370D4A" w:rsidRPr="00914082" w14:paraId="28AA162D" w14:textId="77777777" w:rsidTr="009C4747">
        <w:trPr>
          <w:trHeight w:val="397"/>
        </w:trPr>
        <w:tc>
          <w:tcPr>
            <w:tcW w:w="1809" w:type="dxa"/>
          </w:tcPr>
          <w:p w14:paraId="4B57C83C" w14:textId="77777777" w:rsidR="00370D4A" w:rsidRPr="009C4747" w:rsidRDefault="00370D4A" w:rsidP="00A34D56">
            <w:pPr>
              <w:rPr>
                <w:szCs w:val="20"/>
              </w:rPr>
            </w:pPr>
            <w:r w:rsidRPr="009C4747">
              <w:rPr>
                <w:szCs w:val="20"/>
              </w:rPr>
              <w:t>OrgUnitType.orgUnitLocation</w:t>
            </w:r>
          </w:p>
        </w:tc>
        <w:tc>
          <w:tcPr>
            <w:tcW w:w="2977" w:type="dxa"/>
            <w:vAlign w:val="center"/>
          </w:tcPr>
          <w:p w14:paraId="01A98855" w14:textId="5EABD253" w:rsidR="00370D4A" w:rsidRPr="009C4747" w:rsidRDefault="00370D4A" w:rsidP="009C4747">
            <w:pPr>
              <w:rPr>
                <w:szCs w:val="20"/>
              </w:rPr>
            </w:pPr>
            <w:r w:rsidRPr="009C4747">
              <w:rPr>
                <w:rFonts w:cs="Arial"/>
                <w:i/>
                <w:color w:val="FF0000"/>
                <w:szCs w:val="20"/>
              </w:rPr>
              <w:t>Saknar motsvarighet i V-TIM 2.2</w:t>
            </w:r>
          </w:p>
        </w:tc>
        <w:tc>
          <w:tcPr>
            <w:tcW w:w="4111" w:type="dxa"/>
          </w:tcPr>
          <w:p w14:paraId="5FDFD2E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evaluator/healthcareProfessionalOrgUnit/orgUnitLocation</w:t>
            </w:r>
          </w:p>
        </w:tc>
      </w:tr>
      <w:tr w:rsidR="00370D4A" w:rsidRPr="00914082" w14:paraId="7EC6F01A" w14:textId="77777777" w:rsidTr="00DB0D07">
        <w:trPr>
          <w:trHeight w:val="397"/>
        </w:trPr>
        <w:tc>
          <w:tcPr>
            <w:tcW w:w="1809" w:type="dxa"/>
            <w:shd w:val="clear" w:color="auto" w:fill="DAEEF3" w:themeFill="accent5" w:themeFillTint="33"/>
            <w:vAlign w:val="center"/>
          </w:tcPr>
          <w:p w14:paraId="202174C5" w14:textId="77777777" w:rsidR="00370D4A" w:rsidRPr="009C4747" w:rsidRDefault="00370D4A" w:rsidP="00A34D56">
            <w:pPr>
              <w:rPr>
                <w:szCs w:val="20"/>
              </w:rPr>
            </w:pPr>
            <w:r w:rsidRPr="009C4747">
              <w:rPr>
                <w:szCs w:val="20"/>
              </w:rPr>
              <w:t>AdministrationType.administrationId</w:t>
            </w:r>
          </w:p>
        </w:tc>
        <w:tc>
          <w:tcPr>
            <w:tcW w:w="2977" w:type="dxa"/>
            <w:shd w:val="clear" w:color="auto" w:fill="DAEEF3" w:themeFill="accent5" w:themeFillTint="33"/>
            <w:vAlign w:val="center"/>
          </w:tcPr>
          <w:p w14:paraId="3E897ACA" w14:textId="00B0A59B" w:rsidR="00370D4A" w:rsidRPr="009C4747" w:rsidRDefault="00370D4A" w:rsidP="009C4747">
            <w:pPr>
              <w:rPr>
                <w:szCs w:val="20"/>
              </w:rPr>
            </w:pPr>
            <w:r w:rsidRPr="009C4747">
              <w:rPr>
                <w:szCs w:val="20"/>
              </w:rPr>
              <w:t>Aktivitet.aktivitet id</w:t>
            </w:r>
          </w:p>
        </w:tc>
        <w:tc>
          <w:tcPr>
            <w:tcW w:w="4111" w:type="dxa"/>
            <w:shd w:val="clear" w:color="auto" w:fill="DAEEF3" w:themeFill="accent5" w:themeFillTint="33"/>
            <w:vAlign w:val="center"/>
          </w:tcPr>
          <w:p w14:paraId="3B386D5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adminstration/administrationId</w:t>
            </w:r>
          </w:p>
        </w:tc>
      </w:tr>
      <w:tr w:rsidR="00370D4A" w:rsidRPr="00914082" w14:paraId="4B017588" w14:textId="77777777" w:rsidTr="00DB0D07">
        <w:trPr>
          <w:trHeight w:val="397"/>
        </w:trPr>
        <w:tc>
          <w:tcPr>
            <w:tcW w:w="1809" w:type="dxa"/>
            <w:shd w:val="clear" w:color="auto" w:fill="DAEEF3" w:themeFill="accent5" w:themeFillTint="33"/>
            <w:vAlign w:val="center"/>
          </w:tcPr>
          <w:p w14:paraId="30F60551" w14:textId="77777777" w:rsidR="00370D4A" w:rsidRPr="009C4747" w:rsidRDefault="00370D4A" w:rsidP="00A34D56">
            <w:pPr>
              <w:rPr>
                <w:szCs w:val="20"/>
              </w:rPr>
            </w:pPr>
            <w:r w:rsidRPr="009C4747">
              <w:rPr>
                <w:szCs w:val="20"/>
              </w:rPr>
              <w:t>AdministrationType.administration</w:t>
            </w:r>
            <w:r w:rsidRPr="009C4747">
              <w:rPr>
                <w:szCs w:val="20"/>
              </w:rPr>
              <w:lastRenderedPageBreak/>
              <w:t>Time</w:t>
            </w:r>
          </w:p>
        </w:tc>
        <w:tc>
          <w:tcPr>
            <w:tcW w:w="2977" w:type="dxa"/>
            <w:shd w:val="clear" w:color="auto" w:fill="DAEEF3" w:themeFill="accent5" w:themeFillTint="33"/>
            <w:vAlign w:val="center"/>
          </w:tcPr>
          <w:p w14:paraId="6936AF3E" w14:textId="77777777" w:rsidR="00370D4A" w:rsidRPr="009C4747" w:rsidRDefault="00370D4A" w:rsidP="009C4747">
            <w:pPr>
              <w:rPr>
                <w:szCs w:val="20"/>
              </w:rPr>
            </w:pPr>
            <w:r w:rsidRPr="009C4747">
              <w:rPr>
                <w:szCs w:val="20"/>
              </w:rPr>
              <w:lastRenderedPageBreak/>
              <w:t>Aktivitet.aktivitet tid</w:t>
            </w:r>
          </w:p>
        </w:tc>
        <w:tc>
          <w:tcPr>
            <w:tcW w:w="4111" w:type="dxa"/>
            <w:shd w:val="clear" w:color="auto" w:fill="DAEEF3" w:themeFill="accent5" w:themeFillTint="33"/>
          </w:tcPr>
          <w:p w14:paraId="71EDCDE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adminstration/administrationTime</w:t>
            </w:r>
          </w:p>
        </w:tc>
      </w:tr>
      <w:tr w:rsidR="00370D4A" w:rsidRPr="00914082" w14:paraId="4AD5FD25" w14:textId="77777777" w:rsidTr="00DB0D07">
        <w:trPr>
          <w:trHeight w:val="397"/>
        </w:trPr>
        <w:tc>
          <w:tcPr>
            <w:tcW w:w="1809" w:type="dxa"/>
            <w:shd w:val="clear" w:color="auto" w:fill="DAEEF3" w:themeFill="accent5" w:themeFillTint="33"/>
            <w:vAlign w:val="center"/>
          </w:tcPr>
          <w:p w14:paraId="1206AF10" w14:textId="77777777" w:rsidR="00370D4A" w:rsidRPr="009C4747" w:rsidRDefault="00370D4A" w:rsidP="00A34D56">
            <w:pPr>
              <w:rPr>
                <w:szCs w:val="20"/>
              </w:rPr>
            </w:pPr>
            <w:r w:rsidRPr="009C4747">
              <w:rPr>
                <w:szCs w:val="20"/>
              </w:rPr>
              <w:lastRenderedPageBreak/>
              <w:t>AdministrationType.administrationComment</w:t>
            </w:r>
          </w:p>
        </w:tc>
        <w:tc>
          <w:tcPr>
            <w:tcW w:w="2977" w:type="dxa"/>
            <w:shd w:val="clear" w:color="auto" w:fill="DAEEF3" w:themeFill="accent5" w:themeFillTint="33"/>
            <w:vAlign w:val="center"/>
          </w:tcPr>
          <w:p w14:paraId="2576A552" w14:textId="03419D9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3B1109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adminstration/administrationComment</w:t>
            </w:r>
          </w:p>
        </w:tc>
      </w:tr>
      <w:tr w:rsidR="000D7502" w:rsidRPr="00914082" w14:paraId="4717D9FF" w14:textId="77777777" w:rsidTr="00321BD0">
        <w:trPr>
          <w:trHeight w:val="397"/>
        </w:trPr>
        <w:tc>
          <w:tcPr>
            <w:tcW w:w="1809" w:type="dxa"/>
            <w:shd w:val="clear" w:color="auto" w:fill="DAEEF3" w:themeFill="accent5" w:themeFillTint="33"/>
            <w:vAlign w:val="center"/>
          </w:tcPr>
          <w:p w14:paraId="0BAB5125" w14:textId="4BE2913B" w:rsidR="000D7502" w:rsidRPr="009C4747" w:rsidRDefault="000D7502" w:rsidP="000D7502">
            <w:pPr>
              <w:rPr>
                <w:szCs w:val="20"/>
              </w:rPr>
            </w:pPr>
            <w:r w:rsidRPr="009C4747">
              <w:rPr>
                <w:szCs w:val="20"/>
              </w:rPr>
              <w:t>AdministrationType.</w:t>
            </w:r>
            <w:r>
              <w:rPr>
                <w:szCs w:val="20"/>
              </w:rPr>
              <w:t>routeOfAdministration</w:t>
            </w:r>
          </w:p>
        </w:tc>
        <w:tc>
          <w:tcPr>
            <w:tcW w:w="2977" w:type="dxa"/>
            <w:shd w:val="clear" w:color="auto" w:fill="DAEEF3" w:themeFill="accent5" w:themeFillTint="33"/>
            <w:vAlign w:val="center"/>
          </w:tcPr>
          <w:p w14:paraId="4654AE3D" w14:textId="10A26F04" w:rsidR="000D7502" w:rsidRDefault="00BE7872" w:rsidP="009C4747">
            <w:pPr>
              <w:rPr>
                <w:szCs w:val="20"/>
              </w:rPr>
            </w:pPr>
            <w:r w:rsidRPr="009C4747">
              <w:rPr>
                <w:szCs w:val="20"/>
              </w:rPr>
              <w:t>Dosering.administreringssätt</w:t>
            </w:r>
          </w:p>
        </w:tc>
        <w:tc>
          <w:tcPr>
            <w:tcW w:w="4111" w:type="dxa"/>
            <w:shd w:val="clear" w:color="auto" w:fill="DAEEF3" w:themeFill="accent5" w:themeFillTint="33"/>
            <w:vAlign w:val="center"/>
          </w:tcPr>
          <w:p w14:paraId="39AD4409" w14:textId="5AA8FA4A" w:rsidR="000D7502" w:rsidRPr="009C4747" w:rsidRDefault="000D7502"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w:t>
            </w:r>
            <w:r w:rsidR="00BE7872" w:rsidRPr="000D7502">
              <w:rPr>
                <w:szCs w:val="20"/>
                <w:lang w:val="en-US"/>
              </w:rPr>
              <w:t>routeOfAdministration</w:t>
            </w:r>
          </w:p>
        </w:tc>
      </w:tr>
      <w:tr w:rsidR="00370D4A" w:rsidRPr="00914082" w14:paraId="044E2D1D" w14:textId="77777777" w:rsidTr="00321BD0">
        <w:trPr>
          <w:trHeight w:val="397"/>
        </w:trPr>
        <w:tc>
          <w:tcPr>
            <w:tcW w:w="1809" w:type="dxa"/>
            <w:shd w:val="clear" w:color="auto" w:fill="DAEEF3" w:themeFill="accent5" w:themeFillTint="33"/>
            <w:vAlign w:val="center"/>
          </w:tcPr>
          <w:p w14:paraId="0E5D4631" w14:textId="77777777" w:rsidR="00370D4A" w:rsidRPr="009C4747" w:rsidRDefault="00370D4A" w:rsidP="00A34D56">
            <w:pPr>
              <w:rPr>
                <w:szCs w:val="20"/>
              </w:rPr>
            </w:pPr>
            <w:r w:rsidRPr="009C4747">
              <w:rPr>
                <w:szCs w:val="20"/>
              </w:rPr>
              <w:t>HealthcareProfessionalType.authorTime</w:t>
            </w:r>
          </w:p>
        </w:tc>
        <w:tc>
          <w:tcPr>
            <w:tcW w:w="2977" w:type="dxa"/>
            <w:shd w:val="clear" w:color="auto" w:fill="DAEEF3" w:themeFill="accent5" w:themeFillTint="33"/>
            <w:vAlign w:val="center"/>
          </w:tcPr>
          <w:p w14:paraId="2B5A7FCC" w14:textId="64D370BD" w:rsidR="00370D4A" w:rsidRPr="009C4747" w:rsidRDefault="00370D4A" w:rsidP="009C4747">
            <w:pPr>
              <w:rPr>
                <w:szCs w:val="20"/>
              </w:rPr>
            </w:pPr>
            <w:r>
              <w:rPr>
                <w:szCs w:val="20"/>
              </w:rPr>
              <w:t>Resursspecifikation.resurs vård- och omsorgsutövare</w:t>
            </w:r>
          </w:p>
        </w:tc>
        <w:tc>
          <w:tcPr>
            <w:tcW w:w="4111" w:type="dxa"/>
            <w:shd w:val="clear" w:color="auto" w:fill="DAEEF3" w:themeFill="accent5" w:themeFillTint="33"/>
            <w:vAlign w:val="center"/>
          </w:tcPr>
          <w:p w14:paraId="49E57F37" w14:textId="366A048F" w:rsidR="00370D4A" w:rsidRPr="00BE7872" w:rsidRDefault="00370D4A" w:rsidP="00BE7872">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w:t>
            </w:r>
            <w:r w:rsidR="00BE7872" w:rsidRPr="00BE7872">
              <w:rPr>
                <w:szCs w:val="20"/>
                <w:lang w:val="en-US"/>
              </w:rPr>
              <w:t>authorTime</w:t>
            </w:r>
          </w:p>
        </w:tc>
      </w:tr>
      <w:tr w:rsidR="00370D4A" w:rsidRPr="00914082" w14:paraId="5422DD9E" w14:textId="77777777" w:rsidTr="00321BD0">
        <w:trPr>
          <w:trHeight w:val="397"/>
        </w:trPr>
        <w:tc>
          <w:tcPr>
            <w:tcW w:w="1809" w:type="dxa"/>
            <w:shd w:val="clear" w:color="auto" w:fill="DAEEF3" w:themeFill="accent5" w:themeFillTint="33"/>
            <w:vAlign w:val="center"/>
          </w:tcPr>
          <w:p w14:paraId="462553A1" w14:textId="77777777" w:rsidR="00370D4A" w:rsidRPr="009C4747" w:rsidRDefault="00370D4A" w:rsidP="00A34D56">
            <w:pPr>
              <w:rPr>
                <w:szCs w:val="20"/>
              </w:rPr>
            </w:pPr>
            <w:r w:rsidRPr="009C4747">
              <w:rPr>
                <w:szCs w:val="20"/>
              </w:rPr>
              <w:t>HealthcareProfessionalType.healthcareProfessionalHSAId</w:t>
            </w:r>
          </w:p>
        </w:tc>
        <w:tc>
          <w:tcPr>
            <w:tcW w:w="2977" w:type="dxa"/>
            <w:shd w:val="clear" w:color="auto" w:fill="DAEEF3" w:themeFill="accent5" w:themeFillTint="33"/>
            <w:vAlign w:val="center"/>
          </w:tcPr>
          <w:p w14:paraId="210613C4" w14:textId="77777777" w:rsidR="00370D4A" w:rsidRPr="009C4747" w:rsidRDefault="00370D4A" w:rsidP="009C4747">
            <w:pPr>
              <w:rPr>
                <w:szCs w:val="20"/>
              </w:rPr>
            </w:pPr>
            <w:r w:rsidRPr="009C4747">
              <w:rPr>
                <w:rFonts w:cs="Arial"/>
                <w:szCs w:val="20"/>
              </w:rPr>
              <w:t>Vård- och omsorgsutövare.personal id</w:t>
            </w:r>
          </w:p>
        </w:tc>
        <w:tc>
          <w:tcPr>
            <w:tcW w:w="4111" w:type="dxa"/>
            <w:shd w:val="clear" w:color="auto" w:fill="DAEEF3" w:themeFill="accent5" w:themeFillTint="33"/>
          </w:tcPr>
          <w:p w14:paraId="01311C9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adminstration/administeringHealthcareProfessional/healthcareProfessionalHSAId</w:t>
            </w:r>
          </w:p>
        </w:tc>
      </w:tr>
      <w:tr w:rsidR="00370D4A" w:rsidRPr="00914082" w14:paraId="038DF6C4" w14:textId="77777777" w:rsidTr="00321BD0">
        <w:trPr>
          <w:trHeight w:val="397"/>
        </w:trPr>
        <w:tc>
          <w:tcPr>
            <w:tcW w:w="1809" w:type="dxa"/>
            <w:shd w:val="clear" w:color="auto" w:fill="DAEEF3" w:themeFill="accent5" w:themeFillTint="33"/>
            <w:vAlign w:val="center"/>
          </w:tcPr>
          <w:p w14:paraId="589CCD8A" w14:textId="77777777" w:rsidR="00370D4A" w:rsidRPr="009C4747" w:rsidRDefault="00370D4A" w:rsidP="00A34D56">
            <w:pPr>
              <w:rPr>
                <w:szCs w:val="20"/>
              </w:rPr>
            </w:pPr>
            <w:r w:rsidRPr="009C4747">
              <w:rPr>
                <w:szCs w:val="20"/>
              </w:rPr>
              <w:t>HealthcareProfessionalType.healthcareProfessionalName</w:t>
            </w:r>
          </w:p>
        </w:tc>
        <w:tc>
          <w:tcPr>
            <w:tcW w:w="2977" w:type="dxa"/>
            <w:shd w:val="clear" w:color="auto" w:fill="DAEEF3" w:themeFill="accent5" w:themeFillTint="33"/>
            <w:vAlign w:val="center"/>
          </w:tcPr>
          <w:p w14:paraId="128615F4"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DAEEF3" w:themeFill="accent5" w:themeFillTint="33"/>
          </w:tcPr>
          <w:p w14:paraId="3D04FDE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adminstration/administeringHealthcareProfessional/healthcareProfessionalName</w:t>
            </w:r>
          </w:p>
        </w:tc>
      </w:tr>
      <w:tr w:rsidR="00370D4A" w:rsidRPr="00914082" w14:paraId="67C57BAE" w14:textId="77777777" w:rsidTr="00321BD0">
        <w:trPr>
          <w:trHeight w:val="397"/>
        </w:trPr>
        <w:tc>
          <w:tcPr>
            <w:tcW w:w="1809" w:type="dxa"/>
            <w:shd w:val="clear" w:color="auto" w:fill="DAEEF3" w:themeFill="accent5" w:themeFillTint="33"/>
            <w:vAlign w:val="center"/>
          </w:tcPr>
          <w:p w14:paraId="7840813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DAEEF3" w:themeFill="accent5" w:themeFillTint="33"/>
            <w:vAlign w:val="center"/>
          </w:tcPr>
          <w:p w14:paraId="5DAAD84D" w14:textId="1E44BD7C"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E38E56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adminstration/administeringHealthcareProfessional/healthcareProfessionalRoleCode</w:t>
            </w:r>
          </w:p>
        </w:tc>
      </w:tr>
      <w:tr w:rsidR="00370D4A" w:rsidRPr="00914082" w14:paraId="6A8648FF" w14:textId="77777777" w:rsidTr="00321BD0">
        <w:trPr>
          <w:trHeight w:val="397"/>
        </w:trPr>
        <w:tc>
          <w:tcPr>
            <w:tcW w:w="1809" w:type="dxa"/>
            <w:shd w:val="clear" w:color="auto" w:fill="DAEEF3" w:themeFill="accent5" w:themeFillTint="33"/>
          </w:tcPr>
          <w:p w14:paraId="1E26A558" w14:textId="77777777" w:rsidR="00370D4A" w:rsidRPr="009C4747" w:rsidRDefault="00370D4A" w:rsidP="00A34D56">
            <w:pPr>
              <w:rPr>
                <w:szCs w:val="20"/>
              </w:rPr>
            </w:pPr>
            <w:r w:rsidRPr="009C4747">
              <w:rPr>
                <w:szCs w:val="20"/>
              </w:rPr>
              <w:t>OrgUnitType.orgUnitHSAId</w:t>
            </w:r>
          </w:p>
        </w:tc>
        <w:tc>
          <w:tcPr>
            <w:tcW w:w="2977" w:type="dxa"/>
            <w:shd w:val="clear" w:color="auto" w:fill="DAEEF3" w:themeFill="accent5" w:themeFillTint="33"/>
            <w:vAlign w:val="center"/>
          </w:tcPr>
          <w:p w14:paraId="4BA1E05C" w14:textId="77777777" w:rsidR="00370D4A" w:rsidRPr="009C4747" w:rsidRDefault="00370D4A" w:rsidP="009C4747">
            <w:pPr>
              <w:rPr>
                <w:szCs w:val="20"/>
              </w:rPr>
            </w:pPr>
            <w:r w:rsidRPr="009C4747">
              <w:rPr>
                <w:rFonts w:cs="Arial"/>
                <w:szCs w:val="20"/>
              </w:rPr>
              <w:t>Vård- och omsorgsutövare.enhet id</w:t>
            </w:r>
          </w:p>
        </w:tc>
        <w:tc>
          <w:tcPr>
            <w:tcW w:w="4111" w:type="dxa"/>
            <w:shd w:val="clear" w:color="auto" w:fill="DAEEF3" w:themeFill="accent5" w:themeFillTint="33"/>
            <w:vAlign w:val="center"/>
          </w:tcPr>
          <w:p w14:paraId="1C28F68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adminstration/administeringHealthcareProfessional/healthcareProfessionalOrgUnit/orgUnitHSAId</w:t>
            </w:r>
          </w:p>
        </w:tc>
      </w:tr>
      <w:tr w:rsidR="00370D4A" w:rsidRPr="00914082" w14:paraId="345ABFF0" w14:textId="77777777" w:rsidTr="00321BD0">
        <w:trPr>
          <w:trHeight w:val="397"/>
        </w:trPr>
        <w:tc>
          <w:tcPr>
            <w:tcW w:w="1809" w:type="dxa"/>
            <w:shd w:val="clear" w:color="auto" w:fill="DAEEF3" w:themeFill="accent5" w:themeFillTint="33"/>
          </w:tcPr>
          <w:p w14:paraId="3CAB4211" w14:textId="77777777" w:rsidR="00370D4A" w:rsidRPr="009C4747" w:rsidRDefault="00370D4A" w:rsidP="00A34D56">
            <w:pPr>
              <w:rPr>
                <w:szCs w:val="20"/>
              </w:rPr>
            </w:pPr>
            <w:r w:rsidRPr="009C4747">
              <w:rPr>
                <w:szCs w:val="20"/>
              </w:rPr>
              <w:t>OrgUnitType.orgUnitName</w:t>
            </w:r>
          </w:p>
        </w:tc>
        <w:tc>
          <w:tcPr>
            <w:tcW w:w="2977" w:type="dxa"/>
            <w:shd w:val="clear" w:color="auto" w:fill="DAEEF3" w:themeFill="accent5" w:themeFillTint="33"/>
            <w:vAlign w:val="center"/>
          </w:tcPr>
          <w:p w14:paraId="11126171"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DAEEF3" w:themeFill="accent5" w:themeFillTint="33"/>
          </w:tcPr>
          <w:p w14:paraId="0930E8A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adminstration/administeringHealthcareProfessional/healthcareProfessionalOrgUnit/orgUnitName</w:t>
            </w:r>
          </w:p>
        </w:tc>
      </w:tr>
      <w:tr w:rsidR="00370D4A" w:rsidRPr="00914082" w14:paraId="793FEB91" w14:textId="77777777" w:rsidTr="00321BD0">
        <w:trPr>
          <w:trHeight w:val="397"/>
        </w:trPr>
        <w:tc>
          <w:tcPr>
            <w:tcW w:w="1809" w:type="dxa"/>
            <w:shd w:val="clear" w:color="auto" w:fill="DAEEF3" w:themeFill="accent5" w:themeFillTint="33"/>
          </w:tcPr>
          <w:p w14:paraId="18822F89" w14:textId="77777777" w:rsidR="00370D4A" w:rsidRPr="009C4747" w:rsidRDefault="00370D4A" w:rsidP="00A34D56">
            <w:pPr>
              <w:rPr>
                <w:szCs w:val="20"/>
              </w:rPr>
            </w:pPr>
            <w:r w:rsidRPr="009C4747">
              <w:rPr>
                <w:szCs w:val="20"/>
              </w:rPr>
              <w:t>OrgUnitType.orgUnitTelecom</w:t>
            </w:r>
          </w:p>
        </w:tc>
        <w:tc>
          <w:tcPr>
            <w:tcW w:w="2977" w:type="dxa"/>
            <w:shd w:val="clear" w:color="auto" w:fill="DAEEF3" w:themeFill="accent5" w:themeFillTint="33"/>
            <w:vAlign w:val="center"/>
          </w:tcPr>
          <w:p w14:paraId="556649F9" w14:textId="1EFDCC0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030BFE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adminstration/administeringHealthcareProfessional/healthcareProfessionalOrgUnit/orgUnitTelecom</w:t>
            </w:r>
          </w:p>
        </w:tc>
      </w:tr>
      <w:tr w:rsidR="00370D4A" w:rsidRPr="00914082" w14:paraId="03C67D7D" w14:textId="77777777" w:rsidTr="00321BD0">
        <w:trPr>
          <w:trHeight w:val="397"/>
        </w:trPr>
        <w:tc>
          <w:tcPr>
            <w:tcW w:w="1809" w:type="dxa"/>
            <w:shd w:val="clear" w:color="auto" w:fill="DAEEF3" w:themeFill="accent5" w:themeFillTint="33"/>
          </w:tcPr>
          <w:p w14:paraId="243D1F46" w14:textId="77777777" w:rsidR="00370D4A" w:rsidRPr="009C4747" w:rsidRDefault="00370D4A" w:rsidP="00A34D56">
            <w:pPr>
              <w:rPr>
                <w:szCs w:val="20"/>
              </w:rPr>
            </w:pPr>
            <w:r w:rsidRPr="009C4747">
              <w:rPr>
                <w:szCs w:val="20"/>
              </w:rPr>
              <w:t>OrgUnitType.orgUnitEmail</w:t>
            </w:r>
          </w:p>
        </w:tc>
        <w:tc>
          <w:tcPr>
            <w:tcW w:w="2977" w:type="dxa"/>
            <w:shd w:val="clear" w:color="auto" w:fill="DAEEF3" w:themeFill="accent5" w:themeFillTint="33"/>
            <w:vAlign w:val="center"/>
          </w:tcPr>
          <w:p w14:paraId="57E5952C" w14:textId="48E203B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1D98A38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adminstration/administeringHealthcareProfessional/healthcareProfessionalOrgUnit/orgUnitEmail</w:t>
            </w:r>
          </w:p>
        </w:tc>
      </w:tr>
      <w:tr w:rsidR="00370D4A" w:rsidRPr="00914082" w14:paraId="3EEFFE5A" w14:textId="77777777" w:rsidTr="00321BD0">
        <w:trPr>
          <w:trHeight w:val="397"/>
        </w:trPr>
        <w:tc>
          <w:tcPr>
            <w:tcW w:w="1809" w:type="dxa"/>
            <w:shd w:val="clear" w:color="auto" w:fill="DAEEF3" w:themeFill="accent5" w:themeFillTint="33"/>
          </w:tcPr>
          <w:p w14:paraId="70C8D928" w14:textId="77777777" w:rsidR="00370D4A" w:rsidRPr="00151BF7" w:rsidRDefault="00370D4A" w:rsidP="00A34D56">
            <w:pPr>
              <w:rPr>
                <w:szCs w:val="20"/>
              </w:rPr>
            </w:pPr>
            <w:r w:rsidRPr="00151BF7">
              <w:rPr>
                <w:szCs w:val="20"/>
              </w:rPr>
              <w:lastRenderedPageBreak/>
              <w:t>OrgUnitType.orgUnitAddress</w:t>
            </w:r>
          </w:p>
        </w:tc>
        <w:tc>
          <w:tcPr>
            <w:tcW w:w="2977" w:type="dxa"/>
            <w:shd w:val="clear" w:color="auto" w:fill="DAEEF3" w:themeFill="accent5" w:themeFillTint="33"/>
            <w:vAlign w:val="center"/>
          </w:tcPr>
          <w:p w14:paraId="643FCEF0" w14:textId="33235510" w:rsidR="00370D4A" w:rsidRPr="00151BF7" w:rsidRDefault="00370D4A" w:rsidP="009C4747">
            <w:pPr>
              <w:rPr>
                <w:szCs w:val="20"/>
              </w:rPr>
            </w:pPr>
            <w:r w:rsidRPr="00151BF7">
              <w:rPr>
                <w:rFonts w:cs="Arial"/>
                <w:i/>
                <w:color w:val="FF0000"/>
                <w:szCs w:val="20"/>
              </w:rPr>
              <w:t>Saknar motsvarighet i V-TIM 2.2</w:t>
            </w:r>
          </w:p>
        </w:tc>
        <w:tc>
          <w:tcPr>
            <w:tcW w:w="4111" w:type="dxa"/>
            <w:shd w:val="clear" w:color="auto" w:fill="DAEEF3" w:themeFill="accent5" w:themeFillTint="33"/>
          </w:tcPr>
          <w:p w14:paraId="7EF2AD51" w14:textId="77777777" w:rsidR="00370D4A" w:rsidRPr="00151BF7" w:rsidRDefault="00370D4A" w:rsidP="00A34D56">
            <w:pPr>
              <w:autoSpaceDE w:val="0"/>
              <w:autoSpaceDN w:val="0"/>
              <w:adjustRightInd w:val="0"/>
              <w:spacing w:line="240" w:lineRule="auto"/>
              <w:rPr>
                <w:rFonts w:cs="Consolas"/>
                <w:spacing w:val="-1"/>
                <w:szCs w:val="20"/>
                <w:lang w:val="en-US"/>
              </w:rPr>
            </w:pPr>
            <w:r w:rsidRPr="00151BF7">
              <w:rPr>
                <w:rFonts w:cs="Consolas"/>
                <w:spacing w:val="-1"/>
                <w:szCs w:val="20"/>
                <w:lang w:val="en-US"/>
              </w:rPr>
              <w:t>medicationMedicalRecord/medicationMedicalRecordBody/medicationPrescription/</w:t>
            </w:r>
            <w:r w:rsidRPr="00151BF7">
              <w:rPr>
                <w:szCs w:val="20"/>
                <w:lang w:val="en-US"/>
              </w:rPr>
              <w:t>adminstration/administeringHealthcareProfessional/healthcareProfessionalOrgUnit/orgUnitAddress</w:t>
            </w:r>
          </w:p>
        </w:tc>
      </w:tr>
      <w:tr w:rsidR="00370D4A" w:rsidRPr="00914082" w14:paraId="2C924F1C" w14:textId="77777777" w:rsidTr="00321BD0">
        <w:trPr>
          <w:trHeight w:val="397"/>
        </w:trPr>
        <w:tc>
          <w:tcPr>
            <w:tcW w:w="1809" w:type="dxa"/>
            <w:shd w:val="clear" w:color="auto" w:fill="DAEEF3" w:themeFill="accent5" w:themeFillTint="33"/>
          </w:tcPr>
          <w:p w14:paraId="17FD9B57" w14:textId="77777777" w:rsidR="00370D4A" w:rsidRPr="009C4747" w:rsidRDefault="00370D4A" w:rsidP="00A34D56">
            <w:pPr>
              <w:rPr>
                <w:szCs w:val="20"/>
              </w:rPr>
            </w:pPr>
            <w:r w:rsidRPr="009C4747">
              <w:rPr>
                <w:szCs w:val="20"/>
              </w:rPr>
              <w:t>OrgUnitType.orgUnitLocation</w:t>
            </w:r>
          </w:p>
        </w:tc>
        <w:tc>
          <w:tcPr>
            <w:tcW w:w="2977" w:type="dxa"/>
            <w:shd w:val="clear" w:color="auto" w:fill="DAEEF3" w:themeFill="accent5" w:themeFillTint="33"/>
            <w:vAlign w:val="center"/>
          </w:tcPr>
          <w:p w14:paraId="773D0782" w14:textId="5BB36AE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B55FB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adminstration/administeringHealthcareProfessional/healthcareProfessionalOrgUnit/orgUnitLocation</w:t>
            </w:r>
          </w:p>
        </w:tc>
      </w:tr>
      <w:tr w:rsidR="00370D4A" w:rsidRPr="00914082" w14:paraId="72CD8BCB" w14:textId="77777777" w:rsidTr="00DB0D07">
        <w:trPr>
          <w:trHeight w:val="397"/>
        </w:trPr>
        <w:tc>
          <w:tcPr>
            <w:tcW w:w="1809" w:type="dxa"/>
            <w:shd w:val="clear" w:color="auto" w:fill="F2DBDB" w:themeFill="accent2" w:themeFillTint="33"/>
            <w:vAlign w:val="center"/>
          </w:tcPr>
          <w:p w14:paraId="03F1A397" w14:textId="77777777" w:rsidR="00370D4A" w:rsidRPr="009C4747" w:rsidRDefault="00370D4A" w:rsidP="00A34D56">
            <w:pPr>
              <w:rPr>
                <w:szCs w:val="20"/>
              </w:rPr>
            </w:pPr>
            <w:r w:rsidRPr="009C4747">
              <w:rPr>
                <w:szCs w:val="20"/>
              </w:rPr>
              <w:t>DrugChoiceType.comment</w:t>
            </w:r>
          </w:p>
        </w:tc>
        <w:tc>
          <w:tcPr>
            <w:tcW w:w="2977" w:type="dxa"/>
            <w:shd w:val="clear" w:color="auto" w:fill="F2DBDB" w:themeFill="accent2" w:themeFillTint="33"/>
            <w:vAlign w:val="center"/>
          </w:tcPr>
          <w:p w14:paraId="681D9718" w14:textId="77777777" w:rsidR="00370D4A" w:rsidRPr="009C4747" w:rsidRDefault="00370D4A" w:rsidP="009C4747">
            <w:pPr>
              <w:rPr>
                <w:szCs w:val="20"/>
              </w:rPr>
            </w:pPr>
            <w:r w:rsidRPr="009C4747">
              <w:rPr>
                <w:szCs w:val="20"/>
              </w:rPr>
              <w:t>Framställan.kommentar</w:t>
            </w:r>
          </w:p>
        </w:tc>
        <w:tc>
          <w:tcPr>
            <w:tcW w:w="4111" w:type="dxa"/>
            <w:shd w:val="clear" w:color="auto" w:fill="F2DBDB" w:themeFill="accent2" w:themeFillTint="33"/>
          </w:tcPr>
          <w:p w14:paraId="523A593F"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drug/comment</w:t>
            </w:r>
          </w:p>
          <w:p w14:paraId="237EA473" w14:textId="77777777" w:rsidR="00370D4A" w:rsidRPr="009C4747" w:rsidRDefault="00370D4A" w:rsidP="00A34D56">
            <w:pPr>
              <w:autoSpaceDE w:val="0"/>
              <w:autoSpaceDN w:val="0"/>
              <w:adjustRightInd w:val="0"/>
              <w:spacing w:line="240" w:lineRule="auto"/>
              <w:rPr>
                <w:szCs w:val="20"/>
                <w:lang w:val="en-US"/>
              </w:rPr>
            </w:pPr>
          </w:p>
          <w:p w14:paraId="4C778C1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1465707" w14:textId="77777777" w:rsidR="00370D4A" w:rsidRPr="009C4747" w:rsidRDefault="00370D4A" w:rsidP="00A34D56">
            <w:pPr>
              <w:autoSpaceDE w:val="0"/>
              <w:autoSpaceDN w:val="0"/>
              <w:adjustRightInd w:val="0"/>
              <w:spacing w:line="240" w:lineRule="auto"/>
              <w:rPr>
                <w:szCs w:val="20"/>
                <w:lang w:val="en-US"/>
              </w:rPr>
            </w:pPr>
          </w:p>
          <w:p w14:paraId="2285670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drug/comment</w:t>
            </w:r>
          </w:p>
        </w:tc>
      </w:tr>
      <w:tr w:rsidR="00370D4A" w:rsidRPr="00914082" w14:paraId="5A367896" w14:textId="77777777" w:rsidTr="00DB0D07">
        <w:trPr>
          <w:trHeight w:val="397"/>
        </w:trPr>
        <w:tc>
          <w:tcPr>
            <w:tcW w:w="1809" w:type="dxa"/>
            <w:shd w:val="clear" w:color="auto" w:fill="F2DBDB" w:themeFill="accent2" w:themeFillTint="33"/>
            <w:vAlign w:val="center"/>
          </w:tcPr>
          <w:p w14:paraId="5278E34E" w14:textId="77777777" w:rsidR="00370D4A" w:rsidRPr="009C4747" w:rsidRDefault="00370D4A" w:rsidP="00A34D56">
            <w:pPr>
              <w:rPr>
                <w:szCs w:val="20"/>
              </w:rPr>
            </w:pPr>
            <w:r w:rsidRPr="009C4747">
              <w:rPr>
                <w:szCs w:val="20"/>
              </w:rPr>
              <w:t>UnstructuredDrugInformationType.unstructuredInformation</w:t>
            </w:r>
          </w:p>
        </w:tc>
        <w:tc>
          <w:tcPr>
            <w:tcW w:w="2977" w:type="dxa"/>
            <w:shd w:val="clear" w:color="auto" w:fill="F2DBDB" w:themeFill="accent2" w:themeFillTint="33"/>
            <w:vAlign w:val="center"/>
          </w:tcPr>
          <w:p w14:paraId="02B50B38" w14:textId="77777777" w:rsidR="00370D4A" w:rsidRPr="009C4747" w:rsidRDefault="00370D4A" w:rsidP="009C4747">
            <w:pPr>
              <w:rPr>
                <w:szCs w:val="20"/>
              </w:rPr>
            </w:pPr>
            <w:r w:rsidRPr="009C4747">
              <w:rPr>
                <w:szCs w:val="20"/>
              </w:rPr>
              <w:t>Specifikation läkemedel</w:t>
            </w:r>
          </w:p>
        </w:tc>
        <w:tc>
          <w:tcPr>
            <w:tcW w:w="4111" w:type="dxa"/>
            <w:shd w:val="clear" w:color="auto" w:fill="F2DBDB" w:themeFill="accent2" w:themeFillTint="33"/>
          </w:tcPr>
          <w:p w14:paraId="767C1BB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drug/unstructuredDrugInformation/unstructuredInformation</w:t>
            </w:r>
          </w:p>
          <w:p w14:paraId="123F1F8F" w14:textId="77777777" w:rsidR="00370D4A" w:rsidRPr="009C4747" w:rsidRDefault="00370D4A" w:rsidP="00A34D56">
            <w:pPr>
              <w:autoSpaceDE w:val="0"/>
              <w:autoSpaceDN w:val="0"/>
              <w:adjustRightInd w:val="0"/>
              <w:spacing w:line="240" w:lineRule="auto"/>
              <w:rPr>
                <w:szCs w:val="20"/>
                <w:lang w:val="en-US"/>
              </w:rPr>
            </w:pPr>
          </w:p>
          <w:p w14:paraId="1AAA7BA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56932E" w14:textId="77777777" w:rsidR="00370D4A" w:rsidRPr="009C4747" w:rsidRDefault="00370D4A" w:rsidP="00A34D56">
            <w:pPr>
              <w:autoSpaceDE w:val="0"/>
              <w:autoSpaceDN w:val="0"/>
              <w:adjustRightInd w:val="0"/>
              <w:spacing w:line="240" w:lineRule="auto"/>
              <w:rPr>
                <w:szCs w:val="20"/>
                <w:lang w:val="en-US"/>
              </w:rPr>
            </w:pPr>
          </w:p>
          <w:p w14:paraId="2959199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drug/unstructuredDrugInformation/unstructuredInformation</w:t>
            </w:r>
          </w:p>
        </w:tc>
      </w:tr>
      <w:tr w:rsidR="00370D4A" w:rsidRPr="00914082" w14:paraId="0F609676" w14:textId="77777777" w:rsidTr="00DB0D07">
        <w:trPr>
          <w:trHeight w:val="397"/>
        </w:trPr>
        <w:tc>
          <w:tcPr>
            <w:tcW w:w="1809" w:type="dxa"/>
            <w:shd w:val="clear" w:color="auto" w:fill="F2DBDB" w:themeFill="accent2" w:themeFillTint="33"/>
            <w:vAlign w:val="center"/>
          </w:tcPr>
          <w:p w14:paraId="76BCF312" w14:textId="0FAD506D" w:rsidR="00370D4A" w:rsidRPr="009C4747" w:rsidRDefault="00370D4A" w:rsidP="000F6A8C">
            <w:pPr>
              <w:rPr>
                <w:szCs w:val="20"/>
              </w:rPr>
            </w:pPr>
            <w:r w:rsidRPr="009C4747">
              <w:rPr>
                <w:szCs w:val="20"/>
              </w:rPr>
              <w:t>MerchandiseType.</w:t>
            </w:r>
            <w:r w:rsidR="000F6A8C">
              <w:rPr>
                <w:szCs w:val="20"/>
              </w:rPr>
              <w:t>article</w:t>
            </w:r>
            <w:r w:rsidRPr="009C4747">
              <w:rPr>
                <w:szCs w:val="20"/>
              </w:rPr>
              <w:t>Number</w:t>
            </w:r>
          </w:p>
        </w:tc>
        <w:tc>
          <w:tcPr>
            <w:tcW w:w="2977" w:type="dxa"/>
            <w:shd w:val="clear" w:color="auto" w:fill="F2DBDB" w:themeFill="accent2" w:themeFillTint="33"/>
            <w:vAlign w:val="center"/>
          </w:tcPr>
          <w:p w14:paraId="49C5FEE9"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BD116C5" w14:textId="03845634" w:rsidR="00370D4A" w:rsidRPr="000F6A8C"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m</w:t>
            </w:r>
            <w:r w:rsidRPr="009C4747">
              <w:rPr>
                <w:szCs w:val="20"/>
                <w:lang w:val="en-US"/>
              </w:rPr>
              <w:t>erchandise/</w:t>
            </w:r>
            <w:r w:rsidR="000F6A8C" w:rsidRPr="000F6A8C">
              <w:rPr>
                <w:szCs w:val="20"/>
                <w:lang w:val="en-US"/>
              </w:rPr>
              <w:t>articleNumber</w:t>
            </w:r>
          </w:p>
          <w:p w14:paraId="2F637383" w14:textId="77777777" w:rsidR="00370D4A" w:rsidRPr="009C4747" w:rsidRDefault="00370D4A" w:rsidP="00A34D56">
            <w:pPr>
              <w:autoSpaceDE w:val="0"/>
              <w:autoSpaceDN w:val="0"/>
              <w:adjustRightInd w:val="0"/>
              <w:spacing w:line="240" w:lineRule="auto"/>
              <w:rPr>
                <w:szCs w:val="20"/>
                <w:lang w:val="en-US"/>
              </w:rPr>
            </w:pPr>
          </w:p>
          <w:p w14:paraId="15532A4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28AB147" w14:textId="77777777" w:rsidR="00370D4A" w:rsidRPr="009C4747" w:rsidRDefault="00370D4A" w:rsidP="00A34D56">
            <w:pPr>
              <w:autoSpaceDE w:val="0"/>
              <w:autoSpaceDN w:val="0"/>
              <w:adjustRightInd w:val="0"/>
              <w:spacing w:line="240" w:lineRule="auto"/>
              <w:rPr>
                <w:szCs w:val="20"/>
                <w:lang w:val="en-US"/>
              </w:rPr>
            </w:pPr>
          </w:p>
          <w:p w14:paraId="0DBFBA73" w14:textId="6AEEF298" w:rsidR="00370D4A" w:rsidRPr="000F6A8C"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m</w:t>
            </w:r>
            <w:r w:rsidRPr="009C4747">
              <w:rPr>
                <w:szCs w:val="20"/>
                <w:lang w:val="en-US"/>
              </w:rPr>
              <w:t>erchandise/</w:t>
            </w:r>
            <w:r w:rsidR="000F6A8C" w:rsidRPr="000F6A8C">
              <w:rPr>
                <w:szCs w:val="20"/>
                <w:lang w:val="en-US"/>
              </w:rPr>
              <w:t>articleNumber</w:t>
            </w:r>
          </w:p>
        </w:tc>
      </w:tr>
      <w:tr w:rsidR="00370D4A" w:rsidRPr="00914082" w14:paraId="4415EF17" w14:textId="77777777" w:rsidTr="00DB0D07">
        <w:trPr>
          <w:trHeight w:val="397"/>
        </w:trPr>
        <w:tc>
          <w:tcPr>
            <w:tcW w:w="1809" w:type="dxa"/>
            <w:shd w:val="clear" w:color="auto" w:fill="F2DBDB" w:themeFill="accent2" w:themeFillTint="33"/>
            <w:vAlign w:val="center"/>
          </w:tcPr>
          <w:p w14:paraId="0778E7B1" w14:textId="7DB66DD9" w:rsidR="00370D4A" w:rsidRPr="009C4747" w:rsidRDefault="00F84FC0" w:rsidP="00A34D56">
            <w:pPr>
              <w:rPr>
                <w:szCs w:val="20"/>
              </w:rPr>
            </w:pPr>
            <w:r>
              <w:rPr>
                <w:szCs w:val="20"/>
              </w:rPr>
              <w:t>DrugArticle</w:t>
            </w:r>
            <w:r w:rsidR="00070C4D">
              <w:rPr>
                <w:szCs w:val="20"/>
              </w:rPr>
              <w:t>Type.nplPack</w:t>
            </w:r>
            <w:r w:rsidR="00370D4A" w:rsidRPr="009C4747">
              <w:rPr>
                <w:szCs w:val="20"/>
              </w:rPr>
              <w:t>Id</w:t>
            </w:r>
          </w:p>
        </w:tc>
        <w:tc>
          <w:tcPr>
            <w:tcW w:w="2977" w:type="dxa"/>
            <w:shd w:val="clear" w:color="auto" w:fill="F2DBDB" w:themeFill="accent2" w:themeFillTint="33"/>
            <w:vAlign w:val="center"/>
          </w:tcPr>
          <w:p w14:paraId="445D14F7"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1FA3341" w14:textId="14F2739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drugArticle</w:t>
            </w:r>
            <w:r w:rsidR="00070C4D">
              <w:rPr>
                <w:szCs w:val="20"/>
                <w:lang w:val="en-US"/>
              </w:rPr>
              <w:t>/nplPack</w:t>
            </w:r>
            <w:r w:rsidRPr="009C4747">
              <w:rPr>
                <w:szCs w:val="20"/>
                <w:lang w:val="en-US"/>
              </w:rPr>
              <w:t>Id</w:t>
            </w:r>
          </w:p>
          <w:p w14:paraId="368D1131" w14:textId="77777777" w:rsidR="00370D4A" w:rsidRPr="009C4747" w:rsidRDefault="00370D4A" w:rsidP="00A34D56">
            <w:pPr>
              <w:autoSpaceDE w:val="0"/>
              <w:autoSpaceDN w:val="0"/>
              <w:adjustRightInd w:val="0"/>
              <w:spacing w:line="240" w:lineRule="auto"/>
              <w:rPr>
                <w:szCs w:val="20"/>
                <w:lang w:val="en-US"/>
              </w:rPr>
            </w:pPr>
          </w:p>
          <w:p w14:paraId="5CD950B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7F9E34F" w14:textId="77777777" w:rsidR="00370D4A" w:rsidRPr="009C4747" w:rsidRDefault="00370D4A" w:rsidP="00A34D56">
            <w:pPr>
              <w:autoSpaceDE w:val="0"/>
              <w:autoSpaceDN w:val="0"/>
              <w:adjustRightInd w:val="0"/>
              <w:spacing w:line="240" w:lineRule="auto"/>
              <w:rPr>
                <w:szCs w:val="20"/>
                <w:lang w:val="en-US"/>
              </w:rPr>
            </w:pPr>
          </w:p>
          <w:p w14:paraId="6891FFF9" w14:textId="39CE9EA2"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drugArticle</w:t>
            </w:r>
            <w:r w:rsidR="00070C4D">
              <w:rPr>
                <w:szCs w:val="20"/>
                <w:lang w:val="en-US"/>
              </w:rPr>
              <w:t>/nplPack</w:t>
            </w:r>
            <w:r w:rsidRPr="009C4747">
              <w:rPr>
                <w:szCs w:val="20"/>
                <w:lang w:val="en-US"/>
              </w:rPr>
              <w:t>Id</w:t>
            </w:r>
          </w:p>
        </w:tc>
      </w:tr>
      <w:tr w:rsidR="00370D4A" w:rsidRPr="00914082" w14:paraId="6D0DB48A" w14:textId="77777777" w:rsidTr="00DB0D07">
        <w:trPr>
          <w:trHeight w:val="397"/>
        </w:trPr>
        <w:tc>
          <w:tcPr>
            <w:tcW w:w="1809" w:type="dxa"/>
            <w:shd w:val="clear" w:color="auto" w:fill="F2DBDB" w:themeFill="accent2" w:themeFillTint="33"/>
            <w:vAlign w:val="center"/>
          </w:tcPr>
          <w:p w14:paraId="3A68A16F" w14:textId="732909C1" w:rsidR="00370D4A" w:rsidRPr="009C4747" w:rsidRDefault="00F84FC0" w:rsidP="00A34D56">
            <w:pPr>
              <w:rPr>
                <w:szCs w:val="20"/>
              </w:rPr>
            </w:pPr>
            <w:r>
              <w:rPr>
                <w:szCs w:val="20"/>
              </w:rPr>
              <w:lastRenderedPageBreak/>
              <w:t>Drug</w:t>
            </w:r>
            <w:r w:rsidR="00370D4A" w:rsidRPr="009C4747">
              <w:rPr>
                <w:szCs w:val="20"/>
              </w:rPr>
              <w:t>Type.nplId</w:t>
            </w:r>
          </w:p>
        </w:tc>
        <w:tc>
          <w:tcPr>
            <w:tcW w:w="2977" w:type="dxa"/>
            <w:shd w:val="clear" w:color="auto" w:fill="F2DBDB" w:themeFill="accent2" w:themeFillTint="33"/>
            <w:vAlign w:val="center"/>
          </w:tcPr>
          <w:p w14:paraId="4B7652E9" w14:textId="77777777" w:rsidR="00370D4A" w:rsidRDefault="00370D4A" w:rsidP="009C4747">
            <w:pPr>
              <w:rPr>
                <w:szCs w:val="20"/>
              </w:rPr>
            </w:pPr>
            <w:r w:rsidRPr="009C4747">
              <w:rPr>
                <w:szCs w:val="20"/>
              </w:rPr>
              <w:t>Resursspecifikation.resurs id</w:t>
            </w:r>
          </w:p>
          <w:p w14:paraId="3579763B" w14:textId="77777777" w:rsidR="00070C4D" w:rsidRPr="00070C4D" w:rsidRDefault="00070C4D" w:rsidP="00070C4D">
            <w:pPr>
              <w:rPr>
                <w:i/>
                <w:szCs w:val="20"/>
              </w:rPr>
            </w:pPr>
            <w:r w:rsidRPr="00070C4D">
              <w:rPr>
                <w:i/>
                <w:szCs w:val="20"/>
              </w:rPr>
              <w:t>och</w:t>
            </w:r>
          </w:p>
          <w:p w14:paraId="5B05F4E4" w14:textId="08716F91" w:rsidR="00070C4D" w:rsidRPr="009C4747" w:rsidRDefault="00070C4D" w:rsidP="00070C4D">
            <w:pPr>
              <w:rPr>
                <w:szCs w:val="20"/>
              </w:rPr>
            </w:pPr>
            <w:r>
              <w:rPr>
                <w:szCs w:val="20"/>
              </w:rPr>
              <w:t>Specifikation läkemedel.varumärke namn</w:t>
            </w:r>
          </w:p>
        </w:tc>
        <w:tc>
          <w:tcPr>
            <w:tcW w:w="4111" w:type="dxa"/>
            <w:shd w:val="clear" w:color="auto" w:fill="F2DBDB" w:themeFill="accent2" w:themeFillTint="33"/>
          </w:tcPr>
          <w:p w14:paraId="0E90B94E" w14:textId="0EBB282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w:t>
            </w:r>
            <w:r w:rsidRPr="009C4747">
              <w:rPr>
                <w:szCs w:val="20"/>
                <w:lang w:val="en-US"/>
              </w:rPr>
              <w:t>/nplId</w:t>
            </w:r>
          </w:p>
          <w:p w14:paraId="61219D15" w14:textId="77777777" w:rsidR="00370D4A" w:rsidRPr="009C4747" w:rsidRDefault="00370D4A" w:rsidP="00A34D56">
            <w:pPr>
              <w:autoSpaceDE w:val="0"/>
              <w:autoSpaceDN w:val="0"/>
              <w:adjustRightInd w:val="0"/>
              <w:spacing w:line="240" w:lineRule="auto"/>
              <w:rPr>
                <w:szCs w:val="20"/>
                <w:lang w:val="en-US"/>
              </w:rPr>
            </w:pPr>
          </w:p>
          <w:p w14:paraId="61940DD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E4ABF5" w14:textId="77777777" w:rsidR="00370D4A" w:rsidRPr="009C4747" w:rsidRDefault="00370D4A" w:rsidP="00A34D56">
            <w:pPr>
              <w:autoSpaceDE w:val="0"/>
              <w:autoSpaceDN w:val="0"/>
              <w:adjustRightInd w:val="0"/>
              <w:spacing w:line="240" w:lineRule="auto"/>
              <w:rPr>
                <w:szCs w:val="20"/>
                <w:lang w:val="en-US"/>
              </w:rPr>
            </w:pPr>
          </w:p>
          <w:p w14:paraId="6AA59338" w14:textId="6D28DB08" w:rsidR="00370D4A" w:rsidRPr="009C4747"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/nplId</w:t>
            </w:r>
          </w:p>
        </w:tc>
      </w:tr>
      <w:tr w:rsidR="00370D4A" w:rsidRPr="00914082" w14:paraId="51A6BE12" w14:textId="77777777" w:rsidTr="00DB0D07">
        <w:trPr>
          <w:trHeight w:val="397"/>
        </w:trPr>
        <w:tc>
          <w:tcPr>
            <w:tcW w:w="1809" w:type="dxa"/>
            <w:shd w:val="clear" w:color="auto" w:fill="F2DBDB" w:themeFill="accent2" w:themeFillTint="33"/>
            <w:vAlign w:val="center"/>
          </w:tcPr>
          <w:p w14:paraId="0DFFD4D3" w14:textId="0FB983D0" w:rsidR="00370D4A" w:rsidRPr="009C4747" w:rsidRDefault="00F84FC0" w:rsidP="00A34D56">
            <w:pPr>
              <w:rPr>
                <w:szCs w:val="20"/>
              </w:rPr>
            </w:pPr>
            <w:r>
              <w:rPr>
                <w:szCs w:val="20"/>
              </w:rPr>
              <w:t>Drug</w:t>
            </w:r>
            <w:r w:rsidR="00370D4A" w:rsidRPr="009C4747">
              <w:rPr>
                <w:szCs w:val="20"/>
              </w:rPr>
              <w:t>Type.atcCode</w:t>
            </w:r>
          </w:p>
        </w:tc>
        <w:tc>
          <w:tcPr>
            <w:tcW w:w="2977" w:type="dxa"/>
            <w:shd w:val="clear" w:color="auto" w:fill="F2DBDB" w:themeFill="accent2" w:themeFillTint="33"/>
            <w:vAlign w:val="center"/>
          </w:tcPr>
          <w:p w14:paraId="2A94547B" w14:textId="77777777" w:rsidR="00370D4A" w:rsidRPr="009C4747" w:rsidRDefault="00370D4A" w:rsidP="009C4747">
            <w:pPr>
              <w:rPr>
                <w:szCs w:val="20"/>
              </w:rPr>
            </w:pPr>
            <w:r w:rsidRPr="009C4747">
              <w:rPr>
                <w:szCs w:val="20"/>
              </w:rPr>
              <w:t>Aktiv substans.aktiv substans</w:t>
            </w:r>
          </w:p>
        </w:tc>
        <w:tc>
          <w:tcPr>
            <w:tcW w:w="4111" w:type="dxa"/>
            <w:shd w:val="clear" w:color="auto" w:fill="F2DBDB" w:themeFill="accent2" w:themeFillTint="33"/>
          </w:tcPr>
          <w:p w14:paraId="1779C48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drug/pharmaceuticalProduct/atcCode</w:t>
            </w:r>
          </w:p>
          <w:p w14:paraId="35747031" w14:textId="77777777" w:rsidR="00370D4A" w:rsidRPr="009C4747" w:rsidRDefault="00370D4A" w:rsidP="00A34D56">
            <w:pPr>
              <w:autoSpaceDE w:val="0"/>
              <w:autoSpaceDN w:val="0"/>
              <w:adjustRightInd w:val="0"/>
              <w:spacing w:line="240" w:lineRule="auto"/>
              <w:rPr>
                <w:szCs w:val="20"/>
                <w:lang w:val="en-US"/>
              </w:rPr>
            </w:pPr>
          </w:p>
          <w:p w14:paraId="4F00CDC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CE36485" w14:textId="77777777" w:rsidR="00370D4A" w:rsidRPr="009C4747" w:rsidRDefault="00370D4A" w:rsidP="00A34D56">
            <w:pPr>
              <w:autoSpaceDE w:val="0"/>
              <w:autoSpaceDN w:val="0"/>
              <w:adjustRightInd w:val="0"/>
              <w:spacing w:line="240" w:lineRule="auto"/>
              <w:rPr>
                <w:szCs w:val="20"/>
                <w:lang w:val="en-US"/>
              </w:rPr>
            </w:pPr>
          </w:p>
          <w:p w14:paraId="6A942D9D" w14:textId="4DC26706"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/atcCode</w:t>
            </w:r>
          </w:p>
        </w:tc>
      </w:tr>
      <w:tr w:rsidR="00370D4A" w:rsidRPr="00914082" w14:paraId="647CA2A1" w14:textId="77777777" w:rsidTr="00DB0D07">
        <w:trPr>
          <w:trHeight w:val="397"/>
        </w:trPr>
        <w:tc>
          <w:tcPr>
            <w:tcW w:w="1809" w:type="dxa"/>
            <w:shd w:val="clear" w:color="auto" w:fill="F2DBDB" w:themeFill="accent2" w:themeFillTint="33"/>
            <w:vAlign w:val="center"/>
          </w:tcPr>
          <w:p w14:paraId="04D690CF" w14:textId="01EF2AC0" w:rsidR="00370D4A" w:rsidRPr="009C4747" w:rsidRDefault="00F84FC0" w:rsidP="00A34D56">
            <w:pPr>
              <w:rPr>
                <w:szCs w:val="20"/>
              </w:rPr>
            </w:pPr>
            <w:r>
              <w:rPr>
                <w:szCs w:val="20"/>
              </w:rPr>
              <w:t>Drug</w:t>
            </w:r>
            <w:r w:rsidR="00370D4A" w:rsidRPr="009C4747">
              <w:rPr>
                <w:szCs w:val="20"/>
              </w:rPr>
              <w:t>Type.routeOfAdministration</w:t>
            </w:r>
          </w:p>
        </w:tc>
        <w:tc>
          <w:tcPr>
            <w:tcW w:w="2977" w:type="dxa"/>
            <w:shd w:val="clear" w:color="auto" w:fill="F2DBDB" w:themeFill="accent2" w:themeFillTint="33"/>
            <w:vAlign w:val="center"/>
          </w:tcPr>
          <w:p w14:paraId="367E07A0" w14:textId="77777777" w:rsidR="00370D4A" w:rsidRPr="009C4747" w:rsidRDefault="00370D4A" w:rsidP="009C4747">
            <w:pPr>
              <w:rPr>
                <w:szCs w:val="20"/>
              </w:rPr>
            </w:pPr>
            <w:r w:rsidRPr="009C4747">
              <w:rPr>
                <w:szCs w:val="20"/>
              </w:rPr>
              <w:t>Dosering.administreringssätt</w:t>
            </w:r>
          </w:p>
        </w:tc>
        <w:tc>
          <w:tcPr>
            <w:tcW w:w="4111" w:type="dxa"/>
            <w:shd w:val="clear" w:color="auto" w:fill="F2DBDB" w:themeFill="accent2" w:themeFillTint="33"/>
          </w:tcPr>
          <w:p w14:paraId="1BF76855" w14:textId="69C3A7C0"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w:t>
            </w:r>
            <w:r w:rsidRPr="009C4747">
              <w:rPr>
                <w:szCs w:val="20"/>
                <w:lang w:val="en-US"/>
              </w:rPr>
              <w:t>/routeOfAdministration</w:t>
            </w:r>
          </w:p>
          <w:p w14:paraId="7D6A4B3C" w14:textId="77777777" w:rsidR="00370D4A" w:rsidRPr="009C4747" w:rsidRDefault="00370D4A" w:rsidP="00A34D56">
            <w:pPr>
              <w:autoSpaceDE w:val="0"/>
              <w:autoSpaceDN w:val="0"/>
              <w:adjustRightInd w:val="0"/>
              <w:spacing w:line="240" w:lineRule="auto"/>
              <w:rPr>
                <w:szCs w:val="20"/>
                <w:lang w:val="en-US"/>
              </w:rPr>
            </w:pPr>
          </w:p>
          <w:p w14:paraId="71D52C2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A0B37EC" w14:textId="77777777" w:rsidR="00370D4A" w:rsidRPr="009C4747" w:rsidRDefault="00370D4A" w:rsidP="00A34D56">
            <w:pPr>
              <w:autoSpaceDE w:val="0"/>
              <w:autoSpaceDN w:val="0"/>
              <w:adjustRightInd w:val="0"/>
              <w:spacing w:line="240" w:lineRule="auto"/>
              <w:rPr>
                <w:szCs w:val="20"/>
                <w:lang w:val="en-US"/>
              </w:rPr>
            </w:pPr>
          </w:p>
          <w:p w14:paraId="3B6D204B" w14:textId="3DA2AA92"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/routeOfAdministration</w:t>
            </w:r>
          </w:p>
        </w:tc>
      </w:tr>
      <w:tr w:rsidR="00070C4D" w:rsidRPr="00914082" w14:paraId="153EDE78" w14:textId="77777777" w:rsidTr="006D3A7D">
        <w:trPr>
          <w:trHeight w:val="397"/>
        </w:trPr>
        <w:tc>
          <w:tcPr>
            <w:tcW w:w="1809" w:type="dxa"/>
            <w:shd w:val="clear" w:color="auto" w:fill="F2DBDB" w:themeFill="accent2" w:themeFillTint="33"/>
            <w:vAlign w:val="center"/>
          </w:tcPr>
          <w:p w14:paraId="5EB7BDB9" w14:textId="77777777" w:rsidR="00070C4D" w:rsidRPr="009C4747" w:rsidRDefault="00070C4D" w:rsidP="006D3A7D">
            <w:pPr>
              <w:rPr>
                <w:szCs w:val="20"/>
              </w:rPr>
            </w:pPr>
            <w:r w:rsidRPr="009C4747">
              <w:rPr>
                <w:szCs w:val="20"/>
              </w:rPr>
              <w:t>GenericsType.substance</w:t>
            </w:r>
          </w:p>
        </w:tc>
        <w:tc>
          <w:tcPr>
            <w:tcW w:w="2977" w:type="dxa"/>
            <w:shd w:val="clear" w:color="auto" w:fill="F2DBDB" w:themeFill="accent2" w:themeFillTint="33"/>
            <w:vAlign w:val="center"/>
          </w:tcPr>
          <w:p w14:paraId="49F638AD" w14:textId="77777777" w:rsidR="00070C4D" w:rsidRPr="009C4747" w:rsidRDefault="00070C4D" w:rsidP="006D3A7D">
            <w:pPr>
              <w:rPr>
                <w:szCs w:val="20"/>
              </w:rPr>
            </w:pPr>
            <w:r w:rsidRPr="009C4747">
              <w:rPr>
                <w:szCs w:val="20"/>
              </w:rPr>
              <w:t>Aktiv substans.aktiv substans</w:t>
            </w:r>
          </w:p>
        </w:tc>
        <w:tc>
          <w:tcPr>
            <w:tcW w:w="4111" w:type="dxa"/>
            <w:shd w:val="clear" w:color="auto" w:fill="F2DBDB" w:themeFill="accent2" w:themeFillTint="33"/>
          </w:tcPr>
          <w:p w14:paraId="05E90FDB"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drug/generics/substance</w:t>
            </w:r>
          </w:p>
          <w:p w14:paraId="5911F137" w14:textId="77777777" w:rsidR="00070C4D" w:rsidRPr="009C4747" w:rsidRDefault="00070C4D" w:rsidP="006D3A7D">
            <w:pPr>
              <w:autoSpaceDE w:val="0"/>
              <w:autoSpaceDN w:val="0"/>
              <w:adjustRightInd w:val="0"/>
              <w:spacing w:line="240" w:lineRule="auto"/>
              <w:rPr>
                <w:szCs w:val="20"/>
                <w:lang w:val="en-US"/>
              </w:rPr>
            </w:pPr>
          </w:p>
          <w:p w14:paraId="205FAEB6"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11BE4CE5" w14:textId="77777777" w:rsidR="00070C4D" w:rsidRPr="009C4747" w:rsidRDefault="00070C4D" w:rsidP="006D3A7D">
            <w:pPr>
              <w:autoSpaceDE w:val="0"/>
              <w:autoSpaceDN w:val="0"/>
              <w:adjustRightInd w:val="0"/>
              <w:spacing w:line="240" w:lineRule="auto"/>
              <w:rPr>
                <w:szCs w:val="20"/>
                <w:lang w:val="en-US"/>
              </w:rPr>
            </w:pPr>
          </w:p>
          <w:p w14:paraId="4C989953"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drug/generics/substance</w:t>
            </w:r>
          </w:p>
        </w:tc>
      </w:tr>
      <w:tr w:rsidR="00070C4D" w:rsidRPr="00914082" w14:paraId="747F0994" w14:textId="77777777" w:rsidTr="006D3A7D">
        <w:trPr>
          <w:trHeight w:val="397"/>
        </w:trPr>
        <w:tc>
          <w:tcPr>
            <w:tcW w:w="1809" w:type="dxa"/>
            <w:shd w:val="clear" w:color="auto" w:fill="F2DBDB" w:themeFill="accent2" w:themeFillTint="33"/>
            <w:vAlign w:val="center"/>
          </w:tcPr>
          <w:p w14:paraId="27E968DA" w14:textId="77777777" w:rsidR="00070C4D" w:rsidRPr="009C4747" w:rsidRDefault="00070C4D" w:rsidP="006D3A7D">
            <w:pPr>
              <w:rPr>
                <w:szCs w:val="20"/>
              </w:rPr>
            </w:pPr>
            <w:r w:rsidRPr="009C4747">
              <w:rPr>
                <w:szCs w:val="20"/>
              </w:rPr>
              <w:t>GenericsType.strength</w:t>
            </w:r>
          </w:p>
        </w:tc>
        <w:tc>
          <w:tcPr>
            <w:tcW w:w="2977" w:type="dxa"/>
            <w:shd w:val="clear" w:color="auto" w:fill="F2DBDB" w:themeFill="accent2" w:themeFillTint="33"/>
            <w:vAlign w:val="center"/>
          </w:tcPr>
          <w:p w14:paraId="40684312" w14:textId="7C88D740" w:rsidR="00070C4D" w:rsidRPr="009C4747" w:rsidRDefault="00EC77AF" w:rsidP="006D3A7D">
            <w:pPr>
              <w:rPr>
                <w:szCs w:val="20"/>
              </w:rPr>
            </w:pPr>
            <w:r w:rsidRPr="009C4747">
              <w:rPr>
                <w:rFonts w:cs="Arial"/>
                <w:i/>
                <w:color w:val="FF0000"/>
                <w:szCs w:val="20"/>
              </w:rPr>
              <w:t>Saknar motsvarighet i V-TIM 2.2</w:t>
            </w:r>
          </w:p>
        </w:tc>
        <w:tc>
          <w:tcPr>
            <w:tcW w:w="4111" w:type="dxa"/>
            <w:shd w:val="clear" w:color="auto" w:fill="F2DBDB" w:themeFill="accent2" w:themeFillTint="33"/>
          </w:tcPr>
          <w:p w14:paraId="7AE1D523"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drug/generics/strength</w:t>
            </w:r>
          </w:p>
          <w:p w14:paraId="44BAAA7B" w14:textId="77777777" w:rsidR="00070C4D" w:rsidRPr="009C4747" w:rsidRDefault="00070C4D" w:rsidP="006D3A7D">
            <w:pPr>
              <w:autoSpaceDE w:val="0"/>
              <w:autoSpaceDN w:val="0"/>
              <w:adjustRightInd w:val="0"/>
              <w:spacing w:line="240" w:lineRule="auto"/>
              <w:rPr>
                <w:szCs w:val="20"/>
                <w:lang w:val="en-US"/>
              </w:rPr>
            </w:pPr>
          </w:p>
          <w:p w14:paraId="482B19CF"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3889EDF8" w14:textId="77777777" w:rsidR="00070C4D" w:rsidRPr="009C4747" w:rsidRDefault="00070C4D" w:rsidP="006D3A7D">
            <w:pPr>
              <w:autoSpaceDE w:val="0"/>
              <w:autoSpaceDN w:val="0"/>
              <w:adjustRightInd w:val="0"/>
              <w:spacing w:line="240" w:lineRule="auto"/>
              <w:rPr>
                <w:szCs w:val="20"/>
                <w:lang w:val="en-US"/>
              </w:rPr>
            </w:pPr>
          </w:p>
          <w:p w14:paraId="1E7B1FC8"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drug/generics/strength</w:t>
            </w:r>
          </w:p>
        </w:tc>
      </w:tr>
      <w:tr w:rsidR="00070C4D" w:rsidRPr="00914082" w14:paraId="1FA65778" w14:textId="77777777" w:rsidTr="006D3A7D">
        <w:trPr>
          <w:trHeight w:val="397"/>
        </w:trPr>
        <w:tc>
          <w:tcPr>
            <w:tcW w:w="1809" w:type="dxa"/>
            <w:shd w:val="clear" w:color="auto" w:fill="F2DBDB" w:themeFill="accent2" w:themeFillTint="33"/>
            <w:vAlign w:val="center"/>
          </w:tcPr>
          <w:p w14:paraId="489F6F5F" w14:textId="77777777" w:rsidR="00070C4D" w:rsidRPr="009C4747" w:rsidRDefault="00070C4D" w:rsidP="006D3A7D">
            <w:pPr>
              <w:rPr>
                <w:szCs w:val="20"/>
              </w:rPr>
            </w:pPr>
            <w:r w:rsidRPr="009C4747">
              <w:rPr>
                <w:szCs w:val="20"/>
              </w:rPr>
              <w:t>GenericsType.form</w:t>
            </w:r>
          </w:p>
        </w:tc>
        <w:tc>
          <w:tcPr>
            <w:tcW w:w="2977" w:type="dxa"/>
            <w:shd w:val="clear" w:color="auto" w:fill="F2DBDB" w:themeFill="accent2" w:themeFillTint="33"/>
            <w:vAlign w:val="center"/>
          </w:tcPr>
          <w:p w14:paraId="27806C0D" w14:textId="77777777" w:rsidR="00070C4D" w:rsidRPr="009C4747" w:rsidRDefault="00070C4D" w:rsidP="006D3A7D">
            <w:pPr>
              <w:rPr>
                <w:szCs w:val="20"/>
              </w:rPr>
            </w:pPr>
            <w:r w:rsidRPr="009C4747">
              <w:rPr>
                <w:szCs w:val="20"/>
              </w:rPr>
              <w:t>Läkemedelsform.läkemedelsform</w:t>
            </w:r>
          </w:p>
        </w:tc>
        <w:tc>
          <w:tcPr>
            <w:tcW w:w="4111" w:type="dxa"/>
            <w:shd w:val="clear" w:color="auto" w:fill="F2DBDB" w:themeFill="accent2" w:themeFillTint="33"/>
          </w:tcPr>
          <w:p w14:paraId="04BDEEB7"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drug/generics/form</w:t>
            </w:r>
          </w:p>
          <w:p w14:paraId="057B9A9B" w14:textId="77777777" w:rsidR="00070C4D" w:rsidRPr="009C4747" w:rsidRDefault="00070C4D" w:rsidP="006D3A7D">
            <w:pPr>
              <w:autoSpaceDE w:val="0"/>
              <w:autoSpaceDN w:val="0"/>
              <w:adjustRightInd w:val="0"/>
              <w:spacing w:line="240" w:lineRule="auto"/>
              <w:rPr>
                <w:szCs w:val="20"/>
                <w:lang w:val="en-US"/>
              </w:rPr>
            </w:pPr>
          </w:p>
          <w:p w14:paraId="71E6E1A8"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416BD075" w14:textId="77777777" w:rsidR="00070C4D" w:rsidRPr="009C4747" w:rsidRDefault="00070C4D" w:rsidP="006D3A7D">
            <w:pPr>
              <w:autoSpaceDE w:val="0"/>
              <w:autoSpaceDN w:val="0"/>
              <w:adjustRightInd w:val="0"/>
              <w:spacing w:line="240" w:lineRule="auto"/>
              <w:rPr>
                <w:szCs w:val="20"/>
                <w:lang w:val="en-US"/>
              </w:rPr>
            </w:pPr>
          </w:p>
          <w:p w14:paraId="6028FE08"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drug/generics/form</w:t>
            </w:r>
          </w:p>
        </w:tc>
      </w:tr>
      <w:tr w:rsidR="00370D4A" w:rsidRPr="00914082" w14:paraId="30896A74" w14:textId="77777777" w:rsidTr="00DB0D07">
        <w:trPr>
          <w:trHeight w:val="397"/>
        </w:trPr>
        <w:tc>
          <w:tcPr>
            <w:tcW w:w="1809" w:type="dxa"/>
            <w:shd w:val="clear" w:color="auto" w:fill="EAF1DD" w:themeFill="accent3" w:themeFillTint="33"/>
            <w:vAlign w:val="center"/>
          </w:tcPr>
          <w:p w14:paraId="1C77DBF9" w14:textId="77777777" w:rsidR="00370D4A" w:rsidRPr="009C4747" w:rsidRDefault="00370D4A" w:rsidP="00A34D56">
            <w:pPr>
              <w:rPr>
                <w:szCs w:val="20"/>
              </w:rPr>
            </w:pPr>
            <w:r w:rsidRPr="009C4747">
              <w:rPr>
                <w:szCs w:val="20"/>
              </w:rPr>
              <w:lastRenderedPageBreak/>
              <w:t>DosageType.lengthOfTreatment</w:t>
            </w:r>
          </w:p>
        </w:tc>
        <w:tc>
          <w:tcPr>
            <w:tcW w:w="2977" w:type="dxa"/>
            <w:shd w:val="clear" w:color="auto" w:fill="EAF1DD" w:themeFill="accent3" w:themeFillTint="33"/>
            <w:vAlign w:val="center"/>
          </w:tcPr>
          <w:p w14:paraId="3D3E9EFF" w14:textId="77777777" w:rsidR="00370D4A" w:rsidRPr="009C4747" w:rsidRDefault="00370D4A" w:rsidP="009C4747">
            <w:pPr>
              <w:rPr>
                <w:szCs w:val="20"/>
              </w:rPr>
            </w:pPr>
            <w:r w:rsidRPr="009C4747">
              <w:rPr>
                <w:szCs w:val="20"/>
              </w:rPr>
              <w:t>Dosering.starttidpunkt + Dosering.sluttidpunkt</w:t>
            </w:r>
          </w:p>
        </w:tc>
        <w:tc>
          <w:tcPr>
            <w:tcW w:w="4111" w:type="dxa"/>
            <w:shd w:val="clear" w:color="auto" w:fill="EAF1DD" w:themeFill="accent3" w:themeFillTint="33"/>
          </w:tcPr>
          <w:p w14:paraId="266677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drug/dosage/lengthOfTreatment</w:t>
            </w:r>
          </w:p>
          <w:p w14:paraId="4409F5EC" w14:textId="77777777" w:rsidR="00370D4A" w:rsidRPr="009C4747" w:rsidRDefault="00370D4A" w:rsidP="00A34D56">
            <w:pPr>
              <w:autoSpaceDE w:val="0"/>
              <w:autoSpaceDN w:val="0"/>
              <w:adjustRightInd w:val="0"/>
              <w:spacing w:line="240" w:lineRule="auto"/>
              <w:rPr>
                <w:szCs w:val="20"/>
                <w:lang w:val="en-US"/>
              </w:rPr>
            </w:pPr>
          </w:p>
          <w:p w14:paraId="4D2C42EA"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60FDF3A" w14:textId="77777777" w:rsidR="00370D4A" w:rsidRPr="009C4747" w:rsidRDefault="00370D4A" w:rsidP="00A34D56">
            <w:pPr>
              <w:autoSpaceDE w:val="0"/>
              <w:autoSpaceDN w:val="0"/>
              <w:adjustRightInd w:val="0"/>
              <w:spacing w:line="240" w:lineRule="auto"/>
              <w:rPr>
                <w:szCs w:val="20"/>
                <w:lang w:val="en-US"/>
              </w:rPr>
            </w:pPr>
          </w:p>
          <w:p w14:paraId="19F3943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drug/dosage/lengthOfTreatment</w:t>
            </w:r>
          </w:p>
        </w:tc>
      </w:tr>
      <w:tr w:rsidR="00370D4A" w:rsidRPr="00914082" w14:paraId="232F0F62" w14:textId="77777777" w:rsidTr="00DB0D07">
        <w:trPr>
          <w:trHeight w:val="397"/>
        </w:trPr>
        <w:tc>
          <w:tcPr>
            <w:tcW w:w="1809" w:type="dxa"/>
            <w:shd w:val="clear" w:color="auto" w:fill="EAF1DD" w:themeFill="accent3" w:themeFillTint="33"/>
            <w:vAlign w:val="center"/>
          </w:tcPr>
          <w:p w14:paraId="22C5BCA2" w14:textId="5DD3C8E2" w:rsidR="00370D4A" w:rsidRPr="009C4747" w:rsidRDefault="00370D4A" w:rsidP="00F84FC0">
            <w:pPr>
              <w:rPr>
                <w:szCs w:val="20"/>
              </w:rPr>
            </w:pPr>
            <w:r w:rsidRPr="009C4747">
              <w:rPr>
                <w:szCs w:val="20"/>
              </w:rPr>
              <w:t>DosageType.</w:t>
            </w:r>
            <w:r w:rsidR="00F84FC0">
              <w:rPr>
                <w:szCs w:val="20"/>
              </w:rPr>
              <w:t>isM</w:t>
            </w:r>
            <w:r w:rsidRPr="009C4747">
              <w:rPr>
                <w:szCs w:val="20"/>
              </w:rPr>
              <w:t>aximum</w:t>
            </w:r>
            <w:r w:rsidR="00F84FC0">
              <w:rPr>
                <w:szCs w:val="20"/>
              </w:rPr>
              <w:t>Treatment</w:t>
            </w:r>
            <w:r w:rsidRPr="009C4747">
              <w:rPr>
                <w:szCs w:val="20"/>
              </w:rPr>
              <w:t>Time</w:t>
            </w:r>
          </w:p>
        </w:tc>
        <w:tc>
          <w:tcPr>
            <w:tcW w:w="2977" w:type="dxa"/>
            <w:shd w:val="clear" w:color="auto" w:fill="EAF1DD" w:themeFill="accent3" w:themeFillTint="33"/>
            <w:vAlign w:val="center"/>
          </w:tcPr>
          <w:p w14:paraId="16E25A30" w14:textId="0BE2EB0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4AA93EC" w14:textId="516A76C6"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w:t>
            </w:r>
            <w:r w:rsidR="00F84FC0">
              <w:rPr>
                <w:szCs w:val="20"/>
                <w:lang w:val="en-US"/>
              </w:rPr>
              <w:t>isM</w:t>
            </w:r>
            <w:r w:rsidRPr="009C4747">
              <w:rPr>
                <w:szCs w:val="20"/>
                <w:lang w:val="en-US"/>
              </w:rPr>
              <w:t>aximum</w:t>
            </w:r>
            <w:r w:rsidR="00F84FC0">
              <w:rPr>
                <w:szCs w:val="20"/>
                <w:lang w:val="en-US"/>
              </w:rPr>
              <w:t>Treatment</w:t>
            </w:r>
            <w:r w:rsidRPr="009C4747">
              <w:rPr>
                <w:szCs w:val="20"/>
                <w:lang w:val="en-US"/>
              </w:rPr>
              <w:t>Time</w:t>
            </w:r>
          </w:p>
          <w:p w14:paraId="1EF965DB" w14:textId="77777777" w:rsidR="00370D4A" w:rsidRPr="009C4747" w:rsidRDefault="00370D4A" w:rsidP="00A34D56">
            <w:pPr>
              <w:autoSpaceDE w:val="0"/>
              <w:autoSpaceDN w:val="0"/>
              <w:adjustRightInd w:val="0"/>
              <w:spacing w:line="240" w:lineRule="auto"/>
              <w:rPr>
                <w:szCs w:val="20"/>
                <w:lang w:val="en-US"/>
              </w:rPr>
            </w:pPr>
          </w:p>
          <w:p w14:paraId="60C540F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A5A7610" w14:textId="77777777" w:rsidR="00370D4A" w:rsidRPr="009C4747" w:rsidRDefault="00370D4A" w:rsidP="00A34D56">
            <w:pPr>
              <w:autoSpaceDE w:val="0"/>
              <w:autoSpaceDN w:val="0"/>
              <w:adjustRightInd w:val="0"/>
              <w:spacing w:line="240" w:lineRule="auto"/>
              <w:rPr>
                <w:szCs w:val="20"/>
                <w:lang w:val="en-US"/>
              </w:rPr>
            </w:pPr>
          </w:p>
          <w:p w14:paraId="4B7002FA" w14:textId="71FA9378"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w:t>
            </w:r>
            <w:r w:rsidR="00F84FC0">
              <w:rPr>
                <w:szCs w:val="20"/>
                <w:lang w:val="en-US"/>
              </w:rPr>
              <w:t>isM</w:t>
            </w:r>
            <w:r w:rsidR="00F84FC0" w:rsidRPr="009C4747">
              <w:rPr>
                <w:szCs w:val="20"/>
                <w:lang w:val="en-US"/>
              </w:rPr>
              <w:t>aximum</w:t>
            </w:r>
            <w:r w:rsidR="00F84FC0">
              <w:rPr>
                <w:szCs w:val="20"/>
                <w:lang w:val="en-US"/>
              </w:rPr>
              <w:t>Treatment</w:t>
            </w:r>
            <w:r w:rsidR="00F84FC0" w:rsidRPr="009C4747">
              <w:rPr>
                <w:szCs w:val="20"/>
                <w:lang w:val="en-US"/>
              </w:rPr>
              <w:t>Time</w:t>
            </w:r>
          </w:p>
        </w:tc>
      </w:tr>
      <w:tr w:rsidR="00370D4A" w:rsidRPr="00914082" w14:paraId="6A3C9DF8" w14:textId="77777777" w:rsidTr="00DB0D07">
        <w:trPr>
          <w:trHeight w:val="397"/>
        </w:trPr>
        <w:tc>
          <w:tcPr>
            <w:tcW w:w="1809" w:type="dxa"/>
            <w:shd w:val="clear" w:color="auto" w:fill="EAF1DD" w:themeFill="accent3" w:themeFillTint="33"/>
            <w:vAlign w:val="center"/>
          </w:tcPr>
          <w:p w14:paraId="5F6DDEEB" w14:textId="77777777" w:rsidR="00370D4A" w:rsidRPr="009C4747" w:rsidRDefault="00370D4A" w:rsidP="00A34D56">
            <w:pPr>
              <w:rPr>
                <w:szCs w:val="20"/>
              </w:rPr>
            </w:pPr>
            <w:r w:rsidRPr="009C4747">
              <w:rPr>
                <w:szCs w:val="20"/>
              </w:rPr>
              <w:t>DosageType.dosageInstruction</w:t>
            </w:r>
          </w:p>
        </w:tc>
        <w:tc>
          <w:tcPr>
            <w:tcW w:w="2977" w:type="dxa"/>
            <w:shd w:val="clear" w:color="auto" w:fill="EAF1DD" w:themeFill="accent3" w:themeFillTint="33"/>
            <w:vAlign w:val="center"/>
          </w:tcPr>
          <w:p w14:paraId="150DBFAE" w14:textId="2E29D27A"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4B7F35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drug/dosage/dosageInstruction</w:t>
            </w:r>
          </w:p>
          <w:p w14:paraId="6A3B01EA" w14:textId="77777777" w:rsidR="00370D4A" w:rsidRPr="009C4747" w:rsidRDefault="00370D4A" w:rsidP="00A34D56">
            <w:pPr>
              <w:autoSpaceDE w:val="0"/>
              <w:autoSpaceDN w:val="0"/>
              <w:adjustRightInd w:val="0"/>
              <w:spacing w:line="240" w:lineRule="auto"/>
              <w:rPr>
                <w:szCs w:val="20"/>
                <w:lang w:val="en-US"/>
              </w:rPr>
            </w:pPr>
          </w:p>
          <w:p w14:paraId="74C5669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3FCAC7B" w14:textId="77777777" w:rsidR="00370D4A" w:rsidRPr="009C4747" w:rsidRDefault="00370D4A" w:rsidP="00A34D56">
            <w:pPr>
              <w:autoSpaceDE w:val="0"/>
              <w:autoSpaceDN w:val="0"/>
              <w:adjustRightInd w:val="0"/>
              <w:spacing w:line="240" w:lineRule="auto"/>
              <w:rPr>
                <w:szCs w:val="20"/>
                <w:lang w:val="en-US"/>
              </w:rPr>
            </w:pPr>
          </w:p>
          <w:p w14:paraId="1F71C26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drug/dosage/dosageInstruction</w:t>
            </w:r>
          </w:p>
        </w:tc>
      </w:tr>
      <w:tr w:rsidR="00370D4A" w:rsidRPr="00914082" w14:paraId="55927CCB" w14:textId="77777777" w:rsidTr="00DB0D07">
        <w:trPr>
          <w:trHeight w:val="397"/>
        </w:trPr>
        <w:tc>
          <w:tcPr>
            <w:tcW w:w="1809" w:type="dxa"/>
            <w:shd w:val="clear" w:color="auto" w:fill="EAF1DD" w:themeFill="accent3" w:themeFillTint="33"/>
            <w:vAlign w:val="center"/>
          </w:tcPr>
          <w:p w14:paraId="32853326" w14:textId="77777777" w:rsidR="00370D4A" w:rsidRPr="009C4747" w:rsidRDefault="00370D4A" w:rsidP="00A34D56">
            <w:pPr>
              <w:rPr>
                <w:szCs w:val="20"/>
              </w:rPr>
            </w:pPr>
            <w:r w:rsidRPr="009C4747">
              <w:rPr>
                <w:szCs w:val="20"/>
              </w:rPr>
              <w:t>DosageType.unitDose</w:t>
            </w:r>
          </w:p>
        </w:tc>
        <w:tc>
          <w:tcPr>
            <w:tcW w:w="2977" w:type="dxa"/>
            <w:shd w:val="clear" w:color="auto" w:fill="EAF1DD" w:themeFill="accent3" w:themeFillTint="33"/>
            <w:vAlign w:val="center"/>
          </w:tcPr>
          <w:p w14:paraId="3B07FC8A" w14:textId="77777777" w:rsidR="00370D4A" w:rsidRPr="009C4747" w:rsidRDefault="00370D4A" w:rsidP="009C4747">
            <w:pPr>
              <w:rPr>
                <w:szCs w:val="20"/>
              </w:rPr>
            </w:pPr>
            <w:r w:rsidRPr="009C4747">
              <w:rPr>
                <w:szCs w:val="20"/>
              </w:rPr>
              <w:t>(ingår i) Dosering.kvantitet</w:t>
            </w:r>
          </w:p>
        </w:tc>
        <w:tc>
          <w:tcPr>
            <w:tcW w:w="4111" w:type="dxa"/>
            <w:shd w:val="clear" w:color="auto" w:fill="EAF1DD" w:themeFill="accent3" w:themeFillTint="33"/>
          </w:tcPr>
          <w:p w14:paraId="3C701BC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drug/dosage/unitDose</w:t>
            </w:r>
          </w:p>
          <w:p w14:paraId="33E5FBAE" w14:textId="77777777" w:rsidR="00370D4A" w:rsidRPr="009C4747" w:rsidRDefault="00370D4A" w:rsidP="00A34D56">
            <w:pPr>
              <w:autoSpaceDE w:val="0"/>
              <w:autoSpaceDN w:val="0"/>
              <w:adjustRightInd w:val="0"/>
              <w:spacing w:line="240" w:lineRule="auto"/>
              <w:rPr>
                <w:szCs w:val="20"/>
                <w:lang w:val="en-US"/>
              </w:rPr>
            </w:pPr>
          </w:p>
          <w:p w14:paraId="18F51502"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33BC8E" w14:textId="77777777" w:rsidR="00370D4A" w:rsidRPr="009C4747" w:rsidRDefault="00370D4A" w:rsidP="00A34D56">
            <w:pPr>
              <w:autoSpaceDE w:val="0"/>
              <w:autoSpaceDN w:val="0"/>
              <w:adjustRightInd w:val="0"/>
              <w:spacing w:line="240" w:lineRule="auto"/>
              <w:rPr>
                <w:szCs w:val="20"/>
                <w:lang w:val="en-US"/>
              </w:rPr>
            </w:pPr>
          </w:p>
          <w:p w14:paraId="14D54A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drug/dosage/unitDose</w:t>
            </w:r>
          </w:p>
        </w:tc>
      </w:tr>
      <w:tr w:rsidR="00370D4A" w:rsidRPr="00914082" w14:paraId="16834CD1" w14:textId="77777777" w:rsidTr="00DB0D07">
        <w:trPr>
          <w:trHeight w:val="397"/>
        </w:trPr>
        <w:tc>
          <w:tcPr>
            <w:tcW w:w="1809" w:type="dxa"/>
            <w:shd w:val="clear" w:color="auto" w:fill="EAF1DD" w:themeFill="accent3" w:themeFillTint="33"/>
            <w:vAlign w:val="center"/>
          </w:tcPr>
          <w:p w14:paraId="6FCA5B9F" w14:textId="77777777" w:rsidR="00370D4A" w:rsidRPr="009C4747" w:rsidRDefault="00370D4A" w:rsidP="00A34D56">
            <w:pPr>
              <w:rPr>
                <w:szCs w:val="20"/>
              </w:rPr>
            </w:pPr>
            <w:r w:rsidRPr="009C4747">
              <w:rPr>
                <w:szCs w:val="20"/>
              </w:rPr>
              <w:t>DosageType.shortNotation</w:t>
            </w:r>
          </w:p>
        </w:tc>
        <w:tc>
          <w:tcPr>
            <w:tcW w:w="2977" w:type="dxa"/>
            <w:shd w:val="clear" w:color="auto" w:fill="EAF1DD" w:themeFill="accent3" w:themeFillTint="33"/>
            <w:vAlign w:val="center"/>
          </w:tcPr>
          <w:p w14:paraId="4129E7D6" w14:textId="79FF88F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7FAFC6F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drug/dosage/shortNotation</w:t>
            </w:r>
          </w:p>
          <w:p w14:paraId="1571FEB4" w14:textId="77777777" w:rsidR="00370D4A" w:rsidRPr="009C4747" w:rsidRDefault="00370D4A" w:rsidP="00A34D56">
            <w:pPr>
              <w:autoSpaceDE w:val="0"/>
              <w:autoSpaceDN w:val="0"/>
              <w:adjustRightInd w:val="0"/>
              <w:spacing w:line="240" w:lineRule="auto"/>
              <w:rPr>
                <w:szCs w:val="20"/>
                <w:lang w:val="en-US"/>
              </w:rPr>
            </w:pPr>
          </w:p>
          <w:p w14:paraId="5144FFC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5F146A13" w14:textId="77777777" w:rsidR="00370D4A" w:rsidRPr="009C4747" w:rsidRDefault="00370D4A" w:rsidP="00A34D56">
            <w:pPr>
              <w:autoSpaceDE w:val="0"/>
              <w:autoSpaceDN w:val="0"/>
              <w:adjustRightInd w:val="0"/>
              <w:spacing w:line="240" w:lineRule="auto"/>
              <w:rPr>
                <w:szCs w:val="20"/>
                <w:lang w:val="en-US"/>
              </w:rPr>
            </w:pPr>
          </w:p>
          <w:p w14:paraId="2D3648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drug/dosage/shortNotation</w:t>
            </w:r>
          </w:p>
        </w:tc>
      </w:tr>
      <w:tr w:rsidR="00370D4A" w:rsidRPr="00914082" w14:paraId="44842A02" w14:textId="77777777" w:rsidTr="00DB0D07">
        <w:trPr>
          <w:trHeight w:val="397"/>
        </w:trPr>
        <w:tc>
          <w:tcPr>
            <w:tcW w:w="1809" w:type="dxa"/>
            <w:shd w:val="clear" w:color="auto" w:fill="EAF1DD" w:themeFill="accent3" w:themeFillTint="33"/>
            <w:vAlign w:val="center"/>
          </w:tcPr>
          <w:p w14:paraId="46269B68" w14:textId="77777777" w:rsidR="00370D4A" w:rsidRPr="009C4747" w:rsidRDefault="00370D4A" w:rsidP="00A34D56">
            <w:pPr>
              <w:rPr>
                <w:szCs w:val="20"/>
              </w:rPr>
            </w:pPr>
            <w:r w:rsidRPr="009C4747">
              <w:rPr>
                <w:szCs w:val="20"/>
              </w:rPr>
              <w:lastRenderedPageBreak/>
              <w:t>SetDosageType</w:t>
            </w:r>
          </w:p>
        </w:tc>
        <w:tc>
          <w:tcPr>
            <w:tcW w:w="2977" w:type="dxa"/>
            <w:shd w:val="clear" w:color="auto" w:fill="EAF1DD" w:themeFill="accent3" w:themeFillTint="33"/>
            <w:vAlign w:val="center"/>
          </w:tcPr>
          <w:p w14:paraId="5224C86F" w14:textId="36B999D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682A3A7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drug/dosage/setDosage</w:t>
            </w:r>
          </w:p>
          <w:p w14:paraId="3712CA64" w14:textId="77777777" w:rsidR="00370D4A" w:rsidRPr="009C4747" w:rsidRDefault="00370D4A" w:rsidP="00A34D56">
            <w:pPr>
              <w:autoSpaceDE w:val="0"/>
              <w:autoSpaceDN w:val="0"/>
              <w:adjustRightInd w:val="0"/>
              <w:spacing w:line="240" w:lineRule="auto"/>
              <w:rPr>
                <w:szCs w:val="20"/>
                <w:lang w:val="en-US"/>
              </w:rPr>
            </w:pPr>
          </w:p>
          <w:p w14:paraId="66EB374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8B41CD8" w14:textId="77777777" w:rsidR="00370D4A" w:rsidRPr="009C4747" w:rsidRDefault="00370D4A" w:rsidP="00A34D56">
            <w:pPr>
              <w:autoSpaceDE w:val="0"/>
              <w:autoSpaceDN w:val="0"/>
              <w:adjustRightInd w:val="0"/>
              <w:spacing w:line="240" w:lineRule="auto"/>
              <w:rPr>
                <w:szCs w:val="20"/>
                <w:lang w:val="en-US"/>
              </w:rPr>
            </w:pPr>
          </w:p>
          <w:p w14:paraId="60C36EF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drug/dosage/setDosage</w:t>
            </w:r>
          </w:p>
        </w:tc>
      </w:tr>
      <w:tr w:rsidR="00370D4A" w:rsidRPr="00914082" w14:paraId="76A5A2C1" w14:textId="77777777" w:rsidTr="00DB0D07">
        <w:trPr>
          <w:trHeight w:val="397"/>
        </w:trPr>
        <w:tc>
          <w:tcPr>
            <w:tcW w:w="1809" w:type="dxa"/>
            <w:shd w:val="clear" w:color="auto" w:fill="EAF1DD" w:themeFill="accent3" w:themeFillTint="33"/>
            <w:vAlign w:val="center"/>
          </w:tcPr>
          <w:p w14:paraId="1D4C5E61" w14:textId="77777777" w:rsidR="00370D4A" w:rsidRPr="009C4747" w:rsidRDefault="00370D4A" w:rsidP="00A34D56">
            <w:pPr>
              <w:rPr>
                <w:szCs w:val="20"/>
              </w:rPr>
            </w:pPr>
            <w:r w:rsidRPr="009C4747">
              <w:rPr>
                <w:szCs w:val="20"/>
              </w:rPr>
              <w:t>MaximumDosageType</w:t>
            </w:r>
          </w:p>
        </w:tc>
        <w:tc>
          <w:tcPr>
            <w:tcW w:w="2977" w:type="dxa"/>
            <w:shd w:val="clear" w:color="auto" w:fill="EAF1DD" w:themeFill="accent3" w:themeFillTint="33"/>
            <w:vAlign w:val="center"/>
          </w:tcPr>
          <w:p w14:paraId="15CD65F0" w14:textId="2FA4759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3CC72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drug/dosage/maximumDosage</w:t>
            </w:r>
          </w:p>
          <w:p w14:paraId="5554F2DB" w14:textId="77777777" w:rsidR="00370D4A" w:rsidRPr="009C4747" w:rsidRDefault="00370D4A" w:rsidP="00A34D56">
            <w:pPr>
              <w:autoSpaceDE w:val="0"/>
              <w:autoSpaceDN w:val="0"/>
              <w:adjustRightInd w:val="0"/>
              <w:spacing w:line="240" w:lineRule="auto"/>
              <w:rPr>
                <w:szCs w:val="20"/>
                <w:lang w:val="en-US"/>
              </w:rPr>
            </w:pPr>
          </w:p>
          <w:p w14:paraId="36F599E5"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1DB3F9" w14:textId="77777777" w:rsidR="00370D4A" w:rsidRPr="009C4747" w:rsidRDefault="00370D4A" w:rsidP="00A34D56">
            <w:pPr>
              <w:autoSpaceDE w:val="0"/>
              <w:autoSpaceDN w:val="0"/>
              <w:adjustRightInd w:val="0"/>
              <w:spacing w:line="240" w:lineRule="auto"/>
              <w:rPr>
                <w:szCs w:val="20"/>
                <w:lang w:val="en-US"/>
              </w:rPr>
            </w:pPr>
          </w:p>
          <w:p w14:paraId="198DF96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drug/dosage/maximumDosage</w:t>
            </w:r>
          </w:p>
        </w:tc>
      </w:tr>
      <w:tr w:rsidR="00370D4A" w:rsidRPr="00914082" w14:paraId="0A2C9A9C" w14:textId="77777777" w:rsidTr="00DB0D07">
        <w:trPr>
          <w:trHeight w:val="397"/>
        </w:trPr>
        <w:tc>
          <w:tcPr>
            <w:tcW w:w="1809" w:type="dxa"/>
            <w:shd w:val="clear" w:color="auto" w:fill="EAF1DD" w:themeFill="accent3" w:themeFillTint="33"/>
            <w:vAlign w:val="center"/>
          </w:tcPr>
          <w:p w14:paraId="4B61CB1C" w14:textId="77777777" w:rsidR="00370D4A" w:rsidRPr="009C4747" w:rsidRDefault="00370D4A" w:rsidP="00A34D56">
            <w:pPr>
              <w:rPr>
                <w:szCs w:val="20"/>
              </w:rPr>
            </w:pPr>
            <w:r w:rsidRPr="009C4747">
              <w:rPr>
                <w:szCs w:val="20"/>
              </w:rPr>
              <w:t>ConditionalDosageType.conditionDescription</w:t>
            </w:r>
          </w:p>
        </w:tc>
        <w:tc>
          <w:tcPr>
            <w:tcW w:w="2977" w:type="dxa"/>
            <w:shd w:val="clear" w:color="auto" w:fill="EAF1DD" w:themeFill="accent3" w:themeFillTint="33"/>
            <w:vAlign w:val="center"/>
          </w:tcPr>
          <w:p w14:paraId="01B9DAE6" w14:textId="77777777" w:rsidR="00370D4A" w:rsidRPr="009C4747" w:rsidRDefault="00370D4A" w:rsidP="009C4747">
            <w:pPr>
              <w:rPr>
                <w:szCs w:val="20"/>
              </w:rPr>
            </w:pPr>
            <w:r w:rsidRPr="009C4747">
              <w:rPr>
                <w:szCs w:val="20"/>
              </w:rPr>
              <w:t>Dosering.situationssamband</w:t>
            </w:r>
          </w:p>
        </w:tc>
        <w:tc>
          <w:tcPr>
            <w:tcW w:w="4111" w:type="dxa"/>
            <w:shd w:val="clear" w:color="auto" w:fill="EAF1DD" w:themeFill="accent3" w:themeFillTint="33"/>
          </w:tcPr>
          <w:p w14:paraId="520F685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drug/dosage/conditionalDosage/conditionDescription</w:t>
            </w:r>
          </w:p>
          <w:p w14:paraId="3422DA0E" w14:textId="77777777" w:rsidR="00370D4A" w:rsidRPr="009C4747" w:rsidRDefault="00370D4A" w:rsidP="00A34D56">
            <w:pPr>
              <w:autoSpaceDE w:val="0"/>
              <w:autoSpaceDN w:val="0"/>
              <w:adjustRightInd w:val="0"/>
              <w:spacing w:line="240" w:lineRule="auto"/>
              <w:rPr>
                <w:szCs w:val="20"/>
                <w:lang w:val="en-US"/>
              </w:rPr>
            </w:pPr>
          </w:p>
          <w:p w14:paraId="38140CA6"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43613AB" w14:textId="77777777" w:rsidR="00370D4A" w:rsidRPr="009C4747" w:rsidRDefault="00370D4A" w:rsidP="00A34D56">
            <w:pPr>
              <w:autoSpaceDE w:val="0"/>
              <w:autoSpaceDN w:val="0"/>
              <w:adjustRightInd w:val="0"/>
              <w:spacing w:line="240" w:lineRule="auto"/>
              <w:rPr>
                <w:szCs w:val="20"/>
                <w:lang w:val="en-US"/>
              </w:rPr>
            </w:pPr>
          </w:p>
          <w:p w14:paraId="599D7F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drug/dosage/conditionalDosage/conditionDescription</w:t>
            </w:r>
          </w:p>
        </w:tc>
      </w:tr>
      <w:tr w:rsidR="00370D4A" w:rsidRPr="00914082" w14:paraId="49F42E83" w14:textId="77777777" w:rsidTr="00DB0D07">
        <w:trPr>
          <w:trHeight w:val="397"/>
        </w:trPr>
        <w:tc>
          <w:tcPr>
            <w:tcW w:w="1809" w:type="dxa"/>
            <w:shd w:val="clear" w:color="auto" w:fill="EAF1DD" w:themeFill="accent3" w:themeFillTint="33"/>
            <w:vAlign w:val="center"/>
          </w:tcPr>
          <w:p w14:paraId="6C341B80" w14:textId="77777777" w:rsidR="00370D4A" w:rsidRPr="009C4747" w:rsidRDefault="00370D4A" w:rsidP="00A34D56">
            <w:pPr>
              <w:rPr>
                <w:szCs w:val="20"/>
              </w:rPr>
            </w:pPr>
            <w:r w:rsidRPr="009C4747">
              <w:rPr>
                <w:szCs w:val="20"/>
              </w:rPr>
              <w:t>FrequencyDosageType.dose</w:t>
            </w:r>
          </w:p>
        </w:tc>
        <w:tc>
          <w:tcPr>
            <w:tcW w:w="2977" w:type="dxa"/>
            <w:shd w:val="clear" w:color="auto" w:fill="EAF1DD" w:themeFill="accent3" w:themeFillTint="33"/>
            <w:vAlign w:val="center"/>
          </w:tcPr>
          <w:p w14:paraId="260FEC9F"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BF551A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 xml:space="preserve">drug/dosage/frequencyDosage/dose </w:t>
            </w:r>
          </w:p>
          <w:p w14:paraId="1D493401" w14:textId="77777777" w:rsidR="00370D4A" w:rsidRPr="009C4747" w:rsidRDefault="00370D4A" w:rsidP="00A34D56">
            <w:pPr>
              <w:autoSpaceDE w:val="0"/>
              <w:autoSpaceDN w:val="0"/>
              <w:adjustRightInd w:val="0"/>
              <w:spacing w:line="240" w:lineRule="auto"/>
              <w:rPr>
                <w:szCs w:val="20"/>
                <w:lang w:val="en-US"/>
              </w:rPr>
            </w:pPr>
          </w:p>
          <w:p w14:paraId="1C5CCBC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F025AB9" w14:textId="77777777" w:rsidR="00370D4A" w:rsidRPr="009C4747" w:rsidRDefault="00370D4A" w:rsidP="00A34D56">
            <w:pPr>
              <w:autoSpaceDE w:val="0"/>
              <w:autoSpaceDN w:val="0"/>
              <w:adjustRightInd w:val="0"/>
              <w:spacing w:line="240" w:lineRule="auto"/>
              <w:rPr>
                <w:szCs w:val="20"/>
                <w:lang w:val="en-US"/>
              </w:rPr>
            </w:pPr>
          </w:p>
          <w:p w14:paraId="085F455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drug/dosage/frequencyDosage/dose</w:t>
            </w:r>
          </w:p>
        </w:tc>
      </w:tr>
      <w:tr w:rsidR="00370D4A" w:rsidRPr="00914082" w14:paraId="583634CE" w14:textId="77777777" w:rsidTr="00DB0D07">
        <w:trPr>
          <w:trHeight w:val="397"/>
        </w:trPr>
        <w:tc>
          <w:tcPr>
            <w:tcW w:w="1809" w:type="dxa"/>
            <w:shd w:val="clear" w:color="auto" w:fill="EAF1DD" w:themeFill="accent3" w:themeFillTint="33"/>
            <w:vAlign w:val="center"/>
          </w:tcPr>
          <w:p w14:paraId="37A946DC" w14:textId="77777777" w:rsidR="00370D4A" w:rsidRPr="009C4747" w:rsidRDefault="00370D4A" w:rsidP="00A34D56">
            <w:pPr>
              <w:rPr>
                <w:szCs w:val="20"/>
              </w:rPr>
            </w:pPr>
            <w:r w:rsidRPr="009C4747">
              <w:rPr>
                <w:szCs w:val="20"/>
              </w:rPr>
              <w:t>FrequencyDosageType.frequency</w:t>
            </w:r>
          </w:p>
        </w:tc>
        <w:tc>
          <w:tcPr>
            <w:tcW w:w="2977" w:type="dxa"/>
            <w:shd w:val="clear" w:color="auto" w:fill="EAF1DD" w:themeFill="accent3" w:themeFillTint="33"/>
            <w:vAlign w:val="center"/>
          </w:tcPr>
          <w:p w14:paraId="741035A5" w14:textId="77777777" w:rsidR="00370D4A" w:rsidRPr="009C4747" w:rsidRDefault="00370D4A" w:rsidP="009C4747">
            <w:pPr>
              <w:rPr>
                <w:szCs w:val="20"/>
              </w:rPr>
            </w:pPr>
            <w:r w:rsidRPr="009C4747">
              <w:rPr>
                <w:szCs w:val="20"/>
              </w:rPr>
              <w:t>Dosspecifikation.frekvens</w:t>
            </w:r>
          </w:p>
        </w:tc>
        <w:tc>
          <w:tcPr>
            <w:tcW w:w="4111" w:type="dxa"/>
            <w:shd w:val="clear" w:color="auto" w:fill="EAF1DD" w:themeFill="accent3" w:themeFillTint="33"/>
          </w:tcPr>
          <w:p w14:paraId="2CE6DEF9"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drug/dosage/frequencyDosage/frequency</w:t>
            </w:r>
          </w:p>
          <w:p w14:paraId="3004BCD1" w14:textId="77777777" w:rsidR="00370D4A" w:rsidRPr="009C4747" w:rsidRDefault="00370D4A" w:rsidP="00A34D56">
            <w:pPr>
              <w:autoSpaceDE w:val="0"/>
              <w:autoSpaceDN w:val="0"/>
              <w:adjustRightInd w:val="0"/>
              <w:spacing w:line="240" w:lineRule="auto"/>
              <w:rPr>
                <w:szCs w:val="20"/>
                <w:lang w:val="en-US"/>
              </w:rPr>
            </w:pPr>
          </w:p>
          <w:p w14:paraId="40CC66E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7C94A8F8" w14:textId="77777777" w:rsidR="00370D4A" w:rsidRPr="009C4747" w:rsidRDefault="00370D4A" w:rsidP="00A34D56">
            <w:pPr>
              <w:autoSpaceDE w:val="0"/>
              <w:autoSpaceDN w:val="0"/>
              <w:adjustRightInd w:val="0"/>
              <w:spacing w:line="240" w:lineRule="auto"/>
              <w:rPr>
                <w:szCs w:val="20"/>
                <w:lang w:val="en-US"/>
              </w:rPr>
            </w:pPr>
          </w:p>
          <w:p w14:paraId="6E2338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drug/dosage/frequencyDosage/frequency</w:t>
            </w:r>
          </w:p>
        </w:tc>
      </w:tr>
      <w:tr w:rsidR="00370D4A" w:rsidRPr="00914082" w14:paraId="4D0A6337" w14:textId="77777777" w:rsidTr="00DB0D07">
        <w:trPr>
          <w:trHeight w:val="397"/>
        </w:trPr>
        <w:tc>
          <w:tcPr>
            <w:tcW w:w="1809" w:type="dxa"/>
            <w:shd w:val="clear" w:color="auto" w:fill="EAF1DD" w:themeFill="accent3" w:themeFillTint="33"/>
            <w:vAlign w:val="center"/>
          </w:tcPr>
          <w:p w14:paraId="3294A7C4" w14:textId="77777777" w:rsidR="00370D4A" w:rsidRPr="009C4747" w:rsidRDefault="00370D4A" w:rsidP="00A34D56">
            <w:pPr>
              <w:rPr>
                <w:szCs w:val="20"/>
              </w:rPr>
            </w:pPr>
            <w:r w:rsidRPr="009C4747">
              <w:rPr>
                <w:szCs w:val="20"/>
              </w:rPr>
              <w:lastRenderedPageBreak/>
              <w:t>PeriodDosageType.dose</w:t>
            </w:r>
          </w:p>
        </w:tc>
        <w:tc>
          <w:tcPr>
            <w:tcW w:w="2977" w:type="dxa"/>
            <w:shd w:val="clear" w:color="auto" w:fill="EAF1DD" w:themeFill="accent3" w:themeFillTint="33"/>
            <w:vAlign w:val="center"/>
          </w:tcPr>
          <w:p w14:paraId="0BF4D76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AF78186"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drug/dosage/periodDosage/dose</w:t>
            </w:r>
          </w:p>
          <w:p w14:paraId="1430D0FE" w14:textId="77777777" w:rsidR="00370D4A" w:rsidRPr="009C4747" w:rsidRDefault="00370D4A" w:rsidP="00A34D56">
            <w:pPr>
              <w:autoSpaceDE w:val="0"/>
              <w:autoSpaceDN w:val="0"/>
              <w:adjustRightInd w:val="0"/>
              <w:spacing w:line="240" w:lineRule="auto"/>
              <w:rPr>
                <w:szCs w:val="20"/>
                <w:lang w:val="en-US"/>
              </w:rPr>
            </w:pPr>
          </w:p>
          <w:p w14:paraId="2FCE558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B4BB52" w14:textId="77777777" w:rsidR="00370D4A" w:rsidRPr="009C4747" w:rsidRDefault="00370D4A" w:rsidP="00A34D56">
            <w:pPr>
              <w:autoSpaceDE w:val="0"/>
              <w:autoSpaceDN w:val="0"/>
              <w:adjustRightInd w:val="0"/>
              <w:spacing w:line="240" w:lineRule="auto"/>
              <w:rPr>
                <w:szCs w:val="20"/>
                <w:lang w:val="en-US"/>
              </w:rPr>
            </w:pPr>
          </w:p>
          <w:p w14:paraId="4582FC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drug/dosage/periodDosage/dose</w:t>
            </w:r>
          </w:p>
        </w:tc>
      </w:tr>
      <w:tr w:rsidR="00370D4A" w:rsidRPr="00914082" w14:paraId="438DCDB7" w14:textId="77777777" w:rsidTr="00DB0D07">
        <w:trPr>
          <w:trHeight w:val="397"/>
        </w:trPr>
        <w:tc>
          <w:tcPr>
            <w:tcW w:w="1809" w:type="dxa"/>
            <w:shd w:val="clear" w:color="auto" w:fill="EAF1DD" w:themeFill="accent3" w:themeFillTint="33"/>
            <w:vAlign w:val="center"/>
          </w:tcPr>
          <w:p w14:paraId="228D1F4E" w14:textId="77777777" w:rsidR="00370D4A" w:rsidRPr="009C4747" w:rsidRDefault="00370D4A" w:rsidP="00A34D56">
            <w:pPr>
              <w:rPr>
                <w:szCs w:val="20"/>
              </w:rPr>
            </w:pPr>
            <w:r w:rsidRPr="009C4747">
              <w:rPr>
                <w:szCs w:val="20"/>
              </w:rPr>
              <w:t>PeriodDosageType.period</w:t>
            </w:r>
          </w:p>
        </w:tc>
        <w:tc>
          <w:tcPr>
            <w:tcW w:w="2977" w:type="dxa"/>
            <w:shd w:val="clear" w:color="auto" w:fill="EAF1DD" w:themeFill="accent3" w:themeFillTint="33"/>
            <w:vAlign w:val="center"/>
          </w:tcPr>
          <w:p w14:paraId="1AF6C383" w14:textId="1D005BA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7B739B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drug/dosage/periodDosage/period</w:t>
            </w:r>
          </w:p>
          <w:p w14:paraId="1B2D8250" w14:textId="77777777" w:rsidR="00370D4A" w:rsidRPr="009C4747" w:rsidRDefault="00370D4A" w:rsidP="00A34D56">
            <w:pPr>
              <w:autoSpaceDE w:val="0"/>
              <w:autoSpaceDN w:val="0"/>
              <w:adjustRightInd w:val="0"/>
              <w:spacing w:line="240" w:lineRule="auto"/>
              <w:rPr>
                <w:szCs w:val="20"/>
                <w:lang w:val="en-US"/>
              </w:rPr>
            </w:pPr>
          </w:p>
          <w:p w14:paraId="3BECFB5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7264D7" w14:textId="77777777" w:rsidR="00370D4A" w:rsidRPr="009C4747" w:rsidRDefault="00370D4A" w:rsidP="00A34D56">
            <w:pPr>
              <w:autoSpaceDE w:val="0"/>
              <w:autoSpaceDN w:val="0"/>
              <w:adjustRightInd w:val="0"/>
              <w:spacing w:line="240" w:lineRule="auto"/>
              <w:rPr>
                <w:szCs w:val="20"/>
                <w:lang w:val="en-US"/>
              </w:rPr>
            </w:pPr>
          </w:p>
          <w:p w14:paraId="78933C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drug/dosage/periodDosage/period</w:t>
            </w:r>
          </w:p>
        </w:tc>
      </w:tr>
      <w:tr w:rsidR="00370D4A" w:rsidRPr="00914082" w14:paraId="2F91E842" w14:textId="77777777" w:rsidTr="00DB0D07">
        <w:trPr>
          <w:trHeight w:val="397"/>
        </w:trPr>
        <w:tc>
          <w:tcPr>
            <w:tcW w:w="1809" w:type="dxa"/>
            <w:shd w:val="clear" w:color="auto" w:fill="EAF1DD" w:themeFill="accent3" w:themeFillTint="33"/>
            <w:vAlign w:val="center"/>
          </w:tcPr>
          <w:p w14:paraId="3219C205" w14:textId="67D2A326" w:rsidR="00370D4A" w:rsidRPr="009C4747" w:rsidRDefault="00521297" w:rsidP="00A34D56">
            <w:pPr>
              <w:rPr>
                <w:szCs w:val="20"/>
              </w:rPr>
            </w:pPr>
            <w:r>
              <w:rPr>
                <w:szCs w:val="20"/>
              </w:rPr>
              <w:t>Occasion</w:t>
            </w:r>
            <w:r w:rsidR="00370D4A" w:rsidRPr="009C4747">
              <w:rPr>
                <w:szCs w:val="20"/>
              </w:rPr>
              <w:t>DosageType.period</w:t>
            </w:r>
          </w:p>
        </w:tc>
        <w:tc>
          <w:tcPr>
            <w:tcW w:w="2977" w:type="dxa"/>
            <w:shd w:val="clear" w:color="auto" w:fill="EAF1DD" w:themeFill="accent3" w:themeFillTint="33"/>
            <w:vAlign w:val="center"/>
          </w:tcPr>
          <w:p w14:paraId="2134F9CF" w14:textId="6B8380C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8603253" w14:textId="36EA624C"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w:t>
            </w:r>
            <w:r w:rsidR="00521297">
              <w:rPr>
                <w:szCs w:val="20"/>
                <w:lang w:val="en-US"/>
              </w:rPr>
              <w:t>ion</w:t>
            </w:r>
            <w:r w:rsidRPr="009C4747">
              <w:rPr>
                <w:szCs w:val="20"/>
                <w:lang w:val="en-US"/>
              </w:rPr>
              <w:t>Dosage/period</w:t>
            </w:r>
          </w:p>
          <w:p w14:paraId="6D774F80" w14:textId="77777777" w:rsidR="00370D4A" w:rsidRPr="009C4747" w:rsidRDefault="00370D4A" w:rsidP="00A34D56">
            <w:pPr>
              <w:autoSpaceDE w:val="0"/>
              <w:autoSpaceDN w:val="0"/>
              <w:adjustRightInd w:val="0"/>
              <w:spacing w:line="240" w:lineRule="auto"/>
              <w:rPr>
                <w:szCs w:val="20"/>
                <w:lang w:val="en-US"/>
              </w:rPr>
            </w:pPr>
          </w:p>
          <w:p w14:paraId="1531C7E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1CFB4A0" w14:textId="77777777" w:rsidR="00370D4A" w:rsidRPr="009C4747" w:rsidRDefault="00370D4A" w:rsidP="00A34D56">
            <w:pPr>
              <w:autoSpaceDE w:val="0"/>
              <w:autoSpaceDN w:val="0"/>
              <w:adjustRightInd w:val="0"/>
              <w:spacing w:line="240" w:lineRule="auto"/>
              <w:rPr>
                <w:szCs w:val="20"/>
                <w:lang w:val="en-US"/>
              </w:rPr>
            </w:pPr>
          </w:p>
          <w:p w14:paraId="08513CB0" w14:textId="45FEE12E"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00521297">
              <w:rPr>
                <w:szCs w:val="20"/>
                <w:lang w:val="en-US"/>
              </w:rPr>
              <w:t>drug/dosage/occasion</w:t>
            </w:r>
            <w:r w:rsidRPr="009C4747">
              <w:rPr>
                <w:szCs w:val="20"/>
                <w:lang w:val="en-US"/>
              </w:rPr>
              <w:t>Dosage /period</w:t>
            </w:r>
          </w:p>
        </w:tc>
      </w:tr>
      <w:tr w:rsidR="00370D4A" w:rsidRPr="00914082" w14:paraId="373750F9" w14:textId="77777777" w:rsidTr="00DB0D07">
        <w:trPr>
          <w:trHeight w:val="397"/>
        </w:trPr>
        <w:tc>
          <w:tcPr>
            <w:tcW w:w="1809" w:type="dxa"/>
            <w:shd w:val="clear" w:color="auto" w:fill="EAF1DD" w:themeFill="accent3" w:themeFillTint="33"/>
            <w:vAlign w:val="center"/>
          </w:tcPr>
          <w:p w14:paraId="0B87E7EC" w14:textId="77777777" w:rsidR="00370D4A" w:rsidRPr="009C4747" w:rsidRDefault="00370D4A" w:rsidP="00A34D56">
            <w:pPr>
              <w:rPr>
                <w:szCs w:val="20"/>
              </w:rPr>
            </w:pPr>
            <w:r w:rsidRPr="009C4747">
              <w:rPr>
                <w:szCs w:val="20"/>
              </w:rPr>
              <w:t>AdministrationOccurrenceType.dose</w:t>
            </w:r>
          </w:p>
        </w:tc>
        <w:tc>
          <w:tcPr>
            <w:tcW w:w="2977" w:type="dxa"/>
            <w:shd w:val="clear" w:color="auto" w:fill="EAF1DD" w:themeFill="accent3" w:themeFillTint="33"/>
            <w:vAlign w:val="center"/>
          </w:tcPr>
          <w:p w14:paraId="77D9083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C1C60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drug/dosage/occasionalDosage/administrationOccurrence/dose</w:t>
            </w:r>
          </w:p>
          <w:p w14:paraId="47B29FEE" w14:textId="77777777" w:rsidR="00370D4A" w:rsidRPr="009C4747" w:rsidRDefault="00370D4A" w:rsidP="00A34D56">
            <w:pPr>
              <w:autoSpaceDE w:val="0"/>
              <w:autoSpaceDN w:val="0"/>
              <w:adjustRightInd w:val="0"/>
              <w:spacing w:line="240" w:lineRule="auto"/>
              <w:rPr>
                <w:szCs w:val="20"/>
                <w:lang w:val="en-US"/>
              </w:rPr>
            </w:pPr>
          </w:p>
          <w:p w14:paraId="2AAE38D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8C75F9A" w14:textId="77777777" w:rsidR="00370D4A" w:rsidRPr="009C4747" w:rsidRDefault="00370D4A" w:rsidP="00A34D56">
            <w:pPr>
              <w:autoSpaceDE w:val="0"/>
              <w:autoSpaceDN w:val="0"/>
              <w:adjustRightInd w:val="0"/>
              <w:spacing w:line="240" w:lineRule="auto"/>
              <w:rPr>
                <w:szCs w:val="20"/>
                <w:lang w:val="en-US"/>
              </w:rPr>
            </w:pPr>
          </w:p>
          <w:p w14:paraId="13AB8C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drug/dosage/occasionalDosage/administrationOccurrence/dose</w:t>
            </w:r>
          </w:p>
        </w:tc>
      </w:tr>
      <w:tr w:rsidR="00370D4A" w:rsidRPr="00914082" w14:paraId="74007A3E" w14:textId="77777777" w:rsidTr="00DB0D07">
        <w:trPr>
          <w:trHeight w:val="397"/>
        </w:trPr>
        <w:tc>
          <w:tcPr>
            <w:tcW w:w="1809" w:type="dxa"/>
            <w:shd w:val="clear" w:color="auto" w:fill="EAF1DD" w:themeFill="accent3" w:themeFillTint="33"/>
            <w:vAlign w:val="center"/>
          </w:tcPr>
          <w:p w14:paraId="602A2158" w14:textId="77777777" w:rsidR="00370D4A" w:rsidRPr="009C4747" w:rsidRDefault="00370D4A" w:rsidP="00A34D56">
            <w:pPr>
              <w:rPr>
                <w:szCs w:val="20"/>
              </w:rPr>
            </w:pPr>
            <w:r w:rsidRPr="009C4747">
              <w:rPr>
                <w:szCs w:val="20"/>
              </w:rPr>
              <w:t>AdministrationOccurrenceType.tim</w:t>
            </w:r>
            <w:r w:rsidRPr="009C4747">
              <w:rPr>
                <w:szCs w:val="20"/>
              </w:rPr>
              <w:lastRenderedPageBreak/>
              <w:t>e</w:t>
            </w:r>
          </w:p>
        </w:tc>
        <w:tc>
          <w:tcPr>
            <w:tcW w:w="2977" w:type="dxa"/>
            <w:shd w:val="clear" w:color="auto" w:fill="EAF1DD" w:themeFill="accent3" w:themeFillTint="33"/>
            <w:vAlign w:val="center"/>
          </w:tcPr>
          <w:p w14:paraId="4B4E1259" w14:textId="77777777" w:rsidR="00370D4A" w:rsidRPr="009C4747" w:rsidRDefault="00370D4A" w:rsidP="009C4747">
            <w:pPr>
              <w:rPr>
                <w:szCs w:val="20"/>
              </w:rPr>
            </w:pPr>
            <w:r w:rsidRPr="009C4747">
              <w:rPr>
                <w:szCs w:val="20"/>
              </w:rPr>
              <w:lastRenderedPageBreak/>
              <w:t>Dosering.starttidpunkt</w:t>
            </w:r>
          </w:p>
        </w:tc>
        <w:tc>
          <w:tcPr>
            <w:tcW w:w="4111" w:type="dxa"/>
            <w:shd w:val="clear" w:color="auto" w:fill="EAF1DD" w:themeFill="accent3" w:themeFillTint="33"/>
          </w:tcPr>
          <w:p w14:paraId="0D22B0F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w:t>
            </w:r>
            <w:r w:rsidRPr="009C4747">
              <w:rPr>
                <w:szCs w:val="20"/>
                <w:lang w:val="en-US"/>
              </w:rPr>
              <w:lastRenderedPageBreak/>
              <w:t>g/dosage/occasionalDosage/administrationOccurrence/time</w:t>
            </w:r>
          </w:p>
          <w:p w14:paraId="06EB6B91" w14:textId="77777777" w:rsidR="00370D4A" w:rsidRPr="009C4747" w:rsidRDefault="00370D4A" w:rsidP="00A34D56">
            <w:pPr>
              <w:autoSpaceDE w:val="0"/>
              <w:autoSpaceDN w:val="0"/>
              <w:adjustRightInd w:val="0"/>
              <w:spacing w:line="240" w:lineRule="auto"/>
              <w:rPr>
                <w:szCs w:val="20"/>
                <w:lang w:val="en-US"/>
              </w:rPr>
            </w:pPr>
          </w:p>
          <w:p w14:paraId="108A54D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5E6B585" w14:textId="77777777" w:rsidR="00370D4A" w:rsidRPr="009C4747" w:rsidRDefault="00370D4A" w:rsidP="00A34D56">
            <w:pPr>
              <w:autoSpaceDE w:val="0"/>
              <w:autoSpaceDN w:val="0"/>
              <w:adjustRightInd w:val="0"/>
              <w:spacing w:line="240" w:lineRule="auto"/>
              <w:rPr>
                <w:szCs w:val="20"/>
                <w:lang w:val="en-US"/>
              </w:rPr>
            </w:pPr>
          </w:p>
          <w:p w14:paraId="1ECE863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drug/dosage/occasionalDosage/administrationOccurrence/time</w:t>
            </w:r>
          </w:p>
        </w:tc>
      </w:tr>
      <w:tr w:rsidR="00370D4A" w:rsidRPr="00914082" w14:paraId="04CC66FB" w14:textId="77777777" w:rsidTr="00DB0D07">
        <w:trPr>
          <w:trHeight w:val="397"/>
        </w:trPr>
        <w:tc>
          <w:tcPr>
            <w:tcW w:w="1809" w:type="dxa"/>
            <w:shd w:val="clear" w:color="auto" w:fill="EAF1DD" w:themeFill="accent3" w:themeFillTint="33"/>
            <w:vAlign w:val="center"/>
          </w:tcPr>
          <w:p w14:paraId="515EA38B" w14:textId="77777777" w:rsidR="00370D4A" w:rsidRPr="009C4747" w:rsidRDefault="00370D4A" w:rsidP="00A34D56">
            <w:pPr>
              <w:rPr>
                <w:szCs w:val="20"/>
              </w:rPr>
            </w:pPr>
            <w:r w:rsidRPr="009C4747">
              <w:rPr>
                <w:szCs w:val="20"/>
              </w:rPr>
              <w:lastRenderedPageBreak/>
              <w:t>AdministrationOccurrenceType.dayOfPeriod</w:t>
            </w:r>
          </w:p>
        </w:tc>
        <w:tc>
          <w:tcPr>
            <w:tcW w:w="2977" w:type="dxa"/>
            <w:shd w:val="clear" w:color="auto" w:fill="EAF1DD" w:themeFill="accent3" w:themeFillTint="33"/>
            <w:vAlign w:val="center"/>
          </w:tcPr>
          <w:p w14:paraId="36B4F1A0" w14:textId="0A8C0CCD"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56A650B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drug/dosage/occasionalDosage/administrationOccurrence/dayOfPeriod</w:t>
            </w:r>
          </w:p>
          <w:p w14:paraId="4572F177" w14:textId="77777777" w:rsidR="00370D4A" w:rsidRPr="009C4747" w:rsidRDefault="00370D4A" w:rsidP="00A34D56">
            <w:pPr>
              <w:autoSpaceDE w:val="0"/>
              <w:autoSpaceDN w:val="0"/>
              <w:adjustRightInd w:val="0"/>
              <w:spacing w:line="240" w:lineRule="auto"/>
              <w:rPr>
                <w:szCs w:val="20"/>
                <w:lang w:val="en-US"/>
              </w:rPr>
            </w:pPr>
          </w:p>
          <w:p w14:paraId="65A6478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7131C6D" w14:textId="77777777" w:rsidR="00370D4A" w:rsidRPr="009C4747" w:rsidRDefault="00370D4A" w:rsidP="00A34D56">
            <w:pPr>
              <w:autoSpaceDE w:val="0"/>
              <w:autoSpaceDN w:val="0"/>
              <w:adjustRightInd w:val="0"/>
              <w:spacing w:line="240" w:lineRule="auto"/>
              <w:rPr>
                <w:szCs w:val="20"/>
                <w:lang w:val="en-US"/>
              </w:rPr>
            </w:pPr>
          </w:p>
          <w:p w14:paraId="73364A4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drug/dosage/occasionalDosage/administrationOccurrence/dayOfPeriod</w:t>
            </w:r>
          </w:p>
        </w:tc>
      </w:tr>
      <w:tr w:rsidR="00370D4A" w:rsidRPr="00914082" w14:paraId="5F353E6A" w14:textId="77777777" w:rsidTr="00DB0D07">
        <w:trPr>
          <w:trHeight w:val="397"/>
        </w:trPr>
        <w:tc>
          <w:tcPr>
            <w:tcW w:w="1809" w:type="dxa"/>
            <w:shd w:val="clear" w:color="auto" w:fill="EAF1DD" w:themeFill="accent3" w:themeFillTint="33"/>
            <w:vAlign w:val="center"/>
          </w:tcPr>
          <w:p w14:paraId="30974EED" w14:textId="77777777" w:rsidR="00370D4A" w:rsidRPr="009C4747" w:rsidRDefault="00370D4A" w:rsidP="00A34D56">
            <w:pPr>
              <w:rPr>
                <w:szCs w:val="20"/>
              </w:rPr>
            </w:pPr>
            <w:r w:rsidRPr="009C4747">
              <w:rPr>
                <w:szCs w:val="20"/>
              </w:rPr>
              <w:t>RampedDosageType.timeStep</w:t>
            </w:r>
          </w:p>
        </w:tc>
        <w:tc>
          <w:tcPr>
            <w:tcW w:w="2977" w:type="dxa"/>
            <w:shd w:val="clear" w:color="auto" w:fill="EAF1DD" w:themeFill="accent3" w:themeFillTint="33"/>
            <w:vAlign w:val="center"/>
          </w:tcPr>
          <w:p w14:paraId="37BBA63A" w14:textId="0D797DA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34E4C787"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drug/dosage/rampedDosage/timeStep</w:t>
            </w:r>
          </w:p>
          <w:p w14:paraId="47C75252" w14:textId="77777777" w:rsidR="00370D4A" w:rsidRPr="009C4747" w:rsidRDefault="00370D4A" w:rsidP="00A34D56">
            <w:pPr>
              <w:autoSpaceDE w:val="0"/>
              <w:autoSpaceDN w:val="0"/>
              <w:adjustRightInd w:val="0"/>
              <w:spacing w:line="240" w:lineRule="auto"/>
              <w:rPr>
                <w:szCs w:val="20"/>
                <w:lang w:val="en-US"/>
              </w:rPr>
            </w:pPr>
          </w:p>
          <w:p w14:paraId="44ADEA2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EFDD11C" w14:textId="77777777" w:rsidR="00370D4A" w:rsidRPr="009C4747" w:rsidRDefault="00370D4A" w:rsidP="00A34D56">
            <w:pPr>
              <w:autoSpaceDE w:val="0"/>
              <w:autoSpaceDN w:val="0"/>
              <w:adjustRightInd w:val="0"/>
              <w:spacing w:line="240" w:lineRule="auto"/>
              <w:rPr>
                <w:szCs w:val="20"/>
                <w:lang w:val="en-US"/>
              </w:rPr>
            </w:pPr>
          </w:p>
          <w:p w14:paraId="4A4BF65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drug/dosage/rampedDosage/timeStep</w:t>
            </w:r>
          </w:p>
        </w:tc>
      </w:tr>
      <w:tr w:rsidR="00370D4A" w:rsidRPr="00914082" w14:paraId="2688F207" w14:textId="77777777" w:rsidTr="00DB0D07">
        <w:trPr>
          <w:trHeight w:val="397"/>
        </w:trPr>
        <w:tc>
          <w:tcPr>
            <w:tcW w:w="1809" w:type="dxa"/>
            <w:shd w:val="clear" w:color="auto" w:fill="EAF1DD" w:themeFill="accent3" w:themeFillTint="33"/>
            <w:vAlign w:val="center"/>
          </w:tcPr>
          <w:p w14:paraId="18A8632B" w14:textId="77777777" w:rsidR="00370D4A" w:rsidRPr="009C4747" w:rsidRDefault="00370D4A" w:rsidP="00A34D56">
            <w:pPr>
              <w:rPr>
                <w:szCs w:val="20"/>
              </w:rPr>
            </w:pPr>
            <w:r w:rsidRPr="009C4747">
              <w:rPr>
                <w:szCs w:val="20"/>
              </w:rPr>
              <w:t>RampedDosageType.doseStep</w:t>
            </w:r>
          </w:p>
        </w:tc>
        <w:tc>
          <w:tcPr>
            <w:tcW w:w="2977" w:type="dxa"/>
            <w:shd w:val="clear" w:color="auto" w:fill="EAF1DD" w:themeFill="accent3" w:themeFillTint="33"/>
            <w:vAlign w:val="center"/>
          </w:tcPr>
          <w:p w14:paraId="0EF1295D"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4CC85D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drug/dosage/rampedDosage/doseStep</w:t>
            </w:r>
          </w:p>
          <w:p w14:paraId="45384826" w14:textId="77777777" w:rsidR="00370D4A" w:rsidRPr="009C4747" w:rsidRDefault="00370D4A" w:rsidP="00A34D56">
            <w:pPr>
              <w:autoSpaceDE w:val="0"/>
              <w:autoSpaceDN w:val="0"/>
              <w:adjustRightInd w:val="0"/>
              <w:spacing w:line="240" w:lineRule="auto"/>
              <w:rPr>
                <w:szCs w:val="20"/>
                <w:lang w:val="en-US"/>
              </w:rPr>
            </w:pPr>
          </w:p>
          <w:p w14:paraId="1B34C3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24F366B" w14:textId="77777777" w:rsidR="00370D4A" w:rsidRPr="009C4747" w:rsidRDefault="00370D4A" w:rsidP="00A34D56">
            <w:pPr>
              <w:autoSpaceDE w:val="0"/>
              <w:autoSpaceDN w:val="0"/>
              <w:adjustRightInd w:val="0"/>
              <w:spacing w:line="240" w:lineRule="auto"/>
              <w:rPr>
                <w:szCs w:val="20"/>
                <w:lang w:val="en-US"/>
              </w:rPr>
            </w:pPr>
          </w:p>
          <w:p w14:paraId="43E7969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drug/dosage/rampedDosage/doseStep</w:t>
            </w:r>
          </w:p>
        </w:tc>
      </w:tr>
      <w:tr w:rsidR="000A7F5D" w:rsidRPr="00914082" w14:paraId="29B50577" w14:textId="77777777" w:rsidTr="00DB0D07">
        <w:trPr>
          <w:trHeight w:val="397"/>
        </w:trPr>
        <w:tc>
          <w:tcPr>
            <w:tcW w:w="1809" w:type="dxa"/>
            <w:shd w:val="clear" w:color="auto" w:fill="EAF1DD" w:themeFill="accent3" w:themeFillTint="33"/>
            <w:vAlign w:val="center"/>
          </w:tcPr>
          <w:p w14:paraId="09AAABF1" w14:textId="209F80E5" w:rsidR="000A7F5D" w:rsidRPr="009C4747" w:rsidRDefault="000A7F5D" w:rsidP="00A34D56">
            <w:pPr>
              <w:rPr>
                <w:szCs w:val="20"/>
              </w:rPr>
            </w:pPr>
            <w:r>
              <w:rPr>
                <w:szCs w:val="20"/>
              </w:rPr>
              <w:t>RamEndpointType</w:t>
            </w:r>
          </w:p>
        </w:tc>
        <w:tc>
          <w:tcPr>
            <w:tcW w:w="2977" w:type="dxa"/>
            <w:shd w:val="clear" w:color="auto" w:fill="EAF1DD" w:themeFill="accent3" w:themeFillTint="33"/>
            <w:vAlign w:val="center"/>
          </w:tcPr>
          <w:p w14:paraId="7392F592" w14:textId="2220A2CA" w:rsidR="000A7F5D" w:rsidRPr="009C4747" w:rsidRDefault="000A7F5D"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34F2A948" w14:textId="108DBB5A" w:rsidR="000A7F5D" w:rsidRPr="009C4747"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w:t>
            </w:r>
            <w:r>
              <w:rPr>
                <w:szCs w:val="20"/>
                <w:lang w:val="en-US"/>
              </w:rPr>
              <w:t>rampStart</w:t>
            </w:r>
          </w:p>
          <w:p w14:paraId="5C5510C9" w14:textId="77777777" w:rsidR="000A7F5D" w:rsidRPr="009C4747" w:rsidRDefault="000A7F5D" w:rsidP="000A7F5D">
            <w:pPr>
              <w:autoSpaceDE w:val="0"/>
              <w:autoSpaceDN w:val="0"/>
              <w:adjustRightInd w:val="0"/>
              <w:spacing w:line="240" w:lineRule="auto"/>
              <w:rPr>
                <w:szCs w:val="20"/>
                <w:lang w:val="en-US"/>
              </w:rPr>
            </w:pPr>
          </w:p>
          <w:p w14:paraId="4671E2DC" w14:textId="77777777" w:rsidR="000A7F5D" w:rsidRPr="009C4747" w:rsidRDefault="000A7F5D" w:rsidP="000A7F5D">
            <w:pPr>
              <w:autoSpaceDE w:val="0"/>
              <w:autoSpaceDN w:val="0"/>
              <w:adjustRightInd w:val="0"/>
              <w:spacing w:line="240" w:lineRule="auto"/>
              <w:rPr>
                <w:i/>
                <w:szCs w:val="20"/>
                <w:lang w:val="en-US"/>
              </w:rPr>
            </w:pPr>
            <w:r w:rsidRPr="009C4747">
              <w:rPr>
                <w:i/>
                <w:szCs w:val="20"/>
                <w:lang w:val="en-US"/>
              </w:rPr>
              <w:t>och</w:t>
            </w:r>
          </w:p>
          <w:p w14:paraId="1A18E4B8" w14:textId="77777777" w:rsidR="000A7F5D" w:rsidRPr="009C4747" w:rsidRDefault="000A7F5D" w:rsidP="000A7F5D">
            <w:pPr>
              <w:autoSpaceDE w:val="0"/>
              <w:autoSpaceDN w:val="0"/>
              <w:adjustRightInd w:val="0"/>
              <w:spacing w:line="240" w:lineRule="auto"/>
              <w:rPr>
                <w:szCs w:val="20"/>
                <w:lang w:val="en-US"/>
              </w:rPr>
            </w:pPr>
          </w:p>
          <w:p w14:paraId="390ABE25" w14:textId="77777777" w:rsidR="000A7F5D"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w:t>
            </w:r>
            <w:r>
              <w:rPr>
                <w:szCs w:val="20"/>
                <w:lang w:val="en-US"/>
              </w:rPr>
              <w:t>age/rampedDosage/</w:t>
            </w:r>
            <w:r>
              <w:rPr>
                <w:szCs w:val="20"/>
                <w:lang w:val="en-US"/>
              </w:rPr>
              <w:lastRenderedPageBreak/>
              <w:t>rampStart</w:t>
            </w:r>
          </w:p>
          <w:p w14:paraId="6C2D5A1F" w14:textId="77777777" w:rsidR="000A7F5D" w:rsidRDefault="000A7F5D" w:rsidP="000A7F5D">
            <w:pPr>
              <w:autoSpaceDE w:val="0"/>
              <w:autoSpaceDN w:val="0"/>
              <w:adjustRightInd w:val="0"/>
              <w:spacing w:line="240" w:lineRule="auto"/>
              <w:rPr>
                <w:szCs w:val="20"/>
                <w:lang w:val="en-US"/>
              </w:rPr>
            </w:pPr>
          </w:p>
          <w:p w14:paraId="0D25C5D5" w14:textId="7D232D27" w:rsidR="000A7F5D" w:rsidRPr="000A7F5D" w:rsidRDefault="000A7F5D" w:rsidP="000A7F5D">
            <w:pPr>
              <w:autoSpaceDE w:val="0"/>
              <w:autoSpaceDN w:val="0"/>
              <w:adjustRightInd w:val="0"/>
              <w:spacing w:line="240" w:lineRule="auto"/>
              <w:rPr>
                <w:i/>
                <w:szCs w:val="20"/>
                <w:lang w:val="en-US"/>
              </w:rPr>
            </w:pPr>
            <w:r w:rsidRPr="000A7F5D">
              <w:rPr>
                <w:i/>
                <w:szCs w:val="20"/>
                <w:lang w:val="en-US"/>
              </w:rPr>
              <w:t>och</w:t>
            </w:r>
          </w:p>
          <w:p w14:paraId="22E73872" w14:textId="77777777" w:rsidR="000A7F5D" w:rsidRDefault="000A7F5D" w:rsidP="000A7F5D">
            <w:pPr>
              <w:autoSpaceDE w:val="0"/>
              <w:autoSpaceDN w:val="0"/>
              <w:adjustRightInd w:val="0"/>
              <w:spacing w:line="240" w:lineRule="auto"/>
              <w:rPr>
                <w:szCs w:val="20"/>
                <w:lang w:val="en-US"/>
              </w:rPr>
            </w:pPr>
          </w:p>
          <w:p w14:paraId="1B6D3785" w14:textId="3B0AF3E9" w:rsidR="000A7F5D" w:rsidRPr="009C4747"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w:t>
            </w:r>
            <w:r>
              <w:rPr>
                <w:szCs w:val="20"/>
                <w:lang w:val="en-US"/>
              </w:rPr>
              <w:t>rampEnd</w:t>
            </w:r>
          </w:p>
          <w:p w14:paraId="47F7B572" w14:textId="77777777" w:rsidR="000A7F5D" w:rsidRPr="009C4747" w:rsidRDefault="000A7F5D" w:rsidP="000A7F5D">
            <w:pPr>
              <w:autoSpaceDE w:val="0"/>
              <w:autoSpaceDN w:val="0"/>
              <w:adjustRightInd w:val="0"/>
              <w:spacing w:line="240" w:lineRule="auto"/>
              <w:rPr>
                <w:szCs w:val="20"/>
                <w:lang w:val="en-US"/>
              </w:rPr>
            </w:pPr>
          </w:p>
          <w:p w14:paraId="04F89EE0" w14:textId="77777777" w:rsidR="000A7F5D" w:rsidRPr="009C4747" w:rsidRDefault="000A7F5D" w:rsidP="000A7F5D">
            <w:pPr>
              <w:autoSpaceDE w:val="0"/>
              <w:autoSpaceDN w:val="0"/>
              <w:adjustRightInd w:val="0"/>
              <w:spacing w:line="240" w:lineRule="auto"/>
              <w:rPr>
                <w:i/>
                <w:szCs w:val="20"/>
                <w:lang w:val="en-US"/>
              </w:rPr>
            </w:pPr>
            <w:r w:rsidRPr="009C4747">
              <w:rPr>
                <w:i/>
                <w:szCs w:val="20"/>
                <w:lang w:val="en-US"/>
              </w:rPr>
              <w:t>och</w:t>
            </w:r>
          </w:p>
          <w:p w14:paraId="50F39D4A" w14:textId="77777777" w:rsidR="000A7F5D" w:rsidRPr="009C4747" w:rsidRDefault="000A7F5D" w:rsidP="000A7F5D">
            <w:pPr>
              <w:autoSpaceDE w:val="0"/>
              <w:autoSpaceDN w:val="0"/>
              <w:adjustRightInd w:val="0"/>
              <w:spacing w:line="240" w:lineRule="auto"/>
              <w:rPr>
                <w:szCs w:val="20"/>
                <w:lang w:val="en-US"/>
              </w:rPr>
            </w:pPr>
          </w:p>
          <w:p w14:paraId="67E3D025" w14:textId="0185DE21" w:rsidR="000A7F5D" w:rsidRPr="000A7F5D" w:rsidRDefault="000A7F5D" w:rsidP="000A7F5D">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w:t>
            </w:r>
            <w:r>
              <w:rPr>
                <w:szCs w:val="20"/>
                <w:lang w:val="en-US"/>
              </w:rPr>
              <w:t>age/rampedDosage/rampEnd</w:t>
            </w:r>
          </w:p>
        </w:tc>
      </w:tr>
      <w:tr w:rsidR="00370D4A" w:rsidRPr="00914082" w14:paraId="479B7870" w14:textId="77777777" w:rsidTr="00DB0D07">
        <w:trPr>
          <w:trHeight w:val="397"/>
        </w:trPr>
        <w:tc>
          <w:tcPr>
            <w:tcW w:w="1809" w:type="dxa"/>
            <w:shd w:val="clear" w:color="auto" w:fill="EAF1DD" w:themeFill="accent3" w:themeFillTint="33"/>
            <w:vAlign w:val="center"/>
          </w:tcPr>
          <w:p w14:paraId="6EB9C1D8" w14:textId="77777777" w:rsidR="00370D4A" w:rsidRPr="009C4747" w:rsidRDefault="00370D4A" w:rsidP="00A34D56">
            <w:pPr>
              <w:rPr>
                <w:szCs w:val="20"/>
              </w:rPr>
            </w:pPr>
            <w:r w:rsidRPr="009C4747">
              <w:rPr>
                <w:szCs w:val="20"/>
              </w:rPr>
              <w:lastRenderedPageBreak/>
              <w:t>SingleDoseType.dose</w:t>
            </w:r>
          </w:p>
        </w:tc>
        <w:tc>
          <w:tcPr>
            <w:tcW w:w="2977" w:type="dxa"/>
            <w:shd w:val="clear" w:color="auto" w:fill="EAF1DD" w:themeFill="accent3" w:themeFillTint="33"/>
            <w:vAlign w:val="center"/>
          </w:tcPr>
          <w:p w14:paraId="674E6A5C"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653450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drug/dosage/singleDose/dose</w:t>
            </w:r>
          </w:p>
          <w:p w14:paraId="038C162E" w14:textId="77777777" w:rsidR="00370D4A" w:rsidRPr="009C4747" w:rsidRDefault="00370D4A" w:rsidP="00A34D56">
            <w:pPr>
              <w:autoSpaceDE w:val="0"/>
              <w:autoSpaceDN w:val="0"/>
              <w:adjustRightInd w:val="0"/>
              <w:spacing w:line="240" w:lineRule="auto"/>
              <w:rPr>
                <w:szCs w:val="20"/>
                <w:lang w:val="en-US"/>
              </w:rPr>
            </w:pPr>
          </w:p>
          <w:p w14:paraId="303BA71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B8723E1" w14:textId="77777777" w:rsidR="00370D4A" w:rsidRPr="009C4747" w:rsidRDefault="00370D4A" w:rsidP="00A34D56">
            <w:pPr>
              <w:autoSpaceDE w:val="0"/>
              <w:autoSpaceDN w:val="0"/>
              <w:adjustRightInd w:val="0"/>
              <w:spacing w:line="240" w:lineRule="auto"/>
              <w:rPr>
                <w:szCs w:val="20"/>
                <w:lang w:val="en-US"/>
              </w:rPr>
            </w:pPr>
          </w:p>
          <w:p w14:paraId="0A7863D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drug/dosage/singleDose/dose</w:t>
            </w:r>
          </w:p>
        </w:tc>
      </w:tr>
      <w:tr w:rsidR="00370D4A" w:rsidRPr="00914082" w14:paraId="4C3147CA" w14:textId="77777777" w:rsidTr="00DB0D07">
        <w:trPr>
          <w:trHeight w:val="397"/>
        </w:trPr>
        <w:tc>
          <w:tcPr>
            <w:tcW w:w="1809" w:type="dxa"/>
            <w:shd w:val="clear" w:color="auto" w:fill="EAF1DD" w:themeFill="accent3" w:themeFillTint="33"/>
            <w:vAlign w:val="center"/>
          </w:tcPr>
          <w:p w14:paraId="32683D26" w14:textId="77777777" w:rsidR="00370D4A" w:rsidRPr="009C4747" w:rsidRDefault="00370D4A" w:rsidP="00A34D56">
            <w:pPr>
              <w:rPr>
                <w:szCs w:val="20"/>
              </w:rPr>
            </w:pPr>
            <w:r w:rsidRPr="009C4747">
              <w:rPr>
                <w:szCs w:val="20"/>
              </w:rPr>
              <w:t>SingleDoseType.time</w:t>
            </w:r>
          </w:p>
        </w:tc>
        <w:tc>
          <w:tcPr>
            <w:tcW w:w="2977" w:type="dxa"/>
            <w:shd w:val="clear" w:color="auto" w:fill="EAF1DD" w:themeFill="accent3" w:themeFillTint="33"/>
            <w:vAlign w:val="center"/>
          </w:tcPr>
          <w:p w14:paraId="63FEBA30" w14:textId="77777777" w:rsidR="00370D4A" w:rsidRPr="009C4747" w:rsidRDefault="00370D4A" w:rsidP="009C4747">
            <w:pPr>
              <w:rPr>
                <w:szCs w:val="20"/>
              </w:rPr>
            </w:pPr>
            <w:r w:rsidRPr="009C4747">
              <w:rPr>
                <w:szCs w:val="20"/>
              </w:rPr>
              <w:t>Dosering.starttidpunkt</w:t>
            </w:r>
          </w:p>
        </w:tc>
        <w:tc>
          <w:tcPr>
            <w:tcW w:w="4111" w:type="dxa"/>
            <w:shd w:val="clear" w:color="auto" w:fill="EAF1DD" w:themeFill="accent3" w:themeFillTint="33"/>
          </w:tcPr>
          <w:p w14:paraId="3E39A60B"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drug/dosage/singleDose/time</w:t>
            </w:r>
          </w:p>
          <w:p w14:paraId="44A3CF55" w14:textId="77777777" w:rsidR="00370D4A" w:rsidRPr="009C4747" w:rsidRDefault="00370D4A" w:rsidP="00A34D56">
            <w:pPr>
              <w:autoSpaceDE w:val="0"/>
              <w:autoSpaceDN w:val="0"/>
              <w:adjustRightInd w:val="0"/>
              <w:spacing w:line="240" w:lineRule="auto"/>
              <w:rPr>
                <w:szCs w:val="20"/>
                <w:lang w:val="en-US"/>
              </w:rPr>
            </w:pPr>
          </w:p>
          <w:p w14:paraId="5B55D9D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926DB7" w14:textId="77777777" w:rsidR="00370D4A" w:rsidRPr="009C4747" w:rsidRDefault="00370D4A" w:rsidP="00A34D56">
            <w:pPr>
              <w:autoSpaceDE w:val="0"/>
              <w:autoSpaceDN w:val="0"/>
              <w:adjustRightInd w:val="0"/>
              <w:spacing w:line="240" w:lineRule="auto"/>
              <w:rPr>
                <w:szCs w:val="20"/>
                <w:lang w:val="en-US"/>
              </w:rPr>
            </w:pPr>
          </w:p>
          <w:p w14:paraId="1787B4D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drug/dosage/singleDose/time</w:t>
            </w:r>
          </w:p>
        </w:tc>
      </w:tr>
      <w:tr w:rsidR="00370D4A" w:rsidRPr="00914082" w14:paraId="44432E28" w14:textId="77777777" w:rsidTr="00DB0D07">
        <w:trPr>
          <w:trHeight w:val="397"/>
        </w:trPr>
        <w:tc>
          <w:tcPr>
            <w:tcW w:w="1809" w:type="dxa"/>
            <w:shd w:val="clear" w:color="auto" w:fill="EAF1DD" w:themeFill="accent3" w:themeFillTint="33"/>
            <w:vAlign w:val="center"/>
          </w:tcPr>
          <w:p w14:paraId="199BE641" w14:textId="77777777" w:rsidR="00370D4A" w:rsidRPr="009C4747" w:rsidRDefault="00370D4A" w:rsidP="00A34D56">
            <w:pPr>
              <w:rPr>
                <w:szCs w:val="20"/>
              </w:rPr>
            </w:pPr>
            <w:r w:rsidRPr="009C4747">
              <w:rPr>
                <w:szCs w:val="20"/>
              </w:rPr>
              <w:t>UnstructuredDosageInformationType.text</w:t>
            </w:r>
          </w:p>
        </w:tc>
        <w:tc>
          <w:tcPr>
            <w:tcW w:w="2977" w:type="dxa"/>
            <w:shd w:val="clear" w:color="auto" w:fill="EAF1DD" w:themeFill="accent3" w:themeFillTint="33"/>
            <w:vAlign w:val="center"/>
          </w:tcPr>
          <w:p w14:paraId="0CDD053D" w14:textId="77777777" w:rsidR="00370D4A" w:rsidRPr="009C4747" w:rsidRDefault="00370D4A" w:rsidP="009C4747">
            <w:pPr>
              <w:rPr>
                <w:szCs w:val="20"/>
              </w:rPr>
            </w:pPr>
            <w:r w:rsidRPr="009C4747">
              <w:rPr>
                <w:szCs w:val="20"/>
              </w:rPr>
              <w:t>Dosering</w:t>
            </w:r>
          </w:p>
        </w:tc>
        <w:tc>
          <w:tcPr>
            <w:tcW w:w="4111" w:type="dxa"/>
            <w:shd w:val="clear" w:color="auto" w:fill="EAF1DD" w:themeFill="accent3" w:themeFillTint="33"/>
          </w:tcPr>
          <w:p w14:paraId="161E9C6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drug/dosage/unstructuredDosageInformation/text</w:t>
            </w:r>
          </w:p>
          <w:p w14:paraId="2F63BBF8" w14:textId="77777777" w:rsidR="00370D4A" w:rsidRPr="009C4747" w:rsidRDefault="00370D4A" w:rsidP="00A34D56">
            <w:pPr>
              <w:autoSpaceDE w:val="0"/>
              <w:autoSpaceDN w:val="0"/>
              <w:adjustRightInd w:val="0"/>
              <w:spacing w:line="240" w:lineRule="auto"/>
              <w:rPr>
                <w:szCs w:val="20"/>
                <w:lang w:val="en-US"/>
              </w:rPr>
            </w:pPr>
          </w:p>
          <w:p w14:paraId="202EDFA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4147CDBC" w14:textId="77777777" w:rsidR="00370D4A" w:rsidRPr="009C4747" w:rsidRDefault="00370D4A" w:rsidP="00A34D56">
            <w:pPr>
              <w:autoSpaceDE w:val="0"/>
              <w:autoSpaceDN w:val="0"/>
              <w:adjustRightInd w:val="0"/>
              <w:spacing w:line="240" w:lineRule="auto"/>
              <w:rPr>
                <w:szCs w:val="20"/>
                <w:lang w:val="en-US"/>
              </w:rPr>
            </w:pPr>
          </w:p>
          <w:p w14:paraId="7AAC6F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drug/dosage/unstructuredDosageInformation/text</w:t>
            </w:r>
          </w:p>
        </w:tc>
      </w:tr>
      <w:tr w:rsidR="00370D4A" w:rsidRPr="00914082" w14:paraId="61D192FA" w14:textId="77777777" w:rsidTr="00DB0D07">
        <w:trPr>
          <w:trHeight w:val="397"/>
        </w:trPr>
        <w:tc>
          <w:tcPr>
            <w:tcW w:w="1809" w:type="dxa"/>
            <w:shd w:val="clear" w:color="auto" w:fill="FDE9D9" w:themeFill="accent6" w:themeFillTint="33"/>
            <w:vAlign w:val="center"/>
          </w:tcPr>
          <w:p w14:paraId="604E970F" w14:textId="77777777" w:rsidR="00370D4A" w:rsidRPr="009C4747" w:rsidRDefault="00370D4A" w:rsidP="00A34D56">
            <w:pPr>
              <w:rPr>
                <w:szCs w:val="20"/>
              </w:rPr>
            </w:pPr>
            <w:r w:rsidRPr="009C4747">
              <w:rPr>
                <w:szCs w:val="20"/>
              </w:rPr>
              <w:t>DispensationAuthorizationType.dispensationAuthorizationId</w:t>
            </w:r>
          </w:p>
        </w:tc>
        <w:tc>
          <w:tcPr>
            <w:tcW w:w="2977" w:type="dxa"/>
            <w:shd w:val="clear" w:color="auto" w:fill="FDE9D9" w:themeFill="accent6" w:themeFillTint="33"/>
            <w:vAlign w:val="center"/>
          </w:tcPr>
          <w:p w14:paraId="4206152F" w14:textId="4870B87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7E6773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ispensationAuthorization/dispensationAuthorizationId</w:t>
            </w:r>
          </w:p>
        </w:tc>
      </w:tr>
      <w:tr w:rsidR="00370D4A" w:rsidRPr="00914082" w14:paraId="67EB8747" w14:textId="77777777" w:rsidTr="00DB0D07">
        <w:trPr>
          <w:trHeight w:val="397"/>
        </w:trPr>
        <w:tc>
          <w:tcPr>
            <w:tcW w:w="1809" w:type="dxa"/>
            <w:shd w:val="clear" w:color="auto" w:fill="FDE9D9" w:themeFill="accent6" w:themeFillTint="33"/>
            <w:vAlign w:val="center"/>
          </w:tcPr>
          <w:p w14:paraId="40005A0F" w14:textId="77777777" w:rsidR="00370D4A" w:rsidRPr="009C4747" w:rsidRDefault="00370D4A" w:rsidP="00A34D56">
            <w:pPr>
              <w:rPr>
                <w:szCs w:val="20"/>
              </w:rPr>
            </w:pPr>
            <w:r w:rsidRPr="009C4747">
              <w:rPr>
                <w:szCs w:val="20"/>
              </w:rPr>
              <w:lastRenderedPageBreak/>
              <w:t>DispensationAuthorizationType.validUntil</w:t>
            </w:r>
          </w:p>
        </w:tc>
        <w:tc>
          <w:tcPr>
            <w:tcW w:w="2977" w:type="dxa"/>
            <w:shd w:val="clear" w:color="auto" w:fill="FDE9D9" w:themeFill="accent6" w:themeFillTint="33"/>
            <w:vAlign w:val="center"/>
          </w:tcPr>
          <w:p w14:paraId="688BD819" w14:textId="4A6390C5"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57EE31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ispensationAuthorization/validUntil</w:t>
            </w:r>
          </w:p>
        </w:tc>
      </w:tr>
      <w:tr w:rsidR="00370D4A" w:rsidRPr="00914082" w14:paraId="42F45CE2" w14:textId="77777777" w:rsidTr="00DB0D07">
        <w:trPr>
          <w:trHeight w:val="397"/>
        </w:trPr>
        <w:tc>
          <w:tcPr>
            <w:tcW w:w="1809" w:type="dxa"/>
            <w:shd w:val="clear" w:color="auto" w:fill="FDE9D9" w:themeFill="accent6" w:themeFillTint="33"/>
            <w:vAlign w:val="center"/>
          </w:tcPr>
          <w:p w14:paraId="51B196B8" w14:textId="77777777" w:rsidR="00370D4A" w:rsidRPr="009C4747" w:rsidRDefault="00370D4A" w:rsidP="00A34D56">
            <w:pPr>
              <w:rPr>
                <w:szCs w:val="20"/>
              </w:rPr>
            </w:pPr>
            <w:r w:rsidRPr="009C4747">
              <w:rPr>
                <w:szCs w:val="20"/>
              </w:rPr>
              <w:t>DispensationAuthorizationType.receivingPharmacy</w:t>
            </w:r>
          </w:p>
        </w:tc>
        <w:tc>
          <w:tcPr>
            <w:tcW w:w="2977" w:type="dxa"/>
            <w:shd w:val="clear" w:color="auto" w:fill="FDE9D9" w:themeFill="accent6" w:themeFillTint="33"/>
            <w:vAlign w:val="center"/>
          </w:tcPr>
          <w:p w14:paraId="24EFE836" w14:textId="1FFF78F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22AC318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ispensationAuthorization/receivingPharmacy</w:t>
            </w:r>
          </w:p>
        </w:tc>
      </w:tr>
      <w:tr w:rsidR="00370D4A" w:rsidRPr="00914082" w14:paraId="392D5E3D" w14:textId="77777777" w:rsidTr="00DB0D07">
        <w:trPr>
          <w:trHeight w:val="397"/>
        </w:trPr>
        <w:tc>
          <w:tcPr>
            <w:tcW w:w="1809" w:type="dxa"/>
            <w:shd w:val="clear" w:color="auto" w:fill="FDE9D9" w:themeFill="accent6" w:themeFillTint="33"/>
            <w:vAlign w:val="center"/>
          </w:tcPr>
          <w:p w14:paraId="339C3254" w14:textId="568CE4BF" w:rsidR="00370D4A" w:rsidRPr="009C4747" w:rsidRDefault="00370D4A" w:rsidP="00E324C6">
            <w:pPr>
              <w:rPr>
                <w:szCs w:val="20"/>
              </w:rPr>
            </w:pPr>
            <w:r w:rsidRPr="009C4747">
              <w:rPr>
                <w:szCs w:val="20"/>
              </w:rPr>
              <w:t>DispensationAuthorizationType.</w:t>
            </w:r>
            <w:r w:rsidR="00E324C6">
              <w:rPr>
                <w:szCs w:val="20"/>
              </w:rPr>
              <w:t>minimumD</w:t>
            </w:r>
            <w:r w:rsidRPr="009C4747">
              <w:rPr>
                <w:szCs w:val="20"/>
              </w:rPr>
              <w:t>ispensationInterval</w:t>
            </w:r>
          </w:p>
        </w:tc>
        <w:tc>
          <w:tcPr>
            <w:tcW w:w="2977" w:type="dxa"/>
            <w:shd w:val="clear" w:color="auto" w:fill="FDE9D9" w:themeFill="accent6" w:themeFillTint="33"/>
            <w:vAlign w:val="center"/>
          </w:tcPr>
          <w:p w14:paraId="0A438D65" w14:textId="1BB00D2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C941D1A" w14:textId="54B5249F" w:rsidR="00370D4A" w:rsidRPr="00E324C6"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w:t>
            </w:r>
            <w:r w:rsidR="00E324C6" w:rsidRPr="00E324C6">
              <w:rPr>
                <w:szCs w:val="20"/>
                <w:lang w:val="en-US"/>
              </w:rPr>
              <w:t>minimumDispensationInterval</w:t>
            </w:r>
          </w:p>
        </w:tc>
      </w:tr>
      <w:tr w:rsidR="00370D4A" w:rsidRPr="00914082" w14:paraId="2218306A" w14:textId="77777777" w:rsidTr="00DB0D07">
        <w:trPr>
          <w:trHeight w:val="397"/>
        </w:trPr>
        <w:tc>
          <w:tcPr>
            <w:tcW w:w="1809" w:type="dxa"/>
            <w:shd w:val="clear" w:color="auto" w:fill="FDE9D9" w:themeFill="accent6" w:themeFillTint="33"/>
            <w:vAlign w:val="center"/>
          </w:tcPr>
          <w:p w14:paraId="1C85244D" w14:textId="77777777" w:rsidR="00370D4A" w:rsidRPr="009C4747" w:rsidRDefault="00370D4A" w:rsidP="00A34D56">
            <w:pPr>
              <w:rPr>
                <w:szCs w:val="20"/>
              </w:rPr>
            </w:pPr>
            <w:r w:rsidRPr="009C4747">
              <w:rPr>
                <w:szCs w:val="20"/>
              </w:rPr>
              <w:t>DispensationAuthorizationType.totalAmount</w:t>
            </w:r>
          </w:p>
        </w:tc>
        <w:tc>
          <w:tcPr>
            <w:tcW w:w="2977" w:type="dxa"/>
            <w:shd w:val="clear" w:color="auto" w:fill="FDE9D9" w:themeFill="accent6" w:themeFillTint="33"/>
            <w:vAlign w:val="center"/>
          </w:tcPr>
          <w:p w14:paraId="3ACE6528" w14:textId="77777777" w:rsidR="00370D4A" w:rsidRPr="009C4747" w:rsidRDefault="00370D4A" w:rsidP="009C4747">
            <w:pPr>
              <w:rPr>
                <w:szCs w:val="20"/>
              </w:rPr>
            </w:pPr>
            <w:r w:rsidRPr="009C4747">
              <w:rPr>
                <w:szCs w:val="20"/>
              </w:rPr>
              <w:t>Dosspecifikation.kvantitet</w:t>
            </w:r>
          </w:p>
        </w:tc>
        <w:tc>
          <w:tcPr>
            <w:tcW w:w="4111" w:type="dxa"/>
            <w:shd w:val="clear" w:color="auto" w:fill="FDE9D9" w:themeFill="accent6" w:themeFillTint="33"/>
          </w:tcPr>
          <w:p w14:paraId="1B0B78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ispensationAuthorization/totalAmount</w:t>
            </w:r>
          </w:p>
        </w:tc>
      </w:tr>
      <w:tr w:rsidR="00370D4A" w:rsidRPr="00914082" w14:paraId="7336D518" w14:textId="77777777" w:rsidTr="00DB0D07">
        <w:trPr>
          <w:trHeight w:val="397"/>
        </w:trPr>
        <w:tc>
          <w:tcPr>
            <w:tcW w:w="1809" w:type="dxa"/>
            <w:shd w:val="clear" w:color="auto" w:fill="FDE9D9" w:themeFill="accent6" w:themeFillTint="33"/>
            <w:vAlign w:val="center"/>
          </w:tcPr>
          <w:p w14:paraId="1506102D" w14:textId="77777777" w:rsidR="00370D4A" w:rsidRPr="009C4747" w:rsidRDefault="00370D4A" w:rsidP="00A34D56">
            <w:pPr>
              <w:rPr>
                <w:szCs w:val="20"/>
              </w:rPr>
            </w:pPr>
            <w:r w:rsidRPr="009C4747">
              <w:rPr>
                <w:szCs w:val="20"/>
              </w:rPr>
              <w:t>DispensationAuthorizationType.packageUnit</w:t>
            </w:r>
          </w:p>
        </w:tc>
        <w:tc>
          <w:tcPr>
            <w:tcW w:w="2977" w:type="dxa"/>
            <w:shd w:val="clear" w:color="auto" w:fill="FDE9D9" w:themeFill="accent6" w:themeFillTint="33"/>
            <w:vAlign w:val="center"/>
          </w:tcPr>
          <w:p w14:paraId="24A754A2" w14:textId="77777777" w:rsidR="00370D4A" w:rsidRPr="009C4747" w:rsidRDefault="00370D4A" w:rsidP="009C4747">
            <w:pPr>
              <w:rPr>
                <w:szCs w:val="20"/>
              </w:rPr>
            </w:pPr>
            <w:r w:rsidRPr="009C4747">
              <w:rPr>
                <w:szCs w:val="20"/>
              </w:rPr>
              <w:t>Resursspecifikation.resurs id</w:t>
            </w:r>
          </w:p>
        </w:tc>
        <w:tc>
          <w:tcPr>
            <w:tcW w:w="4111" w:type="dxa"/>
            <w:shd w:val="clear" w:color="auto" w:fill="FDE9D9" w:themeFill="accent6" w:themeFillTint="33"/>
          </w:tcPr>
          <w:p w14:paraId="42668CD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ispensationAuthorization/packageUnit</w:t>
            </w:r>
          </w:p>
        </w:tc>
      </w:tr>
      <w:tr w:rsidR="00370D4A" w:rsidRPr="00914082" w14:paraId="17E1B683" w14:textId="77777777" w:rsidTr="00DB0D07">
        <w:trPr>
          <w:trHeight w:val="397"/>
        </w:trPr>
        <w:tc>
          <w:tcPr>
            <w:tcW w:w="1809" w:type="dxa"/>
            <w:shd w:val="clear" w:color="auto" w:fill="FDE9D9" w:themeFill="accent6" w:themeFillTint="33"/>
            <w:vAlign w:val="center"/>
          </w:tcPr>
          <w:p w14:paraId="1999FF9E" w14:textId="77777777" w:rsidR="00370D4A" w:rsidRPr="009C4747" w:rsidRDefault="00370D4A" w:rsidP="00A34D56">
            <w:pPr>
              <w:rPr>
                <w:szCs w:val="20"/>
              </w:rPr>
            </w:pPr>
            <w:r w:rsidRPr="009C4747">
              <w:rPr>
                <w:szCs w:val="20"/>
              </w:rPr>
              <w:t>DispensationAuthorizationType.distributionMethod</w:t>
            </w:r>
          </w:p>
        </w:tc>
        <w:tc>
          <w:tcPr>
            <w:tcW w:w="2977" w:type="dxa"/>
            <w:shd w:val="clear" w:color="auto" w:fill="FDE9D9" w:themeFill="accent6" w:themeFillTint="33"/>
            <w:vAlign w:val="center"/>
          </w:tcPr>
          <w:p w14:paraId="43F01AA7" w14:textId="59B1D59E"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D3B52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ispensationAuthorization/distributionMethod</w:t>
            </w:r>
          </w:p>
        </w:tc>
      </w:tr>
      <w:tr w:rsidR="00370D4A" w:rsidRPr="00914082" w14:paraId="00B9E85B" w14:textId="77777777" w:rsidTr="00DB0D07">
        <w:trPr>
          <w:trHeight w:val="397"/>
        </w:trPr>
        <w:tc>
          <w:tcPr>
            <w:tcW w:w="1809" w:type="dxa"/>
            <w:shd w:val="clear" w:color="auto" w:fill="FDE9D9" w:themeFill="accent6" w:themeFillTint="33"/>
            <w:vAlign w:val="center"/>
          </w:tcPr>
          <w:p w14:paraId="49238CB1" w14:textId="77777777" w:rsidR="00370D4A" w:rsidRPr="009C4747" w:rsidRDefault="00370D4A" w:rsidP="00A34D56">
            <w:pPr>
              <w:rPr>
                <w:szCs w:val="20"/>
              </w:rPr>
            </w:pPr>
            <w:r w:rsidRPr="009C4747">
              <w:rPr>
                <w:szCs w:val="20"/>
              </w:rPr>
              <w:t>DispensationAuthorizationType.dispensationAuthorizerComment</w:t>
            </w:r>
          </w:p>
        </w:tc>
        <w:tc>
          <w:tcPr>
            <w:tcW w:w="2977" w:type="dxa"/>
            <w:shd w:val="clear" w:color="auto" w:fill="FDE9D9" w:themeFill="accent6" w:themeFillTint="33"/>
            <w:vAlign w:val="center"/>
          </w:tcPr>
          <w:p w14:paraId="73D9389E" w14:textId="06CD2C3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5DE8D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ispensationAuthorization/dispensationAuthorizerComment</w:t>
            </w:r>
          </w:p>
        </w:tc>
      </w:tr>
      <w:tr w:rsidR="00370D4A" w:rsidRPr="00914082" w14:paraId="5E73B428" w14:textId="77777777" w:rsidTr="00DB0D07">
        <w:trPr>
          <w:trHeight w:val="397"/>
        </w:trPr>
        <w:tc>
          <w:tcPr>
            <w:tcW w:w="1809" w:type="dxa"/>
            <w:shd w:val="clear" w:color="auto" w:fill="FDE9D9" w:themeFill="accent6" w:themeFillTint="33"/>
            <w:vAlign w:val="center"/>
          </w:tcPr>
          <w:p w14:paraId="7713AEB7" w14:textId="77777777" w:rsidR="00370D4A" w:rsidRPr="009C4747" w:rsidRDefault="00370D4A" w:rsidP="00A34D56">
            <w:pPr>
              <w:rPr>
                <w:szCs w:val="20"/>
              </w:rPr>
            </w:pPr>
            <w:r w:rsidRPr="009C4747">
              <w:rPr>
                <w:szCs w:val="20"/>
              </w:rPr>
              <w:t>DispensationAuthorizationType.firstDispensationBefore</w:t>
            </w:r>
          </w:p>
        </w:tc>
        <w:tc>
          <w:tcPr>
            <w:tcW w:w="2977" w:type="dxa"/>
            <w:shd w:val="clear" w:color="auto" w:fill="FDE9D9" w:themeFill="accent6" w:themeFillTint="33"/>
            <w:vAlign w:val="center"/>
          </w:tcPr>
          <w:p w14:paraId="4922A382" w14:textId="623F085E"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0E78F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ispensationAuthorization/firstDispensationBefore</w:t>
            </w:r>
          </w:p>
        </w:tc>
      </w:tr>
      <w:tr w:rsidR="00370D4A" w:rsidRPr="00914082" w14:paraId="44B69CA0" w14:textId="77777777" w:rsidTr="00DB0D07">
        <w:trPr>
          <w:trHeight w:val="397"/>
        </w:trPr>
        <w:tc>
          <w:tcPr>
            <w:tcW w:w="1809" w:type="dxa"/>
            <w:shd w:val="clear" w:color="auto" w:fill="FDE9D9" w:themeFill="accent6" w:themeFillTint="33"/>
            <w:vAlign w:val="center"/>
          </w:tcPr>
          <w:p w14:paraId="17D3466A" w14:textId="77777777" w:rsidR="00370D4A" w:rsidRPr="009C4747" w:rsidRDefault="00370D4A" w:rsidP="00A34D56">
            <w:pPr>
              <w:rPr>
                <w:szCs w:val="20"/>
              </w:rPr>
            </w:pPr>
            <w:r w:rsidRPr="009C4747">
              <w:rPr>
                <w:szCs w:val="20"/>
              </w:rPr>
              <w:t>DispensationAuthorizationType.prescriptionSignatura</w:t>
            </w:r>
          </w:p>
        </w:tc>
        <w:tc>
          <w:tcPr>
            <w:tcW w:w="2977" w:type="dxa"/>
            <w:shd w:val="clear" w:color="auto" w:fill="FDE9D9" w:themeFill="accent6" w:themeFillTint="33"/>
            <w:vAlign w:val="center"/>
          </w:tcPr>
          <w:p w14:paraId="1F4108DB" w14:textId="18B54CC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CFD83D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ispensationAuthorization/prescriptionSignatura</w:t>
            </w:r>
          </w:p>
        </w:tc>
      </w:tr>
      <w:tr w:rsidR="00370D4A" w:rsidRPr="00914082" w14:paraId="2E99F5E5" w14:textId="77777777" w:rsidTr="00DB0D07">
        <w:trPr>
          <w:trHeight w:val="397"/>
        </w:trPr>
        <w:tc>
          <w:tcPr>
            <w:tcW w:w="1809" w:type="dxa"/>
            <w:shd w:val="clear" w:color="auto" w:fill="FDE9D9" w:themeFill="accent6" w:themeFillTint="33"/>
            <w:vAlign w:val="center"/>
          </w:tcPr>
          <w:p w14:paraId="2CA38CB4" w14:textId="77777777" w:rsidR="00370D4A" w:rsidRPr="009C4747" w:rsidRDefault="00370D4A" w:rsidP="00A34D56">
            <w:pPr>
              <w:rPr>
                <w:szCs w:val="20"/>
              </w:rPr>
            </w:pPr>
            <w:r w:rsidRPr="009C4747">
              <w:rPr>
                <w:szCs w:val="20"/>
              </w:rPr>
              <w:t>DispensationAuthorizationType.nonReplaceable</w:t>
            </w:r>
          </w:p>
        </w:tc>
        <w:tc>
          <w:tcPr>
            <w:tcW w:w="2977" w:type="dxa"/>
            <w:shd w:val="clear" w:color="auto" w:fill="FDE9D9" w:themeFill="accent6" w:themeFillTint="33"/>
            <w:vAlign w:val="center"/>
          </w:tcPr>
          <w:p w14:paraId="1959A26B" w14:textId="1F0DEAF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EB8B23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ispensationAuthorization/nonReplaceable</w:t>
            </w:r>
          </w:p>
        </w:tc>
      </w:tr>
      <w:tr w:rsidR="00370D4A" w:rsidRPr="00914082" w14:paraId="5ABFBA98" w14:textId="77777777" w:rsidTr="00DB0D07">
        <w:trPr>
          <w:trHeight w:val="397"/>
        </w:trPr>
        <w:tc>
          <w:tcPr>
            <w:tcW w:w="1809" w:type="dxa"/>
            <w:shd w:val="clear" w:color="auto" w:fill="FDE9D9" w:themeFill="accent6" w:themeFillTint="33"/>
            <w:vAlign w:val="center"/>
          </w:tcPr>
          <w:p w14:paraId="637B2D14" w14:textId="77777777" w:rsidR="00370D4A" w:rsidRPr="009C4747" w:rsidRDefault="00370D4A" w:rsidP="00A34D56">
            <w:pPr>
              <w:rPr>
                <w:szCs w:val="20"/>
              </w:rPr>
            </w:pPr>
            <w:r w:rsidRPr="009C4747">
              <w:rPr>
                <w:szCs w:val="20"/>
              </w:rPr>
              <w:t>HealthcareProfessionalType.authorTime</w:t>
            </w:r>
          </w:p>
        </w:tc>
        <w:tc>
          <w:tcPr>
            <w:tcW w:w="2977" w:type="dxa"/>
            <w:shd w:val="clear" w:color="auto" w:fill="FDE9D9" w:themeFill="accent6" w:themeFillTint="33"/>
            <w:vAlign w:val="center"/>
          </w:tcPr>
          <w:p w14:paraId="077D3EC5" w14:textId="0D83931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6ADDD1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ispensationAuthorization/administeringHealthcareProfessional/authorTime</w:t>
            </w:r>
          </w:p>
        </w:tc>
      </w:tr>
      <w:tr w:rsidR="00370D4A" w:rsidRPr="00914082" w14:paraId="73155763" w14:textId="77777777" w:rsidTr="00DB0D07">
        <w:trPr>
          <w:trHeight w:val="397"/>
        </w:trPr>
        <w:tc>
          <w:tcPr>
            <w:tcW w:w="1809" w:type="dxa"/>
            <w:shd w:val="clear" w:color="auto" w:fill="FDE9D9" w:themeFill="accent6" w:themeFillTint="33"/>
            <w:vAlign w:val="center"/>
          </w:tcPr>
          <w:p w14:paraId="0866408C" w14:textId="77777777" w:rsidR="00370D4A" w:rsidRPr="009C4747" w:rsidRDefault="00370D4A" w:rsidP="00A34D56">
            <w:pPr>
              <w:rPr>
                <w:szCs w:val="20"/>
              </w:rPr>
            </w:pPr>
            <w:r w:rsidRPr="009C4747">
              <w:rPr>
                <w:szCs w:val="20"/>
              </w:rPr>
              <w:t>HealthcareProfessionalType.health</w:t>
            </w:r>
            <w:r w:rsidRPr="009C4747">
              <w:rPr>
                <w:szCs w:val="20"/>
              </w:rPr>
              <w:lastRenderedPageBreak/>
              <w:t>careProfessionalHSAId</w:t>
            </w:r>
          </w:p>
        </w:tc>
        <w:tc>
          <w:tcPr>
            <w:tcW w:w="2977" w:type="dxa"/>
            <w:shd w:val="clear" w:color="auto" w:fill="FDE9D9" w:themeFill="accent6" w:themeFillTint="33"/>
            <w:vAlign w:val="center"/>
          </w:tcPr>
          <w:p w14:paraId="55C700D7" w14:textId="77777777" w:rsidR="00370D4A" w:rsidRPr="009C4747" w:rsidRDefault="00370D4A" w:rsidP="009C4747">
            <w:pPr>
              <w:rPr>
                <w:szCs w:val="20"/>
              </w:rPr>
            </w:pPr>
            <w:r w:rsidRPr="009C4747">
              <w:rPr>
                <w:szCs w:val="20"/>
              </w:rPr>
              <w:lastRenderedPageBreak/>
              <w:t>Vård- och omsorgsutövare.personal id</w:t>
            </w:r>
          </w:p>
        </w:tc>
        <w:tc>
          <w:tcPr>
            <w:tcW w:w="4111" w:type="dxa"/>
            <w:shd w:val="clear" w:color="auto" w:fill="FDE9D9" w:themeFill="accent6" w:themeFillTint="33"/>
          </w:tcPr>
          <w:p w14:paraId="4E782AF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w:t>
            </w:r>
            <w:r w:rsidRPr="009C4747">
              <w:rPr>
                <w:szCs w:val="20"/>
                <w:lang w:val="en-US"/>
              </w:rPr>
              <w:lastRenderedPageBreak/>
              <w:t>thcareProfessional/healthcareProfessionalHSAId</w:t>
            </w:r>
          </w:p>
        </w:tc>
      </w:tr>
      <w:tr w:rsidR="00370D4A" w:rsidRPr="00914082" w14:paraId="37DFFEB0" w14:textId="77777777" w:rsidTr="00DB0D07">
        <w:trPr>
          <w:trHeight w:val="397"/>
        </w:trPr>
        <w:tc>
          <w:tcPr>
            <w:tcW w:w="1809" w:type="dxa"/>
            <w:shd w:val="clear" w:color="auto" w:fill="FDE9D9" w:themeFill="accent6" w:themeFillTint="33"/>
            <w:vAlign w:val="center"/>
          </w:tcPr>
          <w:p w14:paraId="14C6755E" w14:textId="77777777" w:rsidR="00370D4A" w:rsidRPr="009C4747" w:rsidRDefault="00370D4A" w:rsidP="00A34D56">
            <w:pPr>
              <w:rPr>
                <w:szCs w:val="20"/>
              </w:rPr>
            </w:pPr>
            <w:r w:rsidRPr="009C4747">
              <w:rPr>
                <w:szCs w:val="20"/>
              </w:rPr>
              <w:lastRenderedPageBreak/>
              <w:t>HealthcareProfessionalType.healthcareProfessionalName</w:t>
            </w:r>
          </w:p>
        </w:tc>
        <w:tc>
          <w:tcPr>
            <w:tcW w:w="2977" w:type="dxa"/>
            <w:shd w:val="clear" w:color="auto" w:fill="FDE9D9" w:themeFill="accent6" w:themeFillTint="33"/>
            <w:vAlign w:val="center"/>
          </w:tcPr>
          <w:p w14:paraId="1C914921"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FDE9D9" w:themeFill="accent6" w:themeFillTint="33"/>
          </w:tcPr>
          <w:p w14:paraId="0CAF306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ispensationAuthorization/administeringHealthcareProfessional/healthcareProfessionalName</w:t>
            </w:r>
          </w:p>
        </w:tc>
      </w:tr>
      <w:tr w:rsidR="00370D4A" w:rsidRPr="00914082" w14:paraId="2A264EC8" w14:textId="77777777" w:rsidTr="00DB0D07">
        <w:trPr>
          <w:trHeight w:val="397"/>
        </w:trPr>
        <w:tc>
          <w:tcPr>
            <w:tcW w:w="1809" w:type="dxa"/>
            <w:shd w:val="clear" w:color="auto" w:fill="FDE9D9" w:themeFill="accent6" w:themeFillTint="33"/>
            <w:vAlign w:val="center"/>
          </w:tcPr>
          <w:p w14:paraId="273A6CA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FDE9D9" w:themeFill="accent6" w:themeFillTint="33"/>
            <w:vAlign w:val="center"/>
          </w:tcPr>
          <w:p w14:paraId="0767C7F2" w14:textId="3CD90F5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336E51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ispensationAuthorization/administeringHealthcareProfessional/healthcareProfessionalRoleCode</w:t>
            </w:r>
          </w:p>
        </w:tc>
      </w:tr>
      <w:tr w:rsidR="00370D4A" w:rsidRPr="00914082" w14:paraId="1D0DD257" w14:textId="77777777" w:rsidTr="00DB0D07">
        <w:trPr>
          <w:trHeight w:val="397"/>
        </w:trPr>
        <w:tc>
          <w:tcPr>
            <w:tcW w:w="1809" w:type="dxa"/>
            <w:shd w:val="clear" w:color="auto" w:fill="FDE9D9" w:themeFill="accent6" w:themeFillTint="33"/>
          </w:tcPr>
          <w:p w14:paraId="1AA92A12" w14:textId="77777777" w:rsidR="00370D4A" w:rsidRPr="009C4747" w:rsidRDefault="00370D4A" w:rsidP="00A34D56">
            <w:pPr>
              <w:rPr>
                <w:szCs w:val="20"/>
              </w:rPr>
            </w:pPr>
            <w:r w:rsidRPr="009C4747">
              <w:rPr>
                <w:szCs w:val="20"/>
              </w:rPr>
              <w:t>OrgUnitType.orgUnitHSAId</w:t>
            </w:r>
          </w:p>
        </w:tc>
        <w:tc>
          <w:tcPr>
            <w:tcW w:w="2977" w:type="dxa"/>
            <w:shd w:val="clear" w:color="auto" w:fill="FDE9D9" w:themeFill="accent6" w:themeFillTint="33"/>
            <w:vAlign w:val="center"/>
          </w:tcPr>
          <w:p w14:paraId="66BFBF17" w14:textId="77777777" w:rsidR="00370D4A" w:rsidRPr="009C4747" w:rsidRDefault="00370D4A" w:rsidP="009C4747">
            <w:pPr>
              <w:rPr>
                <w:szCs w:val="20"/>
              </w:rPr>
            </w:pPr>
            <w:r w:rsidRPr="009C4747">
              <w:rPr>
                <w:rFonts w:cs="Arial"/>
                <w:szCs w:val="20"/>
              </w:rPr>
              <w:t>Vård- och omsorgsutövare.enhet id</w:t>
            </w:r>
          </w:p>
        </w:tc>
        <w:tc>
          <w:tcPr>
            <w:tcW w:w="4111" w:type="dxa"/>
            <w:shd w:val="clear" w:color="auto" w:fill="FDE9D9" w:themeFill="accent6" w:themeFillTint="33"/>
            <w:vAlign w:val="center"/>
          </w:tcPr>
          <w:p w14:paraId="6512CB4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ispensationAuthorization/administeringHealthcareProfessional/healthcareProfessionalOrgUnit/orgUnitHSAId</w:t>
            </w:r>
          </w:p>
        </w:tc>
      </w:tr>
      <w:tr w:rsidR="00370D4A" w:rsidRPr="00914082" w14:paraId="7C18E05B" w14:textId="77777777" w:rsidTr="00DB0D07">
        <w:trPr>
          <w:trHeight w:val="397"/>
        </w:trPr>
        <w:tc>
          <w:tcPr>
            <w:tcW w:w="1809" w:type="dxa"/>
            <w:shd w:val="clear" w:color="auto" w:fill="FDE9D9" w:themeFill="accent6" w:themeFillTint="33"/>
          </w:tcPr>
          <w:p w14:paraId="364B2222" w14:textId="77777777" w:rsidR="00370D4A" w:rsidRPr="009C4747" w:rsidRDefault="00370D4A" w:rsidP="00A34D56">
            <w:pPr>
              <w:rPr>
                <w:szCs w:val="20"/>
              </w:rPr>
            </w:pPr>
            <w:r w:rsidRPr="009C4747">
              <w:rPr>
                <w:szCs w:val="20"/>
              </w:rPr>
              <w:t>OrgUnitType.orgUnitName</w:t>
            </w:r>
          </w:p>
        </w:tc>
        <w:tc>
          <w:tcPr>
            <w:tcW w:w="2977" w:type="dxa"/>
            <w:shd w:val="clear" w:color="auto" w:fill="FDE9D9" w:themeFill="accent6" w:themeFillTint="33"/>
            <w:vAlign w:val="center"/>
          </w:tcPr>
          <w:p w14:paraId="7B69339C"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FDE9D9" w:themeFill="accent6" w:themeFillTint="33"/>
          </w:tcPr>
          <w:p w14:paraId="0DEDEFE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ispensationAuthorization/administeringHealthcareProfessional/healthcareProfessionalOrgUnit/orgUnitName</w:t>
            </w:r>
          </w:p>
        </w:tc>
      </w:tr>
      <w:tr w:rsidR="00370D4A" w:rsidRPr="00914082" w14:paraId="1FB098E4" w14:textId="77777777" w:rsidTr="00DB0D07">
        <w:trPr>
          <w:trHeight w:val="397"/>
        </w:trPr>
        <w:tc>
          <w:tcPr>
            <w:tcW w:w="1809" w:type="dxa"/>
            <w:shd w:val="clear" w:color="auto" w:fill="FDE9D9" w:themeFill="accent6" w:themeFillTint="33"/>
          </w:tcPr>
          <w:p w14:paraId="6163FDCA" w14:textId="77777777" w:rsidR="00370D4A" w:rsidRPr="009C4747" w:rsidRDefault="00370D4A" w:rsidP="00A34D56">
            <w:pPr>
              <w:rPr>
                <w:szCs w:val="20"/>
              </w:rPr>
            </w:pPr>
            <w:r w:rsidRPr="009C4747">
              <w:rPr>
                <w:szCs w:val="20"/>
              </w:rPr>
              <w:t>OrgUnitType.orgUnitTelecom</w:t>
            </w:r>
          </w:p>
        </w:tc>
        <w:tc>
          <w:tcPr>
            <w:tcW w:w="2977" w:type="dxa"/>
            <w:shd w:val="clear" w:color="auto" w:fill="FDE9D9" w:themeFill="accent6" w:themeFillTint="33"/>
            <w:vAlign w:val="center"/>
          </w:tcPr>
          <w:p w14:paraId="540C1C9A" w14:textId="2678D2CB"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B2213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ispensationAuthorization/administeringHealthcareProfessional/healthcareProfessionalOrgUnit/orgUnitTelecom</w:t>
            </w:r>
          </w:p>
        </w:tc>
      </w:tr>
      <w:tr w:rsidR="00370D4A" w:rsidRPr="00914082" w14:paraId="22A3A007" w14:textId="77777777" w:rsidTr="00DB0D07">
        <w:trPr>
          <w:trHeight w:val="397"/>
        </w:trPr>
        <w:tc>
          <w:tcPr>
            <w:tcW w:w="1809" w:type="dxa"/>
            <w:shd w:val="clear" w:color="auto" w:fill="FDE9D9" w:themeFill="accent6" w:themeFillTint="33"/>
          </w:tcPr>
          <w:p w14:paraId="54E623F1" w14:textId="77777777" w:rsidR="00370D4A" w:rsidRPr="009C4747" w:rsidRDefault="00370D4A" w:rsidP="00A34D56">
            <w:pPr>
              <w:rPr>
                <w:szCs w:val="20"/>
              </w:rPr>
            </w:pPr>
            <w:r w:rsidRPr="009C4747">
              <w:rPr>
                <w:szCs w:val="20"/>
              </w:rPr>
              <w:t>OrgUnitType.orgUnitEmail</w:t>
            </w:r>
          </w:p>
        </w:tc>
        <w:tc>
          <w:tcPr>
            <w:tcW w:w="2977" w:type="dxa"/>
            <w:shd w:val="clear" w:color="auto" w:fill="FDE9D9" w:themeFill="accent6" w:themeFillTint="33"/>
            <w:vAlign w:val="center"/>
          </w:tcPr>
          <w:p w14:paraId="1BFDA879" w14:textId="7BC3E1E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D34EE3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ispensationAuthorization/administeringHealthcareProfessional/healthcareProfessionalOrgUnit/orgUnitEmail</w:t>
            </w:r>
          </w:p>
        </w:tc>
      </w:tr>
      <w:tr w:rsidR="00370D4A" w:rsidRPr="00914082" w14:paraId="5A7563F4" w14:textId="77777777" w:rsidTr="00DB0D07">
        <w:trPr>
          <w:trHeight w:val="397"/>
        </w:trPr>
        <w:tc>
          <w:tcPr>
            <w:tcW w:w="1809" w:type="dxa"/>
            <w:shd w:val="clear" w:color="auto" w:fill="FDE9D9" w:themeFill="accent6" w:themeFillTint="33"/>
          </w:tcPr>
          <w:p w14:paraId="7A3F03AE" w14:textId="77777777" w:rsidR="00370D4A" w:rsidRPr="009C4747" w:rsidRDefault="00370D4A" w:rsidP="00A34D56">
            <w:pPr>
              <w:rPr>
                <w:szCs w:val="20"/>
              </w:rPr>
            </w:pPr>
            <w:r w:rsidRPr="009C4747">
              <w:rPr>
                <w:szCs w:val="20"/>
              </w:rPr>
              <w:t>OrgUnitType.orgUnitAddress</w:t>
            </w:r>
          </w:p>
        </w:tc>
        <w:tc>
          <w:tcPr>
            <w:tcW w:w="2977" w:type="dxa"/>
            <w:shd w:val="clear" w:color="auto" w:fill="FDE9D9" w:themeFill="accent6" w:themeFillTint="33"/>
            <w:vAlign w:val="center"/>
          </w:tcPr>
          <w:p w14:paraId="5E7D33ED" w14:textId="0EE3A54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043E05E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ispensationAuthorization/administeringHealthcareProfessional/healthcareProfessionalOrgUnit/orgUnitAddress</w:t>
            </w:r>
          </w:p>
        </w:tc>
      </w:tr>
      <w:tr w:rsidR="00370D4A" w:rsidRPr="00914082" w14:paraId="39AC2607" w14:textId="77777777" w:rsidTr="00DB0D07">
        <w:trPr>
          <w:trHeight w:val="397"/>
        </w:trPr>
        <w:tc>
          <w:tcPr>
            <w:tcW w:w="1809" w:type="dxa"/>
            <w:shd w:val="clear" w:color="auto" w:fill="FDE9D9" w:themeFill="accent6" w:themeFillTint="33"/>
          </w:tcPr>
          <w:p w14:paraId="64887D34" w14:textId="77777777" w:rsidR="00370D4A" w:rsidRPr="009C4747" w:rsidRDefault="00370D4A" w:rsidP="00A34D56">
            <w:pPr>
              <w:rPr>
                <w:szCs w:val="20"/>
              </w:rPr>
            </w:pPr>
            <w:r w:rsidRPr="009C4747">
              <w:rPr>
                <w:szCs w:val="20"/>
              </w:rPr>
              <w:t>OrgUnitType.orgUnitLocation</w:t>
            </w:r>
          </w:p>
        </w:tc>
        <w:tc>
          <w:tcPr>
            <w:tcW w:w="2977" w:type="dxa"/>
            <w:shd w:val="clear" w:color="auto" w:fill="FDE9D9" w:themeFill="accent6" w:themeFillTint="33"/>
            <w:vAlign w:val="center"/>
          </w:tcPr>
          <w:p w14:paraId="63380D81" w14:textId="43828DD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786AF0F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ispensationAuthorization/administeringHealthcareProfessional/healthcareProfessionalOrgUnit/orgUnitLocation</w:t>
            </w:r>
          </w:p>
        </w:tc>
      </w:tr>
      <w:tr w:rsidR="00370D4A" w:rsidRPr="009C4747" w14:paraId="22F5AF74" w14:textId="77777777" w:rsidTr="009C4747">
        <w:trPr>
          <w:trHeight w:val="397"/>
        </w:trPr>
        <w:tc>
          <w:tcPr>
            <w:tcW w:w="1809" w:type="dxa"/>
          </w:tcPr>
          <w:p w14:paraId="1C3BA7CC" w14:textId="77777777" w:rsidR="00370D4A" w:rsidRPr="009C4747" w:rsidRDefault="00370D4A" w:rsidP="00A34D56">
            <w:pPr>
              <w:rPr>
                <w:szCs w:val="20"/>
              </w:rPr>
            </w:pPr>
            <w:r w:rsidRPr="009C4747">
              <w:rPr>
                <w:rFonts w:cs="Arial"/>
                <w:szCs w:val="20"/>
              </w:rPr>
              <w:t>ResultType</w:t>
            </w:r>
          </w:p>
        </w:tc>
        <w:tc>
          <w:tcPr>
            <w:tcW w:w="2977" w:type="dxa"/>
            <w:vAlign w:val="center"/>
          </w:tcPr>
          <w:p w14:paraId="37A0FB00"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5CA0A30" w14:textId="77777777" w:rsidR="00370D4A" w:rsidRPr="009C4747" w:rsidRDefault="00370D4A" w:rsidP="00A34D56">
            <w:pPr>
              <w:rPr>
                <w:szCs w:val="20"/>
                <w:lang w:val="en-US"/>
              </w:rPr>
            </w:pPr>
            <w:r w:rsidRPr="009C4747">
              <w:rPr>
                <w:szCs w:val="20"/>
                <w:lang w:val="en-US"/>
              </w:rPr>
              <w:t>result</w:t>
            </w:r>
          </w:p>
        </w:tc>
      </w:tr>
      <w:tr w:rsidR="00370D4A" w:rsidRPr="009C4747" w14:paraId="3836BC5D" w14:textId="77777777" w:rsidTr="009C4747">
        <w:trPr>
          <w:trHeight w:val="397"/>
        </w:trPr>
        <w:tc>
          <w:tcPr>
            <w:tcW w:w="1809" w:type="dxa"/>
          </w:tcPr>
          <w:p w14:paraId="4658AAB7" w14:textId="77777777" w:rsidR="00370D4A" w:rsidRPr="009C4747" w:rsidRDefault="00370D4A" w:rsidP="00A34D56">
            <w:pPr>
              <w:rPr>
                <w:rFonts w:cs="Arial"/>
                <w:szCs w:val="20"/>
              </w:rPr>
            </w:pPr>
            <w:r w:rsidRPr="009C4747">
              <w:rPr>
                <w:rFonts w:cs="Arial"/>
                <w:szCs w:val="20"/>
              </w:rPr>
              <w:t>ResultType.resultCode</w:t>
            </w:r>
          </w:p>
        </w:tc>
        <w:tc>
          <w:tcPr>
            <w:tcW w:w="2977" w:type="dxa"/>
            <w:vAlign w:val="center"/>
          </w:tcPr>
          <w:p w14:paraId="529A0373"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79832BDD" w14:textId="77777777" w:rsidR="00370D4A" w:rsidRPr="009C4747" w:rsidRDefault="00370D4A" w:rsidP="00A34D56">
            <w:pPr>
              <w:rPr>
                <w:szCs w:val="20"/>
                <w:lang w:val="en-US"/>
              </w:rPr>
            </w:pPr>
            <w:r w:rsidRPr="009C4747">
              <w:rPr>
                <w:rFonts w:cs="Arial"/>
                <w:szCs w:val="20"/>
              </w:rPr>
              <w:t>result/resultCode</w:t>
            </w:r>
          </w:p>
        </w:tc>
      </w:tr>
      <w:tr w:rsidR="00370D4A" w:rsidRPr="009C4747" w14:paraId="4DF5AE37" w14:textId="77777777" w:rsidTr="009C4747">
        <w:trPr>
          <w:trHeight w:val="397"/>
        </w:trPr>
        <w:tc>
          <w:tcPr>
            <w:tcW w:w="1809" w:type="dxa"/>
          </w:tcPr>
          <w:p w14:paraId="26E51806" w14:textId="77777777" w:rsidR="00370D4A" w:rsidRPr="009C4747" w:rsidRDefault="00370D4A" w:rsidP="00A34D56">
            <w:pPr>
              <w:rPr>
                <w:rFonts w:cs="Arial"/>
                <w:szCs w:val="20"/>
              </w:rPr>
            </w:pPr>
            <w:r w:rsidRPr="009C4747">
              <w:rPr>
                <w:rFonts w:cs="Arial"/>
                <w:szCs w:val="20"/>
              </w:rPr>
              <w:t>ResultType.error</w:t>
            </w:r>
            <w:r w:rsidRPr="009C4747">
              <w:rPr>
                <w:rFonts w:cs="Arial"/>
                <w:szCs w:val="20"/>
              </w:rPr>
              <w:lastRenderedPageBreak/>
              <w:t>Code</w:t>
            </w:r>
          </w:p>
        </w:tc>
        <w:tc>
          <w:tcPr>
            <w:tcW w:w="2977" w:type="dxa"/>
            <w:vAlign w:val="center"/>
          </w:tcPr>
          <w:p w14:paraId="3DD768A9" w14:textId="77777777" w:rsidR="00370D4A" w:rsidRPr="009C4747" w:rsidRDefault="00370D4A" w:rsidP="009C4747">
            <w:pPr>
              <w:rPr>
                <w:rFonts w:cs="Arial"/>
                <w:spacing w:val="-1"/>
                <w:szCs w:val="20"/>
              </w:rPr>
            </w:pPr>
            <w:r w:rsidRPr="009C4747">
              <w:rPr>
                <w:rFonts w:cs="Arial"/>
                <w:i/>
                <w:color w:val="FF0000"/>
                <w:szCs w:val="20"/>
              </w:rPr>
              <w:lastRenderedPageBreak/>
              <w:t xml:space="preserve">Saknar motsvarighet i V-TIM </w:t>
            </w:r>
            <w:r w:rsidRPr="009C4747">
              <w:rPr>
                <w:rFonts w:cs="Arial"/>
                <w:i/>
                <w:color w:val="FF0000"/>
                <w:szCs w:val="20"/>
              </w:rPr>
              <w:lastRenderedPageBreak/>
              <w:t>2.2</w:t>
            </w:r>
          </w:p>
        </w:tc>
        <w:tc>
          <w:tcPr>
            <w:tcW w:w="4111" w:type="dxa"/>
          </w:tcPr>
          <w:p w14:paraId="0BD6E401" w14:textId="77777777" w:rsidR="00370D4A" w:rsidRPr="009C4747" w:rsidRDefault="00370D4A" w:rsidP="00A34D56">
            <w:pPr>
              <w:rPr>
                <w:szCs w:val="20"/>
                <w:lang w:val="en-US"/>
              </w:rPr>
            </w:pPr>
            <w:r w:rsidRPr="009C4747">
              <w:rPr>
                <w:rFonts w:cs="Arial"/>
                <w:szCs w:val="20"/>
              </w:rPr>
              <w:lastRenderedPageBreak/>
              <w:t>result/errorCode</w:t>
            </w:r>
          </w:p>
        </w:tc>
      </w:tr>
      <w:tr w:rsidR="00370D4A" w:rsidRPr="009C4747" w14:paraId="0E5CF126" w14:textId="77777777" w:rsidTr="009C4747">
        <w:trPr>
          <w:trHeight w:val="397"/>
        </w:trPr>
        <w:tc>
          <w:tcPr>
            <w:tcW w:w="1809" w:type="dxa"/>
          </w:tcPr>
          <w:p w14:paraId="65294221" w14:textId="77777777" w:rsidR="00370D4A" w:rsidRPr="009C4747" w:rsidRDefault="00370D4A" w:rsidP="00A34D56">
            <w:pPr>
              <w:rPr>
                <w:rFonts w:cs="Arial"/>
                <w:szCs w:val="20"/>
              </w:rPr>
            </w:pPr>
            <w:r w:rsidRPr="009C4747">
              <w:rPr>
                <w:rFonts w:cs="Arial"/>
                <w:szCs w:val="20"/>
              </w:rPr>
              <w:lastRenderedPageBreak/>
              <w:t>ResultType.subcode</w:t>
            </w:r>
          </w:p>
        </w:tc>
        <w:tc>
          <w:tcPr>
            <w:tcW w:w="2977" w:type="dxa"/>
            <w:vAlign w:val="center"/>
          </w:tcPr>
          <w:p w14:paraId="7ADAD722"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87C29D0" w14:textId="77777777" w:rsidR="00370D4A" w:rsidRPr="009C4747" w:rsidRDefault="00370D4A" w:rsidP="00A34D56">
            <w:pPr>
              <w:rPr>
                <w:szCs w:val="20"/>
              </w:rPr>
            </w:pPr>
            <w:r w:rsidRPr="009C4747">
              <w:rPr>
                <w:rFonts w:cs="Arial"/>
                <w:szCs w:val="20"/>
              </w:rPr>
              <w:t>result/subcode</w:t>
            </w:r>
          </w:p>
        </w:tc>
      </w:tr>
      <w:tr w:rsidR="00370D4A" w:rsidRPr="009C4747" w14:paraId="396AD4FF" w14:textId="77777777" w:rsidTr="009C4747">
        <w:trPr>
          <w:trHeight w:val="397"/>
        </w:trPr>
        <w:tc>
          <w:tcPr>
            <w:tcW w:w="1809" w:type="dxa"/>
          </w:tcPr>
          <w:p w14:paraId="1E9BF774" w14:textId="77777777" w:rsidR="00370D4A" w:rsidRPr="009C4747" w:rsidRDefault="00370D4A" w:rsidP="00A34D56">
            <w:pPr>
              <w:rPr>
                <w:rFonts w:cs="Arial"/>
                <w:szCs w:val="20"/>
              </w:rPr>
            </w:pPr>
            <w:r w:rsidRPr="009C4747">
              <w:rPr>
                <w:rFonts w:cs="Arial"/>
                <w:szCs w:val="20"/>
              </w:rPr>
              <w:t>ResultType.logId</w:t>
            </w:r>
          </w:p>
        </w:tc>
        <w:tc>
          <w:tcPr>
            <w:tcW w:w="2977" w:type="dxa"/>
            <w:vAlign w:val="center"/>
          </w:tcPr>
          <w:p w14:paraId="6070DCE7"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64D779DC" w14:textId="77777777" w:rsidR="00370D4A" w:rsidRPr="009C4747" w:rsidRDefault="00370D4A" w:rsidP="00A34D56">
            <w:pPr>
              <w:rPr>
                <w:szCs w:val="20"/>
              </w:rPr>
            </w:pPr>
            <w:r w:rsidRPr="009C4747">
              <w:rPr>
                <w:rFonts w:cs="Arial"/>
                <w:szCs w:val="20"/>
              </w:rPr>
              <w:t>result/logId</w:t>
            </w:r>
          </w:p>
        </w:tc>
      </w:tr>
      <w:tr w:rsidR="00370D4A" w:rsidRPr="009C4747" w14:paraId="63B8E101" w14:textId="77777777" w:rsidTr="009C4747">
        <w:trPr>
          <w:trHeight w:val="397"/>
        </w:trPr>
        <w:tc>
          <w:tcPr>
            <w:tcW w:w="1809" w:type="dxa"/>
          </w:tcPr>
          <w:p w14:paraId="527A1FF0" w14:textId="77777777" w:rsidR="00370D4A" w:rsidRPr="009C4747" w:rsidRDefault="00370D4A" w:rsidP="00A34D56">
            <w:pPr>
              <w:rPr>
                <w:rFonts w:cs="Arial"/>
                <w:szCs w:val="20"/>
              </w:rPr>
            </w:pPr>
            <w:r w:rsidRPr="009C4747">
              <w:rPr>
                <w:rFonts w:cs="Arial"/>
                <w:szCs w:val="20"/>
              </w:rPr>
              <w:t>ResultType.message</w:t>
            </w:r>
          </w:p>
        </w:tc>
        <w:tc>
          <w:tcPr>
            <w:tcW w:w="2977" w:type="dxa"/>
            <w:vAlign w:val="center"/>
          </w:tcPr>
          <w:p w14:paraId="32282A35"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49E7FBEF" w14:textId="77777777" w:rsidR="00370D4A" w:rsidRPr="009C4747" w:rsidRDefault="00370D4A" w:rsidP="00A34D56">
            <w:pPr>
              <w:rPr>
                <w:szCs w:val="20"/>
              </w:rPr>
            </w:pPr>
            <w:r w:rsidRPr="009C4747">
              <w:rPr>
                <w:rFonts w:cs="Arial"/>
                <w:szCs w:val="20"/>
              </w:rPr>
              <w:t>result/message</w:t>
            </w:r>
          </w:p>
        </w:tc>
      </w:tr>
    </w:tbl>
    <w:p w14:paraId="48F4BBCC" w14:textId="77777777" w:rsidR="00D15CF1" w:rsidRDefault="00D15CF1" w:rsidP="0039481C"/>
    <w:p w14:paraId="4566AD54" w14:textId="77777777" w:rsidR="004F1154" w:rsidRDefault="004F1154">
      <w:pPr>
        <w:spacing w:line="240" w:lineRule="auto"/>
        <w:rPr>
          <w:rFonts w:eastAsia="Times New Roman"/>
          <w:bCs/>
          <w:sz w:val="30"/>
          <w:szCs w:val="28"/>
        </w:rPr>
      </w:pPr>
      <w:bookmarkStart w:id="121" w:name="_Toc357754858"/>
      <w:bookmarkStart w:id="122" w:name="_Toc243452569"/>
      <w:r>
        <w:br w:type="page"/>
      </w:r>
    </w:p>
    <w:p w14:paraId="3FC25909" w14:textId="666ED823" w:rsidR="0039481C" w:rsidRDefault="0039481C" w:rsidP="0039481C">
      <w:pPr>
        <w:pStyle w:val="Heading1"/>
      </w:pPr>
      <w:bookmarkStart w:id="123" w:name="_Toc282412634"/>
      <w:r>
        <w:lastRenderedPageBreak/>
        <w:t>Tjänstekontrakt</w:t>
      </w:r>
      <w:bookmarkEnd w:id="110"/>
      <w:bookmarkEnd w:id="121"/>
      <w:bookmarkEnd w:id="122"/>
      <w:bookmarkEnd w:id="123"/>
    </w:p>
    <w:p w14:paraId="1DDE93E0" w14:textId="59B57B2E" w:rsidR="0039481C" w:rsidRPr="00D27FB3" w:rsidRDefault="00D27FB3" w:rsidP="0039481C">
      <w:pPr>
        <w:pStyle w:val="Heading2"/>
      </w:pPr>
      <w:bookmarkStart w:id="124" w:name="_Toc282412635"/>
      <w:r w:rsidRPr="00D27FB3">
        <w:t>GetVaccinationHistory</w:t>
      </w:r>
      <w:bookmarkEnd w:id="124"/>
    </w:p>
    <w:p w14:paraId="2E6B724B" w14:textId="4C22B424" w:rsidR="00D27FB3" w:rsidRDefault="00D27FB3" w:rsidP="00D27FB3">
      <w:pPr>
        <w:tabs>
          <w:tab w:val="left" w:pos="567"/>
        </w:tabs>
        <w:spacing w:line="239" w:lineRule="auto"/>
        <w:ind w:right="838"/>
        <w:rPr>
          <w:spacing w:val="-1"/>
        </w:rPr>
      </w:pPr>
      <w:bookmarkStart w:id="125" w:name="_Toc243452571"/>
      <w:r>
        <w:rPr>
          <w:spacing w:val="-1"/>
        </w:rPr>
        <w:t xml:space="preserve">Tjänsten returnerar strukturerad eller ostrukturerad information om </w:t>
      </w:r>
      <w:r w:rsidR="00B32719">
        <w:rPr>
          <w:spacing w:val="-1"/>
        </w:rPr>
        <w:t xml:space="preserve">patientens ordinerade och/eller administrerade </w:t>
      </w:r>
      <w:r>
        <w:rPr>
          <w:spacing w:val="-1"/>
        </w:rPr>
        <w:t>vaccinationer.</w:t>
      </w:r>
    </w:p>
    <w:p w14:paraId="381DC223" w14:textId="77777777" w:rsidR="00D27FB3" w:rsidRPr="00907C9B" w:rsidRDefault="00D27FB3" w:rsidP="00D27FB3">
      <w:pPr>
        <w:tabs>
          <w:tab w:val="left" w:pos="567"/>
        </w:tabs>
        <w:spacing w:line="239" w:lineRule="auto"/>
        <w:ind w:right="838"/>
        <w:rPr>
          <w:spacing w:val="-1"/>
        </w:rPr>
      </w:pPr>
    </w:p>
    <w:p w14:paraId="4E1D07B1" w14:textId="77777777" w:rsidR="0039481C" w:rsidRPr="00D27FB3" w:rsidRDefault="0039481C" w:rsidP="0039481C">
      <w:pPr>
        <w:pStyle w:val="Heading3"/>
      </w:pPr>
      <w:bookmarkStart w:id="126" w:name="_Toc282412636"/>
      <w:r w:rsidRPr="00D27FB3">
        <w:t>Version</w:t>
      </w:r>
      <w:bookmarkEnd w:id="125"/>
      <w:bookmarkEnd w:id="126"/>
    </w:p>
    <w:p w14:paraId="4DEE863B" w14:textId="3BE7C535" w:rsidR="0039481C" w:rsidRDefault="00D27FB3" w:rsidP="0039481C">
      <w:r w:rsidRPr="00D27FB3">
        <w:t>2</w:t>
      </w:r>
      <w:r w:rsidR="0039481C" w:rsidRPr="00D27FB3">
        <w:t>.</w:t>
      </w:r>
      <w:r w:rsidRPr="00D27FB3">
        <w:t>0</w:t>
      </w:r>
    </w:p>
    <w:p w14:paraId="67E8BB42" w14:textId="77777777" w:rsidR="00A34D56" w:rsidRDefault="00A34D56" w:rsidP="0039481C"/>
    <w:p w14:paraId="43687001" w14:textId="77777777" w:rsidR="00A34D56" w:rsidRPr="00D20363" w:rsidRDefault="00A34D56" w:rsidP="00A34D56">
      <w:pPr>
        <w:pStyle w:val="Heading3"/>
      </w:pPr>
      <w:bookmarkStart w:id="127" w:name="_Toc379448266"/>
      <w:bookmarkStart w:id="128" w:name="_Toc386186853"/>
      <w:bookmarkStart w:id="129" w:name="_Toc282412637"/>
      <w:r w:rsidRPr="00D20363">
        <w:t>Gemensamma informationskomponenter</w:t>
      </w:r>
      <w:bookmarkEnd w:id="127"/>
      <w:bookmarkEnd w:id="128"/>
      <w:bookmarkEnd w:id="129"/>
    </w:p>
    <w:p w14:paraId="6664C863" w14:textId="4E51ADA5" w:rsidR="00A34D56" w:rsidRDefault="00A34D56" w:rsidP="0039481C">
      <w:r w:rsidRPr="00D20363">
        <w:t>De gemensamma informationskomponenter som används i detta kontrakt beskrivs i bi</w:t>
      </w:r>
      <w:r w:rsidR="00144495" w:rsidRPr="00D20363">
        <w:t>lagan ”Bilaga_Gemensamma_typer_5</w:t>
      </w:r>
      <w:r w:rsidRPr="00D20363">
        <w:t>.pdf”</w:t>
      </w:r>
      <w:r w:rsidR="00763952" w:rsidRPr="00D20363">
        <w:t xml:space="preserve"> </w:t>
      </w:r>
      <w:r w:rsidR="00D20363" w:rsidRPr="00D20363">
        <w:t>[</w:t>
      </w:r>
      <w:r w:rsidR="00D20363" w:rsidRPr="00D20363">
        <w:fldChar w:fldCharType="begin"/>
      </w:r>
      <w:r w:rsidR="00D20363" w:rsidRPr="00D20363">
        <w:instrText xml:space="preserve"> REF _Ref387837407 \h </w:instrText>
      </w:r>
      <w:r w:rsidR="00D20363">
        <w:instrText xml:space="preserve"> \* MERGEFORMAT </w:instrText>
      </w:r>
      <w:r w:rsidR="00D20363" w:rsidRPr="00D20363">
        <w:fldChar w:fldCharType="separate"/>
      </w:r>
      <w:r w:rsidR="00523025" w:rsidRPr="00144495">
        <w:t>R</w:t>
      </w:r>
      <w:r w:rsidR="00523025">
        <w:t>3</w:t>
      </w:r>
      <w:r w:rsidR="00D20363" w:rsidRPr="00D20363">
        <w:fldChar w:fldCharType="end"/>
      </w:r>
      <w:r w:rsidR="00D20363" w:rsidRPr="00D20363">
        <w:t>]</w:t>
      </w:r>
    </w:p>
    <w:p w14:paraId="1E52FBCE" w14:textId="77777777" w:rsidR="00A34D56" w:rsidRDefault="00A34D56" w:rsidP="0039481C"/>
    <w:p w14:paraId="499605A8" w14:textId="77777777" w:rsidR="00A34D56" w:rsidRPr="00912B23" w:rsidRDefault="00A34D56" w:rsidP="00A34D56">
      <w:pPr>
        <w:pStyle w:val="Heading3"/>
      </w:pPr>
      <w:bookmarkStart w:id="130" w:name="_Ref356908162"/>
      <w:bookmarkStart w:id="131" w:name="_Toc282412638"/>
      <w:r w:rsidRPr="00737EC3">
        <w:t>Särskilda förutsättningar beroende på typ av konsument</w:t>
      </w:r>
      <w:bookmarkEnd w:id="130"/>
      <w:r>
        <w:t xml:space="preserve"> med hänsyn till historisk </w:t>
      </w:r>
      <w:r w:rsidRPr="00912B23">
        <w:t>information (i äldre system)</w:t>
      </w:r>
      <w:bookmarkEnd w:id="131"/>
    </w:p>
    <w:p w14:paraId="1B63D5A0" w14:textId="5D88B94F" w:rsidR="00A34D56" w:rsidRPr="00912B23" w:rsidRDefault="00A34D56" w:rsidP="00A34D56">
      <w:pPr>
        <w:pStyle w:val="BodyText"/>
        <w:tabs>
          <w:tab w:val="left" w:pos="567"/>
        </w:tabs>
        <w:ind w:right="838"/>
        <w:rPr>
          <w:rFonts w:ascii="Georgia" w:hAnsi="Georgia"/>
          <w:spacing w:val="-1"/>
          <w:sz w:val="20"/>
          <w:szCs w:val="20"/>
        </w:rPr>
      </w:pPr>
      <w:r w:rsidRPr="00912B23">
        <w:rPr>
          <w:rFonts w:ascii="Georgia" w:hAnsi="Georgia"/>
          <w:spacing w:val="-1"/>
          <w:sz w:val="20"/>
          <w:szCs w:val="20"/>
        </w:rPr>
        <w:t>Relaterat till notering ovan i avsnittet ”</w:t>
      </w:r>
      <w:r w:rsidR="00676BBF">
        <w:rPr>
          <w:rFonts w:ascii="Georgia" w:hAnsi="Georgia"/>
          <w:spacing w:val="-1"/>
          <w:sz w:val="20"/>
          <w:szCs w:val="20"/>
        </w:rPr>
        <w:fldChar w:fldCharType="begin"/>
      </w:r>
      <w:r w:rsidR="00676BBF">
        <w:rPr>
          <w:rFonts w:ascii="Georgia" w:hAnsi="Georgia"/>
          <w:spacing w:val="-1"/>
          <w:sz w:val="20"/>
          <w:szCs w:val="20"/>
        </w:rPr>
        <w:instrText xml:space="preserve"> REF _Ref388347276 \h </w:instrText>
      </w:r>
      <w:r w:rsidR="00676BBF">
        <w:rPr>
          <w:rFonts w:ascii="Georgia" w:hAnsi="Georgia"/>
          <w:spacing w:val="-1"/>
          <w:sz w:val="20"/>
          <w:szCs w:val="20"/>
        </w:rPr>
      </w:r>
      <w:r w:rsidR="00676BBF">
        <w:rPr>
          <w:rFonts w:ascii="Georgia" w:hAnsi="Georgia"/>
          <w:spacing w:val="-1"/>
          <w:sz w:val="20"/>
          <w:szCs w:val="20"/>
        </w:rPr>
        <w:fldChar w:fldCharType="separate"/>
      </w:r>
      <w:r w:rsidR="00523025">
        <w:t>Informationssäkerhet och juridik</w:t>
      </w:r>
      <w:r w:rsidR="00676BBF">
        <w:rPr>
          <w:rFonts w:ascii="Georgia" w:hAnsi="Georgia"/>
          <w:spacing w:val="-1"/>
          <w:sz w:val="20"/>
          <w:szCs w:val="20"/>
        </w:rPr>
        <w:fldChar w:fldCharType="end"/>
      </w:r>
      <w:r w:rsidRPr="00912B23">
        <w:rPr>
          <w:rFonts w:ascii="Georgia" w:hAnsi="Georgia"/>
          <w:spacing w:val="-1"/>
          <w:sz w:val="20"/>
          <w:szCs w:val="20"/>
        </w:rPr>
        <w:t>” är att vid konsumtion av tjänstekontraktet från en patient</w:t>
      </w:r>
      <w:r w:rsidR="00912B23" w:rsidRPr="00912B23">
        <w:rPr>
          <w:rFonts w:ascii="Georgia" w:hAnsi="Georgia"/>
          <w:spacing w:val="-1"/>
          <w:sz w:val="20"/>
          <w:szCs w:val="20"/>
        </w:rPr>
        <w:t>-</w:t>
      </w:r>
      <w:r w:rsidRPr="00912B23">
        <w:rPr>
          <w:rFonts w:ascii="Georgia" w:hAnsi="Georgia"/>
          <w:spacing w:val="-1"/>
          <w:sz w:val="20"/>
          <w:szCs w:val="20"/>
        </w:rPr>
        <w:t xml:space="preserve">/invånartjänst så kan fält som är valfria i kontraktet utelämnas i svaret i de fall som information saknas i producerande system. </w:t>
      </w:r>
    </w:p>
    <w:p w14:paraId="60071B90" w14:textId="77777777" w:rsidR="00A34D56" w:rsidRPr="00912B23" w:rsidRDefault="00A34D56" w:rsidP="00A34D56">
      <w:pPr>
        <w:pStyle w:val="BodyText"/>
        <w:tabs>
          <w:tab w:val="left" w:pos="567"/>
        </w:tabs>
        <w:ind w:right="838"/>
        <w:rPr>
          <w:rFonts w:ascii="Georgia" w:hAnsi="Georgia"/>
          <w:spacing w:val="-1"/>
          <w:sz w:val="20"/>
          <w:szCs w:val="20"/>
        </w:rPr>
      </w:pPr>
    </w:p>
    <w:p w14:paraId="0BB9453F" w14:textId="77777777" w:rsidR="00A34D56" w:rsidRPr="00912B23" w:rsidRDefault="00A34D56" w:rsidP="00A34D56">
      <w:pPr>
        <w:pStyle w:val="BodyText"/>
        <w:tabs>
          <w:tab w:val="left" w:pos="567"/>
        </w:tabs>
        <w:ind w:right="838"/>
        <w:rPr>
          <w:rFonts w:ascii="Georgia" w:hAnsi="Georgia"/>
          <w:i/>
          <w:spacing w:val="-1"/>
          <w:sz w:val="20"/>
          <w:szCs w:val="20"/>
        </w:rPr>
      </w:pPr>
      <w:r w:rsidRPr="00912B23">
        <w:rPr>
          <w:rFonts w:ascii="Georgia" w:hAnsi="Georgia"/>
          <w:i/>
          <w:spacing w:val="-1"/>
          <w:sz w:val="20"/>
          <w:szCs w:val="20"/>
        </w:rPr>
        <w:t>Observera att utelämnat HSA-id för Vårdgivare eller Vårdenhet begränsar verksamhetens möjlighet att tillgängliggöra information för egna och andras medarbetare genom olika etjänster riktade till professionen.</w:t>
      </w:r>
    </w:p>
    <w:p w14:paraId="52A06305" w14:textId="77777777" w:rsidR="0039481C" w:rsidRPr="00C55071" w:rsidRDefault="0039481C" w:rsidP="0039481C"/>
    <w:p w14:paraId="6E038BA2" w14:textId="77777777" w:rsidR="0039481C" w:rsidRDefault="0039481C" w:rsidP="0039481C">
      <w:pPr>
        <w:pStyle w:val="Heading3"/>
      </w:pPr>
      <w:bookmarkStart w:id="132" w:name="_Toc243452572"/>
      <w:bookmarkStart w:id="133" w:name="_Toc282412639"/>
      <w:r>
        <w:t>Fältregler</w:t>
      </w:r>
      <w:bookmarkEnd w:id="132"/>
      <w:bookmarkEnd w:id="133"/>
    </w:p>
    <w:p w14:paraId="1910B75F" w14:textId="15A5B862" w:rsidR="0039481C" w:rsidRDefault="0039481C" w:rsidP="0039481C">
      <w:r>
        <w:t>Nedanstående tabell beskriver varje element i begäran och svar. Har namnet en * finns ytterligare regler för detta element och beskrivs</w:t>
      </w:r>
      <w:r w:rsidR="004F1154">
        <w:t xml:space="preserve"> mer i detalj i stycket Regler.</w:t>
      </w:r>
    </w:p>
    <w:tbl>
      <w:tblPr>
        <w:tblStyle w:val="TableGrid"/>
        <w:tblW w:w="9606" w:type="dxa"/>
        <w:tblLayout w:type="fixed"/>
        <w:tblLook w:val="04A0" w:firstRow="1" w:lastRow="0" w:firstColumn="1" w:lastColumn="0" w:noHBand="0" w:noVBand="1"/>
      </w:tblPr>
      <w:tblGrid>
        <w:gridCol w:w="2660"/>
        <w:gridCol w:w="1417"/>
        <w:gridCol w:w="4111"/>
        <w:gridCol w:w="1418"/>
      </w:tblGrid>
      <w:tr w:rsidR="00A34D56" w:rsidRPr="00A34D56" w14:paraId="0674DD59" w14:textId="77777777" w:rsidTr="00A34D56">
        <w:trPr>
          <w:trHeight w:hRule="exact" w:val="469"/>
        </w:trPr>
        <w:tc>
          <w:tcPr>
            <w:tcW w:w="2660" w:type="dxa"/>
            <w:shd w:val="clear" w:color="auto" w:fill="D9D9D9" w:themeFill="background1" w:themeFillShade="D9"/>
          </w:tcPr>
          <w:p w14:paraId="14C75E17" w14:textId="77777777" w:rsidR="00A34D56" w:rsidRPr="00A34D56" w:rsidRDefault="00A34D56" w:rsidP="00A34D56">
            <w:pPr>
              <w:keepNext/>
              <w:tabs>
                <w:tab w:val="left" w:pos="567"/>
              </w:tabs>
              <w:spacing w:line="226" w:lineRule="exact"/>
              <w:ind w:left="102"/>
              <w:rPr>
                <w:b/>
                <w:szCs w:val="20"/>
              </w:rPr>
            </w:pPr>
            <w:r w:rsidRPr="00A34D56">
              <w:rPr>
                <w:b/>
                <w:szCs w:val="20"/>
              </w:rPr>
              <w:lastRenderedPageBreak/>
              <w:t>Na</w:t>
            </w:r>
            <w:r w:rsidRPr="00A34D56">
              <w:rPr>
                <w:b/>
                <w:spacing w:val="-3"/>
                <w:szCs w:val="20"/>
              </w:rPr>
              <w:t>m</w:t>
            </w:r>
            <w:r w:rsidRPr="00A34D56">
              <w:rPr>
                <w:b/>
                <w:szCs w:val="20"/>
              </w:rPr>
              <w:t>n</w:t>
            </w:r>
          </w:p>
        </w:tc>
        <w:tc>
          <w:tcPr>
            <w:tcW w:w="1417" w:type="dxa"/>
            <w:shd w:val="clear" w:color="auto" w:fill="D9D9D9" w:themeFill="background1" w:themeFillShade="D9"/>
          </w:tcPr>
          <w:p w14:paraId="3F715CFD" w14:textId="77777777" w:rsidR="00A34D56" w:rsidRPr="00A34D56" w:rsidRDefault="00A34D56" w:rsidP="00A34D56">
            <w:pPr>
              <w:keepNext/>
              <w:spacing w:line="226" w:lineRule="exact"/>
              <w:ind w:left="102"/>
              <w:rPr>
                <w:b/>
                <w:szCs w:val="20"/>
              </w:rPr>
            </w:pPr>
            <w:r w:rsidRPr="00A34D56">
              <w:rPr>
                <w:b/>
                <w:szCs w:val="20"/>
              </w:rPr>
              <w:t>T</w:t>
            </w:r>
            <w:r w:rsidRPr="00A34D56">
              <w:rPr>
                <w:b/>
                <w:spacing w:val="-1"/>
                <w:szCs w:val="20"/>
              </w:rPr>
              <w:t>y</w:t>
            </w:r>
            <w:r w:rsidRPr="00A34D56">
              <w:rPr>
                <w:b/>
                <w:szCs w:val="20"/>
              </w:rPr>
              <w:t>p</w:t>
            </w:r>
          </w:p>
        </w:tc>
        <w:tc>
          <w:tcPr>
            <w:tcW w:w="4111" w:type="dxa"/>
            <w:shd w:val="clear" w:color="auto" w:fill="D9D9D9" w:themeFill="background1" w:themeFillShade="D9"/>
          </w:tcPr>
          <w:p w14:paraId="7B093E6F" w14:textId="77777777" w:rsidR="00A34D56" w:rsidRPr="00A34D56" w:rsidRDefault="00A34D56" w:rsidP="00A34D56">
            <w:pPr>
              <w:keepNext/>
              <w:spacing w:line="226" w:lineRule="exact"/>
              <w:ind w:left="102"/>
              <w:rPr>
                <w:b/>
                <w:szCs w:val="20"/>
              </w:rPr>
            </w:pPr>
            <w:r w:rsidRPr="00A34D56">
              <w:rPr>
                <w:b/>
                <w:szCs w:val="20"/>
              </w:rPr>
              <w:t>Ko</w:t>
            </w:r>
            <w:r w:rsidRPr="00A34D56">
              <w:rPr>
                <w:b/>
                <w:spacing w:val="-2"/>
                <w:szCs w:val="20"/>
              </w:rPr>
              <w:t>m</w:t>
            </w:r>
            <w:r w:rsidRPr="00A34D56">
              <w:rPr>
                <w:b/>
                <w:spacing w:val="-3"/>
                <w:szCs w:val="20"/>
              </w:rPr>
              <w:t>m</w:t>
            </w:r>
            <w:r w:rsidRPr="00A34D56">
              <w:rPr>
                <w:b/>
                <w:szCs w:val="20"/>
              </w:rPr>
              <w:t>entar</w:t>
            </w:r>
          </w:p>
        </w:tc>
        <w:tc>
          <w:tcPr>
            <w:tcW w:w="1418" w:type="dxa"/>
            <w:shd w:val="clear" w:color="auto" w:fill="D9D9D9" w:themeFill="background1" w:themeFillShade="D9"/>
          </w:tcPr>
          <w:p w14:paraId="2CAD1113" w14:textId="77777777" w:rsidR="00A34D56" w:rsidRPr="00A34D56" w:rsidRDefault="00A34D56" w:rsidP="00A34D56">
            <w:pPr>
              <w:keepNext/>
              <w:spacing w:line="226" w:lineRule="exact"/>
              <w:ind w:left="34"/>
              <w:rPr>
                <w:szCs w:val="20"/>
              </w:rPr>
            </w:pPr>
            <w:r w:rsidRPr="00A34D56">
              <w:rPr>
                <w:b/>
                <w:szCs w:val="20"/>
              </w:rPr>
              <w:t>Kardin</w:t>
            </w:r>
            <w:r w:rsidRPr="00A34D56">
              <w:rPr>
                <w:b/>
                <w:spacing w:val="-1"/>
                <w:szCs w:val="20"/>
              </w:rPr>
              <w:t>alitet</w:t>
            </w:r>
          </w:p>
        </w:tc>
      </w:tr>
      <w:tr w:rsidR="00A34D56" w:rsidRPr="00A34D56" w14:paraId="703A42E5" w14:textId="77777777" w:rsidTr="00A34D56">
        <w:trPr>
          <w:trHeight w:hRule="exact" w:val="240"/>
        </w:trPr>
        <w:tc>
          <w:tcPr>
            <w:tcW w:w="2660" w:type="dxa"/>
            <w:shd w:val="clear" w:color="auto" w:fill="D9D9D9" w:themeFill="background1" w:themeFillShade="D9"/>
          </w:tcPr>
          <w:p w14:paraId="4C5C51D5" w14:textId="77777777" w:rsidR="00A34D56" w:rsidRPr="00A34D56" w:rsidRDefault="00A34D56" w:rsidP="00A34D56">
            <w:pPr>
              <w:keepNext/>
              <w:tabs>
                <w:tab w:val="left" w:pos="567"/>
              </w:tabs>
              <w:spacing w:line="227" w:lineRule="exact"/>
              <w:ind w:left="102"/>
              <w:rPr>
                <w:b/>
                <w:szCs w:val="20"/>
              </w:rPr>
            </w:pPr>
            <w:r w:rsidRPr="00A34D56">
              <w:rPr>
                <w:b/>
                <w:spacing w:val="-1"/>
                <w:szCs w:val="20"/>
              </w:rPr>
              <w:t>Beg</w:t>
            </w:r>
            <w:r w:rsidRPr="00A34D56">
              <w:rPr>
                <w:b/>
                <w:szCs w:val="20"/>
              </w:rPr>
              <w:t>ä</w:t>
            </w:r>
            <w:r w:rsidRPr="00A34D56">
              <w:rPr>
                <w:b/>
                <w:spacing w:val="-1"/>
                <w:szCs w:val="20"/>
              </w:rPr>
              <w:t>ran</w:t>
            </w:r>
          </w:p>
        </w:tc>
        <w:tc>
          <w:tcPr>
            <w:tcW w:w="1417" w:type="dxa"/>
            <w:shd w:val="clear" w:color="auto" w:fill="D9D9D9" w:themeFill="background1" w:themeFillShade="D9"/>
          </w:tcPr>
          <w:p w14:paraId="0CBC428E" w14:textId="77777777" w:rsidR="00A34D56" w:rsidRPr="00A34D56" w:rsidRDefault="00A34D56" w:rsidP="00A34D56">
            <w:pPr>
              <w:keepNext/>
              <w:rPr>
                <w:szCs w:val="20"/>
              </w:rPr>
            </w:pPr>
          </w:p>
        </w:tc>
        <w:tc>
          <w:tcPr>
            <w:tcW w:w="4111" w:type="dxa"/>
            <w:shd w:val="clear" w:color="auto" w:fill="D9D9D9" w:themeFill="background1" w:themeFillShade="D9"/>
          </w:tcPr>
          <w:p w14:paraId="2D5203D3" w14:textId="77777777" w:rsidR="00A34D56" w:rsidRPr="00A34D56" w:rsidRDefault="00A34D56" w:rsidP="00A34D56">
            <w:pPr>
              <w:keepNext/>
              <w:rPr>
                <w:szCs w:val="20"/>
              </w:rPr>
            </w:pPr>
          </w:p>
        </w:tc>
        <w:tc>
          <w:tcPr>
            <w:tcW w:w="1418" w:type="dxa"/>
            <w:shd w:val="clear" w:color="auto" w:fill="D9D9D9" w:themeFill="background1" w:themeFillShade="D9"/>
          </w:tcPr>
          <w:p w14:paraId="3E697F02" w14:textId="77777777" w:rsidR="00A34D56" w:rsidRPr="00A34D56" w:rsidRDefault="00A34D56" w:rsidP="00A34D56">
            <w:pPr>
              <w:keepNext/>
              <w:tabs>
                <w:tab w:val="left" w:pos="567"/>
              </w:tabs>
              <w:ind w:left="101"/>
              <w:rPr>
                <w:szCs w:val="20"/>
              </w:rPr>
            </w:pPr>
          </w:p>
        </w:tc>
      </w:tr>
      <w:tr w:rsidR="00A34D56" w:rsidRPr="00A34D56" w14:paraId="7E091106" w14:textId="77777777" w:rsidTr="00A34D56">
        <w:trPr>
          <w:trHeight w:hRule="exact" w:val="1523"/>
        </w:trPr>
        <w:tc>
          <w:tcPr>
            <w:tcW w:w="2660" w:type="dxa"/>
          </w:tcPr>
          <w:p w14:paraId="06253CDD" w14:textId="77777777" w:rsidR="00A34D56" w:rsidRPr="00A34D56" w:rsidRDefault="00A34D56" w:rsidP="00A34D56">
            <w:pPr>
              <w:keepNext/>
              <w:tabs>
                <w:tab w:val="left" w:pos="567"/>
              </w:tabs>
              <w:spacing w:line="227" w:lineRule="exact"/>
              <w:ind w:left="102"/>
              <w:rPr>
                <w:szCs w:val="20"/>
              </w:rPr>
            </w:pPr>
            <w:r w:rsidRPr="00A34D56">
              <w:rPr>
                <w:szCs w:val="20"/>
              </w:rPr>
              <w:t xml:space="preserve">careUnitHSAId </w:t>
            </w:r>
          </w:p>
        </w:tc>
        <w:tc>
          <w:tcPr>
            <w:tcW w:w="1417" w:type="dxa"/>
          </w:tcPr>
          <w:p w14:paraId="5D9C8C87" w14:textId="77777777" w:rsidR="00A34D56" w:rsidRPr="00A34D56" w:rsidRDefault="00A34D56" w:rsidP="00A34D56">
            <w:pPr>
              <w:keepNext/>
              <w:spacing w:line="226" w:lineRule="exact"/>
              <w:ind w:left="102"/>
              <w:rPr>
                <w:spacing w:val="-1"/>
                <w:szCs w:val="20"/>
              </w:rPr>
            </w:pPr>
            <w:r w:rsidRPr="00A34D56">
              <w:rPr>
                <w:spacing w:val="-1"/>
                <w:szCs w:val="20"/>
              </w:rPr>
              <w:t>HSAIdType</w:t>
            </w:r>
          </w:p>
        </w:tc>
        <w:tc>
          <w:tcPr>
            <w:tcW w:w="4111" w:type="dxa"/>
          </w:tcPr>
          <w:p w14:paraId="59C7F141" w14:textId="77777777" w:rsidR="00A34D56" w:rsidRPr="00A34D56" w:rsidRDefault="00A34D56" w:rsidP="00A34D56">
            <w:pPr>
              <w:keepNext/>
              <w:spacing w:line="226" w:lineRule="exact"/>
              <w:ind w:left="102"/>
              <w:rPr>
                <w:spacing w:val="-1"/>
                <w:szCs w:val="20"/>
              </w:rPr>
            </w:pPr>
            <w:r w:rsidRPr="00A34D56">
              <w:rPr>
                <w:spacing w:val="-1"/>
                <w:szCs w:val="20"/>
              </w:rPr>
              <w:t>Filtrering på Vårdenhet vilket motsvarar careUnitHSAid i HealthCareProfessionalType. Journalposter som saknar märkning med vårdenhet ingår inte i svaret om detta fält använts i anropet.</w:t>
            </w:r>
          </w:p>
        </w:tc>
        <w:tc>
          <w:tcPr>
            <w:tcW w:w="1418" w:type="dxa"/>
          </w:tcPr>
          <w:p w14:paraId="667F3F20" w14:textId="77777777" w:rsidR="00A34D56" w:rsidRPr="00A34D56" w:rsidRDefault="00A34D56" w:rsidP="00A34D56">
            <w:pPr>
              <w:keepNext/>
              <w:tabs>
                <w:tab w:val="left" w:pos="567"/>
              </w:tabs>
              <w:spacing w:line="229" w:lineRule="exact"/>
              <w:ind w:left="101"/>
              <w:rPr>
                <w:szCs w:val="20"/>
              </w:rPr>
            </w:pPr>
            <w:r w:rsidRPr="00A34D56">
              <w:rPr>
                <w:szCs w:val="20"/>
              </w:rPr>
              <w:t>0.</w:t>
            </w:r>
            <w:r w:rsidRPr="00A34D56">
              <w:rPr>
                <w:spacing w:val="-1"/>
                <w:szCs w:val="20"/>
              </w:rPr>
              <w:t>.</w:t>
            </w:r>
            <w:r w:rsidRPr="00A34D56">
              <w:rPr>
                <w:szCs w:val="20"/>
              </w:rPr>
              <w:t>*</w:t>
            </w:r>
          </w:p>
          <w:p w14:paraId="3AA599C6" w14:textId="77777777" w:rsidR="00A34D56" w:rsidRPr="00A34D56" w:rsidRDefault="00A34D56" w:rsidP="00A34D56">
            <w:pPr>
              <w:keepNext/>
              <w:tabs>
                <w:tab w:val="left" w:pos="567"/>
              </w:tabs>
              <w:ind w:left="101"/>
              <w:rPr>
                <w:szCs w:val="20"/>
              </w:rPr>
            </w:pPr>
          </w:p>
        </w:tc>
      </w:tr>
      <w:tr w:rsidR="00A34D56" w:rsidRPr="00A34D56" w14:paraId="2E6A6F8C" w14:textId="77777777" w:rsidTr="00832FAE">
        <w:trPr>
          <w:trHeight w:hRule="exact" w:val="7283"/>
        </w:trPr>
        <w:tc>
          <w:tcPr>
            <w:tcW w:w="2660" w:type="dxa"/>
          </w:tcPr>
          <w:p w14:paraId="3CDF1A0D" w14:textId="77777777" w:rsidR="00A34D56" w:rsidRPr="00A34D56" w:rsidRDefault="00A34D56" w:rsidP="00A34D56">
            <w:pPr>
              <w:tabs>
                <w:tab w:val="left" w:pos="567"/>
              </w:tabs>
              <w:spacing w:line="226" w:lineRule="exact"/>
              <w:ind w:left="102"/>
              <w:rPr>
                <w:spacing w:val="-1"/>
                <w:szCs w:val="20"/>
              </w:rPr>
            </w:pPr>
            <w:r w:rsidRPr="00A34D56">
              <w:rPr>
                <w:szCs w:val="20"/>
              </w:rPr>
              <w:t>patientId</w:t>
            </w:r>
          </w:p>
        </w:tc>
        <w:tc>
          <w:tcPr>
            <w:tcW w:w="1417" w:type="dxa"/>
          </w:tcPr>
          <w:p w14:paraId="55F73CC3" w14:textId="77777777" w:rsidR="00A34D56" w:rsidRPr="00A34D56" w:rsidRDefault="00A34D56" w:rsidP="00A34D56">
            <w:pPr>
              <w:spacing w:line="226" w:lineRule="exact"/>
              <w:ind w:left="102"/>
              <w:rPr>
                <w:spacing w:val="-1"/>
                <w:szCs w:val="20"/>
              </w:rPr>
            </w:pPr>
            <w:r w:rsidRPr="00A34D56">
              <w:rPr>
                <w:spacing w:val="-1"/>
                <w:szCs w:val="20"/>
              </w:rPr>
              <w:t>PersonIdType</w:t>
            </w:r>
          </w:p>
        </w:tc>
        <w:tc>
          <w:tcPr>
            <w:tcW w:w="4111" w:type="dxa"/>
          </w:tcPr>
          <w:p w14:paraId="65549FD1" w14:textId="77777777" w:rsidR="00832FAE" w:rsidRDefault="00832FAE" w:rsidP="00832FAE">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7A83F20F" w14:textId="77777777" w:rsidR="00832FAE" w:rsidRDefault="00832FAE" w:rsidP="00832FAE">
            <w:pPr>
              <w:pStyle w:val="TableParagraph"/>
              <w:spacing w:line="226" w:lineRule="exact"/>
              <w:ind w:left="102"/>
              <w:rPr>
                <w:rFonts w:ascii="Georgia" w:hAnsi="Georgia"/>
                <w:spacing w:val="-1"/>
                <w:sz w:val="20"/>
                <w:szCs w:val="20"/>
              </w:rPr>
            </w:pPr>
          </w:p>
          <w:p w14:paraId="32EA2130" w14:textId="77777777" w:rsidR="00832FAE" w:rsidRDefault="00832FAE" w:rsidP="00832FAE">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5B07EC1A" w14:textId="77777777" w:rsidR="00832FAE" w:rsidRDefault="00832FAE" w:rsidP="00832FAE">
            <w:pPr>
              <w:pStyle w:val="TableParagraph"/>
              <w:spacing w:line="226" w:lineRule="exact"/>
              <w:rPr>
                <w:rFonts w:ascii="Georgia" w:hAnsi="Georgia"/>
                <w:spacing w:val="-1"/>
                <w:sz w:val="20"/>
                <w:szCs w:val="20"/>
              </w:rPr>
            </w:pPr>
          </w:p>
          <w:p w14:paraId="59F98E17" w14:textId="77777777" w:rsidR="00832FAE" w:rsidRDefault="00832FAE" w:rsidP="00832FAE">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55CCF0BB" w14:textId="77777777" w:rsidR="00832FAE" w:rsidRDefault="00832FAE" w:rsidP="00832FAE">
            <w:pPr>
              <w:pStyle w:val="TableParagraph"/>
              <w:spacing w:line="226" w:lineRule="exact"/>
              <w:rPr>
                <w:rFonts w:ascii="Georgia" w:hAnsi="Georgia"/>
                <w:spacing w:val="-1"/>
                <w:sz w:val="20"/>
                <w:szCs w:val="20"/>
              </w:rPr>
            </w:pPr>
          </w:p>
          <w:p w14:paraId="323C10BF" w14:textId="77777777" w:rsidR="00832FAE" w:rsidRDefault="00832FAE" w:rsidP="00832FAE">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455B4EEC" w14:textId="77777777" w:rsidR="00832FAE" w:rsidRPr="00F40155" w:rsidRDefault="00832FAE" w:rsidP="00832FAE">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5AEF7DE9" w14:textId="77777777" w:rsidR="00832FAE" w:rsidRDefault="00832FAE" w:rsidP="00832FAE">
            <w:pPr>
              <w:pStyle w:val="TableParagraph"/>
              <w:spacing w:line="226" w:lineRule="exact"/>
              <w:ind w:left="102"/>
              <w:rPr>
                <w:rFonts w:ascii="Georgia" w:hAnsi="Georgia"/>
                <w:spacing w:val="-1"/>
                <w:sz w:val="20"/>
                <w:szCs w:val="20"/>
              </w:rPr>
            </w:pPr>
          </w:p>
          <w:p w14:paraId="30BE4D1B" w14:textId="77777777" w:rsidR="00832FAE" w:rsidRDefault="00832FAE" w:rsidP="00832FAE">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08E2EF18" w14:textId="1F644916" w:rsidR="00A34D56" w:rsidRPr="00A34D56" w:rsidRDefault="00A34D56" w:rsidP="00A34D56">
            <w:pPr>
              <w:spacing w:line="226" w:lineRule="exact"/>
              <w:ind w:left="102"/>
              <w:rPr>
                <w:spacing w:val="-1"/>
                <w:szCs w:val="20"/>
              </w:rPr>
            </w:pPr>
          </w:p>
        </w:tc>
        <w:tc>
          <w:tcPr>
            <w:tcW w:w="1418" w:type="dxa"/>
          </w:tcPr>
          <w:p w14:paraId="04FB0E90" w14:textId="77777777" w:rsidR="00A34D56" w:rsidRPr="00A34D56" w:rsidRDefault="00A34D56" w:rsidP="00A34D56">
            <w:pPr>
              <w:tabs>
                <w:tab w:val="left" w:pos="567"/>
              </w:tabs>
              <w:spacing w:line="229" w:lineRule="exact"/>
              <w:ind w:left="101"/>
              <w:rPr>
                <w:szCs w:val="20"/>
              </w:rPr>
            </w:pPr>
            <w:r w:rsidRPr="00A34D56">
              <w:rPr>
                <w:szCs w:val="20"/>
              </w:rPr>
              <w:t>1..1</w:t>
            </w:r>
          </w:p>
        </w:tc>
      </w:tr>
      <w:tr w:rsidR="00A34D56" w:rsidRPr="00A34D56" w14:paraId="02AD11D8" w14:textId="77777777" w:rsidTr="00A34D56">
        <w:trPr>
          <w:trHeight w:hRule="exact" w:val="2135"/>
        </w:trPr>
        <w:tc>
          <w:tcPr>
            <w:tcW w:w="2660" w:type="dxa"/>
          </w:tcPr>
          <w:p w14:paraId="44462168" w14:textId="77777777" w:rsidR="00A34D56" w:rsidRPr="00A34D56" w:rsidRDefault="00A34D56" w:rsidP="00A34D56">
            <w:pPr>
              <w:tabs>
                <w:tab w:val="left" w:pos="567"/>
              </w:tabs>
              <w:spacing w:line="226" w:lineRule="exact"/>
              <w:ind w:left="102"/>
              <w:rPr>
                <w:szCs w:val="20"/>
              </w:rPr>
            </w:pPr>
            <w:r w:rsidRPr="00A34D56">
              <w:rPr>
                <w:szCs w:val="20"/>
              </w:rPr>
              <w:lastRenderedPageBreak/>
              <w:t>timePeriod</w:t>
            </w:r>
          </w:p>
        </w:tc>
        <w:tc>
          <w:tcPr>
            <w:tcW w:w="1417" w:type="dxa"/>
          </w:tcPr>
          <w:p w14:paraId="517C5A90" w14:textId="77777777" w:rsidR="00A34D56" w:rsidRPr="00A34D56" w:rsidRDefault="00A34D56" w:rsidP="00A34D56">
            <w:pPr>
              <w:spacing w:line="226" w:lineRule="exact"/>
              <w:ind w:left="102"/>
              <w:rPr>
                <w:spacing w:val="-1"/>
                <w:szCs w:val="20"/>
              </w:rPr>
            </w:pPr>
            <w:r w:rsidRPr="00A34D56">
              <w:rPr>
                <w:spacing w:val="-1"/>
                <w:szCs w:val="20"/>
              </w:rPr>
              <w:t>DatePeriodType</w:t>
            </w:r>
          </w:p>
        </w:tc>
        <w:tc>
          <w:tcPr>
            <w:tcW w:w="4111" w:type="dxa"/>
          </w:tcPr>
          <w:p w14:paraId="2AAB209A" w14:textId="77777777" w:rsidR="00A34D56" w:rsidRPr="00A34D56" w:rsidRDefault="00A34D56" w:rsidP="00A34D56">
            <w:pPr>
              <w:spacing w:line="229" w:lineRule="exact"/>
              <w:ind w:left="102"/>
              <w:rPr>
                <w:szCs w:val="20"/>
              </w:rPr>
            </w:pPr>
            <w:r w:rsidRPr="00A34D56">
              <w:rPr>
                <w:spacing w:val="-1"/>
                <w:szCs w:val="20"/>
              </w:rPr>
              <w:t xml:space="preserve">Begränsning av sökningen i tid. Begränsningen sker genom att resultatet innehåller de poster som i något av de tidsfält som ingår i </w:t>
            </w:r>
            <w:r w:rsidRPr="00A34D56">
              <w:rPr>
                <w:szCs w:val="20"/>
              </w:rPr>
              <w:t>vaccinationMedicalRecordHeader</w:t>
            </w:r>
            <w:r w:rsidRPr="00A34D56">
              <w:rPr>
                <w:spacing w:val="-1"/>
                <w:szCs w:val="20"/>
              </w:rPr>
              <w:t xml:space="preserve"> eller vaccinationMedicalRecordBody.registrationrecord.date anger en tidpunkt som ligger inom det sökta tidsintervallet (start- och slutpunkt inkluderas i intervallet).</w:t>
            </w:r>
          </w:p>
        </w:tc>
        <w:tc>
          <w:tcPr>
            <w:tcW w:w="1418" w:type="dxa"/>
          </w:tcPr>
          <w:p w14:paraId="020E8911" w14:textId="77777777" w:rsidR="00A34D56" w:rsidRPr="00A34D56" w:rsidRDefault="00A34D56" w:rsidP="00A34D56">
            <w:pPr>
              <w:tabs>
                <w:tab w:val="left" w:pos="567"/>
              </w:tabs>
              <w:spacing w:line="229" w:lineRule="exact"/>
              <w:ind w:left="101"/>
              <w:rPr>
                <w:szCs w:val="20"/>
              </w:rPr>
            </w:pPr>
            <w:r w:rsidRPr="00A34D56">
              <w:rPr>
                <w:szCs w:val="20"/>
              </w:rPr>
              <w:t>0..1</w:t>
            </w:r>
          </w:p>
        </w:tc>
      </w:tr>
      <w:tr w:rsidR="00A34D56" w:rsidRPr="00A34D56" w14:paraId="593368DA" w14:textId="77777777" w:rsidTr="00832FAE">
        <w:trPr>
          <w:trHeight w:hRule="exact" w:val="6105"/>
        </w:trPr>
        <w:tc>
          <w:tcPr>
            <w:tcW w:w="2660" w:type="dxa"/>
          </w:tcPr>
          <w:p w14:paraId="44923595" w14:textId="77777777" w:rsidR="00A34D56" w:rsidRPr="00A34D56" w:rsidRDefault="00A34D56" w:rsidP="00A34D56">
            <w:pPr>
              <w:tabs>
                <w:tab w:val="left" w:pos="567"/>
              </w:tabs>
              <w:spacing w:line="226" w:lineRule="exact"/>
              <w:ind w:left="102"/>
              <w:rPr>
                <w:szCs w:val="20"/>
              </w:rPr>
            </w:pPr>
            <w:r w:rsidRPr="00A34D56">
              <w:rPr>
                <w:szCs w:val="20"/>
              </w:rPr>
              <w:t>sourceSystemHSAId</w:t>
            </w:r>
          </w:p>
        </w:tc>
        <w:tc>
          <w:tcPr>
            <w:tcW w:w="1417" w:type="dxa"/>
          </w:tcPr>
          <w:p w14:paraId="381E62C0" w14:textId="77777777" w:rsidR="00A34D56" w:rsidRPr="00A34D56" w:rsidRDefault="00A34D56" w:rsidP="00A34D56">
            <w:pPr>
              <w:spacing w:line="226" w:lineRule="exact"/>
              <w:ind w:left="102"/>
              <w:rPr>
                <w:spacing w:val="-1"/>
                <w:szCs w:val="20"/>
              </w:rPr>
            </w:pPr>
            <w:r w:rsidRPr="00A34D56">
              <w:rPr>
                <w:spacing w:val="-1"/>
                <w:szCs w:val="20"/>
              </w:rPr>
              <w:t>HSAIdType</w:t>
            </w:r>
          </w:p>
        </w:tc>
        <w:tc>
          <w:tcPr>
            <w:tcW w:w="4111" w:type="dxa"/>
          </w:tcPr>
          <w:p w14:paraId="3FE75183" w14:textId="77777777" w:rsidR="00832FAE" w:rsidRPr="00025842" w:rsidRDefault="00832FAE" w:rsidP="00832FAE">
            <w:pPr>
              <w:spacing w:line="226" w:lineRule="exact"/>
              <w:rPr>
                <w:szCs w:val="20"/>
              </w:rPr>
            </w:pPr>
            <w:r w:rsidRPr="00025842">
              <w:rPr>
                <w:szCs w:val="20"/>
              </w:rPr>
              <w:t xml:space="preserve">Begränsar sökningen till dokument som är skapade i angivet system. </w:t>
            </w:r>
          </w:p>
          <w:p w14:paraId="282EF1F2" w14:textId="77777777" w:rsidR="00832FAE" w:rsidRDefault="00832FAE" w:rsidP="00832FAE">
            <w:pPr>
              <w:spacing w:line="226" w:lineRule="exact"/>
              <w:rPr>
                <w:szCs w:val="20"/>
              </w:rPr>
            </w:pPr>
          </w:p>
          <w:p w14:paraId="2C04A536" w14:textId="77777777" w:rsidR="00832FAE" w:rsidRPr="00025842" w:rsidRDefault="00832FAE" w:rsidP="00832FAE">
            <w:pPr>
              <w:spacing w:line="226" w:lineRule="exact"/>
              <w:rPr>
                <w:szCs w:val="20"/>
              </w:rPr>
            </w:pPr>
            <w:r w:rsidRPr="00025842">
              <w:rPr>
                <w:szCs w:val="20"/>
              </w:rPr>
              <w:t>Värdet på detta fält måste överensstämma med värdet på logicalAddress i anropets tekniska kuvertering (ex. SOAP-header).</w:t>
            </w:r>
          </w:p>
          <w:p w14:paraId="4942C95B" w14:textId="77777777" w:rsidR="00832FAE" w:rsidRPr="00025842" w:rsidRDefault="00832FAE" w:rsidP="00832FAE">
            <w:pPr>
              <w:spacing w:line="226" w:lineRule="exact"/>
              <w:ind w:left="102"/>
              <w:rPr>
                <w:spacing w:val="-1"/>
                <w:szCs w:val="20"/>
              </w:rPr>
            </w:pPr>
          </w:p>
          <w:p w14:paraId="22337F81" w14:textId="77777777" w:rsidR="00832FAE" w:rsidRPr="00025842" w:rsidRDefault="00832FAE" w:rsidP="00832FAE">
            <w:pPr>
              <w:spacing w:line="226" w:lineRule="exact"/>
              <w:rPr>
                <w:szCs w:val="20"/>
              </w:rPr>
            </w:pPr>
            <w:r w:rsidRPr="00025842">
              <w:rPr>
                <w:szCs w:val="20"/>
              </w:rPr>
              <w:t>Det innebär i praktiken att aggregerande tjänster inte används när detta fält anges.</w:t>
            </w:r>
          </w:p>
          <w:p w14:paraId="2CAF2A5E" w14:textId="77777777" w:rsidR="00832FAE" w:rsidRPr="00025842" w:rsidRDefault="00832FAE" w:rsidP="00832FAE">
            <w:pPr>
              <w:spacing w:line="226" w:lineRule="exact"/>
              <w:ind w:left="102"/>
              <w:rPr>
                <w:szCs w:val="20"/>
              </w:rPr>
            </w:pPr>
          </w:p>
          <w:p w14:paraId="56F91BF5" w14:textId="77777777" w:rsidR="00832FAE" w:rsidRDefault="00832FAE" w:rsidP="00832FAE">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2DB26E9B" w14:textId="77777777" w:rsidR="00832FAE" w:rsidRPr="00025842" w:rsidRDefault="00832FAE" w:rsidP="00832FAE">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3149F9AA" w14:textId="77777777" w:rsidR="00832FAE" w:rsidRPr="00025842" w:rsidRDefault="00832FAE" w:rsidP="00832FAE">
            <w:pPr>
              <w:pStyle w:val="TableParagraph"/>
              <w:spacing w:line="226" w:lineRule="exact"/>
              <w:ind w:left="102"/>
              <w:rPr>
                <w:rFonts w:ascii="Georgia" w:hAnsi="Georgia"/>
                <w:spacing w:val="-1"/>
                <w:sz w:val="20"/>
                <w:szCs w:val="20"/>
              </w:rPr>
            </w:pPr>
          </w:p>
          <w:p w14:paraId="7DFBC1ED" w14:textId="77777777" w:rsidR="00832FAE" w:rsidRPr="00025842" w:rsidRDefault="00832FAE" w:rsidP="00832FAE">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3E4B92C4" w14:textId="77777777" w:rsidR="00832FAE" w:rsidRPr="00025842" w:rsidRDefault="00832FAE" w:rsidP="00832FAE">
            <w:pPr>
              <w:pStyle w:val="TableParagraph"/>
              <w:spacing w:line="226" w:lineRule="exact"/>
              <w:ind w:left="102"/>
              <w:rPr>
                <w:rFonts w:ascii="Georgia" w:hAnsi="Georgia"/>
                <w:spacing w:val="-1"/>
                <w:sz w:val="20"/>
                <w:szCs w:val="20"/>
              </w:rPr>
            </w:pPr>
          </w:p>
          <w:p w14:paraId="0689C579" w14:textId="744A31CE" w:rsidR="00A34D56" w:rsidRPr="00A34D56" w:rsidRDefault="00832FAE" w:rsidP="00832FAE">
            <w:pPr>
              <w:spacing w:line="229" w:lineRule="exact"/>
              <w:rPr>
                <w:szCs w:val="20"/>
              </w:rPr>
            </w:pPr>
            <w:r w:rsidRPr="00025842">
              <w:rPr>
                <w:spacing w:val="-1"/>
                <w:szCs w:val="20"/>
              </w:rPr>
              <w:t xml:space="preserve">Om careContactId är satt och sourceSystemHSAId är tomt </w:t>
            </w:r>
            <w:r w:rsidRPr="00126869">
              <w:rPr>
                <w:b/>
                <w:spacing w:val="-1"/>
                <w:szCs w:val="20"/>
              </w:rPr>
              <w:t>skall</w:t>
            </w:r>
            <w:r w:rsidRPr="00025842">
              <w:rPr>
                <w:spacing w:val="-1"/>
                <w:szCs w:val="20"/>
              </w:rPr>
              <w:t xml:space="preserve"> ett svar endast innehålla en resultType med  result.resultCode satt till ERROR samt result.errorCode satt till INVALID_REQUEST</w:t>
            </w:r>
            <w:r>
              <w:rPr>
                <w:spacing w:val="-1"/>
                <w:szCs w:val="20"/>
              </w:rPr>
              <w:t>.</w:t>
            </w:r>
          </w:p>
        </w:tc>
        <w:tc>
          <w:tcPr>
            <w:tcW w:w="1418" w:type="dxa"/>
          </w:tcPr>
          <w:p w14:paraId="6E697604" w14:textId="77777777" w:rsidR="00A34D56" w:rsidRPr="00A34D56" w:rsidRDefault="00A34D56" w:rsidP="00A34D56">
            <w:pPr>
              <w:tabs>
                <w:tab w:val="left" w:pos="567"/>
              </w:tabs>
              <w:spacing w:line="229" w:lineRule="exact"/>
              <w:ind w:left="101"/>
              <w:rPr>
                <w:szCs w:val="20"/>
              </w:rPr>
            </w:pPr>
            <w:r w:rsidRPr="00A34D56">
              <w:rPr>
                <w:szCs w:val="20"/>
              </w:rPr>
              <w:t>0..1</w:t>
            </w:r>
          </w:p>
          <w:p w14:paraId="5EE16718" w14:textId="77777777" w:rsidR="00A34D56" w:rsidRPr="00A34D56" w:rsidRDefault="00A34D56" w:rsidP="00A34D56">
            <w:pPr>
              <w:tabs>
                <w:tab w:val="left" w:pos="567"/>
              </w:tabs>
              <w:spacing w:line="229" w:lineRule="exact"/>
              <w:ind w:left="101"/>
              <w:rPr>
                <w:szCs w:val="20"/>
              </w:rPr>
            </w:pPr>
          </w:p>
          <w:p w14:paraId="083CF670" w14:textId="77777777" w:rsidR="00A34D56" w:rsidRPr="00A34D56" w:rsidRDefault="00A34D56" w:rsidP="00A34D56">
            <w:pPr>
              <w:tabs>
                <w:tab w:val="left" w:pos="567"/>
              </w:tabs>
              <w:spacing w:line="229" w:lineRule="exact"/>
              <w:ind w:left="101"/>
              <w:rPr>
                <w:szCs w:val="20"/>
              </w:rPr>
            </w:pPr>
          </w:p>
          <w:p w14:paraId="25C6DDB0" w14:textId="77777777" w:rsidR="00A34D56" w:rsidRPr="00A34D56" w:rsidRDefault="00A34D56" w:rsidP="00A34D56">
            <w:pPr>
              <w:tabs>
                <w:tab w:val="left" w:pos="567"/>
              </w:tabs>
              <w:spacing w:line="229" w:lineRule="exact"/>
              <w:ind w:left="101"/>
              <w:rPr>
                <w:szCs w:val="20"/>
              </w:rPr>
            </w:pPr>
          </w:p>
        </w:tc>
      </w:tr>
      <w:tr w:rsidR="00A34D56" w:rsidRPr="00A34D56" w14:paraId="5621BDAE" w14:textId="77777777" w:rsidTr="00A34D56">
        <w:trPr>
          <w:trHeight w:hRule="exact" w:val="1124"/>
        </w:trPr>
        <w:tc>
          <w:tcPr>
            <w:tcW w:w="2660" w:type="dxa"/>
          </w:tcPr>
          <w:p w14:paraId="244A4AB7" w14:textId="77777777" w:rsidR="00A34D56" w:rsidRPr="00A34D56" w:rsidRDefault="00A34D56" w:rsidP="00A34D56">
            <w:pPr>
              <w:tabs>
                <w:tab w:val="left" w:pos="567"/>
              </w:tabs>
              <w:spacing w:line="226" w:lineRule="exact"/>
              <w:ind w:left="102"/>
              <w:rPr>
                <w:b/>
                <w:szCs w:val="20"/>
              </w:rPr>
            </w:pPr>
            <w:r w:rsidRPr="00A34D56">
              <w:rPr>
                <w:szCs w:val="20"/>
              </w:rPr>
              <w:t>careContactId</w:t>
            </w:r>
          </w:p>
        </w:tc>
        <w:tc>
          <w:tcPr>
            <w:tcW w:w="1417" w:type="dxa"/>
          </w:tcPr>
          <w:p w14:paraId="512107F3" w14:textId="77777777" w:rsidR="00A34D56" w:rsidRPr="00A34D56" w:rsidRDefault="00A34D56" w:rsidP="00A34D56">
            <w:pPr>
              <w:spacing w:line="226" w:lineRule="exact"/>
              <w:ind w:left="102"/>
              <w:rPr>
                <w:szCs w:val="20"/>
              </w:rPr>
            </w:pPr>
            <w:r w:rsidRPr="00A34D56">
              <w:rPr>
                <w:spacing w:val="-1"/>
                <w:szCs w:val="20"/>
              </w:rPr>
              <w:t>string</w:t>
            </w:r>
          </w:p>
        </w:tc>
        <w:tc>
          <w:tcPr>
            <w:tcW w:w="4111" w:type="dxa"/>
          </w:tcPr>
          <w:p w14:paraId="7B3ADB54" w14:textId="77777777" w:rsidR="00A34D56" w:rsidRPr="00A34D56" w:rsidRDefault="00A34D56" w:rsidP="00A34D56">
            <w:pPr>
              <w:spacing w:line="229" w:lineRule="exact"/>
              <w:ind w:left="102"/>
              <w:rPr>
                <w:szCs w:val="20"/>
              </w:rPr>
            </w:pPr>
            <w:r w:rsidRPr="00A34D56">
              <w:rPr>
                <w:spacing w:val="-1"/>
                <w:szCs w:val="20"/>
              </w:rPr>
              <w:t>Begränsar sökningen till den vård- och omsorgskontakt som föranlett den information som omfattas av dokumentet. Identiteten är unik inom källsystemet</w:t>
            </w:r>
          </w:p>
        </w:tc>
        <w:tc>
          <w:tcPr>
            <w:tcW w:w="1418" w:type="dxa"/>
          </w:tcPr>
          <w:p w14:paraId="1BFD0E7E" w14:textId="77777777" w:rsidR="00A34D56" w:rsidRPr="00A34D56" w:rsidRDefault="00A34D56" w:rsidP="00A34D56">
            <w:pPr>
              <w:tabs>
                <w:tab w:val="left" w:pos="567"/>
              </w:tabs>
              <w:spacing w:line="229" w:lineRule="exact"/>
              <w:ind w:left="101"/>
              <w:rPr>
                <w:szCs w:val="20"/>
              </w:rPr>
            </w:pPr>
            <w:r w:rsidRPr="00A34D56">
              <w:rPr>
                <w:szCs w:val="20"/>
              </w:rPr>
              <w:t>0..*</w:t>
            </w:r>
          </w:p>
        </w:tc>
      </w:tr>
      <w:tr w:rsidR="00A34D56" w:rsidRPr="00A34D56" w14:paraId="3F57CF99" w14:textId="77777777" w:rsidTr="00A34D56">
        <w:trPr>
          <w:trHeight w:hRule="exact" w:val="285"/>
        </w:trPr>
        <w:tc>
          <w:tcPr>
            <w:tcW w:w="2660" w:type="dxa"/>
            <w:shd w:val="clear" w:color="auto" w:fill="D9D9D9" w:themeFill="background1" w:themeFillShade="D9"/>
          </w:tcPr>
          <w:p w14:paraId="2E71677E" w14:textId="77777777" w:rsidR="00A34D56" w:rsidRPr="00A34D56" w:rsidRDefault="00A34D56" w:rsidP="00A34D56">
            <w:pPr>
              <w:tabs>
                <w:tab w:val="left" w:pos="567"/>
              </w:tabs>
              <w:spacing w:line="226" w:lineRule="exact"/>
              <w:ind w:left="102"/>
              <w:rPr>
                <w:szCs w:val="20"/>
              </w:rPr>
            </w:pPr>
            <w:r w:rsidRPr="00A34D56">
              <w:rPr>
                <w:b/>
                <w:szCs w:val="20"/>
              </w:rPr>
              <w:t>Sv</w:t>
            </w:r>
            <w:r w:rsidRPr="00A34D56">
              <w:rPr>
                <w:b/>
                <w:spacing w:val="-1"/>
                <w:szCs w:val="20"/>
              </w:rPr>
              <w:t>a</w:t>
            </w:r>
            <w:r w:rsidRPr="00A34D56">
              <w:rPr>
                <w:b/>
                <w:szCs w:val="20"/>
              </w:rPr>
              <w:t>r</w:t>
            </w:r>
          </w:p>
        </w:tc>
        <w:tc>
          <w:tcPr>
            <w:tcW w:w="1417" w:type="dxa"/>
            <w:shd w:val="clear" w:color="auto" w:fill="D9D9D9" w:themeFill="background1" w:themeFillShade="D9"/>
          </w:tcPr>
          <w:p w14:paraId="4F9C24BD" w14:textId="77777777" w:rsidR="00A34D56" w:rsidRPr="00A34D56" w:rsidRDefault="00A34D56" w:rsidP="00A34D56">
            <w:pPr>
              <w:rPr>
                <w:spacing w:val="-1"/>
                <w:szCs w:val="20"/>
              </w:rPr>
            </w:pPr>
          </w:p>
        </w:tc>
        <w:tc>
          <w:tcPr>
            <w:tcW w:w="4111" w:type="dxa"/>
            <w:shd w:val="clear" w:color="auto" w:fill="D9D9D9" w:themeFill="background1" w:themeFillShade="D9"/>
          </w:tcPr>
          <w:p w14:paraId="343A49F1" w14:textId="77777777" w:rsidR="00A34D56" w:rsidRPr="00A34D56" w:rsidRDefault="00A34D56" w:rsidP="00A34D56">
            <w:pPr>
              <w:rPr>
                <w:spacing w:val="-1"/>
                <w:szCs w:val="20"/>
              </w:rPr>
            </w:pPr>
          </w:p>
        </w:tc>
        <w:tc>
          <w:tcPr>
            <w:tcW w:w="1418" w:type="dxa"/>
            <w:shd w:val="clear" w:color="auto" w:fill="D9D9D9" w:themeFill="background1" w:themeFillShade="D9"/>
          </w:tcPr>
          <w:p w14:paraId="3B336FE1" w14:textId="77777777" w:rsidR="00A34D56" w:rsidRPr="00A34D56" w:rsidRDefault="00A34D56" w:rsidP="00A34D56">
            <w:pPr>
              <w:tabs>
                <w:tab w:val="left" w:pos="567"/>
              </w:tabs>
              <w:ind w:left="101"/>
              <w:rPr>
                <w:szCs w:val="20"/>
              </w:rPr>
            </w:pPr>
          </w:p>
        </w:tc>
      </w:tr>
      <w:tr w:rsidR="00A34D56" w:rsidRPr="00A34D56" w14:paraId="57554F52" w14:textId="77777777" w:rsidTr="00A34D56">
        <w:trPr>
          <w:trHeight w:hRule="exact" w:val="467"/>
        </w:trPr>
        <w:tc>
          <w:tcPr>
            <w:tcW w:w="2660" w:type="dxa"/>
          </w:tcPr>
          <w:p w14:paraId="26C3F7A7" w14:textId="77777777" w:rsidR="00A34D56" w:rsidRPr="00A34D56" w:rsidRDefault="00A34D56" w:rsidP="00A34D56">
            <w:pPr>
              <w:tabs>
                <w:tab w:val="left" w:pos="567"/>
              </w:tabs>
              <w:spacing w:line="226" w:lineRule="exact"/>
              <w:ind w:left="102"/>
              <w:rPr>
                <w:i/>
                <w:szCs w:val="20"/>
              </w:rPr>
            </w:pPr>
            <w:r w:rsidRPr="00A34D56">
              <w:rPr>
                <w:i/>
                <w:szCs w:val="20"/>
              </w:rPr>
              <w:t>vaccinationMedicalRecord</w:t>
            </w:r>
          </w:p>
        </w:tc>
        <w:tc>
          <w:tcPr>
            <w:tcW w:w="1417" w:type="dxa"/>
          </w:tcPr>
          <w:p w14:paraId="470077B1" w14:textId="77777777" w:rsidR="00A34D56" w:rsidRPr="00A34D56" w:rsidRDefault="00A34D56" w:rsidP="00A34D56">
            <w:pPr>
              <w:spacing w:line="226" w:lineRule="exact"/>
              <w:ind w:left="102"/>
              <w:rPr>
                <w:i/>
                <w:szCs w:val="20"/>
              </w:rPr>
            </w:pPr>
            <w:r w:rsidRPr="00A34D56">
              <w:rPr>
                <w:i/>
                <w:szCs w:val="20"/>
              </w:rPr>
              <w:t xml:space="preserve">VaccinationMedicalRecordType </w:t>
            </w:r>
          </w:p>
        </w:tc>
        <w:tc>
          <w:tcPr>
            <w:tcW w:w="4111" w:type="dxa"/>
          </w:tcPr>
          <w:p w14:paraId="77FC99B7" w14:textId="77777777" w:rsidR="00A34D56" w:rsidRPr="00A34D56" w:rsidRDefault="00A34D56" w:rsidP="00A34D56">
            <w:pPr>
              <w:rPr>
                <w:i/>
                <w:szCs w:val="20"/>
              </w:rPr>
            </w:pPr>
            <w:r w:rsidRPr="00A34D56">
              <w:rPr>
                <w:i/>
                <w:szCs w:val="20"/>
              </w:rPr>
              <w:t>En strukturerad vaccinationsjournal.</w:t>
            </w:r>
          </w:p>
          <w:p w14:paraId="30A1E835" w14:textId="77777777" w:rsidR="00A34D56" w:rsidRPr="00A34D56" w:rsidRDefault="00A34D56" w:rsidP="00A34D56">
            <w:pPr>
              <w:spacing w:line="229" w:lineRule="exact"/>
              <w:rPr>
                <w:i/>
                <w:szCs w:val="20"/>
              </w:rPr>
            </w:pPr>
          </w:p>
        </w:tc>
        <w:tc>
          <w:tcPr>
            <w:tcW w:w="1418" w:type="dxa"/>
          </w:tcPr>
          <w:p w14:paraId="4E56144B" w14:textId="77777777" w:rsidR="00A34D56" w:rsidRPr="00A34D56" w:rsidRDefault="00A34D56" w:rsidP="00A34D56">
            <w:pPr>
              <w:tabs>
                <w:tab w:val="left" w:pos="567"/>
              </w:tabs>
              <w:spacing w:line="229" w:lineRule="exact"/>
              <w:ind w:left="101"/>
              <w:rPr>
                <w:i/>
                <w:szCs w:val="20"/>
              </w:rPr>
            </w:pPr>
            <w:r w:rsidRPr="00A34D56">
              <w:rPr>
                <w:i/>
                <w:szCs w:val="20"/>
              </w:rPr>
              <w:t>0.</w:t>
            </w:r>
            <w:r w:rsidRPr="00A34D56">
              <w:rPr>
                <w:i/>
                <w:spacing w:val="-1"/>
                <w:szCs w:val="20"/>
              </w:rPr>
              <w:t>.</w:t>
            </w:r>
            <w:r w:rsidRPr="00A34D56">
              <w:rPr>
                <w:i/>
                <w:szCs w:val="20"/>
              </w:rPr>
              <w:t>*</w:t>
            </w:r>
          </w:p>
        </w:tc>
      </w:tr>
      <w:tr w:rsidR="00A34D56" w:rsidRPr="00A34D56" w14:paraId="7E82680F" w14:textId="77777777" w:rsidTr="00A34D56">
        <w:trPr>
          <w:trHeight w:hRule="exact" w:val="677"/>
        </w:trPr>
        <w:tc>
          <w:tcPr>
            <w:tcW w:w="2660" w:type="dxa"/>
          </w:tcPr>
          <w:p w14:paraId="7ED0E0F7" w14:textId="77777777" w:rsidR="00A34D56" w:rsidRPr="00A34D56" w:rsidRDefault="00A34D56" w:rsidP="00A34D56">
            <w:pPr>
              <w:tabs>
                <w:tab w:val="left" w:pos="567"/>
              </w:tabs>
              <w:spacing w:line="229" w:lineRule="exact"/>
              <w:ind w:left="102"/>
              <w:rPr>
                <w:szCs w:val="20"/>
              </w:rPr>
            </w:pPr>
            <w:r w:rsidRPr="00A34D56">
              <w:rPr>
                <w:szCs w:val="20"/>
              </w:rPr>
              <w:t>../vaccinationMedicalRecordHeader</w:t>
            </w:r>
          </w:p>
        </w:tc>
        <w:tc>
          <w:tcPr>
            <w:tcW w:w="1417" w:type="dxa"/>
          </w:tcPr>
          <w:p w14:paraId="2E535E51" w14:textId="77777777" w:rsidR="00A34D56" w:rsidRPr="00A34D56" w:rsidRDefault="00A34D56" w:rsidP="00A34D56">
            <w:pPr>
              <w:spacing w:line="229" w:lineRule="exact"/>
              <w:ind w:left="102"/>
              <w:rPr>
                <w:szCs w:val="20"/>
              </w:rPr>
            </w:pPr>
            <w:r w:rsidRPr="00A34D56">
              <w:rPr>
                <w:szCs w:val="20"/>
              </w:rPr>
              <w:t>PatientSummaryHeaderType</w:t>
            </w:r>
          </w:p>
        </w:tc>
        <w:tc>
          <w:tcPr>
            <w:tcW w:w="4111" w:type="dxa"/>
          </w:tcPr>
          <w:p w14:paraId="4F560332" w14:textId="77777777" w:rsidR="00A34D56" w:rsidRPr="00A34D56" w:rsidRDefault="00A34D56" w:rsidP="00A34D56">
            <w:pPr>
              <w:spacing w:line="229" w:lineRule="exact"/>
              <w:ind w:left="102"/>
              <w:rPr>
                <w:szCs w:val="20"/>
              </w:rPr>
            </w:pPr>
            <w:r w:rsidRPr="00A34D56">
              <w:rPr>
                <w:szCs w:val="20"/>
              </w:rPr>
              <w:t>Innehåller basinformation om dokumentet.</w:t>
            </w:r>
          </w:p>
        </w:tc>
        <w:tc>
          <w:tcPr>
            <w:tcW w:w="1418" w:type="dxa"/>
          </w:tcPr>
          <w:p w14:paraId="31C570BA" w14:textId="77777777" w:rsidR="00A34D56" w:rsidRPr="00A34D56" w:rsidRDefault="00A34D56" w:rsidP="00A34D56">
            <w:pPr>
              <w:tabs>
                <w:tab w:val="left" w:pos="567"/>
              </w:tabs>
              <w:spacing w:line="229" w:lineRule="exact"/>
              <w:ind w:left="101"/>
              <w:rPr>
                <w:szCs w:val="20"/>
              </w:rPr>
            </w:pPr>
            <w:r w:rsidRPr="00A34D56">
              <w:rPr>
                <w:szCs w:val="20"/>
              </w:rPr>
              <w:t>1..1</w:t>
            </w:r>
          </w:p>
        </w:tc>
      </w:tr>
      <w:tr w:rsidR="00A34D56" w:rsidRPr="00A34D56" w14:paraId="66F45CC9" w14:textId="77777777" w:rsidTr="00573CD0">
        <w:trPr>
          <w:trHeight w:hRule="exact" w:val="566"/>
        </w:trPr>
        <w:tc>
          <w:tcPr>
            <w:tcW w:w="2660" w:type="dxa"/>
          </w:tcPr>
          <w:p w14:paraId="6BDEF524" w14:textId="77777777" w:rsidR="00A34D56" w:rsidRPr="00A34D56" w:rsidRDefault="00A34D56" w:rsidP="00A34D56">
            <w:pPr>
              <w:tabs>
                <w:tab w:val="left" w:pos="567"/>
              </w:tabs>
              <w:spacing w:line="229" w:lineRule="exact"/>
              <w:ind w:left="102"/>
              <w:rPr>
                <w:szCs w:val="20"/>
              </w:rPr>
            </w:pPr>
            <w:r w:rsidRPr="00A34D56">
              <w:rPr>
                <w:szCs w:val="20"/>
              </w:rPr>
              <w:lastRenderedPageBreak/>
              <w:t>../../documentId</w:t>
            </w:r>
          </w:p>
        </w:tc>
        <w:tc>
          <w:tcPr>
            <w:tcW w:w="1417" w:type="dxa"/>
          </w:tcPr>
          <w:p w14:paraId="636F6348"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340AF14" w14:textId="77777777" w:rsidR="00A34D56" w:rsidRPr="00A34D56" w:rsidRDefault="00A34D56" w:rsidP="00A34D56">
            <w:pPr>
              <w:pStyle w:val="TableParagraph"/>
              <w:rPr>
                <w:rFonts w:ascii="Georgia" w:hAnsi="Georgia"/>
                <w:spacing w:val="-1"/>
                <w:sz w:val="20"/>
                <w:szCs w:val="20"/>
              </w:rPr>
            </w:pPr>
            <w:r w:rsidRPr="00A34D56">
              <w:rPr>
                <w:rFonts w:ascii="Georgia" w:hAnsi="Georgia" w:cs="Times New Roman"/>
                <w:sz w:val="20"/>
                <w:szCs w:val="20"/>
              </w:rPr>
              <w:t>Dokumentets identitet som är unik inom källsystemet.</w:t>
            </w:r>
          </w:p>
        </w:tc>
        <w:tc>
          <w:tcPr>
            <w:tcW w:w="1418" w:type="dxa"/>
          </w:tcPr>
          <w:p w14:paraId="238957A7"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38FA9CCB" w14:textId="77777777" w:rsidTr="00A34D56">
        <w:trPr>
          <w:trHeight w:hRule="exact" w:val="553"/>
        </w:trPr>
        <w:tc>
          <w:tcPr>
            <w:tcW w:w="2660" w:type="dxa"/>
          </w:tcPr>
          <w:p w14:paraId="479870EC" w14:textId="77777777" w:rsidR="00A34D56" w:rsidRPr="00A34D56" w:rsidRDefault="00A34D56" w:rsidP="00A34D56">
            <w:pPr>
              <w:tabs>
                <w:tab w:val="left" w:pos="567"/>
              </w:tabs>
              <w:spacing w:line="229" w:lineRule="exact"/>
              <w:ind w:left="102"/>
              <w:rPr>
                <w:szCs w:val="20"/>
              </w:rPr>
            </w:pPr>
            <w:r w:rsidRPr="00A34D56">
              <w:rPr>
                <w:szCs w:val="20"/>
              </w:rPr>
              <w:t>../../sourceSystemHSAId</w:t>
            </w:r>
          </w:p>
        </w:tc>
        <w:tc>
          <w:tcPr>
            <w:tcW w:w="1417" w:type="dxa"/>
          </w:tcPr>
          <w:p w14:paraId="3E30E8C6" w14:textId="77777777" w:rsidR="00A34D56" w:rsidRPr="00A34D56" w:rsidRDefault="00A34D56" w:rsidP="00A34D56">
            <w:pPr>
              <w:spacing w:line="229" w:lineRule="exact"/>
              <w:ind w:left="102"/>
              <w:rPr>
                <w:szCs w:val="20"/>
              </w:rPr>
            </w:pPr>
            <w:r w:rsidRPr="00A34D56">
              <w:rPr>
                <w:szCs w:val="20"/>
              </w:rPr>
              <w:t>HSAIdType</w:t>
            </w:r>
          </w:p>
        </w:tc>
        <w:tc>
          <w:tcPr>
            <w:tcW w:w="4111" w:type="dxa"/>
          </w:tcPr>
          <w:p w14:paraId="755EC201" w14:textId="77777777" w:rsidR="00A34D56" w:rsidRPr="00A34D56" w:rsidRDefault="00A34D56" w:rsidP="00A34D56">
            <w:pPr>
              <w:spacing w:line="229" w:lineRule="exact"/>
              <w:ind w:left="102"/>
              <w:rPr>
                <w:spacing w:val="-1"/>
                <w:szCs w:val="20"/>
              </w:rPr>
            </w:pPr>
            <w:r w:rsidRPr="00A34D56">
              <w:rPr>
                <w:szCs w:val="20"/>
              </w:rPr>
              <w:t>HSA-id för det system som dokumentet är skapat i.</w:t>
            </w:r>
          </w:p>
        </w:tc>
        <w:tc>
          <w:tcPr>
            <w:tcW w:w="1418" w:type="dxa"/>
          </w:tcPr>
          <w:p w14:paraId="4F45848B"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7522363" w14:textId="77777777" w:rsidTr="00A34D56">
        <w:trPr>
          <w:trHeight w:hRule="exact" w:val="574"/>
        </w:trPr>
        <w:tc>
          <w:tcPr>
            <w:tcW w:w="2660" w:type="dxa"/>
          </w:tcPr>
          <w:p w14:paraId="015DD87D" w14:textId="77777777" w:rsidR="00A34D56" w:rsidRPr="00A34D56" w:rsidRDefault="00A34D56" w:rsidP="00A34D56">
            <w:pPr>
              <w:spacing w:line="229" w:lineRule="exact"/>
              <w:ind w:left="102"/>
              <w:rPr>
                <w:szCs w:val="20"/>
              </w:rPr>
            </w:pPr>
            <w:r w:rsidRPr="00A34D56">
              <w:rPr>
                <w:szCs w:val="20"/>
              </w:rPr>
              <w:t>../../documentTitle</w:t>
            </w:r>
          </w:p>
          <w:p w14:paraId="0846E47E" w14:textId="77777777" w:rsidR="00A34D56" w:rsidRPr="00A34D56" w:rsidRDefault="00A34D56" w:rsidP="00A34D56">
            <w:pPr>
              <w:tabs>
                <w:tab w:val="left" w:pos="567"/>
              </w:tabs>
              <w:spacing w:line="229" w:lineRule="exact"/>
              <w:ind w:left="102"/>
              <w:rPr>
                <w:szCs w:val="20"/>
              </w:rPr>
            </w:pPr>
          </w:p>
        </w:tc>
        <w:tc>
          <w:tcPr>
            <w:tcW w:w="1417" w:type="dxa"/>
          </w:tcPr>
          <w:p w14:paraId="22B8684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17853B1B" w14:textId="77777777" w:rsidR="00A34D56" w:rsidRPr="00A34D56" w:rsidRDefault="00A34D56" w:rsidP="00A34D56">
            <w:pPr>
              <w:spacing w:line="229" w:lineRule="exact"/>
              <w:ind w:left="102"/>
              <w:rPr>
                <w:szCs w:val="20"/>
              </w:rPr>
            </w:pPr>
            <w:r w:rsidRPr="00A34D56">
              <w:rPr>
                <w:szCs w:val="20"/>
              </w:rPr>
              <w:t>Titel som beskriver den information som sänds i dokumentet.</w:t>
            </w:r>
          </w:p>
          <w:p w14:paraId="6D394BB1" w14:textId="77777777" w:rsidR="00A34D56" w:rsidRPr="00A34D56" w:rsidRDefault="00A34D56" w:rsidP="00A34D56">
            <w:pPr>
              <w:spacing w:line="229" w:lineRule="exact"/>
              <w:ind w:left="102"/>
              <w:rPr>
                <w:spacing w:val="-1"/>
                <w:szCs w:val="20"/>
              </w:rPr>
            </w:pPr>
          </w:p>
        </w:tc>
        <w:tc>
          <w:tcPr>
            <w:tcW w:w="1418" w:type="dxa"/>
          </w:tcPr>
          <w:p w14:paraId="4A19B56E"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567ECA4D" w14:textId="77777777" w:rsidTr="00A34D56">
        <w:trPr>
          <w:trHeight w:hRule="exact" w:val="562"/>
        </w:trPr>
        <w:tc>
          <w:tcPr>
            <w:tcW w:w="2660" w:type="dxa"/>
          </w:tcPr>
          <w:p w14:paraId="0524726C" w14:textId="77777777" w:rsidR="00A34D56" w:rsidRPr="00A34D56" w:rsidRDefault="00A34D56" w:rsidP="00A34D56">
            <w:pPr>
              <w:spacing w:line="229" w:lineRule="exact"/>
              <w:ind w:left="102"/>
              <w:rPr>
                <w:szCs w:val="20"/>
              </w:rPr>
            </w:pPr>
            <w:r w:rsidRPr="00A34D56">
              <w:rPr>
                <w:szCs w:val="20"/>
              </w:rPr>
              <w:t>../../documentTime</w:t>
            </w:r>
          </w:p>
          <w:p w14:paraId="62464A76" w14:textId="77777777" w:rsidR="00A34D56" w:rsidRPr="00A34D56" w:rsidRDefault="00A34D56" w:rsidP="00A34D56">
            <w:pPr>
              <w:tabs>
                <w:tab w:val="left" w:pos="567"/>
              </w:tabs>
              <w:spacing w:line="229" w:lineRule="exact"/>
              <w:ind w:left="102"/>
              <w:rPr>
                <w:szCs w:val="20"/>
              </w:rPr>
            </w:pPr>
          </w:p>
        </w:tc>
        <w:tc>
          <w:tcPr>
            <w:tcW w:w="1417" w:type="dxa"/>
          </w:tcPr>
          <w:p w14:paraId="3DA377AB" w14:textId="77777777" w:rsidR="00A34D56" w:rsidRPr="00A34D56" w:rsidRDefault="00A34D56" w:rsidP="00A34D56">
            <w:pPr>
              <w:spacing w:line="229" w:lineRule="exact"/>
              <w:ind w:left="102"/>
              <w:rPr>
                <w:szCs w:val="20"/>
              </w:rPr>
            </w:pPr>
            <w:r w:rsidRPr="00A34D56">
              <w:rPr>
                <w:szCs w:val="20"/>
              </w:rPr>
              <w:t>TimeStampType</w:t>
            </w:r>
          </w:p>
          <w:p w14:paraId="4332BD0D" w14:textId="77777777" w:rsidR="00A34D56" w:rsidRPr="00A34D56" w:rsidRDefault="00A34D56" w:rsidP="00A34D56">
            <w:pPr>
              <w:spacing w:line="229" w:lineRule="exact"/>
              <w:ind w:left="102"/>
              <w:rPr>
                <w:szCs w:val="20"/>
              </w:rPr>
            </w:pPr>
          </w:p>
        </w:tc>
        <w:tc>
          <w:tcPr>
            <w:tcW w:w="4111" w:type="dxa"/>
          </w:tcPr>
          <w:p w14:paraId="0C8B8513" w14:textId="77777777" w:rsidR="00A34D56" w:rsidRPr="00A34D56" w:rsidRDefault="00A34D56" w:rsidP="00A34D56">
            <w:pPr>
              <w:spacing w:line="229" w:lineRule="exact"/>
              <w:ind w:left="102"/>
              <w:rPr>
                <w:spacing w:val="-1"/>
                <w:szCs w:val="20"/>
              </w:rPr>
            </w:pPr>
            <w:r w:rsidRPr="00A34D56">
              <w:rPr>
                <w:szCs w:val="20"/>
              </w:rPr>
              <w:t>Händelsetidpunkt. Tidsangivelse för den vaccinationstidpunkt dokumentet gäller.</w:t>
            </w:r>
          </w:p>
        </w:tc>
        <w:tc>
          <w:tcPr>
            <w:tcW w:w="1418" w:type="dxa"/>
          </w:tcPr>
          <w:p w14:paraId="5F7CEC36"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7455154C" w14:textId="77777777" w:rsidTr="00A34D56">
        <w:trPr>
          <w:trHeight w:hRule="exact" w:val="265"/>
        </w:trPr>
        <w:tc>
          <w:tcPr>
            <w:tcW w:w="2660" w:type="dxa"/>
          </w:tcPr>
          <w:p w14:paraId="5923E162" w14:textId="77777777" w:rsidR="00A34D56" w:rsidRPr="00A34D56" w:rsidRDefault="00A34D56" w:rsidP="00A34D56">
            <w:pPr>
              <w:tabs>
                <w:tab w:val="left" w:pos="567"/>
              </w:tabs>
              <w:spacing w:line="229" w:lineRule="exact"/>
              <w:ind w:left="102"/>
              <w:rPr>
                <w:szCs w:val="20"/>
              </w:rPr>
            </w:pPr>
            <w:r w:rsidRPr="00A34D56">
              <w:rPr>
                <w:szCs w:val="20"/>
              </w:rPr>
              <w:t xml:space="preserve">  ../../patientId</w:t>
            </w:r>
          </w:p>
        </w:tc>
        <w:tc>
          <w:tcPr>
            <w:tcW w:w="1417" w:type="dxa"/>
          </w:tcPr>
          <w:p w14:paraId="508A5EA4" w14:textId="77777777" w:rsidR="00A34D56" w:rsidRPr="00A34D56" w:rsidRDefault="00A34D56" w:rsidP="00A34D56">
            <w:pPr>
              <w:spacing w:line="229" w:lineRule="exact"/>
              <w:ind w:left="102"/>
              <w:rPr>
                <w:szCs w:val="20"/>
              </w:rPr>
            </w:pPr>
            <w:r w:rsidRPr="00A34D56">
              <w:rPr>
                <w:spacing w:val="-1"/>
                <w:szCs w:val="20"/>
              </w:rPr>
              <w:t>PersonIdType</w:t>
            </w:r>
          </w:p>
        </w:tc>
        <w:tc>
          <w:tcPr>
            <w:tcW w:w="4111" w:type="dxa"/>
          </w:tcPr>
          <w:p w14:paraId="675DA4F3" w14:textId="77777777" w:rsidR="00A34D56" w:rsidRPr="00A34D56" w:rsidRDefault="00A34D56" w:rsidP="00A34D56">
            <w:pPr>
              <w:spacing w:line="229" w:lineRule="exact"/>
              <w:ind w:left="102"/>
              <w:rPr>
                <w:spacing w:val="-1"/>
                <w:szCs w:val="20"/>
              </w:rPr>
            </w:pPr>
            <w:r w:rsidRPr="00A34D56">
              <w:rPr>
                <w:szCs w:val="20"/>
              </w:rPr>
              <w:t xml:space="preserve">Identifierare för patient. </w:t>
            </w:r>
          </w:p>
        </w:tc>
        <w:tc>
          <w:tcPr>
            <w:tcW w:w="1418" w:type="dxa"/>
          </w:tcPr>
          <w:p w14:paraId="0E8DE349"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1ECE647D" w14:textId="77777777" w:rsidTr="00A34D56">
        <w:trPr>
          <w:trHeight w:hRule="exact" w:val="567"/>
        </w:trPr>
        <w:tc>
          <w:tcPr>
            <w:tcW w:w="2660" w:type="dxa"/>
          </w:tcPr>
          <w:p w14:paraId="7F1F0422" w14:textId="77777777" w:rsidR="00A34D56" w:rsidRPr="00A34D56" w:rsidRDefault="00A34D56" w:rsidP="00A34D56">
            <w:pPr>
              <w:tabs>
                <w:tab w:val="left" w:pos="567"/>
              </w:tabs>
              <w:spacing w:line="229" w:lineRule="exact"/>
              <w:ind w:left="102"/>
              <w:rPr>
                <w:szCs w:val="20"/>
              </w:rPr>
            </w:pPr>
            <w:r w:rsidRPr="00A34D56">
              <w:rPr>
                <w:szCs w:val="20"/>
              </w:rPr>
              <w:t>../../../id</w:t>
            </w:r>
          </w:p>
        </w:tc>
        <w:tc>
          <w:tcPr>
            <w:tcW w:w="1417" w:type="dxa"/>
          </w:tcPr>
          <w:p w14:paraId="63EE928C"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278EAFC" w14:textId="77777777" w:rsidR="00A34D56" w:rsidRPr="00A34D56" w:rsidRDefault="00A34D56" w:rsidP="00A34D56">
            <w:pPr>
              <w:spacing w:line="229" w:lineRule="exact"/>
              <w:ind w:left="102"/>
              <w:rPr>
                <w:spacing w:val="-1"/>
                <w:szCs w:val="20"/>
              </w:rPr>
            </w:pPr>
            <w:r w:rsidRPr="00A34D56">
              <w:rPr>
                <w:szCs w:val="20"/>
              </w:rPr>
              <w:t>Sätts till patientens identifierare. Anges med 12 tecken utan avskiljare.</w:t>
            </w:r>
          </w:p>
        </w:tc>
        <w:tc>
          <w:tcPr>
            <w:tcW w:w="1418" w:type="dxa"/>
          </w:tcPr>
          <w:p w14:paraId="03DBB57E"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0000620D" w14:textId="77777777" w:rsidTr="00A34D56">
        <w:trPr>
          <w:trHeight w:hRule="exact" w:val="2120"/>
        </w:trPr>
        <w:tc>
          <w:tcPr>
            <w:tcW w:w="2660" w:type="dxa"/>
          </w:tcPr>
          <w:p w14:paraId="6EF1CE59" w14:textId="77777777" w:rsidR="00A34D56" w:rsidRPr="00A34D56" w:rsidRDefault="00A34D56" w:rsidP="00A34D56">
            <w:pPr>
              <w:tabs>
                <w:tab w:val="left" w:pos="567"/>
              </w:tabs>
              <w:spacing w:line="229" w:lineRule="exact"/>
              <w:ind w:left="102"/>
              <w:rPr>
                <w:szCs w:val="20"/>
              </w:rPr>
            </w:pPr>
            <w:r w:rsidRPr="00A34D56">
              <w:rPr>
                <w:szCs w:val="20"/>
              </w:rPr>
              <w:t>../../../type</w:t>
            </w:r>
          </w:p>
        </w:tc>
        <w:tc>
          <w:tcPr>
            <w:tcW w:w="1417" w:type="dxa"/>
          </w:tcPr>
          <w:p w14:paraId="4D861C59"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2CFA7174" w14:textId="77777777" w:rsidR="00A34D56" w:rsidRPr="00A34D56" w:rsidRDefault="00A34D56" w:rsidP="00A34D56">
            <w:pPr>
              <w:spacing w:line="226" w:lineRule="exact"/>
              <w:ind w:left="102"/>
              <w:rPr>
                <w:szCs w:val="20"/>
              </w:rPr>
            </w:pPr>
            <w:r w:rsidRPr="00A34D56">
              <w:rPr>
                <w:szCs w:val="20"/>
              </w:rPr>
              <w:t xml:space="preserve">Sätts till OID för typ av identifierare. </w:t>
            </w:r>
            <w:r w:rsidRPr="00A34D56">
              <w:rPr>
                <w:szCs w:val="20"/>
              </w:rPr>
              <w:br/>
              <w:t>För personnummer ska Skatteverkets personnummer (1.2.752.129.2.1.3.1).</w:t>
            </w:r>
            <w:r w:rsidRPr="00A34D56">
              <w:rPr>
                <w:szCs w:val="20"/>
              </w:rPr>
              <w:br/>
              <w:t>För samordningsnummer ska Skatteverkets samordningsnummer (1.2.752.129.2.1.3.3).</w:t>
            </w:r>
            <w:r w:rsidRPr="00A34D56">
              <w:rPr>
                <w:szCs w:val="20"/>
              </w:rPr>
              <w:br/>
              <w:t>För reservnummer används lokalt definierade reservnummet, exempelvis SLL reservnummer (1.2.752.97.3.1.3)</w:t>
            </w:r>
          </w:p>
          <w:p w14:paraId="1EDF30EE" w14:textId="77777777" w:rsidR="00A34D56" w:rsidRPr="00A34D56" w:rsidRDefault="00A34D56" w:rsidP="00A34D56">
            <w:pPr>
              <w:spacing w:line="229" w:lineRule="exact"/>
              <w:ind w:left="102"/>
              <w:rPr>
                <w:spacing w:val="-1"/>
                <w:szCs w:val="20"/>
              </w:rPr>
            </w:pPr>
          </w:p>
        </w:tc>
        <w:tc>
          <w:tcPr>
            <w:tcW w:w="1418" w:type="dxa"/>
          </w:tcPr>
          <w:p w14:paraId="7364E05E"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15E01D89" w14:textId="77777777" w:rsidTr="00A34D56">
        <w:trPr>
          <w:trHeight w:hRule="exact" w:val="705"/>
        </w:trPr>
        <w:tc>
          <w:tcPr>
            <w:tcW w:w="2660" w:type="dxa"/>
          </w:tcPr>
          <w:p w14:paraId="29BE2F6B" w14:textId="77777777" w:rsidR="00A34D56" w:rsidRPr="00A34D56" w:rsidRDefault="00A34D56" w:rsidP="00A34D56">
            <w:pPr>
              <w:spacing w:line="229" w:lineRule="exact"/>
              <w:ind w:left="102"/>
              <w:rPr>
                <w:szCs w:val="20"/>
              </w:rPr>
            </w:pPr>
            <w:r w:rsidRPr="00A34D56">
              <w:rPr>
                <w:szCs w:val="20"/>
              </w:rPr>
              <w:t>../../accountableHealthCareProfessional</w:t>
            </w:r>
          </w:p>
          <w:p w14:paraId="002DD32C" w14:textId="77777777" w:rsidR="00A34D56" w:rsidRPr="00A34D56" w:rsidRDefault="00A34D56" w:rsidP="00A34D56">
            <w:pPr>
              <w:tabs>
                <w:tab w:val="left" w:pos="567"/>
              </w:tabs>
              <w:spacing w:line="229" w:lineRule="exact"/>
              <w:ind w:left="102"/>
              <w:rPr>
                <w:szCs w:val="20"/>
              </w:rPr>
            </w:pPr>
          </w:p>
        </w:tc>
        <w:tc>
          <w:tcPr>
            <w:tcW w:w="1417" w:type="dxa"/>
          </w:tcPr>
          <w:p w14:paraId="790B0231" w14:textId="77777777" w:rsidR="00A34D56" w:rsidRPr="00A34D56" w:rsidRDefault="00A34D56" w:rsidP="00A34D56">
            <w:pPr>
              <w:spacing w:line="229" w:lineRule="exact"/>
              <w:ind w:left="102"/>
              <w:rPr>
                <w:szCs w:val="20"/>
              </w:rPr>
            </w:pPr>
            <w:r w:rsidRPr="00A34D56">
              <w:rPr>
                <w:szCs w:val="20"/>
              </w:rPr>
              <w:t>HealthCareProfessionalType</w:t>
            </w:r>
          </w:p>
          <w:p w14:paraId="36600F62" w14:textId="77777777" w:rsidR="00A34D56" w:rsidRPr="00A34D56" w:rsidRDefault="00A34D56" w:rsidP="00A34D56">
            <w:pPr>
              <w:spacing w:line="229" w:lineRule="exact"/>
              <w:ind w:left="102"/>
              <w:rPr>
                <w:szCs w:val="20"/>
              </w:rPr>
            </w:pPr>
          </w:p>
        </w:tc>
        <w:tc>
          <w:tcPr>
            <w:tcW w:w="4111" w:type="dxa"/>
          </w:tcPr>
          <w:p w14:paraId="1E3AF4F3" w14:textId="77777777" w:rsidR="00A34D56" w:rsidRPr="00A34D56" w:rsidRDefault="00A34D56" w:rsidP="00A34D56">
            <w:pPr>
              <w:spacing w:line="226" w:lineRule="exact"/>
              <w:ind w:left="102"/>
              <w:rPr>
                <w:spacing w:val="-1"/>
                <w:szCs w:val="20"/>
              </w:rPr>
            </w:pPr>
            <w:r w:rsidRPr="00A34D56">
              <w:rPr>
                <w:spacing w:val="-1"/>
                <w:szCs w:val="20"/>
              </w:rPr>
              <w:t>Information om den hälso- och sjukvårdsperson som ansvarar för informationen i dokumentet.</w:t>
            </w:r>
          </w:p>
          <w:p w14:paraId="56D3D9A7" w14:textId="77777777" w:rsidR="00A34D56" w:rsidRPr="00A34D56" w:rsidRDefault="00A34D56" w:rsidP="00A34D56">
            <w:pPr>
              <w:spacing w:line="229" w:lineRule="exact"/>
              <w:ind w:left="102"/>
              <w:rPr>
                <w:spacing w:val="-1"/>
                <w:szCs w:val="20"/>
              </w:rPr>
            </w:pPr>
          </w:p>
        </w:tc>
        <w:tc>
          <w:tcPr>
            <w:tcW w:w="1418" w:type="dxa"/>
          </w:tcPr>
          <w:p w14:paraId="1851D188"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4FBDEF4" w14:textId="77777777" w:rsidTr="00A34D56">
        <w:trPr>
          <w:trHeight w:hRule="exact" w:val="1128"/>
        </w:trPr>
        <w:tc>
          <w:tcPr>
            <w:tcW w:w="2660" w:type="dxa"/>
          </w:tcPr>
          <w:p w14:paraId="51D9BD0D" w14:textId="77777777" w:rsidR="00A34D56" w:rsidRPr="00A34D56" w:rsidRDefault="00A34D56" w:rsidP="00A34D56">
            <w:pPr>
              <w:spacing w:line="229" w:lineRule="exact"/>
              <w:ind w:left="102"/>
              <w:rPr>
                <w:szCs w:val="20"/>
              </w:rPr>
            </w:pPr>
            <w:r w:rsidRPr="00A34D56">
              <w:rPr>
                <w:szCs w:val="20"/>
              </w:rPr>
              <w:t>../../../a</w:t>
            </w:r>
            <w:r w:rsidRPr="00A34D56">
              <w:rPr>
                <w:spacing w:val="-1"/>
                <w:szCs w:val="20"/>
              </w:rPr>
              <w:t>uthorTime</w:t>
            </w:r>
          </w:p>
          <w:p w14:paraId="293682FA" w14:textId="77777777" w:rsidR="00A34D56" w:rsidRPr="00A34D56" w:rsidRDefault="00A34D56" w:rsidP="00A34D56">
            <w:pPr>
              <w:tabs>
                <w:tab w:val="left" w:pos="567"/>
              </w:tabs>
              <w:spacing w:line="229" w:lineRule="exact"/>
              <w:ind w:left="102"/>
              <w:rPr>
                <w:szCs w:val="20"/>
              </w:rPr>
            </w:pPr>
          </w:p>
        </w:tc>
        <w:tc>
          <w:tcPr>
            <w:tcW w:w="1417" w:type="dxa"/>
          </w:tcPr>
          <w:p w14:paraId="2B4B6FD6"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080E355E" w14:textId="77777777" w:rsidR="00A34D56" w:rsidRPr="00A34D56" w:rsidRDefault="00A34D56" w:rsidP="00A34D56">
            <w:pPr>
              <w:spacing w:line="229" w:lineRule="exact"/>
              <w:ind w:left="102"/>
              <w:rPr>
                <w:szCs w:val="20"/>
              </w:rPr>
            </w:pPr>
          </w:p>
        </w:tc>
        <w:tc>
          <w:tcPr>
            <w:tcW w:w="4111" w:type="dxa"/>
          </w:tcPr>
          <w:p w14:paraId="24221BB6" w14:textId="77777777" w:rsidR="00A34D56" w:rsidRPr="00A34D56" w:rsidRDefault="00A34D56" w:rsidP="00A34D56">
            <w:pPr>
              <w:spacing w:line="226" w:lineRule="exact"/>
              <w:ind w:left="102"/>
              <w:rPr>
                <w:szCs w:val="20"/>
              </w:rPr>
            </w:pPr>
            <w:r w:rsidRPr="00A34D56">
              <w:rPr>
                <w:spacing w:val="-1"/>
                <w:szCs w:val="20"/>
              </w:rPr>
              <w:t>Tidpunkt då dokumentet skapades.</w:t>
            </w:r>
            <w:r w:rsidRPr="00A34D56">
              <w:rPr>
                <w:szCs w:val="20"/>
              </w:rPr>
              <w:t xml:space="preserve"> </w:t>
            </w:r>
            <w:r w:rsidRPr="00A34D56">
              <w:rPr>
                <w:spacing w:val="-1"/>
                <w:szCs w:val="20"/>
              </w:rPr>
              <w:t>Det är den senaste tidpunkten då informationen uppdaterats i systemet som ska finnas här i de fall informationen har ändrats efter det att den skapades.</w:t>
            </w:r>
          </w:p>
          <w:p w14:paraId="4B8DD04F" w14:textId="77777777" w:rsidR="00A34D56" w:rsidRPr="00A34D56" w:rsidRDefault="00A34D56" w:rsidP="00A34D56">
            <w:pPr>
              <w:spacing w:line="229" w:lineRule="exact"/>
              <w:ind w:left="102"/>
              <w:rPr>
                <w:spacing w:val="-1"/>
                <w:szCs w:val="20"/>
              </w:rPr>
            </w:pPr>
          </w:p>
        </w:tc>
        <w:tc>
          <w:tcPr>
            <w:tcW w:w="1418" w:type="dxa"/>
          </w:tcPr>
          <w:p w14:paraId="1A7D5393"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771BA8CF" w14:textId="77777777" w:rsidTr="00573CD0">
        <w:trPr>
          <w:trHeight w:hRule="exact" w:val="1141"/>
        </w:trPr>
        <w:tc>
          <w:tcPr>
            <w:tcW w:w="2660" w:type="dxa"/>
          </w:tcPr>
          <w:p w14:paraId="5DA52B74" w14:textId="77777777" w:rsidR="00A34D56" w:rsidRPr="00A34D56" w:rsidRDefault="00A34D56" w:rsidP="00A34D56">
            <w:pPr>
              <w:spacing w:line="229" w:lineRule="exact"/>
              <w:ind w:left="102"/>
              <w:rPr>
                <w:szCs w:val="20"/>
              </w:rPr>
            </w:pPr>
            <w:r w:rsidRPr="00A34D56">
              <w:rPr>
                <w:szCs w:val="20"/>
              </w:rPr>
              <w:t>../../../</w:t>
            </w:r>
            <w:r w:rsidRPr="00A34D56">
              <w:rPr>
                <w:spacing w:val="-1"/>
                <w:szCs w:val="20"/>
              </w:rPr>
              <w:t>healthcareProfessionalHSAId</w:t>
            </w:r>
          </w:p>
          <w:p w14:paraId="2480E1CD" w14:textId="77777777" w:rsidR="00A34D56" w:rsidRPr="00A34D56" w:rsidRDefault="00A34D56" w:rsidP="00A34D56">
            <w:pPr>
              <w:tabs>
                <w:tab w:val="left" w:pos="567"/>
              </w:tabs>
              <w:spacing w:line="229" w:lineRule="exact"/>
              <w:ind w:left="102"/>
              <w:rPr>
                <w:szCs w:val="20"/>
              </w:rPr>
            </w:pPr>
          </w:p>
        </w:tc>
        <w:tc>
          <w:tcPr>
            <w:tcW w:w="1417" w:type="dxa"/>
          </w:tcPr>
          <w:p w14:paraId="7F633515" w14:textId="77777777" w:rsidR="00A34D56" w:rsidRPr="00A34D56" w:rsidRDefault="00A34D56" w:rsidP="00A34D56">
            <w:pPr>
              <w:spacing w:line="229" w:lineRule="exact"/>
              <w:ind w:left="102"/>
              <w:rPr>
                <w:rFonts w:cs="Arial"/>
                <w:szCs w:val="20"/>
              </w:rPr>
            </w:pPr>
            <w:r w:rsidRPr="00A34D56">
              <w:rPr>
                <w:szCs w:val="20"/>
              </w:rPr>
              <w:t>HSAIdType</w:t>
            </w:r>
          </w:p>
          <w:p w14:paraId="1BF86F00" w14:textId="77777777" w:rsidR="00A34D56" w:rsidRPr="00A34D56" w:rsidRDefault="00A34D56" w:rsidP="00A34D56">
            <w:pPr>
              <w:spacing w:line="229" w:lineRule="exact"/>
              <w:ind w:left="102"/>
              <w:rPr>
                <w:szCs w:val="20"/>
              </w:rPr>
            </w:pPr>
          </w:p>
        </w:tc>
        <w:tc>
          <w:tcPr>
            <w:tcW w:w="4111" w:type="dxa"/>
          </w:tcPr>
          <w:p w14:paraId="05AEA133" w14:textId="40C251EA" w:rsidR="00573CD0" w:rsidRPr="00A34D56" w:rsidRDefault="00573CD0" w:rsidP="00573CD0">
            <w:pPr>
              <w:spacing w:line="226" w:lineRule="exact"/>
              <w:ind w:left="102"/>
              <w:rPr>
                <w:spacing w:val="-1"/>
                <w:szCs w:val="20"/>
              </w:rPr>
            </w:pPr>
            <w:r>
              <w:rPr>
                <w:spacing w:val="-1"/>
                <w:szCs w:val="20"/>
              </w:rPr>
              <w:t>Hälso- och sjukvårdspersonens HSA-id (enligt NPÖ RIV 2.2.0 avsnitt 4.1.39 beslutsregel: I de fall då HSA-id inte finns tillgängligt i systemet kan Orgnr + lokalt id anges)</w:t>
            </w:r>
            <w:r w:rsidRPr="00A34D56">
              <w:rPr>
                <w:spacing w:val="-1"/>
                <w:szCs w:val="20"/>
              </w:rPr>
              <w:t>.</w:t>
            </w:r>
          </w:p>
        </w:tc>
        <w:tc>
          <w:tcPr>
            <w:tcW w:w="1418" w:type="dxa"/>
          </w:tcPr>
          <w:p w14:paraId="176ACBDD"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186CC99" w14:textId="77777777" w:rsidTr="00A34D56">
        <w:trPr>
          <w:trHeight w:hRule="exact" w:val="555"/>
        </w:trPr>
        <w:tc>
          <w:tcPr>
            <w:tcW w:w="2660" w:type="dxa"/>
          </w:tcPr>
          <w:p w14:paraId="7B2810FF"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healthcareProfessionalName</w:t>
            </w:r>
          </w:p>
        </w:tc>
        <w:tc>
          <w:tcPr>
            <w:tcW w:w="1417" w:type="dxa"/>
          </w:tcPr>
          <w:p w14:paraId="4B20F3F5"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A3BD871" w14:textId="77777777" w:rsidR="00A34D56" w:rsidRPr="00A34D56" w:rsidRDefault="00A34D56" w:rsidP="00A34D56">
            <w:pPr>
              <w:spacing w:line="229" w:lineRule="exact"/>
              <w:ind w:left="102"/>
              <w:rPr>
                <w:spacing w:val="-1"/>
                <w:szCs w:val="20"/>
              </w:rPr>
            </w:pPr>
            <w:r w:rsidRPr="00A34D56">
              <w:rPr>
                <w:szCs w:val="20"/>
              </w:rPr>
              <w:t>Namn på h</w:t>
            </w:r>
            <w:r w:rsidRPr="00A34D56">
              <w:rPr>
                <w:spacing w:val="-1"/>
                <w:szCs w:val="20"/>
              </w:rPr>
              <w:t>älso- och sjukvårdspersonen. Om tillgängligt skall detta anges.</w:t>
            </w:r>
          </w:p>
        </w:tc>
        <w:tc>
          <w:tcPr>
            <w:tcW w:w="1418" w:type="dxa"/>
          </w:tcPr>
          <w:p w14:paraId="74EB4A1A"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490933D2" w14:textId="77777777" w:rsidTr="00A34D56">
        <w:trPr>
          <w:trHeight w:hRule="exact" w:val="1427"/>
        </w:trPr>
        <w:tc>
          <w:tcPr>
            <w:tcW w:w="2660" w:type="dxa"/>
          </w:tcPr>
          <w:p w14:paraId="2B63B484" w14:textId="77777777" w:rsidR="00A34D56" w:rsidRPr="00A34D56" w:rsidRDefault="00A34D56" w:rsidP="00A34D56">
            <w:pPr>
              <w:spacing w:line="229" w:lineRule="exact"/>
              <w:ind w:left="102"/>
              <w:rPr>
                <w:szCs w:val="20"/>
              </w:rPr>
            </w:pPr>
            <w:r w:rsidRPr="00A34D56">
              <w:rPr>
                <w:szCs w:val="20"/>
              </w:rPr>
              <w:t>../../../</w:t>
            </w:r>
            <w:r w:rsidRPr="00A34D56">
              <w:rPr>
                <w:spacing w:val="-1"/>
                <w:szCs w:val="20"/>
              </w:rPr>
              <w:t>healthcareProfessionalRoleCode</w:t>
            </w:r>
          </w:p>
          <w:p w14:paraId="2B1108DE" w14:textId="77777777" w:rsidR="00A34D56" w:rsidRPr="00A34D56" w:rsidRDefault="00A34D56" w:rsidP="00A34D56">
            <w:pPr>
              <w:tabs>
                <w:tab w:val="left" w:pos="567"/>
              </w:tabs>
              <w:spacing w:line="229" w:lineRule="exact"/>
              <w:ind w:left="102"/>
              <w:rPr>
                <w:szCs w:val="20"/>
              </w:rPr>
            </w:pPr>
          </w:p>
        </w:tc>
        <w:tc>
          <w:tcPr>
            <w:tcW w:w="1417" w:type="dxa"/>
          </w:tcPr>
          <w:p w14:paraId="478DF49E" w14:textId="77777777" w:rsidR="00A34D56" w:rsidRPr="00A34D56" w:rsidRDefault="00A34D56" w:rsidP="00A34D56">
            <w:pPr>
              <w:spacing w:line="226" w:lineRule="exact"/>
              <w:ind w:left="102"/>
              <w:rPr>
                <w:spacing w:val="-1"/>
                <w:szCs w:val="20"/>
              </w:rPr>
            </w:pPr>
            <w:r w:rsidRPr="00A34D56">
              <w:rPr>
                <w:spacing w:val="-1"/>
                <w:szCs w:val="20"/>
              </w:rPr>
              <w:t xml:space="preserve">CVType </w:t>
            </w:r>
          </w:p>
          <w:p w14:paraId="2BEE29EE" w14:textId="77777777" w:rsidR="00A34D56" w:rsidRPr="00A34D56" w:rsidRDefault="00A34D56" w:rsidP="00A34D56">
            <w:pPr>
              <w:spacing w:line="229" w:lineRule="exact"/>
              <w:ind w:left="102"/>
              <w:rPr>
                <w:szCs w:val="20"/>
              </w:rPr>
            </w:pPr>
          </w:p>
        </w:tc>
        <w:tc>
          <w:tcPr>
            <w:tcW w:w="4111" w:type="dxa"/>
          </w:tcPr>
          <w:p w14:paraId="6ACB470E" w14:textId="77777777" w:rsidR="00A34D56" w:rsidRPr="00A34D56" w:rsidRDefault="00A34D56" w:rsidP="00A34D56">
            <w:pPr>
              <w:spacing w:line="226" w:lineRule="exact"/>
              <w:ind w:left="102"/>
              <w:rPr>
                <w:szCs w:val="20"/>
              </w:rPr>
            </w:pPr>
            <w:r w:rsidRPr="00A34D56">
              <w:rPr>
                <w:szCs w:val="20"/>
              </w:rPr>
              <w:t xml:space="preserve">Information om personens befattning. Om möjligt skall KV Befattning (OID 1.2.752.129.2.2.1.4), se </w:t>
            </w:r>
          </w:p>
          <w:p w14:paraId="1371DBC0" w14:textId="77777777" w:rsidR="00A34D56" w:rsidRPr="00A34D56" w:rsidRDefault="008A71A6" w:rsidP="00A34D56">
            <w:pPr>
              <w:spacing w:line="226" w:lineRule="exact"/>
              <w:ind w:left="102"/>
              <w:rPr>
                <w:spacing w:val="-1"/>
                <w:szCs w:val="20"/>
              </w:rPr>
            </w:pPr>
            <w:hyperlink r:id="rId23" w:history="1">
              <w:r w:rsidR="00A34D56" w:rsidRPr="00A34D56">
                <w:rPr>
                  <w:rStyle w:val="Hyperlink"/>
                  <w:szCs w:val="20"/>
                </w:rPr>
                <w:t>http://www.inera.se/Documents/TJANSTER_PROJEKT/Katalogtjanst_HSA/Innehall/hsa_innehall_befattning.pdf</w:t>
              </w:r>
            </w:hyperlink>
          </w:p>
          <w:p w14:paraId="12080B60" w14:textId="77777777" w:rsidR="00A34D56" w:rsidRPr="00A34D56" w:rsidRDefault="00A34D56" w:rsidP="00A34D56">
            <w:pPr>
              <w:spacing w:line="229" w:lineRule="exact"/>
              <w:ind w:left="102"/>
              <w:rPr>
                <w:spacing w:val="-1"/>
                <w:szCs w:val="20"/>
              </w:rPr>
            </w:pPr>
          </w:p>
        </w:tc>
        <w:tc>
          <w:tcPr>
            <w:tcW w:w="1418" w:type="dxa"/>
          </w:tcPr>
          <w:p w14:paraId="59A9254F"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086CEB27" w14:textId="77777777" w:rsidTr="00A34D56">
        <w:trPr>
          <w:trHeight w:hRule="exact" w:val="710"/>
        </w:trPr>
        <w:tc>
          <w:tcPr>
            <w:tcW w:w="2660" w:type="dxa"/>
          </w:tcPr>
          <w:p w14:paraId="0115DD4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p>
        </w:tc>
        <w:tc>
          <w:tcPr>
            <w:tcW w:w="1417" w:type="dxa"/>
          </w:tcPr>
          <w:p w14:paraId="3ED5B18C"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270924C6" w14:textId="77777777" w:rsidR="00A34D56" w:rsidRPr="00A34D56" w:rsidRDefault="00A34D56" w:rsidP="00A34D56">
            <w:pPr>
              <w:spacing w:line="229" w:lineRule="exact"/>
              <w:ind w:left="102"/>
              <w:rPr>
                <w:spacing w:val="-1"/>
                <w:szCs w:val="20"/>
              </w:rPr>
            </w:pPr>
            <w:r w:rsidRPr="00A34D56">
              <w:rPr>
                <w:szCs w:val="20"/>
              </w:rPr>
              <w:t>Befattningskod. Om code anges skall också codeSystem samt displayName anges.</w:t>
            </w:r>
          </w:p>
        </w:tc>
        <w:tc>
          <w:tcPr>
            <w:tcW w:w="1418" w:type="dxa"/>
          </w:tcPr>
          <w:p w14:paraId="24D487DD"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787FB791" w14:textId="77777777" w:rsidTr="00A34D56">
        <w:trPr>
          <w:trHeight w:hRule="exact" w:val="849"/>
        </w:trPr>
        <w:tc>
          <w:tcPr>
            <w:tcW w:w="2660" w:type="dxa"/>
          </w:tcPr>
          <w:p w14:paraId="5585DDAE" w14:textId="77777777" w:rsidR="00A34D56" w:rsidRPr="00A34D56" w:rsidRDefault="00A34D56" w:rsidP="00A34D56">
            <w:pPr>
              <w:tabs>
                <w:tab w:val="left" w:pos="567"/>
              </w:tabs>
              <w:spacing w:line="229" w:lineRule="exact"/>
              <w:ind w:left="102"/>
              <w:rPr>
                <w:szCs w:val="20"/>
              </w:rPr>
            </w:pPr>
            <w:r w:rsidRPr="00A34D56">
              <w:rPr>
                <w:szCs w:val="20"/>
              </w:rPr>
              <w:lastRenderedPageBreak/>
              <w:t>../../../</w:t>
            </w:r>
            <w:r w:rsidRPr="00A34D56">
              <w:rPr>
                <w:spacing w:val="-1"/>
                <w:szCs w:val="20"/>
              </w:rPr>
              <w:t>../code</w:t>
            </w:r>
            <w:r w:rsidRPr="00A34D56">
              <w:rPr>
                <w:szCs w:val="20"/>
                <w:lang w:val="en-US"/>
              </w:rPr>
              <w:t>System</w:t>
            </w:r>
          </w:p>
        </w:tc>
        <w:tc>
          <w:tcPr>
            <w:tcW w:w="1417" w:type="dxa"/>
          </w:tcPr>
          <w:p w14:paraId="0B9643F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EBB0A58" w14:textId="77777777" w:rsidR="00A34D56" w:rsidRPr="00A34D56" w:rsidRDefault="00A34D56" w:rsidP="00A34D56">
            <w:pPr>
              <w:spacing w:line="229" w:lineRule="exact"/>
              <w:ind w:left="102"/>
              <w:rPr>
                <w:spacing w:val="-1"/>
                <w:szCs w:val="20"/>
              </w:rPr>
            </w:pPr>
            <w:r w:rsidRPr="00A34D56">
              <w:rPr>
                <w:szCs w:val="20"/>
              </w:rPr>
              <w:t>Kodsystem för befattningskod. Om codeSystem anges skall också code samt displayName anges.</w:t>
            </w:r>
          </w:p>
        </w:tc>
        <w:tc>
          <w:tcPr>
            <w:tcW w:w="1418" w:type="dxa"/>
          </w:tcPr>
          <w:p w14:paraId="088885BF"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96E0134" w14:textId="77777777" w:rsidTr="00A34D56">
        <w:trPr>
          <w:trHeight w:hRule="exact" w:val="279"/>
        </w:trPr>
        <w:tc>
          <w:tcPr>
            <w:tcW w:w="2660" w:type="dxa"/>
          </w:tcPr>
          <w:p w14:paraId="56B224F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rPr>
              <w:t>SystemName</w:t>
            </w:r>
          </w:p>
        </w:tc>
        <w:tc>
          <w:tcPr>
            <w:tcW w:w="1417" w:type="dxa"/>
          </w:tcPr>
          <w:p w14:paraId="0B4027B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405C1E" w14:textId="77777777" w:rsidR="00A34D56" w:rsidRPr="00A34D56" w:rsidRDefault="00A34D56" w:rsidP="00A34D56">
            <w:pPr>
              <w:spacing w:line="229" w:lineRule="exact"/>
              <w:ind w:left="102"/>
              <w:rPr>
                <w:spacing w:val="-1"/>
                <w:szCs w:val="20"/>
              </w:rPr>
            </w:pPr>
            <w:r w:rsidRPr="00A34D56">
              <w:rPr>
                <w:szCs w:val="20"/>
              </w:rPr>
              <w:t>Namn på kodsystem för befattningskod.</w:t>
            </w:r>
          </w:p>
        </w:tc>
        <w:tc>
          <w:tcPr>
            <w:tcW w:w="1418" w:type="dxa"/>
          </w:tcPr>
          <w:p w14:paraId="3B1AAD10"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5DD9DE6" w14:textId="77777777" w:rsidTr="00A34D56">
        <w:trPr>
          <w:trHeight w:hRule="exact" w:val="581"/>
        </w:trPr>
        <w:tc>
          <w:tcPr>
            <w:tcW w:w="2660" w:type="dxa"/>
          </w:tcPr>
          <w:p w14:paraId="5C30D8D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rPr>
              <w:t>SystemVersion</w:t>
            </w:r>
          </w:p>
        </w:tc>
        <w:tc>
          <w:tcPr>
            <w:tcW w:w="1417" w:type="dxa"/>
          </w:tcPr>
          <w:p w14:paraId="58FABB3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5ED1F66" w14:textId="77777777" w:rsidR="00A34D56" w:rsidRPr="00A34D56" w:rsidRDefault="00A34D56" w:rsidP="00A34D56">
            <w:pPr>
              <w:spacing w:line="229" w:lineRule="exact"/>
              <w:ind w:left="102"/>
              <w:rPr>
                <w:spacing w:val="-1"/>
                <w:szCs w:val="20"/>
              </w:rPr>
            </w:pPr>
            <w:r w:rsidRPr="00A34D56">
              <w:rPr>
                <w:szCs w:val="20"/>
              </w:rPr>
              <w:t>Version på kodsystem för befattningskod.</w:t>
            </w:r>
          </w:p>
        </w:tc>
        <w:tc>
          <w:tcPr>
            <w:tcW w:w="1418" w:type="dxa"/>
          </w:tcPr>
          <w:p w14:paraId="14DA4D8C"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40D8834D" w14:textId="77777777" w:rsidTr="00A34D56">
        <w:trPr>
          <w:trHeight w:hRule="exact" w:val="953"/>
        </w:trPr>
        <w:tc>
          <w:tcPr>
            <w:tcW w:w="2660" w:type="dxa"/>
          </w:tcPr>
          <w:p w14:paraId="71FF3035"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../displayName</w:t>
            </w:r>
          </w:p>
        </w:tc>
        <w:tc>
          <w:tcPr>
            <w:tcW w:w="1417" w:type="dxa"/>
          </w:tcPr>
          <w:p w14:paraId="65E94F2C"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28F36CE" w14:textId="77777777" w:rsidR="00A34D56" w:rsidRPr="00A34D56" w:rsidRDefault="00A34D56" w:rsidP="00A34D56">
            <w:pPr>
              <w:spacing w:line="229" w:lineRule="exact"/>
              <w:ind w:left="102"/>
              <w:rPr>
                <w:spacing w:val="-1"/>
                <w:szCs w:val="20"/>
              </w:rPr>
            </w:pPr>
            <w:r w:rsidRPr="00A34D56">
              <w:rPr>
                <w:szCs w:val="20"/>
              </w:rPr>
              <w:t>Befattningskoden i klartext. Om separat displayName inte finns i producerande system skall samma värde som i code anges.</w:t>
            </w:r>
          </w:p>
        </w:tc>
        <w:tc>
          <w:tcPr>
            <w:tcW w:w="1418" w:type="dxa"/>
          </w:tcPr>
          <w:p w14:paraId="0B36654A"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295649A" w14:textId="77777777" w:rsidTr="00A34D56">
        <w:trPr>
          <w:trHeight w:hRule="exact" w:val="1689"/>
        </w:trPr>
        <w:tc>
          <w:tcPr>
            <w:tcW w:w="2660" w:type="dxa"/>
          </w:tcPr>
          <w:p w14:paraId="4D31FC62"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../originalText</w:t>
            </w:r>
          </w:p>
        </w:tc>
        <w:tc>
          <w:tcPr>
            <w:tcW w:w="1417" w:type="dxa"/>
          </w:tcPr>
          <w:p w14:paraId="11AC2C86"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534B9E5" w14:textId="77777777" w:rsidR="00A34D56" w:rsidRPr="00A34D56" w:rsidRDefault="00A34D56" w:rsidP="00A34D56">
            <w:pPr>
              <w:spacing w:line="229" w:lineRule="exact"/>
              <w:ind w:left="102"/>
              <w:rPr>
                <w:szCs w:val="20"/>
              </w:rPr>
            </w:pPr>
            <w:r w:rsidRPr="00A34D56">
              <w:rPr>
                <w:szCs w:val="20"/>
              </w:rPr>
              <w:t>Om befattning är beskriven i ett lokalt kodverk utan OID, eller när kod helt saknas, kan en beskrivande text anges i originalText.</w:t>
            </w:r>
          </w:p>
          <w:p w14:paraId="22CC35EC" w14:textId="77777777" w:rsidR="00A34D56" w:rsidRPr="00A34D56" w:rsidRDefault="00A34D56" w:rsidP="00A34D56">
            <w:pPr>
              <w:spacing w:line="229" w:lineRule="exact"/>
              <w:ind w:left="102"/>
              <w:rPr>
                <w:spacing w:val="-1"/>
                <w:szCs w:val="20"/>
              </w:rPr>
            </w:pPr>
            <w:r w:rsidRPr="00A34D56">
              <w:rPr>
                <w:szCs w:val="20"/>
              </w:rPr>
              <w:t xml:space="preserve">Om originalText anges skall inget annat värde i </w:t>
            </w:r>
            <w:r w:rsidRPr="00A34D56">
              <w:rPr>
                <w:spacing w:val="-1"/>
                <w:szCs w:val="20"/>
              </w:rPr>
              <w:t>healthcareProfessionalRoleCode anges.</w:t>
            </w:r>
          </w:p>
        </w:tc>
        <w:tc>
          <w:tcPr>
            <w:tcW w:w="1418" w:type="dxa"/>
          </w:tcPr>
          <w:p w14:paraId="0F3D6D43"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3836310A" w14:textId="77777777" w:rsidTr="00A34D56">
        <w:trPr>
          <w:trHeight w:hRule="exact" w:val="565"/>
        </w:trPr>
        <w:tc>
          <w:tcPr>
            <w:tcW w:w="2660" w:type="dxa"/>
          </w:tcPr>
          <w:p w14:paraId="784149CC" w14:textId="77777777" w:rsidR="00A34D56" w:rsidRPr="00A34D56" w:rsidRDefault="00A34D56" w:rsidP="00A34D56">
            <w:pPr>
              <w:tabs>
                <w:tab w:val="left" w:pos="567"/>
              </w:tabs>
              <w:spacing w:line="229" w:lineRule="exact"/>
              <w:ind w:left="102"/>
              <w:rPr>
                <w:szCs w:val="20"/>
              </w:rPr>
            </w:pPr>
            <w:r w:rsidRPr="00A34D56">
              <w:rPr>
                <w:spacing w:val="-1"/>
                <w:szCs w:val="20"/>
              </w:rPr>
              <w:t>../../../healthcareProfessionalOrgUnit</w:t>
            </w:r>
          </w:p>
        </w:tc>
        <w:tc>
          <w:tcPr>
            <w:tcW w:w="1417" w:type="dxa"/>
          </w:tcPr>
          <w:p w14:paraId="7BB91FDA" w14:textId="77777777" w:rsidR="00A34D56" w:rsidRPr="00A34D56" w:rsidRDefault="00A34D56" w:rsidP="00A34D56">
            <w:pPr>
              <w:spacing w:line="229" w:lineRule="exact"/>
              <w:ind w:left="102"/>
              <w:rPr>
                <w:szCs w:val="20"/>
              </w:rPr>
            </w:pPr>
            <w:r w:rsidRPr="00A34D56">
              <w:rPr>
                <w:spacing w:val="-1"/>
                <w:szCs w:val="20"/>
              </w:rPr>
              <w:t>OrgUnitType</w:t>
            </w:r>
          </w:p>
        </w:tc>
        <w:tc>
          <w:tcPr>
            <w:tcW w:w="4111" w:type="dxa"/>
          </w:tcPr>
          <w:p w14:paraId="0807DB12" w14:textId="77777777" w:rsidR="00A34D56" w:rsidRPr="00A34D56" w:rsidRDefault="00A34D56" w:rsidP="00A34D56">
            <w:pPr>
              <w:spacing w:line="229" w:lineRule="exact"/>
              <w:ind w:left="102"/>
              <w:rPr>
                <w:spacing w:val="-1"/>
                <w:szCs w:val="20"/>
              </w:rPr>
            </w:pPr>
            <w:r w:rsidRPr="00A34D56">
              <w:rPr>
                <w:spacing w:val="-1"/>
                <w:szCs w:val="20"/>
              </w:rPr>
              <w:t>Den organisation som hälso- och sjukvårdspersonen är uppdragstagare på</w:t>
            </w:r>
          </w:p>
        </w:tc>
        <w:tc>
          <w:tcPr>
            <w:tcW w:w="1418" w:type="dxa"/>
          </w:tcPr>
          <w:p w14:paraId="306BF22B"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2513D7A8" w14:textId="77777777" w:rsidTr="00EF1242">
        <w:trPr>
          <w:trHeight w:hRule="exact" w:val="1014"/>
        </w:trPr>
        <w:tc>
          <w:tcPr>
            <w:tcW w:w="2660" w:type="dxa"/>
          </w:tcPr>
          <w:p w14:paraId="1204292C" w14:textId="77777777" w:rsidR="00A34D56" w:rsidRPr="00A34D56" w:rsidRDefault="00A34D56" w:rsidP="00A34D56">
            <w:pPr>
              <w:tabs>
                <w:tab w:val="left" w:pos="567"/>
              </w:tabs>
              <w:spacing w:line="229" w:lineRule="exact"/>
              <w:ind w:left="102"/>
              <w:rPr>
                <w:szCs w:val="20"/>
              </w:rPr>
            </w:pPr>
            <w:r w:rsidRPr="00A34D56">
              <w:rPr>
                <w:szCs w:val="20"/>
              </w:rPr>
              <w:t>../../../../orgUnitHSAId</w:t>
            </w:r>
          </w:p>
        </w:tc>
        <w:tc>
          <w:tcPr>
            <w:tcW w:w="1417" w:type="dxa"/>
          </w:tcPr>
          <w:p w14:paraId="44AC3CF9" w14:textId="77777777" w:rsidR="00A34D56" w:rsidRPr="00A34D56" w:rsidRDefault="00A34D56" w:rsidP="00A34D56">
            <w:pPr>
              <w:spacing w:line="229" w:lineRule="exact"/>
              <w:ind w:left="102"/>
              <w:rPr>
                <w:szCs w:val="20"/>
              </w:rPr>
            </w:pPr>
            <w:r w:rsidRPr="00A34D56">
              <w:rPr>
                <w:spacing w:val="-1"/>
                <w:szCs w:val="20"/>
              </w:rPr>
              <w:t>HSAIdType</w:t>
            </w:r>
          </w:p>
        </w:tc>
        <w:tc>
          <w:tcPr>
            <w:tcW w:w="4111" w:type="dxa"/>
          </w:tcPr>
          <w:p w14:paraId="1EABFAF2" w14:textId="545CC0C3" w:rsidR="00A34D56" w:rsidRPr="00A34D56" w:rsidRDefault="00A34D56" w:rsidP="00A34D56">
            <w:pPr>
              <w:spacing w:line="229" w:lineRule="exact"/>
              <w:ind w:left="102"/>
              <w:rPr>
                <w:szCs w:val="20"/>
              </w:rPr>
            </w:pPr>
            <w:r w:rsidRPr="00A34D56">
              <w:rPr>
                <w:szCs w:val="20"/>
              </w:rPr>
              <w:t xml:space="preserve">HSA-id för organisationsenhet. (Enligt NPÖ </w:t>
            </w:r>
            <w:r w:rsidR="00573CD0">
              <w:rPr>
                <w:szCs w:val="20"/>
              </w:rPr>
              <w:t>RIV</w:t>
            </w:r>
            <w:r w:rsidRPr="00A34D56">
              <w:rPr>
                <w:szCs w:val="20"/>
              </w:rPr>
              <w:t xml:space="preserve"> 2.2.0 avsnitt 4.1.6 beslutsregel: </w:t>
            </w:r>
          </w:p>
          <w:p w14:paraId="46C6CB43"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5370AFC4"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AEC71B1" w14:textId="77777777" w:rsidTr="00A34D56">
        <w:trPr>
          <w:trHeight w:hRule="exact" w:val="835"/>
        </w:trPr>
        <w:tc>
          <w:tcPr>
            <w:tcW w:w="2660" w:type="dxa"/>
          </w:tcPr>
          <w:p w14:paraId="05451FA0" w14:textId="77777777" w:rsidR="00A34D56" w:rsidRPr="00A34D56" w:rsidRDefault="00A34D56" w:rsidP="00A34D56">
            <w:pPr>
              <w:tabs>
                <w:tab w:val="left" w:pos="567"/>
              </w:tabs>
              <w:spacing w:line="229" w:lineRule="exact"/>
              <w:ind w:left="102"/>
              <w:rPr>
                <w:szCs w:val="20"/>
              </w:rPr>
            </w:pPr>
            <w:r w:rsidRPr="00A34D56">
              <w:rPr>
                <w:szCs w:val="20"/>
              </w:rPr>
              <w:t>../../../../orgUnitName</w:t>
            </w:r>
          </w:p>
        </w:tc>
        <w:tc>
          <w:tcPr>
            <w:tcW w:w="1417" w:type="dxa"/>
          </w:tcPr>
          <w:p w14:paraId="47DAFD90"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3E5F3F" w14:textId="77777777" w:rsidR="00A34D56" w:rsidRPr="00A34D56" w:rsidRDefault="00A34D56" w:rsidP="00A34D56">
            <w:pPr>
              <w:spacing w:line="229" w:lineRule="exact"/>
              <w:ind w:left="102"/>
              <w:rPr>
                <w:spacing w:val="-1"/>
                <w:szCs w:val="20"/>
              </w:rPr>
            </w:pPr>
            <w:r w:rsidRPr="00A34D56">
              <w:rPr>
                <w:spacing w:val="-1"/>
                <w:szCs w:val="20"/>
              </w:rPr>
              <w:t>Namnet på den organisation som hälso- och sjukvårdspersonen är uppdragstagare på.</w:t>
            </w:r>
          </w:p>
        </w:tc>
        <w:tc>
          <w:tcPr>
            <w:tcW w:w="1418" w:type="dxa"/>
          </w:tcPr>
          <w:p w14:paraId="6ED8B6DF"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22B027AC" w14:textId="77777777" w:rsidTr="00A34D56">
        <w:trPr>
          <w:trHeight w:hRule="exact" w:val="293"/>
        </w:trPr>
        <w:tc>
          <w:tcPr>
            <w:tcW w:w="2660" w:type="dxa"/>
          </w:tcPr>
          <w:p w14:paraId="2BD23D56" w14:textId="77777777" w:rsidR="00A34D56" w:rsidRPr="00A34D56" w:rsidRDefault="00A34D56" w:rsidP="00A34D56">
            <w:pPr>
              <w:tabs>
                <w:tab w:val="left" w:pos="567"/>
              </w:tabs>
              <w:spacing w:line="229" w:lineRule="exact"/>
              <w:ind w:left="102"/>
              <w:rPr>
                <w:szCs w:val="20"/>
              </w:rPr>
            </w:pPr>
            <w:r w:rsidRPr="00A34D56">
              <w:rPr>
                <w:szCs w:val="20"/>
              </w:rPr>
              <w:t>../../../../orgUnitTelecom</w:t>
            </w:r>
          </w:p>
        </w:tc>
        <w:tc>
          <w:tcPr>
            <w:tcW w:w="1417" w:type="dxa"/>
          </w:tcPr>
          <w:p w14:paraId="3B87E243"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66FFEBE5" w14:textId="77777777" w:rsidR="00A34D56" w:rsidRPr="00A34D56" w:rsidRDefault="00A34D56" w:rsidP="00A34D56">
            <w:pPr>
              <w:spacing w:line="229" w:lineRule="exact"/>
              <w:ind w:left="102"/>
              <w:rPr>
                <w:spacing w:val="-1"/>
                <w:szCs w:val="20"/>
              </w:rPr>
            </w:pPr>
            <w:r w:rsidRPr="00A34D56">
              <w:rPr>
                <w:szCs w:val="20"/>
              </w:rPr>
              <w:t xml:space="preserve">Telefon till </w:t>
            </w:r>
            <w:r w:rsidRPr="00A34D56">
              <w:rPr>
                <w:spacing w:val="-1"/>
                <w:szCs w:val="20"/>
              </w:rPr>
              <w:t>organisationsenhet</w:t>
            </w:r>
          </w:p>
        </w:tc>
        <w:tc>
          <w:tcPr>
            <w:tcW w:w="1418" w:type="dxa"/>
          </w:tcPr>
          <w:p w14:paraId="03099BF1"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AF39631" w14:textId="77777777" w:rsidTr="00A34D56">
        <w:trPr>
          <w:trHeight w:hRule="exact" w:val="284"/>
        </w:trPr>
        <w:tc>
          <w:tcPr>
            <w:tcW w:w="2660" w:type="dxa"/>
          </w:tcPr>
          <w:p w14:paraId="5AEEB106" w14:textId="77777777" w:rsidR="00A34D56" w:rsidRPr="00A34D56" w:rsidRDefault="00A34D56" w:rsidP="00A34D56">
            <w:pPr>
              <w:tabs>
                <w:tab w:val="left" w:pos="567"/>
              </w:tabs>
              <w:spacing w:line="229" w:lineRule="exact"/>
              <w:ind w:left="102"/>
              <w:rPr>
                <w:szCs w:val="20"/>
              </w:rPr>
            </w:pPr>
            <w:r w:rsidRPr="00A34D56">
              <w:rPr>
                <w:szCs w:val="20"/>
              </w:rPr>
              <w:t>../../../../orgUnitEmail</w:t>
            </w:r>
          </w:p>
        </w:tc>
        <w:tc>
          <w:tcPr>
            <w:tcW w:w="1417" w:type="dxa"/>
          </w:tcPr>
          <w:p w14:paraId="120A253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A42C0B8" w14:textId="37C623A1" w:rsidR="00A34D56" w:rsidRPr="00A34D56" w:rsidRDefault="00A34D56" w:rsidP="00A34D56">
            <w:pPr>
              <w:spacing w:line="229" w:lineRule="exact"/>
              <w:ind w:left="102"/>
              <w:rPr>
                <w:spacing w:val="-1"/>
                <w:szCs w:val="20"/>
              </w:rPr>
            </w:pPr>
            <w:r w:rsidRPr="00A34D56">
              <w:rPr>
                <w:szCs w:val="20"/>
              </w:rPr>
              <w:t>E</w:t>
            </w:r>
            <w:r w:rsidR="00296F37">
              <w:rPr>
                <w:szCs w:val="20"/>
              </w:rPr>
              <w:t>-</w:t>
            </w:r>
            <w:r w:rsidRPr="00A34D56">
              <w:rPr>
                <w:szCs w:val="20"/>
              </w:rPr>
              <w:t>post till enhet</w:t>
            </w:r>
          </w:p>
        </w:tc>
        <w:tc>
          <w:tcPr>
            <w:tcW w:w="1418" w:type="dxa"/>
          </w:tcPr>
          <w:p w14:paraId="5DE8117B"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04C1D45" w14:textId="77777777" w:rsidTr="00A34D56">
        <w:trPr>
          <w:trHeight w:hRule="exact" w:val="1435"/>
        </w:trPr>
        <w:tc>
          <w:tcPr>
            <w:tcW w:w="2660" w:type="dxa"/>
          </w:tcPr>
          <w:p w14:paraId="5DD5AEF7" w14:textId="77777777" w:rsidR="00A34D56" w:rsidRPr="00A34D56" w:rsidRDefault="00A34D56" w:rsidP="00A34D56">
            <w:pPr>
              <w:tabs>
                <w:tab w:val="left" w:pos="567"/>
              </w:tabs>
              <w:spacing w:line="229" w:lineRule="exact"/>
              <w:ind w:left="102"/>
              <w:rPr>
                <w:szCs w:val="20"/>
              </w:rPr>
            </w:pPr>
            <w:r w:rsidRPr="00A34D56">
              <w:rPr>
                <w:szCs w:val="20"/>
              </w:rPr>
              <w:t>../../../../orgUnitAddress</w:t>
            </w:r>
          </w:p>
        </w:tc>
        <w:tc>
          <w:tcPr>
            <w:tcW w:w="1417" w:type="dxa"/>
          </w:tcPr>
          <w:p w14:paraId="69A6196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429CFA0" w14:textId="77777777" w:rsidR="00A34D56" w:rsidRPr="00A34D56" w:rsidRDefault="00A34D56" w:rsidP="00A34D56">
            <w:pPr>
              <w:spacing w:line="229" w:lineRule="exact"/>
              <w:ind w:left="102"/>
              <w:rPr>
                <w:spacing w:val="-1"/>
                <w:szCs w:val="20"/>
              </w:rPr>
            </w:pPr>
            <w:r w:rsidRPr="00A34D56">
              <w:rPr>
                <w:spacing w:val="-1"/>
                <w:szCs w:val="20"/>
              </w:rPr>
              <w:t xml:space="preserve">Postadress för den organisation som hälso- och sjukvårdspersonen är uppdragstagare på. </w:t>
            </w:r>
            <w:r w:rsidRPr="00A34D56">
              <w:rPr>
                <w:szCs w:val="20"/>
              </w:rPr>
              <w:t>Skrivs på ett så naturligt sätt som möjligt, exempelvis:</w:t>
            </w:r>
            <w:r w:rsidRPr="00A34D56">
              <w:rPr>
                <w:szCs w:val="20"/>
              </w:rPr>
              <w:br/>
              <w:t>”Storgatan 12</w:t>
            </w:r>
            <w:r w:rsidRPr="00A34D56">
              <w:rPr>
                <w:szCs w:val="20"/>
              </w:rPr>
              <w:br/>
              <w:t>468 91 Lilleby”</w:t>
            </w:r>
          </w:p>
        </w:tc>
        <w:tc>
          <w:tcPr>
            <w:tcW w:w="1418" w:type="dxa"/>
          </w:tcPr>
          <w:p w14:paraId="730EF7FA"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7551F636" w14:textId="77777777" w:rsidTr="00A34D56">
        <w:trPr>
          <w:trHeight w:hRule="exact" w:val="569"/>
        </w:trPr>
        <w:tc>
          <w:tcPr>
            <w:tcW w:w="2660" w:type="dxa"/>
          </w:tcPr>
          <w:p w14:paraId="230BA5D4" w14:textId="77777777" w:rsidR="00A34D56" w:rsidRPr="00A34D56" w:rsidRDefault="00A34D56" w:rsidP="00A34D56">
            <w:pPr>
              <w:tabs>
                <w:tab w:val="left" w:pos="567"/>
              </w:tabs>
              <w:spacing w:line="229" w:lineRule="exact"/>
              <w:ind w:left="102"/>
              <w:rPr>
                <w:szCs w:val="20"/>
              </w:rPr>
            </w:pPr>
            <w:r w:rsidRPr="00A34D56">
              <w:rPr>
                <w:szCs w:val="20"/>
              </w:rPr>
              <w:t>../../../../orgUnitLocation</w:t>
            </w:r>
          </w:p>
        </w:tc>
        <w:tc>
          <w:tcPr>
            <w:tcW w:w="1417" w:type="dxa"/>
          </w:tcPr>
          <w:p w14:paraId="10E56D9E"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CAAF155" w14:textId="77777777" w:rsidR="00A34D56" w:rsidRPr="00A34D56" w:rsidRDefault="00A34D56" w:rsidP="00A34D56">
            <w:pPr>
              <w:spacing w:line="229" w:lineRule="exact"/>
              <w:ind w:left="102"/>
              <w:rPr>
                <w:spacing w:val="-1"/>
                <w:szCs w:val="20"/>
              </w:rPr>
            </w:pPr>
            <w:r w:rsidRPr="00A34D56">
              <w:rPr>
                <w:szCs w:val="20"/>
              </w:rPr>
              <w:t>Text som anger namnet pa</w:t>
            </w:r>
            <w:r w:rsidRPr="00A34D56">
              <w:rPr>
                <w:rFonts w:ascii="Times New Roman" w:hAnsi="Times New Roman"/>
                <w:szCs w:val="20"/>
              </w:rPr>
              <w:t>̊</w:t>
            </w:r>
            <w:r w:rsidRPr="00A34D56">
              <w:rPr>
                <w:szCs w:val="20"/>
              </w:rPr>
              <w:t xml:space="preserve"> plats eller ort fo</w:t>
            </w:r>
            <w:r w:rsidRPr="00A34D56">
              <w:rPr>
                <w:rFonts w:cs="Georgia"/>
                <w:szCs w:val="20"/>
              </w:rPr>
              <w:t>̈</w:t>
            </w:r>
            <w:r w:rsidRPr="00A34D56">
              <w:rPr>
                <w:szCs w:val="20"/>
              </w:rPr>
              <w:t>r organisationens fysiska placering</w:t>
            </w:r>
          </w:p>
        </w:tc>
        <w:tc>
          <w:tcPr>
            <w:tcW w:w="1418" w:type="dxa"/>
          </w:tcPr>
          <w:p w14:paraId="54F926CA"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690E368C" w14:textId="77777777" w:rsidTr="00A34D56">
        <w:trPr>
          <w:trHeight w:hRule="exact" w:val="563"/>
        </w:trPr>
        <w:tc>
          <w:tcPr>
            <w:tcW w:w="2660" w:type="dxa"/>
          </w:tcPr>
          <w:p w14:paraId="645F65DC" w14:textId="77777777" w:rsidR="00A34D56" w:rsidRPr="00A34D56" w:rsidRDefault="00A34D56" w:rsidP="00A34D56">
            <w:pPr>
              <w:spacing w:line="229" w:lineRule="exact"/>
              <w:ind w:left="102"/>
              <w:rPr>
                <w:szCs w:val="20"/>
              </w:rPr>
            </w:pPr>
            <w:r w:rsidRPr="00A34D56">
              <w:rPr>
                <w:szCs w:val="20"/>
              </w:rPr>
              <w:t>../../../healthcareProfessional</w:t>
            </w:r>
            <w:r w:rsidRPr="00A34D56">
              <w:rPr>
                <w:spacing w:val="-1"/>
                <w:szCs w:val="20"/>
              </w:rPr>
              <w:t>CareUnitHSAId</w:t>
            </w:r>
          </w:p>
          <w:p w14:paraId="3AD386A8" w14:textId="77777777" w:rsidR="00A34D56" w:rsidRPr="00A34D56" w:rsidRDefault="00A34D56" w:rsidP="00A34D56">
            <w:pPr>
              <w:tabs>
                <w:tab w:val="left" w:pos="567"/>
              </w:tabs>
              <w:spacing w:line="229" w:lineRule="exact"/>
              <w:ind w:left="102"/>
              <w:rPr>
                <w:szCs w:val="20"/>
              </w:rPr>
            </w:pPr>
          </w:p>
        </w:tc>
        <w:tc>
          <w:tcPr>
            <w:tcW w:w="1417" w:type="dxa"/>
          </w:tcPr>
          <w:p w14:paraId="5FE1BDC9" w14:textId="77777777" w:rsidR="00A34D56" w:rsidRPr="00A34D56" w:rsidRDefault="00A34D56" w:rsidP="00A34D56">
            <w:pPr>
              <w:spacing w:line="229" w:lineRule="exact"/>
              <w:ind w:left="102"/>
              <w:rPr>
                <w:rFonts w:cs="Arial"/>
                <w:szCs w:val="20"/>
              </w:rPr>
            </w:pPr>
            <w:r w:rsidRPr="00A34D56">
              <w:rPr>
                <w:spacing w:val="-1"/>
                <w:szCs w:val="20"/>
              </w:rPr>
              <w:t>HSAIdType</w:t>
            </w:r>
          </w:p>
          <w:p w14:paraId="723AB14B" w14:textId="77777777" w:rsidR="00A34D56" w:rsidRPr="00A34D56" w:rsidRDefault="00A34D56" w:rsidP="00A34D56">
            <w:pPr>
              <w:spacing w:line="226" w:lineRule="exact"/>
              <w:ind w:left="102"/>
              <w:rPr>
                <w:spacing w:val="-1"/>
                <w:szCs w:val="20"/>
              </w:rPr>
            </w:pPr>
          </w:p>
          <w:p w14:paraId="50B06BF4" w14:textId="77777777" w:rsidR="00A34D56" w:rsidRPr="00A34D56" w:rsidRDefault="00A34D56" w:rsidP="00A34D56">
            <w:pPr>
              <w:spacing w:line="229" w:lineRule="exact"/>
              <w:ind w:left="102"/>
              <w:rPr>
                <w:szCs w:val="20"/>
              </w:rPr>
            </w:pPr>
          </w:p>
        </w:tc>
        <w:tc>
          <w:tcPr>
            <w:tcW w:w="4111" w:type="dxa"/>
          </w:tcPr>
          <w:p w14:paraId="1B2A4416" w14:textId="77777777" w:rsidR="00A34D56" w:rsidRPr="00A34D56" w:rsidRDefault="00A34D56" w:rsidP="00A34D56">
            <w:pPr>
              <w:spacing w:line="229" w:lineRule="exact"/>
              <w:ind w:left="102"/>
              <w:rPr>
                <w:szCs w:val="20"/>
              </w:rPr>
            </w:pPr>
            <w:r w:rsidRPr="00A34D56">
              <w:rPr>
                <w:szCs w:val="20"/>
              </w:rPr>
              <w:t>HSA-id för Vårdenhet</w:t>
            </w:r>
          </w:p>
          <w:p w14:paraId="3F82CEAB" w14:textId="77777777" w:rsidR="00A34D56" w:rsidRPr="00A34D56" w:rsidRDefault="00A34D56" w:rsidP="00A34D56">
            <w:pPr>
              <w:spacing w:line="229" w:lineRule="exact"/>
              <w:ind w:left="102"/>
              <w:rPr>
                <w:szCs w:val="20"/>
              </w:rPr>
            </w:pPr>
          </w:p>
          <w:p w14:paraId="183F4553" w14:textId="77777777" w:rsidR="00A34D56" w:rsidRPr="00A34D56" w:rsidRDefault="00A34D56" w:rsidP="00A34D56">
            <w:pPr>
              <w:spacing w:line="229" w:lineRule="exact"/>
              <w:ind w:left="102"/>
              <w:rPr>
                <w:spacing w:val="-1"/>
                <w:szCs w:val="20"/>
              </w:rPr>
            </w:pPr>
          </w:p>
        </w:tc>
        <w:tc>
          <w:tcPr>
            <w:tcW w:w="1418" w:type="dxa"/>
          </w:tcPr>
          <w:p w14:paraId="4E533467"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54EF6E2D" w14:textId="77777777" w:rsidTr="00A34D56">
        <w:trPr>
          <w:trHeight w:hRule="exact" w:val="841"/>
        </w:trPr>
        <w:tc>
          <w:tcPr>
            <w:tcW w:w="2660" w:type="dxa"/>
          </w:tcPr>
          <w:p w14:paraId="614F7E9C" w14:textId="77777777" w:rsidR="00A34D56" w:rsidRPr="00A34D56" w:rsidRDefault="00A34D56" w:rsidP="00A34D56">
            <w:pPr>
              <w:tabs>
                <w:tab w:val="left" w:pos="567"/>
              </w:tabs>
              <w:spacing w:line="229" w:lineRule="exact"/>
              <w:ind w:left="102"/>
              <w:rPr>
                <w:szCs w:val="20"/>
              </w:rPr>
            </w:pPr>
            <w:r w:rsidRPr="00A34D56">
              <w:rPr>
                <w:szCs w:val="20"/>
              </w:rPr>
              <w:t>../../../healthcareProfessional</w:t>
            </w:r>
            <w:r w:rsidRPr="00A34D56">
              <w:rPr>
                <w:spacing w:val="-1"/>
                <w:szCs w:val="20"/>
              </w:rPr>
              <w:t>CareGiverHSAId</w:t>
            </w:r>
          </w:p>
        </w:tc>
        <w:tc>
          <w:tcPr>
            <w:tcW w:w="1417" w:type="dxa"/>
          </w:tcPr>
          <w:p w14:paraId="41B91A23" w14:textId="77777777" w:rsidR="00A34D56" w:rsidRPr="00A34D56" w:rsidRDefault="00A34D56" w:rsidP="00A34D56">
            <w:pPr>
              <w:spacing w:line="226" w:lineRule="exact"/>
              <w:ind w:left="102"/>
              <w:rPr>
                <w:spacing w:val="-1"/>
                <w:szCs w:val="20"/>
              </w:rPr>
            </w:pPr>
            <w:r w:rsidRPr="00A34D56">
              <w:rPr>
                <w:spacing w:val="-1"/>
                <w:szCs w:val="20"/>
              </w:rPr>
              <w:t>HSAIdType</w:t>
            </w:r>
          </w:p>
          <w:p w14:paraId="752C8708" w14:textId="77777777" w:rsidR="00A34D56" w:rsidRPr="00A34D56" w:rsidRDefault="00A34D56" w:rsidP="00A34D56">
            <w:pPr>
              <w:spacing w:line="229" w:lineRule="exact"/>
              <w:ind w:left="102"/>
              <w:rPr>
                <w:szCs w:val="20"/>
              </w:rPr>
            </w:pPr>
          </w:p>
        </w:tc>
        <w:tc>
          <w:tcPr>
            <w:tcW w:w="4111" w:type="dxa"/>
          </w:tcPr>
          <w:p w14:paraId="48452156" w14:textId="77777777" w:rsidR="00A34D56" w:rsidRPr="00A34D56" w:rsidRDefault="00A34D56" w:rsidP="00A34D56">
            <w:pPr>
              <w:spacing w:line="226" w:lineRule="exact"/>
              <w:ind w:left="102"/>
              <w:rPr>
                <w:spacing w:val="-1"/>
                <w:szCs w:val="20"/>
              </w:rPr>
            </w:pPr>
            <w:r w:rsidRPr="00A34D56">
              <w:rPr>
                <w:spacing w:val="-1"/>
                <w:szCs w:val="20"/>
              </w:rPr>
              <w:t>HSA-id för vårdgivaren, som är vårdgivare för den enhet som hälso- och sjukvårdspersonen är uppdragstagare för.</w:t>
            </w:r>
          </w:p>
          <w:p w14:paraId="1F1CBB95" w14:textId="77777777" w:rsidR="00A34D56" w:rsidRPr="00A34D56" w:rsidRDefault="00A34D56" w:rsidP="00A34D56">
            <w:pPr>
              <w:spacing w:line="229" w:lineRule="exact"/>
              <w:ind w:left="102"/>
              <w:rPr>
                <w:spacing w:val="-1"/>
                <w:szCs w:val="20"/>
              </w:rPr>
            </w:pPr>
          </w:p>
        </w:tc>
        <w:tc>
          <w:tcPr>
            <w:tcW w:w="1418" w:type="dxa"/>
          </w:tcPr>
          <w:p w14:paraId="2C5506B7"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47BE299" w14:textId="77777777" w:rsidTr="00A34D56">
        <w:trPr>
          <w:trHeight w:hRule="exact" w:val="569"/>
        </w:trPr>
        <w:tc>
          <w:tcPr>
            <w:tcW w:w="2660" w:type="dxa"/>
          </w:tcPr>
          <w:p w14:paraId="00628A12" w14:textId="77777777" w:rsidR="00A34D56" w:rsidRPr="00A34D56" w:rsidRDefault="00A34D56" w:rsidP="00A34D56">
            <w:pPr>
              <w:tabs>
                <w:tab w:val="left" w:pos="567"/>
              </w:tabs>
              <w:spacing w:line="229" w:lineRule="exact"/>
              <w:ind w:left="102"/>
              <w:rPr>
                <w:szCs w:val="20"/>
              </w:rPr>
            </w:pPr>
            <w:r w:rsidRPr="00A34D56">
              <w:rPr>
                <w:szCs w:val="20"/>
                <w:lang w:val="en-US"/>
              </w:rPr>
              <w:t>../../legalAuthenticator</w:t>
            </w:r>
          </w:p>
        </w:tc>
        <w:tc>
          <w:tcPr>
            <w:tcW w:w="1417" w:type="dxa"/>
          </w:tcPr>
          <w:p w14:paraId="5F578038" w14:textId="77777777" w:rsidR="00A34D56" w:rsidRPr="00A34D56" w:rsidRDefault="00A34D56" w:rsidP="00A34D56">
            <w:pPr>
              <w:spacing w:line="229" w:lineRule="exact"/>
              <w:ind w:left="102"/>
              <w:rPr>
                <w:szCs w:val="20"/>
              </w:rPr>
            </w:pPr>
            <w:r w:rsidRPr="00A34D56">
              <w:rPr>
                <w:szCs w:val="20"/>
                <w:lang w:val="en-US"/>
              </w:rPr>
              <w:t>LegalAuthenticatorType</w:t>
            </w:r>
          </w:p>
        </w:tc>
        <w:tc>
          <w:tcPr>
            <w:tcW w:w="4111" w:type="dxa"/>
          </w:tcPr>
          <w:p w14:paraId="3ADEE094" w14:textId="77777777" w:rsidR="00A34D56" w:rsidRPr="00A34D56" w:rsidRDefault="00A34D56" w:rsidP="00A34D56">
            <w:pPr>
              <w:spacing w:line="229" w:lineRule="exact"/>
              <w:ind w:left="102"/>
              <w:rPr>
                <w:szCs w:val="20"/>
              </w:rPr>
            </w:pPr>
            <w:r w:rsidRPr="00A34D56">
              <w:rPr>
                <w:szCs w:val="20"/>
              </w:rPr>
              <w:t>Information om vem som signerat informationen i dokumentet.</w:t>
            </w:r>
          </w:p>
          <w:p w14:paraId="135A55C6" w14:textId="77777777" w:rsidR="00A34D56" w:rsidRPr="00A34D56" w:rsidRDefault="00A34D56" w:rsidP="00A34D56">
            <w:pPr>
              <w:spacing w:line="229" w:lineRule="exact"/>
              <w:ind w:left="102"/>
              <w:rPr>
                <w:spacing w:val="-1"/>
                <w:szCs w:val="20"/>
              </w:rPr>
            </w:pPr>
          </w:p>
        </w:tc>
        <w:tc>
          <w:tcPr>
            <w:tcW w:w="1418" w:type="dxa"/>
          </w:tcPr>
          <w:p w14:paraId="0B9955C3"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4B624560" w14:textId="77777777" w:rsidTr="00A34D56">
        <w:trPr>
          <w:trHeight w:hRule="exact" w:val="293"/>
        </w:trPr>
        <w:tc>
          <w:tcPr>
            <w:tcW w:w="2660" w:type="dxa"/>
          </w:tcPr>
          <w:p w14:paraId="6FB0C95E" w14:textId="77777777" w:rsidR="00A34D56" w:rsidRPr="00A34D56" w:rsidRDefault="00A34D56" w:rsidP="00A34D56">
            <w:pPr>
              <w:spacing w:line="229" w:lineRule="exact"/>
              <w:ind w:left="102"/>
              <w:rPr>
                <w:szCs w:val="20"/>
              </w:rPr>
            </w:pPr>
            <w:r w:rsidRPr="00A34D56">
              <w:rPr>
                <w:szCs w:val="20"/>
                <w:lang w:val="en-US"/>
              </w:rPr>
              <w:lastRenderedPageBreak/>
              <w:t>../../../</w:t>
            </w:r>
            <w:r w:rsidRPr="00A34D56">
              <w:rPr>
                <w:szCs w:val="20"/>
              </w:rPr>
              <w:t>signatureTime</w:t>
            </w:r>
          </w:p>
          <w:p w14:paraId="6C2A076B" w14:textId="77777777" w:rsidR="00A34D56" w:rsidRPr="00A34D56" w:rsidRDefault="00A34D56" w:rsidP="00A34D56">
            <w:pPr>
              <w:tabs>
                <w:tab w:val="left" w:pos="567"/>
              </w:tabs>
              <w:spacing w:line="229" w:lineRule="exact"/>
              <w:ind w:left="102"/>
              <w:rPr>
                <w:szCs w:val="20"/>
              </w:rPr>
            </w:pPr>
          </w:p>
        </w:tc>
        <w:tc>
          <w:tcPr>
            <w:tcW w:w="1417" w:type="dxa"/>
          </w:tcPr>
          <w:p w14:paraId="236B7FD8"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6E145191" w14:textId="77777777" w:rsidR="00A34D56" w:rsidRPr="00A34D56" w:rsidRDefault="00A34D56" w:rsidP="00A34D56">
            <w:pPr>
              <w:spacing w:line="229" w:lineRule="exact"/>
              <w:ind w:left="102"/>
              <w:rPr>
                <w:szCs w:val="20"/>
              </w:rPr>
            </w:pPr>
          </w:p>
        </w:tc>
        <w:tc>
          <w:tcPr>
            <w:tcW w:w="4111" w:type="dxa"/>
          </w:tcPr>
          <w:p w14:paraId="1C8A0830" w14:textId="77777777" w:rsidR="00A34D56" w:rsidRPr="00A34D56" w:rsidRDefault="00A34D56" w:rsidP="00A34D56">
            <w:pPr>
              <w:spacing w:line="229" w:lineRule="exact"/>
              <w:ind w:left="102"/>
              <w:rPr>
                <w:szCs w:val="20"/>
              </w:rPr>
            </w:pPr>
            <w:r w:rsidRPr="00A34D56">
              <w:rPr>
                <w:szCs w:val="20"/>
              </w:rPr>
              <w:t>Tidpunkt för signering</w:t>
            </w:r>
          </w:p>
          <w:p w14:paraId="7668CB1D" w14:textId="77777777" w:rsidR="00A34D56" w:rsidRPr="00A34D56" w:rsidRDefault="00A34D56" w:rsidP="00A34D56">
            <w:pPr>
              <w:spacing w:line="229" w:lineRule="exact"/>
              <w:ind w:left="102"/>
              <w:rPr>
                <w:spacing w:val="-1"/>
                <w:szCs w:val="20"/>
              </w:rPr>
            </w:pPr>
          </w:p>
        </w:tc>
        <w:tc>
          <w:tcPr>
            <w:tcW w:w="1418" w:type="dxa"/>
          </w:tcPr>
          <w:p w14:paraId="2D4501C9"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CFAE843" w14:textId="77777777" w:rsidTr="00A34D56">
        <w:trPr>
          <w:trHeight w:hRule="exact" w:val="1252"/>
        </w:trPr>
        <w:tc>
          <w:tcPr>
            <w:tcW w:w="2660" w:type="dxa"/>
          </w:tcPr>
          <w:p w14:paraId="140C470C" w14:textId="77777777" w:rsidR="00A34D56" w:rsidRPr="00A34D56" w:rsidRDefault="00A34D56" w:rsidP="00A34D56">
            <w:pPr>
              <w:spacing w:line="229" w:lineRule="exact"/>
              <w:ind w:left="102"/>
              <w:rPr>
                <w:szCs w:val="20"/>
              </w:rPr>
            </w:pPr>
            <w:r w:rsidRPr="00A34D56">
              <w:rPr>
                <w:szCs w:val="20"/>
              </w:rPr>
              <w:t>../../../legalAuthenticatorHSAId</w:t>
            </w:r>
          </w:p>
          <w:p w14:paraId="360E62AA" w14:textId="77777777" w:rsidR="00A34D56" w:rsidRPr="00A34D56" w:rsidRDefault="00A34D56" w:rsidP="00A34D56">
            <w:pPr>
              <w:tabs>
                <w:tab w:val="left" w:pos="567"/>
              </w:tabs>
              <w:spacing w:line="229" w:lineRule="exact"/>
              <w:ind w:left="102"/>
              <w:rPr>
                <w:szCs w:val="20"/>
              </w:rPr>
            </w:pPr>
          </w:p>
        </w:tc>
        <w:tc>
          <w:tcPr>
            <w:tcW w:w="1417" w:type="dxa"/>
          </w:tcPr>
          <w:p w14:paraId="60EBDC49" w14:textId="77777777" w:rsidR="00A34D56" w:rsidRPr="00A34D56" w:rsidRDefault="00A34D56" w:rsidP="00A34D56">
            <w:pPr>
              <w:spacing w:line="229" w:lineRule="exact"/>
              <w:ind w:left="102"/>
              <w:rPr>
                <w:szCs w:val="20"/>
              </w:rPr>
            </w:pPr>
            <w:r w:rsidRPr="00A34D56">
              <w:rPr>
                <w:szCs w:val="20"/>
              </w:rPr>
              <w:t>HSAIdType</w:t>
            </w:r>
          </w:p>
          <w:p w14:paraId="536ED621" w14:textId="77777777" w:rsidR="00A34D56" w:rsidRPr="00A34D56" w:rsidRDefault="00A34D56" w:rsidP="00A34D56">
            <w:pPr>
              <w:spacing w:line="229" w:lineRule="exact"/>
              <w:ind w:left="102"/>
              <w:rPr>
                <w:szCs w:val="20"/>
              </w:rPr>
            </w:pPr>
          </w:p>
        </w:tc>
        <w:tc>
          <w:tcPr>
            <w:tcW w:w="4111" w:type="dxa"/>
          </w:tcPr>
          <w:p w14:paraId="5E198242" w14:textId="327F82EA" w:rsidR="00A34D56" w:rsidRPr="00A34D56" w:rsidRDefault="00A34D56" w:rsidP="00A34D56">
            <w:pPr>
              <w:spacing w:line="229" w:lineRule="exact"/>
              <w:ind w:left="102"/>
              <w:rPr>
                <w:szCs w:val="20"/>
              </w:rPr>
            </w:pPr>
            <w:r w:rsidRPr="00A34D56">
              <w:rPr>
                <w:szCs w:val="20"/>
              </w:rPr>
              <w:t xml:space="preserve">HSA-id för person som signerat dokumentet. (Enligt NPÖ </w:t>
            </w:r>
            <w:r w:rsidR="00573CD0">
              <w:rPr>
                <w:szCs w:val="20"/>
              </w:rPr>
              <w:t xml:space="preserve">RIV </w:t>
            </w:r>
            <w:r w:rsidRPr="00A34D56">
              <w:rPr>
                <w:szCs w:val="20"/>
              </w:rPr>
              <w:t xml:space="preserve">2.2.0 avsnitt 4.1.39 beslutsregel: </w:t>
            </w:r>
          </w:p>
          <w:p w14:paraId="13A708C1"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0A078160"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23D0D52D" w14:textId="77777777" w:rsidTr="00A34D56">
        <w:trPr>
          <w:trHeight w:hRule="exact" w:val="575"/>
        </w:trPr>
        <w:tc>
          <w:tcPr>
            <w:tcW w:w="2660" w:type="dxa"/>
          </w:tcPr>
          <w:p w14:paraId="20AD2882" w14:textId="77777777" w:rsidR="00A34D56" w:rsidRPr="00A34D56" w:rsidRDefault="00A34D56" w:rsidP="00A34D56">
            <w:pPr>
              <w:spacing w:line="229" w:lineRule="exact"/>
              <w:ind w:left="102"/>
              <w:rPr>
                <w:szCs w:val="20"/>
              </w:rPr>
            </w:pPr>
            <w:r w:rsidRPr="00A34D56">
              <w:rPr>
                <w:szCs w:val="20"/>
              </w:rPr>
              <w:t>../../../legalAuthenticatorName</w:t>
            </w:r>
          </w:p>
          <w:p w14:paraId="2DF7D8B9" w14:textId="77777777" w:rsidR="00A34D56" w:rsidRPr="00A34D56" w:rsidRDefault="00A34D56" w:rsidP="00A34D56">
            <w:pPr>
              <w:tabs>
                <w:tab w:val="left" w:pos="567"/>
              </w:tabs>
              <w:spacing w:line="229" w:lineRule="exact"/>
              <w:ind w:left="102"/>
              <w:rPr>
                <w:szCs w:val="20"/>
              </w:rPr>
            </w:pPr>
          </w:p>
        </w:tc>
        <w:tc>
          <w:tcPr>
            <w:tcW w:w="1417" w:type="dxa"/>
          </w:tcPr>
          <w:p w14:paraId="1841EE5A"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461AE90" w14:textId="77777777" w:rsidR="00A34D56" w:rsidRPr="00A34D56" w:rsidRDefault="00A34D56" w:rsidP="00A34D56">
            <w:pPr>
              <w:spacing w:line="229" w:lineRule="exact"/>
              <w:ind w:left="102"/>
              <w:rPr>
                <w:spacing w:val="-1"/>
                <w:szCs w:val="20"/>
              </w:rPr>
            </w:pPr>
            <w:r w:rsidRPr="00A34D56">
              <w:rPr>
                <w:szCs w:val="20"/>
              </w:rPr>
              <w:t>Namnen i klartext för signerande person.</w:t>
            </w:r>
          </w:p>
        </w:tc>
        <w:tc>
          <w:tcPr>
            <w:tcW w:w="1418" w:type="dxa"/>
          </w:tcPr>
          <w:p w14:paraId="2272A92D"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4E032792" w14:textId="77777777" w:rsidTr="00A34D56">
        <w:trPr>
          <w:trHeight w:hRule="exact" w:val="697"/>
        </w:trPr>
        <w:tc>
          <w:tcPr>
            <w:tcW w:w="2660" w:type="dxa"/>
          </w:tcPr>
          <w:p w14:paraId="1D8EF12C" w14:textId="77777777" w:rsidR="00A34D56" w:rsidRPr="00A34D56" w:rsidRDefault="00A34D56" w:rsidP="00A34D56">
            <w:pPr>
              <w:spacing w:line="229" w:lineRule="exact"/>
              <w:ind w:left="102"/>
              <w:rPr>
                <w:szCs w:val="20"/>
              </w:rPr>
            </w:pPr>
            <w:r w:rsidRPr="00A34D56">
              <w:rPr>
                <w:szCs w:val="20"/>
              </w:rPr>
              <w:t>../../</w:t>
            </w:r>
            <w:r w:rsidRPr="00A34D56">
              <w:rPr>
                <w:spacing w:val="-1"/>
                <w:szCs w:val="20"/>
              </w:rPr>
              <w:t>approvedForPatient</w:t>
            </w:r>
          </w:p>
          <w:p w14:paraId="0FC6E5F3" w14:textId="77777777" w:rsidR="00A34D56" w:rsidRPr="00A34D56" w:rsidRDefault="00A34D56" w:rsidP="00A34D56">
            <w:pPr>
              <w:tabs>
                <w:tab w:val="left" w:pos="567"/>
              </w:tabs>
              <w:spacing w:line="229" w:lineRule="exact"/>
              <w:ind w:left="102"/>
              <w:rPr>
                <w:szCs w:val="20"/>
              </w:rPr>
            </w:pPr>
          </w:p>
        </w:tc>
        <w:tc>
          <w:tcPr>
            <w:tcW w:w="1417" w:type="dxa"/>
          </w:tcPr>
          <w:p w14:paraId="5C706142" w14:textId="77777777" w:rsidR="00A34D56" w:rsidRPr="00A34D56" w:rsidRDefault="00A34D56" w:rsidP="00A34D56">
            <w:pPr>
              <w:spacing w:line="229" w:lineRule="exact"/>
              <w:ind w:left="102"/>
              <w:rPr>
                <w:rFonts w:cs="Arial"/>
                <w:color w:val="FF0000"/>
                <w:szCs w:val="20"/>
              </w:rPr>
            </w:pPr>
            <w:r w:rsidRPr="00A34D56">
              <w:rPr>
                <w:szCs w:val="20"/>
              </w:rPr>
              <w:t>boolean</w:t>
            </w:r>
          </w:p>
          <w:p w14:paraId="5E5013D7" w14:textId="77777777" w:rsidR="00A34D56" w:rsidRPr="00A34D56" w:rsidRDefault="00A34D56" w:rsidP="00A34D56">
            <w:pPr>
              <w:spacing w:line="229" w:lineRule="exact"/>
              <w:ind w:left="102"/>
              <w:rPr>
                <w:szCs w:val="20"/>
              </w:rPr>
            </w:pPr>
          </w:p>
        </w:tc>
        <w:tc>
          <w:tcPr>
            <w:tcW w:w="4111" w:type="dxa"/>
          </w:tcPr>
          <w:p w14:paraId="41160A67" w14:textId="77777777" w:rsidR="00A34D56" w:rsidRPr="00A34D56" w:rsidRDefault="00A34D56" w:rsidP="00A34D56">
            <w:pPr>
              <w:spacing w:line="226" w:lineRule="exact"/>
              <w:ind w:left="102"/>
              <w:rPr>
                <w:spacing w:val="-1"/>
                <w:szCs w:val="20"/>
              </w:rPr>
            </w:pPr>
            <w:r w:rsidRPr="00A34D56">
              <w:rPr>
                <w:spacing w:val="-1"/>
                <w:szCs w:val="20"/>
              </w:rPr>
              <w:t>Anger om information får delas till patient. Värdet sätts i sådant fall till true, i annat fall till false.</w:t>
            </w:r>
          </w:p>
          <w:p w14:paraId="0599EF75" w14:textId="77777777" w:rsidR="00A34D56" w:rsidRPr="00A34D56" w:rsidRDefault="00A34D56" w:rsidP="00A34D56">
            <w:pPr>
              <w:spacing w:line="229" w:lineRule="exact"/>
              <w:ind w:left="102"/>
              <w:rPr>
                <w:spacing w:val="-1"/>
                <w:szCs w:val="20"/>
              </w:rPr>
            </w:pPr>
          </w:p>
        </w:tc>
        <w:tc>
          <w:tcPr>
            <w:tcW w:w="1418" w:type="dxa"/>
          </w:tcPr>
          <w:p w14:paraId="7D840D67"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743882E2" w14:textId="77777777" w:rsidTr="00A34D56">
        <w:trPr>
          <w:trHeight w:hRule="exact" w:val="976"/>
        </w:trPr>
        <w:tc>
          <w:tcPr>
            <w:tcW w:w="2660" w:type="dxa"/>
          </w:tcPr>
          <w:p w14:paraId="6A11EF51" w14:textId="77777777" w:rsidR="00A34D56" w:rsidRPr="00A34D56" w:rsidRDefault="00A34D56" w:rsidP="00A34D56">
            <w:pPr>
              <w:tabs>
                <w:tab w:val="left" w:pos="567"/>
              </w:tabs>
              <w:spacing w:line="229" w:lineRule="exact"/>
              <w:ind w:left="102"/>
              <w:rPr>
                <w:szCs w:val="20"/>
              </w:rPr>
            </w:pPr>
            <w:r w:rsidRPr="00A34D56">
              <w:rPr>
                <w:szCs w:val="20"/>
                <w:lang w:val="en-US"/>
              </w:rPr>
              <w:t>../../</w:t>
            </w:r>
            <w:r w:rsidRPr="00A34D56">
              <w:rPr>
                <w:spacing w:val="-1"/>
                <w:szCs w:val="20"/>
                <w:lang w:val="en-US"/>
              </w:rPr>
              <w:t>careContactId</w:t>
            </w:r>
          </w:p>
        </w:tc>
        <w:tc>
          <w:tcPr>
            <w:tcW w:w="1417" w:type="dxa"/>
          </w:tcPr>
          <w:p w14:paraId="4D16EA1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032045C3" w14:textId="77777777" w:rsidR="00A34D56" w:rsidRPr="00A34D56" w:rsidRDefault="00A34D56" w:rsidP="00A34D56">
            <w:pPr>
              <w:spacing w:line="229" w:lineRule="exact"/>
              <w:ind w:left="102"/>
              <w:rPr>
                <w:spacing w:val="-1"/>
                <w:szCs w:val="20"/>
              </w:rPr>
            </w:pPr>
            <w:r w:rsidRPr="00A34D56">
              <w:rPr>
                <w:spacing w:val="-1"/>
                <w:szCs w:val="20"/>
              </w:rPr>
              <w:t>Identitetet för den vård- och omsorgskontakt som föranlett den information som omfattas av dokumentet. Identiteten är unik inom källsystemet</w:t>
            </w:r>
          </w:p>
        </w:tc>
        <w:tc>
          <w:tcPr>
            <w:tcW w:w="1418" w:type="dxa"/>
          </w:tcPr>
          <w:p w14:paraId="0820FA8C"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610ACEE" w14:textId="77777777" w:rsidTr="00A34D56">
        <w:trPr>
          <w:trHeight w:hRule="exact" w:val="1128"/>
        </w:trPr>
        <w:tc>
          <w:tcPr>
            <w:tcW w:w="2660" w:type="dxa"/>
          </w:tcPr>
          <w:p w14:paraId="37020783" w14:textId="77777777" w:rsidR="00A34D56" w:rsidRPr="00A34D56" w:rsidRDefault="00A34D56" w:rsidP="00A34D56">
            <w:pPr>
              <w:tabs>
                <w:tab w:val="left" w:pos="567"/>
              </w:tabs>
              <w:spacing w:line="229" w:lineRule="exact"/>
              <w:ind w:left="102"/>
              <w:rPr>
                <w:szCs w:val="20"/>
              </w:rPr>
            </w:pPr>
            <w:r w:rsidRPr="00A34D56">
              <w:rPr>
                <w:szCs w:val="20"/>
              </w:rPr>
              <w:t>../../nullified</w:t>
            </w:r>
          </w:p>
        </w:tc>
        <w:tc>
          <w:tcPr>
            <w:tcW w:w="1417" w:type="dxa"/>
          </w:tcPr>
          <w:p w14:paraId="63E6FB0A" w14:textId="77777777" w:rsidR="00A34D56" w:rsidRPr="00A34D56" w:rsidRDefault="00A34D56" w:rsidP="00A34D56">
            <w:pPr>
              <w:spacing w:line="229" w:lineRule="exact"/>
              <w:ind w:left="102"/>
              <w:rPr>
                <w:szCs w:val="20"/>
              </w:rPr>
            </w:pPr>
            <w:r w:rsidRPr="00A34D56">
              <w:rPr>
                <w:szCs w:val="20"/>
              </w:rPr>
              <w:t>boolean</w:t>
            </w:r>
          </w:p>
        </w:tc>
        <w:tc>
          <w:tcPr>
            <w:tcW w:w="4111" w:type="dxa"/>
          </w:tcPr>
          <w:p w14:paraId="2F398F4B" w14:textId="77777777" w:rsidR="00A34D56" w:rsidRPr="00A34D56" w:rsidRDefault="00A34D56" w:rsidP="00A34D56">
            <w:pPr>
              <w:spacing w:line="229" w:lineRule="exact"/>
              <w:ind w:left="102"/>
              <w:rPr>
                <w:spacing w:val="-1"/>
                <w:szCs w:val="20"/>
              </w:rPr>
            </w:pPr>
            <w:r w:rsidRPr="00A34D56">
              <w:rPr>
                <w:szCs w:val="20"/>
              </w:rPr>
              <w:t>Anger om dokumentet makulerats i källsystemet. Sätts i så fall till true annars false. Används bl.a. i statistik-/rapportuttag med hjälp av tjänstekontrakten.</w:t>
            </w:r>
          </w:p>
        </w:tc>
        <w:tc>
          <w:tcPr>
            <w:tcW w:w="1418" w:type="dxa"/>
          </w:tcPr>
          <w:p w14:paraId="4E3AEFDC"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46D82E55" w14:textId="77777777" w:rsidTr="00573CD0">
        <w:trPr>
          <w:trHeight w:hRule="exact" w:val="751"/>
        </w:trPr>
        <w:tc>
          <w:tcPr>
            <w:tcW w:w="2660" w:type="dxa"/>
          </w:tcPr>
          <w:p w14:paraId="08C6F06B" w14:textId="77777777" w:rsidR="00A34D56" w:rsidRPr="00A34D56" w:rsidRDefault="00A34D56" w:rsidP="00A34D56">
            <w:pPr>
              <w:tabs>
                <w:tab w:val="left" w:pos="567"/>
              </w:tabs>
              <w:spacing w:line="229" w:lineRule="exact"/>
              <w:ind w:left="102"/>
              <w:rPr>
                <w:szCs w:val="20"/>
              </w:rPr>
            </w:pPr>
            <w:r w:rsidRPr="00A34D56">
              <w:rPr>
                <w:szCs w:val="20"/>
                <w:lang w:val="en-US"/>
              </w:rPr>
              <w:t>../../nullifiedReason</w:t>
            </w:r>
          </w:p>
        </w:tc>
        <w:tc>
          <w:tcPr>
            <w:tcW w:w="1417" w:type="dxa"/>
          </w:tcPr>
          <w:p w14:paraId="5301F710" w14:textId="77777777" w:rsidR="00A34D56" w:rsidRPr="00A34D56" w:rsidRDefault="00A34D56" w:rsidP="00A34D56">
            <w:pPr>
              <w:spacing w:line="229" w:lineRule="exact"/>
              <w:ind w:left="102"/>
              <w:rPr>
                <w:szCs w:val="20"/>
              </w:rPr>
            </w:pPr>
            <w:r w:rsidRPr="00A34D56">
              <w:rPr>
                <w:szCs w:val="20"/>
                <w:lang w:val="en-US"/>
              </w:rPr>
              <w:t>string</w:t>
            </w:r>
          </w:p>
        </w:tc>
        <w:tc>
          <w:tcPr>
            <w:tcW w:w="4111" w:type="dxa"/>
          </w:tcPr>
          <w:p w14:paraId="0D6FF184" w14:textId="77777777" w:rsidR="00A34D56" w:rsidRPr="00A34D56" w:rsidRDefault="00A34D56" w:rsidP="00A34D56">
            <w:pPr>
              <w:spacing w:line="229" w:lineRule="exact"/>
              <w:ind w:left="102"/>
              <w:rPr>
                <w:spacing w:val="-1"/>
                <w:szCs w:val="20"/>
              </w:rPr>
            </w:pPr>
            <w:r w:rsidRPr="00A34D56">
              <w:rPr>
                <w:szCs w:val="20"/>
              </w:rPr>
              <w:t>Anger orsak till makulering. Får endast anges i kombination med att nullified = true</w:t>
            </w:r>
          </w:p>
        </w:tc>
        <w:tc>
          <w:tcPr>
            <w:tcW w:w="1418" w:type="dxa"/>
          </w:tcPr>
          <w:p w14:paraId="1A90FA1F"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1BED4597" w14:textId="77777777" w:rsidTr="00A34D56">
        <w:trPr>
          <w:trHeight w:hRule="exact" w:val="1128"/>
        </w:trPr>
        <w:tc>
          <w:tcPr>
            <w:tcW w:w="2660" w:type="dxa"/>
            <w:shd w:val="clear" w:color="auto" w:fill="D9D9D9" w:themeFill="background1" w:themeFillShade="D9"/>
          </w:tcPr>
          <w:p w14:paraId="6E76601F" w14:textId="77777777" w:rsidR="00A34D56" w:rsidRPr="00A34D56" w:rsidRDefault="00A34D56" w:rsidP="00A34D56">
            <w:pPr>
              <w:tabs>
                <w:tab w:val="left" w:pos="567"/>
              </w:tabs>
              <w:spacing w:line="229" w:lineRule="exact"/>
              <w:ind w:left="102"/>
              <w:rPr>
                <w:i/>
                <w:szCs w:val="20"/>
              </w:rPr>
            </w:pPr>
            <w:r w:rsidRPr="00A34D56">
              <w:rPr>
                <w:i/>
                <w:szCs w:val="20"/>
              </w:rPr>
              <w:t>../vaccinationMedicalRecordBody</w:t>
            </w:r>
          </w:p>
          <w:p w14:paraId="4E527F05" w14:textId="77777777" w:rsidR="00A34D56" w:rsidRPr="00A34D56" w:rsidRDefault="00A34D56" w:rsidP="00A34D56">
            <w:pPr>
              <w:tabs>
                <w:tab w:val="left" w:pos="567"/>
              </w:tabs>
              <w:spacing w:line="229" w:lineRule="exact"/>
              <w:ind w:left="102"/>
              <w:rPr>
                <w:szCs w:val="20"/>
              </w:rPr>
            </w:pPr>
          </w:p>
        </w:tc>
        <w:tc>
          <w:tcPr>
            <w:tcW w:w="1417" w:type="dxa"/>
            <w:shd w:val="clear" w:color="auto" w:fill="D9D9D9" w:themeFill="background1" w:themeFillShade="D9"/>
          </w:tcPr>
          <w:p w14:paraId="4DDFC319" w14:textId="77777777" w:rsidR="00A34D56" w:rsidRPr="00A34D56" w:rsidRDefault="00A34D56" w:rsidP="00A34D56">
            <w:pPr>
              <w:spacing w:line="229" w:lineRule="exact"/>
              <w:ind w:left="102"/>
              <w:rPr>
                <w:i/>
                <w:szCs w:val="20"/>
              </w:rPr>
            </w:pPr>
            <w:r w:rsidRPr="00A34D56">
              <w:rPr>
                <w:i/>
                <w:szCs w:val="20"/>
              </w:rPr>
              <w:t>VaccinationMedicalRecordBodyType</w:t>
            </w:r>
          </w:p>
          <w:p w14:paraId="1C4C7F95" w14:textId="77777777" w:rsidR="00A34D56" w:rsidRPr="00A34D56" w:rsidRDefault="00A34D56" w:rsidP="00A34D56">
            <w:pPr>
              <w:spacing w:line="229" w:lineRule="exact"/>
              <w:ind w:left="102"/>
              <w:rPr>
                <w:szCs w:val="20"/>
              </w:rPr>
            </w:pPr>
          </w:p>
        </w:tc>
        <w:tc>
          <w:tcPr>
            <w:tcW w:w="4111" w:type="dxa"/>
            <w:shd w:val="clear" w:color="auto" w:fill="D9D9D9" w:themeFill="background1" w:themeFillShade="D9"/>
          </w:tcPr>
          <w:p w14:paraId="3DC74761" w14:textId="77777777" w:rsidR="00A34D56" w:rsidRPr="00A34D56" w:rsidRDefault="00A34D56" w:rsidP="00A34D56">
            <w:pPr>
              <w:spacing w:line="229" w:lineRule="exact"/>
              <w:ind w:left="102"/>
              <w:rPr>
                <w:szCs w:val="20"/>
              </w:rPr>
            </w:pPr>
            <w:r w:rsidRPr="00A34D56">
              <w:rPr>
                <w:i/>
                <w:szCs w:val="20"/>
              </w:rPr>
              <w:t>Består av en registrationData med ytterligare administrativ information samt en eller flera vaccinationData om utförda vaccinationer vid vaccinationstillfället.</w:t>
            </w:r>
          </w:p>
        </w:tc>
        <w:tc>
          <w:tcPr>
            <w:tcW w:w="1418" w:type="dxa"/>
            <w:shd w:val="clear" w:color="auto" w:fill="D9D9D9" w:themeFill="background1" w:themeFillShade="D9"/>
          </w:tcPr>
          <w:p w14:paraId="210A1C52" w14:textId="77777777" w:rsidR="00A34D56" w:rsidRPr="00A34D56" w:rsidRDefault="00A34D56" w:rsidP="00A34D56">
            <w:pPr>
              <w:tabs>
                <w:tab w:val="left" w:pos="567"/>
              </w:tabs>
              <w:spacing w:line="229" w:lineRule="exact"/>
              <w:ind w:left="101"/>
              <w:rPr>
                <w:szCs w:val="20"/>
              </w:rPr>
            </w:pPr>
            <w:r w:rsidRPr="00A34D56">
              <w:rPr>
                <w:i/>
                <w:spacing w:val="-1"/>
                <w:szCs w:val="20"/>
              </w:rPr>
              <w:t>1..1</w:t>
            </w:r>
          </w:p>
        </w:tc>
      </w:tr>
      <w:tr w:rsidR="00A34D56" w:rsidRPr="00A34D56" w14:paraId="07B64D7D" w14:textId="77777777" w:rsidTr="00A34D56">
        <w:trPr>
          <w:trHeight w:hRule="exact" w:val="812"/>
        </w:trPr>
        <w:tc>
          <w:tcPr>
            <w:tcW w:w="2660" w:type="dxa"/>
          </w:tcPr>
          <w:p w14:paraId="7893767D" w14:textId="77777777" w:rsidR="00A34D56" w:rsidRPr="00A34D56" w:rsidRDefault="00A34D56" w:rsidP="00A34D56">
            <w:pPr>
              <w:tabs>
                <w:tab w:val="left" w:pos="567"/>
              </w:tabs>
              <w:spacing w:line="229" w:lineRule="exact"/>
              <w:ind w:left="102"/>
              <w:rPr>
                <w:szCs w:val="20"/>
              </w:rPr>
            </w:pPr>
            <w:r w:rsidRPr="00A34D56">
              <w:rPr>
                <w:i/>
                <w:szCs w:val="20"/>
                <w:lang w:val="en-US"/>
              </w:rPr>
              <w:t>../../registrationRecord</w:t>
            </w:r>
          </w:p>
        </w:tc>
        <w:tc>
          <w:tcPr>
            <w:tcW w:w="1417" w:type="dxa"/>
          </w:tcPr>
          <w:p w14:paraId="4C3581EF" w14:textId="77777777" w:rsidR="00A34D56" w:rsidRPr="00A34D56" w:rsidRDefault="00A34D56" w:rsidP="00A34D56">
            <w:pPr>
              <w:spacing w:line="229" w:lineRule="exact"/>
              <w:ind w:left="102"/>
              <w:rPr>
                <w:szCs w:val="20"/>
              </w:rPr>
            </w:pPr>
            <w:r w:rsidRPr="00A34D56">
              <w:rPr>
                <w:i/>
                <w:spacing w:val="-1"/>
                <w:szCs w:val="20"/>
                <w:lang w:val="en-US"/>
              </w:rPr>
              <w:t>RegistrationRecordType</w:t>
            </w:r>
          </w:p>
        </w:tc>
        <w:tc>
          <w:tcPr>
            <w:tcW w:w="4111" w:type="dxa"/>
          </w:tcPr>
          <w:p w14:paraId="3BC696A6" w14:textId="77777777" w:rsidR="00A34D56" w:rsidRPr="00A34D56" w:rsidRDefault="00A34D56" w:rsidP="00A34D56">
            <w:pPr>
              <w:spacing w:line="229" w:lineRule="exact"/>
              <w:ind w:left="102"/>
              <w:rPr>
                <w:spacing w:val="-1"/>
                <w:szCs w:val="20"/>
              </w:rPr>
            </w:pPr>
            <w:r w:rsidRPr="00A34D56">
              <w:rPr>
                <w:i/>
                <w:spacing w:val="-1"/>
                <w:szCs w:val="20"/>
              </w:rPr>
              <w:t xml:space="preserve">Annan information än ovan som registreras vid eller relaterat till vaccinationstillfället </w:t>
            </w:r>
          </w:p>
        </w:tc>
        <w:tc>
          <w:tcPr>
            <w:tcW w:w="1418" w:type="dxa"/>
          </w:tcPr>
          <w:p w14:paraId="4C8E3C90" w14:textId="77777777" w:rsidR="00A34D56" w:rsidRPr="00A34D56" w:rsidRDefault="00A34D56" w:rsidP="00A34D56">
            <w:pPr>
              <w:tabs>
                <w:tab w:val="left" w:pos="567"/>
              </w:tabs>
              <w:spacing w:line="229" w:lineRule="exact"/>
              <w:ind w:left="101"/>
              <w:rPr>
                <w:spacing w:val="-1"/>
                <w:szCs w:val="20"/>
              </w:rPr>
            </w:pPr>
            <w:r w:rsidRPr="00A34D56">
              <w:rPr>
                <w:i/>
                <w:spacing w:val="-1"/>
                <w:szCs w:val="20"/>
                <w:lang w:val="en-US"/>
              </w:rPr>
              <w:t>1..1</w:t>
            </w:r>
          </w:p>
        </w:tc>
      </w:tr>
      <w:tr w:rsidR="00A34D56" w:rsidRPr="00A34D56" w14:paraId="269C4704" w14:textId="77777777" w:rsidTr="00A34D56">
        <w:trPr>
          <w:trHeight w:hRule="exact" w:val="403"/>
        </w:trPr>
        <w:tc>
          <w:tcPr>
            <w:tcW w:w="2660" w:type="dxa"/>
          </w:tcPr>
          <w:p w14:paraId="77C75A78" w14:textId="77777777" w:rsidR="00A34D56" w:rsidRPr="00A34D56" w:rsidRDefault="00A34D56" w:rsidP="00A34D56">
            <w:pPr>
              <w:tabs>
                <w:tab w:val="left" w:pos="567"/>
              </w:tabs>
              <w:spacing w:line="229" w:lineRule="exact"/>
              <w:ind w:left="102"/>
              <w:rPr>
                <w:szCs w:val="20"/>
              </w:rPr>
            </w:pPr>
            <w:r w:rsidRPr="00A34D56">
              <w:rPr>
                <w:szCs w:val="20"/>
              </w:rPr>
              <w:t>../../../date</w:t>
            </w:r>
          </w:p>
        </w:tc>
        <w:tc>
          <w:tcPr>
            <w:tcW w:w="1417" w:type="dxa"/>
          </w:tcPr>
          <w:p w14:paraId="35E6B849" w14:textId="77777777" w:rsidR="00A34D56" w:rsidRPr="00A34D56" w:rsidRDefault="00A34D56" w:rsidP="00A34D56">
            <w:pPr>
              <w:spacing w:line="229" w:lineRule="exact"/>
              <w:ind w:left="102"/>
              <w:rPr>
                <w:szCs w:val="20"/>
              </w:rPr>
            </w:pPr>
            <w:r w:rsidRPr="00A34D56">
              <w:rPr>
                <w:szCs w:val="20"/>
              </w:rPr>
              <w:t>DateType</w:t>
            </w:r>
          </w:p>
        </w:tc>
        <w:tc>
          <w:tcPr>
            <w:tcW w:w="4111" w:type="dxa"/>
          </w:tcPr>
          <w:p w14:paraId="6F38AABF" w14:textId="77777777" w:rsidR="00A34D56" w:rsidRPr="00A34D56" w:rsidRDefault="00A34D56" w:rsidP="00A34D56">
            <w:pPr>
              <w:spacing w:line="229" w:lineRule="exact"/>
              <w:ind w:left="102"/>
              <w:rPr>
                <w:spacing w:val="-1"/>
                <w:szCs w:val="20"/>
              </w:rPr>
            </w:pPr>
            <w:r w:rsidRPr="00A34D56">
              <w:rPr>
                <w:spacing w:val="-1"/>
                <w:szCs w:val="20"/>
              </w:rPr>
              <w:t>Datum då nedan vaccination(er) gavs</w:t>
            </w:r>
          </w:p>
        </w:tc>
        <w:tc>
          <w:tcPr>
            <w:tcW w:w="1418" w:type="dxa"/>
          </w:tcPr>
          <w:p w14:paraId="6BFB669B"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26D6CCDC" w14:textId="77777777" w:rsidTr="00A34D56">
        <w:trPr>
          <w:trHeight w:hRule="exact" w:val="547"/>
        </w:trPr>
        <w:tc>
          <w:tcPr>
            <w:tcW w:w="2660" w:type="dxa"/>
          </w:tcPr>
          <w:p w14:paraId="545D1DEC" w14:textId="77777777" w:rsidR="00A34D56" w:rsidRPr="00A34D56" w:rsidRDefault="00A34D56" w:rsidP="00A34D56">
            <w:pPr>
              <w:tabs>
                <w:tab w:val="left" w:pos="567"/>
              </w:tabs>
              <w:spacing w:line="229" w:lineRule="exact"/>
              <w:ind w:left="102"/>
              <w:rPr>
                <w:szCs w:val="20"/>
              </w:rPr>
            </w:pPr>
            <w:r w:rsidRPr="00A34D56">
              <w:rPr>
                <w:szCs w:val="20"/>
              </w:rPr>
              <w:t>../../../patientPostalCode</w:t>
            </w:r>
          </w:p>
        </w:tc>
        <w:tc>
          <w:tcPr>
            <w:tcW w:w="1417" w:type="dxa"/>
          </w:tcPr>
          <w:p w14:paraId="1351CCCA" w14:textId="77777777" w:rsidR="00A34D56" w:rsidRPr="00A34D56" w:rsidRDefault="00A34D56" w:rsidP="00A34D56">
            <w:pPr>
              <w:spacing w:line="229" w:lineRule="exact"/>
              <w:ind w:left="102"/>
              <w:rPr>
                <w:spacing w:val="-1"/>
                <w:szCs w:val="20"/>
              </w:rPr>
            </w:pPr>
            <w:r w:rsidRPr="00A34D56">
              <w:rPr>
                <w:spacing w:val="-1"/>
                <w:szCs w:val="20"/>
              </w:rPr>
              <w:t>string</w:t>
            </w:r>
          </w:p>
          <w:p w14:paraId="442A23FE" w14:textId="77777777" w:rsidR="00A34D56" w:rsidRPr="00A34D56" w:rsidRDefault="00A34D56" w:rsidP="00A34D56">
            <w:pPr>
              <w:spacing w:line="229" w:lineRule="exact"/>
              <w:ind w:left="102"/>
              <w:rPr>
                <w:szCs w:val="20"/>
              </w:rPr>
            </w:pPr>
          </w:p>
        </w:tc>
        <w:tc>
          <w:tcPr>
            <w:tcW w:w="4111" w:type="dxa"/>
          </w:tcPr>
          <w:p w14:paraId="1FB3B379" w14:textId="77777777" w:rsidR="00A34D56" w:rsidRPr="00A34D56" w:rsidRDefault="00A34D56" w:rsidP="00A34D56">
            <w:pPr>
              <w:spacing w:line="229" w:lineRule="exact"/>
              <w:ind w:left="102"/>
              <w:rPr>
                <w:spacing w:val="-1"/>
                <w:szCs w:val="20"/>
              </w:rPr>
            </w:pPr>
            <w:r w:rsidRPr="00A34D56">
              <w:rPr>
                <w:spacing w:val="-1"/>
                <w:szCs w:val="20"/>
              </w:rPr>
              <w:t>Postnummer för patientens senast kända bostadsadress</w:t>
            </w:r>
          </w:p>
        </w:tc>
        <w:tc>
          <w:tcPr>
            <w:tcW w:w="1418" w:type="dxa"/>
          </w:tcPr>
          <w:p w14:paraId="4BF8E78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44DFF5A" w14:textId="77777777" w:rsidTr="00573CD0">
        <w:trPr>
          <w:trHeight w:hRule="exact" w:val="2559"/>
        </w:trPr>
        <w:tc>
          <w:tcPr>
            <w:tcW w:w="2660" w:type="dxa"/>
          </w:tcPr>
          <w:p w14:paraId="197DCAD9" w14:textId="77777777" w:rsidR="00A34D56" w:rsidRPr="00A34D56" w:rsidRDefault="00A34D56" w:rsidP="00A34D56">
            <w:pPr>
              <w:tabs>
                <w:tab w:val="left" w:pos="567"/>
              </w:tabs>
              <w:spacing w:line="229" w:lineRule="exact"/>
              <w:ind w:left="102"/>
              <w:rPr>
                <w:szCs w:val="20"/>
              </w:rPr>
            </w:pPr>
            <w:r w:rsidRPr="00A34D56">
              <w:rPr>
                <w:szCs w:val="20"/>
              </w:rPr>
              <w:t>../../../vaccinationUnstructuredNote</w:t>
            </w:r>
          </w:p>
        </w:tc>
        <w:tc>
          <w:tcPr>
            <w:tcW w:w="1417" w:type="dxa"/>
          </w:tcPr>
          <w:p w14:paraId="09DB9FC8" w14:textId="77777777" w:rsidR="00A34D56" w:rsidRPr="00A34D56" w:rsidRDefault="00A34D56" w:rsidP="00A34D56">
            <w:pPr>
              <w:spacing w:line="229" w:lineRule="exact"/>
              <w:ind w:left="102"/>
              <w:rPr>
                <w:szCs w:val="20"/>
              </w:rPr>
            </w:pPr>
            <w:r w:rsidRPr="00A34D56">
              <w:rPr>
                <w:szCs w:val="20"/>
              </w:rPr>
              <w:t>string</w:t>
            </w:r>
          </w:p>
          <w:p w14:paraId="498D70EE" w14:textId="77777777" w:rsidR="00A34D56" w:rsidRPr="00A34D56" w:rsidRDefault="00A34D56" w:rsidP="00A34D56">
            <w:pPr>
              <w:spacing w:line="229" w:lineRule="exact"/>
              <w:ind w:left="102"/>
              <w:rPr>
                <w:szCs w:val="20"/>
              </w:rPr>
            </w:pPr>
          </w:p>
        </w:tc>
        <w:tc>
          <w:tcPr>
            <w:tcW w:w="4111" w:type="dxa"/>
          </w:tcPr>
          <w:p w14:paraId="523239EB" w14:textId="77777777" w:rsidR="00A34D56" w:rsidRPr="00A34D56" w:rsidRDefault="00A34D56" w:rsidP="00A34D56">
            <w:pPr>
              <w:spacing w:line="226" w:lineRule="exact"/>
              <w:ind w:left="102"/>
              <w:rPr>
                <w:spacing w:val="-1"/>
                <w:szCs w:val="20"/>
              </w:rPr>
            </w:pPr>
            <w:r w:rsidRPr="00A34D56">
              <w:rPr>
                <w:spacing w:val="-1"/>
                <w:szCs w:val="20"/>
              </w:rPr>
              <w:t>Enligt CDA:s konvention med läsbar fritextsammanfattning av den strukturerade information kan också använda här.</w:t>
            </w:r>
          </w:p>
          <w:p w14:paraId="6BE4D5F1" w14:textId="77777777" w:rsidR="00A34D56" w:rsidRPr="00A34D56" w:rsidRDefault="00A34D56" w:rsidP="00A34D56">
            <w:pPr>
              <w:spacing w:line="226" w:lineRule="exact"/>
              <w:ind w:left="102"/>
              <w:rPr>
                <w:spacing w:val="-1"/>
                <w:szCs w:val="20"/>
              </w:rPr>
            </w:pPr>
          </w:p>
          <w:p w14:paraId="44F07C21" w14:textId="77777777" w:rsidR="00A34D56" w:rsidRPr="00A34D56" w:rsidRDefault="00A34D56" w:rsidP="00A34D56">
            <w:pPr>
              <w:spacing w:line="226" w:lineRule="exact"/>
              <w:ind w:left="102"/>
              <w:rPr>
                <w:spacing w:val="-1"/>
                <w:szCs w:val="20"/>
              </w:rPr>
            </w:pPr>
            <w:r w:rsidRPr="00A34D56">
              <w:rPr>
                <w:spacing w:val="-1"/>
                <w:szCs w:val="20"/>
              </w:rPr>
              <w:t>Kan formateras enligt HL7NarrativeBlock.</w:t>
            </w:r>
          </w:p>
          <w:p w14:paraId="58D6E84F" w14:textId="77777777" w:rsidR="00A34D56" w:rsidRPr="00A34D56" w:rsidRDefault="00A34D56" w:rsidP="00A34D56">
            <w:pPr>
              <w:spacing w:line="226" w:lineRule="exact"/>
              <w:ind w:left="102"/>
              <w:rPr>
                <w:spacing w:val="-1"/>
                <w:szCs w:val="20"/>
              </w:rPr>
            </w:pPr>
          </w:p>
          <w:p w14:paraId="479B153C" w14:textId="77777777" w:rsidR="00A34D56" w:rsidRPr="00A34D56" w:rsidRDefault="00A34D56" w:rsidP="00A34D56">
            <w:pPr>
              <w:spacing w:line="229" w:lineRule="exact"/>
              <w:ind w:left="102"/>
              <w:rPr>
                <w:spacing w:val="-1"/>
                <w:szCs w:val="20"/>
              </w:rPr>
            </w:pPr>
            <w:r w:rsidRPr="00A34D56">
              <w:rPr>
                <w:spacing w:val="-1"/>
                <w:szCs w:val="20"/>
              </w:rPr>
              <w:t xml:space="preserve">Not: Om endast ostrukturerad vaccinationsinformation finns, </w:t>
            </w:r>
            <w:r w:rsidRPr="00A34D56">
              <w:rPr>
                <w:i/>
                <w:spacing w:val="-1"/>
                <w:szCs w:val="20"/>
              </w:rPr>
              <w:t>kan</w:t>
            </w:r>
            <w:r w:rsidRPr="00A34D56">
              <w:rPr>
                <w:spacing w:val="-1"/>
                <w:szCs w:val="20"/>
              </w:rPr>
              <w:t xml:space="preserve">, detta kontrakt produceras men i så fall inga </w:t>
            </w:r>
            <w:r w:rsidRPr="00A34D56">
              <w:rPr>
                <w:i/>
                <w:spacing w:val="-1"/>
                <w:szCs w:val="20"/>
              </w:rPr>
              <w:t>administrationRecords</w:t>
            </w:r>
            <w:r w:rsidRPr="00A34D56">
              <w:rPr>
                <w:spacing w:val="-1"/>
                <w:szCs w:val="20"/>
              </w:rPr>
              <w:t xml:space="preserve"> nedan returneras.</w:t>
            </w:r>
          </w:p>
        </w:tc>
        <w:tc>
          <w:tcPr>
            <w:tcW w:w="1418" w:type="dxa"/>
          </w:tcPr>
          <w:p w14:paraId="238A864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37CCDC47" w14:textId="77777777" w:rsidTr="00A34D56">
        <w:trPr>
          <w:trHeight w:hRule="exact" w:val="1274"/>
        </w:trPr>
        <w:tc>
          <w:tcPr>
            <w:tcW w:w="2660" w:type="dxa"/>
          </w:tcPr>
          <w:p w14:paraId="0F49E3F5" w14:textId="77777777" w:rsidR="00A34D56" w:rsidRPr="00A34D56" w:rsidRDefault="00A34D56" w:rsidP="00A34D56">
            <w:pPr>
              <w:tabs>
                <w:tab w:val="left" w:pos="567"/>
              </w:tabs>
              <w:spacing w:line="229" w:lineRule="exact"/>
              <w:ind w:left="102"/>
              <w:rPr>
                <w:szCs w:val="20"/>
              </w:rPr>
            </w:pPr>
            <w:r w:rsidRPr="00A34D56">
              <w:rPr>
                <w:szCs w:val="20"/>
                <w:lang w:val="en-US"/>
              </w:rPr>
              <w:lastRenderedPageBreak/>
              <w:t>../../../riskCategory</w:t>
            </w:r>
          </w:p>
        </w:tc>
        <w:tc>
          <w:tcPr>
            <w:tcW w:w="1417" w:type="dxa"/>
          </w:tcPr>
          <w:p w14:paraId="20BAF3B1" w14:textId="77777777" w:rsidR="00A34D56" w:rsidRPr="00A34D56" w:rsidRDefault="00A34D56" w:rsidP="00A34D56">
            <w:pPr>
              <w:spacing w:line="229" w:lineRule="exact"/>
              <w:ind w:left="102"/>
              <w:rPr>
                <w:szCs w:val="20"/>
              </w:rPr>
            </w:pPr>
            <w:r w:rsidRPr="00A34D56">
              <w:rPr>
                <w:szCs w:val="20"/>
                <w:lang w:val="en-US"/>
              </w:rPr>
              <w:t>CVType</w:t>
            </w:r>
          </w:p>
        </w:tc>
        <w:tc>
          <w:tcPr>
            <w:tcW w:w="4111" w:type="dxa"/>
          </w:tcPr>
          <w:p w14:paraId="3F237DEE" w14:textId="77777777" w:rsidR="00A34D56" w:rsidRPr="00A34D56" w:rsidRDefault="00A34D56" w:rsidP="00A34D56">
            <w:pPr>
              <w:spacing w:line="229" w:lineRule="exact"/>
              <w:ind w:left="102"/>
              <w:rPr>
                <w:spacing w:val="-1"/>
                <w:szCs w:val="20"/>
              </w:rPr>
            </w:pPr>
            <w:r w:rsidRPr="00A34D56">
              <w:rPr>
                <w:spacing w:val="-1"/>
                <w:szCs w:val="20"/>
              </w:rPr>
              <w:t>Information om patientens eventuella riskgruppstillhörighet, känd vid vaccinationstillfället, baserad på i förekommande fall patientens hälsodeklaration</w:t>
            </w:r>
          </w:p>
        </w:tc>
        <w:tc>
          <w:tcPr>
            <w:tcW w:w="1418" w:type="dxa"/>
          </w:tcPr>
          <w:p w14:paraId="4FA2E8E1"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
        </w:tc>
      </w:tr>
      <w:tr w:rsidR="00A34D56" w:rsidRPr="00A34D56" w14:paraId="1AC37BA8" w14:textId="77777777" w:rsidTr="00A34D56">
        <w:trPr>
          <w:trHeight w:hRule="exact" w:val="1276"/>
        </w:trPr>
        <w:tc>
          <w:tcPr>
            <w:tcW w:w="2660" w:type="dxa"/>
          </w:tcPr>
          <w:p w14:paraId="492B4FC8" w14:textId="77777777" w:rsidR="00A34D56" w:rsidRPr="00A34D56" w:rsidRDefault="00A34D56" w:rsidP="00A34D56">
            <w:pPr>
              <w:tabs>
                <w:tab w:val="left" w:pos="567"/>
              </w:tabs>
              <w:spacing w:line="229" w:lineRule="exact"/>
              <w:ind w:left="102"/>
              <w:rPr>
                <w:szCs w:val="20"/>
              </w:rPr>
            </w:pPr>
            <w:r w:rsidRPr="00A34D56">
              <w:rPr>
                <w:szCs w:val="20"/>
              </w:rPr>
              <w:t>../../../patientAdverseEffect</w:t>
            </w:r>
          </w:p>
        </w:tc>
        <w:tc>
          <w:tcPr>
            <w:tcW w:w="1417" w:type="dxa"/>
          </w:tcPr>
          <w:p w14:paraId="1DA08A25"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32E062CB" w14:textId="77777777" w:rsidR="00A34D56" w:rsidRPr="00A34D56" w:rsidRDefault="00A34D56" w:rsidP="00A34D56">
            <w:pPr>
              <w:spacing w:line="229" w:lineRule="exact"/>
              <w:ind w:left="102"/>
              <w:rPr>
                <w:spacing w:val="-1"/>
                <w:szCs w:val="20"/>
              </w:rPr>
            </w:pPr>
            <w:r w:rsidRPr="00A34D56">
              <w:rPr>
                <w:spacing w:val="-1"/>
                <w:szCs w:val="20"/>
              </w:rPr>
              <w:t>Information om patienten erfarit någon eller några reaktioner hänför bara till vaccinationstillfället men ej specifik vaccination (i fall som när flera vaccin givits vid samma tillfälle)</w:t>
            </w:r>
          </w:p>
        </w:tc>
        <w:tc>
          <w:tcPr>
            <w:tcW w:w="1418" w:type="dxa"/>
          </w:tcPr>
          <w:p w14:paraId="653AC5CF"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
        </w:tc>
      </w:tr>
      <w:tr w:rsidR="00A34D56" w:rsidRPr="00A34D56" w14:paraId="314888C3" w14:textId="77777777" w:rsidTr="00A34D56">
        <w:trPr>
          <w:trHeight w:hRule="exact" w:val="750"/>
        </w:trPr>
        <w:tc>
          <w:tcPr>
            <w:tcW w:w="2660" w:type="dxa"/>
          </w:tcPr>
          <w:p w14:paraId="586B8D42" w14:textId="77777777" w:rsidR="00A34D56" w:rsidRPr="00A34D56" w:rsidRDefault="00A34D56" w:rsidP="00A34D56">
            <w:pPr>
              <w:tabs>
                <w:tab w:val="left" w:pos="567"/>
              </w:tabs>
              <w:spacing w:line="229" w:lineRule="exact"/>
              <w:ind w:left="102"/>
              <w:rPr>
                <w:szCs w:val="20"/>
              </w:rPr>
            </w:pPr>
            <w:r w:rsidRPr="00A34D56">
              <w:rPr>
                <w:szCs w:val="20"/>
              </w:rPr>
              <w:t>../../../careGiverOrg</w:t>
            </w:r>
          </w:p>
        </w:tc>
        <w:tc>
          <w:tcPr>
            <w:tcW w:w="1417" w:type="dxa"/>
          </w:tcPr>
          <w:p w14:paraId="311703C8" w14:textId="77777777" w:rsidR="00A34D56" w:rsidRPr="00A34D56" w:rsidRDefault="00A34D56" w:rsidP="00A34D56">
            <w:pPr>
              <w:spacing w:line="229" w:lineRule="exact"/>
              <w:ind w:left="102"/>
              <w:rPr>
                <w:szCs w:val="20"/>
              </w:rPr>
            </w:pPr>
            <w:r w:rsidRPr="00A34D56">
              <w:rPr>
                <w:szCs w:val="20"/>
              </w:rPr>
              <w:t>OrgUnitType</w:t>
            </w:r>
          </w:p>
        </w:tc>
        <w:tc>
          <w:tcPr>
            <w:tcW w:w="4111" w:type="dxa"/>
          </w:tcPr>
          <w:p w14:paraId="5AF8CB39" w14:textId="3B160352" w:rsidR="00A34D56" w:rsidRPr="00A34D56" w:rsidRDefault="00A34D56" w:rsidP="00A34D56">
            <w:pPr>
              <w:spacing w:line="229" w:lineRule="exact"/>
              <w:ind w:left="102"/>
              <w:rPr>
                <w:spacing w:val="-1"/>
                <w:szCs w:val="20"/>
              </w:rPr>
            </w:pPr>
            <w:r w:rsidRPr="00A34D56">
              <w:rPr>
                <w:spacing w:val="-1"/>
                <w:szCs w:val="20"/>
              </w:rPr>
              <w:t>Information om juridisk vårdgivare; hsaid (om finns) och kontaktuppgifter namn,</w:t>
            </w:r>
            <w:r w:rsidR="00EF1242">
              <w:rPr>
                <w:spacing w:val="-1"/>
                <w:szCs w:val="20"/>
              </w:rPr>
              <w:t xml:space="preserve"> </w:t>
            </w:r>
            <w:r w:rsidRPr="00A34D56">
              <w:rPr>
                <w:spacing w:val="-1"/>
                <w:szCs w:val="20"/>
              </w:rPr>
              <w:t>e</w:t>
            </w:r>
            <w:r w:rsidR="00EF1242">
              <w:rPr>
                <w:spacing w:val="-1"/>
                <w:szCs w:val="20"/>
              </w:rPr>
              <w:t>-</w:t>
            </w:r>
            <w:r w:rsidRPr="00A34D56">
              <w:rPr>
                <w:spacing w:val="-1"/>
                <w:szCs w:val="20"/>
              </w:rPr>
              <w:t>post,</w:t>
            </w:r>
            <w:r w:rsidR="00EF1242">
              <w:rPr>
                <w:spacing w:val="-1"/>
                <w:szCs w:val="20"/>
              </w:rPr>
              <w:t xml:space="preserve"> </w:t>
            </w:r>
            <w:r w:rsidRPr="00A34D56">
              <w:rPr>
                <w:spacing w:val="-1"/>
                <w:szCs w:val="20"/>
              </w:rPr>
              <w:t>tel,</w:t>
            </w:r>
            <w:r w:rsidR="00EF1242">
              <w:rPr>
                <w:spacing w:val="-1"/>
                <w:szCs w:val="20"/>
              </w:rPr>
              <w:t xml:space="preserve"> adress etc.</w:t>
            </w:r>
          </w:p>
        </w:tc>
        <w:tc>
          <w:tcPr>
            <w:tcW w:w="1418" w:type="dxa"/>
          </w:tcPr>
          <w:p w14:paraId="1599330F"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423260A2" w14:textId="77777777" w:rsidTr="00A34D56">
        <w:trPr>
          <w:trHeight w:hRule="exact" w:val="563"/>
        </w:trPr>
        <w:tc>
          <w:tcPr>
            <w:tcW w:w="2660" w:type="dxa"/>
          </w:tcPr>
          <w:p w14:paraId="46B3712A" w14:textId="77777777" w:rsidR="00A34D56" w:rsidRPr="00A34D56" w:rsidRDefault="00A34D56" w:rsidP="00A34D56">
            <w:pPr>
              <w:tabs>
                <w:tab w:val="left" w:pos="567"/>
              </w:tabs>
              <w:spacing w:line="229" w:lineRule="exact"/>
              <w:ind w:left="102"/>
              <w:rPr>
                <w:szCs w:val="20"/>
              </w:rPr>
            </w:pPr>
            <w:r w:rsidRPr="00A34D56">
              <w:rPr>
                <w:szCs w:val="20"/>
              </w:rPr>
              <w:t>../../../careGiverContact</w:t>
            </w:r>
          </w:p>
        </w:tc>
        <w:tc>
          <w:tcPr>
            <w:tcW w:w="1417" w:type="dxa"/>
          </w:tcPr>
          <w:p w14:paraId="6D09274E"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1335CD61" w14:textId="77777777" w:rsidR="00A34D56" w:rsidRPr="00A34D56" w:rsidRDefault="00A34D56" w:rsidP="00A34D56">
            <w:pPr>
              <w:spacing w:line="229" w:lineRule="exact"/>
              <w:ind w:left="102"/>
              <w:rPr>
                <w:spacing w:val="-1"/>
                <w:szCs w:val="20"/>
              </w:rPr>
            </w:pPr>
            <w:r w:rsidRPr="00A34D56">
              <w:rPr>
                <w:spacing w:val="-1"/>
                <w:szCs w:val="20"/>
              </w:rPr>
              <w:t>Kontaktperson hos juridiskt ansvarig vårdgivare</w:t>
            </w:r>
          </w:p>
        </w:tc>
        <w:tc>
          <w:tcPr>
            <w:tcW w:w="1418" w:type="dxa"/>
          </w:tcPr>
          <w:p w14:paraId="1214C76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76B19B91" w14:textId="77777777" w:rsidTr="00A34D56">
        <w:trPr>
          <w:trHeight w:hRule="exact" w:val="287"/>
        </w:trPr>
        <w:tc>
          <w:tcPr>
            <w:tcW w:w="2660" w:type="dxa"/>
          </w:tcPr>
          <w:p w14:paraId="21B1F2C2" w14:textId="77777777" w:rsidR="00A34D56" w:rsidRPr="00A34D56" w:rsidRDefault="00A34D56" w:rsidP="00A34D56">
            <w:pPr>
              <w:tabs>
                <w:tab w:val="left" w:pos="567"/>
              </w:tabs>
              <w:spacing w:line="229" w:lineRule="exact"/>
              <w:ind w:left="102"/>
              <w:rPr>
                <w:szCs w:val="20"/>
              </w:rPr>
            </w:pPr>
            <w:r w:rsidRPr="00A34D56">
              <w:rPr>
                <w:szCs w:val="20"/>
              </w:rPr>
              <w:t>../../../sourceSystemName</w:t>
            </w:r>
          </w:p>
        </w:tc>
        <w:tc>
          <w:tcPr>
            <w:tcW w:w="1417" w:type="dxa"/>
          </w:tcPr>
          <w:p w14:paraId="42BAB00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0EFFD530" w14:textId="77777777" w:rsidR="00A34D56" w:rsidRPr="00A34D56" w:rsidRDefault="00A34D56" w:rsidP="00A34D56">
            <w:pPr>
              <w:spacing w:line="229" w:lineRule="exact"/>
              <w:ind w:left="102"/>
              <w:rPr>
                <w:spacing w:val="-1"/>
                <w:szCs w:val="20"/>
              </w:rPr>
            </w:pPr>
            <w:r w:rsidRPr="00A34D56">
              <w:rPr>
                <w:spacing w:val="-1"/>
                <w:szCs w:val="20"/>
              </w:rPr>
              <w:t>Klartextnamn på källsystemet</w:t>
            </w:r>
          </w:p>
        </w:tc>
        <w:tc>
          <w:tcPr>
            <w:tcW w:w="1418" w:type="dxa"/>
          </w:tcPr>
          <w:p w14:paraId="07A24159"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3A1A32AD" w14:textId="77777777" w:rsidTr="00A34D56">
        <w:trPr>
          <w:trHeight w:hRule="exact" w:val="561"/>
        </w:trPr>
        <w:tc>
          <w:tcPr>
            <w:tcW w:w="2660" w:type="dxa"/>
          </w:tcPr>
          <w:p w14:paraId="16A9F846" w14:textId="77777777" w:rsidR="00A34D56" w:rsidRPr="00A34D56" w:rsidRDefault="00A34D56" w:rsidP="00A34D56">
            <w:pPr>
              <w:tabs>
                <w:tab w:val="left" w:pos="567"/>
              </w:tabs>
              <w:spacing w:line="229" w:lineRule="exact"/>
              <w:ind w:left="102"/>
              <w:rPr>
                <w:szCs w:val="20"/>
              </w:rPr>
            </w:pPr>
            <w:r w:rsidRPr="00A34D56">
              <w:rPr>
                <w:szCs w:val="20"/>
              </w:rPr>
              <w:t>../../../sourceSystemProductName</w:t>
            </w:r>
          </w:p>
        </w:tc>
        <w:tc>
          <w:tcPr>
            <w:tcW w:w="1417" w:type="dxa"/>
          </w:tcPr>
          <w:p w14:paraId="11A64CCE"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3DD373B"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produktnamn</w:t>
            </w:r>
          </w:p>
        </w:tc>
        <w:tc>
          <w:tcPr>
            <w:tcW w:w="1418" w:type="dxa"/>
          </w:tcPr>
          <w:p w14:paraId="489C9558"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38ABEBB0" w14:textId="77777777" w:rsidTr="00A34D56">
        <w:trPr>
          <w:trHeight w:hRule="exact" w:val="569"/>
        </w:trPr>
        <w:tc>
          <w:tcPr>
            <w:tcW w:w="2660" w:type="dxa"/>
          </w:tcPr>
          <w:p w14:paraId="1A16EB4B" w14:textId="77777777" w:rsidR="00A34D56" w:rsidRPr="00A34D56" w:rsidRDefault="00A34D56" w:rsidP="00A34D56">
            <w:pPr>
              <w:tabs>
                <w:tab w:val="left" w:pos="567"/>
              </w:tabs>
              <w:spacing w:line="229" w:lineRule="exact"/>
              <w:ind w:left="102"/>
              <w:rPr>
                <w:szCs w:val="20"/>
              </w:rPr>
            </w:pPr>
            <w:r w:rsidRPr="00A34D56">
              <w:rPr>
                <w:szCs w:val="20"/>
              </w:rPr>
              <w:t>../../../sourceSystemProductVersion</w:t>
            </w:r>
          </w:p>
        </w:tc>
        <w:tc>
          <w:tcPr>
            <w:tcW w:w="1417" w:type="dxa"/>
          </w:tcPr>
          <w:p w14:paraId="7C4D6AEB"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10BAEEF"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produktversion</w:t>
            </w:r>
          </w:p>
        </w:tc>
        <w:tc>
          <w:tcPr>
            <w:tcW w:w="1418" w:type="dxa"/>
          </w:tcPr>
          <w:p w14:paraId="7842E083"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7B0D9889" w14:textId="77777777" w:rsidTr="00A34D56">
        <w:trPr>
          <w:trHeight w:hRule="exact" w:val="577"/>
        </w:trPr>
        <w:tc>
          <w:tcPr>
            <w:tcW w:w="2660" w:type="dxa"/>
          </w:tcPr>
          <w:p w14:paraId="367DA092" w14:textId="77777777" w:rsidR="00A34D56" w:rsidRPr="00A34D56" w:rsidRDefault="00A34D56" w:rsidP="00A34D56">
            <w:pPr>
              <w:tabs>
                <w:tab w:val="left" w:pos="567"/>
              </w:tabs>
              <w:spacing w:line="229" w:lineRule="exact"/>
              <w:ind w:left="102"/>
              <w:rPr>
                <w:szCs w:val="20"/>
              </w:rPr>
            </w:pPr>
            <w:r w:rsidRPr="00A34D56">
              <w:rPr>
                <w:szCs w:val="20"/>
              </w:rPr>
              <w:t>../../../sourceSystemContact</w:t>
            </w:r>
          </w:p>
        </w:tc>
        <w:tc>
          <w:tcPr>
            <w:tcW w:w="1417" w:type="dxa"/>
          </w:tcPr>
          <w:p w14:paraId="0C85CE85"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045070C1" w14:textId="77777777" w:rsidR="00A34D56" w:rsidRPr="00A34D56" w:rsidRDefault="00A34D56" w:rsidP="00A34D56">
            <w:pPr>
              <w:spacing w:line="229" w:lineRule="exact"/>
              <w:ind w:left="102"/>
              <w:rPr>
                <w:spacing w:val="-1"/>
                <w:szCs w:val="20"/>
              </w:rPr>
            </w:pPr>
            <w:r w:rsidRPr="00A34D56">
              <w:rPr>
                <w:spacing w:val="-1"/>
                <w:szCs w:val="20"/>
              </w:rPr>
              <w:t>Kontaktuppgifter till källsystemsansvarig</w:t>
            </w:r>
          </w:p>
        </w:tc>
        <w:tc>
          <w:tcPr>
            <w:tcW w:w="1418" w:type="dxa"/>
          </w:tcPr>
          <w:p w14:paraId="1D024494"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68DE876E" w14:textId="77777777" w:rsidTr="00A34D56">
        <w:trPr>
          <w:trHeight w:hRule="exact" w:val="571"/>
        </w:trPr>
        <w:tc>
          <w:tcPr>
            <w:tcW w:w="2660" w:type="dxa"/>
          </w:tcPr>
          <w:p w14:paraId="53A1B781" w14:textId="77777777" w:rsidR="00A34D56" w:rsidRPr="00A34D56" w:rsidRDefault="00A34D56" w:rsidP="00A34D56">
            <w:pPr>
              <w:tabs>
                <w:tab w:val="left" w:pos="567"/>
              </w:tabs>
              <w:spacing w:line="229" w:lineRule="exact"/>
              <w:ind w:left="102"/>
              <w:rPr>
                <w:szCs w:val="20"/>
              </w:rPr>
            </w:pPr>
            <w:r w:rsidRPr="00A34D56">
              <w:rPr>
                <w:szCs w:val="20"/>
              </w:rPr>
              <w:t>../../../careUnitSmiId</w:t>
            </w:r>
          </w:p>
        </w:tc>
        <w:tc>
          <w:tcPr>
            <w:tcW w:w="1417" w:type="dxa"/>
          </w:tcPr>
          <w:p w14:paraId="7E09B3E4"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5471E79" w14:textId="77777777" w:rsidR="00A34D56" w:rsidRPr="00A34D56" w:rsidRDefault="00A34D56" w:rsidP="00A34D56">
            <w:pPr>
              <w:spacing w:line="229" w:lineRule="exact"/>
              <w:ind w:left="102"/>
              <w:rPr>
                <w:spacing w:val="-1"/>
                <w:szCs w:val="20"/>
              </w:rPr>
            </w:pPr>
            <w:r w:rsidRPr="00A34D56">
              <w:rPr>
                <w:spacing w:val="-1"/>
                <w:szCs w:val="20"/>
              </w:rPr>
              <w:t>Utförande vårdenhetens registreringsId hos SMI</w:t>
            </w:r>
          </w:p>
        </w:tc>
        <w:tc>
          <w:tcPr>
            <w:tcW w:w="1418" w:type="dxa"/>
          </w:tcPr>
          <w:p w14:paraId="2468F07C"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C65F372" w14:textId="77777777" w:rsidTr="00A34D56">
        <w:trPr>
          <w:trHeight w:hRule="exact" w:val="996"/>
        </w:trPr>
        <w:tc>
          <w:tcPr>
            <w:tcW w:w="2660" w:type="dxa"/>
          </w:tcPr>
          <w:p w14:paraId="3BFE849E" w14:textId="77777777" w:rsidR="00A34D56" w:rsidRPr="00A34D56" w:rsidRDefault="00A34D56" w:rsidP="00A34D56">
            <w:pPr>
              <w:tabs>
                <w:tab w:val="left" w:pos="567"/>
              </w:tabs>
              <w:spacing w:line="229" w:lineRule="exact"/>
              <w:ind w:left="102"/>
              <w:rPr>
                <w:i/>
                <w:szCs w:val="20"/>
              </w:rPr>
            </w:pPr>
            <w:r w:rsidRPr="00A34D56">
              <w:rPr>
                <w:i/>
                <w:szCs w:val="20"/>
              </w:rPr>
              <w:t>../../administrationRecord</w:t>
            </w:r>
          </w:p>
        </w:tc>
        <w:tc>
          <w:tcPr>
            <w:tcW w:w="1417" w:type="dxa"/>
          </w:tcPr>
          <w:p w14:paraId="2E326C54" w14:textId="77777777" w:rsidR="00A34D56" w:rsidRPr="00A34D56" w:rsidRDefault="00A34D56" w:rsidP="00A34D56">
            <w:pPr>
              <w:spacing w:line="226" w:lineRule="exact"/>
              <w:ind w:left="102"/>
              <w:rPr>
                <w:i/>
                <w:spacing w:val="-1"/>
                <w:szCs w:val="20"/>
              </w:rPr>
            </w:pPr>
            <w:r w:rsidRPr="00A34D56">
              <w:rPr>
                <w:i/>
                <w:spacing w:val="-1"/>
                <w:szCs w:val="20"/>
              </w:rPr>
              <w:t>AdministrationRecordType</w:t>
            </w:r>
          </w:p>
        </w:tc>
        <w:tc>
          <w:tcPr>
            <w:tcW w:w="4111" w:type="dxa"/>
          </w:tcPr>
          <w:p w14:paraId="5F729E91" w14:textId="77777777" w:rsidR="00A34D56" w:rsidRPr="00A34D56" w:rsidRDefault="00A34D56" w:rsidP="00A34D56">
            <w:pPr>
              <w:spacing w:line="226" w:lineRule="exact"/>
              <w:rPr>
                <w:i/>
                <w:spacing w:val="-1"/>
                <w:szCs w:val="20"/>
              </w:rPr>
            </w:pPr>
            <w:r w:rsidRPr="00A34D56">
              <w:rPr>
                <w:i/>
                <w:spacing w:val="-1"/>
                <w:szCs w:val="20"/>
              </w:rPr>
              <w:t>Information om utförd(a) vaccination(er) vid tillfället. Ordinerad men av någon anledning ej given vaccination kan inkluderas.</w:t>
            </w:r>
          </w:p>
        </w:tc>
        <w:tc>
          <w:tcPr>
            <w:tcW w:w="1418" w:type="dxa"/>
          </w:tcPr>
          <w:p w14:paraId="4B3A0887" w14:textId="77777777" w:rsidR="00A34D56" w:rsidRPr="00A34D56" w:rsidRDefault="00A34D56" w:rsidP="00A34D56">
            <w:pPr>
              <w:tabs>
                <w:tab w:val="left" w:pos="567"/>
              </w:tabs>
              <w:spacing w:line="226" w:lineRule="exact"/>
              <w:ind w:left="101"/>
              <w:rPr>
                <w:i/>
                <w:spacing w:val="-1"/>
                <w:szCs w:val="20"/>
              </w:rPr>
            </w:pPr>
            <w:r w:rsidRPr="00A34D56">
              <w:rPr>
                <w:spacing w:val="-1"/>
                <w:szCs w:val="20"/>
              </w:rPr>
              <w:t>0..*</w:t>
            </w:r>
          </w:p>
        </w:tc>
      </w:tr>
      <w:tr w:rsidR="00A34D56" w:rsidRPr="00A34D56" w14:paraId="5EC41C05" w14:textId="77777777" w:rsidTr="00A34D56">
        <w:trPr>
          <w:trHeight w:hRule="exact" w:val="996"/>
        </w:trPr>
        <w:tc>
          <w:tcPr>
            <w:tcW w:w="2660" w:type="dxa"/>
          </w:tcPr>
          <w:p w14:paraId="3E390C12" w14:textId="77777777" w:rsidR="00A34D56" w:rsidRPr="00A34D56" w:rsidRDefault="00A34D56" w:rsidP="00A34D56">
            <w:pPr>
              <w:tabs>
                <w:tab w:val="left" w:pos="567"/>
              </w:tabs>
              <w:spacing w:line="229" w:lineRule="exact"/>
              <w:ind w:left="102"/>
              <w:rPr>
                <w:i/>
                <w:szCs w:val="20"/>
                <w:lang w:val="en-US"/>
              </w:rPr>
            </w:pPr>
            <w:r w:rsidRPr="00A34D56">
              <w:rPr>
                <w:szCs w:val="20"/>
              </w:rPr>
              <w:t>../../../vaccinationProgramName</w:t>
            </w:r>
          </w:p>
        </w:tc>
        <w:tc>
          <w:tcPr>
            <w:tcW w:w="1417" w:type="dxa"/>
          </w:tcPr>
          <w:p w14:paraId="2D90D619" w14:textId="77777777" w:rsidR="00A34D56" w:rsidRPr="00A34D56" w:rsidRDefault="00A34D56" w:rsidP="00A34D56">
            <w:pPr>
              <w:spacing w:line="229" w:lineRule="exact"/>
              <w:ind w:left="102"/>
              <w:rPr>
                <w:i/>
                <w:spacing w:val="-1"/>
                <w:szCs w:val="20"/>
                <w:lang w:val="en-US"/>
              </w:rPr>
            </w:pPr>
            <w:r w:rsidRPr="00A34D56">
              <w:rPr>
                <w:szCs w:val="20"/>
              </w:rPr>
              <w:t>CVType</w:t>
            </w:r>
          </w:p>
        </w:tc>
        <w:tc>
          <w:tcPr>
            <w:tcW w:w="4111" w:type="dxa"/>
          </w:tcPr>
          <w:p w14:paraId="28724278" w14:textId="5F374219" w:rsidR="00A34D56" w:rsidRPr="00A34D56" w:rsidRDefault="00A34D56" w:rsidP="00FE6B9C">
            <w:pPr>
              <w:spacing w:line="226" w:lineRule="exact"/>
              <w:ind w:left="102"/>
              <w:rPr>
                <w:i/>
                <w:spacing w:val="-1"/>
                <w:szCs w:val="20"/>
              </w:rPr>
            </w:pPr>
            <w:r w:rsidRPr="00A34D56">
              <w:rPr>
                <w:spacing w:val="-1"/>
                <w:szCs w:val="20"/>
              </w:rPr>
              <w:t xml:space="preserve">Information om vaccinationsprogram om vaccinationen är del av sådant program. Tillåter kodat värde liksom endast namn genom bruk av </w:t>
            </w:r>
            <w:r w:rsidR="00FE6B9C">
              <w:rPr>
                <w:spacing w:val="-1"/>
                <w:szCs w:val="20"/>
              </w:rPr>
              <w:t>originalText</w:t>
            </w:r>
            <w:r w:rsidRPr="00A34D56">
              <w:rPr>
                <w:spacing w:val="-1"/>
                <w:szCs w:val="20"/>
              </w:rPr>
              <w:t xml:space="preserve"> i CVType.</w:t>
            </w:r>
          </w:p>
        </w:tc>
        <w:tc>
          <w:tcPr>
            <w:tcW w:w="1418" w:type="dxa"/>
          </w:tcPr>
          <w:p w14:paraId="426CB0B6" w14:textId="77777777" w:rsidR="00A34D56" w:rsidRPr="00A34D56" w:rsidRDefault="00A34D56" w:rsidP="00A34D56">
            <w:pPr>
              <w:tabs>
                <w:tab w:val="left" w:pos="567"/>
              </w:tabs>
              <w:spacing w:line="226" w:lineRule="exact"/>
              <w:ind w:left="101"/>
              <w:rPr>
                <w:i/>
                <w:spacing w:val="-1"/>
                <w:szCs w:val="20"/>
                <w:lang w:val="en-US"/>
              </w:rPr>
            </w:pPr>
            <w:r w:rsidRPr="00A34D56">
              <w:rPr>
                <w:spacing w:val="-1"/>
                <w:szCs w:val="20"/>
              </w:rPr>
              <w:t>0..1</w:t>
            </w:r>
          </w:p>
        </w:tc>
      </w:tr>
      <w:tr w:rsidR="00A34D56" w:rsidRPr="00A34D56" w14:paraId="2A6CBAC2" w14:textId="77777777" w:rsidTr="00A34D56">
        <w:trPr>
          <w:trHeight w:hRule="exact" w:val="859"/>
        </w:trPr>
        <w:tc>
          <w:tcPr>
            <w:tcW w:w="2660" w:type="dxa"/>
          </w:tcPr>
          <w:p w14:paraId="2473C6DB" w14:textId="77777777" w:rsidR="00A34D56" w:rsidRPr="00A34D56" w:rsidRDefault="00A34D56" w:rsidP="00A34D56">
            <w:pPr>
              <w:tabs>
                <w:tab w:val="left" w:pos="567"/>
              </w:tabs>
              <w:spacing w:line="229" w:lineRule="exact"/>
              <w:ind w:left="102"/>
              <w:rPr>
                <w:szCs w:val="20"/>
              </w:rPr>
            </w:pPr>
            <w:r w:rsidRPr="00A34D56">
              <w:rPr>
                <w:szCs w:val="20"/>
              </w:rPr>
              <w:t>../../../prescriberOrg</w:t>
            </w:r>
          </w:p>
        </w:tc>
        <w:tc>
          <w:tcPr>
            <w:tcW w:w="1417" w:type="dxa"/>
          </w:tcPr>
          <w:p w14:paraId="08A08DA3"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12666409" w14:textId="77777777" w:rsidR="00A34D56" w:rsidRPr="00A34D56" w:rsidRDefault="00A34D56" w:rsidP="00A34D56">
            <w:pPr>
              <w:spacing w:line="226" w:lineRule="exact"/>
              <w:ind w:left="102"/>
              <w:rPr>
                <w:spacing w:val="-1"/>
                <w:szCs w:val="20"/>
              </w:rPr>
            </w:pPr>
            <w:r w:rsidRPr="00A34D56">
              <w:rPr>
                <w:spacing w:val="-1"/>
                <w:szCs w:val="20"/>
              </w:rPr>
              <w:t>Information om var vaccinationen ordinerats (eller i fallet med förskrivna vaccinationsläkemedel, förskrivits)</w:t>
            </w:r>
          </w:p>
        </w:tc>
        <w:tc>
          <w:tcPr>
            <w:tcW w:w="1418" w:type="dxa"/>
          </w:tcPr>
          <w:p w14:paraId="7D185B1F"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209736AF" w14:textId="77777777" w:rsidTr="00A34D56">
        <w:trPr>
          <w:trHeight w:hRule="exact" w:val="563"/>
        </w:trPr>
        <w:tc>
          <w:tcPr>
            <w:tcW w:w="2660" w:type="dxa"/>
          </w:tcPr>
          <w:p w14:paraId="2845801E" w14:textId="77777777" w:rsidR="00A34D56" w:rsidRPr="00A34D56" w:rsidRDefault="00A34D56" w:rsidP="00A34D56">
            <w:pPr>
              <w:tabs>
                <w:tab w:val="left" w:pos="567"/>
              </w:tabs>
              <w:spacing w:line="229" w:lineRule="exact"/>
              <w:ind w:left="102"/>
              <w:rPr>
                <w:szCs w:val="20"/>
              </w:rPr>
            </w:pPr>
            <w:r w:rsidRPr="00A34D56">
              <w:rPr>
                <w:szCs w:val="20"/>
              </w:rPr>
              <w:t>../../../prescriberPerson</w:t>
            </w:r>
          </w:p>
        </w:tc>
        <w:tc>
          <w:tcPr>
            <w:tcW w:w="1417" w:type="dxa"/>
          </w:tcPr>
          <w:p w14:paraId="0D50B7FF"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6CAF74D8" w14:textId="77777777" w:rsidR="00A34D56" w:rsidRPr="00A34D56" w:rsidRDefault="00A34D56" w:rsidP="00A34D56">
            <w:pPr>
              <w:spacing w:line="226" w:lineRule="exact"/>
              <w:ind w:left="102"/>
              <w:rPr>
                <w:spacing w:val="-1"/>
                <w:szCs w:val="20"/>
              </w:rPr>
            </w:pPr>
            <w:r w:rsidRPr="00A34D56">
              <w:rPr>
                <w:spacing w:val="-1"/>
                <w:szCs w:val="20"/>
              </w:rPr>
              <w:t>Information om vem som ordinerat/förskrivit vaccinationen</w:t>
            </w:r>
          </w:p>
        </w:tc>
        <w:tc>
          <w:tcPr>
            <w:tcW w:w="1418" w:type="dxa"/>
          </w:tcPr>
          <w:p w14:paraId="2222800D"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2AE345A3" w14:textId="77777777" w:rsidTr="00A34D56">
        <w:trPr>
          <w:trHeight w:hRule="exact" w:val="613"/>
        </w:trPr>
        <w:tc>
          <w:tcPr>
            <w:tcW w:w="2660" w:type="dxa"/>
          </w:tcPr>
          <w:p w14:paraId="6419A7BF" w14:textId="77777777" w:rsidR="00A34D56" w:rsidRPr="00A34D56" w:rsidRDefault="00A34D56" w:rsidP="00A34D56">
            <w:pPr>
              <w:tabs>
                <w:tab w:val="left" w:pos="567"/>
              </w:tabs>
              <w:spacing w:line="229" w:lineRule="exact"/>
              <w:ind w:left="102"/>
              <w:rPr>
                <w:szCs w:val="20"/>
              </w:rPr>
            </w:pPr>
            <w:r w:rsidRPr="00A34D56">
              <w:rPr>
                <w:szCs w:val="20"/>
              </w:rPr>
              <w:t>../../../performerOrg</w:t>
            </w:r>
          </w:p>
        </w:tc>
        <w:tc>
          <w:tcPr>
            <w:tcW w:w="1417" w:type="dxa"/>
          </w:tcPr>
          <w:p w14:paraId="474531DD"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4496BF34" w14:textId="77777777" w:rsidR="00A34D56" w:rsidRPr="00A34D56" w:rsidRDefault="00A34D56" w:rsidP="00A34D56">
            <w:pPr>
              <w:spacing w:line="226" w:lineRule="exact"/>
              <w:ind w:left="102"/>
              <w:rPr>
                <w:spacing w:val="-1"/>
                <w:szCs w:val="20"/>
              </w:rPr>
            </w:pPr>
            <w:r w:rsidRPr="00A34D56">
              <w:rPr>
                <w:spacing w:val="-1"/>
                <w:szCs w:val="20"/>
              </w:rPr>
              <w:t>Information om vårdenhet som utfört vaccinationen</w:t>
            </w:r>
          </w:p>
        </w:tc>
        <w:tc>
          <w:tcPr>
            <w:tcW w:w="1418" w:type="dxa"/>
          </w:tcPr>
          <w:p w14:paraId="66321883"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074FBBFB" w14:textId="77777777" w:rsidTr="00A34D56">
        <w:trPr>
          <w:trHeight w:hRule="exact" w:val="553"/>
        </w:trPr>
        <w:tc>
          <w:tcPr>
            <w:tcW w:w="2660" w:type="dxa"/>
          </w:tcPr>
          <w:p w14:paraId="6BF35534" w14:textId="77777777" w:rsidR="00A34D56" w:rsidRPr="00A34D56" w:rsidRDefault="00A34D56" w:rsidP="00A34D56">
            <w:pPr>
              <w:tabs>
                <w:tab w:val="left" w:pos="567"/>
              </w:tabs>
              <w:spacing w:line="229" w:lineRule="exact"/>
              <w:ind w:left="102"/>
              <w:rPr>
                <w:szCs w:val="20"/>
                <w:lang w:val="en-US"/>
              </w:rPr>
            </w:pPr>
            <w:r w:rsidRPr="00A34D56">
              <w:rPr>
                <w:szCs w:val="20"/>
              </w:rPr>
              <w:t>../../../performer</w:t>
            </w:r>
          </w:p>
        </w:tc>
        <w:tc>
          <w:tcPr>
            <w:tcW w:w="1417" w:type="dxa"/>
          </w:tcPr>
          <w:p w14:paraId="7118A7AB"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59E54E05" w14:textId="77777777" w:rsidR="00A34D56" w:rsidRPr="00A34D56" w:rsidRDefault="00A34D56" w:rsidP="00A34D56">
            <w:pPr>
              <w:spacing w:line="226" w:lineRule="exact"/>
              <w:ind w:left="102"/>
              <w:rPr>
                <w:spacing w:val="-1"/>
                <w:szCs w:val="20"/>
              </w:rPr>
            </w:pPr>
            <w:r w:rsidRPr="00A34D56">
              <w:rPr>
                <w:spacing w:val="-1"/>
                <w:szCs w:val="20"/>
              </w:rPr>
              <w:t>Information om vem som utfört (administrerat) vaccineringen</w:t>
            </w:r>
          </w:p>
        </w:tc>
        <w:tc>
          <w:tcPr>
            <w:tcW w:w="1418" w:type="dxa"/>
          </w:tcPr>
          <w:p w14:paraId="4CEEFC3E"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79C709BF" w14:textId="77777777" w:rsidTr="00A34D56">
        <w:trPr>
          <w:trHeight w:hRule="exact" w:val="670"/>
        </w:trPr>
        <w:tc>
          <w:tcPr>
            <w:tcW w:w="2660" w:type="dxa"/>
          </w:tcPr>
          <w:p w14:paraId="18EB3D6A" w14:textId="77777777" w:rsidR="00A34D56" w:rsidRPr="00A34D56" w:rsidRDefault="00A34D56" w:rsidP="00A34D56">
            <w:pPr>
              <w:tabs>
                <w:tab w:val="left" w:pos="567"/>
              </w:tabs>
              <w:spacing w:line="229" w:lineRule="exact"/>
              <w:ind w:left="102"/>
              <w:rPr>
                <w:szCs w:val="20"/>
                <w:lang w:val="en-US"/>
              </w:rPr>
            </w:pPr>
            <w:r w:rsidRPr="00A34D56">
              <w:rPr>
                <w:szCs w:val="20"/>
              </w:rPr>
              <w:lastRenderedPageBreak/>
              <w:t>../../../anatomicalSite</w:t>
            </w:r>
          </w:p>
        </w:tc>
        <w:tc>
          <w:tcPr>
            <w:tcW w:w="1417" w:type="dxa"/>
          </w:tcPr>
          <w:p w14:paraId="139FCBF3" w14:textId="77777777" w:rsidR="00A34D56" w:rsidRPr="00A34D56" w:rsidRDefault="00A34D56" w:rsidP="00A34D56">
            <w:pPr>
              <w:spacing w:line="229" w:lineRule="exact"/>
              <w:ind w:left="102"/>
              <w:rPr>
                <w:szCs w:val="20"/>
                <w:lang w:val="en-US"/>
              </w:rPr>
            </w:pPr>
            <w:r w:rsidRPr="00A34D56">
              <w:rPr>
                <w:szCs w:val="20"/>
              </w:rPr>
              <w:t>CVType</w:t>
            </w:r>
          </w:p>
        </w:tc>
        <w:tc>
          <w:tcPr>
            <w:tcW w:w="4111" w:type="dxa"/>
          </w:tcPr>
          <w:p w14:paraId="745FE4D8" w14:textId="77777777" w:rsidR="00A34D56" w:rsidRPr="00A34D56" w:rsidRDefault="00A34D56" w:rsidP="00A34D56">
            <w:pPr>
              <w:spacing w:line="226" w:lineRule="exact"/>
              <w:ind w:left="102"/>
              <w:rPr>
                <w:spacing w:val="-1"/>
                <w:szCs w:val="20"/>
              </w:rPr>
            </w:pPr>
            <w:r w:rsidRPr="00A34D56">
              <w:rPr>
                <w:spacing w:val="-1"/>
                <w:szCs w:val="20"/>
              </w:rPr>
              <w:t>Information om var på kroppen vaccinet givits.</w:t>
            </w:r>
          </w:p>
        </w:tc>
        <w:tc>
          <w:tcPr>
            <w:tcW w:w="1418" w:type="dxa"/>
          </w:tcPr>
          <w:p w14:paraId="1DDB1BD2"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0674B1E6" w14:textId="77777777" w:rsidTr="00A34D56">
        <w:trPr>
          <w:trHeight w:hRule="exact" w:val="501"/>
        </w:trPr>
        <w:tc>
          <w:tcPr>
            <w:tcW w:w="2660" w:type="dxa"/>
          </w:tcPr>
          <w:p w14:paraId="63CDE902" w14:textId="77777777" w:rsidR="00A34D56" w:rsidRPr="00A34D56" w:rsidRDefault="00A34D56" w:rsidP="00A34D56">
            <w:pPr>
              <w:tabs>
                <w:tab w:val="left" w:pos="567"/>
              </w:tabs>
              <w:spacing w:line="229" w:lineRule="exact"/>
              <w:ind w:left="102"/>
              <w:rPr>
                <w:szCs w:val="20"/>
              </w:rPr>
            </w:pPr>
            <w:r w:rsidRPr="00A34D56">
              <w:rPr>
                <w:szCs w:val="20"/>
              </w:rPr>
              <w:t>../../../route</w:t>
            </w:r>
          </w:p>
        </w:tc>
        <w:tc>
          <w:tcPr>
            <w:tcW w:w="1417" w:type="dxa"/>
          </w:tcPr>
          <w:p w14:paraId="6D70DF0B"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1E29A9BA" w14:textId="77777777" w:rsidR="00A34D56" w:rsidRPr="00A34D56" w:rsidRDefault="00A34D56" w:rsidP="00A34D56">
            <w:pPr>
              <w:spacing w:line="226" w:lineRule="exact"/>
              <w:ind w:left="102"/>
              <w:rPr>
                <w:spacing w:val="-1"/>
                <w:szCs w:val="20"/>
              </w:rPr>
            </w:pPr>
            <w:r w:rsidRPr="00A34D56">
              <w:rPr>
                <w:spacing w:val="-1"/>
                <w:szCs w:val="20"/>
              </w:rPr>
              <w:t>Information om hur vaccinet givits. Ibland kallat ”administrationsväg”</w:t>
            </w:r>
          </w:p>
        </w:tc>
        <w:tc>
          <w:tcPr>
            <w:tcW w:w="1418" w:type="dxa"/>
          </w:tcPr>
          <w:p w14:paraId="3F60FA72"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76A9065B" w14:textId="77777777" w:rsidTr="00A34D56">
        <w:trPr>
          <w:trHeight w:hRule="exact" w:val="422"/>
        </w:trPr>
        <w:tc>
          <w:tcPr>
            <w:tcW w:w="2660" w:type="dxa"/>
          </w:tcPr>
          <w:p w14:paraId="45D966CC" w14:textId="2FE9D870" w:rsidR="00A34D56" w:rsidRPr="00E05DE2" w:rsidRDefault="00E05DE2" w:rsidP="00A34D56">
            <w:pPr>
              <w:tabs>
                <w:tab w:val="left" w:pos="567"/>
              </w:tabs>
              <w:spacing w:line="229" w:lineRule="exact"/>
              <w:ind w:left="102"/>
              <w:rPr>
                <w:i/>
                <w:szCs w:val="20"/>
                <w:highlight w:val="green"/>
              </w:rPr>
            </w:pPr>
            <w:r w:rsidRPr="00E05DE2">
              <w:rPr>
                <w:szCs w:val="20"/>
                <w:highlight w:val="green"/>
              </w:rPr>
              <w:t>../../../dos</w:t>
            </w:r>
            <w:r w:rsidR="00A34D56" w:rsidRPr="00E05DE2">
              <w:rPr>
                <w:szCs w:val="20"/>
                <w:highlight w:val="green"/>
              </w:rPr>
              <w:t>e</w:t>
            </w:r>
          </w:p>
        </w:tc>
        <w:tc>
          <w:tcPr>
            <w:tcW w:w="1417" w:type="dxa"/>
          </w:tcPr>
          <w:p w14:paraId="40497A53" w14:textId="278372A5" w:rsidR="00A34D56" w:rsidRPr="00E05DE2" w:rsidRDefault="00E05DE2" w:rsidP="00A34D56">
            <w:pPr>
              <w:spacing w:line="229" w:lineRule="exact"/>
              <w:ind w:left="102"/>
              <w:rPr>
                <w:szCs w:val="20"/>
                <w:highlight w:val="green"/>
              </w:rPr>
            </w:pPr>
            <w:r w:rsidRPr="00E05DE2">
              <w:rPr>
                <w:szCs w:val="20"/>
                <w:highlight w:val="green"/>
              </w:rPr>
              <w:t>Dos</w:t>
            </w:r>
            <w:r w:rsidR="00A34D56" w:rsidRPr="00E05DE2">
              <w:rPr>
                <w:szCs w:val="20"/>
                <w:highlight w:val="green"/>
              </w:rPr>
              <w:t>eType</w:t>
            </w:r>
          </w:p>
        </w:tc>
        <w:tc>
          <w:tcPr>
            <w:tcW w:w="4111" w:type="dxa"/>
          </w:tcPr>
          <w:p w14:paraId="5DE6904D" w14:textId="77777777" w:rsidR="00A34D56" w:rsidRPr="00A34D56" w:rsidRDefault="00A34D56" w:rsidP="00A34D56">
            <w:pPr>
              <w:spacing w:line="226" w:lineRule="exact"/>
              <w:ind w:left="102"/>
              <w:rPr>
                <w:i/>
                <w:spacing w:val="-1"/>
                <w:szCs w:val="20"/>
              </w:rPr>
            </w:pPr>
            <w:r w:rsidRPr="00A34D56">
              <w:rPr>
                <w:spacing w:val="-1"/>
                <w:szCs w:val="20"/>
              </w:rPr>
              <w:t>Mängd vaccin som givits</w:t>
            </w:r>
          </w:p>
        </w:tc>
        <w:tc>
          <w:tcPr>
            <w:tcW w:w="1418" w:type="dxa"/>
          </w:tcPr>
          <w:p w14:paraId="713AC51E"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E05DE2" w:rsidRPr="00A34D56" w14:paraId="174732CD" w14:textId="77777777" w:rsidTr="00E05DE2">
        <w:trPr>
          <w:trHeight w:hRule="exact" w:val="1200"/>
        </w:trPr>
        <w:tc>
          <w:tcPr>
            <w:tcW w:w="2660" w:type="dxa"/>
          </w:tcPr>
          <w:p w14:paraId="11040AC9" w14:textId="7DC345E5" w:rsidR="00E05DE2" w:rsidRPr="00A34D56" w:rsidRDefault="00E05DE2" w:rsidP="00A34D56">
            <w:pPr>
              <w:tabs>
                <w:tab w:val="left" w:pos="567"/>
              </w:tabs>
              <w:spacing w:line="229" w:lineRule="exact"/>
              <w:ind w:left="102"/>
              <w:rPr>
                <w:szCs w:val="20"/>
              </w:rPr>
            </w:pPr>
            <w:r w:rsidRPr="00A34D56">
              <w:rPr>
                <w:szCs w:val="20"/>
              </w:rPr>
              <w:t>../../../</w:t>
            </w:r>
            <w:r>
              <w:rPr>
                <w:szCs w:val="20"/>
              </w:rPr>
              <w:t>../</w:t>
            </w:r>
            <w:r w:rsidRPr="00763952">
              <w:rPr>
                <w:rFonts w:eastAsia="Times New Roman"/>
                <w:spacing w:val="-1"/>
                <w:szCs w:val="20"/>
              </w:rPr>
              <w:t>quantity</w:t>
            </w:r>
          </w:p>
        </w:tc>
        <w:tc>
          <w:tcPr>
            <w:tcW w:w="1417" w:type="dxa"/>
          </w:tcPr>
          <w:p w14:paraId="631E77B7" w14:textId="220786A4" w:rsidR="00E05DE2" w:rsidRDefault="00E05DE2" w:rsidP="00A34D56">
            <w:pPr>
              <w:spacing w:line="229" w:lineRule="exact"/>
              <w:ind w:left="102"/>
              <w:rPr>
                <w:szCs w:val="20"/>
              </w:rPr>
            </w:pPr>
            <w:r w:rsidRPr="00763952">
              <w:rPr>
                <w:rFonts w:eastAsia="Times New Roman"/>
                <w:spacing w:val="-1"/>
                <w:szCs w:val="20"/>
              </w:rPr>
              <w:t>PQType</w:t>
            </w:r>
          </w:p>
        </w:tc>
        <w:tc>
          <w:tcPr>
            <w:tcW w:w="4111" w:type="dxa"/>
          </w:tcPr>
          <w:p w14:paraId="15C50637" w14:textId="77777777" w:rsidR="00E05DE2" w:rsidRPr="00763952" w:rsidRDefault="00E05DE2" w:rsidP="00891F1D">
            <w:pPr>
              <w:spacing w:line="226" w:lineRule="exact"/>
              <w:ind w:left="102"/>
              <w:rPr>
                <w:spacing w:val="-1"/>
                <w:szCs w:val="20"/>
              </w:rPr>
            </w:pPr>
            <w:r w:rsidRPr="00763952">
              <w:rPr>
                <w:spacing w:val="-1"/>
                <w:szCs w:val="20"/>
              </w:rPr>
              <w:t>Mängd preparat som givits dvs 1 ml etc.</w:t>
            </w:r>
          </w:p>
          <w:p w14:paraId="22E39840" w14:textId="50FDAEF5" w:rsidR="00E05DE2" w:rsidRPr="00A34D56" w:rsidRDefault="00E05DE2" w:rsidP="00A34D56">
            <w:pPr>
              <w:spacing w:line="226" w:lineRule="exact"/>
              <w:ind w:left="102"/>
              <w:rPr>
                <w:spacing w:val="-1"/>
                <w:szCs w:val="20"/>
              </w:rPr>
            </w:pPr>
            <w:r w:rsidRPr="00763952">
              <w:rPr>
                <w:spacing w:val="-1"/>
                <w:szCs w:val="20"/>
              </w:rPr>
              <w:t>Skall anges om möjligt i denna strukturerade form med värde(float) samt enhet. Annars i nästa fält om det endast finns angivet som text</w:t>
            </w:r>
            <w:r>
              <w:rPr>
                <w:spacing w:val="-1"/>
                <w:szCs w:val="20"/>
              </w:rPr>
              <w:t>.</w:t>
            </w:r>
          </w:p>
        </w:tc>
        <w:tc>
          <w:tcPr>
            <w:tcW w:w="1418" w:type="dxa"/>
          </w:tcPr>
          <w:p w14:paraId="105490E4" w14:textId="16D303D5" w:rsidR="00E05DE2" w:rsidRPr="00A34D56" w:rsidRDefault="00E05DE2" w:rsidP="00A34D56">
            <w:pPr>
              <w:tabs>
                <w:tab w:val="left" w:pos="567"/>
              </w:tabs>
              <w:spacing w:line="226" w:lineRule="exact"/>
              <w:ind w:left="101"/>
              <w:rPr>
                <w:spacing w:val="-1"/>
                <w:szCs w:val="20"/>
              </w:rPr>
            </w:pPr>
            <w:r w:rsidRPr="00763952">
              <w:rPr>
                <w:rFonts w:eastAsia="Times New Roman"/>
                <w:szCs w:val="20"/>
              </w:rPr>
              <w:t>0..1</w:t>
            </w:r>
          </w:p>
        </w:tc>
      </w:tr>
      <w:tr w:rsidR="00E05DE2" w:rsidRPr="00A34D56" w14:paraId="6F3EC9AD" w14:textId="77777777" w:rsidTr="00E05DE2">
        <w:trPr>
          <w:trHeight w:hRule="exact" w:val="923"/>
        </w:trPr>
        <w:tc>
          <w:tcPr>
            <w:tcW w:w="2660" w:type="dxa"/>
          </w:tcPr>
          <w:p w14:paraId="2174B040" w14:textId="5B511774" w:rsidR="00E05DE2" w:rsidRPr="00A34D56" w:rsidRDefault="00E05DE2" w:rsidP="00A34D56">
            <w:pPr>
              <w:tabs>
                <w:tab w:val="left" w:pos="567"/>
              </w:tabs>
              <w:spacing w:line="229" w:lineRule="exact"/>
              <w:ind w:left="102"/>
              <w:rPr>
                <w:szCs w:val="20"/>
              </w:rPr>
            </w:pPr>
            <w:r w:rsidRPr="00A34D56">
              <w:rPr>
                <w:szCs w:val="20"/>
              </w:rPr>
              <w:t>../../../</w:t>
            </w:r>
            <w:r>
              <w:rPr>
                <w:szCs w:val="20"/>
              </w:rPr>
              <w:t>../</w:t>
            </w:r>
            <w:r w:rsidRPr="00763952">
              <w:rPr>
                <w:rFonts w:eastAsia="Times New Roman"/>
                <w:spacing w:val="-1"/>
                <w:szCs w:val="20"/>
              </w:rPr>
              <w:t>displayName</w:t>
            </w:r>
          </w:p>
        </w:tc>
        <w:tc>
          <w:tcPr>
            <w:tcW w:w="1417" w:type="dxa"/>
          </w:tcPr>
          <w:p w14:paraId="149A4F8F" w14:textId="0B59A8A2" w:rsidR="00E05DE2" w:rsidRDefault="00E05DE2" w:rsidP="00A34D56">
            <w:pPr>
              <w:spacing w:line="229" w:lineRule="exact"/>
              <w:ind w:left="102"/>
              <w:rPr>
                <w:szCs w:val="20"/>
              </w:rPr>
            </w:pPr>
            <w:r w:rsidRPr="00763952">
              <w:rPr>
                <w:rFonts w:eastAsia="Times New Roman"/>
                <w:spacing w:val="-1"/>
                <w:szCs w:val="20"/>
              </w:rPr>
              <w:t>string</w:t>
            </w:r>
          </w:p>
        </w:tc>
        <w:tc>
          <w:tcPr>
            <w:tcW w:w="4111" w:type="dxa"/>
          </w:tcPr>
          <w:p w14:paraId="09A6F48B" w14:textId="77777777" w:rsidR="00E05DE2" w:rsidRPr="00763952" w:rsidRDefault="00E05DE2" w:rsidP="00891F1D">
            <w:pPr>
              <w:pStyle w:val="TableParagraph"/>
              <w:keepNext/>
              <w:keepLines/>
              <w:spacing w:line="226" w:lineRule="exact"/>
              <w:ind w:left="102" w:right="-108"/>
              <w:rPr>
                <w:rFonts w:ascii="Georgia" w:hAnsi="Georgia"/>
                <w:spacing w:val="-1"/>
                <w:sz w:val="20"/>
                <w:szCs w:val="20"/>
              </w:rPr>
            </w:pPr>
            <w:r w:rsidRPr="00763952">
              <w:rPr>
                <w:rFonts w:ascii="Georgia" w:hAnsi="Georgia"/>
                <w:spacing w:val="-1"/>
                <w:sz w:val="20"/>
                <w:szCs w:val="20"/>
              </w:rPr>
              <w:t xml:space="preserve">Fritextbeskrivning av preparat och mängd som givits. T ex </w:t>
            </w:r>
            <w:r>
              <w:rPr>
                <w:rFonts w:ascii="Georgia" w:hAnsi="Georgia"/>
                <w:spacing w:val="-1"/>
                <w:sz w:val="20"/>
                <w:szCs w:val="20"/>
              </w:rPr>
              <w:t>”Twinrix 1 ml, 1 av 3”, ”2 ml” e</w:t>
            </w:r>
            <w:r w:rsidRPr="00763952">
              <w:rPr>
                <w:rFonts w:ascii="Georgia" w:hAnsi="Georgia"/>
                <w:spacing w:val="-1"/>
                <w:sz w:val="20"/>
                <w:szCs w:val="20"/>
              </w:rPr>
              <w:t>.</w:t>
            </w:r>
            <w:r>
              <w:rPr>
                <w:rFonts w:ascii="Georgia" w:hAnsi="Georgia"/>
                <w:spacing w:val="-1"/>
                <w:sz w:val="20"/>
                <w:szCs w:val="20"/>
              </w:rPr>
              <w:t>d.</w:t>
            </w:r>
            <w:r w:rsidRPr="00763952">
              <w:rPr>
                <w:rFonts w:ascii="Georgia" w:hAnsi="Georgia"/>
                <w:spacing w:val="-1"/>
                <w:sz w:val="20"/>
                <w:szCs w:val="20"/>
              </w:rPr>
              <w:t xml:space="preserve"> </w:t>
            </w:r>
          </w:p>
          <w:p w14:paraId="7EEADF49" w14:textId="650039FB" w:rsidR="00E05DE2" w:rsidRPr="00A34D56" w:rsidRDefault="00E05DE2" w:rsidP="00A34D56">
            <w:pPr>
              <w:spacing w:line="226" w:lineRule="exact"/>
              <w:ind w:left="102"/>
              <w:rPr>
                <w:spacing w:val="-1"/>
                <w:szCs w:val="20"/>
              </w:rPr>
            </w:pPr>
            <w:r w:rsidRPr="00763952">
              <w:rPr>
                <w:spacing w:val="-1"/>
                <w:szCs w:val="20"/>
              </w:rPr>
              <w:t>Anges även om quantity angivits ovan</w:t>
            </w:r>
            <w:r>
              <w:rPr>
                <w:spacing w:val="-1"/>
                <w:szCs w:val="20"/>
              </w:rPr>
              <w:t>.</w:t>
            </w:r>
          </w:p>
        </w:tc>
        <w:tc>
          <w:tcPr>
            <w:tcW w:w="1418" w:type="dxa"/>
          </w:tcPr>
          <w:p w14:paraId="1384F885" w14:textId="54BD48F2" w:rsidR="00E05DE2" w:rsidRPr="00A34D56" w:rsidRDefault="00E05DE2" w:rsidP="00A34D56">
            <w:pPr>
              <w:tabs>
                <w:tab w:val="left" w:pos="567"/>
              </w:tabs>
              <w:spacing w:line="226" w:lineRule="exact"/>
              <w:ind w:left="101"/>
              <w:rPr>
                <w:spacing w:val="-1"/>
                <w:szCs w:val="20"/>
              </w:rPr>
            </w:pPr>
            <w:r w:rsidRPr="00763952">
              <w:rPr>
                <w:rFonts w:eastAsia="Times New Roman"/>
                <w:szCs w:val="20"/>
              </w:rPr>
              <w:t>1..1</w:t>
            </w:r>
          </w:p>
        </w:tc>
      </w:tr>
      <w:tr w:rsidR="00E05DE2" w:rsidRPr="00A34D56" w14:paraId="036D20DB" w14:textId="77777777" w:rsidTr="00A34D56">
        <w:trPr>
          <w:trHeight w:hRule="exact" w:val="1171"/>
        </w:trPr>
        <w:tc>
          <w:tcPr>
            <w:tcW w:w="2660" w:type="dxa"/>
          </w:tcPr>
          <w:p w14:paraId="4D65D801" w14:textId="77777777" w:rsidR="00E05DE2" w:rsidRPr="00A34D56" w:rsidRDefault="00E05DE2" w:rsidP="00A34D56">
            <w:pPr>
              <w:spacing w:line="229" w:lineRule="exact"/>
              <w:ind w:left="102"/>
              <w:rPr>
                <w:szCs w:val="20"/>
              </w:rPr>
            </w:pPr>
            <w:r w:rsidRPr="00A34D56">
              <w:rPr>
                <w:szCs w:val="20"/>
              </w:rPr>
              <w:t>../../../isDoseComplete</w:t>
            </w:r>
          </w:p>
        </w:tc>
        <w:tc>
          <w:tcPr>
            <w:tcW w:w="1417" w:type="dxa"/>
          </w:tcPr>
          <w:p w14:paraId="571C7D72" w14:textId="77777777" w:rsidR="00E05DE2" w:rsidRPr="00A34D56" w:rsidRDefault="00E05DE2" w:rsidP="00A34D56">
            <w:pPr>
              <w:spacing w:line="229" w:lineRule="exact"/>
              <w:ind w:left="102"/>
              <w:rPr>
                <w:szCs w:val="20"/>
              </w:rPr>
            </w:pPr>
            <w:r w:rsidRPr="00A34D56">
              <w:rPr>
                <w:szCs w:val="20"/>
              </w:rPr>
              <w:t>boolean</w:t>
            </w:r>
          </w:p>
        </w:tc>
        <w:tc>
          <w:tcPr>
            <w:tcW w:w="4111" w:type="dxa"/>
          </w:tcPr>
          <w:p w14:paraId="7B056B82" w14:textId="77777777" w:rsidR="00E05DE2" w:rsidRPr="00A34D56" w:rsidRDefault="00E05DE2" w:rsidP="00A34D56">
            <w:pPr>
              <w:spacing w:line="226" w:lineRule="exact"/>
              <w:ind w:left="102"/>
              <w:rPr>
                <w:spacing w:val="-1"/>
                <w:szCs w:val="20"/>
              </w:rPr>
            </w:pPr>
            <w:r w:rsidRPr="00A34D56">
              <w:rPr>
                <w:spacing w:val="-1"/>
                <w:szCs w:val="20"/>
              </w:rPr>
              <w:t>True om vaccineringen räknas som hel dos eller efter flera delvaccinationer fullt utförd. Annars false (dvs för de fall som ytterligare delvaccinationer skall ges innan full dos är uppnådd)</w:t>
            </w:r>
          </w:p>
          <w:p w14:paraId="19FA460D" w14:textId="77777777" w:rsidR="00E05DE2" w:rsidRPr="00A34D56" w:rsidRDefault="00E05DE2" w:rsidP="00A34D56">
            <w:pPr>
              <w:spacing w:line="226" w:lineRule="exact"/>
              <w:ind w:left="102"/>
              <w:rPr>
                <w:spacing w:val="-1"/>
                <w:szCs w:val="20"/>
              </w:rPr>
            </w:pPr>
          </w:p>
        </w:tc>
        <w:tc>
          <w:tcPr>
            <w:tcW w:w="1418" w:type="dxa"/>
          </w:tcPr>
          <w:p w14:paraId="315E22E3"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4CCE8F80" w14:textId="77777777" w:rsidTr="00A34D56">
        <w:trPr>
          <w:trHeight w:hRule="exact" w:val="1004"/>
        </w:trPr>
        <w:tc>
          <w:tcPr>
            <w:tcW w:w="2660" w:type="dxa"/>
          </w:tcPr>
          <w:p w14:paraId="0C92227E" w14:textId="77777777" w:rsidR="00E05DE2" w:rsidRPr="00A34D56" w:rsidRDefault="00E05DE2" w:rsidP="00A34D56">
            <w:pPr>
              <w:spacing w:line="229" w:lineRule="exact"/>
              <w:ind w:left="102"/>
              <w:rPr>
                <w:szCs w:val="20"/>
              </w:rPr>
            </w:pPr>
            <w:r w:rsidRPr="00A34D56">
              <w:rPr>
                <w:szCs w:val="20"/>
              </w:rPr>
              <w:t>../../../doseOrdinalNumber</w:t>
            </w:r>
          </w:p>
        </w:tc>
        <w:tc>
          <w:tcPr>
            <w:tcW w:w="1417" w:type="dxa"/>
          </w:tcPr>
          <w:p w14:paraId="5D41E056"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434835A8" w14:textId="77777777" w:rsidR="00E05DE2" w:rsidRPr="00A34D56" w:rsidRDefault="00E05DE2" w:rsidP="00A34D56">
            <w:pPr>
              <w:spacing w:line="226" w:lineRule="exact"/>
              <w:ind w:left="102"/>
              <w:rPr>
                <w:spacing w:val="-1"/>
                <w:szCs w:val="20"/>
              </w:rPr>
            </w:pPr>
            <w:r w:rsidRPr="00A34D56">
              <w:rPr>
                <w:spacing w:val="-1"/>
                <w:szCs w:val="20"/>
              </w:rPr>
              <w:t>Anger i förekommande fall om vaccineringen är en del av flera vaccinationer som skall utföras, värden 1,2,3… 1 om endast en</w:t>
            </w:r>
          </w:p>
        </w:tc>
        <w:tc>
          <w:tcPr>
            <w:tcW w:w="1418" w:type="dxa"/>
          </w:tcPr>
          <w:p w14:paraId="443F55E2"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36999FB" w14:textId="77777777" w:rsidTr="00A34D56">
        <w:trPr>
          <w:trHeight w:hRule="exact" w:val="990"/>
        </w:trPr>
        <w:tc>
          <w:tcPr>
            <w:tcW w:w="2660" w:type="dxa"/>
          </w:tcPr>
          <w:p w14:paraId="2B63F785" w14:textId="77777777" w:rsidR="00E05DE2" w:rsidRPr="00A34D56" w:rsidRDefault="00E05DE2" w:rsidP="00A34D56">
            <w:pPr>
              <w:spacing w:line="229" w:lineRule="exact"/>
              <w:ind w:left="102"/>
              <w:rPr>
                <w:szCs w:val="20"/>
              </w:rPr>
            </w:pPr>
            <w:r w:rsidRPr="00A34D56">
              <w:rPr>
                <w:szCs w:val="20"/>
              </w:rPr>
              <w:t>../../../numberOfPrescribedDoses</w:t>
            </w:r>
          </w:p>
        </w:tc>
        <w:tc>
          <w:tcPr>
            <w:tcW w:w="1417" w:type="dxa"/>
          </w:tcPr>
          <w:p w14:paraId="351B70E0"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78C606C1" w14:textId="77777777" w:rsidR="00E05DE2" w:rsidRPr="00A34D56" w:rsidRDefault="00E05DE2" w:rsidP="00A34D56">
            <w:pPr>
              <w:spacing w:line="226" w:lineRule="exact"/>
              <w:ind w:left="102"/>
              <w:rPr>
                <w:spacing w:val="-1"/>
                <w:szCs w:val="20"/>
              </w:rPr>
            </w:pPr>
            <w:r w:rsidRPr="00A34D56">
              <w:rPr>
                <w:spacing w:val="-1"/>
                <w:szCs w:val="20"/>
              </w:rPr>
              <w:t>Anger antalet delvaccinationer som skall utföras för att vaccinationen skall räknas som full dos uppnådd. Värden 1,2,3,… 1 om endast en vaccinering utgör full dos</w:t>
            </w:r>
          </w:p>
        </w:tc>
        <w:tc>
          <w:tcPr>
            <w:tcW w:w="1418" w:type="dxa"/>
          </w:tcPr>
          <w:p w14:paraId="5FFE21F5"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A0E86A6" w14:textId="77777777" w:rsidTr="00A34D56">
        <w:trPr>
          <w:trHeight w:hRule="exact" w:val="990"/>
        </w:trPr>
        <w:tc>
          <w:tcPr>
            <w:tcW w:w="2660" w:type="dxa"/>
          </w:tcPr>
          <w:p w14:paraId="75451430" w14:textId="77777777" w:rsidR="00E05DE2" w:rsidRPr="00A34D56" w:rsidRDefault="00E05DE2" w:rsidP="00A34D56">
            <w:pPr>
              <w:spacing w:line="229" w:lineRule="exact"/>
              <w:ind w:left="102"/>
              <w:rPr>
                <w:szCs w:val="20"/>
              </w:rPr>
            </w:pPr>
            <w:r w:rsidRPr="00A34D56">
              <w:rPr>
                <w:szCs w:val="20"/>
              </w:rPr>
              <w:t>../../../sourceDescription</w:t>
            </w:r>
          </w:p>
        </w:tc>
        <w:tc>
          <w:tcPr>
            <w:tcW w:w="1417" w:type="dxa"/>
          </w:tcPr>
          <w:p w14:paraId="762465C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6D6081BD" w14:textId="77777777" w:rsidR="00E05DE2" w:rsidRPr="00A34D56" w:rsidRDefault="00E05DE2" w:rsidP="00A34D56">
            <w:pPr>
              <w:spacing w:line="226" w:lineRule="exact"/>
              <w:ind w:left="102"/>
              <w:rPr>
                <w:spacing w:val="-1"/>
                <w:szCs w:val="20"/>
              </w:rPr>
            </w:pPr>
            <w:r w:rsidRPr="00A34D56">
              <w:rPr>
                <w:spacing w:val="-1"/>
                <w:szCs w:val="20"/>
              </w:rPr>
              <w:t>Fritextinformation som anger källa för vaccinering som efterregistrerats. T ex namn på annan vårdenhet, intyg, land el. dyl.</w:t>
            </w:r>
          </w:p>
        </w:tc>
        <w:tc>
          <w:tcPr>
            <w:tcW w:w="1418" w:type="dxa"/>
          </w:tcPr>
          <w:p w14:paraId="2A5E2DC4"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287423D1" w14:textId="77777777" w:rsidTr="00A34D56">
        <w:trPr>
          <w:trHeight w:hRule="exact" w:val="572"/>
        </w:trPr>
        <w:tc>
          <w:tcPr>
            <w:tcW w:w="2660" w:type="dxa"/>
          </w:tcPr>
          <w:p w14:paraId="1A509554" w14:textId="77777777" w:rsidR="00E05DE2" w:rsidRPr="00A34D56" w:rsidRDefault="00E05DE2" w:rsidP="00A34D56">
            <w:pPr>
              <w:spacing w:line="229" w:lineRule="exact"/>
              <w:ind w:left="102"/>
              <w:rPr>
                <w:szCs w:val="20"/>
              </w:rPr>
            </w:pPr>
            <w:r w:rsidRPr="00A34D56">
              <w:rPr>
                <w:szCs w:val="20"/>
              </w:rPr>
              <w:t>../../../commentPrescription</w:t>
            </w:r>
          </w:p>
        </w:tc>
        <w:tc>
          <w:tcPr>
            <w:tcW w:w="1417" w:type="dxa"/>
          </w:tcPr>
          <w:p w14:paraId="207D7748"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855CEBD" w14:textId="77777777" w:rsidR="00E05DE2" w:rsidRPr="00A34D56" w:rsidRDefault="00E05DE2" w:rsidP="00A34D56">
            <w:pPr>
              <w:spacing w:line="226" w:lineRule="exact"/>
              <w:ind w:left="102"/>
              <w:rPr>
                <w:spacing w:val="-1"/>
                <w:szCs w:val="20"/>
              </w:rPr>
            </w:pPr>
            <w:r w:rsidRPr="00A34D56">
              <w:rPr>
                <w:spacing w:val="-1"/>
                <w:szCs w:val="20"/>
              </w:rPr>
              <w:t>Fritextinformation. T.ex. instruktioner som noterats i ordinationen av vaccineringen</w:t>
            </w:r>
          </w:p>
        </w:tc>
        <w:tc>
          <w:tcPr>
            <w:tcW w:w="1418" w:type="dxa"/>
          </w:tcPr>
          <w:p w14:paraId="5EE8EA5F"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F029503" w14:textId="77777777" w:rsidTr="00A34D56">
        <w:trPr>
          <w:trHeight w:hRule="exact" w:val="843"/>
        </w:trPr>
        <w:tc>
          <w:tcPr>
            <w:tcW w:w="2660" w:type="dxa"/>
          </w:tcPr>
          <w:p w14:paraId="0A8ED295" w14:textId="77777777" w:rsidR="00E05DE2" w:rsidRPr="00A34D56" w:rsidRDefault="00E05DE2" w:rsidP="00A34D56">
            <w:pPr>
              <w:tabs>
                <w:tab w:val="left" w:pos="567"/>
              </w:tabs>
              <w:spacing w:line="229" w:lineRule="exact"/>
              <w:ind w:left="102"/>
              <w:rPr>
                <w:szCs w:val="20"/>
              </w:rPr>
            </w:pPr>
            <w:r w:rsidRPr="00A34D56">
              <w:rPr>
                <w:szCs w:val="20"/>
              </w:rPr>
              <w:t>../../../commentAdministration</w:t>
            </w:r>
          </w:p>
        </w:tc>
        <w:tc>
          <w:tcPr>
            <w:tcW w:w="1417" w:type="dxa"/>
          </w:tcPr>
          <w:p w14:paraId="243166D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641F462" w14:textId="77777777" w:rsidR="00E05DE2" w:rsidRPr="00A34D56" w:rsidRDefault="00E05DE2" w:rsidP="00A34D56">
            <w:pPr>
              <w:spacing w:line="226" w:lineRule="exact"/>
              <w:ind w:left="102"/>
              <w:rPr>
                <w:spacing w:val="-1"/>
                <w:szCs w:val="20"/>
              </w:rPr>
            </w:pPr>
            <w:r w:rsidRPr="00A34D56">
              <w:rPr>
                <w:spacing w:val="-1"/>
                <w:szCs w:val="20"/>
              </w:rPr>
              <w:t>Fritextinformation. Generella kommentarer gjorde vid vaccineringen av den som utfört den</w:t>
            </w:r>
          </w:p>
        </w:tc>
        <w:tc>
          <w:tcPr>
            <w:tcW w:w="1418" w:type="dxa"/>
          </w:tcPr>
          <w:p w14:paraId="7B491DA1"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67229EEE" w14:textId="77777777" w:rsidTr="00A34D56">
        <w:trPr>
          <w:trHeight w:hRule="exact" w:val="712"/>
        </w:trPr>
        <w:tc>
          <w:tcPr>
            <w:tcW w:w="2660" w:type="dxa"/>
          </w:tcPr>
          <w:p w14:paraId="611B60BD" w14:textId="77777777" w:rsidR="00E05DE2" w:rsidRPr="00A34D56" w:rsidRDefault="00E05DE2" w:rsidP="00A34D56">
            <w:pPr>
              <w:tabs>
                <w:tab w:val="left" w:pos="567"/>
              </w:tabs>
              <w:spacing w:line="229" w:lineRule="exact"/>
              <w:ind w:left="102"/>
              <w:rPr>
                <w:b/>
                <w:szCs w:val="20"/>
              </w:rPr>
            </w:pPr>
            <w:r w:rsidRPr="00A34D56">
              <w:rPr>
                <w:szCs w:val="20"/>
              </w:rPr>
              <w:t>../../../patientAdverseEffect</w:t>
            </w:r>
          </w:p>
        </w:tc>
        <w:tc>
          <w:tcPr>
            <w:tcW w:w="1417" w:type="dxa"/>
          </w:tcPr>
          <w:p w14:paraId="725B2BE4"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2EAFC5FC" w14:textId="77777777" w:rsidR="00E05DE2" w:rsidRPr="00A34D56" w:rsidRDefault="00E05DE2" w:rsidP="00A34D56">
            <w:pPr>
              <w:spacing w:line="226" w:lineRule="exact"/>
              <w:ind w:left="102"/>
              <w:rPr>
                <w:spacing w:val="-1"/>
                <w:szCs w:val="20"/>
              </w:rPr>
            </w:pPr>
            <w:r w:rsidRPr="00A34D56">
              <w:rPr>
                <w:spacing w:val="-1"/>
                <w:szCs w:val="20"/>
              </w:rPr>
              <w:t>Information om patienten erfarit någon eller några reaktioner hänför bara till den specifika administreringen</w:t>
            </w:r>
          </w:p>
        </w:tc>
        <w:tc>
          <w:tcPr>
            <w:tcW w:w="1418" w:type="dxa"/>
          </w:tcPr>
          <w:p w14:paraId="284B2DA3"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
        </w:tc>
      </w:tr>
      <w:tr w:rsidR="00E05DE2" w:rsidRPr="00A34D56" w14:paraId="5F7A7E5E" w14:textId="77777777" w:rsidTr="00434761">
        <w:trPr>
          <w:trHeight w:hRule="exact" w:val="1150"/>
        </w:trPr>
        <w:tc>
          <w:tcPr>
            <w:tcW w:w="2660" w:type="dxa"/>
          </w:tcPr>
          <w:p w14:paraId="3637ECB3" w14:textId="6275AF82" w:rsidR="00E05DE2" w:rsidRPr="00A34D56" w:rsidRDefault="00E05DE2" w:rsidP="00255326">
            <w:pPr>
              <w:tabs>
                <w:tab w:val="left" w:pos="567"/>
              </w:tabs>
              <w:spacing w:line="229" w:lineRule="exact"/>
              <w:ind w:left="102"/>
              <w:rPr>
                <w:szCs w:val="20"/>
              </w:rPr>
            </w:pPr>
            <w:r w:rsidRPr="006B1F15">
              <w:rPr>
                <w:szCs w:val="20"/>
                <w:highlight w:val="green"/>
              </w:rPr>
              <w:t>../../../</w:t>
            </w:r>
            <w:r w:rsidR="00255326" w:rsidRPr="006B1F15">
              <w:rPr>
                <w:szCs w:val="20"/>
                <w:highlight w:val="green"/>
              </w:rPr>
              <w:t>typeOfVaccine</w:t>
            </w:r>
          </w:p>
        </w:tc>
        <w:tc>
          <w:tcPr>
            <w:tcW w:w="1417" w:type="dxa"/>
          </w:tcPr>
          <w:p w14:paraId="1A805982"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48F698D5" w14:textId="4E74A6C8" w:rsidR="00E05DE2" w:rsidRPr="00A34D56" w:rsidRDefault="00434761" w:rsidP="00434761">
            <w:pPr>
              <w:spacing w:line="226" w:lineRule="exact"/>
              <w:ind w:left="102"/>
              <w:rPr>
                <w:spacing w:val="-1"/>
                <w:szCs w:val="20"/>
              </w:rPr>
            </w:pPr>
            <w:r>
              <w:rPr>
                <w:spacing w:val="-1"/>
                <w:szCs w:val="20"/>
              </w:rPr>
              <w:t>Information om givet vaccin. Beskriver vaccintyp i praktiken genom att beskriva vilka sjukdomar som vaccinet skyddar emot (exempel på koder: Hep A, MPR och säsongsinfluensa).</w:t>
            </w:r>
          </w:p>
        </w:tc>
        <w:tc>
          <w:tcPr>
            <w:tcW w:w="1418" w:type="dxa"/>
          </w:tcPr>
          <w:p w14:paraId="3751FD98"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4586D61" w14:textId="77777777" w:rsidTr="00573CD0">
        <w:trPr>
          <w:trHeight w:hRule="exact" w:val="1425"/>
        </w:trPr>
        <w:tc>
          <w:tcPr>
            <w:tcW w:w="2660" w:type="dxa"/>
          </w:tcPr>
          <w:p w14:paraId="794EC74B" w14:textId="77777777" w:rsidR="00E05DE2" w:rsidRPr="00A34D56" w:rsidRDefault="00E05DE2" w:rsidP="00A34D56">
            <w:pPr>
              <w:tabs>
                <w:tab w:val="left" w:pos="567"/>
              </w:tabs>
              <w:spacing w:line="229" w:lineRule="exact"/>
              <w:ind w:left="102"/>
              <w:rPr>
                <w:szCs w:val="20"/>
              </w:rPr>
            </w:pPr>
            <w:r w:rsidRPr="00A34D56">
              <w:rPr>
                <w:szCs w:val="20"/>
              </w:rPr>
              <w:lastRenderedPageBreak/>
              <w:t>../../../vaccineName</w:t>
            </w:r>
          </w:p>
        </w:tc>
        <w:tc>
          <w:tcPr>
            <w:tcW w:w="1417" w:type="dxa"/>
          </w:tcPr>
          <w:p w14:paraId="5E407EB5"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6B49C656" w14:textId="77777777" w:rsidR="00E05DE2" w:rsidRPr="00A34D56" w:rsidRDefault="00E05DE2" w:rsidP="00A34D56">
            <w:pPr>
              <w:spacing w:line="226" w:lineRule="exact"/>
              <w:ind w:left="102"/>
              <w:rPr>
                <w:spacing w:val="-1"/>
                <w:szCs w:val="20"/>
              </w:rPr>
            </w:pPr>
            <w:r w:rsidRPr="00A34D56">
              <w:rPr>
                <w:spacing w:val="-1"/>
                <w:szCs w:val="20"/>
              </w:rPr>
              <w:t>Information om givet vaccins produktnamn. I Code skall då anges exempelvis NPL-id om det finns och kodverk ”npl”. Om standardkodverk ej används, ej anges lokal kod, se CVType ovan. Namnet i klartext ges i DisplayName.</w:t>
            </w:r>
          </w:p>
        </w:tc>
        <w:tc>
          <w:tcPr>
            <w:tcW w:w="1418" w:type="dxa"/>
          </w:tcPr>
          <w:p w14:paraId="084AB041"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09F97F4" w14:textId="77777777" w:rsidTr="00A34D56">
        <w:trPr>
          <w:trHeight w:hRule="exact" w:val="569"/>
        </w:trPr>
        <w:tc>
          <w:tcPr>
            <w:tcW w:w="2660" w:type="dxa"/>
          </w:tcPr>
          <w:p w14:paraId="3F68EBD1" w14:textId="77777777" w:rsidR="00E05DE2" w:rsidRPr="00A34D56" w:rsidRDefault="00E05DE2" w:rsidP="00A34D56">
            <w:pPr>
              <w:tabs>
                <w:tab w:val="left" w:pos="567"/>
              </w:tabs>
              <w:spacing w:line="229" w:lineRule="exact"/>
              <w:ind w:left="102"/>
              <w:rPr>
                <w:szCs w:val="20"/>
              </w:rPr>
            </w:pPr>
            <w:r w:rsidRPr="00A34D56">
              <w:rPr>
                <w:szCs w:val="20"/>
              </w:rPr>
              <w:t>../../../vaccineBatchId</w:t>
            </w:r>
          </w:p>
        </w:tc>
        <w:tc>
          <w:tcPr>
            <w:tcW w:w="1417" w:type="dxa"/>
          </w:tcPr>
          <w:p w14:paraId="372B990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E997A4E" w14:textId="77777777" w:rsidR="00E05DE2" w:rsidRPr="00A34D56" w:rsidRDefault="00E05DE2" w:rsidP="00A34D56">
            <w:pPr>
              <w:spacing w:line="226" w:lineRule="exact"/>
              <w:ind w:left="102"/>
              <w:rPr>
                <w:spacing w:val="-1"/>
                <w:szCs w:val="20"/>
              </w:rPr>
            </w:pPr>
            <w:r w:rsidRPr="00A34D56">
              <w:rPr>
                <w:spacing w:val="-1"/>
                <w:szCs w:val="20"/>
              </w:rPr>
              <w:t>Identifiering av batchnummer för vaccinets tillverkning</w:t>
            </w:r>
          </w:p>
        </w:tc>
        <w:tc>
          <w:tcPr>
            <w:tcW w:w="1418" w:type="dxa"/>
          </w:tcPr>
          <w:p w14:paraId="00F5CBFF"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6BCD86B4" w14:textId="77777777" w:rsidTr="00A34D56">
        <w:trPr>
          <w:trHeight w:hRule="exact" w:val="563"/>
        </w:trPr>
        <w:tc>
          <w:tcPr>
            <w:tcW w:w="2660" w:type="dxa"/>
          </w:tcPr>
          <w:p w14:paraId="35954CD3" w14:textId="77777777" w:rsidR="00E05DE2" w:rsidRPr="00A34D56" w:rsidRDefault="00E05DE2" w:rsidP="00A34D56">
            <w:pPr>
              <w:tabs>
                <w:tab w:val="left" w:pos="567"/>
              </w:tabs>
              <w:spacing w:line="229" w:lineRule="exact"/>
              <w:ind w:left="102"/>
              <w:rPr>
                <w:szCs w:val="20"/>
              </w:rPr>
            </w:pPr>
            <w:r w:rsidRPr="00A34D56">
              <w:rPr>
                <w:szCs w:val="20"/>
              </w:rPr>
              <w:t>../../../vaccineManufacturer</w:t>
            </w:r>
          </w:p>
        </w:tc>
        <w:tc>
          <w:tcPr>
            <w:tcW w:w="1417" w:type="dxa"/>
          </w:tcPr>
          <w:p w14:paraId="3BB1104C"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2CAFEB1" w14:textId="503DC918" w:rsidR="00E05DE2" w:rsidRPr="00A34D56" w:rsidRDefault="00E05DE2" w:rsidP="00A34D56">
            <w:pPr>
              <w:spacing w:line="226" w:lineRule="exact"/>
              <w:ind w:left="102"/>
              <w:rPr>
                <w:spacing w:val="-1"/>
                <w:szCs w:val="20"/>
              </w:rPr>
            </w:pPr>
            <w:r w:rsidRPr="00A34D56">
              <w:rPr>
                <w:spacing w:val="-1"/>
                <w:szCs w:val="20"/>
              </w:rPr>
              <w:t>Namn på tillverkaren av vaccinet</w:t>
            </w:r>
            <w:r w:rsidR="004049E0">
              <w:rPr>
                <w:spacing w:val="-1"/>
                <w:szCs w:val="20"/>
              </w:rPr>
              <w:t>.</w:t>
            </w:r>
          </w:p>
        </w:tc>
        <w:tc>
          <w:tcPr>
            <w:tcW w:w="1418" w:type="dxa"/>
          </w:tcPr>
          <w:p w14:paraId="10997FEE"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27B0331" w14:textId="77777777" w:rsidTr="00A34D56">
        <w:trPr>
          <w:trHeight w:hRule="exact" w:val="528"/>
        </w:trPr>
        <w:tc>
          <w:tcPr>
            <w:tcW w:w="2660" w:type="dxa"/>
          </w:tcPr>
          <w:p w14:paraId="46B59EE7" w14:textId="77777777" w:rsidR="00E05DE2" w:rsidRPr="00A34D56" w:rsidRDefault="00E05DE2" w:rsidP="00A34D56">
            <w:pPr>
              <w:tabs>
                <w:tab w:val="left" w:pos="567"/>
              </w:tabs>
              <w:spacing w:line="229" w:lineRule="exact"/>
              <w:ind w:left="102"/>
              <w:rPr>
                <w:szCs w:val="20"/>
              </w:rPr>
            </w:pPr>
            <w:r w:rsidRPr="00A34D56">
              <w:rPr>
                <w:szCs w:val="20"/>
              </w:rPr>
              <w:t>../../../vaccineTargetDisease</w:t>
            </w:r>
          </w:p>
        </w:tc>
        <w:tc>
          <w:tcPr>
            <w:tcW w:w="1417" w:type="dxa"/>
          </w:tcPr>
          <w:p w14:paraId="409DD2F8"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01B33FC7" w14:textId="68CAE5E1" w:rsidR="00E05DE2" w:rsidRPr="00A34D56" w:rsidRDefault="00E05DE2" w:rsidP="00A34D56">
            <w:pPr>
              <w:spacing w:line="226" w:lineRule="exact"/>
              <w:ind w:left="102"/>
              <w:rPr>
                <w:spacing w:val="-1"/>
                <w:szCs w:val="20"/>
              </w:rPr>
            </w:pPr>
            <w:r w:rsidRPr="00A34D56">
              <w:rPr>
                <w:spacing w:val="-1"/>
                <w:szCs w:val="20"/>
              </w:rPr>
              <w:t>Information om den/de sjukdomar vaccinet skyddar emot</w:t>
            </w:r>
            <w:r w:rsidR="004049E0">
              <w:rPr>
                <w:spacing w:val="-1"/>
                <w:szCs w:val="20"/>
              </w:rPr>
              <w:t>.</w:t>
            </w:r>
          </w:p>
        </w:tc>
        <w:tc>
          <w:tcPr>
            <w:tcW w:w="1418" w:type="dxa"/>
          </w:tcPr>
          <w:p w14:paraId="54A253F0"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
        </w:tc>
      </w:tr>
      <w:tr w:rsidR="00E05DE2" w:rsidRPr="00A34D56" w14:paraId="0E60F920" w14:textId="77777777" w:rsidTr="00A34D56">
        <w:trPr>
          <w:trHeight w:hRule="exact" w:val="567"/>
        </w:trPr>
        <w:tc>
          <w:tcPr>
            <w:tcW w:w="2660" w:type="dxa"/>
          </w:tcPr>
          <w:p w14:paraId="743659F2" w14:textId="77777777" w:rsidR="00E05DE2" w:rsidRPr="00A34D56" w:rsidRDefault="00E05DE2" w:rsidP="00A34D56">
            <w:pPr>
              <w:tabs>
                <w:tab w:val="left" w:pos="567"/>
              </w:tabs>
              <w:spacing w:line="229" w:lineRule="exact"/>
              <w:ind w:left="102"/>
              <w:rPr>
                <w:szCs w:val="20"/>
              </w:rPr>
            </w:pPr>
            <w:r w:rsidRPr="00A34D56">
              <w:rPr>
                <w:szCs w:val="20"/>
              </w:rPr>
              <w:t>../../../vaccinationUniqueReference</w:t>
            </w:r>
          </w:p>
        </w:tc>
        <w:tc>
          <w:tcPr>
            <w:tcW w:w="1417" w:type="dxa"/>
          </w:tcPr>
          <w:p w14:paraId="64258F86" w14:textId="77777777" w:rsidR="00E05DE2" w:rsidRPr="00A34D56" w:rsidRDefault="00E05DE2" w:rsidP="00A34D56">
            <w:pPr>
              <w:spacing w:line="229" w:lineRule="exact"/>
              <w:ind w:left="102"/>
              <w:rPr>
                <w:szCs w:val="20"/>
              </w:rPr>
            </w:pPr>
            <w:r w:rsidRPr="00A34D56">
              <w:rPr>
                <w:szCs w:val="20"/>
              </w:rPr>
              <w:t>IIType</w:t>
            </w:r>
          </w:p>
        </w:tc>
        <w:tc>
          <w:tcPr>
            <w:tcW w:w="4111" w:type="dxa"/>
          </w:tcPr>
          <w:p w14:paraId="0FFFF634" w14:textId="4AE1C80C" w:rsidR="00E05DE2" w:rsidRPr="00A34D56" w:rsidRDefault="00E05DE2" w:rsidP="00A34D56">
            <w:pPr>
              <w:spacing w:line="226" w:lineRule="exact"/>
              <w:ind w:left="102"/>
              <w:rPr>
                <w:spacing w:val="-1"/>
                <w:szCs w:val="20"/>
              </w:rPr>
            </w:pPr>
            <w:r w:rsidRPr="00A34D56">
              <w:rPr>
                <w:spacing w:val="-1"/>
                <w:szCs w:val="20"/>
              </w:rPr>
              <w:t>Unika referensen till källsystemets vaccinationsinformation</w:t>
            </w:r>
            <w:r w:rsidR="004049E0">
              <w:rPr>
                <w:spacing w:val="-1"/>
                <w:szCs w:val="20"/>
              </w:rPr>
              <w:t>.</w:t>
            </w:r>
          </w:p>
        </w:tc>
        <w:tc>
          <w:tcPr>
            <w:tcW w:w="1418" w:type="dxa"/>
          </w:tcPr>
          <w:p w14:paraId="6994D94B"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1CEC2718" w14:textId="77777777" w:rsidTr="00A34D56">
        <w:trPr>
          <w:trHeight w:hRule="exact" w:val="1244"/>
        </w:trPr>
        <w:tc>
          <w:tcPr>
            <w:tcW w:w="2660" w:type="dxa"/>
          </w:tcPr>
          <w:p w14:paraId="39420329" w14:textId="77777777" w:rsidR="00E05DE2" w:rsidRPr="00A34D56" w:rsidRDefault="00E05DE2" w:rsidP="00A34D56">
            <w:pPr>
              <w:tabs>
                <w:tab w:val="left" w:pos="567"/>
              </w:tabs>
              <w:spacing w:line="229" w:lineRule="exact"/>
              <w:ind w:left="102"/>
              <w:rPr>
                <w:szCs w:val="20"/>
              </w:rPr>
            </w:pPr>
            <w:r w:rsidRPr="00A34D56">
              <w:rPr>
                <w:szCs w:val="20"/>
              </w:rPr>
              <w:t>../../../../root</w:t>
            </w:r>
          </w:p>
        </w:tc>
        <w:tc>
          <w:tcPr>
            <w:tcW w:w="1417" w:type="dxa"/>
          </w:tcPr>
          <w:p w14:paraId="3480212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32838B50" w14:textId="77777777" w:rsidR="00E05DE2" w:rsidRPr="00A34D56" w:rsidRDefault="00E05DE2" w:rsidP="00A34D56">
            <w:pPr>
              <w:spacing w:line="226" w:lineRule="exact"/>
              <w:ind w:left="102"/>
              <w:rPr>
                <w:spacing w:val="-1"/>
                <w:szCs w:val="20"/>
              </w:rPr>
            </w:pPr>
            <w:r w:rsidRPr="00A34D56">
              <w:rPr>
                <w:spacing w:val="-1"/>
                <w:szCs w:val="20"/>
              </w:rPr>
              <w:t>Om identiteten i källsystemet är globalt unik kan den anges här (t.ex. om den är en UUID). Annars anges källsystemets HSA-id här och källsystemets lokala ID för vaccinationen anges i ”extention”.</w:t>
            </w:r>
          </w:p>
        </w:tc>
        <w:tc>
          <w:tcPr>
            <w:tcW w:w="1418" w:type="dxa"/>
          </w:tcPr>
          <w:p w14:paraId="7B8448DC" w14:textId="77777777" w:rsidR="00E05DE2" w:rsidRPr="00A34D56" w:rsidRDefault="00E05DE2" w:rsidP="00A34D56">
            <w:pPr>
              <w:tabs>
                <w:tab w:val="left" w:pos="567"/>
              </w:tabs>
              <w:spacing w:line="226" w:lineRule="exact"/>
              <w:ind w:left="101"/>
              <w:rPr>
                <w:spacing w:val="-1"/>
                <w:szCs w:val="20"/>
              </w:rPr>
            </w:pPr>
            <w:r w:rsidRPr="00A34D56">
              <w:rPr>
                <w:spacing w:val="-1"/>
                <w:szCs w:val="20"/>
              </w:rPr>
              <w:t>1..1</w:t>
            </w:r>
          </w:p>
        </w:tc>
      </w:tr>
      <w:tr w:rsidR="00E05DE2" w:rsidRPr="00A34D56" w14:paraId="4E7380EE" w14:textId="77777777" w:rsidTr="00573CD0">
        <w:trPr>
          <w:trHeight w:hRule="exact" w:val="629"/>
        </w:trPr>
        <w:tc>
          <w:tcPr>
            <w:tcW w:w="2660" w:type="dxa"/>
          </w:tcPr>
          <w:p w14:paraId="2AA49145" w14:textId="77777777" w:rsidR="00E05DE2" w:rsidRPr="00A34D56" w:rsidRDefault="00E05DE2" w:rsidP="00A34D56">
            <w:pPr>
              <w:tabs>
                <w:tab w:val="left" w:pos="567"/>
              </w:tabs>
              <w:spacing w:line="229" w:lineRule="exact"/>
              <w:ind w:left="102"/>
              <w:rPr>
                <w:szCs w:val="20"/>
              </w:rPr>
            </w:pPr>
            <w:r w:rsidRPr="00A34D56">
              <w:rPr>
                <w:szCs w:val="20"/>
              </w:rPr>
              <w:t>../../../../extension</w:t>
            </w:r>
          </w:p>
        </w:tc>
        <w:tc>
          <w:tcPr>
            <w:tcW w:w="1417" w:type="dxa"/>
          </w:tcPr>
          <w:p w14:paraId="0665DDD6"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CFBFF16" w14:textId="52C44FFF" w:rsidR="00E05DE2" w:rsidRPr="00A34D56" w:rsidRDefault="00E05DE2" w:rsidP="00A34D56">
            <w:pPr>
              <w:spacing w:line="226" w:lineRule="exact"/>
              <w:ind w:left="102"/>
              <w:rPr>
                <w:spacing w:val="-1"/>
                <w:szCs w:val="20"/>
              </w:rPr>
            </w:pPr>
            <w:r w:rsidRPr="00A34D56">
              <w:rPr>
                <w:spacing w:val="-1"/>
                <w:szCs w:val="20"/>
              </w:rPr>
              <w:t>Används vid behov. Se beskrivning för ”root”</w:t>
            </w:r>
            <w:r w:rsidR="004049E0">
              <w:rPr>
                <w:spacing w:val="-1"/>
                <w:szCs w:val="20"/>
              </w:rPr>
              <w:t>.</w:t>
            </w:r>
          </w:p>
        </w:tc>
        <w:tc>
          <w:tcPr>
            <w:tcW w:w="1418" w:type="dxa"/>
          </w:tcPr>
          <w:p w14:paraId="3A75A624"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C33DCB" w:rsidRPr="00A34D56" w14:paraId="5E221CAE" w14:textId="77777777" w:rsidTr="00573CD0">
        <w:trPr>
          <w:trHeight w:hRule="exact" w:val="629"/>
        </w:trPr>
        <w:tc>
          <w:tcPr>
            <w:tcW w:w="2660" w:type="dxa"/>
          </w:tcPr>
          <w:p w14:paraId="0F4637F4" w14:textId="4355ECDD" w:rsidR="00C33DCB" w:rsidRPr="007B3265" w:rsidRDefault="00C33DCB" w:rsidP="007B3265">
            <w:pPr>
              <w:tabs>
                <w:tab w:val="left" w:pos="567"/>
              </w:tabs>
              <w:spacing w:line="229" w:lineRule="exact"/>
              <w:ind w:left="102"/>
              <w:rPr>
                <w:szCs w:val="20"/>
              </w:rPr>
            </w:pPr>
            <w:r w:rsidRPr="00010B9D">
              <w:rPr>
                <w:szCs w:val="20"/>
              </w:rPr>
              <w:t>../../additionalPatientInformation</w:t>
            </w:r>
          </w:p>
        </w:tc>
        <w:tc>
          <w:tcPr>
            <w:tcW w:w="1417" w:type="dxa"/>
          </w:tcPr>
          <w:p w14:paraId="13DD4710" w14:textId="526CA0B8" w:rsidR="00C33DCB" w:rsidRPr="007B3265" w:rsidRDefault="00C33DCB" w:rsidP="007B3265">
            <w:pPr>
              <w:spacing w:line="229" w:lineRule="exact"/>
              <w:ind w:left="102"/>
              <w:rPr>
                <w:szCs w:val="20"/>
              </w:rPr>
            </w:pPr>
            <w:r w:rsidRPr="00010B9D">
              <w:rPr>
                <w:szCs w:val="20"/>
              </w:rPr>
              <w:t>AdditionalPatientInformationType</w:t>
            </w:r>
          </w:p>
        </w:tc>
        <w:tc>
          <w:tcPr>
            <w:tcW w:w="4111" w:type="dxa"/>
          </w:tcPr>
          <w:p w14:paraId="2AFBE5DD" w14:textId="2C5E82CB" w:rsidR="00C33DCB" w:rsidRPr="00A34D56" w:rsidRDefault="00C33DCB" w:rsidP="007B3265">
            <w:pPr>
              <w:spacing w:line="226" w:lineRule="exact"/>
              <w:ind w:left="102"/>
              <w:rPr>
                <w:spacing w:val="-1"/>
                <w:szCs w:val="20"/>
              </w:rPr>
            </w:pPr>
            <w:r w:rsidRPr="00010B9D">
              <w:rPr>
                <w:szCs w:val="20"/>
              </w:rPr>
              <w:t>Ytterligare information om patienten som inte går att få tag på via en gemensam PU-slagning.</w:t>
            </w:r>
          </w:p>
        </w:tc>
        <w:tc>
          <w:tcPr>
            <w:tcW w:w="1418" w:type="dxa"/>
          </w:tcPr>
          <w:p w14:paraId="1CAE19D7" w14:textId="40CC7851"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56D7B5FE" w14:textId="77777777" w:rsidTr="00573CD0">
        <w:trPr>
          <w:trHeight w:hRule="exact" w:val="629"/>
        </w:trPr>
        <w:tc>
          <w:tcPr>
            <w:tcW w:w="2660" w:type="dxa"/>
          </w:tcPr>
          <w:p w14:paraId="7B941C44" w14:textId="7F309BB5" w:rsidR="00C33DCB" w:rsidRPr="007B3265" w:rsidRDefault="00C33DCB" w:rsidP="007B3265">
            <w:pPr>
              <w:tabs>
                <w:tab w:val="left" w:pos="567"/>
              </w:tabs>
              <w:spacing w:line="229" w:lineRule="exact"/>
              <w:ind w:left="102"/>
              <w:rPr>
                <w:szCs w:val="20"/>
              </w:rPr>
            </w:pPr>
            <w:r w:rsidRPr="00010B9D">
              <w:rPr>
                <w:szCs w:val="20"/>
              </w:rPr>
              <w:t>../../../dateOfBirth</w:t>
            </w:r>
          </w:p>
        </w:tc>
        <w:tc>
          <w:tcPr>
            <w:tcW w:w="1417" w:type="dxa"/>
          </w:tcPr>
          <w:p w14:paraId="7C0D478C" w14:textId="06D25842" w:rsidR="00C33DCB" w:rsidRPr="007B3265" w:rsidRDefault="00C33DCB" w:rsidP="007B3265">
            <w:pPr>
              <w:spacing w:line="229" w:lineRule="exact"/>
              <w:ind w:left="102"/>
              <w:rPr>
                <w:szCs w:val="20"/>
              </w:rPr>
            </w:pPr>
            <w:r>
              <w:rPr>
                <w:szCs w:val="20"/>
              </w:rPr>
              <w:t>DateType</w:t>
            </w:r>
          </w:p>
        </w:tc>
        <w:tc>
          <w:tcPr>
            <w:tcW w:w="4111" w:type="dxa"/>
          </w:tcPr>
          <w:p w14:paraId="247EC6F6" w14:textId="4E9085DC" w:rsidR="00C33DCB" w:rsidRPr="00A34D56" w:rsidRDefault="00C33DCB" w:rsidP="007B3265">
            <w:pPr>
              <w:spacing w:line="226" w:lineRule="exact"/>
              <w:ind w:left="102"/>
              <w:rPr>
                <w:spacing w:val="-1"/>
                <w:szCs w:val="20"/>
              </w:rPr>
            </w:pPr>
            <w:r w:rsidRPr="00010B9D">
              <w:rPr>
                <w:szCs w:val="20"/>
              </w:rPr>
              <w:t>Patientens födelsedatum.</w:t>
            </w:r>
          </w:p>
        </w:tc>
        <w:tc>
          <w:tcPr>
            <w:tcW w:w="1418" w:type="dxa"/>
          </w:tcPr>
          <w:p w14:paraId="2EA3A402" w14:textId="196C375E"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1C304281" w14:textId="77777777" w:rsidTr="00573CD0">
        <w:trPr>
          <w:trHeight w:hRule="exact" w:val="629"/>
        </w:trPr>
        <w:tc>
          <w:tcPr>
            <w:tcW w:w="2660" w:type="dxa"/>
          </w:tcPr>
          <w:p w14:paraId="5146BD9A" w14:textId="6794E0F2" w:rsidR="00C33DCB" w:rsidRPr="007B3265" w:rsidRDefault="00C33DCB" w:rsidP="007B3265">
            <w:pPr>
              <w:tabs>
                <w:tab w:val="left" w:pos="567"/>
              </w:tabs>
              <w:spacing w:line="229" w:lineRule="exact"/>
              <w:ind w:left="102"/>
              <w:rPr>
                <w:szCs w:val="20"/>
              </w:rPr>
            </w:pPr>
            <w:r w:rsidRPr="00010B9D">
              <w:rPr>
                <w:szCs w:val="20"/>
              </w:rPr>
              <w:t>../../../gender</w:t>
            </w:r>
          </w:p>
        </w:tc>
        <w:tc>
          <w:tcPr>
            <w:tcW w:w="1417" w:type="dxa"/>
          </w:tcPr>
          <w:p w14:paraId="21E49B95" w14:textId="55868EE9" w:rsidR="00C33DCB" w:rsidRPr="007B3265" w:rsidRDefault="00C33DCB" w:rsidP="007B3265">
            <w:pPr>
              <w:spacing w:line="229" w:lineRule="exact"/>
              <w:ind w:left="102"/>
              <w:rPr>
                <w:szCs w:val="20"/>
              </w:rPr>
            </w:pPr>
            <w:r w:rsidRPr="00010B9D">
              <w:rPr>
                <w:szCs w:val="20"/>
              </w:rPr>
              <w:t>CVType</w:t>
            </w:r>
          </w:p>
        </w:tc>
        <w:tc>
          <w:tcPr>
            <w:tcW w:w="4111" w:type="dxa"/>
          </w:tcPr>
          <w:p w14:paraId="5A31666A" w14:textId="2625692C" w:rsidR="00C33DCB" w:rsidRPr="00A34D56" w:rsidRDefault="00C33DCB" w:rsidP="007B3265">
            <w:pPr>
              <w:spacing w:line="226" w:lineRule="exact"/>
              <w:ind w:left="102"/>
              <w:rPr>
                <w:spacing w:val="-1"/>
                <w:szCs w:val="20"/>
              </w:rPr>
            </w:pPr>
            <w:r w:rsidRPr="00010B9D">
              <w:rPr>
                <w:szCs w:val="20"/>
              </w:rPr>
              <w:t>Patientens kön. KV Kön (1.2.752.129.2.2.1.1) bör användas.</w:t>
            </w:r>
          </w:p>
        </w:tc>
        <w:tc>
          <w:tcPr>
            <w:tcW w:w="1418" w:type="dxa"/>
          </w:tcPr>
          <w:p w14:paraId="3432CEB2" w14:textId="04407F60"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5FA175CF" w14:textId="77777777" w:rsidTr="00573CD0">
        <w:trPr>
          <w:trHeight w:hRule="exact" w:val="629"/>
        </w:trPr>
        <w:tc>
          <w:tcPr>
            <w:tcW w:w="2660" w:type="dxa"/>
          </w:tcPr>
          <w:p w14:paraId="790BD3BB" w14:textId="396336CE" w:rsidR="00C33DCB" w:rsidRPr="007B3265" w:rsidRDefault="00C33DCB" w:rsidP="007B3265">
            <w:pPr>
              <w:tabs>
                <w:tab w:val="left" w:pos="567"/>
              </w:tabs>
              <w:spacing w:line="229" w:lineRule="exact"/>
              <w:ind w:left="102"/>
              <w:rPr>
                <w:szCs w:val="20"/>
              </w:rPr>
            </w:pPr>
            <w:r w:rsidRPr="00010B9D">
              <w:rPr>
                <w:rFonts w:eastAsia="Times New Roman"/>
                <w:szCs w:val="20"/>
              </w:rPr>
              <w:t>../../../../code</w:t>
            </w:r>
          </w:p>
        </w:tc>
        <w:tc>
          <w:tcPr>
            <w:tcW w:w="1417" w:type="dxa"/>
          </w:tcPr>
          <w:p w14:paraId="55C69DD9" w14:textId="2E3A47C4"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3FA283D8" w14:textId="0CDFF642" w:rsidR="00C33DCB" w:rsidRPr="00A34D56" w:rsidRDefault="00C33DCB" w:rsidP="007B3265">
            <w:pPr>
              <w:spacing w:line="226" w:lineRule="exact"/>
              <w:ind w:left="102"/>
              <w:rPr>
                <w:spacing w:val="-1"/>
                <w:szCs w:val="20"/>
              </w:rPr>
            </w:pPr>
            <w:r w:rsidRPr="00010B9D">
              <w:rPr>
                <w:szCs w:val="20"/>
              </w:rPr>
              <w:t>Kod som anger kön.</w:t>
            </w:r>
          </w:p>
        </w:tc>
        <w:tc>
          <w:tcPr>
            <w:tcW w:w="1418" w:type="dxa"/>
          </w:tcPr>
          <w:p w14:paraId="58A8D287" w14:textId="06F70378"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7D3FE1E3" w14:textId="77777777" w:rsidTr="00573CD0">
        <w:trPr>
          <w:trHeight w:hRule="exact" w:val="629"/>
        </w:trPr>
        <w:tc>
          <w:tcPr>
            <w:tcW w:w="2660" w:type="dxa"/>
          </w:tcPr>
          <w:p w14:paraId="65245DC4" w14:textId="4D4CBCA1" w:rsidR="00C33DCB" w:rsidRPr="007B3265" w:rsidRDefault="00C33DCB" w:rsidP="007B3265">
            <w:pPr>
              <w:tabs>
                <w:tab w:val="left" w:pos="567"/>
              </w:tabs>
              <w:spacing w:line="229" w:lineRule="exact"/>
              <w:ind w:left="102"/>
              <w:rPr>
                <w:szCs w:val="20"/>
              </w:rPr>
            </w:pPr>
            <w:r w:rsidRPr="00010B9D">
              <w:rPr>
                <w:rFonts w:eastAsia="Times New Roman"/>
                <w:szCs w:val="20"/>
              </w:rPr>
              <w:t>../../../../codeSystem</w:t>
            </w:r>
          </w:p>
        </w:tc>
        <w:tc>
          <w:tcPr>
            <w:tcW w:w="1417" w:type="dxa"/>
          </w:tcPr>
          <w:p w14:paraId="3F2E0976" w14:textId="13ED4282"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642DC4DD" w14:textId="101D3CC9" w:rsidR="00C33DCB" w:rsidRPr="00A34D56" w:rsidRDefault="00C33DCB" w:rsidP="007B3265">
            <w:pPr>
              <w:spacing w:line="226" w:lineRule="exact"/>
              <w:ind w:left="102"/>
              <w:rPr>
                <w:spacing w:val="-1"/>
                <w:szCs w:val="20"/>
              </w:rPr>
            </w:pPr>
            <w:r w:rsidRPr="00010B9D">
              <w:rPr>
                <w:szCs w:val="20"/>
              </w:rPr>
              <w:t>OID för kodsystem för kön.</w:t>
            </w:r>
          </w:p>
        </w:tc>
        <w:tc>
          <w:tcPr>
            <w:tcW w:w="1418" w:type="dxa"/>
          </w:tcPr>
          <w:p w14:paraId="4AE639B0" w14:textId="4CB1B067"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5D53FD7A" w14:textId="77777777" w:rsidTr="00573CD0">
        <w:trPr>
          <w:trHeight w:hRule="exact" w:val="629"/>
        </w:trPr>
        <w:tc>
          <w:tcPr>
            <w:tcW w:w="2660" w:type="dxa"/>
          </w:tcPr>
          <w:p w14:paraId="7A924965" w14:textId="57C940E6" w:rsidR="00C33DCB" w:rsidRPr="007B3265" w:rsidRDefault="00C33DCB" w:rsidP="007B3265">
            <w:pPr>
              <w:tabs>
                <w:tab w:val="left" w:pos="567"/>
              </w:tabs>
              <w:spacing w:line="229" w:lineRule="exact"/>
              <w:ind w:left="102"/>
              <w:rPr>
                <w:szCs w:val="20"/>
              </w:rPr>
            </w:pPr>
            <w:r w:rsidRPr="00010B9D">
              <w:rPr>
                <w:rFonts w:eastAsia="Times New Roman"/>
                <w:szCs w:val="20"/>
              </w:rPr>
              <w:t>../../../../codeSystemName</w:t>
            </w:r>
          </w:p>
        </w:tc>
        <w:tc>
          <w:tcPr>
            <w:tcW w:w="1417" w:type="dxa"/>
          </w:tcPr>
          <w:p w14:paraId="5916AB0A" w14:textId="5ECB9D75"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55AC8881" w14:textId="44646C8B" w:rsidR="00C33DCB" w:rsidRPr="00A34D56" w:rsidRDefault="00C33DCB" w:rsidP="007B3265">
            <w:pPr>
              <w:spacing w:line="226" w:lineRule="exact"/>
              <w:ind w:left="102"/>
              <w:rPr>
                <w:spacing w:val="-1"/>
                <w:szCs w:val="20"/>
              </w:rPr>
            </w:pPr>
            <w:r w:rsidRPr="00010B9D">
              <w:rPr>
                <w:spacing w:val="-1"/>
                <w:szCs w:val="20"/>
              </w:rPr>
              <w:t>Namn på kodsystem för kön.</w:t>
            </w:r>
          </w:p>
        </w:tc>
        <w:tc>
          <w:tcPr>
            <w:tcW w:w="1418" w:type="dxa"/>
          </w:tcPr>
          <w:p w14:paraId="56FDAFF4" w14:textId="5BA4DE92"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0F11DC42" w14:textId="77777777" w:rsidTr="00573CD0">
        <w:trPr>
          <w:trHeight w:hRule="exact" w:val="629"/>
        </w:trPr>
        <w:tc>
          <w:tcPr>
            <w:tcW w:w="2660" w:type="dxa"/>
          </w:tcPr>
          <w:p w14:paraId="29B4D99B" w14:textId="5EFB6B37" w:rsidR="00C33DCB" w:rsidRPr="007B3265" w:rsidRDefault="00C33DCB" w:rsidP="007B3265">
            <w:pPr>
              <w:tabs>
                <w:tab w:val="left" w:pos="567"/>
              </w:tabs>
              <w:spacing w:line="229" w:lineRule="exact"/>
              <w:ind w:left="102"/>
              <w:rPr>
                <w:szCs w:val="20"/>
              </w:rPr>
            </w:pPr>
            <w:r w:rsidRPr="00010B9D">
              <w:rPr>
                <w:rFonts w:eastAsia="Times New Roman"/>
                <w:szCs w:val="20"/>
              </w:rPr>
              <w:t>../../../../codeSystemVersion</w:t>
            </w:r>
          </w:p>
        </w:tc>
        <w:tc>
          <w:tcPr>
            <w:tcW w:w="1417" w:type="dxa"/>
          </w:tcPr>
          <w:p w14:paraId="1A0CEA33" w14:textId="6E4D1790"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1E8DCF73" w14:textId="77777777" w:rsidR="00C33DCB" w:rsidRPr="00010B9D" w:rsidRDefault="00C33DCB" w:rsidP="00D82DEA">
            <w:pPr>
              <w:rPr>
                <w:szCs w:val="20"/>
              </w:rPr>
            </w:pPr>
            <w:r w:rsidRPr="00010B9D">
              <w:rPr>
                <w:szCs w:val="20"/>
              </w:rPr>
              <w:t>Version på kodsystem för kön.</w:t>
            </w:r>
          </w:p>
          <w:p w14:paraId="7C8166AA" w14:textId="77777777" w:rsidR="00C33DCB" w:rsidRPr="00A34D56" w:rsidRDefault="00C33DCB" w:rsidP="007B3265">
            <w:pPr>
              <w:spacing w:line="226" w:lineRule="exact"/>
              <w:ind w:left="102"/>
              <w:rPr>
                <w:spacing w:val="-1"/>
                <w:szCs w:val="20"/>
              </w:rPr>
            </w:pPr>
          </w:p>
        </w:tc>
        <w:tc>
          <w:tcPr>
            <w:tcW w:w="1418" w:type="dxa"/>
          </w:tcPr>
          <w:p w14:paraId="0B4C742F" w14:textId="415C240D"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0F79359F" w14:textId="77777777" w:rsidTr="00573CD0">
        <w:trPr>
          <w:trHeight w:hRule="exact" w:val="629"/>
        </w:trPr>
        <w:tc>
          <w:tcPr>
            <w:tcW w:w="2660" w:type="dxa"/>
          </w:tcPr>
          <w:p w14:paraId="01DE2101" w14:textId="06DFE62F" w:rsidR="00C33DCB" w:rsidRPr="007B3265" w:rsidRDefault="00C33DCB" w:rsidP="007B3265">
            <w:pPr>
              <w:tabs>
                <w:tab w:val="left" w:pos="567"/>
              </w:tabs>
              <w:spacing w:line="229" w:lineRule="exact"/>
              <w:ind w:left="102"/>
              <w:rPr>
                <w:szCs w:val="20"/>
              </w:rPr>
            </w:pPr>
            <w:r w:rsidRPr="00010B9D">
              <w:rPr>
                <w:rFonts w:eastAsia="Times New Roman"/>
                <w:szCs w:val="20"/>
              </w:rPr>
              <w:t>../../../../displayName</w:t>
            </w:r>
          </w:p>
        </w:tc>
        <w:tc>
          <w:tcPr>
            <w:tcW w:w="1417" w:type="dxa"/>
          </w:tcPr>
          <w:p w14:paraId="41A4DF88" w14:textId="568E5C49"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6D2038C7" w14:textId="2E7733BD" w:rsidR="00C33DCB" w:rsidRPr="00A34D56" w:rsidRDefault="00C33DCB" w:rsidP="007B3265">
            <w:pPr>
              <w:spacing w:line="226" w:lineRule="exact"/>
              <w:ind w:left="102"/>
              <w:rPr>
                <w:spacing w:val="-1"/>
                <w:szCs w:val="20"/>
              </w:rPr>
            </w:pPr>
            <w:r w:rsidRPr="00010B9D">
              <w:rPr>
                <w:szCs w:val="20"/>
              </w:rPr>
              <w:t>Könet i klartext.</w:t>
            </w:r>
          </w:p>
        </w:tc>
        <w:tc>
          <w:tcPr>
            <w:tcW w:w="1418" w:type="dxa"/>
          </w:tcPr>
          <w:p w14:paraId="082F0902" w14:textId="2E089D9F"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7D1F7AAF" w14:textId="77777777" w:rsidTr="00832FAE">
        <w:trPr>
          <w:trHeight w:hRule="exact" w:val="629"/>
        </w:trPr>
        <w:tc>
          <w:tcPr>
            <w:tcW w:w="2660" w:type="dxa"/>
            <w:shd w:val="clear" w:color="auto" w:fill="D9D9D9" w:themeFill="background1" w:themeFillShade="D9"/>
          </w:tcPr>
          <w:p w14:paraId="4B342C20" w14:textId="67F969C5" w:rsidR="00C33DCB" w:rsidRPr="002145F6" w:rsidRDefault="00C33DCB" w:rsidP="007B3265">
            <w:pPr>
              <w:tabs>
                <w:tab w:val="left" w:pos="567"/>
              </w:tabs>
              <w:spacing w:line="229" w:lineRule="exact"/>
              <w:ind w:left="102"/>
              <w:rPr>
                <w:szCs w:val="20"/>
              </w:rPr>
            </w:pPr>
            <w:r w:rsidRPr="002145F6">
              <w:rPr>
                <w:szCs w:val="20"/>
              </w:rPr>
              <w:t>../relation</w:t>
            </w:r>
          </w:p>
        </w:tc>
        <w:tc>
          <w:tcPr>
            <w:tcW w:w="1417" w:type="dxa"/>
            <w:shd w:val="clear" w:color="auto" w:fill="D9D9D9" w:themeFill="background1" w:themeFillShade="D9"/>
          </w:tcPr>
          <w:p w14:paraId="2B8DA73C" w14:textId="665B95A3" w:rsidR="00C33DCB" w:rsidRPr="002145F6" w:rsidRDefault="00C33DCB" w:rsidP="007B3265">
            <w:pPr>
              <w:spacing w:line="229" w:lineRule="exact"/>
              <w:ind w:left="102"/>
              <w:rPr>
                <w:szCs w:val="20"/>
              </w:rPr>
            </w:pPr>
            <w:r w:rsidRPr="002145F6">
              <w:rPr>
                <w:szCs w:val="20"/>
              </w:rPr>
              <w:t>RelationType</w:t>
            </w:r>
          </w:p>
        </w:tc>
        <w:tc>
          <w:tcPr>
            <w:tcW w:w="4111" w:type="dxa"/>
            <w:shd w:val="clear" w:color="auto" w:fill="D9D9D9" w:themeFill="background1" w:themeFillShade="D9"/>
          </w:tcPr>
          <w:p w14:paraId="745579F1" w14:textId="7F564DB4" w:rsidR="00C33DCB" w:rsidRPr="002145F6" w:rsidRDefault="00903DA3" w:rsidP="007B3265">
            <w:pPr>
              <w:spacing w:line="226" w:lineRule="exact"/>
              <w:ind w:left="102"/>
              <w:rPr>
                <w:spacing w:val="-1"/>
                <w:szCs w:val="20"/>
              </w:rPr>
            </w:pPr>
            <w:r w:rsidRPr="002145F6">
              <w:rPr>
                <w:rFonts w:cs="Arial"/>
              </w:rPr>
              <w:t>Beskriver typade samband till andra informationsmängder.</w:t>
            </w:r>
          </w:p>
        </w:tc>
        <w:tc>
          <w:tcPr>
            <w:tcW w:w="1418" w:type="dxa"/>
            <w:shd w:val="clear" w:color="auto" w:fill="D9D9D9" w:themeFill="background1" w:themeFillShade="D9"/>
          </w:tcPr>
          <w:p w14:paraId="0E3407E4" w14:textId="62887DB5" w:rsidR="00C33DCB" w:rsidRPr="002145F6" w:rsidRDefault="00C33DCB" w:rsidP="00A34D56">
            <w:pPr>
              <w:tabs>
                <w:tab w:val="left" w:pos="567"/>
              </w:tabs>
              <w:spacing w:line="226" w:lineRule="exact"/>
              <w:ind w:left="101"/>
              <w:rPr>
                <w:spacing w:val="-1"/>
                <w:szCs w:val="20"/>
              </w:rPr>
            </w:pPr>
            <w:r w:rsidRPr="002145F6">
              <w:rPr>
                <w:szCs w:val="20"/>
              </w:rPr>
              <w:t>0..*</w:t>
            </w:r>
          </w:p>
        </w:tc>
      </w:tr>
      <w:tr w:rsidR="00903DA3" w:rsidRPr="00A34D56" w14:paraId="01831C6B" w14:textId="77777777" w:rsidTr="00573CD0">
        <w:trPr>
          <w:trHeight w:hRule="exact" w:val="629"/>
        </w:trPr>
        <w:tc>
          <w:tcPr>
            <w:tcW w:w="2660" w:type="dxa"/>
          </w:tcPr>
          <w:p w14:paraId="77E8F293" w14:textId="154F2FB1" w:rsidR="00903DA3" w:rsidRPr="00F37F16" w:rsidRDefault="00903DA3" w:rsidP="007B3265">
            <w:pPr>
              <w:tabs>
                <w:tab w:val="left" w:pos="567"/>
              </w:tabs>
              <w:spacing w:line="229" w:lineRule="exact"/>
              <w:ind w:left="102"/>
              <w:rPr>
                <w:szCs w:val="20"/>
              </w:rPr>
            </w:pPr>
            <w:r>
              <w:rPr>
                <w:szCs w:val="20"/>
              </w:rPr>
              <w:lastRenderedPageBreak/>
              <w:t>../../code</w:t>
            </w:r>
          </w:p>
        </w:tc>
        <w:tc>
          <w:tcPr>
            <w:tcW w:w="1417" w:type="dxa"/>
          </w:tcPr>
          <w:p w14:paraId="3EAEF427" w14:textId="19E5640B" w:rsidR="00903DA3" w:rsidRPr="00F37F16" w:rsidRDefault="00903DA3" w:rsidP="007B3265">
            <w:pPr>
              <w:spacing w:line="229" w:lineRule="exact"/>
              <w:ind w:left="102"/>
              <w:rPr>
                <w:szCs w:val="20"/>
              </w:rPr>
            </w:pPr>
            <w:r>
              <w:rPr>
                <w:szCs w:val="20"/>
              </w:rPr>
              <w:t>CVType</w:t>
            </w:r>
          </w:p>
        </w:tc>
        <w:tc>
          <w:tcPr>
            <w:tcW w:w="4111" w:type="dxa"/>
          </w:tcPr>
          <w:p w14:paraId="58D954A8" w14:textId="57B77A72" w:rsidR="00903DA3" w:rsidRPr="00A34D56" w:rsidRDefault="00903DA3" w:rsidP="00903DA3">
            <w:pPr>
              <w:spacing w:line="226" w:lineRule="exact"/>
              <w:rPr>
                <w:spacing w:val="-1"/>
                <w:szCs w:val="20"/>
              </w:rPr>
            </w:pPr>
            <w:r w:rsidRPr="00C93E52">
              <w:t>Anger vilken typ av relation den refererade informationen har till hämtad observation.</w:t>
            </w:r>
          </w:p>
        </w:tc>
        <w:tc>
          <w:tcPr>
            <w:tcW w:w="1418" w:type="dxa"/>
          </w:tcPr>
          <w:p w14:paraId="24919EBA" w14:textId="34E14646" w:rsidR="00903DA3" w:rsidRDefault="00903DA3" w:rsidP="00A34D56">
            <w:pPr>
              <w:tabs>
                <w:tab w:val="left" w:pos="567"/>
              </w:tabs>
              <w:spacing w:line="226" w:lineRule="exact"/>
              <w:ind w:left="101"/>
              <w:rPr>
                <w:szCs w:val="20"/>
              </w:rPr>
            </w:pPr>
            <w:r>
              <w:rPr>
                <w:szCs w:val="20"/>
              </w:rPr>
              <w:t>1..1</w:t>
            </w:r>
          </w:p>
        </w:tc>
      </w:tr>
      <w:tr w:rsidR="00903DA3" w:rsidRPr="00A34D56" w14:paraId="2151902D" w14:textId="77777777" w:rsidTr="00573CD0">
        <w:trPr>
          <w:trHeight w:hRule="exact" w:val="629"/>
        </w:trPr>
        <w:tc>
          <w:tcPr>
            <w:tcW w:w="2660" w:type="dxa"/>
          </w:tcPr>
          <w:p w14:paraId="0BC57CC9" w14:textId="286F0E1B" w:rsidR="00903DA3" w:rsidRDefault="00903DA3" w:rsidP="00903DA3">
            <w:pPr>
              <w:tabs>
                <w:tab w:val="left" w:pos="567"/>
              </w:tabs>
              <w:spacing w:line="229" w:lineRule="exact"/>
              <w:ind w:left="102"/>
              <w:rPr>
                <w:szCs w:val="20"/>
              </w:rPr>
            </w:pPr>
            <w:r w:rsidRPr="003C622B">
              <w:rPr>
                <w:lang w:eastAsia="sv-SE"/>
              </w:rPr>
              <w:t>code.code</w:t>
            </w:r>
          </w:p>
        </w:tc>
        <w:tc>
          <w:tcPr>
            <w:tcW w:w="1417" w:type="dxa"/>
          </w:tcPr>
          <w:p w14:paraId="3250EBD5" w14:textId="477CDAAE" w:rsidR="00903DA3" w:rsidRDefault="00903DA3" w:rsidP="00903DA3">
            <w:pPr>
              <w:spacing w:line="229" w:lineRule="exact"/>
              <w:ind w:left="102"/>
              <w:rPr>
                <w:szCs w:val="20"/>
              </w:rPr>
            </w:pPr>
            <w:r w:rsidRPr="00C93E52">
              <w:t>String</w:t>
            </w:r>
          </w:p>
        </w:tc>
        <w:tc>
          <w:tcPr>
            <w:tcW w:w="4111" w:type="dxa"/>
          </w:tcPr>
          <w:p w14:paraId="1BDE19E2" w14:textId="77777777" w:rsidR="00903DA3" w:rsidRPr="00C93E52" w:rsidRDefault="00903DA3" w:rsidP="00903DA3">
            <w:r w:rsidRPr="00C93E52">
              <w:t>Kod för relationstyp.</w:t>
            </w:r>
          </w:p>
          <w:p w14:paraId="657428C9" w14:textId="77777777" w:rsidR="00903DA3" w:rsidRPr="00C93E52" w:rsidRDefault="00903DA3" w:rsidP="00903DA3">
            <w:pPr>
              <w:spacing w:line="226" w:lineRule="exact"/>
              <w:ind w:left="102"/>
            </w:pPr>
          </w:p>
        </w:tc>
        <w:tc>
          <w:tcPr>
            <w:tcW w:w="1418" w:type="dxa"/>
          </w:tcPr>
          <w:p w14:paraId="344DA221" w14:textId="3293B052" w:rsidR="00903DA3" w:rsidRDefault="00903DA3" w:rsidP="00903DA3">
            <w:pPr>
              <w:tabs>
                <w:tab w:val="left" w:pos="567"/>
              </w:tabs>
              <w:spacing w:line="226" w:lineRule="exact"/>
              <w:ind w:left="101"/>
              <w:rPr>
                <w:szCs w:val="20"/>
              </w:rPr>
            </w:pPr>
            <w:r w:rsidRPr="00C93E52">
              <w:t>1</w:t>
            </w:r>
          </w:p>
        </w:tc>
      </w:tr>
      <w:tr w:rsidR="00903DA3" w:rsidRPr="00A34D56" w14:paraId="256C57CD" w14:textId="77777777" w:rsidTr="00573CD0">
        <w:trPr>
          <w:trHeight w:hRule="exact" w:val="629"/>
        </w:trPr>
        <w:tc>
          <w:tcPr>
            <w:tcW w:w="2660" w:type="dxa"/>
          </w:tcPr>
          <w:p w14:paraId="7A60A24E" w14:textId="66DFFCA0" w:rsidR="00903DA3" w:rsidRDefault="00903DA3" w:rsidP="00903DA3">
            <w:pPr>
              <w:tabs>
                <w:tab w:val="left" w:pos="567"/>
              </w:tabs>
              <w:spacing w:line="229" w:lineRule="exact"/>
              <w:ind w:left="102"/>
              <w:rPr>
                <w:szCs w:val="20"/>
              </w:rPr>
            </w:pPr>
            <w:r w:rsidRPr="003C622B">
              <w:rPr>
                <w:lang w:eastAsia="sv-SE"/>
              </w:rPr>
              <w:t>code.codeSystem</w:t>
            </w:r>
          </w:p>
        </w:tc>
        <w:tc>
          <w:tcPr>
            <w:tcW w:w="1417" w:type="dxa"/>
          </w:tcPr>
          <w:p w14:paraId="683F8D4F" w14:textId="39EB60DD" w:rsidR="00903DA3" w:rsidRDefault="00903DA3" w:rsidP="00903DA3">
            <w:pPr>
              <w:spacing w:line="229" w:lineRule="exact"/>
              <w:ind w:left="102"/>
              <w:rPr>
                <w:szCs w:val="20"/>
              </w:rPr>
            </w:pPr>
            <w:r w:rsidRPr="00C93E52">
              <w:t>String</w:t>
            </w:r>
          </w:p>
        </w:tc>
        <w:tc>
          <w:tcPr>
            <w:tcW w:w="4111" w:type="dxa"/>
          </w:tcPr>
          <w:p w14:paraId="691CFD04" w14:textId="15EFD6DA" w:rsidR="00903DA3" w:rsidRPr="00C93E52" w:rsidRDefault="00903DA3" w:rsidP="00903DA3">
            <w:pPr>
              <w:spacing w:line="226" w:lineRule="exact"/>
            </w:pPr>
            <w:r w:rsidRPr="00C93E52">
              <w:t xml:space="preserve">Kodsystem för angiven kod för relationstyp. </w:t>
            </w:r>
          </w:p>
        </w:tc>
        <w:tc>
          <w:tcPr>
            <w:tcW w:w="1418" w:type="dxa"/>
          </w:tcPr>
          <w:p w14:paraId="1823832F" w14:textId="2D12377F" w:rsidR="00903DA3" w:rsidRDefault="00903DA3" w:rsidP="00903DA3">
            <w:pPr>
              <w:tabs>
                <w:tab w:val="left" w:pos="567"/>
              </w:tabs>
              <w:spacing w:line="226" w:lineRule="exact"/>
              <w:ind w:left="101"/>
              <w:rPr>
                <w:szCs w:val="20"/>
              </w:rPr>
            </w:pPr>
            <w:r w:rsidRPr="00C93E52">
              <w:t>1</w:t>
            </w:r>
          </w:p>
        </w:tc>
      </w:tr>
      <w:tr w:rsidR="00903DA3" w:rsidRPr="00A34D56" w14:paraId="3887F7FD" w14:textId="77777777" w:rsidTr="00573CD0">
        <w:trPr>
          <w:trHeight w:hRule="exact" w:val="629"/>
        </w:trPr>
        <w:tc>
          <w:tcPr>
            <w:tcW w:w="2660" w:type="dxa"/>
          </w:tcPr>
          <w:p w14:paraId="004C8BBD" w14:textId="2EE7D5DC" w:rsidR="00903DA3" w:rsidRDefault="00903DA3" w:rsidP="00903DA3">
            <w:pPr>
              <w:tabs>
                <w:tab w:val="left" w:pos="567"/>
              </w:tabs>
              <w:spacing w:line="229" w:lineRule="exact"/>
              <w:ind w:left="102"/>
              <w:rPr>
                <w:szCs w:val="20"/>
              </w:rPr>
            </w:pPr>
            <w:r w:rsidRPr="003C622B">
              <w:rPr>
                <w:lang w:eastAsia="sv-SE"/>
              </w:rPr>
              <w:t>code.codeSystemName</w:t>
            </w:r>
          </w:p>
        </w:tc>
        <w:tc>
          <w:tcPr>
            <w:tcW w:w="1417" w:type="dxa"/>
          </w:tcPr>
          <w:p w14:paraId="139977A7" w14:textId="0F0420C8" w:rsidR="00903DA3" w:rsidRDefault="00903DA3" w:rsidP="00903DA3">
            <w:pPr>
              <w:spacing w:line="229" w:lineRule="exact"/>
              <w:ind w:left="102"/>
              <w:rPr>
                <w:szCs w:val="20"/>
              </w:rPr>
            </w:pPr>
            <w:r w:rsidRPr="00C93E52">
              <w:t>String</w:t>
            </w:r>
          </w:p>
        </w:tc>
        <w:tc>
          <w:tcPr>
            <w:tcW w:w="4111" w:type="dxa"/>
          </w:tcPr>
          <w:p w14:paraId="018FF8AC" w14:textId="2C6A538D" w:rsidR="00903DA3" w:rsidRPr="00C93E52" w:rsidRDefault="00903DA3" w:rsidP="00903DA3">
            <w:pPr>
              <w:spacing w:line="226" w:lineRule="exact"/>
            </w:pPr>
            <w:r w:rsidRPr="00C93E52">
              <w:t>Namn för kodsystem.</w:t>
            </w:r>
          </w:p>
        </w:tc>
        <w:tc>
          <w:tcPr>
            <w:tcW w:w="1418" w:type="dxa"/>
          </w:tcPr>
          <w:p w14:paraId="0B438668" w14:textId="06141939" w:rsidR="00903DA3" w:rsidRDefault="00903DA3" w:rsidP="00903DA3">
            <w:pPr>
              <w:tabs>
                <w:tab w:val="left" w:pos="567"/>
              </w:tabs>
              <w:spacing w:line="226" w:lineRule="exact"/>
              <w:ind w:left="101"/>
              <w:rPr>
                <w:szCs w:val="20"/>
              </w:rPr>
            </w:pPr>
            <w:r w:rsidRPr="00C93E52">
              <w:t>0..1</w:t>
            </w:r>
          </w:p>
        </w:tc>
      </w:tr>
      <w:tr w:rsidR="00903DA3" w:rsidRPr="00A34D56" w14:paraId="6D362845" w14:textId="77777777" w:rsidTr="00573CD0">
        <w:trPr>
          <w:trHeight w:hRule="exact" w:val="629"/>
        </w:trPr>
        <w:tc>
          <w:tcPr>
            <w:tcW w:w="2660" w:type="dxa"/>
          </w:tcPr>
          <w:p w14:paraId="382F7089" w14:textId="4C1860BF" w:rsidR="00903DA3" w:rsidRDefault="00903DA3" w:rsidP="00903DA3">
            <w:pPr>
              <w:tabs>
                <w:tab w:val="left" w:pos="567"/>
              </w:tabs>
              <w:spacing w:line="229" w:lineRule="exact"/>
              <w:ind w:left="102"/>
              <w:rPr>
                <w:szCs w:val="20"/>
              </w:rPr>
            </w:pPr>
            <w:r w:rsidRPr="003C622B">
              <w:rPr>
                <w:lang w:eastAsia="sv-SE"/>
              </w:rPr>
              <w:t>code.codeSystemVersion</w:t>
            </w:r>
          </w:p>
        </w:tc>
        <w:tc>
          <w:tcPr>
            <w:tcW w:w="1417" w:type="dxa"/>
          </w:tcPr>
          <w:p w14:paraId="0EFD077F" w14:textId="5E444C56" w:rsidR="00903DA3" w:rsidRDefault="00903DA3" w:rsidP="00903DA3">
            <w:pPr>
              <w:spacing w:line="229" w:lineRule="exact"/>
              <w:ind w:left="102"/>
              <w:rPr>
                <w:szCs w:val="20"/>
              </w:rPr>
            </w:pPr>
            <w:r w:rsidRPr="00C93E52">
              <w:t>String</w:t>
            </w:r>
          </w:p>
        </w:tc>
        <w:tc>
          <w:tcPr>
            <w:tcW w:w="4111" w:type="dxa"/>
          </w:tcPr>
          <w:p w14:paraId="1C1550CE" w14:textId="7D316DFC" w:rsidR="00903DA3" w:rsidRPr="00C93E52" w:rsidRDefault="00903DA3" w:rsidP="00903DA3">
            <w:pPr>
              <w:spacing w:line="226" w:lineRule="exact"/>
            </w:pPr>
            <w:r w:rsidRPr="00C93E52">
              <w:t>Versionsnummer för använt kodsystem.</w:t>
            </w:r>
          </w:p>
        </w:tc>
        <w:tc>
          <w:tcPr>
            <w:tcW w:w="1418" w:type="dxa"/>
          </w:tcPr>
          <w:p w14:paraId="78C9B51E" w14:textId="6C554837" w:rsidR="00903DA3" w:rsidRDefault="00903DA3" w:rsidP="00903DA3">
            <w:pPr>
              <w:tabs>
                <w:tab w:val="left" w:pos="567"/>
              </w:tabs>
              <w:spacing w:line="226" w:lineRule="exact"/>
              <w:ind w:left="101"/>
              <w:rPr>
                <w:szCs w:val="20"/>
              </w:rPr>
            </w:pPr>
            <w:r w:rsidRPr="00C93E52">
              <w:t>0..1</w:t>
            </w:r>
          </w:p>
        </w:tc>
      </w:tr>
      <w:tr w:rsidR="00C33DCB" w:rsidRPr="00A34D56" w14:paraId="25D9B807" w14:textId="77777777" w:rsidTr="006D44C7">
        <w:trPr>
          <w:trHeight w:hRule="exact" w:val="704"/>
        </w:trPr>
        <w:tc>
          <w:tcPr>
            <w:tcW w:w="2660" w:type="dxa"/>
          </w:tcPr>
          <w:p w14:paraId="370B62F0" w14:textId="294B6D62" w:rsidR="00C33DCB" w:rsidRPr="00A34D56" w:rsidRDefault="00C33DCB" w:rsidP="007B3265">
            <w:pPr>
              <w:tabs>
                <w:tab w:val="left" w:pos="567"/>
              </w:tabs>
              <w:spacing w:line="229" w:lineRule="exact"/>
              <w:ind w:left="102"/>
              <w:rPr>
                <w:szCs w:val="20"/>
              </w:rPr>
            </w:pPr>
            <w:r w:rsidRPr="00F37F16">
              <w:rPr>
                <w:szCs w:val="20"/>
              </w:rPr>
              <w:t>../</w:t>
            </w:r>
            <w:r>
              <w:rPr>
                <w:szCs w:val="20"/>
              </w:rPr>
              <w:t>../</w:t>
            </w:r>
            <w:r w:rsidRPr="00F37F16">
              <w:rPr>
                <w:szCs w:val="20"/>
              </w:rPr>
              <w:t>referredInformation</w:t>
            </w:r>
          </w:p>
        </w:tc>
        <w:tc>
          <w:tcPr>
            <w:tcW w:w="1417" w:type="dxa"/>
          </w:tcPr>
          <w:p w14:paraId="4ADF5260" w14:textId="4DB02044" w:rsidR="00C33DCB" w:rsidRPr="00A34D56" w:rsidRDefault="00C33DCB" w:rsidP="007B3265">
            <w:pPr>
              <w:spacing w:line="229" w:lineRule="exact"/>
              <w:ind w:left="102"/>
              <w:rPr>
                <w:szCs w:val="20"/>
              </w:rPr>
            </w:pPr>
            <w:r w:rsidRPr="00F37F16">
              <w:rPr>
                <w:szCs w:val="20"/>
              </w:rPr>
              <w:t>ReferredInformationType</w:t>
            </w:r>
          </w:p>
        </w:tc>
        <w:tc>
          <w:tcPr>
            <w:tcW w:w="4111" w:type="dxa"/>
          </w:tcPr>
          <w:p w14:paraId="746807C3" w14:textId="77777777" w:rsidR="00C33DCB" w:rsidRPr="00A34D56" w:rsidRDefault="00C33DCB" w:rsidP="007B3265">
            <w:pPr>
              <w:spacing w:line="226" w:lineRule="exact"/>
              <w:ind w:left="102"/>
              <w:rPr>
                <w:spacing w:val="-1"/>
                <w:szCs w:val="20"/>
              </w:rPr>
            </w:pPr>
          </w:p>
        </w:tc>
        <w:tc>
          <w:tcPr>
            <w:tcW w:w="1418" w:type="dxa"/>
          </w:tcPr>
          <w:p w14:paraId="55FEAA57" w14:textId="78D2BE78" w:rsidR="00C33DCB" w:rsidRPr="00A34D56" w:rsidRDefault="00C33DCB" w:rsidP="00A34D56">
            <w:pPr>
              <w:tabs>
                <w:tab w:val="left" w:pos="567"/>
              </w:tabs>
              <w:spacing w:line="226" w:lineRule="exact"/>
              <w:ind w:left="101"/>
              <w:rPr>
                <w:spacing w:val="-1"/>
                <w:szCs w:val="20"/>
              </w:rPr>
            </w:pPr>
            <w:r>
              <w:rPr>
                <w:szCs w:val="20"/>
              </w:rPr>
              <w:t>1..1</w:t>
            </w:r>
          </w:p>
        </w:tc>
      </w:tr>
      <w:tr w:rsidR="00C33DCB" w:rsidRPr="00A34D56" w14:paraId="33F3E33E" w14:textId="77777777" w:rsidTr="00573CD0">
        <w:trPr>
          <w:trHeight w:hRule="exact" w:val="629"/>
        </w:trPr>
        <w:tc>
          <w:tcPr>
            <w:tcW w:w="2660" w:type="dxa"/>
          </w:tcPr>
          <w:p w14:paraId="45E6A857" w14:textId="47E205C4" w:rsidR="00C33DCB" w:rsidRPr="00A34D56" w:rsidRDefault="00C33DCB" w:rsidP="007B3265">
            <w:pPr>
              <w:tabs>
                <w:tab w:val="left" w:pos="567"/>
              </w:tabs>
              <w:spacing w:line="229" w:lineRule="exact"/>
              <w:ind w:left="102"/>
              <w:rPr>
                <w:szCs w:val="20"/>
              </w:rPr>
            </w:pPr>
            <w:r>
              <w:rPr>
                <w:szCs w:val="20"/>
              </w:rPr>
              <w:t>../</w:t>
            </w:r>
            <w:r w:rsidRPr="00F37F16">
              <w:rPr>
                <w:szCs w:val="20"/>
              </w:rPr>
              <w:t>../../id</w:t>
            </w:r>
          </w:p>
        </w:tc>
        <w:tc>
          <w:tcPr>
            <w:tcW w:w="1417" w:type="dxa"/>
          </w:tcPr>
          <w:p w14:paraId="3CD4F6AF" w14:textId="450419ED" w:rsidR="00C33DCB" w:rsidRPr="00A34D56" w:rsidRDefault="00C33DCB" w:rsidP="007B3265">
            <w:pPr>
              <w:spacing w:line="229" w:lineRule="exact"/>
              <w:ind w:left="102"/>
              <w:rPr>
                <w:szCs w:val="20"/>
              </w:rPr>
            </w:pPr>
            <w:r w:rsidRPr="00F37F16">
              <w:rPr>
                <w:szCs w:val="20"/>
              </w:rPr>
              <w:t>IIType</w:t>
            </w:r>
          </w:p>
        </w:tc>
        <w:tc>
          <w:tcPr>
            <w:tcW w:w="4111" w:type="dxa"/>
          </w:tcPr>
          <w:p w14:paraId="510872B0" w14:textId="49637E40" w:rsidR="00C33DCB" w:rsidRPr="00A34D56" w:rsidRDefault="00C33DCB" w:rsidP="007B3265">
            <w:pPr>
              <w:spacing w:line="226" w:lineRule="exact"/>
              <w:ind w:left="102"/>
              <w:rPr>
                <w:spacing w:val="-1"/>
                <w:szCs w:val="20"/>
              </w:rPr>
            </w:pPr>
            <w:r w:rsidRPr="00966B3B">
              <w:rPr>
                <w:szCs w:val="20"/>
              </w:rPr>
              <w:t>Den refererade externa informationens identitet.</w:t>
            </w:r>
          </w:p>
        </w:tc>
        <w:tc>
          <w:tcPr>
            <w:tcW w:w="1418" w:type="dxa"/>
          </w:tcPr>
          <w:p w14:paraId="4C249EFB" w14:textId="08EF3F56" w:rsidR="00C33DCB" w:rsidRPr="00A34D56" w:rsidRDefault="00C33DCB" w:rsidP="00A34D56">
            <w:pPr>
              <w:tabs>
                <w:tab w:val="left" w:pos="567"/>
              </w:tabs>
              <w:spacing w:line="226" w:lineRule="exact"/>
              <w:ind w:left="101"/>
              <w:rPr>
                <w:spacing w:val="-1"/>
                <w:szCs w:val="20"/>
              </w:rPr>
            </w:pPr>
            <w:r w:rsidRPr="00F37F16">
              <w:rPr>
                <w:szCs w:val="20"/>
              </w:rPr>
              <w:t>1..1</w:t>
            </w:r>
          </w:p>
        </w:tc>
      </w:tr>
      <w:tr w:rsidR="00C33DCB" w:rsidRPr="00A34D56" w14:paraId="18495B68" w14:textId="77777777" w:rsidTr="00573CD0">
        <w:trPr>
          <w:trHeight w:hRule="exact" w:val="629"/>
        </w:trPr>
        <w:tc>
          <w:tcPr>
            <w:tcW w:w="2660" w:type="dxa"/>
          </w:tcPr>
          <w:p w14:paraId="45AE8CAA" w14:textId="5D5D70CD" w:rsidR="00C33DCB" w:rsidRPr="00A34D56" w:rsidRDefault="00C33DCB" w:rsidP="007B3265">
            <w:pPr>
              <w:tabs>
                <w:tab w:val="left" w:pos="567"/>
              </w:tabs>
              <w:spacing w:line="229" w:lineRule="exact"/>
              <w:ind w:left="102"/>
              <w:rPr>
                <w:szCs w:val="20"/>
              </w:rPr>
            </w:pPr>
            <w:r>
              <w:rPr>
                <w:szCs w:val="20"/>
              </w:rPr>
              <w:t>../</w:t>
            </w:r>
            <w:r w:rsidRPr="00F37F16">
              <w:rPr>
                <w:szCs w:val="20"/>
              </w:rPr>
              <w:t>../../../root</w:t>
            </w:r>
          </w:p>
        </w:tc>
        <w:tc>
          <w:tcPr>
            <w:tcW w:w="1417" w:type="dxa"/>
          </w:tcPr>
          <w:p w14:paraId="5457348B" w14:textId="64BD48E7" w:rsidR="00C33DCB" w:rsidRPr="00A34D56" w:rsidRDefault="00C33DCB" w:rsidP="007B3265">
            <w:pPr>
              <w:spacing w:line="229" w:lineRule="exact"/>
              <w:ind w:left="102"/>
              <w:rPr>
                <w:szCs w:val="20"/>
              </w:rPr>
            </w:pPr>
            <w:r w:rsidRPr="00F37F16">
              <w:rPr>
                <w:szCs w:val="20"/>
              </w:rPr>
              <w:t>string</w:t>
            </w:r>
          </w:p>
        </w:tc>
        <w:tc>
          <w:tcPr>
            <w:tcW w:w="4111" w:type="dxa"/>
          </w:tcPr>
          <w:p w14:paraId="3087A0B9" w14:textId="7D297D8D" w:rsidR="00C33DCB" w:rsidRPr="00A34D56" w:rsidRDefault="00903DA3" w:rsidP="007B3265">
            <w:pPr>
              <w:spacing w:line="226" w:lineRule="exact"/>
              <w:ind w:left="102"/>
              <w:rPr>
                <w:spacing w:val="-1"/>
                <w:szCs w:val="20"/>
              </w:rPr>
            </w:pPr>
            <w:r w:rsidRPr="00C93E52">
              <w:rPr>
                <w:rFonts w:cs="Arial"/>
              </w:rPr>
              <w:t>Källsystemets HSA-id</w:t>
            </w:r>
          </w:p>
        </w:tc>
        <w:tc>
          <w:tcPr>
            <w:tcW w:w="1418" w:type="dxa"/>
          </w:tcPr>
          <w:p w14:paraId="5E2DA615" w14:textId="1A471411"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13775540" w14:textId="77777777" w:rsidTr="007B3265">
        <w:trPr>
          <w:trHeight w:hRule="exact" w:val="716"/>
        </w:trPr>
        <w:tc>
          <w:tcPr>
            <w:tcW w:w="2660" w:type="dxa"/>
          </w:tcPr>
          <w:p w14:paraId="4AD7F30C" w14:textId="33D99902" w:rsidR="00C33DCB" w:rsidRPr="00A34D56" w:rsidRDefault="00C33DCB" w:rsidP="007B3265">
            <w:pPr>
              <w:tabs>
                <w:tab w:val="left" w:pos="567"/>
              </w:tabs>
              <w:spacing w:line="229" w:lineRule="exact"/>
              <w:ind w:left="102"/>
              <w:rPr>
                <w:szCs w:val="20"/>
              </w:rPr>
            </w:pPr>
            <w:r>
              <w:rPr>
                <w:szCs w:val="20"/>
              </w:rPr>
              <w:t>../</w:t>
            </w:r>
            <w:r w:rsidRPr="00966B3B">
              <w:rPr>
                <w:szCs w:val="20"/>
              </w:rPr>
              <w:t>../../../extension</w:t>
            </w:r>
          </w:p>
        </w:tc>
        <w:tc>
          <w:tcPr>
            <w:tcW w:w="1417" w:type="dxa"/>
          </w:tcPr>
          <w:p w14:paraId="5993FECE" w14:textId="3DCFAA7B" w:rsidR="00C33DCB" w:rsidRPr="00A34D56" w:rsidRDefault="00C33DCB" w:rsidP="007B3265">
            <w:pPr>
              <w:spacing w:line="229" w:lineRule="exact"/>
              <w:ind w:left="102"/>
              <w:rPr>
                <w:szCs w:val="20"/>
              </w:rPr>
            </w:pPr>
            <w:r w:rsidRPr="00966B3B">
              <w:rPr>
                <w:szCs w:val="20"/>
              </w:rPr>
              <w:t>string</w:t>
            </w:r>
          </w:p>
        </w:tc>
        <w:tc>
          <w:tcPr>
            <w:tcW w:w="4111" w:type="dxa"/>
          </w:tcPr>
          <w:p w14:paraId="1DA310CF" w14:textId="0F8A612E" w:rsidR="00C33DCB" w:rsidRPr="00A34D56" w:rsidRDefault="00903DA3" w:rsidP="007B3265">
            <w:pPr>
              <w:spacing w:line="226" w:lineRule="exact"/>
              <w:ind w:left="102"/>
              <w:rPr>
                <w:spacing w:val="-1"/>
                <w:szCs w:val="20"/>
              </w:rPr>
            </w:pPr>
            <w:r w:rsidRPr="00C93E52">
              <w:rPr>
                <w:rFonts w:cs="Arial"/>
              </w:rPr>
              <w:t>Det unika id-värdet för den refererade informationen</w:t>
            </w:r>
          </w:p>
        </w:tc>
        <w:tc>
          <w:tcPr>
            <w:tcW w:w="1418" w:type="dxa"/>
          </w:tcPr>
          <w:p w14:paraId="13C8A53A" w14:textId="4AE18FA6"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0363DF82" w14:textId="77777777" w:rsidTr="007B3265">
        <w:trPr>
          <w:trHeight w:hRule="exact" w:val="938"/>
        </w:trPr>
        <w:tc>
          <w:tcPr>
            <w:tcW w:w="2660" w:type="dxa"/>
          </w:tcPr>
          <w:p w14:paraId="1537EC11" w14:textId="4A50BF33" w:rsidR="00C33DCB" w:rsidRPr="00A34D56" w:rsidRDefault="00C33DCB" w:rsidP="007B3265">
            <w:pPr>
              <w:tabs>
                <w:tab w:val="left" w:pos="567"/>
              </w:tabs>
              <w:spacing w:line="229" w:lineRule="exact"/>
              <w:ind w:left="102"/>
              <w:rPr>
                <w:szCs w:val="20"/>
              </w:rPr>
            </w:pPr>
            <w:r>
              <w:rPr>
                <w:szCs w:val="20"/>
              </w:rPr>
              <w:t>../</w:t>
            </w:r>
            <w:r w:rsidRPr="00966B3B">
              <w:rPr>
                <w:szCs w:val="20"/>
              </w:rPr>
              <w:t>../../time</w:t>
            </w:r>
          </w:p>
        </w:tc>
        <w:tc>
          <w:tcPr>
            <w:tcW w:w="1417" w:type="dxa"/>
          </w:tcPr>
          <w:p w14:paraId="1D68022C" w14:textId="16C3F6F3" w:rsidR="00C33DCB" w:rsidRPr="00A34D56" w:rsidRDefault="00C33DCB" w:rsidP="007B3265">
            <w:pPr>
              <w:spacing w:line="229" w:lineRule="exact"/>
              <w:ind w:left="102"/>
              <w:rPr>
                <w:szCs w:val="20"/>
              </w:rPr>
            </w:pPr>
            <w:r w:rsidRPr="00966B3B">
              <w:rPr>
                <w:szCs w:val="20"/>
              </w:rPr>
              <w:t>TimeStampType</w:t>
            </w:r>
          </w:p>
        </w:tc>
        <w:tc>
          <w:tcPr>
            <w:tcW w:w="4111" w:type="dxa"/>
          </w:tcPr>
          <w:p w14:paraId="3A281C17" w14:textId="76E57F92" w:rsidR="00C33DCB" w:rsidRPr="00A34D56" w:rsidRDefault="00C33DCB" w:rsidP="007B3265">
            <w:pPr>
              <w:spacing w:line="226" w:lineRule="exact"/>
              <w:ind w:left="102"/>
              <w:rPr>
                <w:spacing w:val="-1"/>
                <w:szCs w:val="20"/>
              </w:rPr>
            </w:pPr>
            <w:r w:rsidRPr="00966B3B">
              <w:rPr>
                <w:szCs w:val="20"/>
              </w:rPr>
              <w:t>Tidpunkt eller starttid för tidsintervall motsvarande händelsetidpunkt för den refererade informationen. Uttrycks på formatet ÅÅÅÅMMDDttmmss.</w:t>
            </w:r>
          </w:p>
        </w:tc>
        <w:tc>
          <w:tcPr>
            <w:tcW w:w="1418" w:type="dxa"/>
          </w:tcPr>
          <w:p w14:paraId="2FCA6A7C" w14:textId="5D5C0630"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77D8B876" w14:textId="77777777" w:rsidTr="00903DA3">
        <w:trPr>
          <w:trHeight w:hRule="exact" w:val="1534"/>
        </w:trPr>
        <w:tc>
          <w:tcPr>
            <w:tcW w:w="2660" w:type="dxa"/>
          </w:tcPr>
          <w:p w14:paraId="2666145E" w14:textId="17EB2E42" w:rsidR="00C33DCB" w:rsidRPr="00A34D56" w:rsidRDefault="00C33DCB" w:rsidP="00903DA3">
            <w:pPr>
              <w:tabs>
                <w:tab w:val="left" w:pos="567"/>
              </w:tabs>
              <w:spacing w:line="229" w:lineRule="exact"/>
              <w:ind w:left="102"/>
              <w:rPr>
                <w:szCs w:val="20"/>
              </w:rPr>
            </w:pPr>
            <w:r>
              <w:rPr>
                <w:szCs w:val="20"/>
              </w:rPr>
              <w:t>../</w:t>
            </w:r>
            <w:r w:rsidRPr="00966B3B">
              <w:rPr>
                <w:szCs w:val="20"/>
              </w:rPr>
              <w:t>../../</w:t>
            </w:r>
            <w:r w:rsidR="00903DA3">
              <w:rPr>
                <w:szCs w:val="20"/>
              </w:rPr>
              <w:t>type</w:t>
            </w:r>
          </w:p>
        </w:tc>
        <w:tc>
          <w:tcPr>
            <w:tcW w:w="1417" w:type="dxa"/>
          </w:tcPr>
          <w:p w14:paraId="352816C4" w14:textId="72F3DD70" w:rsidR="00C33DCB" w:rsidRPr="00A34D56" w:rsidRDefault="00FD7B85" w:rsidP="007B3265">
            <w:pPr>
              <w:spacing w:line="229" w:lineRule="exact"/>
              <w:ind w:left="102"/>
              <w:rPr>
                <w:szCs w:val="20"/>
              </w:rPr>
            </w:pPr>
            <w:r>
              <w:rPr>
                <w:spacing w:val="-1"/>
                <w:szCs w:val="20"/>
              </w:rPr>
              <w:t>string</w:t>
            </w:r>
          </w:p>
        </w:tc>
        <w:tc>
          <w:tcPr>
            <w:tcW w:w="4111" w:type="dxa"/>
          </w:tcPr>
          <w:p w14:paraId="5DFE3505" w14:textId="09039C6E" w:rsidR="00C33DCB" w:rsidRPr="00B56C5D" w:rsidRDefault="00903DA3" w:rsidP="00903DA3">
            <w:pPr>
              <w:spacing w:line="226" w:lineRule="exact"/>
              <w:ind w:left="102"/>
              <w:rPr>
                <w:spacing w:val="-1"/>
                <w:szCs w:val="20"/>
                <w:lang w:val="en-US"/>
              </w:rPr>
            </w:pPr>
            <w:r>
              <w:rPr>
                <w:rFonts w:cs="Arial"/>
              </w:rPr>
              <w:t xml:space="preserve">Den typ av uppgift i patientjournal som sambandet pekar ut. Detta är en kod från </w:t>
            </w:r>
            <w:r>
              <w:t xml:space="preserve"> Categorization i engagemangsindexposten. Exempelvis kan en vårdkontakt ha ett samband till en vaccination och då är  r</w:t>
            </w:r>
            <w:r w:rsidRPr="00C93E52">
              <w:t>eferredInformationType</w:t>
            </w:r>
            <w:r>
              <w:t xml:space="preserve"> ”</w:t>
            </w:r>
            <w:r>
              <w:rPr>
                <w:color w:val="000000"/>
              </w:rPr>
              <w:t>vko</w:t>
            </w:r>
            <w:r>
              <w:t>”</w:t>
            </w:r>
          </w:p>
        </w:tc>
        <w:tc>
          <w:tcPr>
            <w:tcW w:w="1418" w:type="dxa"/>
          </w:tcPr>
          <w:p w14:paraId="7C44D628" w14:textId="088AC329"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4F719EB7" w14:textId="77777777" w:rsidTr="00573CD0">
        <w:trPr>
          <w:trHeight w:hRule="exact" w:val="629"/>
        </w:trPr>
        <w:tc>
          <w:tcPr>
            <w:tcW w:w="2660" w:type="dxa"/>
          </w:tcPr>
          <w:p w14:paraId="712DD853" w14:textId="4E6DC0FA" w:rsidR="00C33DCB" w:rsidRPr="00A34D56" w:rsidRDefault="00C33DCB" w:rsidP="007B3265">
            <w:pPr>
              <w:tabs>
                <w:tab w:val="left" w:pos="567"/>
              </w:tabs>
              <w:spacing w:line="229" w:lineRule="exact"/>
              <w:ind w:left="102"/>
              <w:rPr>
                <w:szCs w:val="20"/>
              </w:rPr>
            </w:pPr>
            <w:r>
              <w:rPr>
                <w:szCs w:val="20"/>
              </w:rPr>
              <w:t>../</w:t>
            </w:r>
            <w:r w:rsidRPr="00966B3B">
              <w:rPr>
                <w:szCs w:val="20"/>
              </w:rPr>
              <w:t>../../informationOwner</w:t>
            </w:r>
          </w:p>
        </w:tc>
        <w:tc>
          <w:tcPr>
            <w:tcW w:w="1417" w:type="dxa"/>
          </w:tcPr>
          <w:p w14:paraId="06D0D95F" w14:textId="639122CA" w:rsidR="00C33DCB" w:rsidRPr="00A34D56" w:rsidRDefault="00C33DCB" w:rsidP="007B3265">
            <w:pPr>
              <w:spacing w:line="229" w:lineRule="exact"/>
              <w:ind w:left="102"/>
              <w:rPr>
                <w:szCs w:val="20"/>
              </w:rPr>
            </w:pPr>
            <w:r w:rsidRPr="00966B3B">
              <w:rPr>
                <w:szCs w:val="20"/>
              </w:rPr>
              <w:t>InformationOwnerType</w:t>
            </w:r>
          </w:p>
        </w:tc>
        <w:tc>
          <w:tcPr>
            <w:tcW w:w="4111" w:type="dxa"/>
          </w:tcPr>
          <w:p w14:paraId="152FD6AC" w14:textId="6E23054A" w:rsidR="00C33DCB" w:rsidRPr="00A34D56" w:rsidRDefault="00946AE3" w:rsidP="007B3265">
            <w:pPr>
              <w:spacing w:line="226" w:lineRule="exact"/>
              <w:ind w:left="102"/>
              <w:rPr>
                <w:spacing w:val="-1"/>
                <w:szCs w:val="20"/>
              </w:rPr>
            </w:pPr>
            <w:r>
              <w:rPr>
                <w:rFonts w:cs="Arial"/>
              </w:rPr>
              <w:t>Källsystemet där den refererade informationen finns lagrad.</w:t>
            </w:r>
          </w:p>
        </w:tc>
        <w:tc>
          <w:tcPr>
            <w:tcW w:w="1418" w:type="dxa"/>
          </w:tcPr>
          <w:p w14:paraId="674B510F" w14:textId="51F095C5"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0ACA615E" w14:textId="77777777" w:rsidTr="005207BD">
        <w:trPr>
          <w:trHeight w:hRule="exact" w:val="643"/>
        </w:trPr>
        <w:tc>
          <w:tcPr>
            <w:tcW w:w="2660" w:type="dxa"/>
          </w:tcPr>
          <w:p w14:paraId="0A98D317" w14:textId="15AE801C" w:rsidR="00C33DCB" w:rsidRPr="00A34D56" w:rsidRDefault="00C33DCB" w:rsidP="007B3265">
            <w:pPr>
              <w:tabs>
                <w:tab w:val="left" w:pos="567"/>
              </w:tabs>
              <w:spacing w:line="229" w:lineRule="exact"/>
              <w:ind w:left="102"/>
              <w:rPr>
                <w:szCs w:val="20"/>
              </w:rPr>
            </w:pPr>
            <w:r>
              <w:rPr>
                <w:szCs w:val="20"/>
              </w:rPr>
              <w:t>../</w:t>
            </w:r>
            <w:r w:rsidRPr="00966B3B">
              <w:rPr>
                <w:szCs w:val="20"/>
              </w:rPr>
              <w:t>../../../id</w:t>
            </w:r>
          </w:p>
        </w:tc>
        <w:tc>
          <w:tcPr>
            <w:tcW w:w="1417" w:type="dxa"/>
          </w:tcPr>
          <w:p w14:paraId="23E6D7C6" w14:textId="627567F8" w:rsidR="00C33DCB" w:rsidRPr="00A34D56" w:rsidRDefault="00C33DCB" w:rsidP="007B3265">
            <w:pPr>
              <w:spacing w:line="229" w:lineRule="exact"/>
              <w:ind w:left="102"/>
              <w:rPr>
                <w:szCs w:val="20"/>
              </w:rPr>
            </w:pPr>
            <w:r w:rsidRPr="00966B3B">
              <w:rPr>
                <w:szCs w:val="20"/>
              </w:rPr>
              <w:t>IIType</w:t>
            </w:r>
          </w:p>
        </w:tc>
        <w:tc>
          <w:tcPr>
            <w:tcW w:w="4111" w:type="dxa"/>
          </w:tcPr>
          <w:p w14:paraId="69F0862B" w14:textId="100769B4" w:rsidR="005207BD" w:rsidRPr="005207BD" w:rsidRDefault="005207BD" w:rsidP="005207BD">
            <w:pPr>
              <w:spacing w:line="226" w:lineRule="exact"/>
              <w:ind w:left="102"/>
              <w:rPr>
                <w:rFonts w:cs="Arial"/>
              </w:rPr>
            </w:pPr>
            <w:r>
              <w:rPr>
                <w:rFonts w:cs="Arial"/>
              </w:rPr>
              <w:t>Logisk adress till det källsystem där informationen återfinns.</w:t>
            </w:r>
          </w:p>
        </w:tc>
        <w:tc>
          <w:tcPr>
            <w:tcW w:w="1418" w:type="dxa"/>
          </w:tcPr>
          <w:p w14:paraId="4B580526" w14:textId="3F6DBCD2"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20DDDB32" w14:textId="77777777" w:rsidTr="00573CD0">
        <w:trPr>
          <w:trHeight w:hRule="exact" w:val="629"/>
        </w:trPr>
        <w:tc>
          <w:tcPr>
            <w:tcW w:w="2660" w:type="dxa"/>
          </w:tcPr>
          <w:p w14:paraId="250D5CDE" w14:textId="36782470" w:rsidR="00C33DCB" w:rsidRPr="00A34D56" w:rsidRDefault="00C33DCB" w:rsidP="007B3265">
            <w:pPr>
              <w:tabs>
                <w:tab w:val="left" w:pos="567"/>
              </w:tabs>
              <w:spacing w:line="229" w:lineRule="exact"/>
              <w:ind w:left="102"/>
              <w:rPr>
                <w:szCs w:val="20"/>
              </w:rPr>
            </w:pPr>
            <w:r>
              <w:rPr>
                <w:szCs w:val="20"/>
              </w:rPr>
              <w:t>../</w:t>
            </w:r>
            <w:r w:rsidRPr="00966B3B">
              <w:rPr>
                <w:szCs w:val="20"/>
              </w:rPr>
              <w:t>../../../../root</w:t>
            </w:r>
          </w:p>
        </w:tc>
        <w:tc>
          <w:tcPr>
            <w:tcW w:w="1417" w:type="dxa"/>
          </w:tcPr>
          <w:p w14:paraId="0CB06E18" w14:textId="234C29AA" w:rsidR="00C33DCB" w:rsidRPr="00A34D56" w:rsidRDefault="00C33DCB" w:rsidP="007B3265">
            <w:pPr>
              <w:spacing w:line="229" w:lineRule="exact"/>
              <w:ind w:left="102"/>
              <w:rPr>
                <w:szCs w:val="20"/>
              </w:rPr>
            </w:pPr>
            <w:r w:rsidRPr="00966B3B">
              <w:rPr>
                <w:szCs w:val="20"/>
              </w:rPr>
              <w:t>string</w:t>
            </w:r>
          </w:p>
        </w:tc>
        <w:tc>
          <w:tcPr>
            <w:tcW w:w="4111" w:type="dxa"/>
          </w:tcPr>
          <w:p w14:paraId="677C4018" w14:textId="44998BCA" w:rsidR="00C33DCB" w:rsidRPr="00A34D56" w:rsidRDefault="005207BD" w:rsidP="007B3265">
            <w:pPr>
              <w:spacing w:line="226" w:lineRule="exact"/>
              <w:ind w:left="102"/>
              <w:rPr>
                <w:spacing w:val="-1"/>
                <w:szCs w:val="20"/>
              </w:rPr>
            </w:pPr>
            <w:r>
              <w:rPr>
                <w:szCs w:val="20"/>
              </w:rPr>
              <w:t xml:space="preserve">Sätts till </w:t>
            </w:r>
            <w:r w:rsidR="00C33DCB" w:rsidRPr="00966B3B">
              <w:rPr>
                <w:szCs w:val="20"/>
              </w:rPr>
              <w:t>OID för HSA-id: 1.2.752.129.2.1.4.1</w:t>
            </w:r>
          </w:p>
        </w:tc>
        <w:tc>
          <w:tcPr>
            <w:tcW w:w="1418" w:type="dxa"/>
          </w:tcPr>
          <w:p w14:paraId="24B3CD76" w14:textId="2AA7D9FD"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2EC62498" w14:textId="77777777" w:rsidTr="005207BD">
        <w:trPr>
          <w:trHeight w:hRule="exact" w:val="1073"/>
        </w:trPr>
        <w:tc>
          <w:tcPr>
            <w:tcW w:w="2660" w:type="dxa"/>
          </w:tcPr>
          <w:p w14:paraId="0321696D" w14:textId="0462826D" w:rsidR="00C33DCB" w:rsidRPr="00A34D56" w:rsidRDefault="00C33DCB" w:rsidP="00A34D56">
            <w:pPr>
              <w:tabs>
                <w:tab w:val="left" w:pos="567"/>
              </w:tabs>
              <w:spacing w:line="229" w:lineRule="exact"/>
              <w:ind w:left="102"/>
              <w:rPr>
                <w:szCs w:val="20"/>
              </w:rPr>
            </w:pPr>
            <w:r>
              <w:rPr>
                <w:szCs w:val="20"/>
              </w:rPr>
              <w:t>../</w:t>
            </w:r>
            <w:r w:rsidRPr="00966B3B">
              <w:rPr>
                <w:szCs w:val="20"/>
              </w:rPr>
              <w:t>../../../../extension</w:t>
            </w:r>
          </w:p>
        </w:tc>
        <w:tc>
          <w:tcPr>
            <w:tcW w:w="1417" w:type="dxa"/>
          </w:tcPr>
          <w:p w14:paraId="33D62DA1" w14:textId="523235F6" w:rsidR="00C33DCB" w:rsidRPr="00A34D56" w:rsidRDefault="00C33DCB" w:rsidP="00A34D56">
            <w:pPr>
              <w:spacing w:line="229" w:lineRule="exact"/>
              <w:ind w:left="102"/>
              <w:rPr>
                <w:szCs w:val="20"/>
              </w:rPr>
            </w:pPr>
            <w:r w:rsidRPr="00966B3B">
              <w:rPr>
                <w:szCs w:val="20"/>
              </w:rPr>
              <w:t>string</w:t>
            </w:r>
          </w:p>
        </w:tc>
        <w:tc>
          <w:tcPr>
            <w:tcW w:w="4111" w:type="dxa"/>
          </w:tcPr>
          <w:p w14:paraId="5E48544A" w14:textId="77777777" w:rsidR="005207BD" w:rsidRDefault="005207BD" w:rsidP="00A34D56">
            <w:pPr>
              <w:spacing w:line="226" w:lineRule="exact"/>
              <w:ind w:left="102"/>
              <w:rPr>
                <w:rFonts w:cs="Arial"/>
              </w:rPr>
            </w:pPr>
            <w:r w:rsidRPr="00C93E52">
              <w:rPr>
                <w:rFonts w:cs="Arial"/>
              </w:rPr>
              <w:t>Källsystemets HSA-id</w:t>
            </w:r>
            <w:r>
              <w:rPr>
                <w:rFonts w:cs="Arial"/>
              </w:rPr>
              <w:t>.</w:t>
            </w:r>
          </w:p>
          <w:p w14:paraId="3AA13859" w14:textId="34406C01" w:rsidR="00C33DCB" w:rsidRPr="00A34D56" w:rsidRDefault="003F43E5" w:rsidP="003F43E5">
            <w:pPr>
              <w:spacing w:line="226" w:lineRule="exact"/>
              <w:ind w:left="102"/>
              <w:rPr>
                <w:spacing w:val="-1"/>
                <w:szCs w:val="20"/>
              </w:rPr>
            </w:pPr>
            <w:r>
              <w:rPr>
                <w:rFonts w:cs="Arial"/>
              </w:rPr>
              <w:t xml:space="preserve">Värdet skall sättas som </w:t>
            </w:r>
            <w:r w:rsidR="005207BD">
              <w:rPr>
                <w:rFonts w:cs="Arial"/>
              </w:rPr>
              <w:t>LogicalAddress</w:t>
            </w:r>
            <w:r>
              <w:rPr>
                <w:rFonts w:cs="Arial"/>
              </w:rPr>
              <w:t xml:space="preserve"> när konsument</w:t>
            </w:r>
            <w:r w:rsidR="005207BD">
              <w:rPr>
                <w:rFonts w:cs="Arial"/>
              </w:rPr>
              <w:t xml:space="preserve"> hämta</w:t>
            </w:r>
            <w:r>
              <w:rPr>
                <w:rFonts w:cs="Arial"/>
              </w:rPr>
              <w:t>r</w:t>
            </w:r>
            <w:r w:rsidR="005207BD">
              <w:rPr>
                <w:rFonts w:cs="Arial"/>
              </w:rPr>
              <w:t xml:space="preserve"> refererad informationsmängd.</w:t>
            </w:r>
          </w:p>
        </w:tc>
        <w:tc>
          <w:tcPr>
            <w:tcW w:w="1418" w:type="dxa"/>
          </w:tcPr>
          <w:p w14:paraId="55FB8FBD" w14:textId="02DADAEE"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3326459E" w14:textId="77777777" w:rsidTr="002079D9">
        <w:trPr>
          <w:trHeight w:hRule="exact" w:val="535"/>
        </w:trPr>
        <w:tc>
          <w:tcPr>
            <w:tcW w:w="2660" w:type="dxa"/>
          </w:tcPr>
          <w:p w14:paraId="64BC2ABE" w14:textId="17D68489" w:rsidR="00C33DCB" w:rsidRPr="00A34D56" w:rsidRDefault="00C33DCB" w:rsidP="00A34D56">
            <w:pPr>
              <w:tabs>
                <w:tab w:val="left" w:pos="567"/>
              </w:tabs>
              <w:spacing w:line="229" w:lineRule="exact"/>
              <w:ind w:left="102"/>
              <w:rPr>
                <w:szCs w:val="20"/>
              </w:rPr>
            </w:pPr>
            <w:r w:rsidRPr="004F7E80">
              <w:rPr>
                <w:rFonts w:cs="Arial"/>
                <w:szCs w:val="20"/>
              </w:rPr>
              <w:lastRenderedPageBreak/>
              <w:t>result</w:t>
            </w:r>
          </w:p>
        </w:tc>
        <w:tc>
          <w:tcPr>
            <w:tcW w:w="1417" w:type="dxa"/>
          </w:tcPr>
          <w:p w14:paraId="21C0B5FC" w14:textId="55B56B51" w:rsidR="00C33DCB" w:rsidRPr="00A34D56" w:rsidRDefault="00C33DCB" w:rsidP="00A34D56">
            <w:pPr>
              <w:spacing w:line="229" w:lineRule="exact"/>
              <w:ind w:left="102"/>
              <w:rPr>
                <w:szCs w:val="20"/>
              </w:rPr>
            </w:pPr>
            <w:r w:rsidRPr="004F7E80">
              <w:rPr>
                <w:spacing w:val="-1"/>
                <w:szCs w:val="20"/>
              </w:rPr>
              <w:t>ResultType</w:t>
            </w:r>
          </w:p>
        </w:tc>
        <w:tc>
          <w:tcPr>
            <w:tcW w:w="4111" w:type="dxa"/>
          </w:tcPr>
          <w:p w14:paraId="79123ACB" w14:textId="2BE2D500" w:rsidR="00C33DCB" w:rsidRPr="00A34D56" w:rsidRDefault="00C33DCB" w:rsidP="00A34D56">
            <w:pPr>
              <w:spacing w:line="226" w:lineRule="exact"/>
              <w:ind w:left="102"/>
              <w:rPr>
                <w:spacing w:val="-1"/>
                <w:szCs w:val="20"/>
              </w:rPr>
            </w:pPr>
            <w:r w:rsidRPr="004F7E80">
              <w:rPr>
                <w:szCs w:val="20"/>
              </w:rPr>
              <w:t>Innehåller information om begäran gick bra eller ej</w:t>
            </w:r>
            <w:r>
              <w:rPr>
                <w:szCs w:val="20"/>
              </w:rPr>
              <w:t>.</w:t>
            </w:r>
          </w:p>
        </w:tc>
        <w:tc>
          <w:tcPr>
            <w:tcW w:w="1418" w:type="dxa"/>
          </w:tcPr>
          <w:p w14:paraId="4B666B11" w14:textId="38121AEC" w:rsidR="00C33DCB" w:rsidRPr="00A34D56" w:rsidRDefault="00C33DCB" w:rsidP="00A34D56">
            <w:pPr>
              <w:tabs>
                <w:tab w:val="left" w:pos="567"/>
              </w:tabs>
              <w:spacing w:line="226" w:lineRule="exact"/>
              <w:ind w:left="101"/>
              <w:rPr>
                <w:spacing w:val="-1"/>
                <w:szCs w:val="20"/>
              </w:rPr>
            </w:pPr>
            <w:r w:rsidRPr="004F7E80">
              <w:rPr>
                <w:szCs w:val="20"/>
              </w:rPr>
              <w:t>1..1</w:t>
            </w:r>
          </w:p>
        </w:tc>
      </w:tr>
      <w:tr w:rsidR="00C33DCB" w:rsidRPr="00A34D56" w14:paraId="0262E0F7" w14:textId="77777777" w:rsidTr="002079D9">
        <w:trPr>
          <w:trHeight w:hRule="exact" w:val="571"/>
        </w:trPr>
        <w:tc>
          <w:tcPr>
            <w:tcW w:w="2660" w:type="dxa"/>
          </w:tcPr>
          <w:p w14:paraId="5E497B17" w14:textId="299F92DF" w:rsidR="00C33DCB" w:rsidRPr="00A34D56" w:rsidRDefault="00C33DCB" w:rsidP="00A34D56">
            <w:pPr>
              <w:tabs>
                <w:tab w:val="left" w:pos="567"/>
              </w:tabs>
              <w:spacing w:line="229" w:lineRule="exact"/>
              <w:ind w:left="102"/>
              <w:rPr>
                <w:szCs w:val="20"/>
              </w:rPr>
            </w:pPr>
            <w:r w:rsidRPr="004F7E80">
              <w:rPr>
                <w:rFonts w:cs="Arial"/>
                <w:szCs w:val="20"/>
              </w:rPr>
              <w:t>../resultCode</w:t>
            </w:r>
          </w:p>
        </w:tc>
        <w:tc>
          <w:tcPr>
            <w:tcW w:w="1417" w:type="dxa"/>
          </w:tcPr>
          <w:p w14:paraId="44040024" w14:textId="69D24542" w:rsidR="00C33DCB" w:rsidRPr="00A34D56" w:rsidRDefault="00C33DCB" w:rsidP="00A34D56">
            <w:pPr>
              <w:spacing w:line="229" w:lineRule="exact"/>
              <w:ind w:left="102"/>
              <w:rPr>
                <w:szCs w:val="20"/>
              </w:rPr>
            </w:pPr>
            <w:r w:rsidRPr="004F7E80">
              <w:rPr>
                <w:spacing w:val="-1"/>
                <w:szCs w:val="20"/>
              </w:rPr>
              <w:t>ResultCodeEnum</w:t>
            </w:r>
          </w:p>
        </w:tc>
        <w:tc>
          <w:tcPr>
            <w:tcW w:w="4111" w:type="dxa"/>
          </w:tcPr>
          <w:p w14:paraId="6886364C" w14:textId="42B7E36C" w:rsidR="00C33DCB" w:rsidRPr="00A34D56" w:rsidRDefault="00C33DCB" w:rsidP="00A34D56">
            <w:pPr>
              <w:spacing w:line="226" w:lineRule="exact"/>
              <w:ind w:left="102"/>
              <w:rPr>
                <w:spacing w:val="-1"/>
                <w:szCs w:val="20"/>
              </w:rPr>
            </w:pPr>
            <w:r w:rsidRPr="004F7E80">
              <w:rPr>
                <w:szCs w:val="20"/>
              </w:rPr>
              <w:t>Kan endast vara OK, INFO eller ERROR</w:t>
            </w:r>
          </w:p>
        </w:tc>
        <w:tc>
          <w:tcPr>
            <w:tcW w:w="1418" w:type="dxa"/>
          </w:tcPr>
          <w:p w14:paraId="7FDDFDE9" w14:textId="239C7609" w:rsidR="00C33DCB" w:rsidRPr="00A34D56" w:rsidRDefault="00C33DCB" w:rsidP="00A34D56">
            <w:pPr>
              <w:tabs>
                <w:tab w:val="left" w:pos="567"/>
              </w:tabs>
              <w:spacing w:line="226" w:lineRule="exact"/>
              <w:ind w:left="101"/>
              <w:rPr>
                <w:spacing w:val="-1"/>
                <w:szCs w:val="20"/>
              </w:rPr>
            </w:pPr>
            <w:r w:rsidRPr="004F7E80">
              <w:rPr>
                <w:szCs w:val="20"/>
              </w:rPr>
              <w:t>1..1</w:t>
            </w:r>
          </w:p>
        </w:tc>
      </w:tr>
      <w:tr w:rsidR="00C33DCB" w:rsidRPr="00A34D56" w14:paraId="0685D8C7" w14:textId="77777777" w:rsidTr="00573CD0">
        <w:trPr>
          <w:trHeight w:hRule="exact" w:val="629"/>
        </w:trPr>
        <w:tc>
          <w:tcPr>
            <w:tcW w:w="2660" w:type="dxa"/>
          </w:tcPr>
          <w:p w14:paraId="265D0706" w14:textId="4468FBE7" w:rsidR="00C33DCB" w:rsidRPr="00A34D56" w:rsidRDefault="00C33DCB" w:rsidP="00A34D56">
            <w:pPr>
              <w:tabs>
                <w:tab w:val="left" w:pos="567"/>
              </w:tabs>
              <w:spacing w:line="229" w:lineRule="exact"/>
              <w:ind w:left="102"/>
              <w:rPr>
                <w:szCs w:val="20"/>
              </w:rPr>
            </w:pPr>
            <w:r w:rsidRPr="004F7E80">
              <w:rPr>
                <w:rFonts w:cs="Arial"/>
                <w:szCs w:val="20"/>
              </w:rPr>
              <w:t>../errorCode</w:t>
            </w:r>
          </w:p>
        </w:tc>
        <w:tc>
          <w:tcPr>
            <w:tcW w:w="1417" w:type="dxa"/>
          </w:tcPr>
          <w:p w14:paraId="59E339DC" w14:textId="0A94B572" w:rsidR="00C33DCB" w:rsidRPr="00A34D56" w:rsidRDefault="00C33DCB" w:rsidP="00A34D56">
            <w:pPr>
              <w:spacing w:line="229" w:lineRule="exact"/>
              <w:ind w:left="102"/>
              <w:rPr>
                <w:szCs w:val="20"/>
              </w:rPr>
            </w:pPr>
            <w:r w:rsidRPr="004F7E80">
              <w:rPr>
                <w:spacing w:val="-1"/>
                <w:szCs w:val="20"/>
              </w:rPr>
              <w:t>ErrorCodeEnum</w:t>
            </w:r>
          </w:p>
        </w:tc>
        <w:tc>
          <w:tcPr>
            <w:tcW w:w="4111" w:type="dxa"/>
          </w:tcPr>
          <w:p w14:paraId="7D2FA51A" w14:textId="198A1A79" w:rsidR="00C33DCB" w:rsidRPr="00A34D56" w:rsidRDefault="00C33DCB" w:rsidP="002079D9">
            <w:pPr>
              <w:spacing w:line="226" w:lineRule="exact"/>
              <w:ind w:left="102"/>
              <w:rPr>
                <w:spacing w:val="-1"/>
                <w:szCs w:val="20"/>
              </w:rPr>
            </w:pPr>
            <w:r w:rsidRPr="004F7E80">
              <w:rPr>
                <w:szCs w:val="20"/>
              </w:rPr>
              <w:t>Sätts endast om resultCode</w:t>
            </w:r>
            <w:r>
              <w:rPr>
                <w:szCs w:val="20"/>
              </w:rPr>
              <w:t xml:space="preserve"> är ERROR, se kapitel </w:t>
            </w:r>
            <w:r>
              <w:rPr>
                <w:szCs w:val="20"/>
              </w:rPr>
              <w:fldChar w:fldCharType="begin"/>
            </w:r>
            <w:r>
              <w:rPr>
                <w:szCs w:val="20"/>
              </w:rPr>
              <w:instrText xml:space="preserve"> REF _Ref388258646 \r \h </w:instrText>
            </w:r>
            <w:r>
              <w:rPr>
                <w:szCs w:val="20"/>
              </w:rPr>
            </w:r>
            <w:r>
              <w:rPr>
                <w:szCs w:val="20"/>
              </w:rPr>
              <w:fldChar w:fldCharType="separate"/>
            </w:r>
            <w:r>
              <w:rPr>
                <w:szCs w:val="20"/>
              </w:rPr>
              <w:t>4.4</w:t>
            </w:r>
            <w:r>
              <w:rPr>
                <w:szCs w:val="20"/>
              </w:rPr>
              <w:fldChar w:fldCharType="end"/>
            </w:r>
            <w:r w:rsidRPr="004F7E80">
              <w:rPr>
                <w:szCs w:val="20"/>
              </w:rPr>
              <w:t xml:space="preserve"> för mer information.</w:t>
            </w:r>
          </w:p>
        </w:tc>
        <w:tc>
          <w:tcPr>
            <w:tcW w:w="1418" w:type="dxa"/>
          </w:tcPr>
          <w:p w14:paraId="27DDE423" w14:textId="064FC7C5" w:rsidR="00C33DCB" w:rsidRPr="00A34D56" w:rsidRDefault="00C33DCB" w:rsidP="00A34D56">
            <w:pPr>
              <w:tabs>
                <w:tab w:val="left" w:pos="567"/>
              </w:tabs>
              <w:spacing w:line="226" w:lineRule="exact"/>
              <w:ind w:left="101"/>
              <w:rPr>
                <w:spacing w:val="-1"/>
                <w:szCs w:val="20"/>
              </w:rPr>
            </w:pPr>
            <w:r w:rsidRPr="004F7E80">
              <w:rPr>
                <w:szCs w:val="20"/>
              </w:rPr>
              <w:t>0..1</w:t>
            </w:r>
          </w:p>
        </w:tc>
      </w:tr>
      <w:tr w:rsidR="00C33DCB" w:rsidRPr="00A34D56" w14:paraId="6E1F3D2A" w14:textId="77777777" w:rsidTr="002079D9">
        <w:trPr>
          <w:trHeight w:hRule="exact" w:val="350"/>
        </w:trPr>
        <w:tc>
          <w:tcPr>
            <w:tcW w:w="2660" w:type="dxa"/>
          </w:tcPr>
          <w:p w14:paraId="57D9F766" w14:textId="3DAF7522" w:rsidR="00C33DCB" w:rsidRPr="00A34D56" w:rsidRDefault="00C33DCB" w:rsidP="00A34D56">
            <w:pPr>
              <w:tabs>
                <w:tab w:val="left" w:pos="567"/>
              </w:tabs>
              <w:spacing w:line="229" w:lineRule="exact"/>
              <w:ind w:left="102"/>
              <w:rPr>
                <w:szCs w:val="20"/>
              </w:rPr>
            </w:pPr>
            <w:r w:rsidRPr="004F7E80">
              <w:rPr>
                <w:rFonts w:cs="Arial"/>
                <w:szCs w:val="20"/>
              </w:rPr>
              <w:t>../subcode</w:t>
            </w:r>
          </w:p>
        </w:tc>
        <w:tc>
          <w:tcPr>
            <w:tcW w:w="1417" w:type="dxa"/>
          </w:tcPr>
          <w:p w14:paraId="5FF4EB3B" w14:textId="0F2D6568" w:rsidR="00C33DCB" w:rsidRPr="00A34D56" w:rsidRDefault="00C33DCB" w:rsidP="00A34D56">
            <w:pPr>
              <w:spacing w:line="229" w:lineRule="exact"/>
              <w:ind w:left="102"/>
              <w:rPr>
                <w:szCs w:val="20"/>
              </w:rPr>
            </w:pPr>
            <w:r w:rsidRPr="004F7E80">
              <w:rPr>
                <w:spacing w:val="-1"/>
                <w:szCs w:val="20"/>
              </w:rPr>
              <w:t>string</w:t>
            </w:r>
          </w:p>
        </w:tc>
        <w:tc>
          <w:tcPr>
            <w:tcW w:w="4111" w:type="dxa"/>
          </w:tcPr>
          <w:p w14:paraId="51F114D8" w14:textId="5B980844" w:rsidR="00C33DCB" w:rsidRPr="00A34D56" w:rsidRDefault="00C33DCB" w:rsidP="00A34D56">
            <w:pPr>
              <w:spacing w:line="226" w:lineRule="exact"/>
              <w:ind w:left="102"/>
              <w:rPr>
                <w:spacing w:val="-1"/>
                <w:szCs w:val="20"/>
              </w:rPr>
            </w:pPr>
            <w:r w:rsidRPr="004F7E80">
              <w:rPr>
                <w:szCs w:val="20"/>
              </w:rPr>
              <w:t>Inga subkoder är specificerade.</w:t>
            </w:r>
          </w:p>
        </w:tc>
        <w:tc>
          <w:tcPr>
            <w:tcW w:w="1418" w:type="dxa"/>
          </w:tcPr>
          <w:p w14:paraId="28B97737" w14:textId="72820F76" w:rsidR="00C33DCB" w:rsidRPr="00A34D56" w:rsidRDefault="00C33DCB" w:rsidP="00A34D56">
            <w:pPr>
              <w:tabs>
                <w:tab w:val="left" w:pos="567"/>
              </w:tabs>
              <w:spacing w:line="226" w:lineRule="exact"/>
              <w:ind w:left="101"/>
              <w:rPr>
                <w:spacing w:val="-1"/>
                <w:szCs w:val="20"/>
              </w:rPr>
            </w:pPr>
            <w:r w:rsidRPr="004F7E80">
              <w:rPr>
                <w:szCs w:val="20"/>
              </w:rPr>
              <w:t>0..1</w:t>
            </w:r>
          </w:p>
        </w:tc>
      </w:tr>
      <w:tr w:rsidR="00C33DCB" w:rsidRPr="00A34D56" w14:paraId="35C4A1A9" w14:textId="77777777" w:rsidTr="002079D9">
        <w:trPr>
          <w:trHeight w:hRule="exact" w:val="721"/>
        </w:trPr>
        <w:tc>
          <w:tcPr>
            <w:tcW w:w="2660" w:type="dxa"/>
          </w:tcPr>
          <w:p w14:paraId="3F7A5956" w14:textId="02981E41" w:rsidR="00C33DCB" w:rsidRPr="00A34D56" w:rsidRDefault="00C33DCB" w:rsidP="00A34D56">
            <w:pPr>
              <w:tabs>
                <w:tab w:val="left" w:pos="567"/>
              </w:tabs>
              <w:spacing w:line="229" w:lineRule="exact"/>
              <w:ind w:left="102"/>
              <w:rPr>
                <w:szCs w:val="20"/>
              </w:rPr>
            </w:pPr>
            <w:r w:rsidRPr="004F7E80">
              <w:rPr>
                <w:rFonts w:cs="Arial"/>
                <w:szCs w:val="20"/>
              </w:rPr>
              <w:t>../logId</w:t>
            </w:r>
          </w:p>
        </w:tc>
        <w:tc>
          <w:tcPr>
            <w:tcW w:w="1417" w:type="dxa"/>
          </w:tcPr>
          <w:p w14:paraId="53C2136E" w14:textId="20CD44CF" w:rsidR="00C33DCB" w:rsidRPr="00A34D56" w:rsidRDefault="00C33DCB" w:rsidP="00A34D56">
            <w:pPr>
              <w:spacing w:line="229" w:lineRule="exact"/>
              <w:ind w:left="102"/>
              <w:rPr>
                <w:szCs w:val="20"/>
              </w:rPr>
            </w:pPr>
            <w:r w:rsidRPr="004F7E80">
              <w:rPr>
                <w:spacing w:val="-1"/>
                <w:szCs w:val="20"/>
              </w:rPr>
              <w:t>string</w:t>
            </w:r>
          </w:p>
        </w:tc>
        <w:tc>
          <w:tcPr>
            <w:tcW w:w="4111" w:type="dxa"/>
          </w:tcPr>
          <w:p w14:paraId="57703EF9" w14:textId="7DD57E95" w:rsidR="00C33DCB" w:rsidRPr="00A34D56" w:rsidRDefault="00C33DCB" w:rsidP="00A34D56">
            <w:pPr>
              <w:spacing w:line="226" w:lineRule="exact"/>
              <w:ind w:left="102"/>
              <w:rPr>
                <w:spacing w:val="-1"/>
                <w:szCs w:val="20"/>
              </w:rPr>
            </w:pPr>
            <w:r w:rsidRPr="004F7E80">
              <w:rPr>
                <w:szCs w:val="20"/>
              </w:rPr>
              <w:t>En UUID som kan användas vid felanmälan för att användas vid felsökning av producent.</w:t>
            </w:r>
          </w:p>
        </w:tc>
        <w:tc>
          <w:tcPr>
            <w:tcW w:w="1418" w:type="dxa"/>
          </w:tcPr>
          <w:p w14:paraId="082CB266" w14:textId="0266129E" w:rsidR="00C33DCB" w:rsidRPr="00A34D56" w:rsidRDefault="00C33DCB" w:rsidP="00A34D56">
            <w:pPr>
              <w:tabs>
                <w:tab w:val="left" w:pos="567"/>
              </w:tabs>
              <w:spacing w:line="226" w:lineRule="exact"/>
              <w:ind w:left="101"/>
              <w:rPr>
                <w:spacing w:val="-1"/>
                <w:szCs w:val="20"/>
              </w:rPr>
            </w:pPr>
            <w:r w:rsidRPr="004F7E80">
              <w:rPr>
                <w:szCs w:val="20"/>
              </w:rPr>
              <w:t>1..1</w:t>
            </w:r>
          </w:p>
        </w:tc>
      </w:tr>
      <w:tr w:rsidR="00C33DCB" w:rsidRPr="00A34D56" w14:paraId="652F03FE" w14:textId="77777777" w:rsidTr="002079D9">
        <w:trPr>
          <w:trHeight w:hRule="exact" w:val="433"/>
        </w:trPr>
        <w:tc>
          <w:tcPr>
            <w:tcW w:w="2660" w:type="dxa"/>
          </w:tcPr>
          <w:p w14:paraId="537AA97C" w14:textId="20E4EDE0" w:rsidR="00C33DCB" w:rsidRPr="00A34D56" w:rsidRDefault="00C33DCB" w:rsidP="00A34D56">
            <w:pPr>
              <w:tabs>
                <w:tab w:val="left" w:pos="567"/>
              </w:tabs>
              <w:spacing w:line="229" w:lineRule="exact"/>
              <w:ind w:left="102"/>
              <w:rPr>
                <w:szCs w:val="20"/>
              </w:rPr>
            </w:pPr>
            <w:r w:rsidRPr="004F7E80">
              <w:rPr>
                <w:rFonts w:cs="Arial"/>
                <w:szCs w:val="20"/>
              </w:rPr>
              <w:t>../message</w:t>
            </w:r>
          </w:p>
        </w:tc>
        <w:tc>
          <w:tcPr>
            <w:tcW w:w="1417" w:type="dxa"/>
          </w:tcPr>
          <w:p w14:paraId="23C4D2C4" w14:textId="09865FE1" w:rsidR="00C33DCB" w:rsidRPr="00A34D56" w:rsidRDefault="00C33DCB" w:rsidP="00A34D56">
            <w:pPr>
              <w:spacing w:line="229" w:lineRule="exact"/>
              <w:ind w:left="102"/>
              <w:rPr>
                <w:szCs w:val="20"/>
              </w:rPr>
            </w:pPr>
            <w:r w:rsidRPr="004F7E80">
              <w:rPr>
                <w:spacing w:val="-1"/>
                <w:szCs w:val="20"/>
              </w:rPr>
              <w:t>string</w:t>
            </w:r>
          </w:p>
        </w:tc>
        <w:tc>
          <w:tcPr>
            <w:tcW w:w="4111" w:type="dxa"/>
          </w:tcPr>
          <w:p w14:paraId="50D65F13" w14:textId="0318F962" w:rsidR="00C33DCB" w:rsidRPr="00A34D56" w:rsidRDefault="00C33DCB" w:rsidP="00A34D56">
            <w:pPr>
              <w:spacing w:line="226" w:lineRule="exact"/>
              <w:ind w:left="102"/>
              <w:rPr>
                <w:spacing w:val="-1"/>
                <w:szCs w:val="20"/>
              </w:rPr>
            </w:pPr>
            <w:r w:rsidRPr="004F7E80">
              <w:rPr>
                <w:szCs w:val="20"/>
              </w:rPr>
              <w:t>En beskrivande text som kan visas för användaren.</w:t>
            </w:r>
          </w:p>
        </w:tc>
        <w:tc>
          <w:tcPr>
            <w:tcW w:w="1418" w:type="dxa"/>
          </w:tcPr>
          <w:p w14:paraId="4B0A4CBE" w14:textId="7023D261" w:rsidR="00C33DCB" w:rsidRPr="00A34D56" w:rsidRDefault="00C33DCB" w:rsidP="00A34D56">
            <w:pPr>
              <w:tabs>
                <w:tab w:val="left" w:pos="567"/>
              </w:tabs>
              <w:spacing w:line="226" w:lineRule="exact"/>
              <w:ind w:left="101"/>
              <w:rPr>
                <w:spacing w:val="-1"/>
                <w:szCs w:val="20"/>
              </w:rPr>
            </w:pPr>
            <w:r w:rsidRPr="004F7E80">
              <w:rPr>
                <w:szCs w:val="20"/>
              </w:rPr>
              <w:t>0..1</w:t>
            </w:r>
          </w:p>
        </w:tc>
      </w:tr>
    </w:tbl>
    <w:p w14:paraId="77E9D006" w14:textId="77777777" w:rsidR="0039481C" w:rsidRPr="00ED19D0" w:rsidRDefault="0039481C" w:rsidP="0039481C">
      <w:pPr>
        <w:pStyle w:val="BodyText"/>
      </w:pPr>
    </w:p>
    <w:p w14:paraId="5FDE6A04" w14:textId="77777777" w:rsidR="0039481C" w:rsidRDefault="0039481C" w:rsidP="0039481C">
      <w:pPr>
        <w:pStyle w:val="Heading3"/>
      </w:pPr>
      <w:bookmarkStart w:id="134" w:name="_Toc243452573"/>
      <w:bookmarkStart w:id="135" w:name="_Toc282412640"/>
      <w:r>
        <w:t>Övriga regler</w:t>
      </w:r>
      <w:bookmarkEnd w:id="134"/>
      <w:bookmarkEnd w:id="135"/>
    </w:p>
    <w:p w14:paraId="5C54CDF0" w14:textId="77777777" w:rsidR="00573CD0" w:rsidRPr="00CC412F" w:rsidRDefault="00573CD0" w:rsidP="00573CD0">
      <w:r w:rsidRPr="00CC412F">
        <w:t xml:space="preserve">Inga fältregler utöver de som är beskrivna ovan. </w:t>
      </w:r>
    </w:p>
    <w:p w14:paraId="15C0FFB2" w14:textId="77777777" w:rsidR="0039481C" w:rsidRDefault="0039481C" w:rsidP="0039481C">
      <w:pPr>
        <w:rPr>
          <w:color w:val="4F81BD" w:themeColor="accent1"/>
        </w:rPr>
      </w:pPr>
    </w:p>
    <w:p w14:paraId="281DFCD9" w14:textId="77777777" w:rsidR="0039481C" w:rsidRPr="00776D68" w:rsidRDefault="0039481C" w:rsidP="0039481C">
      <w:pPr>
        <w:pStyle w:val="Heading4"/>
      </w:pPr>
      <w:r w:rsidRPr="00776D68">
        <w:t>Icke funktionella krav</w:t>
      </w:r>
    </w:p>
    <w:p w14:paraId="2179D89E" w14:textId="064DD18A" w:rsidR="0039481C" w:rsidRPr="00776D68" w:rsidRDefault="00573CD0" w:rsidP="0039481C">
      <w:r w:rsidRPr="00CC412F">
        <w:t>Inga övriga icke funktionella krav.</w:t>
      </w:r>
    </w:p>
    <w:p w14:paraId="5A77D953" w14:textId="77777777" w:rsidR="0039481C" w:rsidRPr="00BA6CD2" w:rsidRDefault="0039481C" w:rsidP="0039481C">
      <w:pPr>
        <w:pStyle w:val="Heading5"/>
        <w:rPr>
          <w:rFonts w:ascii="Georgia" w:hAnsi="Georgia"/>
        </w:rPr>
      </w:pPr>
      <w:r w:rsidRPr="00BA6CD2">
        <w:rPr>
          <w:rFonts w:ascii="Georgia" w:hAnsi="Georgia"/>
        </w:rPr>
        <w:t>SLA-krav</w:t>
      </w:r>
    </w:p>
    <w:p w14:paraId="6768C887" w14:textId="784B1F76" w:rsidR="0039481C" w:rsidRDefault="00573CD0" w:rsidP="004049E0">
      <w:pPr>
        <w:rPr>
          <w:bCs/>
          <w:sz w:val="30"/>
          <w:szCs w:val="28"/>
        </w:rPr>
      </w:pPr>
      <w:r w:rsidRPr="00BA6CD2">
        <w:t>Inga avvikande SLA-krav.</w:t>
      </w:r>
    </w:p>
    <w:p w14:paraId="0EFBFEE2" w14:textId="77777777" w:rsidR="004049E0" w:rsidRDefault="004049E0">
      <w:pPr>
        <w:spacing w:line="240" w:lineRule="auto"/>
        <w:rPr>
          <w:rFonts w:eastAsia="Times New Roman"/>
          <w:bCs/>
          <w:sz w:val="24"/>
          <w:szCs w:val="26"/>
        </w:rPr>
      </w:pPr>
      <w:r>
        <w:br w:type="page"/>
      </w:r>
    </w:p>
    <w:p w14:paraId="4BAB9BB7" w14:textId="643F3E93" w:rsidR="004F1154" w:rsidRPr="00D27FB3" w:rsidRDefault="004F1154" w:rsidP="004F1154">
      <w:pPr>
        <w:pStyle w:val="Heading2"/>
      </w:pPr>
      <w:bookmarkStart w:id="136" w:name="_Toc282412641"/>
      <w:r w:rsidRPr="00D27FB3">
        <w:lastRenderedPageBreak/>
        <w:t>Get</w:t>
      </w:r>
      <w:r w:rsidR="005201EE">
        <w:t>Medication</w:t>
      </w:r>
      <w:r>
        <w:t>History</w:t>
      </w:r>
      <w:bookmarkEnd w:id="136"/>
    </w:p>
    <w:p w14:paraId="11818C1B" w14:textId="3E03F834" w:rsidR="004F1154" w:rsidRDefault="004F1154" w:rsidP="004F1154">
      <w:pPr>
        <w:tabs>
          <w:tab w:val="left" w:pos="567"/>
        </w:tabs>
        <w:spacing w:line="239" w:lineRule="auto"/>
        <w:ind w:right="838"/>
        <w:rPr>
          <w:spacing w:val="-1"/>
        </w:rPr>
      </w:pPr>
      <w:r>
        <w:rPr>
          <w:spacing w:val="-1"/>
        </w:rPr>
        <w:t>Tjänsten returnerar strukturerad information om patientens läkemedel – ordinationer, förskrivningar och administrerade läkemedel.</w:t>
      </w:r>
    </w:p>
    <w:p w14:paraId="31E8AC5F" w14:textId="77777777" w:rsidR="004F1154" w:rsidRPr="00907C9B" w:rsidRDefault="004F1154" w:rsidP="004F1154">
      <w:pPr>
        <w:tabs>
          <w:tab w:val="left" w:pos="567"/>
        </w:tabs>
        <w:spacing w:line="239" w:lineRule="auto"/>
        <w:ind w:right="838"/>
        <w:rPr>
          <w:spacing w:val="-1"/>
        </w:rPr>
      </w:pPr>
    </w:p>
    <w:p w14:paraId="462973B4" w14:textId="77777777" w:rsidR="004F1154" w:rsidRPr="00D27FB3" w:rsidRDefault="004F1154" w:rsidP="004F1154">
      <w:pPr>
        <w:pStyle w:val="Heading3"/>
      </w:pPr>
      <w:bookmarkStart w:id="137" w:name="_Toc282412642"/>
      <w:r w:rsidRPr="00D27FB3">
        <w:t>Version</w:t>
      </w:r>
      <w:bookmarkEnd w:id="137"/>
    </w:p>
    <w:p w14:paraId="3F48AD43" w14:textId="77777777" w:rsidR="004F1154" w:rsidRDefault="004F1154" w:rsidP="004F1154">
      <w:r w:rsidRPr="00D27FB3">
        <w:t>2.0</w:t>
      </w:r>
    </w:p>
    <w:p w14:paraId="622BBA41" w14:textId="77777777" w:rsidR="004F1154" w:rsidRDefault="004F1154" w:rsidP="004F1154"/>
    <w:p w14:paraId="4295446D" w14:textId="77777777" w:rsidR="004F1154" w:rsidRPr="00D20363" w:rsidRDefault="004F1154" w:rsidP="004F1154">
      <w:pPr>
        <w:pStyle w:val="Heading3"/>
      </w:pPr>
      <w:bookmarkStart w:id="138" w:name="_Toc282412643"/>
      <w:r w:rsidRPr="00CC412F">
        <w:t xml:space="preserve">Gemensamma </w:t>
      </w:r>
      <w:r w:rsidRPr="00D20363">
        <w:t>informationskomponenter</w:t>
      </w:r>
      <w:bookmarkEnd w:id="138"/>
    </w:p>
    <w:p w14:paraId="736EEA41" w14:textId="48C735EF" w:rsidR="004F1154" w:rsidRDefault="004F1154" w:rsidP="004F1154">
      <w:r w:rsidRPr="00D20363">
        <w:t>De gemensamma informationskomponenter som används i detta kontrakt beskrivs i bilagan</w:t>
      </w:r>
      <w:r w:rsidR="00D20363" w:rsidRPr="00D20363">
        <w:t xml:space="preserve"> ”Bilaga_Gemensamma_typer_5</w:t>
      </w:r>
      <w:r w:rsidR="00763952" w:rsidRPr="00D20363">
        <w:t xml:space="preserve">.pdf” </w:t>
      </w:r>
      <w:r w:rsidR="00D20363" w:rsidRPr="00D20363">
        <w:t>[</w:t>
      </w:r>
      <w:r w:rsidR="00D20363" w:rsidRPr="00D20363">
        <w:fldChar w:fldCharType="begin"/>
      </w:r>
      <w:r w:rsidR="00D20363" w:rsidRPr="00D20363">
        <w:instrText xml:space="preserve"> REF _Ref387837407 \h  \* MERGEFORMAT </w:instrText>
      </w:r>
      <w:r w:rsidR="00D20363" w:rsidRPr="00D20363">
        <w:fldChar w:fldCharType="separate"/>
      </w:r>
      <w:r w:rsidR="00523025" w:rsidRPr="00144495">
        <w:t>R</w:t>
      </w:r>
      <w:r w:rsidR="00523025">
        <w:t>3</w:t>
      </w:r>
      <w:r w:rsidR="00D20363" w:rsidRPr="00D20363">
        <w:fldChar w:fldCharType="end"/>
      </w:r>
      <w:r w:rsidR="00D20363" w:rsidRPr="00D20363">
        <w:t>]</w:t>
      </w:r>
    </w:p>
    <w:p w14:paraId="011DA598" w14:textId="77777777" w:rsidR="004F1154" w:rsidRDefault="004F1154" w:rsidP="004F1154"/>
    <w:p w14:paraId="21CFEF79" w14:textId="77777777" w:rsidR="004F1154" w:rsidRDefault="004F1154" w:rsidP="004F1154">
      <w:pPr>
        <w:pStyle w:val="Heading3"/>
      </w:pPr>
      <w:bookmarkStart w:id="139" w:name="_Toc282412644"/>
      <w:r>
        <w:t>Fältregler</w:t>
      </w:r>
      <w:bookmarkEnd w:id="139"/>
    </w:p>
    <w:p w14:paraId="4122BED6" w14:textId="77777777" w:rsidR="004F1154" w:rsidRDefault="004F1154" w:rsidP="004F1154">
      <w:r>
        <w:t>Nedanstående tabell beskriver varje element i begäran och svar. Har namnet en * finns ytterligare regler för detta element och beskrivs mer i detalj i stycket Regler.</w:t>
      </w:r>
    </w:p>
    <w:p w14:paraId="453C4575" w14:textId="77777777" w:rsidR="002E0A74" w:rsidRPr="007E755D" w:rsidRDefault="002E0A74" w:rsidP="002E0A74">
      <w:pPr>
        <w:pStyle w:val="Rubrik2b"/>
        <w:ind w:left="567"/>
        <w:rPr>
          <w:color w:val="FF0000"/>
        </w:rPr>
      </w:pPr>
    </w:p>
    <w:tbl>
      <w:tblPr>
        <w:tblStyle w:val="TableNormal3"/>
        <w:tblW w:w="4603" w:type="pct"/>
        <w:tblLayout w:type="fixed"/>
        <w:tblLook w:val="01E0" w:firstRow="1" w:lastRow="1" w:firstColumn="1" w:lastColumn="1" w:noHBand="0" w:noVBand="0"/>
      </w:tblPr>
      <w:tblGrid>
        <w:gridCol w:w="2701"/>
        <w:gridCol w:w="1417"/>
        <w:gridCol w:w="4111"/>
        <w:gridCol w:w="1417"/>
      </w:tblGrid>
      <w:tr w:rsidR="002E0A74" w:rsidRPr="002E0A74" w14:paraId="722BC0DF"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4416568" w14:textId="77777777" w:rsidR="002E0A74" w:rsidRPr="002E0A74" w:rsidRDefault="002E0A74" w:rsidP="002E0A74">
            <w:pPr>
              <w:spacing w:line="226" w:lineRule="exact"/>
              <w:ind w:left="142"/>
              <w:rPr>
                <w:b/>
                <w:sz w:val="20"/>
                <w:szCs w:val="20"/>
                <w:lang w:val="sv-SE"/>
              </w:rPr>
            </w:pPr>
            <w:r w:rsidRPr="002E0A74">
              <w:rPr>
                <w:b/>
                <w:sz w:val="20"/>
                <w:szCs w:val="20"/>
                <w:lang w:val="sv-SE"/>
              </w:rPr>
              <w:t>Na</w:t>
            </w:r>
            <w:r w:rsidRPr="002E0A74">
              <w:rPr>
                <w:b/>
                <w:spacing w:val="-3"/>
                <w:sz w:val="20"/>
                <w:szCs w:val="20"/>
                <w:lang w:val="sv-SE"/>
              </w:rPr>
              <w:t>m</w:t>
            </w:r>
            <w:r w:rsidRPr="002E0A74">
              <w:rPr>
                <w:b/>
                <w:sz w:val="20"/>
                <w:szCs w:val="20"/>
                <w:lang w:val="sv-SE"/>
              </w:rPr>
              <w:t>n</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BDC20B2" w14:textId="77777777" w:rsidR="002E0A74" w:rsidRPr="002E0A74" w:rsidRDefault="002E0A74" w:rsidP="002E0A74">
            <w:pPr>
              <w:spacing w:line="226" w:lineRule="exact"/>
              <w:ind w:left="142"/>
              <w:rPr>
                <w:b/>
                <w:sz w:val="20"/>
                <w:szCs w:val="20"/>
                <w:lang w:val="sv-SE"/>
              </w:rPr>
            </w:pPr>
            <w:r w:rsidRPr="002E0A74">
              <w:rPr>
                <w:b/>
                <w:sz w:val="20"/>
                <w:szCs w:val="20"/>
                <w:lang w:val="sv-SE"/>
              </w:rPr>
              <w:t>T</w:t>
            </w:r>
            <w:r w:rsidRPr="002E0A74">
              <w:rPr>
                <w:b/>
                <w:spacing w:val="-1"/>
                <w:sz w:val="20"/>
                <w:szCs w:val="20"/>
                <w:lang w:val="sv-SE"/>
              </w:rPr>
              <w:t>y</w:t>
            </w:r>
            <w:r w:rsidRPr="002E0A74">
              <w:rPr>
                <w:b/>
                <w:sz w:val="20"/>
                <w:szCs w:val="20"/>
                <w:lang w:val="sv-SE"/>
              </w:rPr>
              <w:t>p</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6DF254E" w14:textId="77777777" w:rsidR="002E0A74" w:rsidRPr="002E0A74" w:rsidRDefault="002E0A74" w:rsidP="002E0A74">
            <w:pPr>
              <w:spacing w:line="226" w:lineRule="exact"/>
              <w:ind w:left="142"/>
              <w:rPr>
                <w:b/>
                <w:sz w:val="20"/>
                <w:szCs w:val="20"/>
                <w:lang w:val="sv-SE"/>
              </w:rPr>
            </w:pPr>
            <w:r w:rsidRPr="002E0A74">
              <w:rPr>
                <w:b/>
                <w:sz w:val="20"/>
                <w:szCs w:val="20"/>
                <w:lang w:val="sv-SE"/>
              </w:rPr>
              <w:t>Ko</w:t>
            </w:r>
            <w:r w:rsidRPr="002E0A74">
              <w:rPr>
                <w:b/>
                <w:spacing w:val="-2"/>
                <w:sz w:val="20"/>
                <w:szCs w:val="20"/>
                <w:lang w:val="sv-SE"/>
              </w:rPr>
              <w:t>m</w:t>
            </w:r>
            <w:r w:rsidRPr="002E0A74">
              <w:rPr>
                <w:b/>
                <w:spacing w:val="-3"/>
                <w:sz w:val="20"/>
                <w:szCs w:val="20"/>
                <w:lang w:val="sv-SE"/>
              </w:rPr>
              <w:t>m</w:t>
            </w:r>
            <w:r w:rsidRPr="002E0A74">
              <w:rPr>
                <w:b/>
                <w:sz w:val="20"/>
                <w:szCs w:val="20"/>
                <w:lang w:val="sv-SE"/>
              </w:rPr>
              <w:t>entar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9A6F69B" w14:textId="77777777" w:rsidR="002E0A74" w:rsidRPr="002E0A74" w:rsidRDefault="002E0A74" w:rsidP="002E0A74">
            <w:pPr>
              <w:spacing w:line="226" w:lineRule="exact"/>
              <w:ind w:left="142"/>
              <w:rPr>
                <w:b/>
                <w:sz w:val="20"/>
                <w:szCs w:val="20"/>
                <w:lang w:val="sv-SE"/>
              </w:rPr>
            </w:pPr>
            <w:r w:rsidRPr="002E0A74">
              <w:rPr>
                <w:b/>
                <w:sz w:val="20"/>
                <w:szCs w:val="20"/>
                <w:lang w:val="sv-SE"/>
              </w:rPr>
              <w:t>Kardi-</w:t>
            </w:r>
          </w:p>
          <w:p w14:paraId="254F66E9" w14:textId="77777777" w:rsidR="002E0A74" w:rsidRPr="002E0A74" w:rsidRDefault="002E0A74" w:rsidP="002E0A74">
            <w:pPr>
              <w:ind w:left="142"/>
              <w:rPr>
                <w:b/>
                <w:sz w:val="20"/>
                <w:szCs w:val="20"/>
                <w:lang w:val="sv-SE"/>
              </w:rPr>
            </w:pPr>
            <w:r w:rsidRPr="002E0A74">
              <w:rPr>
                <w:b/>
                <w:sz w:val="20"/>
                <w:szCs w:val="20"/>
                <w:lang w:val="sv-SE"/>
              </w:rPr>
              <w:t>nalitet</w:t>
            </w:r>
          </w:p>
        </w:tc>
      </w:tr>
      <w:tr w:rsidR="002E0A74" w:rsidRPr="002E0A74" w14:paraId="5835C6FD" w14:textId="77777777" w:rsidTr="004049E0">
        <w:trPr>
          <w:trHeight w:hRule="exact" w:val="240"/>
          <w:tblHeader/>
        </w:trPr>
        <w:tc>
          <w:tcPr>
            <w:tcW w:w="2701" w:type="dxa"/>
            <w:tcBorders>
              <w:top w:val="single" w:sz="5" w:space="0" w:color="000000"/>
              <w:left w:val="single" w:sz="5" w:space="0" w:color="000000"/>
              <w:bottom w:val="single" w:sz="5" w:space="0" w:color="000000"/>
              <w:right w:val="single" w:sz="5" w:space="0" w:color="000000"/>
            </w:tcBorders>
            <w:shd w:val="clear" w:color="auto" w:fill="92D050"/>
          </w:tcPr>
          <w:p w14:paraId="13932F1D" w14:textId="2BE1AE59" w:rsidR="002E0A74" w:rsidRPr="002E0A74" w:rsidRDefault="0072413D" w:rsidP="002E0A74">
            <w:pPr>
              <w:spacing w:line="226" w:lineRule="exact"/>
              <w:ind w:left="142"/>
              <w:rPr>
                <w:b/>
                <w:sz w:val="20"/>
                <w:szCs w:val="20"/>
                <w:lang w:val="sv-SE"/>
              </w:rPr>
            </w:pPr>
            <w:r>
              <w:rPr>
                <w:b/>
                <w:sz w:val="20"/>
                <w:szCs w:val="20"/>
                <w:lang w:val="sv-SE"/>
              </w:rPr>
              <w:t>Begäran</w:t>
            </w: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10832801" w14:textId="77777777" w:rsidR="002E0A74" w:rsidRPr="002E0A74" w:rsidRDefault="002E0A74" w:rsidP="002E0A74">
            <w:pPr>
              <w:spacing w:line="226" w:lineRule="exact"/>
              <w:ind w:left="142"/>
              <w:rPr>
                <w:b/>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92D050"/>
          </w:tcPr>
          <w:p w14:paraId="12A2783F" w14:textId="77777777" w:rsidR="002E0A74" w:rsidRPr="002E0A74" w:rsidRDefault="002E0A74" w:rsidP="002E0A74">
            <w:pPr>
              <w:spacing w:line="226" w:lineRule="exact"/>
              <w:ind w:left="142"/>
              <w:rPr>
                <w:b/>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7DEBC01B" w14:textId="77777777" w:rsidR="002E0A74" w:rsidRPr="002E0A74" w:rsidRDefault="002E0A74" w:rsidP="002E0A74">
            <w:pPr>
              <w:spacing w:line="226" w:lineRule="exact"/>
              <w:ind w:left="142"/>
              <w:rPr>
                <w:b/>
                <w:sz w:val="20"/>
                <w:szCs w:val="20"/>
                <w:lang w:val="sv-SE"/>
              </w:rPr>
            </w:pPr>
          </w:p>
        </w:tc>
      </w:tr>
      <w:tr w:rsidR="002E0A74" w:rsidRPr="002E0A74" w14:paraId="07B494CF" w14:textId="77777777" w:rsidTr="004049E0">
        <w:trPr>
          <w:trHeight w:hRule="exact" w:val="1369"/>
          <w:tblHeader/>
        </w:trPr>
        <w:tc>
          <w:tcPr>
            <w:tcW w:w="2701" w:type="dxa"/>
            <w:tcBorders>
              <w:top w:val="single" w:sz="5" w:space="0" w:color="000000"/>
              <w:left w:val="single" w:sz="5" w:space="0" w:color="000000"/>
              <w:bottom w:val="single" w:sz="5" w:space="0" w:color="000000"/>
              <w:right w:val="single" w:sz="5" w:space="0" w:color="000000"/>
            </w:tcBorders>
          </w:tcPr>
          <w:p w14:paraId="221FC96E" w14:textId="77777777" w:rsidR="002E0A74" w:rsidRPr="0072413D" w:rsidRDefault="002E0A74" w:rsidP="002E0A74">
            <w:pPr>
              <w:tabs>
                <w:tab w:val="left" w:pos="567"/>
              </w:tabs>
              <w:spacing w:line="227" w:lineRule="exact"/>
              <w:ind w:left="102"/>
              <w:rPr>
                <w:sz w:val="20"/>
                <w:szCs w:val="20"/>
                <w:lang w:val="sv-SE"/>
              </w:rPr>
            </w:pPr>
            <w:r w:rsidRPr="0072413D">
              <w:rPr>
                <w:sz w:val="20"/>
                <w:szCs w:val="20"/>
                <w:lang w:val="sv-SE"/>
              </w:rPr>
              <w:t xml:space="preserve">careUnitHSAId </w:t>
            </w:r>
          </w:p>
        </w:tc>
        <w:tc>
          <w:tcPr>
            <w:tcW w:w="1417" w:type="dxa"/>
            <w:tcBorders>
              <w:top w:val="single" w:sz="5" w:space="0" w:color="000000"/>
              <w:left w:val="single" w:sz="5" w:space="0" w:color="000000"/>
              <w:bottom w:val="single" w:sz="5" w:space="0" w:color="000000"/>
              <w:right w:val="single" w:sz="5" w:space="0" w:color="000000"/>
            </w:tcBorders>
          </w:tcPr>
          <w:p w14:paraId="387F3B8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041C9214"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PDL-enhet vilket motsvarar careUnitHSAId i healthcareProfessionalType.</w:t>
            </w:r>
          </w:p>
          <w:p w14:paraId="571CB46C" w14:textId="77777777" w:rsidR="002E0A74" w:rsidRPr="0072413D" w:rsidRDefault="002E0A74" w:rsidP="002E0A74">
            <w:pPr>
              <w:spacing w:line="226" w:lineRule="exact"/>
              <w:ind w:left="102"/>
              <w:rPr>
                <w:spacing w:val="-1"/>
                <w:sz w:val="20"/>
                <w:szCs w:val="20"/>
                <w:lang w:val="sv-SE"/>
              </w:rPr>
            </w:pPr>
          </w:p>
          <w:p w14:paraId="0342850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vårdenhet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29F71A31" w14:textId="77777777" w:rsidR="002E0A74" w:rsidRPr="002E0A74" w:rsidRDefault="002E0A74" w:rsidP="00D23625">
            <w:pPr>
              <w:ind w:left="142"/>
              <w:jc w:val="center"/>
              <w:rPr>
                <w:sz w:val="20"/>
                <w:szCs w:val="20"/>
                <w:lang w:val="sv-SE"/>
              </w:rPr>
            </w:pPr>
            <w:r w:rsidRPr="002E0A74">
              <w:rPr>
                <w:sz w:val="20"/>
                <w:szCs w:val="20"/>
                <w:lang w:val="sv-SE"/>
              </w:rPr>
              <w:t>0..*</w:t>
            </w:r>
          </w:p>
        </w:tc>
      </w:tr>
      <w:tr w:rsidR="002E0A74" w:rsidRPr="002E0A74" w14:paraId="5C03E6A7" w14:textId="77777777" w:rsidTr="004049E0">
        <w:trPr>
          <w:trHeight w:hRule="exact" w:val="1701"/>
          <w:tblHeader/>
        </w:trPr>
        <w:tc>
          <w:tcPr>
            <w:tcW w:w="2701" w:type="dxa"/>
            <w:tcBorders>
              <w:top w:val="single" w:sz="5" w:space="0" w:color="000000"/>
              <w:left w:val="single" w:sz="5" w:space="0" w:color="000000"/>
              <w:bottom w:val="single" w:sz="5" w:space="0" w:color="000000"/>
              <w:right w:val="single" w:sz="5" w:space="0" w:color="000000"/>
            </w:tcBorders>
          </w:tcPr>
          <w:p w14:paraId="35BD8CDC" w14:textId="77777777" w:rsidR="002E0A74" w:rsidRPr="0072413D" w:rsidRDefault="002E0A74" w:rsidP="002E0A74">
            <w:pPr>
              <w:tabs>
                <w:tab w:val="left" w:pos="567"/>
              </w:tabs>
              <w:spacing w:line="227" w:lineRule="exact"/>
              <w:ind w:left="102"/>
              <w:rPr>
                <w:sz w:val="20"/>
                <w:szCs w:val="20"/>
              </w:rPr>
            </w:pPr>
            <w:r w:rsidRPr="0072413D">
              <w:rPr>
                <w:sz w:val="20"/>
                <w:szCs w:val="20"/>
                <w:lang w:val="sv-SE"/>
              </w:rPr>
              <w:t xml:space="preserve">careGiverHSAId </w:t>
            </w:r>
          </w:p>
        </w:tc>
        <w:tc>
          <w:tcPr>
            <w:tcW w:w="1417" w:type="dxa"/>
            <w:tcBorders>
              <w:top w:val="single" w:sz="5" w:space="0" w:color="000000"/>
              <w:left w:val="single" w:sz="5" w:space="0" w:color="000000"/>
              <w:bottom w:val="single" w:sz="5" w:space="0" w:color="000000"/>
              <w:right w:val="single" w:sz="5" w:space="0" w:color="000000"/>
            </w:tcBorders>
          </w:tcPr>
          <w:p w14:paraId="43D1AE96" w14:textId="77777777" w:rsidR="002E0A74" w:rsidRPr="0072413D" w:rsidRDefault="002E0A74" w:rsidP="002E0A74">
            <w:pPr>
              <w:spacing w:line="226" w:lineRule="exact"/>
              <w:ind w:left="102"/>
              <w:rPr>
                <w:spacing w:val="-1"/>
                <w:sz w:val="20"/>
                <w:szCs w:val="20"/>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5E238216"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vårdgivare vilket motsvarar careGiverHSAId i healthcareProfessionalType.</w:t>
            </w:r>
          </w:p>
          <w:p w14:paraId="13427EC8" w14:textId="77777777" w:rsidR="002E0A74" w:rsidRPr="0072413D" w:rsidRDefault="002E0A74" w:rsidP="002E0A74">
            <w:pPr>
              <w:spacing w:line="226" w:lineRule="exact"/>
              <w:ind w:left="102"/>
              <w:rPr>
                <w:spacing w:val="-1"/>
                <w:sz w:val="20"/>
                <w:szCs w:val="20"/>
                <w:lang w:val="sv-SE"/>
              </w:rPr>
            </w:pPr>
          </w:p>
          <w:p w14:paraId="79066AA3"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vårdgivare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0635E0F6" w14:textId="77777777" w:rsidR="002E0A74" w:rsidRPr="002E0A74" w:rsidRDefault="002E0A74" w:rsidP="00D23625">
            <w:pPr>
              <w:ind w:left="142"/>
              <w:jc w:val="center"/>
              <w:rPr>
                <w:sz w:val="20"/>
                <w:szCs w:val="20"/>
              </w:rPr>
            </w:pPr>
            <w:r w:rsidRPr="002E0A74">
              <w:rPr>
                <w:sz w:val="20"/>
                <w:szCs w:val="20"/>
                <w:lang w:val="sv-SE"/>
              </w:rPr>
              <w:t>0..*</w:t>
            </w:r>
          </w:p>
        </w:tc>
      </w:tr>
      <w:tr w:rsidR="00832FAE" w:rsidRPr="002E0A74" w14:paraId="065D01B4" w14:textId="77777777" w:rsidTr="003326B1">
        <w:trPr>
          <w:trHeight w:hRule="exact" w:val="8940"/>
          <w:tblHeader/>
        </w:trPr>
        <w:tc>
          <w:tcPr>
            <w:tcW w:w="2701" w:type="dxa"/>
            <w:tcBorders>
              <w:top w:val="single" w:sz="5" w:space="0" w:color="000000"/>
              <w:left w:val="single" w:sz="5" w:space="0" w:color="000000"/>
              <w:bottom w:val="single" w:sz="5" w:space="0" w:color="000000"/>
              <w:right w:val="single" w:sz="5" w:space="0" w:color="000000"/>
            </w:tcBorders>
          </w:tcPr>
          <w:p w14:paraId="1CB471BB" w14:textId="77777777" w:rsidR="00832FAE" w:rsidRPr="0072413D" w:rsidRDefault="00832FAE" w:rsidP="002E0A74">
            <w:pPr>
              <w:tabs>
                <w:tab w:val="left" w:pos="567"/>
              </w:tabs>
              <w:spacing w:line="226" w:lineRule="exact"/>
              <w:ind w:left="102"/>
              <w:rPr>
                <w:spacing w:val="-1"/>
                <w:sz w:val="20"/>
                <w:szCs w:val="20"/>
                <w:lang w:val="sv-SE"/>
              </w:rPr>
            </w:pPr>
            <w:r w:rsidRPr="0072413D">
              <w:rPr>
                <w:sz w:val="20"/>
                <w:szCs w:val="20"/>
              </w:rPr>
              <w:lastRenderedPageBreak/>
              <w:t>patientId</w:t>
            </w:r>
          </w:p>
        </w:tc>
        <w:tc>
          <w:tcPr>
            <w:tcW w:w="1417" w:type="dxa"/>
            <w:tcBorders>
              <w:top w:val="single" w:sz="5" w:space="0" w:color="000000"/>
              <w:left w:val="single" w:sz="5" w:space="0" w:color="000000"/>
              <w:bottom w:val="single" w:sz="5" w:space="0" w:color="000000"/>
              <w:right w:val="single" w:sz="5" w:space="0" w:color="000000"/>
            </w:tcBorders>
          </w:tcPr>
          <w:p w14:paraId="517BDD56" w14:textId="77777777" w:rsidR="00832FAE" w:rsidRPr="0072413D" w:rsidRDefault="00832FAE" w:rsidP="002E0A74">
            <w:pPr>
              <w:spacing w:line="226" w:lineRule="exact"/>
              <w:ind w:left="102"/>
              <w:rPr>
                <w:spacing w:val="-1"/>
                <w:sz w:val="20"/>
                <w:szCs w:val="20"/>
                <w:lang w:val="sv-SE"/>
              </w:rPr>
            </w:pPr>
            <w:r w:rsidRPr="0072413D">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7FB111B1" w14:textId="77777777" w:rsidR="00CE6D51" w:rsidRPr="003326B1" w:rsidRDefault="00CE6D51" w:rsidP="003326B1">
            <w:pPr>
              <w:ind w:left="141"/>
              <w:rPr>
                <w:sz w:val="20"/>
                <w:szCs w:val="20"/>
              </w:rPr>
            </w:pPr>
            <w:r w:rsidRPr="003326B1">
              <w:rPr>
                <w:sz w:val="20"/>
                <w:szCs w:val="20"/>
              </w:rPr>
              <w:t>Id för patienten där fältet id sätts till patientens identifierare. Anges med 12 tecken utan avskiljare.</w:t>
            </w:r>
          </w:p>
          <w:p w14:paraId="4700A438" w14:textId="77777777" w:rsidR="00CE6D51" w:rsidRPr="003326B1" w:rsidRDefault="00CE6D51" w:rsidP="003326B1">
            <w:pPr>
              <w:ind w:left="141"/>
              <w:rPr>
                <w:sz w:val="20"/>
                <w:szCs w:val="20"/>
              </w:rPr>
            </w:pPr>
          </w:p>
          <w:p w14:paraId="7EA8C7FD" w14:textId="77777777" w:rsidR="00CE6D51" w:rsidRPr="003326B1" w:rsidRDefault="00CE6D51" w:rsidP="003326B1">
            <w:pPr>
              <w:ind w:left="141"/>
              <w:rPr>
                <w:sz w:val="20"/>
                <w:szCs w:val="20"/>
              </w:rPr>
            </w:pPr>
            <w:r w:rsidRPr="003326B1">
              <w:rPr>
                <w:sz w:val="20"/>
                <w:szCs w:val="20"/>
              </w:rPr>
              <w:t xml:space="preserve">Fältet type sätts till OID för typ av identifierare. </w:t>
            </w:r>
            <w:r w:rsidRPr="003326B1">
              <w:rPr>
                <w:sz w:val="20"/>
                <w:szCs w:val="20"/>
              </w:rPr>
              <w:br/>
              <w:t xml:space="preserve">1) För personnummer </w:t>
            </w:r>
            <w:r w:rsidRPr="003326B1">
              <w:rPr>
                <w:b/>
                <w:sz w:val="20"/>
                <w:szCs w:val="20"/>
              </w:rPr>
              <w:t>skall</w:t>
            </w:r>
            <w:r w:rsidRPr="003326B1">
              <w:rPr>
                <w:sz w:val="20"/>
                <w:szCs w:val="20"/>
              </w:rPr>
              <w:t xml:space="preserve"> Skatteverkets oid för personnummer (1.2.752.129.2.1.3.1) användas.</w:t>
            </w:r>
          </w:p>
          <w:p w14:paraId="2C0D3856" w14:textId="77777777" w:rsidR="00CE6D51" w:rsidRPr="003326B1" w:rsidRDefault="00CE6D51" w:rsidP="003326B1">
            <w:pPr>
              <w:ind w:left="141"/>
              <w:rPr>
                <w:sz w:val="20"/>
                <w:szCs w:val="20"/>
              </w:rPr>
            </w:pPr>
          </w:p>
          <w:p w14:paraId="123705CD" w14:textId="77777777" w:rsidR="00CE6D51" w:rsidRPr="003326B1" w:rsidRDefault="00CE6D51" w:rsidP="003326B1">
            <w:pPr>
              <w:ind w:left="141"/>
              <w:rPr>
                <w:sz w:val="20"/>
                <w:szCs w:val="20"/>
              </w:rPr>
            </w:pPr>
            <w:r w:rsidRPr="003326B1">
              <w:rPr>
                <w:sz w:val="20"/>
                <w:szCs w:val="20"/>
              </w:rPr>
              <w:t xml:space="preserve">2) För samordningsnummer </w:t>
            </w:r>
            <w:r w:rsidRPr="003326B1">
              <w:rPr>
                <w:b/>
                <w:sz w:val="20"/>
                <w:szCs w:val="20"/>
              </w:rPr>
              <w:t>skall</w:t>
            </w:r>
            <w:r w:rsidRPr="003326B1">
              <w:rPr>
                <w:sz w:val="20"/>
                <w:szCs w:val="20"/>
              </w:rPr>
              <w:t xml:space="preserve"> Skatteverkets oid för samordningsnummer (1.2.752.129.2.1.3.3) användas.</w:t>
            </w:r>
          </w:p>
          <w:p w14:paraId="63E632AE" w14:textId="77777777" w:rsidR="00CE6D51" w:rsidRPr="003326B1" w:rsidRDefault="00CE6D51" w:rsidP="003326B1">
            <w:pPr>
              <w:ind w:left="141"/>
              <w:rPr>
                <w:sz w:val="20"/>
                <w:szCs w:val="20"/>
              </w:rPr>
            </w:pPr>
          </w:p>
          <w:p w14:paraId="113339AC" w14:textId="77777777" w:rsidR="00CE6D51" w:rsidRPr="003326B1" w:rsidRDefault="00CE6D51" w:rsidP="003326B1">
            <w:pPr>
              <w:ind w:left="141"/>
              <w:rPr>
                <w:sz w:val="20"/>
                <w:szCs w:val="20"/>
              </w:rPr>
            </w:pPr>
            <w:r w:rsidRPr="003326B1">
              <w:rPr>
                <w:sz w:val="20"/>
                <w:szCs w:val="20"/>
              </w:rPr>
              <w:t xml:space="preserve">3) Tjänsteproducenter </w:t>
            </w:r>
            <w:r w:rsidRPr="003326B1">
              <w:rPr>
                <w:b/>
                <w:sz w:val="20"/>
                <w:szCs w:val="20"/>
              </w:rPr>
              <w:t>skall</w:t>
            </w:r>
            <w:r w:rsidRPr="003326B1">
              <w:rPr>
                <w:sz w:val="20"/>
                <w:szCs w:val="20"/>
              </w:rPr>
              <w:t xml:space="preserve"> även stödja sökning på reservnummer med hjälp av att ange lokalt definierade oid’ar för reservnummer, exempelvis SLL reservnummer (1.2.752.97.3.1.3).</w:t>
            </w:r>
          </w:p>
          <w:p w14:paraId="753823A5" w14:textId="77777777" w:rsidR="00CE6D51" w:rsidRPr="003326B1" w:rsidRDefault="00CE6D51" w:rsidP="003326B1">
            <w:pPr>
              <w:ind w:left="141"/>
              <w:rPr>
                <w:sz w:val="20"/>
                <w:szCs w:val="20"/>
              </w:rPr>
            </w:pPr>
            <w:r w:rsidRPr="003326B1">
              <w:rPr>
                <w:b/>
                <w:sz w:val="20"/>
                <w:szCs w:val="20"/>
              </w:rPr>
              <w:t xml:space="preserve">OBS </w:t>
            </w:r>
            <w:r w:rsidRPr="003326B1">
              <w:rPr>
                <w:sz w:val="20"/>
                <w:szCs w:val="20"/>
              </w:rPr>
              <w:t xml:space="preserve">reservnummer kan ej användas tillsammans med EI och aggregerande tjänster då dessa komponenter idag inte är anpassade för att stödja typ av id, </w:t>
            </w:r>
            <w:r w:rsidRPr="003326B1">
              <w:rPr>
                <w:b/>
                <w:sz w:val="20"/>
                <w:szCs w:val="20"/>
              </w:rPr>
              <w:t>inga</w:t>
            </w:r>
            <w:r w:rsidRPr="003326B1">
              <w:rPr>
                <w:sz w:val="20"/>
                <w:szCs w:val="20"/>
              </w:rPr>
              <w:t xml:space="preserve"> uppdateringar till </w:t>
            </w:r>
            <w:r w:rsidRPr="003326B1">
              <w:rPr>
                <w:b/>
                <w:sz w:val="20"/>
                <w:szCs w:val="20"/>
              </w:rPr>
              <w:t xml:space="preserve">EI </w:t>
            </w:r>
            <w:r w:rsidRPr="003326B1">
              <w:rPr>
                <w:sz w:val="20"/>
                <w:szCs w:val="20"/>
              </w:rPr>
              <w:t>skall göras av en tjänsteproducent för reservnummer.</w:t>
            </w:r>
          </w:p>
          <w:p w14:paraId="05BC5892" w14:textId="77777777" w:rsidR="00CE6D51" w:rsidRPr="003326B1" w:rsidRDefault="00CE6D51" w:rsidP="003326B1">
            <w:pPr>
              <w:ind w:left="141"/>
              <w:rPr>
                <w:sz w:val="20"/>
                <w:szCs w:val="20"/>
              </w:rPr>
            </w:pPr>
          </w:p>
          <w:p w14:paraId="17E7143F" w14:textId="259E949C" w:rsidR="00832FAE" w:rsidRPr="0072413D" w:rsidRDefault="00CE6D51" w:rsidP="003326B1">
            <w:pPr>
              <w:ind w:left="141"/>
              <w:rPr>
                <w:lang w:val="sv-SE"/>
              </w:rPr>
            </w:pPr>
            <w:r w:rsidRPr="003326B1">
              <w:rPr>
                <w:sz w:val="20"/>
                <w:szCs w:val="20"/>
              </w:rPr>
              <w:t xml:space="preserve">En tjänstekonsument som vill begära mha reservnummer </w:t>
            </w:r>
            <w:r w:rsidRPr="003326B1">
              <w:rPr>
                <w:b/>
                <w:sz w:val="20"/>
                <w:szCs w:val="20"/>
              </w:rPr>
              <w:t>måste</w:t>
            </w:r>
            <w:r w:rsidRPr="003326B1">
              <w:rPr>
                <w:sz w:val="20"/>
                <w:szCs w:val="20"/>
              </w:rPr>
              <w:t xml:space="preserve"> därmed använda sig av systemadressering och ha vetskap om vilken reservnummer-oid som gäller vid anrop mot en specifik tjänsteproducent.</w:t>
            </w:r>
          </w:p>
        </w:tc>
        <w:tc>
          <w:tcPr>
            <w:tcW w:w="1417" w:type="dxa"/>
            <w:tcBorders>
              <w:top w:val="single" w:sz="5" w:space="0" w:color="000000"/>
              <w:left w:val="single" w:sz="5" w:space="0" w:color="000000"/>
              <w:bottom w:val="single" w:sz="5" w:space="0" w:color="000000"/>
              <w:right w:val="single" w:sz="5" w:space="0" w:color="000000"/>
            </w:tcBorders>
          </w:tcPr>
          <w:p w14:paraId="17006CDC" w14:textId="77777777" w:rsidR="00832FAE" w:rsidRPr="002E0A74" w:rsidRDefault="00832FAE" w:rsidP="00D23625">
            <w:pPr>
              <w:spacing w:line="229" w:lineRule="exact"/>
              <w:ind w:left="142"/>
              <w:jc w:val="center"/>
              <w:rPr>
                <w:i/>
                <w:sz w:val="20"/>
                <w:szCs w:val="20"/>
                <w:lang w:val="sv-SE"/>
              </w:rPr>
            </w:pPr>
            <w:r w:rsidRPr="002E0A74">
              <w:rPr>
                <w:i/>
                <w:sz w:val="20"/>
                <w:szCs w:val="20"/>
                <w:lang w:val="sv-SE"/>
              </w:rPr>
              <w:t>1..1</w:t>
            </w:r>
          </w:p>
        </w:tc>
      </w:tr>
      <w:tr w:rsidR="00832FAE" w:rsidRPr="002E0A74" w14:paraId="0859F780" w14:textId="77777777" w:rsidTr="00CE6D51">
        <w:trPr>
          <w:trHeight w:hRule="exact" w:val="2136"/>
          <w:tblHeader/>
        </w:trPr>
        <w:tc>
          <w:tcPr>
            <w:tcW w:w="2701" w:type="dxa"/>
            <w:tcBorders>
              <w:top w:val="single" w:sz="5" w:space="0" w:color="000000"/>
              <w:left w:val="single" w:sz="5" w:space="0" w:color="000000"/>
              <w:bottom w:val="single" w:sz="5" w:space="0" w:color="000000"/>
              <w:right w:val="single" w:sz="5" w:space="0" w:color="000000"/>
            </w:tcBorders>
          </w:tcPr>
          <w:p w14:paraId="3916F855" w14:textId="77777777" w:rsidR="00832FAE" w:rsidRPr="0072413D" w:rsidRDefault="00832FAE" w:rsidP="002E0A74">
            <w:pPr>
              <w:tabs>
                <w:tab w:val="left" w:pos="567"/>
              </w:tabs>
              <w:spacing w:line="226" w:lineRule="exact"/>
              <w:ind w:left="102"/>
              <w:rPr>
                <w:sz w:val="20"/>
                <w:szCs w:val="20"/>
                <w:lang w:val="sv-SE"/>
              </w:rPr>
            </w:pPr>
            <w:r w:rsidRPr="0072413D">
              <w:rPr>
                <w:sz w:val="20"/>
                <w:szCs w:val="20"/>
                <w:lang w:val="sv-SE"/>
              </w:rPr>
              <w:t>datePeriod</w:t>
            </w:r>
          </w:p>
        </w:tc>
        <w:tc>
          <w:tcPr>
            <w:tcW w:w="1417" w:type="dxa"/>
            <w:tcBorders>
              <w:top w:val="single" w:sz="5" w:space="0" w:color="000000"/>
              <w:left w:val="single" w:sz="5" w:space="0" w:color="000000"/>
              <w:bottom w:val="single" w:sz="5" w:space="0" w:color="000000"/>
              <w:right w:val="single" w:sz="5" w:space="0" w:color="000000"/>
            </w:tcBorders>
          </w:tcPr>
          <w:p w14:paraId="4141B995" w14:textId="77777777" w:rsidR="00832FAE" w:rsidRPr="0072413D" w:rsidRDefault="00832FAE" w:rsidP="002E0A74">
            <w:pPr>
              <w:spacing w:line="226" w:lineRule="exact"/>
              <w:ind w:left="102"/>
              <w:rPr>
                <w:spacing w:val="-1"/>
                <w:sz w:val="20"/>
                <w:szCs w:val="20"/>
                <w:lang w:val="sv-SE"/>
              </w:rPr>
            </w:pPr>
            <w:r w:rsidRPr="0072413D">
              <w:rPr>
                <w:spacing w:val="-1"/>
                <w:sz w:val="20"/>
                <w:szCs w:val="20"/>
                <w:lang w:val="sv-SE"/>
              </w:rPr>
              <w:t>DatePeriodType</w:t>
            </w:r>
          </w:p>
        </w:tc>
        <w:tc>
          <w:tcPr>
            <w:tcW w:w="4111" w:type="dxa"/>
            <w:tcBorders>
              <w:top w:val="single" w:sz="5" w:space="0" w:color="000000"/>
              <w:left w:val="single" w:sz="5" w:space="0" w:color="000000"/>
              <w:bottom w:val="single" w:sz="5" w:space="0" w:color="000000"/>
              <w:right w:val="single" w:sz="5" w:space="0" w:color="000000"/>
            </w:tcBorders>
          </w:tcPr>
          <w:p w14:paraId="117967C4" w14:textId="3EEBFE8B" w:rsidR="00832FAE" w:rsidRPr="007D32B7" w:rsidRDefault="00832FAE" w:rsidP="00A836CA">
            <w:pPr>
              <w:ind w:left="141"/>
              <w:rPr>
                <w:sz w:val="20"/>
                <w:szCs w:val="20"/>
                <w:lang w:val="sv-SE"/>
              </w:rPr>
            </w:pPr>
            <w:r w:rsidRPr="007D32B7">
              <w:rPr>
                <w:sz w:val="20"/>
                <w:szCs w:val="20"/>
                <w:lang w:val="sv-SE"/>
              </w:rPr>
              <w:t>Begränsning av sökningen i tid. Begränsningen sker genom att resultatet innehåller de poster där tidpunkten medicationMedicalRecordHeader/accountableHealthcareProfessional/authorTime ligger i det tidsintervall som anges i begäran. Ändpunkterna inkluderas sökintervallet.</w:t>
            </w:r>
          </w:p>
          <w:p w14:paraId="798E8D7C" w14:textId="77777777" w:rsidR="00832FAE" w:rsidRPr="002E0A74" w:rsidRDefault="00832FAE" w:rsidP="002E0A74">
            <w:pPr>
              <w:spacing w:line="229" w:lineRule="exact"/>
              <w:ind w:left="102"/>
              <w:rPr>
                <w:i/>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CD6D298" w14:textId="77777777" w:rsidR="00832FAE" w:rsidRPr="002E0A74" w:rsidRDefault="00832FAE" w:rsidP="00D23625">
            <w:pPr>
              <w:spacing w:line="229" w:lineRule="exact"/>
              <w:ind w:left="142"/>
              <w:jc w:val="center"/>
              <w:rPr>
                <w:i/>
                <w:sz w:val="20"/>
                <w:szCs w:val="20"/>
                <w:lang w:val="sv-SE"/>
              </w:rPr>
            </w:pPr>
            <w:r w:rsidRPr="002E0A74">
              <w:rPr>
                <w:i/>
                <w:sz w:val="20"/>
                <w:szCs w:val="20"/>
                <w:lang w:val="sv-SE"/>
              </w:rPr>
              <w:t>0..1</w:t>
            </w:r>
          </w:p>
        </w:tc>
      </w:tr>
      <w:tr w:rsidR="00832FAE" w:rsidRPr="002E0A74" w14:paraId="29482D0F" w14:textId="77777777" w:rsidTr="002C3F1A">
        <w:trPr>
          <w:trHeight w:hRule="exact" w:val="7380"/>
          <w:tblHeader/>
        </w:trPr>
        <w:tc>
          <w:tcPr>
            <w:tcW w:w="2701" w:type="dxa"/>
            <w:tcBorders>
              <w:top w:val="single" w:sz="5" w:space="0" w:color="000000"/>
              <w:left w:val="single" w:sz="5" w:space="0" w:color="000000"/>
              <w:bottom w:val="single" w:sz="5" w:space="0" w:color="000000"/>
              <w:right w:val="single" w:sz="5" w:space="0" w:color="000000"/>
            </w:tcBorders>
          </w:tcPr>
          <w:p w14:paraId="7E789AB9" w14:textId="77777777" w:rsidR="00832FAE" w:rsidRPr="0072413D" w:rsidRDefault="00832FAE" w:rsidP="002E0A74">
            <w:pPr>
              <w:tabs>
                <w:tab w:val="left" w:pos="567"/>
              </w:tabs>
              <w:spacing w:line="226" w:lineRule="exact"/>
              <w:ind w:left="102"/>
              <w:rPr>
                <w:sz w:val="20"/>
                <w:szCs w:val="20"/>
                <w:lang w:val="sv-SE"/>
              </w:rPr>
            </w:pPr>
            <w:r w:rsidRPr="0072413D">
              <w:rPr>
                <w:sz w:val="20"/>
                <w:szCs w:val="20"/>
                <w:lang w:val="sv-SE"/>
              </w:rPr>
              <w:lastRenderedPageBreak/>
              <w:t>sourceSystemHSAId</w:t>
            </w:r>
          </w:p>
        </w:tc>
        <w:tc>
          <w:tcPr>
            <w:tcW w:w="1417" w:type="dxa"/>
            <w:tcBorders>
              <w:top w:val="single" w:sz="5" w:space="0" w:color="000000"/>
              <w:left w:val="single" w:sz="5" w:space="0" w:color="000000"/>
              <w:bottom w:val="single" w:sz="5" w:space="0" w:color="000000"/>
              <w:right w:val="single" w:sz="5" w:space="0" w:color="000000"/>
            </w:tcBorders>
          </w:tcPr>
          <w:p w14:paraId="73D4B85E" w14:textId="77777777" w:rsidR="00832FAE" w:rsidRPr="0072413D" w:rsidRDefault="00832FAE"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58D5078E" w14:textId="77777777" w:rsidR="002C3F1A" w:rsidRPr="002C3F1A" w:rsidRDefault="002C3F1A" w:rsidP="003326B1">
            <w:pPr>
              <w:ind w:left="141"/>
              <w:rPr>
                <w:sz w:val="20"/>
                <w:szCs w:val="20"/>
              </w:rPr>
            </w:pPr>
            <w:r w:rsidRPr="002C3F1A">
              <w:rPr>
                <w:sz w:val="20"/>
                <w:szCs w:val="20"/>
              </w:rPr>
              <w:t xml:space="preserve">Begränsar sökningen till dokument som är skapade i angivet system. </w:t>
            </w:r>
          </w:p>
          <w:p w14:paraId="7F8FC081" w14:textId="77777777" w:rsidR="002C3F1A" w:rsidRPr="002C3F1A" w:rsidRDefault="002C3F1A" w:rsidP="003326B1">
            <w:pPr>
              <w:ind w:left="141"/>
              <w:rPr>
                <w:sz w:val="20"/>
                <w:szCs w:val="20"/>
              </w:rPr>
            </w:pPr>
          </w:p>
          <w:p w14:paraId="48D9009C" w14:textId="77777777" w:rsidR="002C3F1A" w:rsidRPr="002C3F1A" w:rsidRDefault="002C3F1A" w:rsidP="003326B1">
            <w:pPr>
              <w:ind w:left="141"/>
              <w:rPr>
                <w:sz w:val="20"/>
                <w:szCs w:val="20"/>
              </w:rPr>
            </w:pPr>
            <w:r w:rsidRPr="002C3F1A">
              <w:rPr>
                <w:sz w:val="20"/>
                <w:szCs w:val="20"/>
              </w:rPr>
              <w:t>Värdet på detta fält måste överensstämma med värdet på logicalAddress i anropets tekniska kuvertering (ex. SOAP-header).</w:t>
            </w:r>
          </w:p>
          <w:p w14:paraId="47F9424E" w14:textId="77777777" w:rsidR="002C3F1A" w:rsidRPr="002C3F1A" w:rsidRDefault="002C3F1A" w:rsidP="003326B1">
            <w:pPr>
              <w:ind w:left="141"/>
              <w:rPr>
                <w:spacing w:val="-1"/>
                <w:sz w:val="20"/>
                <w:szCs w:val="20"/>
              </w:rPr>
            </w:pPr>
          </w:p>
          <w:p w14:paraId="407177D0" w14:textId="77777777" w:rsidR="002C3F1A" w:rsidRPr="002C3F1A" w:rsidRDefault="002C3F1A" w:rsidP="003326B1">
            <w:pPr>
              <w:ind w:left="141"/>
              <w:rPr>
                <w:sz w:val="20"/>
                <w:szCs w:val="20"/>
              </w:rPr>
            </w:pPr>
            <w:r w:rsidRPr="002C3F1A">
              <w:rPr>
                <w:sz w:val="20"/>
                <w:szCs w:val="20"/>
              </w:rPr>
              <w:t>Det innebär i praktiken att aggregerande tjänster inte används när detta fält anges.</w:t>
            </w:r>
          </w:p>
          <w:p w14:paraId="5C0E395B" w14:textId="77777777" w:rsidR="002C3F1A" w:rsidRPr="002C3F1A" w:rsidRDefault="002C3F1A" w:rsidP="003326B1">
            <w:pPr>
              <w:ind w:left="141"/>
              <w:rPr>
                <w:sz w:val="20"/>
                <w:szCs w:val="20"/>
              </w:rPr>
            </w:pPr>
          </w:p>
          <w:p w14:paraId="28BB4D40" w14:textId="77777777" w:rsidR="002C3F1A" w:rsidRPr="002C3F1A" w:rsidRDefault="002C3F1A" w:rsidP="003326B1">
            <w:pPr>
              <w:ind w:left="141"/>
              <w:rPr>
                <w:sz w:val="20"/>
                <w:szCs w:val="20"/>
              </w:rPr>
            </w:pPr>
            <w:r w:rsidRPr="002C3F1A">
              <w:rPr>
                <w:b/>
                <w:sz w:val="20"/>
                <w:szCs w:val="20"/>
              </w:rPr>
              <w:t>Skall</w:t>
            </w:r>
            <w:r w:rsidRPr="002C3F1A">
              <w:rPr>
                <w:sz w:val="20"/>
                <w:szCs w:val="20"/>
              </w:rPr>
              <w:t xml:space="preserve"> anges om </w:t>
            </w:r>
            <w:r w:rsidRPr="002C3F1A">
              <w:rPr>
                <w:b/>
                <w:sz w:val="20"/>
                <w:szCs w:val="20"/>
              </w:rPr>
              <w:t>careContactId</w:t>
            </w:r>
            <w:r w:rsidRPr="002C3F1A">
              <w:rPr>
                <w:sz w:val="20"/>
                <w:szCs w:val="20"/>
              </w:rPr>
              <w:t xml:space="preserve"> angivits.</w:t>
            </w:r>
          </w:p>
          <w:p w14:paraId="348F4706" w14:textId="77777777" w:rsidR="002C3F1A" w:rsidRPr="002C3F1A" w:rsidRDefault="002C3F1A" w:rsidP="003326B1">
            <w:pPr>
              <w:ind w:left="141"/>
              <w:rPr>
                <w:sz w:val="20"/>
                <w:szCs w:val="20"/>
              </w:rPr>
            </w:pPr>
            <w:r w:rsidRPr="002C3F1A">
              <w:rPr>
                <w:b/>
                <w:sz w:val="20"/>
                <w:szCs w:val="20"/>
              </w:rPr>
              <w:t>Skall</w:t>
            </w:r>
            <w:r w:rsidRPr="002C3F1A">
              <w:rPr>
                <w:sz w:val="20"/>
                <w:szCs w:val="20"/>
              </w:rPr>
              <w:t xml:space="preserve"> anges vid begäran på </w:t>
            </w:r>
            <w:r w:rsidRPr="002C3F1A">
              <w:rPr>
                <w:b/>
                <w:sz w:val="20"/>
                <w:szCs w:val="20"/>
              </w:rPr>
              <w:t>reservnummer</w:t>
            </w:r>
            <w:r w:rsidRPr="002C3F1A">
              <w:rPr>
                <w:sz w:val="20"/>
                <w:szCs w:val="20"/>
              </w:rPr>
              <w:t>.</w:t>
            </w:r>
          </w:p>
          <w:p w14:paraId="77A4828C" w14:textId="77777777" w:rsidR="002C3F1A" w:rsidRPr="002C3F1A" w:rsidRDefault="002C3F1A" w:rsidP="003326B1">
            <w:pPr>
              <w:ind w:left="141"/>
              <w:rPr>
                <w:spacing w:val="-1"/>
                <w:sz w:val="20"/>
                <w:szCs w:val="20"/>
              </w:rPr>
            </w:pPr>
          </w:p>
          <w:p w14:paraId="7D313F19" w14:textId="77777777" w:rsidR="002C3F1A" w:rsidRPr="002C3F1A" w:rsidRDefault="002C3F1A" w:rsidP="003326B1">
            <w:pPr>
              <w:ind w:left="141"/>
              <w:rPr>
                <w:spacing w:val="-1"/>
                <w:sz w:val="20"/>
                <w:szCs w:val="20"/>
              </w:rPr>
            </w:pPr>
            <w:r w:rsidRPr="002C3F1A">
              <w:rPr>
                <w:spacing w:val="-1"/>
                <w:sz w:val="20"/>
                <w:szCs w:val="20"/>
              </w:rPr>
              <w:t xml:space="preserve">Om sourceSystemHSAId och logicalAddress är olika </w:t>
            </w:r>
            <w:r w:rsidRPr="002C3F1A">
              <w:rPr>
                <w:b/>
                <w:spacing w:val="-1"/>
                <w:sz w:val="20"/>
                <w:szCs w:val="20"/>
              </w:rPr>
              <w:t>skall</w:t>
            </w:r>
            <w:r w:rsidRPr="002C3F1A">
              <w:rPr>
                <w:spacing w:val="-1"/>
                <w:sz w:val="20"/>
                <w:szCs w:val="20"/>
              </w:rPr>
              <w:t xml:space="preserve"> ett svar endast innehålla en resultType med result.resultCode satt till ERROR samt result.errorCode satt till INVALID_REQUEST</w:t>
            </w:r>
          </w:p>
          <w:p w14:paraId="654EA73A" w14:textId="77777777" w:rsidR="002C3F1A" w:rsidRPr="002C3F1A" w:rsidRDefault="002C3F1A" w:rsidP="003326B1">
            <w:pPr>
              <w:ind w:left="141"/>
              <w:rPr>
                <w:spacing w:val="-1"/>
                <w:sz w:val="20"/>
                <w:szCs w:val="20"/>
              </w:rPr>
            </w:pPr>
          </w:p>
          <w:p w14:paraId="56983A1E" w14:textId="5E0309D8" w:rsidR="00832FAE" w:rsidRPr="00832FAE" w:rsidRDefault="002C3F1A" w:rsidP="003326B1">
            <w:pPr>
              <w:ind w:left="141"/>
              <w:rPr>
                <w:sz w:val="20"/>
                <w:lang w:val="sv-SE"/>
              </w:rPr>
            </w:pPr>
            <w:r w:rsidRPr="002C3F1A">
              <w:rPr>
                <w:spacing w:val="-1"/>
                <w:sz w:val="20"/>
                <w:szCs w:val="20"/>
              </w:rPr>
              <w:t xml:space="preserve">Om careContactId är satt och sourceSystemHSAId är tomt </w:t>
            </w:r>
            <w:r w:rsidRPr="002C3F1A">
              <w:rPr>
                <w:b/>
                <w:spacing w:val="-1"/>
                <w:sz w:val="20"/>
                <w:szCs w:val="20"/>
              </w:rPr>
              <w:t>skall</w:t>
            </w:r>
            <w:r w:rsidRPr="002C3F1A">
              <w:rPr>
                <w:spacing w:val="-1"/>
                <w:sz w:val="20"/>
                <w:szCs w:val="20"/>
              </w:rPr>
              <w:t xml:space="preserve"> ett svar endast innehålla en resultType med  result.resultCode satt till ERROR samt result.errorCode satt till INVALID_REQUEST</w:t>
            </w:r>
            <w:r>
              <w:rPr>
                <w:spacing w:val="-1"/>
                <w:sz w:val="20"/>
              </w:rPr>
              <w:t>.</w:t>
            </w:r>
          </w:p>
        </w:tc>
        <w:tc>
          <w:tcPr>
            <w:tcW w:w="1417" w:type="dxa"/>
            <w:tcBorders>
              <w:top w:val="single" w:sz="5" w:space="0" w:color="000000"/>
              <w:left w:val="single" w:sz="5" w:space="0" w:color="000000"/>
              <w:bottom w:val="single" w:sz="5" w:space="0" w:color="000000"/>
              <w:right w:val="single" w:sz="5" w:space="0" w:color="000000"/>
            </w:tcBorders>
          </w:tcPr>
          <w:p w14:paraId="28FA66D8"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32FDDC9E" w14:textId="77777777" w:rsidTr="00CE6D51">
        <w:trPr>
          <w:trHeight w:hRule="exact" w:val="1144"/>
          <w:tblHeader/>
        </w:trPr>
        <w:tc>
          <w:tcPr>
            <w:tcW w:w="2701" w:type="dxa"/>
            <w:tcBorders>
              <w:top w:val="single" w:sz="5" w:space="0" w:color="000000"/>
              <w:left w:val="single" w:sz="5" w:space="0" w:color="000000"/>
              <w:bottom w:val="single" w:sz="5" w:space="0" w:color="000000"/>
              <w:right w:val="single" w:sz="5" w:space="0" w:color="000000"/>
            </w:tcBorders>
          </w:tcPr>
          <w:p w14:paraId="50F561F4" w14:textId="77777777" w:rsidR="00832FAE" w:rsidRPr="002E0A74" w:rsidRDefault="00832FAE" w:rsidP="002E0A74">
            <w:pPr>
              <w:tabs>
                <w:tab w:val="left" w:pos="567"/>
              </w:tabs>
              <w:spacing w:line="226" w:lineRule="exact"/>
              <w:ind w:left="102"/>
              <w:rPr>
                <w:b/>
                <w:sz w:val="20"/>
                <w:szCs w:val="20"/>
                <w:lang w:val="sv-SE"/>
              </w:rPr>
            </w:pPr>
            <w:r w:rsidRPr="002E0A74">
              <w:rPr>
                <w:sz w:val="20"/>
                <w:szCs w:val="20"/>
                <w:lang w:val="sv-SE"/>
              </w:rPr>
              <w:t>careContactId</w:t>
            </w:r>
          </w:p>
        </w:tc>
        <w:tc>
          <w:tcPr>
            <w:tcW w:w="1417" w:type="dxa"/>
            <w:tcBorders>
              <w:top w:val="single" w:sz="5" w:space="0" w:color="000000"/>
              <w:left w:val="single" w:sz="5" w:space="0" w:color="000000"/>
              <w:bottom w:val="single" w:sz="5" w:space="0" w:color="000000"/>
              <w:right w:val="single" w:sz="5" w:space="0" w:color="000000"/>
            </w:tcBorders>
          </w:tcPr>
          <w:p w14:paraId="70BBAEBF" w14:textId="77777777" w:rsidR="00832FAE" w:rsidRPr="002E0A74" w:rsidRDefault="00832FAE" w:rsidP="002E0A74">
            <w:pPr>
              <w:spacing w:line="226" w:lineRule="exact"/>
              <w:ind w:left="102"/>
              <w:rPr>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B2BBECF" w14:textId="67275D53" w:rsidR="00832FAE" w:rsidRPr="002E0A74" w:rsidRDefault="00832FAE" w:rsidP="003326B1">
            <w:pPr>
              <w:spacing w:line="229" w:lineRule="exact"/>
              <w:ind w:left="102"/>
              <w:rPr>
                <w:sz w:val="20"/>
                <w:szCs w:val="20"/>
                <w:lang w:val="sv-SE"/>
              </w:rPr>
            </w:pPr>
            <w:r w:rsidRPr="00222033">
              <w:rPr>
                <w:spacing w:val="-1"/>
                <w:sz w:val="20"/>
                <w:szCs w:val="20"/>
                <w:lang w:val="sv-SE"/>
              </w:rPr>
              <w:t>Begränsar sökningen till den läkemedmation som föranletts av den vård- och omsorgskont</w:t>
            </w:r>
            <w:r w:rsidR="002C3F1A" w:rsidRPr="00222033">
              <w:rPr>
                <w:spacing w:val="-1"/>
                <w:sz w:val="20"/>
                <w:szCs w:val="20"/>
                <w:lang w:val="sv-SE"/>
              </w:rPr>
              <w:t>elsinfor</w:t>
            </w:r>
            <w:r w:rsidRPr="00222033">
              <w:rPr>
                <w:spacing w:val="-1"/>
                <w:sz w:val="20"/>
                <w:szCs w:val="20"/>
                <w:lang w:val="sv-SE"/>
              </w:rPr>
              <w:t>akt som anges. Identiteten är unik inom källsystemet</w:t>
            </w:r>
          </w:p>
        </w:tc>
        <w:tc>
          <w:tcPr>
            <w:tcW w:w="1417" w:type="dxa"/>
            <w:tcBorders>
              <w:top w:val="single" w:sz="5" w:space="0" w:color="000000"/>
              <w:left w:val="single" w:sz="5" w:space="0" w:color="000000"/>
              <w:bottom w:val="single" w:sz="5" w:space="0" w:color="000000"/>
              <w:right w:val="single" w:sz="5" w:space="0" w:color="000000"/>
            </w:tcBorders>
          </w:tcPr>
          <w:p w14:paraId="0843FAEC"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w:t>
            </w:r>
          </w:p>
        </w:tc>
      </w:tr>
      <w:tr w:rsidR="00832FAE" w:rsidRPr="002E0A74" w14:paraId="46CFF63B" w14:textId="77777777" w:rsidTr="004049E0">
        <w:trPr>
          <w:trHeight w:hRule="exact" w:val="2129"/>
          <w:tblHeader/>
        </w:trPr>
        <w:tc>
          <w:tcPr>
            <w:tcW w:w="2701" w:type="dxa"/>
            <w:tcBorders>
              <w:top w:val="single" w:sz="5" w:space="0" w:color="000000"/>
              <w:left w:val="single" w:sz="5" w:space="0" w:color="000000"/>
              <w:bottom w:val="single" w:sz="5" w:space="0" w:color="000000"/>
              <w:right w:val="single" w:sz="5" w:space="0" w:color="000000"/>
            </w:tcBorders>
          </w:tcPr>
          <w:p w14:paraId="50056BAB" w14:textId="347E3FBE" w:rsidR="00832FAE" w:rsidRPr="002E0A74" w:rsidRDefault="00832FAE" w:rsidP="002E0A74">
            <w:pPr>
              <w:tabs>
                <w:tab w:val="left" w:pos="567"/>
              </w:tabs>
              <w:spacing w:line="226" w:lineRule="exact"/>
              <w:ind w:left="102"/>
              <w:rPr>
                <w:sz w:val="20"/>
                <w:szCs w:val="20"/>
              </w:rPr>
            </w:pPr>
            <w:r>
              <w:rPr>
                <w:sz w:val="20"/>
                <w:szCs w:val="20"/>
              </w:rPr>
              <w:t>prescriptionChain</w:t>
            </w:r>
            <w:r w:rsidRPr="002E0A74">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7B0069E4" w14:textId="77777777" w:rsidR="00832FAE" w:rsidRPr="002E0A74" w:rsidRDefault="00832FAE" w:rsidP="002E0A74">
            <w:pPr>
              <w:spacing w:line="226" w:lineRule="exact"/>
              <w:ind w:left="102"/>
              <w:rPr>
                <w:spacing w:val="-1"/>
                <w:sz w:val="20"/>
                <w:szCs w:val="20"/>
              </w:rPr>
            </w:pPr>
            <w:r w:rsidRPr="002E0A74">
              <w:rPr>
                <w:spacing w:val="-1"/>
                <w:sz w:val="20"/>
                <w:szCs w:val="20"/>
              </w:rPr>
              <w:t>IIType</w:t>
            </w:r>
          </w:p>
        </w:tc>
        <w:tc>
          <w:tcPr>
            <w:tcW w:w="4111" w:type="dxa"/>
            <w:tcBorders>
              <w:top w:val="single" w:sz="5" w:space="0" w:color="000000"/>
              <w:left w:val="single" w:sz="5" w:space="0" w:color="000000"/>
              <w:bottom w:val="single" w:sz="5" w:space="0" w:color="000000"/>
              <w:right w:val="single" w:sz="5" w:space="0" w:color="000000"/>
            </w:tcBorders>
          </w:tcPr>
          <w:p w14:paraId="5AC1C649" w14:textId="56E0D20F" w:rsidR="00832FAE" w:rsidRDefault="00832FAE" w:rsidP="002E0A74">
            <w:pPr>
              <w:spacing w:line="229" w:lineRule="exact"/>
              <w:ind w:left="102"/>
              <w:rPr>
                <w:sz w:val="20"/>
                <w:szCs w:val="20"/>
                <w:lang w:val="sv-SE"/>
              </w:rPr>
            </w:pPr>
            <w:r>
              <w:rPr>
                <w:sz w:val="20"/>
                <w:szCs w:val="20"/>
                <w:lang w:val="sv-SE"/>
              </w:rPr>
              <w:t>Ordinationskedje-id.</w:t>
            </w:r>
          </w:p>
          <w:p w14:paraId="59EB49CF" w14:textId="77777777" w:rsidR="00832FAE" w:rsidRPr="002E0A74" w:rsidRDefault="00832FAE" w:rsidP="002E0A74">
            <w:pPr>
              <w:spacing w:line="229" w:lineRule="exact"/>
              <w:ind w:left="102"/>
              <w:rPr>
                <w:spacing w:val="-1"/>
                <w:sz w:val="20"/>
                <w:szCs w:val="20"/>
                <w:lang w:val="sv-SE"/>
              </w:rPr>
            </w:pPr>
            <w:r w:rsidRPr="002E0A74">
              <w:rPr>
                <w:sz w:val="20"/>
                <w:szCs w:val="20"/>
                <w:lang w:val="sv-SE"/>
              </w:rPr>
              <w:t>Används för att endast ge poster avseende en viss ordinationskedja. Om producenten har stöd för kedjor, så returneras senaste ordinationsposten i kedjan med angiven status aktiv/inaktiv. Om producenten saknar stöd för kedjor, så returneras alla poster med angiven status (och som möter övriga sökvillkor)</w:t>
            </w:r>
          </w:p>
        </w:tc>
        <w:tc>
          <w:tcPr>
            <w:tcW w:w="1417" w:type="dxa"/>
            <w:tcBorders>
              <w:top w:val="single" w:sz="5" w:space="0" w:color="000000"/>
              <w:left w:val="single" w:sz="5" w:space="0" w:color="000000"/>
              <w:bottom w:val="single" w:sz="5" w:space="0" w:color="000000"/>
              <w:right w:val="single" w:sz="5" w:space="0" w:color="000000"/>
            </w:tcBorders>
          </w:tcPr>
          <w:p w14:paraId="327B7F50" w14:textId="77777777" w:rsidR="00832FAE" w:rsidRPr="002E0A74" w:rsidRDefault="00832FAE" w:rsidP="00D23625">
            <w:pPr>
              <w:spacing w:line="229" w:lineRule="exact"/>
              <w:ind w:left="142"/>
              <w:jc w:val="center"/>
              <w:rPr>
                <w:sz w:val="20"/>
                <w:szCs w:val="20"/>
              </w:rPr>
            </w:pPr>
            <w:r w:rsidRPr="002E0A74">
              <w:rPr>
                <w:sz w:val="20"/>
                <w:szCs w:val="20"/>
              </w:rPr>
              <w:t>0..1</w:t>
            </w:r>
          </w:p>
        </w:tc>
      </w:tr>
      <w:tr w:rsidR="00832FAE" w:rsidRPr="002E0A74" w14:paraId="4DDB2572" w14:textId="77777777" w:rsidTr="00D7450D">
        <w:trPr>
          <w:trHeight w:hRule="exact" w:val="1422"/>
          <w:tblHeader/>
        </w:trPr>
        <w:tc>
          <w:tcPr>
            <w:tcW w:w="2701" w:type="dxa"/>
            <w:tcBorders>
              <w:top w:val="single" w:sz="5" w:space="0" w:color="000000"/>
              <w:left w:val="single" w:sz="5" w:space="0" w:color="000000"/>
              <w:bottom w:val="single" w:sz="5" w:space="0" w:color="000000"/>
              <w:right w:val="single" w:sz="5" w:space="0" w:color="000000"/>
            </w:tcBorders>
          </w:tcPr>
          <w:p w14:paraId="33260AEE" w14:textId="6C9B5E5C" w:rsidR="00832FAE" w:rsidRPr="00D7450D" w:rsidRDefault="00832FAE" w:rsidP="002E0A74">
            <w:pPr>
              <w:tabs>
                <w:tab w:val="left" w:pos="567"/>
              </w:tabs>
              <w:spacing w:line="226" w:lineRule="exact"/>
              <w:ind w:left="102"/>
              <w:rPr>
                <w:sz w:val="20"/>
                <w:szCs w:val="20"/>
              </w:rPr>
            </w:pPr>
            <w:r>
              <w:rPr>
                <w:sz w:val="20"/>
                <w:szCs w:val="20"/>
              </w:rPr>
              <w:lastRenderedPageBreak/>
              <w:t>prescriptionStatus</w:t>
            </w:r>
          </w:p>
        </w:tc>
        <w:tc>
          <w:tcPr>
            <w:tcW w:w="1417" w:type="dxa"/>
            <w:tcBorders>
              <w:top w:val="single" w:sz="5" w:space="0" w:color="000000"/>
              <w:left w:val="single" w:sz="5" w:space="0" w:color="000000"/>
              <w:bottom w:val="single" w:sz="5" w:space="0" w:color="000000"/>
              <w:right w:val="single" w:sz="5" w:space="0" w:color="000000"/>
            </w:tcBorders>
          </w:tcPr>
          <w:p w14:paraId="557E099A" w14:textId="066CA917" w:rsidR="00832FAE" w:rsidRPr="00D7450D" w:rsidRDefault="00832FAE" w:rsidP="002E0A74">
            <w:pPr>
              <w:spacing w:line="226" w:lineRule="exact"/>
              <w:ind w:left="102"/>
              <w:rPr>
                <w:spacing w:val="-1"/>
                <w:sz w:val="20"/>
                <w:szCs w:val="20"/>
              </w:rPr>
            </w:pPr>
            <w:r>
              <w:rPr>
                <w:spacing w:val="-1"/>
                <w:sz w:val="20"/>
                <w:szCs w:val="20"/>
              </w:rPr>
              <w:t>PrescriptionStatusEnum</w:t>
            </w:r>
          </w:p>
        </w:tc>
        <w:tc>
          <w:tcPr>
            <w:tcW w:w="4111" w:type="dxa"/>
            <w:tcBorders>
              <w:top w:val="single" w:sz="5" w:space="0" w:color="000000"/>
              <w:left w:val="single" w:sz="5" w:space="0" w:color="000000"/>
              <w:bottom w:val="single" w:sz="5" w:space="0" w:color="000000"/>
              <w:right w:val="single" w:sz="5" w:space="0" w:color="000000"/>
            </w:tcBorders>
          </w:tcPr>
          <w:p w14:paraId="5F433B2D" w14:textId="165CF322" w:rsidR="00832FAE" w:rsidRPr="00D7450D" w:rsidRDefault="00832FAE" w:rsidP="004578F0">
            <w:pPr>
              <w:spacing w:line="229" w:lineRule="exact"/>
              <w:rPr>
                <w:sz w:val="20"/>
                <w:szCs w:val="20"/>
                <w:lang w:val="sv-SE"/>
              </w:rPr>
            </w:pPr>
            <w:r w:rsidRPr="00D7450D">
              <w:rPr>
                <w:sz w:val="20"/>
                <w:szCs w:val="20"/>
                <w:lang w:val="sv-SE"/>
              </w:rPr>
              <w:t>Begränsar sökningen till endast de ordinationer som är aktiva</w:t>
            </w:r>
            <w:r>
              <w:rPr>
                <w:sz w:val="20"/>
                <w:szCs w:val="20"/>
                <w:lang w:val="sv-SE"/>
              </w:rPr>
              <w:t xml:space="preserve"> eller inaktiva, om inget anges</w:t>
            </w:r>
            <w:r w:rsidRPr="00D7450D">
              <w:rPr>
                <w:sz w:val="20"/>
                <w:szCs w:val="20"/>
                <w:lang w:val="sv-SE"/>
              </w:rPr>
              <w:t xml:space="preserve"> ska alla </w:t>
            </w:r>
            <w:r>
              <w:rPr>
                <w:sz w:val="20"/>
                <w:szCs w:val="20"/>
                <w:lang w:val="sv-SE"/>
              </w:rPr>
              <w:t>ordinationer returneras, om den är satt till Active</w:t>
            </w:r>
            <w:r w:rsidRPr="00D7450D">
              <w:rPr>
                <w:sz w:val="20"/>
                <w:szCs w:val="20"/>
                <w:lang w:val="sv-SE"/>
              </w:rPr>
              <w:t xml:space="preserve"> ska enbart den ”aktuella läkemedelslistan” returneras.</w:t>
            </w:r>
          </w:p>
        </w:tc>
        <w:tc>
          <w:tcPr>
            <w:tcW w:w="1417" w:type="dxa"/>
            <w:tcBorders>
              <w:top w:val="single" w:sz="5" w:space="0" w:color="000000"/>
              <w:left w:val="single" w:sz="5" w:space="0" w:color="000000"/>
              <w:bottom w:val="single" w:sz="5" w:space="0" w:color="000000"/>
              <w:right w:val="single" w:sz="5" w:space="0" w:color="000000"/>
            </w:tcBorders>
          </w:tcPr>
          <w:p w14:paraId="31420C35" w14:textId="3147776C" w:rsidR="00832FAE" w:rsidRPr="00D7450D" w:rsidRDefault="00832FAE" w:rsidP="00D23625">
            <w:pPr>
              <w:spacing w:line="229" w:lineRule="exact"/>
              <w:ind w:left="142"/>
              <w:jc w:val="center"/>
              <w:rPr>
                <w:sz w:val="20"/>
                <w:szCs w:val="20"/>
                <w:lang w:val="sv-SE"/>
              </w:rPr>
            </w:pPr>
            <w:r>
              <w:rPr>
                <w:sz w:val="20"/>
                <w:szCs w:val="20"/>
                <w:lang w:val="sv-SE"/>
              </w:rPr>
              <w:t>0</w:t>
            </w:r>
            <w:r w:rsidRPr="00D7450D">
              <w:rPr>
                <w:sz w:val="20"/>
                <w:szCs w:val="20"/>
                <w:lang w:val="sv-SE"/>
              </w:rPr>
              <w:t>..1</w:t>
            </w:r>
          </w:p>
        </w:tc>
      </w:tr>
      <w:tr w:rsidR="00832FAE" w:rsidRPr="002E0A74" w14:paraId="41C4500B" w14:textId="77777777" w:rsidTr="004049E0">
        <w:trPr>
          <w:trHeight w:hRule="exact" w:val="285"/>
          <w:tblHeader/>
        </w:trPr>
        <w:tc>
          <w:tcPr>
            <w:tcW w:w="2701" w:type="dxa"/>
            <w:tcBorders>
              <w:top w:val="single" w:sz="6" w:space="0" w:color="000000"/>
              <w:left w:val="single" w:sz="6" w:space="0" w:color="000000"/>
              <w:bottom w:val="single" w:sz="6" w:space="0" w:color="000000"/>
              <w:right w:val="single" w:sz="6" w:space="0" w:color="000000"/>
            </w:tcBorders>
            <w:shd w:val="clear" w:color="auto" w:fill="92D050"/>
          </w:tcPr>
          <w:p w14:paraId="6B38583C" w14:textId="77777777" w:rsidR="00832FAE" w:rsidRPr="002E0A74" w:rsidRDefault="00832FAE" w:rsidP="002E0A74">
            <w:pPr>
              <w:spacing w:line="226" w:lineRule="exact"/>
              <w:ind w:left="142"/>
              <w:rPr>
                <w:sz w:val="20"/>
                <w:szCs w:val="20"/>
                <w:lang w:val="sv-SE"/>
              </w:rPr>
            </w:pPr>
            <w:r w:rsidRPr="002E0A74">
              <w:rPr>
                <w:b/>
                <w:sz w:val="20"/>
                <w:szCs w:val="20"/>
                <w:lang w:val="sv-SE"/>
              </w:rPr>
              <w:t>SVAR</w:t>
            </w: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6B9DDD1F" w14:textId="77777777" w:rsidR="00832FAE" w:rsidRPr="002E0A74" w:rsidRDefault="00832FAE" w:rsidP="002E0A74">
            <w:pPr>
              <w:ind w:left="142"/>
              <w:rPr>
                <w:spacing w:val="-1"/>
                <w:sz w:val="20"/>
                <w:szCs w:val="20"/>
                <w:lang w:val="sv-SE"/>
              </w:rPr>
            </w:pPr>
          </w:p>
        </w:tc>
        <w:tc>
          <w:tcPr>
            <w:tcW w:w="4111" w:type="dxa"/>
            <w:tcBorders>
              <w:top w:val="single" w:sz="6" w:space="0" w:color="000000"/>
              <w:left w:val="single" w:sz="6" w:space="0" w:color="000000"/>
              <w:bottom w:val="single" w:sz="6" w:space="0" w:color="000000"/>
              <w:right w:val="single" w:sz="6" w:space="0" w:color="000000"/>
            </w:tcBorders>
            <w:shd w:val="clear" w:color="auto" w:fill="92D050"/>
          </w:tcPr>
          <w:p w14:paraId="2238DAAF" w14:textId="77777777" w:rsidR="00832FAE" w:rsidRPr="002E0A74" w:rsidRDefault="00832FAE" w:rsidP="002E0A74">
            <w:pPr>
              <w:ind w:left="142"/>
              <w:rPr>
                <w:spacing w:val="-1"/>
                <w:sz w:val="20"/>
                <w:szCs w:val="20"/>
                <w:lang w:val="sv-SE"/>
              </w:rPr>
            </w:pP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7A2A3F1E" w14:textId="77777777" w:rsidR="00832FAE" w:rsidRPr="002E0A74" w:rsidRDefault="00832FAE" w:rsidP="00D23625">
            <w:pPr>
              <w:ind w:left="142"/>
              <w:jc w:val="center"/>
              <w:rPr>
                <w:sz w:val="20"/>
                <w:szCs w:val="20"/>
                <w:lang w:val="sv-SE"/>
              </w:rPr>
            </w:pPr>
          </w:p>
        </w:tc>
      </w:tr>
      <w:tr w:rsidR="00832FAE" w:rsidRPr="002E0A74" w14:paraId="5CB9F561" w14:textId="77777777" w:rsidTr="004049E0">
        <w:trPr>
          <w:trHeight w:hRule="exact" w:val="721"/>
          <w:tblHeader/>
        </w:trPr>
        <w:tc>
          <w:tcPr>
            <w:tcW w:w="2701" w:type="dxa"/>
            <w:tcBorders>
              <w:top w:val="single" w:sz="6" w:space="0" w:color="000000"/>
              <w:left w:val="single" w:sz="5" w:space="0" w:color="000000"/>
              <w:bottom w:val="single" w:sz="5" w:space="0" w:color="000000"/>
              <w:right w:val="single" w:sz="5" w:space="0" w:color="000000"/>
            </w:tcBorders>
          </w:tcPr>
          <w:p w14:paraId="233F9070" w14:textId="77777777" w:rsidR="00832FAE" w:rsidRPr="002E0A74" w:rsidRDefault="00832FAE" w:rsidP="002E0A74">
            <w:pPr>
              <w:tabs>
                <w:tab w:val="left" w:pos="567"/>
              </w:tabs>
              <w:spacing w:line="226" w:lineRule="exact"/>
              <w:ind w:left="102"/>
              <w:rPr>
                <w:sz w:val="20"/>
                <w:szCs w:val="20"/>
                <w:lang w:val="sv-SE"/>
              </w:rPr>
            </w:pPr>
            <w:r w:rsidRPr="002E0A74">
              <w:rPr>
                <w:sz w:val="20"/>
                <w:szCs w:val="20"/>
                <w:lang w:val="sv-SE"/>
              </w:rPr>
              <w:t>medicationMedicalRecord</w:t>
            </w:r>
          </w:p>
        </w:tc>
        <w:tc>
          <w:tcPr>
            <w:tcW w:w="1417" w:type="dxa"/>
            <w:tcBorders>
              <w:top w:val="single" w:sz="6" w:space="0" w:color="000000"/>
              <w:left w:val="single" w:sz="5" w:space="0" w:color="000000"/>
              <w:bottom w:val="single" w:sz="5" w:space="0" w:color="000000"/>
              <w:right w:val="single" w:sz="5" w:space="0" w:color="000000"/>
            </w:tcBorders>
          </w:tcPr>
          <w:p w14:paraId="5894D561" w14:textId="77777777" w:rsidR="00832FAE" w:rsidRPr="002E0A74" w:rsidRDefault="00832FAE" w:rsidP="002E0A74">
            <w:pPr>
              <w:spacing w:line="226" w:lineRule="exact"/>
              <w:ind w:left="102"/>
              <w:rPr>
                <w:sz w:val="20"/>
                <w:szCs w:val="20"/>
                <w:lang w:val="sv-SE"/>
              </w:rPr>
            </w:pPr>
            <w:r w:rsidRPr="002E0A74">
              <w:rPr>
                <w:sz w:val="20"/>
                <w:szCs w:val="20"/>
                <w:lang w:val="sv-SE"/>
              </w:rPr>
              <w:t xml:space="preserve">MedicationMedicalRecordType </w:t>
            </w:r>
          </w:p>
        </w:tc>
        <w:tc>
          <w:tcPr>
            <w:tcW w:w="4111" w:type="dxa"/>
            <w:tcBorders>
              <w:top w:val="single" w:sz="6" w:space="0" w:color="000000"/>
              <w:left w:val="single" w:sz="5" w:space="0" w:color="000000"/>
              <w:bottom w:val="single" w:sz="5" w:space="0" w:color="000000"/>
              <w:right w:val="single" w:sz="5" w:space="0" w:color="000000"/>
            </w:tcBorders>
          </w:tcPr>
          <w:p w14:paraId="60CAC905" w14:textId="77777777" w:rsidR="00832FAE" w:rsidRPr="002E0A74" w:rsidRDefault="00832FAE" w:rsidP="002E0A74">
            <w:pPr>
              <w:spacing w:line="226" w:lineRule="exact"/>
              <w:ind w:left="102"/>
              <w:rPr>
                <w:sz w:val="20"/>
                <w:szCs w:val="20"/>
                <w:lang w:val="sv-SE"/>
              </w:rPr>
            </w:pPr>
            <w:r w:rsidRPr="002E0A74">
              <w:rPr>
                <w:sz w:val="20"/>
                <w:szCs w:val="20"/>
                <w:lang w:val="sv-SE"/>
              </w:rPr>
              <w:t xml:space="preserve">Patientens läkemedelshistorik </w:t>
            </w:r>
          </w:p>
          <w:p w14:paraId="5E8EBC67" w14:textId="77777777" w:rsidR="00832FAE" w:rsidRPr="002E0A74" w:rsidRDefault="00832FAE" w:rsidP="002E0A74">
            <w:pPr>
              <w:rPr>
                <w:sz w:val="20"/>
                <w:szCs w:val="20"/>
                <w:lang w:val="sv-SE"/>
              </w:rPr>
            </w:pPr>
          </w:p>
          <w:p w14:paraId="24DE915D" w14:textId="77777777" w:rsidR="00832FAE" w:rsidRPr="002E0A74" w:rsidRDefault="00832FAE" w:rsidP="002E0A74">
            <w:pPr>
              <w:spacing w:line="229" w:lineRule="exact"/>
              <w:rPr>
                <w:sz w:val="20"/>
                <w:szCs w:val="20"/>
                <w:lang w:val="sv-SE"/>
              </w:rPr>
            </w:pPr>
          </w:p>
        </w:tc>
        <w:tc>
          <w:tcPr>
            <w:tcW w:w="1417" w:type="dxa"/>
            <w:tcBorders>
              <w:top w:val="single" w:sz="6" w:space="0" w:color="000000"/>
              <w:left w:val="single" w:sz="5" w:space="0" w:color="000000"/>
              <w:bottom w:val="single" w:sz="5" w:space="0" w:color="000000"/>
              <w:right w:val="single" w:sz="5" w:space="0" w:color="000000"/>
            </w:tcBorders>
          </w:tcPr>
          <w:p w14:paraId="097B5D61"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w:t>
            </w:r>
          </w:p>
        </w:tc>
      </w:tr>
      <w:tr w:rsidR="00832FAE" w:rsidRPr="002E0A74" w14:paraId="1DAA64CB" w14:textId="77777777" w:rsidTr="00EB6836">
        <w:trPr>
          <w:trHeight w:hRule="exact" w:val="186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5076B58" w14:textId="77777777" w:rsidR="00832FAE" w:rsidRPr="004049E0" w:rsidRDefault="00832FAE" w:rsidP="002E0A74">
            <w:pPr>
              <w:tabs>
                <w:tab w:val="left" w:pos="567"/>
              </w:tabs>
              <w:spacing w:line="229" w:lineRule="exact"/>
              <w:ind w:left="102"/>
              <w:rPr>
                <w:sz w:val="20"/>
                <w:szCs w:val="20"/>
                <w:lang w:val="sv-SE"/>
              </w:rPr>
            </w:pPr>
            <w:r w:rsidRPr="004049E0">
              <w:rPr>
                <w:sz w:val="20"/>
                <w:szCs w:val="20"/>
                <w:lang w:val="sv-SE"/>
              </w:rPr>
              <w:t>../medicationMedicalRecordHeader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8ADF864" w14:textId="77777777" w:rsidR="00832FAE" w:rsidRPr="004049E0" w:rsidRDefault="00832FAE" w:rsidP="002E0A74">
            <w:pPr>
              <w:spacing w:line="229" w:lineRule="exact"/>
              <w:ind w:left="102"/>
              <w:rPr>
                <w:sz w:val="20"/>
                <w:szCs w:val="20"/>
                <w:lang w:val="sv-SE"/>
              </w:rPr>
            </w:pPr>
            <w:r w:rsidRPr="004049E0">
              <w:rPr>
                <w:sz w:val="20"/>
                <w:szCs w:val="20"/>
                <w:lang w:val="sv-SE"/>
              </w:rPr>
              <w:t>PatientSummaryHeaderType</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51F03F8" w14:textId="77777777" w:rsidR="00832FAE" w:rsidRPr="004049E0" w:rsidRDefault="00832FAE" w:rsidP="002E0A74">
            <w:pPr>
              <w:spacing w:line="229" w:lineRule="exact"/>
              <w:ind w:left="102"/>
              <w:rPr>
                <w:sz w:val="20"/>
                <w:szCs w:val="20"/>
                <w:lang w:val="sv-SE"/>
              </w:rPr>
            </w:pPr>
            <w:r w:rsidRPr="004049E0">
              <w:rPr>
                <w:sz w:val="20"/>
                <w:szCs w:val="20"/>
                <w:lang w:val="sv-SE"/>
              </w:rPr>
              <w:t>Innehåller basinformation om dokumentet, inklusive information om vid vilken vårdkontakt som ordinationen skedde.</w:t>
            </w:r>
          </w:p>
          <w:p w14:paraId="41E833A9" w14:textId="77777777" w:rsidR="00832FAE" w:rsidRPr="004049E0" w:rsidRDefault="00832FAE" w:rsidP="002E0A74">
            <w:pPr>
              <w:spacing w:line="229" w:lineRule="exact"/>
              <w:ind w:left="102"/>
              <w:rPr>
                <w:sz w:val="20"/>
                <w:szCs w:val="20"/>
                <w:lang w:val="sv-SE"/>
              </w:rPr>
            </w:pPr>
          </w:p>
          <w:p w14:paraId="0412A9E6" w14:textId="14D83D50" w:rsidR="00832FAE" w:rsidRPr="004049E0" w:rsidRDefault="00832FAE" w:rsidP="002E0A74">
            <w:pPr>
              <w:spacing w:line="229" w:lineRule="exact"/>
              <w:ind w:left="142"/>
              <w:rPr>
                <w:sz w:val="20"/>
                <w:szCs w:val="20"/>
                <w:lang w:val="sv-SE"/>
              </w:rPr>
            </w:pPr>
            <w:r w:rsidRPr="004049E0">
              <w:rPr>
                <w:sz w:val="20"/>
                <w:szCs w:val="20"/>
                <w:lang w:val="sv-SE"/>
              </w:rPr>
              <w:t>Notera: accountableHealthCareProfessional anges till den som registrerat informationen. Ordinatör</w:t>
            </w:r>
            <w:r>
              <w:rPr>
                <w:sz w:val="20"/>
                <w:szCs w:val="20"/>
                <w:lang w:val="sv-SE"/>
              </w:rPr>
              <w:t>, förskrivare och administrerande vårdpersonal anges i Bodyn.</w:t>
            </w:r>
          </w:p>
          <w:p w14:paraId="5B0C8550" w14:textId="77777777" w:rsidR="00832FAE" w:rsidRPr="004049E0" w:rsidRDefault="00832FAE"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A634713" w14:textId="77777777" w:rsidR="00832FAE" w:rsidRPr="004049E0" w:rsidRDefault="00832FAE" w:rsidP="00D23625">
            <w:pPr>
              <w:spacing w:line="229" w:lineRule="exact"/>
              <w:ind w:left="142"/>
              <w:jc w:val="center"/>
              <w:rPr>
                <w:sz w:val="20"/>
                <w:szCs w:val="20"/>
                <w:lang w:val="sv-SE"/>
              </w:rPr>
            </w:pPr>
            <w:r w:rsidRPr="004049E0">
              <w:rPr>
                <w:sz w:val="20"/>
                <w:szCs w:val="20"/>
                <w:lang w:val="sv-SE"/>
              </w:rPr>
              <w:t>1..1</w:t>
            </w:r>
          </w:p>
        </w:tc>
      </w:tr>
      <w:tr w:rsidR="00832FAE" w:rsidRPr="002E0A74" w14:paraId="3A19CECC"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33CC200B" w14:textId="683285A5" w:rsidR="00832FAE" w:rsidRPr="004049E0" w:rsidRDefault="00832FAE" w:rsidP="002E0A74">
            <w:pPr>
              <w:tabs>
                <w:tab w:val="left" w:pos="567"/>
              </w:tabs>
              <w:spacing w:line="229" w:lineRule="exact"/>
              <w:ind w:left="102"/>
              <w:rPr>
                <w:sz w:val="20"/>
                <w:szCs w:val="20"/>
              </w:rPr>
            </w:pPr>
            <w:r w:rsidRPr="004049E0">
              <w:rPr>
                <w:sz w:val="20"/>
                <w:szCs w:val="20"/>
              </w:rPr>
              <w:t>../../documentId</w:t>
            </w:r>
          </w:p>
        </w:tc>
        <w:tc>
          <w:tcPr>
            <w:tcW w:w="1417" w:type="dxa"/>
            <w:tcBorders>
              <w:top w:val="single" w:sz="5" w:space="0" w:color="000000"/>
              <w:left w:val="single" w:sz="5" w:space="0" w:color="000000"/>
              <w:bottom w:val="single" w:sz="5" w:space="0" w:color="000000"/>
              <w:right w:val="single" w:sz="5" w:space="0" w:color="000000"/>
            </w:tcBorders>
          </w:tcPr>
          <w:p w14:paraId="38F6157F" w14:textId="753E05AC" w:rsidR="00832FAE" w:rsidRPr="004049E0" w:rsidRDefault="00832FAE"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3A37843" w14:textId="382ABB78" w:rsidR="00832FAE" w:rsidRPr="004049E0" w:rsidRDefault="00832FAE" w:rsidP="00296F37">
            <w:pPr>
              <w:spacing w:line="226" w:lineRule="exact"/>
              <w:ind w:left="141"/>
              <w:rPr>
                <w:spacing w:val="-1"/>
                <w:sz w:val="20"/>
                <w:szCs w:val="20"/>
                <w:lang w:val="sv-SE"/>
              </w:rPr>
            </w:pPr>
            <w:r w:rsidRPr="004049E0">
              <w:rPr>
                <w:sz w:val="20"/>
                <w:szCs w:val="20"/>
                <w:lang w:val="sv-SE"/>
              </w:rPr>
              <w:t>Dokumentets identitet som är unik inom källsystemet</w:t>
            </w:r>
            <w:r>
              <w:rPr>
                <w:sz w:val="20"/>
                <w:szCs w:val="20"/>
                <w:lang w:val="sv-SE"/>
              </w:rPr>
              <w:t xml:space="preserve"> (ordinations-id)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4974FC" w14:textId="494C6BFB" w:rsidR="00832FAE" w:rsidRPr="004049E0" w:rsidRDefault="00832FAE" w:rsidP="00D23625">
            <w:pPr>
              <w:spacing w:line="229" w:lineRule="exact"/>
              <w:ind w:left="142"/>
              <w:jc w:val="center"/>
              <w:rPr>
                <w:sz w:val="20"/>
                <w:szCs w:val="20"/>
              </w:rPr>
            </w:pPr>
            <w:r w:rsidRPr="004049E0">
              <w:rPr>
                <w:sz w:val="20"/>
                <w:szCs w:val="20"/>
              </w:rPr>
              <w:t>1..1</w:t>
            </w:r>
          </w:p>
        </w:tc>
      </w:tr>
      <w:tr w:rsidR="00832FAE" w:rsidRPr="002E0A74" w14:paraId="7DECDF52" w14:textId="77777777" w:rsidTr="004049E0">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1226FB68" w14:textId="13D75C65" w:rsidR="00832FAE" w:rsidRPr="004049E0" w:rsidRDefault="00832FAE" w:rsidP="002E0A74">
            <w:pPr>
              <w:tabs>
                <w:tab w:val="left" w:pos="567"/>
              </w:tabs>
              <w:spacing w:line="229" w:lineRule="exact"/>
              <w:ind w:left="102"/>
              <w:rPr>
                <w:sz w:val="20"/>
                <w:szCs w:val="20"/>
              </w:rPr>
            </w:pPr>
            <w:r w:rsidRPr="004049E0">
              <w:rPr>
                <w:sz w:val="20"/>
                <w:szCs w:val="20"/>
              </w:rPr>
              <w:t>../../sourceSystemHSAId</w:t>
            </w:r>
          </w:p>
        </w:tc>
        <w:tc>
          <w:tcPr>
            <w:tcW w:w="1417" w:type="dxa"/>
            <w:tcBorders>
              <w:top w:val="single" w:sz="5" w:space="0" w:color="000000"/>
              <w:left w:val="single" w:sz="5" w:space="0" w:color="000000"/>
              <w:bottom w:val="single" w:sz="5" w:space="0" w:color="000000"/>
              <w:right w:val="single" w:sz="5" w:space="0" w:color="000000"/>
            </w:tcBorders>
          </w:tcPr>
          <w:p w14:paraId="7C8781FF" w14:textId="48004ADC" w:rsidR="00832FAE" w:rsidRPr="004049E0" w:rsidRDefault="00832FAE" w:rsidP="002E0A74">
            <w:pPr>
              <w:spacing w:line="229" w:lineRule="exact"/>
              <w:ind w:left="102"/>
              <w:rPr>
                <w:sz w:val="20"/>
                <w:szCs w:val="20"/>
              </w:rPr>
            </w:pPr>
            <w:r w:rsidRPr="004049E0">
              <w:rPr>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7592FCD5" w14:textId="4E44AE4A" w:rsidR="00832FAE" w:rsidRPr="004049E0" w:rsidRDefault="00832FAE" w:rsidP="00296F37">
            <w:pPr>
              <w:spacing w:line="226" w:lineRule="exact"/>
              <w:ind w:left="141"/>
              <w:rPr>
                <w:spacing w:val="-1"/>
                <w:sz w:val="20"/>
                <w:szCs w:val="20"/>
                <w:lang w:val="sv-SE"/>
              </w:rPr>
            </w:pPr>
            <w:r w:rsidRPr="004049E0">
              <w:rPr>
                <w:sz w:val="20"/>
                <w:szCs w:val="20"/>
                <w:lang w:val="sv-SE"/>
              </w:rPr>
              <w:t>HSA-id för det system som dokumentet är skapat i.</w:t>
            </w:r>
          </w:p>
        </w:tc>
        <w:tc>
          <w:tcPr>
            <w:tcW w:w="1417" w:type="dxa"/>
            <w:tcBorders>
              <w:top w:val="single" w:sz="5" w:space="0" w:color="000000"/>
              <w:left w:val="single" w:sz="5" w:space="0" w:color="000000"/>
              <w:bottom w:val="single" w:sz="5" w:space="0" w:color="000000"/>
              <w:right w:val="single" w:sz="5" w:space="0" w:color="000000"/>
            </w:tcBorders>
          </w:tcPr>
          <w:p w14:paraId="22FA787C" w14:textId="3BDF3AF4" w:rsidR="00832FAE" w:rsidRPr="004049E0" w:rsidRDefault="00832FAE" w:rsidP="00D23625">
            <w:pPr>
              <w:spacing w:line="229" w:lineRule="exact"/>
              <w:ind w:left="142"/>
              <w:jc w:val="center"/>
              <w:rPr>
                <w:sz w:val="20"/>
                <w:szCs w:val="20"/>
              </w:rPr>
            </w:pPr>
            <w:r w:rsidRPr="004049E0">
              <w:rPr>
                <w:sz w:val="20"/>
                <w:szCs w:val="20"/>
              </w:rPr>
              <w:t>1..1</w:t>
            </w:r>
          </w:p>
        </w:tc>
      </w:tr>
      <w:tr w:rsidR="00832FAE" w:rsidRPr="002E0A74" w14:paraId="0B452343"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0340486D" w14:textId="7DE575F5" w:rsidR="00832FAE" w:rsidRPr="004049E0" w:rsidRDefault="00832FAE" w:rsidP="002E0A74">
            <w:pPr>
              <w:tabs>
                <w:tab w:val="left" w:pos="567"/>
              </w:tabs>
              <w:spacing w:line="229" w:lineRule="exact"/>
              <w:ind w:left="102"/>
              <w:rPr>
                <w:sz w:val="20"/>
                <w:szCs w:val="20"/>
              </w:rPr>
            </w:pPr>
            <w:r w:rsidRPr="004049E0">
              <w:rPr>
                <w:sz w:val="20"/>
                <w:szCs w:val="20"/>
              </w:rPr>
              <w:t>../../documentTitle</w:t>
            </w:r>
          </w:p>
        </w:tc>
        <w:tc>
          <w:tcPr>
            <w:tcW w:w="1417" w:type="dxa"/>
            <w:tcBorders>
              <w:top w:val="single" w:sz="5" w:space="0" w:color="000000"/>
              <w:left w:val="single" w:sz="5" w:space="0" w:color="000000"/>
              <w:bottom w:val="single" w:sz="5" w:space="0" w:color="000000"/>
              <w:right w:val="single" w:sz="5" w:space="0" w:color="000000"/>
            </w:tcBorders>
          </w:tcPr>
          <w:p w14:paraId="542725FC" w14:textId="160D784E" w:rsidR="00832FAE" w:rsidRPr="004049E0" w:rsidRDefault="00832FAE" w:rsidP="002E0A74">
            <w:pPr>
              <w:spacing w:line="229" w:lineRule="exact"/>
              <w:ind w:left="102"/>
              <w:rPr>
                <w:sz w:val="20"/>
                <w:szCs w:val="20"/>
              </w:rPr>
            </w:pPr>
            <w:r>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CE90AB7" w14:textId="5FC095DA" w:rsidR="00832FAE" w:rsidRPr="004049E0" w:rsidRDefault="00832FAE" w:rsidP="00296F37">
            <w:pPr>
              <w:spacing w:line="226" w:lineRule="exact"/>
              <w:ind w:left="141"/>
              <w:rPr>
                <w:spacing w:val="-1"/>
                <w:sz w:val="20"/>
                <w:szCs w:val="20"/>
                <w:lang w:val="sv-SE"/>
              </w:rPr>
            </w:pPr>
            <w:r w:rsidRPr="004049E0">
              <w:rPr>
                <w:rFonts w:cs="Arial"/>
                <w:sz w:val="20"/>
                <w:szCs w:val="20"/>
                <w:shd w:val="clear" w:color="auto" w:fill="FFFFFF"/>
                <w:lang w:val="sv-SE"/>
              </w:rPr>
              <w:t>Titel som beskriver den information som sänds i dokumentet.</w:t>
            </w:r>
          </w:p>
        </w:tc>
        <w:tc>
          <w:tcPr>
            <w:tcW w:w="1417" w:type="dxa"/>
            <w:tcBorders>
              <w:top w:val="single" w:sz="5" w:space="0" w:color="000000"/>
              <w:left w:val="single" w:sz="5" w:space="0" w:color="000000"/>
              <w:bottom w:val="single" w:sz="5" w:space="0" w:color="000000"/>
              <w:right w:val="single" w:sz="5" w:space="0" w:color="000000"/>
            </w:tcBorders>
          </w:tcPr>
          <w:p w14:paraId="134CFAFB" w14:textId="2FC4CB8B" w:rsidR="00832FAE" w:rsidRPr="004049E0" w:rsidRDefault="00832FAE" w:rsidP="00D23625">
            <w:pPr>
              <w:spacing w:line="229" w:lineRule="exact"/>
              <w:ind w:left="142"/>
              <w:jc w:val="center"/>
              <w:rPr>
                <w:sz w:val="20"/>
                <w:szCs w:val="20"/>
              </w:rPr>
            </w:pPr>
            <w:r w:rsidRPr="004049E0">
              <w:rPr>
                <w:sz w:val="20"/>
                <w:szCs w:val="20"/>
              </w:rPr>
              <w:t>0..1</w:t>
            </w:r>
          </w:p>
        </w:tc>
      </w:tr>
      <w:tr w:rsidR="00832FAE" w:rsidRPr="002E0A74" w14:paraId="3B27A89B" w14:textId="77777777" w:rsidTr="004049E0">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tcPr>
          <w:p w14:paraId="76667E07" w14:textId="535D603B" w:rsidR="00832FAE" w:rsidRPr="00D7450D" w:rsidRDefault="00832FAE" w:rsidP="002E0A74">
            <w:pPr>
              <w:tabs>
                <w:tab w:val="left" w:pos="567"/>
              </w:tabs>
              <w:spacing w:line="229" w:lineRule="exact"/>
              <w:ind w:left="102"/>
              <w:rPr>
                <w:color w:val="FF0000"/>
                <w:sz w:val="20"/>
                <w:szCs w:val="20"/>
              </w:rPr>
            </w:pPr>
            <w:r w:rsidRPr="00D7450D">
              <w:rPr>
                <w:color w:val="FF0000"/>
                <w:sz w:val="20"/>
                <w:szCs w:val="20"/>
              </w:rPr>
              <w:t>../../documentTime</w:t>
            </w:r>
          </w:p>
        </w:tc>
        <w:tc>
          <w:tcPr>
            <w:tcW w:w="1417" w:type="dxa"/>
            <w:tcBorders>
              <w:top w:val="single" w:sz="5" w:space="0" w:color="000000"/>
              <w:left w:val="single" w:sz="5" w:space="0" w:color="000000"/>
              <w:bottom w:val="single" w:sz="5" w:space="0" w:color="000000"/>
              <w:right w:val="single" w:sz="5" w:space="0" w:color="000000"/>
            </w:tcBorders>
          </w:tcPr>
          <w:p w14:paraId="54FDD7B1" w14:textId="3BCEA0B3" w:rsidR="00832FAE" w:rsidRPr="00D7450D" w:rsidRDefault="00832FAE"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948729A" w14:textId="63C7F039" w:rsidR="00832FAE" w:rsidRPr="00D7450D" w:rsidRDefault="00832FAE" w:rsidP="00296F37">
            <w:pPr>
              <w:spacing w:line="226" w:lineRule="exact"/>
              <w:ind w:left="141"/>
              <w:rPr>
                <w:color w:val="FF0000"/>
                <w:spacing w:val="-1"/>
                <w:sz w:val="20"/>
                <w:szCs w:val="20"/>
              </w:rPr>
            </w:pPr>
            <w:r w:rsidRPr="00D7450D">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5B61347E" w14:textId="6528E87D" w:rsidR="00832FAE" w:rsidRPr="00D7450D" w:rsidRDefault="00832FAE" w:rsidP="00D23625">
            <w:pPr>
              <w:spacing w:line="229" w:lineRule="exact"/>
              <w:ind w:left="142"/>
              <w:jc w:val="center"/>
              <w:rPr>
                <w:color w:val="FF0000"/>
                <w:sz w:val="20"/>
                <w:szCs w:val="20"/>
              </w:rPr>
            </w:pPr>
            <w:r w:rsidRPr="00D7450D">
              <w:rPr>
                <w:color w:val="FF0000"/>
                <w:sz w:val="20"/>
                <w:szCs w:val="20"/>
              </w:rPr>
              <w:t>0..0</w:t>
            </w:r>
          </w:p>
        </w:tc>
      </w:tr>
      <w:tr w:rsidR="00832FAE" w:rsidRPr="002E0A74" w14:paraId="722DCC03" w14:textId="77777777" w:rsidTr="004049E0">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7B7C0C2F" w14:textId="4EDAAA30" w:rsidR="00832FAE" w:rsidRPr="004049E0" w:rsidRDefault="00832FAE" w:rsidP="002E0A74">
            <w:pPr>
              <w:tabs>
                <w:tab w:val="left" w:pos="567"/>
              </w:tabs>
              <w:spacing w:line="229" w:lineRule="exact"/>
              <w:ind w:left="102"/>
              <w:rPr>
                <w:sz w:val="20"/>
                <w:szCs w:val="20"/>
              </w:rPr>
            </w:pPr>
            <w:r w:rsidRPr="004049E0">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60EC6B05" w14:textId="35BFD718" w:rsidR="00832FAE" w:rsidRPr="004049E0" w:rsidRDefault="00832FAE" w:rsidP="002E0A74">
            <w:pPr>
              <w:spacing w:line="229" w:lineRule="exact"/>
              <w:ind w:left="102"/>
              <w:rPr>
                <w:sz w:val="20"/>
                <w:szCs w:val="20"/>
              </w:rPr>
            </w:pPr>
            <w:r w:rsidRPr="004049E0">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68D29A12" w14:textId="1BAB7D87" w:rsidR="00832FAE" w:rsidRPr="004049E0" w:rsidRDefault="00832FAE" w:rsidP="00296F37">
            <w:pPr>
              <w:spacing w:line="226" w:lineRule="exact"/>
              <w:ind w:left="141"/>
              <w:rPr>
                <w:spacing w:val="-1"/>
                <w:sz w:val="20"/>
                <w:szCs w:val="20"/>
              </w:rPr>
            </w:pPr>
            <w:r w:rsidRPr="004049E0">
              <w:rPr>
                <w:sz w:val="20"/>
                <w:szCs w:val="20"/>
              </w:rPr>
              <w:t xml:space="preserve">Identifierare för patient. </w:t>
            </w:r>
          </w:p>
        </w:tc>
        <w:tc>
          <w:tcPr>
            <w:tcW w:w="1417" w:type="dxa"/>
            <w:tcBorders>
              <w:top w:val="single" w:sz="5" w:space="0" w:color="000000"/>
              <w:left w:val="single" w:sz="5" w:space="0" w:color="000000"/>
              <w:bottom w:val="single" w:sz="5" w:space="0" w:color="000000"/>
              <w:right w:val="single" w:sz="5" w:space="0" w:color="000000"/>
            </w:tcBorders>
          </w:tcPr>
          <w:p w14:paraId="726D9D05" w14:textId="1CFB544D" w:rsidR="00832FAE" w:rsidRPr="004049E0" w:rsidRDefault="00832FAE" w:rsidP="00D23625">
            <w:pPr>
              <w:spacing w:line="229" w:lineRule="exact"/>
              <w:ind w:left="142"/>
              <w:jc w:val="center"/>
              <w:rPr>
                <w:sz w:val="20"/>
                <w:szCs w:val="20"/>
              </w:rPr>
            </w:pPr>
            <w:r w:rsidRPr="004049E0">
              <w:rPr>
                <w:sz w:val="20"/>
                <w:szCs w:val="20"/>
              </w:rPr>
              <w:t>1..1</w:t>
            </w:r>
          </w:p>
        </w:tc>
      </w:tr>
      <w:tr w:rsidR="00832FAE" w:rsidRPr="002E0A74" w14:paraId="71AC5676"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61F89163" w14:textId="70DDC08C" w:rsidR="00832FAE" w:rsidRPr="004049E0" w:rsidRDefault="00832FAE" w:rsidP="002E0A74">
            <w:pPr>
              <w:tabs>
                <w:tab w:val="left" w:pos="567"/>
              </w:tabs>
              <w:spacing w:line="229" w:lineRule="exact"/>
              <w:ind w:left="102"/>
              <w:rPr>
                <w:sz w:val="20"/>
                <w:szCs w:val="20"/>
              </w:rPr>
            </w:pPr>
            <w:r w:rsidRPr="004049E0">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17EE7E60" w14:textId="0630AC01" w:rsidR="00832FAE" w:rsidRPr="004049E0" w:rsidRDefault="00832FAE"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2E292" w14:textId="144360A2" w:rsidR="00832FAE" w:rsidRPr="004049E0" w:rsidRDefault="00832FAE" w:rsidP="00296F37">
            <w:pPr>
              <w:spacing w:line="226" w:lineRule="exact"/>
              <w:ind w:left="141"/>
              <w:rPr>
                <w:spacing w:val="-1"/>
                <w:sz w:val="20"/>
                <w:szCs w:val="20"/>
                <w:lang w:val="sv-SE"/>
              </w:rPr>
            </w:pPr>
            <w:r w:rsidRPr="004049E0">
              <w:rPr>
                <w:sz w:val="20"/>
                <w:szCs w:val="20"/>
                <w:lang w:val="sv-SE"/>
              </w:rPr>
              <w:t>Sätts till patientens identifierare. Anges med 12 tecken utan avskiljare.</w:t>
            </w:r>
          </w:p>
        </w:tc>
        <w:tc>
          <w:tcPr>
            <w:tcW w:w="1417" w:type="dxa"/>
            <w:tcBorders>
              <w:top w:val="single" w:sz="5" w:space="0" w:color="000000"/>
              <w:left w:val="single" w:sz="5" w:space="0" w:color="000000"/>
              <w:bottom w:val="single" w:sz="5" w:space="0" w:color="000000"/>
              <w:right w:val="single" w:sz="5" w:space="0" w:color="000000"/>
            </w:tcBorders>
          </w:tcPr>
          <w:p w14:paraId="596ACFA2" w14:textId="77DED827" w:rsidR="00832FAE" w:rsidRPr="004049E0" w:rsidRDefault="00832FAE" w:rsidP="00D23625">
            <w:pPr>
              <w:spacing w:line="229" w:lineRule="exact"/>
              <w:ind w:left="142"/>
              <w:jc w:val="center"/>
              <w:rPr>
                <w:sz w:val="20"/>
                <w:szCs w:val="20"/>
              </w:rPr>
            </w:pPr>
            <w:r w:rsidRPr="004049E0">
              <w:rPr>
                <w:sz w:val="20"/>
                <w:szCs w:val="20"/>
              </w:rPr>
              <w:t>1..1</w:t>
            </w:r>
          </w:p>
        </w:tc>
      </w:tr>
      <w:tr w:rsidR="00832FAE" w:rsidRPr="002E0A74" w14:paraId="6303D1A6" w14:textId="77777777" w:rsidTr="004049E0">
        <w:trPr>
          <w:trHeight w:hRule="exact" w:val="1982"/>
          <w:tblHeader/>
        </w:trPr>
        <w:tc>
          <w:tcPr>
            <w:tcW w:w="2701" w:type="dxa"/>
            <w:tcBorders>
              <w:top w:val="single" w:sz="5" w:space="0" w:color="000000"/>
              <w:left w:val="single" w:sz="5" w:space="0" w:color="000000"/>
              <w:bottom w:val="single" w:sz="5" w:space="0" w:color="000000"/>
              <w:right w:val="single" w:sz="5" w:space="0" w:color="000000"/>
            </w:tcBorders>
          </w:tcPr>
          <w:p w14:paraId="7B7DDA2F" w14:textId="3B173DF0" w:rsidR="00832FAE" w:rsidRPr="004049E0" w:rsidRDefault="00832FAE" w:rsidP="002E0A74">
            <w:pPr>
              <w:tabs>
                <w:tab w:val="left" w:pos="567"/>
              </w:tabs>
              <w:spacing w:line="229" w:lineRule="exact"/>
              <w:ind w:left="102"/>
              <w:rPr>
                <w:sz w:val="20"/>
                <w:szCs w:val="20"/>
              </w:rPr>
            </w:pPr>
            <w:r w:rsidRPr="004049E0">
              <w:rPr>
                <w:sz w:val="20"/>
                <w:szCs w:val="20"/>
              </w:rPr>
              <w:t>../../../type</w:t>
            </w:r>
          </w:p>
        </w:tc>
        <w:tc>
          <w:tcPr>
            <w:tcW w:w="1417" w:type="dxa"/>
            <w:tcBorders>
              <w:top w:val="single" w:sz="5" w:space="0" w:color="000000"/>
              <w:left w:val="single" w:sz="5" w:space="0" w:color="000000"/>
              <w:bottom w:val="single" w:sz="5" w:space="0" w:color="000000"/>
              <w:right w:val="single" w:sz="5" w:space="0" w:color="000000"/>
            </w:tcBorders>
          </w:tcPr>
          <w:p w14:paraId="26283DE1" w14:textId="05AFFE14" w:rsidR="00832FAE" w:rsidRPr="004049E0" w:rsidRDefault="00832FAE"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DA9D81" w14:textId="4A9F940E" w:rsidR="00832FAE" w:rsidRPr="004049E0" w:rsidRDefault="00832FAE" w:rsidP="00296F37">
            <w:pPr>
              <w:spacing w:line="226" w:lineRule="exact"/>
              <w:ind w:left="141"/>
              <w:rPr>
                <w:spacing w:val="-1"/>
                <w:sz w:val="20"/>
                <w:szCs w:val="20"/>
                <w:lang w:val="sv-SE"/>
              </w:rPr>
            </w:pPr>
            <w:r w:rsidRPr="004049E0">
              <w:rPr>
                <w:sz w:val="20"/>
                <w:szCs w:val="20"/>
                <w:lang w:val="sv-SE"/>
              </w:rPr>
              <w:t xml:space="preserve">Sätts till OID för typ av identifierare. </w:t>
            </w:r>
            <w:r w:rsidRPr="004049E0">
              <w:rPr>
                <w:sz w:val="20"/>
                <w:szCs w:val="20"/>
                <w:lang w:val="sv-SE"/>
              </w:rPr>
              <w:br/>
              <w:t>För personnummer ska Skatteverkets personnummer (1.2.752.129.2.1.3.1).</w:t>
            </w:r>
            <w:r w:rsidRPr="004049E0">
              <w:rPr>
                <w:sz w:val="20"/>
                <w:szCs w:val="20"/>
                <w:lang w:val="sv-SE"/>
              </w:rPr>
              <w:br/>
              <w:t>För samordningsnummer ska Skatteverkets samordningsnummer (1.2.752.129.2.1.3.3).</w:t>
            </w:r>
            <w:r w:rsidRPr="004049E0">
              <w:rPr>
                <w:sz w:val="20"/>
                <w:szCs w:val="20"/>
                <w:lang w:val="sv-SE"/>
              </w:rPr>
              <w:br/>
              <w:t>För reservnummer används lokalt definierade reservnummet, exempelvis SLL reservnummer (1.2.752.97.3.1.3)</w:t>
            </w:r>
            <w:r>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DD9439F" w14:textId="29AA5D78" w:rsidR="00832FAE" w:rsidRPr="004049E0" w:rsidRDefault="00832FAE" w:rsidP="00D23625">
            <w:pPr>
              <w:spacing w:line="229" w:lineRule="exact"/>
              <w:ind w:left="142"/>
              <w:jc w:val="center"/>
              <w:rPr>
                <w:sz w:val="20"/>
                <w:szCs w:val="20"/>
              </w:rPr>
            </w:pPr>
            <w:r w:rsidRPr="004049E0">
              <w:rPr>
                <w:sz w:val="20"/>
                <w:szCs w:val="20"/>
              </w:rPr>
              <w:t>1..1</w:t>
            </w:r>
          </w:p>
        </w:tc>
      </w:tr>
      <w:tr w:rsidR="00832FAE" w:rsidRPr="002E0A74" w14:paraId="667F9731" w14:textId="77777777" w:rsidTr="004049E0">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tcPr>
          <w:p w14:paraId="248EB190" w14:textId="206D0924" w:rsidR="00832FAE" w:rsidRPr="004049E0" w:rsidRDefault="00832FAE" w:rsidP="00296F37">
            <w:pPr>
              <w:spacing w:line="229" w:lineRule="exact"/>
              <w:ind w:left="102"/>
              <w:rPr>
                <w:sz w:val="20"/>
                <w:szCs w:val="20"/>
              </w:rPr>
            </w:pPr>
            <w:r w:rsidRPr="004049E0">
              <w:rPr>
                <w:sz w:val="20"/>
                <w:szCs w:val="20"/>
              </w:rPr>
              <w:t>../../ac</w:t>
            </w:r>
            <w:r>
              <w:rPr>
                <w:sz w:val="20"/>
                <w:szCs w:val="20"/>
              </w:rPr>
              <w:t>countableHealthcareProfessional</w:t>
            </w:r>
          </w:p>
        </w:tc>
        <w:tc>
          <w:tcPr>
            <w:tcW w:w="1417" w:type="dxa"/>
            <w:tcBorders>
              <w:top w:val="single" w:sz="5" w:space="0" w:color="000000"/>
              <w:left w:val="single" w:sz="5" w:space="0" w:color="000000"/>
              <w:bottom w:val="single" w:sz="5" w:space="0" w:color="000000"/>
              <w:right w:val="single" w:sz="5" w:space="0" w:color="000000"/>
            </w:tcBorders>
          </w:tcPr>
          <w:p w14:paraId="64E5AD56" w14:textId="77777777" w:rsidR="00832FAE" w:rsidRPr="004049E0" w:rsidRDefault="00832FAE" w:rsidP="004049E0">
            <w:pPr>
              <w:spacing w:line="229" w:lineRule="exact"/>
              <w:ind w:left="102"/>
              <w:rPr>
                <w:sz w:val="20"/>
                <w:szCs w:val="20"/>
              </w:rPr>
            </w:pPr>
            <w:r w:rsidRPr="004049E0">
              <w:rPr>
                <w:sz w:val="20"/>
                <w:szCs w:val="20"/>
              </w:rPr>
              <w:t>HealthcareProfessionalType</w:t>
            </w:r>
          </w:p>
          <w:p w14:paraId="113E9624" w14:textId="77777777" w:rsidR="00832FAE" w:rsidRPr="004049E0"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A37AE6E" w14:textId="59AB52CA" w:rsidR="00832FAE" w:rsidRPr="007E3F00" w:rsidRDefault="00832FAE" w:rsidP="00296F37">
            <w:pPr>
              <w:spacing w:line="226" w:lineRule="exact"/>
              <w:ind w:left="141"/>
              <w:rPr>
                <w:spacing w:val="-1"/>
                <w:sz w:val="20"/>
                <w:szCs w:val="20"/>
                <w:lang w:val="sv-SE"/>
              </w:rPr>
            </w:pPr>
            <w:r w:rsidRPr="007E3F00">
              <w:rPr>
                <w:spacing w:val="-1"/>
                <w:sz w:val="20"/>
                <w:szCs w:val="20"/>
                <w:lang w:val="sv-SE"/>
              </w:rPr>
              <w:t>Information om den hälso- och sjukvårdsperson som registrerat informationen i dokumentet.</w:t>
            </w:r>
          </w:p>
          <w:p w14:paraId="291298BA" w14:textId="77777777" w:rsidR="00832FAE" w:rsidRPr="004049E0" w:rsidRDefault="00832FAE"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979F382" w14:textId="252BAB46" w:rsidR="00832FAE" w:rsidRPr="004049E0" w:rsidRDefault="00832FAE" w:rsidP="00D23625">
            <w:pPr>
              <w:spacing w:line="229" w:lineRule="exact"/>
              <w:ind w:left="142"/>
              <w:jc w:val="center"/>
              <w:rPr>
                <w:sz w:val="20"/>
                <w:szCs w:val="20"/>
              </w:rPr>
            </w:pPr>
            <w:r w:rsidRPr="004049E0">
              <w:rPr>
                <w:sz w:val="20"/>
                <w:szCs w:val="20"/>
              </w:rPr>
              <w:t>1..1</w:t>
            </w:r>
          </w:p>
        </w:tc>
      </w:tr>
      <w:tr w:rsidR="00832FAE" w:rsidRPr="002E0A74" w14:paraId="7AB2EFD2"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47D83241" w14:textId="12046B92" w:rsidR="00832FAE" w:rsidRPr="004049E0" w:rsidRDefault="00832FAE" w:rsidP="00296F37">
            <w:pPr>
              <w:spacing w:line="229" w:lineRule="exact"/>
              <w:ind w:left="102"/>
              <w:rPr>
                <w:sz w:val="20"/>
                <w:szCs w:val="20"/>
              </w:rPr>
            </w:pPr>
            <w:r w:rsidRPr="004049E0">
              <w:rPr>
                <w:sz w:val="20"/>
                <w:szCs w:val="20"/>
              </w:rPr>
              <w:t>../../../a</w:t>
            </w:r>
            <w:r w:rsidRPr="004049E0">
              <w:rPr>
                <w:spacing w:val="-1"/>
                <w:sz w:val="20"/>
                <w:szCs w:val="20"/>
              </w:rPr>
              <w:t>uthorTime</w:t>
            </w:r>
          </w:p>
        </w:tc>
        <w:tc>
          <w:tcPr>
            <w:tcW w:w="1417" w:type="dxa"/>
            <w:tcBorders>
              <w:top w:val="single" w:sz="5" w:space="0" w:color="000000"/>
              <w:left w:val="single" w:sz="5" w:space="0" w:color="000000"/>
              <w:bottom w:val="single" w:sz="5" w:space="0" w:color="000000"/>
              <w:right w:val="single" w:sz="5" w:space="0" w:color="000000"/>
            </w:tcBorders>
          </w:tcPr>
          <w:p w14:paraId="65B463E8" w14:textId="77777777" w:rsidR="00832FAE" w:rsidRPr="004049E0" w:rsidRDefault="00832FAE" w:rsidP="004049E0">
            <w:pPr>
              <w:spacing w:line="229" w:lineRule="exact"/>
              <w:ind w:left="102"/>
              <w:rPr>
                <w:rFonts w:cs="Arial"/>
                <w:color w:val="FF0000"/>
                <w:sz w:val="20"/>
                <w:szCs w:val="20"/>
              </w:rPr>
            </w:pPr>
            <w:r w:rsidRPr="004049E0">
              <w:rPr>
                <w:sz w:val="20"/>
                <w:szCs w:val="20"/>
              </w:rPr>
              <w:t>TimeStampType</w:t>
            </w:r>
          </w:p>
          <w:p w14:paraId="4C0CC054" w14:textId="77777777" w:rsidR="00832FAE" w:rsidRPr="004049E0"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469B3C4" w14:textId="77777777" w:rsidR="00832FAE" w:rsidRPr="00190D07" w:rsidRDefault="00832FAE" w:rsidP="00296F37">
            <w:pPr>
              <w:spacing w:line="226" w:lineRule="exact"/>
              <w:ind w:left="141"/>
              <w:rPr>
                <w:sz w:val="20"/>
                <w:szCs w:val="20"/>
                <w:lang w:val="sv-SE"/>
              </w:rPr>
            </w:pPr>
            <w:r w:rsidRPr="00190D07">
              <w:rPr>
                <w:spacing w:val="-1"/>
                <w:sz w:val="20"/>
                <w:szCs w:val="20"/>
                <w:lang w:val="sv-SE"/>
              </w:rPr>
              <w:t>Tidpunkt då dokumentet skapades.</w:t>
            </w:r>
            <w:r w:rsidRPr="00190D07">
              <w:rPr>
                <w:sz w:val="20"/>
                <w:szCs w:val="20"/>
                <w:lang w:val="sv-SE"/>
              </w:rPr>
              <w:t xml:space="preserve"> </w:t>
            </w:r>
            <w:r w:rsidRPr="00190D07">
              <w:rPr>
                <w:spacing w:val="-1"/>
                <w:sz w:val="20"/>
                <w:szCs w:val="20"/>
                <w:lang w:val="sv-SE"/>
              </w:rPr>
              <w:t>Det är den senaste tidpunkten då informationen uppdaterats i systemet som ska finnas här i de fall informationen har ändrats efter det att den skapades.</w:t>
            </w:r>
          </w:p>
          <w:p w14:paraId="203B32C1" w14:textId="77777777" w:rsidR="00832FAE" w:rsidRPr="004049E0" w:rsidRDefault="00832FAE"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A16E098" w14:textId="76224309" w:rsidR="00832FAE" w:rsidRPr="004049E0" w:rsidRDefault="00832FAE" w:rsidP="00D23625">
            <w:pPr>
              <w:spacing w:line="229" w:lineRule="exact"/>
              <w:ind w:left="142"/>
              <w:jc w:val="center"/>
              <w:rPr>
                <w:sz w:val="20"/>
                <w:szCs w:val="20"/>
              </w:rPr>
            </w:pPr>
            <w:r w:rsidRPr="004049E0">
              <w:rPr>
                <w:spacing w:val="-1"/>
                <w:sz w:val="20"/>
                <w:szCs w:val="20"/>
              </w:rPr>
              <w:t>1..1</w:t>
            </w:r>
          </w:p>
        </w:tc>
      </w:tr>
      <w:tr w:rsidR="00832FAE" w:rsidRPr="002E0A74" w14:paraId="652CD768" w14:textId="77777777" w:rsidTr="004049E0">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tcPr>
          <w:p w14:paraId="3DA74BDE" w14:textId="4E9F6A13" w:rsidR="00832FAE" w:rsidRPr="004049E0" w:rsidRDefault="00832FAE" w:rsidP="00296F37">
            <w:pPr>
              <w:spacing w:line="229" w:lineRule="exact"/>
              <w:ind w:left="102"/>
              <w:rPr>
                <w:sz w:val="20"/>
                <w:szCs w:val="20"/>
              </w:rPr>
            </w:pPr>
            <w:r w:rsidRPr="004049E0">
              <w:rPr>
                <w:sz w:val="20"/>
                <w:szCs w:val="20"/>
              </w:rPr>
              <w:lastRenderedPageBreak/>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1A36804A" w14:textId="77777777" w:rsidR="00832FAE" w:rsidRPr="004049E0" w:rsidRDefault="00832FAE" w:rsidP="004049E0">
            <w:pPr>
              <w:spacing w:line="229" w:lineRule="exact"/>
              <w:ind w:left="102"/>
              <w:rPr>
                <w:rFonts w:cs="Arial"/>
                <w:sz w:val="20"/>
                <w:szCs w:val="20"/>
              </w:rPr>
            </w:pPr>
            <w:r w:rsidRPr="004049E0">
              <w:rPr>
                <w:sz w:val="20"/>
                <w:szCs w:val="20"/>
              </w:rPr>
              <w:t>HSAIdType</w:t>
            </w:r>
          </w:p>
          <w:p w14:paraId="561651CC" w14:textId="77777777" w:rsidR="00832FAE" w:rsidRPr="004049E0"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14CEA42" w14:textId="37E45BAB" w:rsidR="00832FAE" w:rsidRPr="004049E0" w:rsidRDefault="00832FAE" w:rsidP="00296F37">
            <w:pPr>
              <w:spacing w:line="226" w:lineRule="exact"/>
              <w:ind w:left="141"/>
              <w:rPr>
                <w:spacing w:val="-1"/>
                <w:sz w:val="20"/>
                <w:szCs w:val="20"/>
              </w:rPr>
            </w:pPr>
            <w:r w:rsidRPr="004049E0">
              <w:rPr>
                <w:spacing w:val="-1"/>
                <w:sz w:val="20"/>
                <w:szCs w:val="20"/>
                <w:lang w:val="sv-SE"/>
              </w:rPr>
              <w:t xml:space="preserve">Vård- och omsorgspersonalens HSA-id.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6EC3B613" w14:textId="4E9D7F38"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3BD5FF94"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0450AF30" w14:textId="0B2667DB" w:rsidR="00832FAE" w:rsidRPr="004049E0" w:rsidRDefault="00832FAE" w:rsidP="002E0A74">
            <w:pPr>
              <w:tabs>
                <w:tab w:val="left" w:pos="567"/>
              </w:tabs>
              <w:spacing w:line="229" w:lineRule="exact"/>
              <w:ind w:left="102"/>
              <w:rPr>
                <w:sz w:val="20"/>
                <w:szCs w:val="20"/>
              </w:rPr>
            </w:pP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265D8853" w14:textId="5B6AEE3C" w:rsidR="00832FAE" w:rsidRPr="004049E0"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D43A15B" w14:textId="30425E0C" w:rsidR="00832FAE" w:rsidRPr="004049E0" w:rsidRDefault="00832FAE" w:rsidP="00296F37">
            <w:pPr>
              <w:spacing w:line="226" w:lineRule="exact"/>
              <w:ind w:left="141"/>
              <w:rPr>
                <w:spacing w:val="-1"/>
                <w:sz w:val="20"/>
                <w:szCs w:val="20"/>
              </w:rPr>
            </w:pPr>
            <w:r w:rsidRPr="004049E0">
              <w:rPr>
                <w:sz w:val="20"/>
                <w:szCs w:val="20"/>
                <w:lang w:val="sv-SE"/>
              </w:rPr>
              <w:t xml:space="preserve">Namn på </w:t>
            </w:r>
            <w:r w:rsidRPr="004049E0">
              <w:rPr>
                <w:spacing w:val="-1"/>
                <w:sz w:val="20"/>
                <w:szCs w:val="20"/>
                <w:lang w:val="sv-SE"/>
              </w:rPr>
              <w:t xml:space="preserve">vård- och omsorgspersonal.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6920BA8" w14:textId="7D1EBB90"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49D33463" w14:textId="77777777" w:rsidTr="00296F37">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tcPr>
          <w:p w14:paraId="1BBA988D" w14:textId="54B530EB" w:rsidR="00832FAE" w:rsidRPr="004049E0" w:rsidRDefault="00832FAE" w:rsidP="00296F37">
            <w:pPr>
              <w:spacing w:line="229" w:lineRule="exact"/>
              <w:ind w:left="102"/>
              <w:rPr>
                <w:sz w:val="20"/>
                <w:szCs w:val="20"/>
              </w:rPr>
            </w:pP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7C1B431" w14:textId="77777777" w:rsidR="00832FAE" w:rsidRPr="004049E0" w:rsidRDefault="00832FAE" w:rsidP="004049E0">
            <w:pPr>
              <w:spacing w:line="226" w:lineRule="exact"/>
              <w:ind w:left="102"/>
              <w:rPr>
                <w:spacing w:val="-1"/>
                <w:sz w:val="20"/>
                <w:szCs w:val="20"/>
              </w:rPr>
            </w:pPr>
            <w:r w:rsidRPr="004049E0">
              <w:rPr>
                <w:spacing w:val="-1"/>
                <w:sz w:val="20"/>
                <w:szCs w:val="20"/>
              </w:rPr>
              <w:t xml:space="preserve">CVType </w:t>
            </w:r>
          </w:p>
          <w:p w14:paraId="607B0D25" w14:textId="77777777" w:rsidR="00832FAE" w:rsidRPr="004049E0"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6BB43FEC" w14:textId="51248A67" w:rsidR="00832FAE" w:rsidRPr="00CF245D" w:rsidRDefault="00832FAE" w:rsidP="00296F37">
            <w:pPr>
              <w:spacing w:line="226" w:lineRule="exact"/>
              <w:ind w:left="141"/>
              <w:rPr>
                <w:spacing w:val="-1"/>
                <w:sz w:val="20"/>
                <w:szCs w:val="20"/>
                <w:lang w:val="sv-SE"/>
              </w:rPr>
            </w:pPr>
            <w:r w:rsidRPr="00CF245D">
              <w:rPr>
                <w:sz w:val="20"/>
                <w:szCs w:val="20"/>
                <w:lang w:val="sv-SE"/>
              </w:rPr>
              <w:t>Information om personens befattning. Om 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Pr="00832FAE">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7D0527C2" w14:textId="5306C56B"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6694460F" w14:textId="77777777" w:rsidTr="00C84889">
        <w:trPr>
          <w:trHeight w:hRule="exact" w:val="593"/>
          <w:tblHeader/>
        </w:trPr>
        <w:tc>
          <w:tcPr>
            <w:tcW w:w="2701" w:type="dxa"/>
            <w:tcBorders>
              <w:top w:val="single" w:sz="5" w:space="0" w:color="000000"/>
              <w:left w:val="single" w:sz="5" w:space="0" w:color="000000"/>
              <w:bottom w:val="single" w:sz="5" w:space="0" w:color="000000"/>
              <w:right w:val="single" w:sz="5" w:space="0" w:color="000000"/>
            </w:tcBorders>
          </w:tcPr>
          <w:p w14:paraId="468D9DFE" w14:textId="45D06EFD" w:rsidR="00832FAE" w:rsidRPr="004049E0" w:rsidRDefault="00832FAE"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1F305EB" w14:textId="683EC6EF" w:rsidR="00832FAE" w:rsidRPr="004049E0"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36F0C0" w14:textId="4B62B5A9" w:rsidR="00832FAE" w:rsidRPr="00CF245D" w:rsidRDefault="00832FAE" w:rsidP="00296F37">
            <w:pPr>
              <w:spacing w:line="226" w:lineRule="exact"/>
              <w:ind w:left="141"/>
              <w:rPr>
                <w:spacing w:val="-1"/>
                <w:sz w:val="20"/>
                <w:szCs w:val="20"/>
                <w:lang w:val="sv-SE"/>
              </w:rPr>
            </w:pPr>
            <w:r w:rsidRPr="00CF245D">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DBEAA34" w14:textId="24DFF162"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502070EB"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1509DFD" w14:textId="3E3C000A" w:rsidR="00832FAE" w:rsidRPr="004049E0" w:rsidRDefault="00832FAE"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CC9EC5E" w14:textId="1EDA4565" w:rsidR="00832FAE" w:rsidRPr="004049E0"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97DBCD9" w14:textId="36A4EB4A" w:rsidR="00832FAE" w:rsidRPr="004049E0" w:rsidRDefault="00832FAE" w:rsidP="00296F37">
            <w:pPr>
              <w:spacing w:line="226" w:lineRule="exact"/>
              <w:ind w:left="141"/>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7C29D7D" w14:textId="6FE3472D"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359957DC" w14:textId="77777777" w:rsidTr="00C84889">
        <w:trPr>
          <w:trHeight w:hRule="exact" w:val="333"/>
          <w:tblHeader/>
        </w:trPr>
        <w:tc>
          <w:tcPr>
            <w:tcW w:w="2701" w:type="dxa"/>
            <w:tcBorders>
              <w:top w:val="single" w:sz="5" w:space="0" w:color="000000"/>
              <w:left w:val="single" w:sz="5" w:space="0" w:color="000000"/>
              <w:bottom w:val="single" w:sz="5" w:space="0" w:color="000000"/>
              <w:right w:val="single" w:sz="5" w:space="0" w:color="000000"/>
            </w:tcBorders>
          </w:tcPr>
          <w:p w14:paraId="0798BD2B" w14:textId="7D2E8C9E" w:rsidR="00832FAE" w:rsidRPr="004049E0" w:rsidRDefault="00832FAE"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099DCD47" w14:textId="7DD59297" w:rsidR="00832FAE" w:rsidRPr="004049E0"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5D8C82E" w14:textId="05659B2D" w:rsidR="00832FAE" w:rsidRPr="004049E0" w:rsidRDefault="00832FAE" w:rsidP="00296F37">
            <w:pPr>
              <w:spacing w:line="226" w:lineRule="exact"/>
              <w:ind w:left="141"/>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88446B4" w14:textId="25FECB9D"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41E75A1D" w14:textId="77777777" w:rsidTr="00C8488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56CC5F0C" w14:textId="3AD61DB4" w:rsidR="00832FAE" w:rsidRPr="004049E0" w:rsidRDefault="00832FAE"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79673E2D" w14:textId="433E49CC" w:rsidR="00832FAE" w:rsidRPr="004049E0"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8C936FE" w14:textId="47A1F4EB" w:rsidR="00832FAE" w:rsidRPr="004049E0" w:rsidRDefault="00832FAE" w:rsidP="00296F37">
            <w:pPr>
              <w:spacing w:line="226" w:lineRule="exact"/>
              <w:ind w:left="141"/>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2A4F5E74" w14:textId="2B3DC519"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6E2E8D32"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378D96F" w14:textId="7BBF0EDE" w:rsidR="00832FAE" w:rsidRPr="004049E0" w:rsidRDefault="00832FAE" w:rsidP="002E0A74">
            <w:pPr>
              <w:tabs>
                <w:tab w:val="left" w:pos="567"/>
              </w:tabs>
              <w:spacing w:line="229" w:lineRule="exact"/>
              <w:ind w:left="102"/>
              <w:rPr>
                <w:sz w:val="20"/>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2E3A5B6E" w14:textId="6BAA6317" w:rsidR="00832FAE" w:rsidRPr="004049E0"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D25837" w14:textId="02A860B8" w:rsidR="00832FAE" w:rsidRPr="004049E0" w:rsidRDefault="00832FAE" w:rsidP="00296F37">
            <w:pPr>
              <w:spacing w:line="226" w:lineRule="exact"/>
              <w:ind w:left="141"/>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38EF3E0" w14:textId="109333F6"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0C843A25" w14:textId="77777777" w:rsidTr="004049E0">
        <w:trPr>
          <w:trHeight w:hRule="exact" w:val="1190"/>
          <w:tblHeader/>
        </w:trPr>
        <w:tc>
          <w:tcPr>
            <w:tcW w:w="2701" w:type="dxa"/>
            <w:tcBorders>
              <w:top w:val="single" w:sz="5" w:space="0" w:color="000000"/>
              <w:left w:val="single" w:sz="5" w:space="0" w:color="000000"/>
              <w:bottom w:val="single" w:sz="5" w:space="0" w:color="000000"/>
              <w:right w:val="single" w:sz="5" w:space="0" w:color="000000"/>
            </w:tcBorders>
          </w:tcPr>
          <w:p w14:paraId="0AEBB98B" w14:textId="7A3D11EC" w:rsidR="00832FAE" w:rsidRPr="004049E0" w:rsidRDefault="00832FAE" w:rsidP="002E0A74">
            <w:pPr>
              <w:tabs>
                <w:tab w:val="left" w:pos="567"/>
              </w:tabs>
              <w:spacing w:line="229" w:lineRule="exact"/>
              <w:ind w:left="102"/>
              <w:rPr>
                <w:sz w:val="20"/>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1039BF13" w14:textId="13E58C5D" w:rsidR="00832FAE" w:rsidRPr="004049E0"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46888D" w14:textId="77777777" w:rsidR="00832FAE" w:rsidRPr="00882CEC" w:rsidRDefault="00832FAE" w:rsidP="00296F37">
            <w:pPr>
              <w:spacing w:line="229" w:lineRule="exact"/>
              <w:ind w:left="141"/>
              <w:rPr>
                <w:sz w:val="20"/>
                <w:szCs w:val="20"/>
                <w:lang w:val="sv-SE"/>
              </w:rPr>
            </w:pPr>
            <w:r w:rsidRPr="00882CEC">
              <w:rPr>
                <w:sz w:val="20"/>
                <w:szCs w:val="20"/>
                <w:lang w:val="sv-SE"/>
              </w:rPr>
              <w:t>Om befattning är beskriven i ett lokalt kodverk utan OID, eller när kod helt saknas, kan en beskrivande text anges i originalText.</w:t>
            </w:r>
          </w:p>
          <w:p w14:paraId="1263EA83" w14:textId="74F16EF9" w:rsidR="00832FAE" w:rsidRPr="004049E0" w:rsidRDefault="00832FAE" w:rsidP="00296F37">
            <w:pPr>
              <w:spacing w:line="226" w:lineRule="exact"/>
              <w:ind w:left="141"/>
              <w:rPr>
                <w:spacing w:val="-1"/>
                <w:sz w:val="20"/>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1E285652" w14:textId="6D3B39EB"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5D86D75C" w14:textId="77777777" w:rsidTr="00C84889">
        <w:trPr>
          <w:trHeight w:hRule="exact" w:val="972"/>
          <w:tblHeader/>
        </w:trPr>
        <w:tc>
          <w:tcPr>
            <w:tcW w:w="2701" w:type="dxa"/>
            <w:tcBorders>
              <w:top w:val="single" w:sz="5" w:space="0" w:color="000000"/>
              <w:left w:val="single" w:sz="5" w:space="0" w:color="000000"/>
              <w:bottom w:val="single" w:sz="5" w:space="0" w:color="000000"/>
              <w:right w:val="single" w:sz="5" w:space="0" w:color="000000"/>
            </w:tcBorders>
          </w:tcPr>
          <w:p w14:paraId="47B75351" w14:textId="1429E921" w:rsidR="00832FAE" w:rsidRPr="004049E0" w:rsidRDefault="00832FAE" w:rsidP="002E0A74">
            <w:pPr>
              <w:tabs>
                <w:tab w:val="left" w:pos="567"/>
              </w:tabs>
              <w:spacing w:line="229" w:lineRule="exact"/>
              <w:ind w:left="102"/>
              <w:rPr>
                <w:sz w:val="20"/>
                <w:szCs w:val="20"/>
              </w:rPr>
            </w:pP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5F0414E7" w14:textId="26E15B1A" w:rsidR="00832FAE" w:rsidRPr="004049E0" w:rsidRDefault="00832FAE" w:rsidP="002E0A74">
            <w:pPr>
              <w:spacing w:line="229" w:lineRule="exact"/>
              <w:ind w:left="102"/>
              <w:rPr>
                <w:sz w:val="20"/>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3AA2D0E3" w14:textId="38A93276" w:rsidR="00832FAE" w:rsidRPr="004049E0" w:rsidRDefault="00832FAE" w:rsidP="00296F37">
            <w:pPr>
              <w:spacing w:line="226" w:lineRule="exact"/>
              <w:ind w:left="141"/>
              <w:rPr>
                <w:spacing w:val="-1"/>
                <w:sz w:val="20"/>
                <w:szCs w:val="20"/>
                <w:lang w:val="sv-SE"/>
              </w:rPr>
            </w:pPr>
            <w:r w:rsidRPr="004049E0">
              <w:rPr>
                <w:spacing w:val="-1"/>
                <w:sz w:val="20"/>
                <w:szCs w:val="20"/>
                <w:lang w:val="sv-SE"/>
              </w:rPr>
              <w:t>Den organisation som vård- och omsorgspersonalen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13346EAE" w14:textId="338AB309"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037EEEA4" w14:textId="77777777" w:rsidTr="00C84889">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tcPr>
          <w:p w14:paraId="1900CF92" w14:textId="6B0334F0" w:rsidR="00832FAE" w:rsidRPr="004049E0" w:rsidRDefault="00832FAE" w:rsidP="002E0A74">
            <w:pPr>
              <w:tabs>
                <w:tab w:val="left" w:pos="567"/>
              </w:tabs>
              <w:spacing w:line="229" w:lineRule="exact"/>
              <w:ind w:left="102"/>
              <w:rPr>
                <w:sz w:val="20"/>
                <w:szCs w:val="20"/>
              </w:rPr>
            </w:pP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4F27E423" w14:textId="7512BEC4" w:rsidR="00832FAE" w:rsidRPr="004049E0" w:rsidRDefault="00832FAE" w:rsidP="002E0A74">
            <w:pPr>
              <w:spacing w:line="229" w:lineRule="exact"/>
              <w:ind w:left="102"/>
              <w:rPr>
                <w:sz w:val="20"/>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867F339" w14:textId="6B2D4E7A" w:rsidR="00832FAE" w:rsidRPr="004049E0" w:rsidRDefault="00832FAE" w:rsidP="00296F37">
            <w:pPr>
              <w:spacing w:line="226" w:lineRule="exact"/>
              <w:ind w:left="141"/>
              <w:rPr>
                <w:spacing w:val="-1"/>
                <w:sz w:val="20"/>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6EAA9BF" w14:textId="4428801A"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79E98535"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3795AC6C" w14:textId="60C740EE" w:rsidR="00832FAE" w:rsidRPr="004049E0" w:rsidRDefault="00832FAE" w:rsidP="002E0A74">
            <w:pPr>
              <w:tabs>
                <w:tab w:val="left" w:pos="567"/>
              </w:tabs>
              <w:spacing w:line="229" w:lineRule="exact"/>
              <w:ind w:left="102"/>
              <w:rPr>
                <w:sz w:val="20"/>
                <w:szCs w:val="20"/>
              </w:rPr>
            </w:pP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04047079" w14:textId="5712E258" w:rsidR="00832FAE" w:rsidRPr="004049E0"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95B7F24" w14:textId="0A823BCA" w:rsidR="00832FAE" w:rsidRPr="004049E0" w:rsidRDefault="00832FAE" w:rsidP="00296F37">
            <w:pPr>
              <w:spacing w:line="226" w:lineRule="exact"/>
              <w:ind w:left="141"/>
              <w:rPr>
                <w:spacing w:val="-1"/>
                <w:sz w:val="20"/>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6294FDD" w14:textId="413C647D"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29FAA2F9" w14:textId="77777777" w:rsidTr="00C84889">
        <w:trPr>
          <w:trHeight w:hRule="exact" w:val="297"/>
          <w:tblHeader/>
        </w:trPr>
        <w:tc>
          <w:tcPr>
            <w:tcW w:w="2701" w:type="dxa"/>
            <w:tcBorders>
              <w:top w:val="single" w:sz="5" w:space="0" w:color="000000"/>
              <w:left w:val="single" w:sz="5" w:space="0" w:color="000000"/>
              <w:bottom w:val="single" w:sz="5" w:space="0" w:color="000000"/>
              <w:right w:val="single" w:sz="5" w:space="0" w:color="000000"/>
            </w:tcBorders>
          </w:tcPr>
          <w:p w14:paraId="0EA83DBD" w14:textId="44E7DA6A" w:rsidR="00832FAE" w:rsidRPr="004049E0" w:rsidRDefault="00832FAE" w:rsidP="002E0A74">
            <w:pPr>
              <w:tabs>
                <w:tab w:val="left" w:pos="567"/>
              </w:tabs>
              <w:spacing w:line="229" w:lineRule="exact"/>
              <w:ind w:left="102"/>
              <w:rPr>
                <w:sz w:val="20"/>
                <w:szCs w:val="20"/>
              </w:rPr>
            </w:pP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67553C52" w14:textId="0DB2E788" w:rsidR="00832FAE" w:rsidRPr="004049E0"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BF80CA0" w14:textId="236909C6" w:rsidR="00832FAE" w:rsidRPr="004049E0" w:rsidRDefault="00832FAE" w:rsidP="00296F37">
            <w:pPr>
              <w:spacing w:line="226" w:lineRule="exact"/>
              <w:ind w:left="141"/>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0609331D" w14:textId="0FA8C1B5" w:rsidR="00832FAE" w:rsidRPr="004049E0" w:rsidRDefault="00832FAE" w:rsidP="00D23625">
            <w:pPr>
              <w:spacing w:line="229" w:lineRule="exact"/>
              <w:ind w:left="142"/>
              <w:jc w:val="center"/>
              <w:rPr>
                <w:sz w:val="20"/>
                <w:szCs w:val="20"/>
              </w:rPr>
            </w:pPr>
            <w:r w:rsidRPr="004049E0">
              <w:rPr>
                <w:sz w:val="20"/>
                <w:szCs w:val="20"/>
              </w:rPr>
              <w:t>0..1</w:t>
            </w:r>
          </w:p>
        </w:tc>
      </w:tr>
      <w:tr w:rsidR="00832FAE" w:rsidRPr="002E0A74" w14:paraId="2A6BEDDB" w14:textId="77777777" w:rsidTr="00C84889">
        <w:trPr>
          <w:trHeight w:hRule="exact" w:val="310"/>
          <w:tblHeader/>
        </w:trPr>
        <w:tc>
          <w:tcPr>
            <w:tcW w:w="2701" w:type="dxa"/>
            <w:tcBorders>
              <w:top w:val="single" w:sz="5" w:space="0" w:color="000000"/>
              <w:left w:val="single" w:sz="5" w:space="0" w:color="000000"/>
              <w:bottom w:val="single" w:sz="5" w:space="0" w:color="000000"/>
              <w:right w:val="single" w:sz="5" w:space="0" w:color="000000"/>
            </w:tcBorders>
          </w:tcPr>
          <w:p w14:paraId="0F4AF038" w14:textId="581BE8E3" w:rsidR="00832FAE" w:rsidRPr="004049E0" w:rsidRDefault="00832FAE" w:rsidP="002E0A74">
            <w:pPr>
              <w:tabs>
                <w:tab w:val="left" w:pos="567"/>
              </w:tabs>
              <w:spacing w:line="229" w:lineRule="exact"/>
              <w:ind w:left="102"/>
              <w:rPr>
                <w:sz w:val="20"/>
                <w:szCs w:val="20"/>
              </w:rPr>
            </w:pP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8EE4BF1" w14:textId="41C225C8" w:rsidR="00832FAE" w:rsidRPr="004049E0"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8E42DD8" w14:textId="004458B4" w:rsidR="00832FAE" w:rsidRPr="004049E0" w:rsidRDefault="00832FAE" w:rsidP="00296F37">
            <w:pPr>
              <w:spacing w:line="226" w:lineRule="exact"/>
              <w:ind w:left="141"/>
              <w:rPr>
                <w:spacing w:val="-1"/>
                <w:sz w:val="20"/>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64BFBABE" w14:textId="63D150E1" w:rsidR="00832FAE" w:rsidRPr="004049E0" w:rsidRDefault="00832FAE" w:rsidP="00D23625">
            <w:pPr>
              <w:spacing w:line="229" w:lineRule="exact"/>
              <w:ind w:left="142"/>
              <w:jc w:val="center"/>
              <w:rPr>
                <w:sz w:val="20"/>
                <w:szCs w:val="20"/>
              </w:rPr>
            </w:pPr>
            <w:r w:rsidRPr="004049E0">
              <w:rPr>
                <w:sz w:val="20"/>
                <w:szCs w:val="20"/>
              </w:rPr>
              <w:t>0..1</w:t>
            </w:r>
          </w:p>
        </w:tc>
      </w:tr>
      <w:tr w:rsidR="00832FAE" w:rsidRPr="002E0A74" w14:paraId="7A767E72" w14:textId="77777777" w:rsidTr="00C84889">
        <w:trPr>
          <w:trHeight w:hRule="exact" w:val="463"/>
          <w:tblHeader/>
        </w:trPr>
        <w:tc>
          <w:tcPr>
            <w:tcW w:w="2701" w:type="dxa"/>
            <w:tcBorders>
              <w:top w:val="single" w:sz="5" w:space="0" w:color="000000"/>
              <w:left w:val="single" w:sz="5" w:space="0" w:color="000000"/>
              <w:bottom w:val="single" w:sz="5" w:space="0" w:color="000000"/>
              <w:right w:val="single" w:sz="5" w:space="0" w:color="000000"/>
            </w:tcBorders>
          </w:tcPr>
          <w:p w14:paraId="0990B471" w14:textId="7018B9B4" w:rsidR="00832FAE" w:rsidRPr="004049E0" w:rsidRDefault="00832FAE" w:rsidP="002E0A74">
            <w:pPr>
              <w:tabs>
                <w:tab w:val="left" w:pos="567"/>
              </w:tabs>
              <w:spacing w:line="229" w:lineRule="exact"/>
              <w:ind w:left="102"/>
              <w:rPr>
                <w:sz w:val="20"/>
                <w:szCs w:val="20"/>
              </w:rPr>
            </w:pP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F670A47" w14:textId="7F9912CA" w:rsidR="00832FAE" w:rsidRPr="004049E0"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F01F43F" w14:textId="2E72DEDF" w:rsidR="00832FAE" w:rsidRPr="004049E0" w:rsidRDefault="00832FAE" w:rsidP="00296F37">
            <w:pPr>
              <w:spacing w:line="226" w:lineRule="exact"/>
              <w:ind w:left="141"/>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09040668" w14:textId="07DCE4DC" w:rsidR="00832FAE" w:rsidRPr="004049E0" w:rsidRDefault="00832FAE" w:rsidP="00D23625">
            <w:pPr>
              <w:spacing w:line="229" w:lineRule="exact"/>
              <w:ind w:left="142"/>
              <w:jc w:val="center"/>
              <w:rPr>
                <w:sz w:val="20"/>
                <w:szCs w:val="20"/>
              </w:rPr>
            </w:pPr>
            <w:r w:rsidRPr="004049E0">
              <w:rPr>
                <w:sz w:val="20"/>
                <w:szCs w:val="20"/>
              </w:rPr>
              <w:t>0..1</w:t>
            </w:r>
          </w:p>
        </w:tc>
      </w:tr>
      <w:tr w:rsidR="00832FAE" w:rsidRPr="002E0A74" w14:paraId="3A6A8C88" w14:textId="77777777" w:rsidTr="00C84889">
        <w:trPr>
          <w:trHeight w:hRule="exact" w:val="476"/>
          <w:tblHeader/>
        </w:trPr>
        <w:tc>
          <w:tcPr>
            <w:tcW w:w="2701" w:type="dxa"/>
            <w:tcBorders>
              <w:top w:val="single" w:sz="5" w:space="0" w:color="000000"/>
              <w:left w:val="single" w:sz="5" w:space="0" w:color="000000"/>
              <w:bottom w:val="single" w:sz="5" w:space="0" w:color="000000"/>
              <w:right w:val="single" w:sz="5" w:space="0" w:color="000000"/>
            </w:tcBorders>
          </w:tcPr>
          <w:p w14:paraId="2EDDE43C" w14:textId="40448937" w:rsidR="00832FAE" w:rsidRPr="004049E0" w:rsidRDefault="00832FAE" w:rsidP="002E0A74">
            <w:pPr>
              <w:tabs>
                <w:tab w:val="left" w:pos="567"/>
              </w:tabs>
              <w:spacing w:line="229" w:lineRule="exact"/>
              <w:ind w:left="102"/>
              <w:rPr>
                <w:sz w:val="20"/>
                <w:szCs w:val="20"/>
              </w:rPr>
            </w:pP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11899F5A" w14:textId="2050CCC9" w:rsidR="00832FAE" w:rsidRPr="004049E0"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7B2F318" w14:textId="6FA4CD33" w:rsidR="00832FAE" w:rsidRPr="004049E0" w:rsidRDefault="00832FAE" w:rsidP="00296F37">
            <w:pPr>
              <w:spacing w:line="226" w:lineRule="exact"/>
              <w:ind w:left="141"/>
              <w:rPr>
                <w:spacing w:val="-1"/>
                <w:sz w:val="20"/>
                <w:szCs w:val="20"/>
                <w:lang w:val="sv-SE"/>
              </w:rPr>
            </w:pPr>
            <w:r>
              <w:rPr>
                <w:sz w:val="20"/>
                <w:szCs w:val="20"/>
                <w:lang w:val="sv-SE"/>
              </w:rPr>
              <w:t xml:space="preserve">Text som anger namnet på </w:t>
            </w:r>
            <w:r w:rsidRPr="004049E0">
              <w:rPr>
                <w:sz w:val="20"/>
                <w:szCs w:val="20"/>
                <w:lang w:val="sv-SE"/>
              </w:rPr>
              <w:t>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5724D0C9" w14:textId="142A7328" w:rsidR="00832FAE" w:rsidRPr="004049E0" w:rsidRDefault="00832FAE" w:rsidP="00D23625">
            <w:pPr>
              <w:spacing w:line="229" w:lineRule="exact"/>
              <w:ind w:left="142"/>
              <w:jc w:val="center"/>
              <w:rPr>
                <w:sz w:val="20"/>
                <w:szCs w:val="20"/>
              </w:rPr>
            </w:pPr>
            <w:r w:rsidRPr="004049E0">
              <w:rPr>
                <w:sz w:val="20"/>
                <w:szCs w:val="20"/>
              </w:rPr>
              <w:t>0..1</w:t>
            </w:r>
          </w:p>
        </w:tc>
      </w:tr>
      <w:tr w:rsidR="00832FAE" w:rsidRPr="002E0A74" w14:paraId="6B990717" w14:textId="77777777" w:rsidTr="00C84889">
        <w:trPr>
          <w:trHeight w:hRule="exact" w:val="993"/>
          <w:tblHeader/>
        </w:trPr>
        <w:tc>
          <w:tcPr>
            <w:tcW w:w="2701" w:type="dxa"/>
            <w:tcBorders>
              <w:top w:val="single" w:sz="5" w:space="0" w:color="000000"/>
              <w:left w:val="single" w:sz="5" w:space="0" w:color="000000"/>
              <w:bottom w:val="single" w:sz="5" w:space="0" w:color="000000"/>
              <w:right w:val="single" w:sz="5" w:space="0" w:color="000000"/>
            </w:tcBorders>
          </w:tcPr>
          <w:p w14:paraId="249E0B42" w14:textId="4622954A" w:rsidR="00832FAE" w:rsidRPr="004049E0" w:rsidRDefault="00832FAE" w:rsidP="00296F37">
            <w:pPr>
              <w:spacing w:line="229" w:lineRule="exact"/>
              <w:ind w:left="102"/>
              <w:rPr>
                <w:sz w:val="20"/>
                <w:szCs w:val="20"/>
              </w:rPr>
            </w:pPr>
            <w:r w:rsidRPr="004049E0">
              <w:rPr>
                <w:sz w:val="20"/>
                <w:szCs w:val="20"/>
              </w:rPr>
              <w:lastRenderedPageBreak/>
              <w:t>../../../healthcareProfessional</w:t>
            </w:r>
            <w:r w:rsidRPr="004049E0">
              <w:rPr>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33FD0B2E" w14:textId="77777777" w:rsidR="00832FAE" w:rsidRPr="004049E0" w:rsidRDefault="00832FAE" w:rsidP="004049E0">
            <w:pPr>
              <w:spacing w:line="229" w:lineRule="exact"/>
              <w:ind w:left="102"/>
              <w:rPr>
                <w:rFonts w:cs="Arial"/>
                <w:sz w:val="20"/>
                <w:szCs w:val="20"/>
              </w:rPr>
            </w:pPr>
            <w:r w:rsidRPr="004049E0">
              <w:rPr>
                <w:spacing w:val="-1"/>
                <w:sz w:val="20"/>
                <w:szCs w:val="20"/>
              </w:rPr>
              <w:t>HSAIdType</w:t>
            </w:r>
          </w:p>
          <w:p w14:paraId="0DA2AD72" w14:textId="77777777" w:rsidR="00832FAE" w:rsidRPr="004049E0" w:rsidRDefault="00832FAE" w:rsidP="004049E0">
            <w:pPr>
              <w:spacing w:line="226" w:lineRule="exact"/>
              <w:ind w:left="102"/>
              <w:rPr>
                <w:spacing w:val="-1"/>
                <w:sz w:val="20"/>
                <w:szCs w:val="20"/>
              </w:rPr>
            </w:pPr>
          </w:p>
          <w:p w14:paraId="5E22B240" w14:textId="77777777" w:rsidR="00832FAE" w:rsidRPr="004049E0"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4E497B3" w14:textId="77777777" w:rsidR="00832FAE" w:rsidRPr="00190D07" w:rsidRDefault="00832FAE" w:rsidP="00296F37">
            <w:pPr>
              <w:spacing w:line="229" w:lineRule="exact"/>
              <w:ind w:left="141"/>
              <w:rPr>
                <w:sz w:val="20"/>
                <w:szCs w:val="20"/>
                <w:lang w:val="sv-SE"/>
              </w:rPr>
            </w:pPr>
            <w:r w:rsidRPr="00190D07">
              <w:rPr>
                <w:sz w:val="20"/>
                <w:szCs w:val="20"/>
                <w:lang w:val="sv-SE"/>
              </w:rPr>
              <w:t xml:space="preserve">HSA-id för vårdenhet. </w:t>
            </w:r>
            <w:r w:rsidRPr="00190D07">
              <w:rPr>
                <w:spacing w:val="-1"/>
                <w:sz w:val="20"/>
                <w:szCs w:val="20"/>
                <w:lang w:val="sv-SE"/>
              </w:rPr>
              <w:t>Krav enligt NPÖ RIV 2.2.0. I de fall då HSA-id inte finns tillgängligt i systemet skall lokalt id anges (unikt inom källsystemet).</w:t>
            </w:r>
          </w:p>
          <w:p w14:paraId="409C8B17" w14:textId="77777777" w:rsidR="00832FAE" w:rsidRPr="00190D07" w:rsidRDefault="00832FAE" w:rsidP="00296F37">
            <w:pPr>
              <w:spacing w:line="229" w:lineRule="exact"/>
              <w:ind w:left="141"/>
              <w:rPr>
                <w:sz w:val="20"/>
                <w:szCs w:val="20"/>
                <w:lang w:val="sv-SE"/>
              </w:rPr>
            </w:pPr>
          </w:p>
          <w:p w14:paraId="741D21D4" w14:textId="77777777" w:rsidR="00832FAE" w:rsidRPr="004049E0" w:rsidRDefault="00832FAE"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CA7C764" w14:textId="5090BBC2"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004AEADB" w14:textId="77777777" w:rsidTr="004049E0">
        <w:trPr>
          <w:trHeight w:hRule="exact" w:val="925"/>
          <w:tblHeader/>
        </w:trPr>
        <w:tc>
          <w:tcPr>
            <w:tcW w:w="2701" w:type="dxa"/>
            <w:tcBorders>
              <w:top w:val="single" w:sz="5" w:space="0" w:color="000000"/>
              <w:left w:val="single" w:sz="5" w:space="0" w:color="000000"/>
              <w:bottom w:val="single" w:sz="5" w:space="0" w:color="000000"/>
              <w:right w:val="single" w:sz="5" w:space="0" w:color="000000"/>
            </w:tcBorders>
          </w:tcPr>
          <w:p w14:paraId="68B1ED4C" w14:textId="5B7FE97A" w:rsidR="00832FAE" w:rsidRPr="004049E0" w:rsidRDefault="00832FAE" w:rsidP="002E0A74">
            <w:pPr>
              <w:tabs>
                <w:tab w:val="left" w:pos="567"/>
              </w:tabs>
              <w:spacing w:line="229" w:lineRule="exact"/>
              <w:ind w:left="102"/>
              <w:rPr>
                <w:sz w:val="20"/>
                <w:szCs w:val="20"/>
              </w:rPr>
            </w:pPr>
            <w:r w:rsidRPr="004049E0">
              <w:rPr>
                <w:sz w:val="20"/>
                <w:szCs w:val="20"/>
              </w:rPr>
              <w:t>../../../healthcareProfessional</w:t>
            </w:r>
            <w:r w:rsidRPr="004049E0">
              <w:rPr>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552CCBA7" w14:textId="77777777" w:rsidR="00832FAE" w:rsidRPr="004049E0" w:rsidRDefault="00832FAE" w:rsidP="004049E0">
            <w:pPr>
              <w:spacing w:line="226" w:lineRule="exact"/>
              <w:ind w:left="102"/>
              <w:rPr>
                <w:spacing w:val="-1"/>
                <w:sz w:val="20"/>
                <w:szCs w:val="20"/>
              </w:rPr>
            </w:pPr>
            <w:r w:rsidRPr="004049E0">
              <w:rPr>
                <w:spacing w:val="-1"/>
                <w:sz w:val="20"/>
                <w:szCs w:val="20"/>
              </w:rPr>
              <w:t>HSAIdType</w:t>
            </w:r>
          </w:p>
          <w:p w14:paraId="0CE964D7" w14:textId="77777777" w:rsidR="00832FAE" w:rsidRPr="004049E0"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70CE329E" w14:textId="328DB9CF" w:rsidR="00832FAE" w:rsidRPr="004049E0" w:rsidRDefault="00832FAE" w:rsidP="00296F37">
            <w:pPr>
              <w:spacing w:line="226" w:lineRule="exact"/>
              <w:ind w:left="141"/>
              <w:rPr>
                <w:spacing w:val="-1"/>
                <w:sz w:val="20"/>
                <w:szCs w:val="20"/>
              </w:rPr>
            </w:pPr>
            <w:r w:rsidRPr="004049E0">
              <w:rPr>
                <w:spacing w:val="-1"/>
                <w:sz w:val="20"/>
                <w:szCs w:val="20"/>
                <w:lang w:val="sv-SE"/>
              </w:rPr>
              <w:t xml:space="preserve">HSA-id för vårdgivaren, som är vårdgivare för den enhet som vård- och omsorgspersonalen är uppdragstagare för.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3178BF2D" w14:textId="021E0282"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2B9831D9"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55208E4D" w14:textId="5452F391" w:rsidR="00832FAE" w:rsidRPr="004049E0" w:rsidRDefault="00832FAE" w:rsidP="002E0A74">
            <w:pPr>
              <w:tabs>
                <w:tab w:val="left" w:pos="567"/>
              </w:tabs>
              <w:spacing w:line="229" w:lineRule="exact"/>
              <w:ind w:left="102"/>
              <w:rPr>
                <w:sz w:val="20"/>
                <w:szCs w:val="20"/>
              </w:rPr>
            </w:pPr>
            <w:r w:rsidRPr="004049E0">
              <w:rPr>
                <w:sz w:val="20"/>
                <w:szCs w:val="20"/>
              </w:rPr>
              <w:t>../../legalAuthenticator</w:t>
            </w:r>
          </w:p>
        </w:tc>
        <w:tc>
          <w:tcPr>
            <w:tcW w:w="1417" w:type="dxa"/>
            <w:tcBorders>
              <w:top w:val="single" w:sz="5" w:space="0" w:color="000000"/>
              <w:left w:val="single" w:sz="5" w:space="0" w:color="000000"/>
              <w:bottom w:val="single" w:sz="5" w:space="0" w:color="000000"/>
              <w:right w:val="single" w:sz="5" w:space="0" w:color="000000"/>
            </w:tcBorders>
          </w:tcPr>
          <w:p w14:paraId="5D000966" w14:textId="0D56E051" w:rsidR="00832FAE" w:rsidRPr="004049E0" w:rsidRDefault="00832FAE" w:rsidP="002E0A74">
            <w:pPr>
              <w:spacing w:line="229" w:lineRule="exact"/>
              <w:ind w:left="102"/>
              <w:rPr>
                <w:sz w:val="20"/>
                <w:szCs w:val="20"/>
              </w:rPr>
            </w:pPr>
            <w:r w:rsidRPr="004049E0">
              <w:rPr>
                <w:sz w:val="20"/>
                <w:szCs w:val="20"/>
              </w:rPr>
              <w:t>LegalAuthenticatorType</w:t>
            </w:r>
          </w:p>
        </w:tc>
        <w:tc>
          <w:tcPr>
            <w:tcW w:w="4111" w:type="dxa"/>
            <w:tcBorders>
              <w:top w:val="single" w:sz="5" w:space="0" w:color="000000"/>
              <w:left w:val="single" w:sz="5" w:space="0" w:color="000000"/>
              <w:bottom w:val="single" w:sz="5" w:space="0" w:color="000000"/>
              <w:right w:val="single" w:sz="5" w:space="0" w:color="000000"/>
            </w:tcBorders>
          </w:tcPr>
          <w:p w14:paraId="58E8375A" w14:textId="77777777" w:rsidR="00832FAE" w:rsidRPr="00190D07" w:rsidRDefault="00832FAE" w:rsidP="00296F37">
            <w:pPr>
              <w:spacing w:line="229" w:lineRule="exact"/>
              <w:ind w:left="141"/>
              <w:rPr>
                <w:sz w:val="20"/>
                <w:szCs w:val="20"/>
                <w:lang w:val="sv-SE"/>
              </w:rPr>
            </w:pPr>
            <w:r w:rsidRPr="00190D07">
              <w:rPr>
                <w:sz w:val="20"/>
                <w:szCs w:val="20"/>
                <w:lang w:val="sv-SE"/>
              </w:rPr>
              <w:t>Information om vem som signerat informationen i dokumentet.</w:t>
            </w:r>
          </w:p>
          <w:p w14:paraId="657565B8" w14:textId="77777777" w:rsidR="00832FAE" w:rsidRPr="004049E0" w:rsidRDefault="00832FAE"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3CC319D" w14:textId="5FA04CD0" w:rsidR="00832FAE" w:rsidRPr="004049E0" w:rsidRDefault="00832FAE" w:rsidP="00D23625">
            <w:pPr>
              <w:spacing w:line="229" w:lineRule="exact"/>
              <w:ind w:left="142"/>
              <w:jc w:val="center"/>
              <w:rPr>
                <w:sz w:val="20"/>
                <w:szCs w:val="20"/>
              </w:rPr>
            </w:pPr>
            <w:r w:rsidRPr="004049E0">
              <w:rPr>
                <w:sz w:val="20"/>
                <w:szCs w:val="20"/>
              </w:rPr>
              <w:t>0..1</w:t>
            </w:r>
          </w:p>
        </w:tc>
      </w:tr>
      <w:tr w:rsidR="00832FAE" w:rsidRPr="002E0A74" w14:paraId="065AC76D"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3AFAE97" w14:textId="77777777" w:rsidR="00832FAE" w:rsidRPr="004049E0" w:rsidRDefault="00832FAE" w:rsidP="004049E0">
            <w:pPr>
              <w:spacing w:line="229" w:lineRule="exact"/>
              <w:ind w:left="102"/>
              <w:rPr>
                <w:sz w:val="20"/>
                <w:szCs w:val="20"/>
              </w:rPr>
            </w:pPr>
            <w:r w:rsidRPr="004049E0">
              <w:rPr>
                <w:sz w:val="20"/>
                <w:szCs w:val="20"/>
              </w:rPr>
              <w:t>../../../signatureTime</w:t>
            </w:r>
          </w:p>
          <w:p w14:paraId="08BD1532" w14:textId="77777777" w:rsidR="00832FAE" w:rsidRPr="004049E0" w:rsidRDefault="00832FAE"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25C9A755" w14:textId="77777777" w:rsidR="00832FAE" w:rsidRPr="004049E0" w:rsidRDefault="00832FAE" w:rsidP="004049E0">
            <w:pPr>
              <w:spacing w:line="229" w:lineRule="exact"/>
              <w:ind w:left="102"/>
              <w:rPr>
                <w:rFonts w:cs="Arial"/>
                <w:color w:val="FF0000"/>
                <w:sz w:val="20"/>
                <w:szCs w:val="20"/>
              </w:rPr>
            </w:pPr>
            <w:r w:rsidRPr="004049E0">
              <w:rPr>
                <w:sz w:val="20"/>
                <w:szCs w:val="20"/>
              </w:rPr>
              <w:t>TimeStampType</w:t>
            </w:r>
          </w:p>
          <w:p w14:paraId="58E2DDF4" w14:textId="77777777" w:rsidR="00832FAE" w:rsidRPr="004049E0"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4251E80" w14:textId="77777777" w:rsidR="00832FAE" w:rsidRPr="004049E0" w:rsidRDefault="00832FAE" w:rsidP="00296F37">
            <w:pPr>
              <w:spacing w:line="229" w:lineRule="exact"/>
              <w:ind w:left="141"/>
              <w:rPr>
                <w:sz w:val="20"/>
                <w:szCs w:val="20"/>
              </w:rPr>
            </w:pPr>
            <w:r w:rsidRPr="004049E0">
              <w:rPr>
                <w:sz w:val="20"/>
                <w:szCs w:val="20"/>
              </w:rPr>
              <w:t>Tidpunkt för signering.</w:t>
            </w:r>
          </w:p>
          <w:p w14:paraId="1269BBBA" w14:textId="77777777" w:rsidR="00832FAE" w:rsidRPr="004049E0" w:rsidRDefault="00832FAE" w:rsidP="00296F37">
            <w:pPr>
              <w:spacing w:line="226" w:lineRule="exact"/>
              <w:ind w:left="141"/>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7D537920" w14:textId="5F0FFE4C" w:rsidR="00832FAE" w:rsidRPr="004049E0" w:rsidRDefault="00832FAE" w:rsidP="00D23625">
            <w:pPr>
              <w:spacing w:line="229" w:lineRule="exact"/>
              <w:ind w:left="142"/>
              <w:jc w:val="center"/>
              <w:rPr>
                <w:sz w:val="20"/>
                <w:szCs w:val="20"/>
              </w:rPr>
            </w:pPr>
            <w:r w:rsidRPr="004049E0">
              <w:rPr>
                <w:sz w:val="20"/>
                <w:szCs w:val="20"/>
              </w:rPr>
              <w:t>1..1</w:t>
            </w:r>
          </w:p>
        </w:tc>
      </w:tr>
      <w:tr w:rsidR="00832FAE" w:rsidRPr="002E0A74" w14:paraId="32DC0068" w14:textId="77777777" w:rsidTr="004049E0">
        <w:trPr>
          <w:trHeight w:hRule="exact" w:val="446"/>
          <w:tblHeader/>
        </w:trPr>
        <w:tc>
          <w:tcPr>
            <w:tcW w:w="2701" w:type="dxa"/>
            <w:tcBorders>
              <w:top w:val="single" w:sz="5" w:space="0" w:color="000000"/>
              <w:left w:val="single" w:sz="5" w:space="0" w:color="000000"/>
              <w:bottom w:val="single" w:sz="5" w:space="0" w:color="000000"/>
              <w:right w:val="single" w:sz="5" w:space="0" w:color="000000"/>
            </w:tcBorders>
          </w:tcPr>
          <w:p w14:paraId="039B95BC" w14:textId="77777777" w:rsidR="00832FAE" w:rsidRPr="004049E0" w:rsidRDefault="00832FAE" w:rsidP="004049E0">
            <w:pPr>
              <w:spacing w:line="229" w:lineRule="exact"/>
              <w:ind w:left="102"/>
              <w:rPr>
                <w:sz w:val="20"/>
                <w:szCs w:val="20"/>
              </w:rPr>
            </w:pPr>
            <w:r w:rsidRPr="004049E0">
              <w:rPr>
                <w:sz w:val="20"/>
                <w:szCs w:val="20"/>
              </w:rPr>
              <w:t>../../../legalAuthenticatorHSAId</w:t>
            </w:r>
          </w:p>
          <w:p w14:paraId="63A14B61" w14:textId="77777777" w:rsidR="00832FAE" w:rsidRPr="004049E0" w:rsidRDefault="00832FAE"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2CC04E6" w14:textId="77777777" w:rsidR="00832FAE" w:rsidRPr="004049E0" w:rsidRDefault="00832FAE" w:rsidP="004049E0">
            <w:pPr>
              <w:spacing w:line="229" w:lineRule="exact"/>
              <w:ind w:left="102"/>
              <w:rPr>
                <w:sz w:val="20"/>
                <w:szCs w:val="20"/>
              </w:rPr>
            </w:pPr>
            <w:r w:rsidRPr="004049E0">
              <w:rPr>
                <w:sz w:val="20"/>
                <w:szCs w:val="20"/>
              </w:rPr>
              <w:t>HSAIdType</w:t>
            </w:r>
          </w:p>
          <w:p w14:paraId="3DD5BD94" w14:textId="77777777" w:rsidR="00832FAE" w:rsidRPr="004049E0"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BD69B79" w14:textId="67E4967D" w:rsidR="00832FAE" w:rsidRPr="004049E0" w:rsidRDefault="00832FAE" w:rsidP="00296F37">
            <w:pPr>
              <w:spacing w:line="226" w:lineRule="exact"/>
              <w:ind w:left="141"/>
              <w:rPr>
                <w:spacing w:val="-1"/>
                <w:sz w:val="20"/>
                <w:szCs w:val="20"/>
                <w:lang w:val="sv-SE"/>
              </w:rPr>
            </w:pPr>
            <w:r w:rsidRPr="004049E0">
              <w:rPr>
                <w:sz w:val="20"/>
                <w:szCs w:val="20"/>
                <w:lang w:val="sv-SE"/>
              </w:rPr>
              <w:t>HSA-id för person som signerat dokumentet</w:t>
            </w:r>
          </w:p>
        </w:tc>
        <w:tc>
          <w:tcPr>
            <w:tcW w:w="1417" w:type="dxa"/>
            <w:tcBorders>
              <w:top w:val="single" w:sz="5" w:space="0" w:color="000000"/>
              <w:left w:val="single" w:sz="5" w:space="0" w:color="000000"/>
              <w:bottom w:val="single" w:sz="5" w:space="0" w:color="000000"/>
              <w:right w:val="single" w:sz="5" w:space="0" w:color="000000"/>
            </w:tcBorders>
          </w:tcPr>
          <w:p w14:paraId="03176074" w14:textId="476E1653" w:rsidR="00832FAE" w:rsidRPr="004049E0" w:rsidRDefault="00832FAE" w:rsidP="00D23625">
            <w:pPr>
              <w:spacing w:line="229" w:lineRule="exact"/>
              <w:ind w:left="142"/>
              <w:jc w:val="center"/>
              <w:rPr>
                <w:sz w:val="20"/>
                <w:szCs w:val="20"/>
              </w:rPr>
            </w:pPr>
            <w:r w:rsidRPr="004049E0">
              <w:rPr>
                <w:sz w:val="20"/>
                <w:szCs w:val="20"/>
              </w:rPr>
              <w:t>0..1</w:t>
            </w:r>
          </w:p>
        </w:tc>
      </w:tr>
      <w:tr w:rsidR="00832FAE" w:rsidRPr="002E0A74" w14:paraId="38CC310E" w14:textId="77777777" w:rsidTr="004049E0">
        <w:trPr>
          <w:trHeight w:hRule="exact" w:val="459"/>
          <w:tblHeader/>
        </w:trPr>
        <w:tc>
          <w:tcPr>
            <w:tcW w:w="2701" w:type="dxa"/>
            <w:tcBorders>
              <w:top w:val="single" w:sz="5" w:space="0" w:color="000000"/>
              <w:left w:val="single" w:sz="5" w:space="0" w:color="000000"/>
              <w:bottom w:val="single" w:sz="5" w:space="0" w:color="000000"/>
              <w:right w:val="single" w:sz="5" w:space="0" w:color="000000"/>
            </w:tcBorders>
          </w:tcPr>
          <w:p w14:paraId="655B419F" w14:textId="77777777" w:rsidR="00832FAE" w:rsidRPr="004049E0" w:rsidRDefault="00832FAE" w:rsidP="004049E0">
            <w:pPr>
              <w:spacing w:line="229" w:lineRule="exact"/>
              <w:ind w:left="102"/>
              <w:rPr>
                <w:sz w:val="20"/>
                <w:szCs w:val="20"/>
              </w:rPr>
            </w:pPr>
            <w:r w:rsidRPr="004049E0">
              <w:rPr>
                <w:sz w:val="20"/>
                <w:szCs w:val="20"/>
              </w:rPr>
              <w:t>../../../legalAuthenticatorName</w:t>
            </w:r>
          </w:p>
          <w:p w14:paraId="3D086D73" w14:textId="77777777" w:rsidR="00832FAE" w:rsidRPr="004049E0" w:rsidRDefault="00832FAE"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75BB331" w14:textId="78F157EF" w:rsidR="00832FAE" w:rsidRPr="004049E0" w:rsidRDefault="00832FAE"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3F60D2E" w14:textId="5DC77098" w:rsidR="00832FAE" w:rsidRPr="004049E0" w:rsidRDefault="00832FAE" w:rsidP="00296F37">
            <w:pPr>
              <w:spacing w:line="226" w:lineRule="exact"/>
              <w:ind w:left="141"/>
              <w:rPr>
                <w:spacing w:val="-1"/>
                <w:sz w:val="20"/>
                <w:szCs w:val="20"/>
                <w:lang w:val="sv-SE"/>
              </w:rPr>
            </w:pPr>
            <w:r w:rsidRPr="004049E0">
              <w:rPr>
                <w:sz w:val="20"/>
                <w:szCs w:val="20"/>
                <w:lang w:val="sv-SE"/>
              </w:rPr>
              <w:t>Namnen i klartext för signerande person.</w:t>
            </w:r>
          </w:p>
        </w:tc>
        <w:tc>
          <w:tcPr>
            <w:tcW w:w="1417" w:type="dxa"/>
            <w:tcBorders>
              <w:top w:val="single" w:sz="5" w:space="0" w:color="000000"/>
              <w:left w:val="single" w:sz="5" w:space="0" w:color="000000"/>
              <w:bottom w:val="single" w:sz="5" w:space="0" w:color="000000"/>
              <w:right w:val="single" w:sz="5" w:space="0" w:color="000000"/>
            </w:tcBorders>
          </w:tcPr>
          <w:p w14:paraId="71648842" w14:textId="47377253" w:rsidR="00832FAE" w:rsidRPr="004049E0" w:rsidRDefault="00832FAE" w:rsidP="00D23625">
            <w:pPr>
              <w:spacing w:line="229" w:lineRule="exact"/>
              <w:ind w:left="142"/>
              <w:jc w:val="center"/>
              <w:rPr>
                <w:sz w:val="20"/>
                <w:szCs w:val="20"/>
              </w:rPr>
            </w:pPr>
            <w:r w:rsidRPr="004049E0">
              <w:rPr>
                <w:sz w:val="20"/>
                <w:szCs w:val="20"/>
              </w:rPr>
              <w:t>0..1</w:t>
            </w:r>
          </w:p>
        </w:tc>
      </w:tr>
      <w:tr w:rsidR="00832FAE" w:rsidRPr="002E0A74" w14:paraId="714C630E" w14:textId="77777777" w:rsidTr="004049E0">
        <w:trPr>
          <w:trHeight w:hRule="exact" w:val="530"/>
          <w:tblHeader/>
        </w:trPr>
        <w:tc>
          <w:tcPr>
            <w:tcW w:w="2701" w:type="dxa"/>
            <w:tcBorders>
              <w:top w:val="single" w:sz="5" w:space="0" w:color="000000"/>
              <w:left w:val="single" w:sz="5" w:space="0" w:color="000000"/>
              <w:bottom w:val="single" w:sz="5" w:space="0" w:color="000000"/>
              <w:right w:val="single" w:sz="5" w:space="0" w:color="000000"/>
            </w:tcBorders>
          </w:tcPr>
          <w:p w14:paraId="6B8E21D6" w14:textId="2E127A7A" w:rsidR="00832FAE" w:rsidRPr="00C84889" w:rsidRDefault="00832FAE" w:rsidP="00C84889">
            <w:pPr>
              <w:spacing w:line="229" w:lineRule="exact"/>
              <w:ind w:left="102"/>
              <w:rPr>
                <w:sz w:val="20"/>
                <w:szCs w:val="20"/>
              </w:rPr>
            </w:pPr>
            <w:r>
              <w:rPr>
                <w:sz w:val="20"/>
                <w:szCs w:val="20"/>
              </w:rPr>
              <w:t>../../../legalAuthenticatorRoleCode</w:t>
            </w:r>
          </w:p>
        </w:tc>
        <w:tc>
          <w:tcPr>
            <w:tcW w:w="1417" w:type="dxa"/>
            <w:tcBorders>
              <w:top w:val="single" w:sz="5" w:space="0" w:color="000000"/>
              <w:left w:val="single" w:sz="5" w:space="0" w:color="000000"/>
              <w:bottom w:val="single" w:sz="5" w:space="0" w:color="000000"/>
              <w:right w:val="single" w:sz="5" w:space="0" w:color="000000"/>
            </w:tcBorders>
          </w:tcPr>
          <w:p w14:paraId="46B50FFE" w14:textId="59059055" w:rsidR="00832FAE" w:rsidRPr="004049E0" w:rsidRDefault="00832FAE" w:rsidP="004049E0">
            <w:pPr>
              <w:spacing w:line="229" w:lineRule="exact"/>
              <w:ind w:left="102"/>
              <w:rPr>
                <w:szCs w:val="20"/>
              </w:rPr>
            </w:pPr>
            <w:r>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tcPr>
          <w:p w14:paraId="2B3369DA" w14:textId="7A89CA27" w:rsidR="00832FAE" w:rsidRPr="004049E0" w:rsidRDefault="00832FAE" w:rsidP="00296F37">
            <w:pPr>
              <w:spacing w:line="226" w:lineRule="exact"/>
              <w:ind w:left="141"/>
              <w:rPr>
                <w:sz w:val="20"/>
                <w:szCs w:val="20"/>
                <w:lang w:val="sv-SE"/>
              </w:rPr>
            </w:pPr>
            <w:r w:rsidRPr="004049E0">
              <w:rPr>
                <w:rFonts w:cs="Arial"/>
                <w:color w:val="000000"/>
                <w:sz w:val="20"/>
                <w:szCs w:val="20"/>
                <w:shd w:val="clear" w:color="auto" w:fill="FFFFFF"/>
                <w:lang w:val="sv-SE"/>
              </w:rPr>
              <w:t>Information om personens befattning. Om möjligt skall</w:t>
            </w:r>
            <w:r w:rsidRPr="004049E0">
              <w:rPr>
                <w:rStyle w:val="apple-converted-space"/>
                <w:rFonts w:cs="Arial"/>
                <w:color w:val="000000"/>
                <w:sz w:val="20"/>
                <w:szCs w:val="20"/>
                <w:shd w:val="clear" w:color="auto" w:fill="FFFFFF"/>
                <w:lang w:val="sv-SE"/>
              </w:rPr>
              <w:t> </w:t>
            </w:r>
            <w:r>
              <w:rPr>
                <w:rFonts w:cs="Arial"/>
                <w:sz w:val="20"/>
                <w:szCs w:val="20"/>
                <w:shd w:val="clear" w:color="auto" w:fill="FFFFFF"/>
                <w:lang w:val="sv-SE"/>
              </w:rPr>
              <w:t>KV Befattning</w:t>
            </w:r>
            <w:r w:rsidRPr="004049E0">
              <w:rPr>
                <w:rStyle w:val="apple-converted-space"/>
                <w:rFonts w:cs="Arial"/>
                <w:color w:val="000000"/>
                <w:sz w:val="20"/>
                <w:szCs w:val="20"/>
                <w:shd w:val="clear" w:color="auto" w:fill="FFFFFF"/>
                <w:lang w:val="sv-SE"/>
              </w:rPr>
              <w:t> </w:t>
            </w:r>
            <w:r w:rsidRPr="004049E0">
              <w:rPr>
                <w:rFonts w:cs="Arial"/>
                <w:color w:val="000000"/>
                <w:sz w:val="20"/>
                <w:szCs w:val="20"/>
                <w:shd w:val="clear" w:color="auto" w:fill="FFFFFF"/>
                <w:lang w:val="sv-SE"/>
              </w:rPr>
              <w:t>användas.</w:t>
            </w:r>
          </w:p>
        </w:tc>
        <w:tc>
          <w:tcPr>
            <w:tcW w:w="1417" w:type="dxa"/>
            <w:tcBorders>
              <w:top w:val="single" w:sz="5" w:space="0" w:color="000000"/>
              <w:left w:val="single" w:sz="5" w:space="0" w:color="000000"/>
              <w:bottom w:val="single" w:sz="5" w:space="0" w:color="000000"/>
              <w:right w:val="single" w:sz="5" w:space="0" w:color="000000"/>
            </w:tcBorders>
          </w:tcPr>
          <w:p w14:paraId="6E709D38" w14:textId="1FAD290A" w:rsidR="00832FAE" w:rsidRPr="004049E0" w:rsidRDefault="00832FAE" w:rsidP="00D23625">
            <w:pPr>
              <w:spacing w:line="229" w:lineRule="exact"/>
              <w:ind w:left="142"/>
              <w:jc w:val="center"/>
              <w:rPr>
                <w:spacing w:val="-1"/>
                <w:szCs w:val="20"/>
              </w:rPr>
            </w:pPr>
            <w:r w:rsidRPr="004049E0">
              <w:rPr>
                <w:sz w:val="20"/>
                <w:szCs w:val="20"/>
              </w:rPr>
              <w:t>0..1</w:t>
            </w:r>
          </w:p>
        </w:tc>
      </w:tr>
      <w:tr w:rsidR="00832FAE" w:rsidRPr="002E0A74" w14:paraId="39F8291D" w14:textId="77777777" w:rsidTr="00C8488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00D7591" w14:textId="15E55C26" w:rsidR="00832FAE" w:rsidRPr="004049E0" w:rsidRDefault="00832FAE" w:rsidP="004049E0">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63F8AB" w14:textId="1B0CEB35" w:rsidR="00832FAE" w:rsidRPr="004049E0" w:rsidRDefault="00832FAE"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478C6A" w14:textId="59A81C15" w:rsidR="00832FAE" w:rsidRPr="00C84889" w:rsidRDefault="00832FAE" w:rsidP="00296F37">
            <w:pPr>
              <w:spacing w:line="226" w:lineRule="exact"/>
              <w:ind w:left="141"/>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48E2A59C" w14:textId="214A2494" w:rsidR="00832FAE" w:rsidRPr="004049E0" w:rsidRDefault="00832FAE" w:rsidP="00D23625">
            <w:pPr>
              <w:spacing w:line="229" w:lineRule="exact"/>
              <w:ind w:left="142"/>
              <w:jc w:val="center"/>
              <w:rPr>
                <w:spacing w:val="-1"/>
                <w:szCs w:val="20"/>
              </w:rPr>
            </w:pPr>
            <w:r w:rsidRPr="004049E0">
              <w:rPr>
                <w:spacing w:val="-1"/>
                <w:sz w:val="20"/>
                <w:szCs w:val="20"/>
              </w:rPr>
              <w:t>0..1</w:t>
            </w:r>
          </w:p>
        </w:tc>
      </w:tr>
      <w:tr w:rsidR="00832FAE" w:rsidRPr="002E0A74" w14:paraId="1379FB86"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004E1668" w14:textId="3469F82A" w:rsidR="00832FAE" w:rsidRPr="004049E0" w:rsidRDefault="00832FAE"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4EBE313A" w14:textId="60623826" w:rsidR="00832FAE" w:rsidRPr="004049E0" w:rsidRDefault="00832FAE"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17366AB" w14:textId="3311024A" w:rsidR="00832FAE" w:rsidRPr="00C84889" w:rsidRDefault="00832FAE" w:rsidP="00296F37">
            <w:pPr>
              <w:spacing w:line="226" w:lineRule="exact"/>
              <w:ind w:left="141"/>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336AC39" w14:textId="2E91ADB8" w:rsidR="00832FAE" w:rsidRPr="004049E0" w:rsidRDefault="00832FAE" w:rsidP="00D23625">
            <w:pPr>
              <w:spacing w:line="229" w:lineRule="exact"/>
              <w:ind w:left="142"/>
              <w:jc w:val="center"/>
              <w:rPr>
                <w:spacing w:val="-1"/>
                <w:szCs w:val="20"/>
              </w:rPr>
            </w:pPr>
            <w:r w:rsidRPr="004049E0">
              <w:rPr>
                <w:spacing w:val="-1"/>
                <w:sz w:val="20"/>
                <w:szCs w:val="20"/>
              </w:rPr>
              <w:t>0..1</w:t>
            </w:r>
          </w:p>
        </w:tc>
      </w:tr>
      <w:tr w:rsidR="00832FAE" w:rsidRPr="002E0A74" w14:paraId="67B1742C" w14:textId="77777777" w:rsidTr="00C84889">
        <w:trPr>
          <w:trHeight w:hRule="exact" w:val="241"/>
          <w:tblHeader/>
        </w:trPr>
        <w:tc>
          <w:tcPr>
            <w:tcW w:w="2701" w:type="dxa"/>
            <w:tcBorders>
              <w:top w:val="single" w:sz="5" w:space="0" w:color="000000"/>
              <w:left w:val="single" w:sz="5" w:space="0" w:color="000000"/>
              <w:bottom w:val="single" w:sz="5" w:space="0" w:color="000000"/>
              <w:right w:val="single" w:sz="5" w:space="0" w:color="000000"/>
            </w:tcBorders>
          </w:tcPr>
          <w:p w14:paraId="49B2FE0C" w14:textId="25C247B5" w:rsidR="00832FAE" w:rsidRPr="004049E0" w:rsidRDefault="00832FAE"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2C8FF4D" w14:textId="2945B8C2" w:rsidR="00832FAE" w:rsidRPr="004049E0" w:rsidRDefault="00832FAE"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F73139" w14:textId="72CDA152" w:rsidR="00832FAE" w:rsidRPr="00C84889" w:rsidRDefault="00832FAE" w:rsidP="00296F37">
            <w:pPr>
              <w:spacing w:line="226" w:lineRule="exact"/>
              <w:ind w:left="141"/>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5D28221C" w14:textId="55B2C57E" w:rsidR="00832FAE" w:rsidRPr="004049E0" w:rsidRDefault="00832FAE" w:rsidP="00D23625">
            <w:pPr>
              <w:spacing w:line="229" w:lineRule="exact"/>
              <w:ind w:left="142"/>
              <w:jc w:val="center"/>
              <w:rPr>
                <w:spacing w:val="-1"/>
                <w:szCs w:val="20"/>
              </w:rPr>
            </w:pPr>
            <w:r w:rsidRPr="004049E0">
              <w:rPr>
                <w:spacing w:val="-1"/>
                <w:sz w:val="20"/>
                <w:szCs w:val="20"/>
              </w:rPr>
              <w:t>0..1</w:t>
            </w:r>
          </w:p>
        </w:tc>
      </w:tr>
      <w:tr w:rsidR="00832FAE" w:rsidRPr="002E0A74" w14:paraId="12329861" w14:textId="77777777" w:rsidTr="00C84889">
        <w:trPr>
          <w:trHeight w:hRule="exact" w:val="273"/>
          <w:tblHeader/>
        </w:trPr>
        <w:tc>
          <w:tcPr>
            <w:tcW w:w="2701" w:type="dxa"/>
            <w:tcBorders>
              <w:top w:val="single" w:sz="5" w:space="0" w:color="000000"/>
              <w:left w:val="single" w:sz="5" w:space="0" w:color="000000"/>
              <w:bottom w:val="single" w:sz="5" w:space="0" w:color="000000"/>
              <w:right w:val="single" w:sz="5" w:space="0" w:color="000000"/>
            </w:tcBorders>
          </w:tcPr>
          <w:p w14:paraId="5825D5AA" w14:textId="464F529B" w:rsidR="00832FAE" w:rsidRPr="004049E0" w:rsidRDefault="00832FAE"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E82B9B1" w14:textId="6C20EA5C" w:rsidR="00832FAE" w:rsidRPr="004049E0" w:rsidRDefault="00832FAE"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1A9A76" w14:textId="45CBB465" w:rsidR="00832FAE" w:rsidRPr="00C84889" w:rsidRDefault="00832FAE" w:rsidP="00296F37">
            <w:pPr>
              <w:spacing w:line="226" w:lineRule="exact"/>
              <w:ind w:left="141"/>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FA46E91" w14:textId="32D472F7" w:rsidR="00832FAE" w:rsidRPr="004049E0" w:rsidRDefault="00832FAE" w:rsidP="00D23625">
            <w:pPr>
              <w:spacing w:line="229" w:lineRule="exact"/>
              <w:ind w:left="142"/>
              <w:jc w:val="center"/>
              <w:rPr>
                <w:spacing w:val="-1"/>
                <w:szCs w:val="20"/>
              </w:rPr>
            </w:pPr>
            <w:r w:rsidRPr="004049E0">
              <w:rPr>
                <w:spacing w:val="-1"/>
                <w:sz w:val="20"/>
                <w:szCs w:val="20"/>
              </w:rPr>
              <w:t>0..1</w:t>
            </w:r>
          </w:p>
        </w:tc>
      </w:tr>
      <w:tr w:rsidR="00832FAE" w:rsidRPr="002E0A74" w14:paraId="300AFF1A"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1DC29A52" w14:textId="1B4B3344" w:rsidR="00832FAE" w:rsidRPr="004049E0" w:rsidRDefault="00832FAE" w:rsidP="004049E0">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DA70990" w14:textId="2EFA80C2" w:rsidR="00832FAE" w:rsidRPr="004049E0" w:rsidRDefault="00832FAE"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C26C7FC" w14:textId="5B2A7023" w:rsidR="00832FAE" w:rsidRPr="00C84889" w:rsidRDefault="00832FAE" w:rsidP="00296F37">
            <w:pPr>
              <w:spacing w:line="226" w:lineRule="exact"/>
              <w:ind w:left="141"/>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6D2CCE4" w14:textId="061CCA82" w:rsidR="00832FAE" w:rsidRPr="004049E0" w:rsidRDefault="00832FAE" w:rsidP="00D23625">
            <w:pPr>
              <w:spacing w:line="229" w:lineRule="exact"/>
              <w:ind w:left="142"/>
              <w:jc w:val="center"/>
              <w:rPr>
                <w:spacing w:val="-1"/>
                <w:szCs w:val="20"/>
              </w:rPr>
            </w:pPr>
            <w:r w:rsidRPr="004049E0">
              <w:rPr>
                <w:spacing w:val="-1"/>
                <w:sz w:val="20"/>
                <w:szCs w:val="20"/>
              </w:rPr>
              <w:t>0..1</w:t>
            </w:r>
          </w:p>
        </w:tc>
      </w:tr>
      <w:tr w:rsidR="00832FAE" w:rsidRPr="002E0A74" w14:paraId="6FEBBCBA" w14:textId="77777777" w:rsidTr="00C84889">
        <w:trPr>
          <w:trHeight w:hRule="exact" w:val="1223"/>
          <w:tblHeader/>
        </w:trPr>
        <w:tc>
          <w:tcPr>
            <w:tcW w:w="2701" w:type="dxa"/>
            <w:tcBorders>
              <w:top w:val="single" w:sz="5" w:space="0" w:color="000000"/>
              <w:left w:val="single" w:sz="5" w:space="0" w:color="000000"/>
              <w:bottom w:val="single" w:sz="5" w:space="0" w:color="000000"/>
              <w:right w:val="single" w:sz="5" w:space="0" w:color="000000"/>
            </w:tcBorders>
          </w:tcPr>
          <w:p w14:paraId="30E94BBB" w14:textId="19917DE6" w:rsidR="00832FAE" w:rsidRPr="004049E0" w:rsidRDefault="00832FAE" w:rsidP="004049E0">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010B231F" w14:textId="7D979B85" w:rsidR="00832FAE" w:rsidRPr="004049E0" w:rsidRDefault="00832FAE"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C363BA5" w14:textId="77777777" w:rsidR="00832FAE" w:rsidRPr="00C84889" w:rsidRDefault="00832FAE" w:rsidP="00296F37">
            <w:pPr>
              <w:spacing w:line="229" w:lineRule="exact"/>
              <w:ind w:left="141"/>
              <w:rPr>
                <w:sz w:val="20"/>
                <w:szCs w:val="20"/>
                <w:lang w:val="sv-SE"/>
              </w:rPr>
            </w:pPr>
            <w:r w:rsidRPr="00C84889">
              <w:rPr>
                <w:sz w:val="20"/>
                <w:szCs w:val="20"/>
                <w:lang w:val="sv-SE"/>
              </w:rPr>
              <w:t>Om befattning är beskriven i ett lokalt kodverk utan OID, eller när kod helt saknas, kan en beskrivande text anges i originalText.</w:t>
            </w:r>
          </w:p>
          <w:p w14:paraId="234F1C1A" w14:textId="079B0C60" w:rsidR="00832FAE" w:rsidRPr="00C84889" w:rsidRDefault="00832FAE" w:rsidP="00296F37">
            <w:pPr>
              <w:spacing w:line="226" w:lineRule="exact"/>
              <w:ind w:left="141"/>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2CF5E1FF" w14:textId="623673C6" w:rsidR="00832FAE" w:rsidRPr="004049E0" w:rsidRDefault="00832FAE" w:rsidP="00D23625">
            <w:pPr>
              <w:spacing w:line="229" w:lineRule="exact"/>
              <w:ind w:left="142"/>
              <w:jc w:val="center"/>
              <w:rPr>
                <w:spacing w:val="-1"/>
                <w:szCs w:val="20"/>
              </w:rPr>
            </w:pPr>
            <w:r w:rsidRPr="004049E0">
              <w:rPr>
                <w:spacing w:val="-1"/>
                <w:sz w:val="20"/>
                <w:szCs w:val="20"/>
              </w:rPr>
              <w:t>0..1</w:t>
            </w:r>
          </w:p>
        </w:tc>
      </w:tr>
      <w:tr w:rsidR="00832FAE" w:rsidRPr="002E0A74" w14:paraId="15BA7ED5"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3529C4B4" w14:textId="77777777" w:rsidR="00832FAE" w:rsidRPr="004049E0" w:rsidRDefault="00832FAE" w:rsidP="004049E0">
            <w:pPr>
              <w:spacing w:line="229" w:lineRule="exact"/>
              <w:ind w:left="102"/>
              <w:rPr>
                <w:sz w:val="20"/>
                <w:szCs w:val="20"/>
              </w:rPr>
            </w:pPr>
            <w:r w:rsidRPr="004049E0">
              <w:rPr>
                <w:sz w:val="20"/>
                <w:szCs w:val="20"/>
              </w:rPr>
              <w:t>../../</w:t>
            </w:r>
            <w:r w:rsidRPr="004049E0">
              <w:rPr>
                <w:spacing w:val="-1"/>
                <w:sz w:val="20"/>
                <w:szCs w:val="20"/>
              </w:rPr>
              <w:t>approvedForPatient</w:t>
            </w:r>
          </w:p>
          <w:p w14:paraId="0C82C147" w14:textId="77777777" w:rsidR="00832FAE" w:rsidRPr="004049E0" w:rsidRDefault="00832FAE"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1E6BEC1C" w14:textId="77777777" w:rsidR="00832FAE" w:rsidRPr="004049E0" w:rsidRDefault="00832FAE" w:rsidP="004049E0">
            <w:pPr>
              <w:spacing w:line="229" w:lineRule="exact"/>
              <w:ind w:left="102"/>
              <w:rPr>
                <w:rFonts w:cs="Arial"/>
                <w:color w:val="FF0000"/>
                <w:sz w:val="20"/>
                <w:szCs w:val="20"/>
              </w:rPr>
            </w:pPr>
            <w:r w:rsidRPr="004049E0">
              <w:rPr>
                <w:sz w:val="20"/>
                <w:szCs w:val="20"/>
              </w:rPr>
              <w:t>boolean</w:t>
            </w:r>
          </w:p>
          <w:p w14:paraId="0F3D7672" w14:textId="77777777" w:rsidR="00832FAE" w:rsidRPr="004049E0"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D4DA2EC" w14:textId="77777777" w:rsidR="00832FAE" w:rsidRPr="00190D07" w:rsidRDefault="00832FAE" w:rsidP="00296F37">
            <w:pPr>
              <w:spacing w:line="226" w:lineRule="exact"/>
              <w:ind w:left="141"/>
              <w:rPr>
                <w:spacing w:val="-1"/>
                <w:sz w:val="20"/>
                <w:szCs w:val="20"/>
                <w:lang w:val="sv-SE"/>
              </w:rPr>
            </w:pPr>
            <w:r w:rsidRPr="00190D07">
              <w:rPr>
                <w:spacing w:val="-1"/>
                <w:sz w:val="20"/>
                <w:szCs w:val="20"/>
                <w:lang w:val="sv-SE"/>
              </w:rPr>
              <w:t xml:space="preserve">Anger om information får delas till patient. Värdet sätts i sådant fall till true, i annat fall till false. </w:t>
            </w:r>
          </w:p>
          <w:p w14:paraId="43F5A8FD" w14:textId="77777777" w:rsidR="00832FAE" w:rsidRPr="004049E0" w:rsidRDefault="00832FAE"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260C6E1" w14:textId="16700CC8" w:rsidR="00832FAE" w:rsidRPr="004049E0" w:rsidRDefault="00832FAE" w:rsidP="00D23625">
            <w:pPr>
              <w:spacing w:line="229" w:lineRule="exact"/>
              <w:ind w:left="142"/>
              <w:jc w:val="center"/>
              <w:rPr>
                <w:sz w:val="20"/>
                <w:szCs w:val="20"/>
              </w:rPr>
            </w:pPr>
            <w:r w:rsidRPr="004049E0">
              <w:rPr>
                <w:spacing w:val="-1"/>
                <w:sz w:val="20"/>
                <w:szCs w:val="20"/>
              </w:rPr>
              <w:t>1..1</w:t>
            </w:r>
          </w:p>
        </w:tc>
      </w:tr>
      <w:tr w:rsidR="00832FAE" w:rsidRPr="002E0A74" w14:paraId="674E2407" w14:textId="77777777" w:rsidTr="004049E0">
        <w:trPr>
          <w:trHeight w:hRule="exact" w:val="907"/>
          <w:tblHeader/>
        </w:trPr>
        <w:tc>
          <w:tcPr>
            <w:tcW w:w="2701" w:type="dxa"/>
            <w:tcBorders>
              <w:top w:val="single" w:sz="5" w:space="0" w:color="000000"/>
              <w:left w:val="single" w:sz="5" w:space="0" w:color="000000"/>
              <w:bottom w:val="single" w:sz="5" w:space="0" w:color="000000"/>
              <w:right w:val="single" w:sz="5" w:space="0" w:color="000000"/>
            </w:tcBorders>
          </w:tcPr>
          <w:p w14:paraId="2EA063BB" w14:textId="63A70E59" w:rsidR="00832FAE" w:rsidRPr="004049E0" w:rsidRDefault="00832FAE" w:rsidP="002E0A74">
            <w:pPr>
              <w:tabs>
                <w:tab w:val="left" w:pos="567"/>
              </w:tabs>
              <w:spacing w:line="229" w:lineRule="exact"/>
              <w:ind w:left="102"/>
              <w:rPr>
                <w:sz w:val="20"/>
                <w:szCs w:val="20"/>
              </w:rPr>
            </w:pPr>
            <w:r w:rsidRPr="004049E0">
              <w:rPr>
                <w:sz w:val="20"/>
                <w:szCs w:val="20"/>
              </w:rPr>
              <w:t>../../</w:t>
            </w:r>
            <w:r w:rsidRPr="004049E0">
              <w:rPr>
                <w:spacing w:val="-1"/>
                <w:sz w:val="20"/>
                <w:szCs w:val="20"/>
              </w:rPr>
              <w:t>careContactId</w:t>
            </w:r>
          </w:p>
        </w:tc>
        <w:tc>
          <w:tcPr>
            <w:tcW w:w="1417" w:type="dxa"/>
            <w:tcBorders>
              <w:top w:val="single" w:sz="5" w:space="0" w:color="000000"/>
              <w:left w:val="single" w:sz="5" w:space="0" w:color="000000"/>
              <w:bottom w:val="single" w:sz="5" w:space="0" w:color="000000"/>
              <w:right w:val="single" w:sz="5" w:space="0" w:color="000000"/>
            </w:tcBorders>
          </w:tcPr>
          <w:p w14:paraId="5A1ED92B" w14:textId="1ADE674B" w:rsidR="00832FAE" w:rsidRPr="004049E0"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C7E3776" w14:textId="22C2D34B" w:rsidR="00832FAE" w:rsidRPr="004049E0" w:rsidRDefault="00832FAE" w:rsidP="00296F37">
            <w:pPr>
              <w:spacing w:line="226" w:lineRule="exact"/>
              <w:ind w:left="141"/>
              <w:rPr>
                <w:spacing w:val="-1"/>
                <w:sz w:val="20"/>
                <w:szCs w:val="20"/>
              </w:rPr>
            </w:pPr>
            <w:r w:rsidRPr="004049E0">
              <w:rPr>
                <w:spacing w:val="-1"/>
                <w:sz w:val="20"/>
                <w:szCs w:val="20"/>
                <w:lang w:val="sv-SE"/>
              </w:rPr>
              <w:t xml:space="preserve">Identitetet för den vård- och omsorgskontakt som föranlett den information som omfattas av dokumentet. </w:t>
            </w:r>
            <w:r w:rsidRPr="004049E0">
              <w:rPr>
                <w:spacing w:val="-1"/>
                <w:sz w:val="20"/>
                <w:szCs w:val="20"/>
              </w:rPr>
              <w:t>Identiteten är unik inom källsystemet</w:t>
            </w:r>
            <w:r>
              <w:rPr>
                <w:spacing w:val="-1"/>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412298D6" w14:textId="248EF519"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197FE363" w14:textId="77777777" w:rsidTr="004049E0">
        <w:trPr>
          <w:trHeight w:hRule="exact" w:val="301"/>
          <w:tblHeader/>
        </w:trPr>
        <w:tc>
          <w:tcPr>
            <w:tcW w:w="2701" w:type="dxa"/>
            <w:tcBorders>
              <w:top w:val="single" w:sz="5" w:space="0" w:color="000000"/>
              <w:left w:val="single" w:sz="5" w:space="0" w:color="000000"/>
              <w:bottom w:val="single" w:sz="5" w:space="0" w:color="000000"/>
              <w:right w:val="single" w:sz="5" w:space="0" w:color="000000"/>
            </w:tcBorders>
          </w:tcPr>
          <w:p w14:paraId="3BC91C06" w14:textId="1B5D7416" w:rsidR="00832FAE" w:rsidRPr="004049E0" w:rsidRDefault="00832FAE" w:rsidP="002E0A74">
            <w:pPr>
              <w:tabs>
                <w:tab w:val="left" w:pos="567"/>
              </w:tabs>
              <w:spacing w:line="229" w:lineRule="exact"/>
              <w:ind w:left="102"/>
              <w:rPr>
                <w:sz w:val="20"/>
                <w:szCs w:val="20"/>
              </w:rPr>
            </w:pPr>
            <w:r w:rsidRPr="004049E0">
              <w:rPr>
                <w:color w:val="FF0000"/>
                <w:sz w:val="20"/>
                <w:szCs w:val="20"/>
              </w:rPr>
              <w:t>../../nullified</w:t>
            </w:r>
          </w:p>
        </w:tc>
        <w:tc>
          <w:tcPr>
            <w:tcW w:w="1417" w:type="dxa"/>
            <w:tcBorders>
              <w:top w:val="single" w:sz="5" w:space="0" w:color="000000"/>
              <w:left w:val="single" w:sz="5" w:space="0" w:color="000000"/>
              <w:bottom w:val="single" w:sz="5" w:space="0" w:color="000000"/>
              <w:right w:val="single" w:sz="5" w:space="0" w:color="000000"/>
            </w:tcBorders>
          </w:tcPr>
          <w:p w14:paraId="2D44F935" w14:textId="77777777" w:rsidR="00832FAE" w:rsidRPr="004049E0"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A1936BA" w14:textId="613E7850" w:rsidR="00832FAE" w:rsidRPr="004049E0" w:rsidRDefault="00832FAE"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4555A8E" w14:textId="5722C062" w:rsidR="00832FAE" w:rsidRPr="004049E0" w:rsidRDefault="00832FAE" w:rsidP="00D23625">
            <w:pPr>
              <w:spacing w:line="229" w:lineRule="exact"/>
              <w:ind w:left="142"/>
              <w:jc w:val="center"/>
              <w:rPr>
                <w:sz w:val="20"/>
                <w:szCs w:val="20"/>
              </w:rPr>
            </w:pPr>
            <w:r w:rsidRPr="004049E0">
              <w:rPr>
                <w:color w:val="FF0000"/>
                <w:spacing w:val="-1"/>
                <w:sz w:val="20"/>
                <w:szCs w:val="20"/>
              </w:rPr>
              <w:t>0..0</w:t>
            </w:r>
          </w:p>
        </w:tc>
      </w:tr>
      <w:tr w:rsidR="00832FAE" w:rsidRPr="002E0A74" w14:paraId="762267FC" w14:textId="77777777" w:rsidTr="004049E0">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5A4312B9" w14:textId="6B3B66CF" w:rsidR="00832FAE" w:rsidRPr="004049E0" w:rsidRDefault="00832FAE" w:rsidP="002E0A74">
            <w:pPr>
              <w:tabs>
                <w:tab w:val="left" w:pos="567"/>
              </w:tabs>
              <w:spacing w:line="229" w:lineRule="exact"/>
              <w:ind w:left="102"/>
              <w:rPr>
                <w:sz w:val="20"/>
                <w:szCs w:val="20"/>
              </w:rPr>
            </w:pPr>
            <w:r w:rsidRPr="004049E0">
              <w:rPr>
                <w:color w:val="FF0000"/>
                <w:sz w:val="20"/>
                <w:szCs w:val="20"/>
              </w:rPr>
              <w:t>../../nullifiedReason</w:t>
            </w:r>
          </w:p>
        </w:tc>
        <w:tc>
          <w:tcPr>
            <w:tcW w:w="1417" w:type="dxa"/>
            <w:tcBorders>
              <w:top w:val="single" w:sz="5" w:space="0" w:color="000000"/>
              <w:left w:val="single" w:sz="5" w:space="0" w:color="000000"/>
              <w:bottom w:val="single" w:sz="5" w:space="0" w:color="000000"/>
              <w:right w:val="single" w:sz="5" w:space="0" w:color="000000"/>
            </w:tcBorders>
          </w:tcPr>
          <w:p w14:paraId="5A32212A" w14:textId="77777777" w:rsidR="00832FAE" w:rsidRPr="004049E0"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02F3FEB" w14:textId="3E2EFDBA" w:rsidR="00832FAE" w:rsidRPr="004049E0" w:rsidRDefault="00832FAE"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3FB3F748" w14:textId="28BAC8E3" w:rsidR="00832FAE" w:rsidRPr="004049E0" w:rsidRDefault="00832FAE" w:rsidP="00D23625">
            <w:pPr>
              <w:spacing w:line="229" w:lineRule="exact"/>
              <w:ind w:left="142"/>
              <w:jc w:val="center"/>
              <w:rPr>
                <w:sz w:val="20"/>
                <w:szCs w:val="20"/>
              </w:rPr>
            </w:pPr>
            <w:r w:rsidRPr="004049E0">
              <w:rPr>
                <w:color w:val="FF0000"/>
                <w:spacing w:val="-1"/>
                <w:sz w:val="20"/>
                <w:szCs w:val="20"/>
              </w:rPr>
              <w:t>0..0</w:t>
            </w:r>
          </w:p>
        </w:tc>
      </w:tr>
      <w:tr w:rsidR="00832FAE" w:rsidRPr="002E0A74" w14:paraId="0F56309A"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CE97EC3" w14:textId="77777777" w:rsidR="00832FAE" w:rsidRPr="002E0A74" w:rsidRDefault="00832FAE" w:rsidP="002E0A74">
            <w:pPr>
              <w:tabs>
                <w:tab w:val="left" w:pos="567"/>
              </w:tabs>
              <w:spacing w:line="229" w:lineRule="exact"/>
              <w:ind w:left="102"/>
              <w:rPr>
                <w:sz w:val="20"/>
                <w:szCs w:val="20"/>
                <w:lang w:val="sv-SE"/>
              </w:rPr>
            </w:pPr>
            <w:r w:rsidRPr="002E0A74">
              <w:rPr>
                <w:sz w:val="20"/>
                <w:szCs w:val="20"/>
                <w:lang w:val="sv-SE"/>
              </w:rPr>
              <w:lastRenderedPageBreak/>
              <w:t>../medicationMedicalRecordBody</w:t>
            </w:r>
          </w:p>
          <w:p w14:paraId="14B0CF77" w14:textId="77777777" w:rsidR="00832FAE" w:rsidRPr="002E0A74" w:rsidRDefault="00832FAE" w:rsidP="002E0A74">
            <w:pPr>
              <w:tabs>
                <w:tab w:val="left" w:pos="567"/>
              </w:tabs>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E13CCCA" w14:textId="77777777" w:rsidR="00832FAE" w:rsidRPr="002E0A74" w:rsidRDefault="00832FAE" w:rsidP="002E0A74">
            <w:pPr>
              <w:spacing w:line="229" w:lineRule="exact"/>
              <w:ind w:left="102"/>
              <w:rPr>
                <w:sz w:val="20"/>
                <w:szCs w:val="20"/>
                <w:lang w:val="sv-SE"/>
              </w:rPr>
            </w:pPr>
            <w:r w:rsidRPr="002E0A74">
              <w:rPr>
                <w:sz w:val="20"/>
                <w:szCs w:val="20"/>
                <w:lang w:val="sv-SE"/>
              </w:rPr>
              <w:t>MedicationMedicalRecordBodyType</w:t>
            </w:r>
          </w:p>
          <w:p w14:paraId="38A442F1" w14:textId="77777777" w:rsidR="00832FAE" w:rsidRPr="002E0A74" w:rsidRDefault="00832FAE" w:rsidP="002E0A74">
            <w:pPr>
              <w:spacing w:line="226" w:lineRule="exact"/>
              <w:ind w:left="102"/>
              <w:rPr>
                <w:spacing w:val="-1"/>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A8DE10" w14:textId="77777777" w:rsidR="00832FAE" w:rsidRPr="002E0A74" w:rsidRDefault="00832FAE" w:rsidP="002E0A74">
            <w:pPr>
              <w:spacing w:line="226"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95BBC5E"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1..1</w:t>
            </w:r>
          </w:p>
        </w:tc>
      </w:tr>
      <w:tr w:rsidR="00832FAE" w:rsidRPr="002E0A74" w14:paraId="6E044A7C" w14:textId="77777777" w:rsidTr="0017507C">
        <w:trPr>
          <w:trHeight w:hRule="exact" w:val="229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8933E3D" w14:textId="77777777" w:rsidR="00832FAE" w:rsidRPr="002E0A74" w:rsidRDefault="00832FAE" w:rsidP="002E0A74">
            <w:pPr>
              <w:tabs>
                <w:tab w:val="left" w:pos="567"/>
              </w:tabs>
              <w:spacing w:line="229" w:lineRule="exact"/>
              <w:ind w:left="102"/>
              <w:rPr>
                <w:sz w:val="20"/>
                <w:szCs w:val="20"/>
                <w:lang w:val="sv-SE"/>
              </w:rPr>
            </w:pPr>
            <w:r w:rsidRPr="002E0A74">
              <w:rPr>
                <w:sz w:val="20"/>
                <w:szCs w:val="20"/>
                <w:lang w:val="sv-SE"/>
              </w:rPr>
              <w:t>../../medicationPrescription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3C79023" w14:textId="77777777" w:rsidR="00832FAE" w:rsidRPr="002E0A74" w:rsidRDefault="00832FAE" w:rsidP="002E0A74">
            <w:pPr>
              <w:spacing w:line="229" w:lineRule="exact"/>
              <w:ind w:left="102"/>
              <w:rPr>
                <w:sz w:val="20"/>
                <w:szCs w:val="20"/>
                <w:lang w:val="sv-SE"/>
              </w:rPr>
            </w:pPr>
            <w:r w:rsidRPr="002E0A74">
              <w:rPr>
                <w:sz w:val="20"/>
                <w:szCs w:val="20"/>
                <w:lang w:val="sv-SE"/>
              </w:rPr>
              <w:t>MedicationPrescriptionType</w:t>
            </w:r>
          </w:p>
          <w:p w14:paraId="59F170CB" w14:textId="77777777" w:rsidR="00832FAE" w:rsidRPr="002E0A74" w:rsidRDefault="00832FAE"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E811309" w14:textId="2B03CF5B" w:rsidR="00832FAE" w:rsidRPr="002E0A74" w:rsidRDefault="00832FAE" w:rsidP="002E0A74">
            <w:pPr>
              <w:spacing w:line="226" w:lineRule="exact"/>
              <w:ind w:left="102"/>
              <w:rPr>
                <w:sz w:val="20"/>
                <w:szCs w:val="20"/>
                <w:lang w:val="sv-SE"/>
              </w:rPr>
            </w:pPr>
            <w:r>
              <w:rPr>
                <w:sz w:val="20"/>
                <w:szCs w:val="20"/>
                <w:lang w:val="sv-SE"/>
              </w:rPr>
              <w:t>LÄKEMEDELSORDINATION.</w:t>
            </w:r>
          </w:p>
          <w:p w14:paraId="31585738" w14:textId="5A5138A8" w:rsidR="00832FAE" w:rsidRPr="002E0A74" w:rsidRDefault="00832FAE" w:rsidP="00C84889">
            <w:pPr>
              <w:spacing w:line="226" w:lineRule="exact"/>
              <w:ind w:left="102"/>
              <w:rPr>
                <w:sz w:val="20"/>
                <w:szCs w:val="20"/>
                <w:lang w:val="sv-SE"/>
              </w:rPr>
            </w:pPr>
            <w:r>
              <w:rPr>
                <w:sz w:val="20"/>
                <w:szCs w:val="20"/>
                <w:lang w:val="sv-SE"/>
              </w:rPr>
              <w:t>O</w:t>
            </w:r>
            <w:r w:rsidRPr="002E0A74">
              <w:rPr>
                <w:sz w:val="20"/>
                <w:szCs w:val="20"/>
                <w:lang w:val="sv-SE"/>
              </w:rPr>
              <w:t>rdination som avser läkemedelsbehandling. De individuella läkemedelsordinationerna kan indelas i ordination som avser utsättning, förändrande läkemedelsordination, ordination som avser insättning och bekräftande läkemedelsordination. I slutenvård görs endast ordination, men i öppenvård krävs äv</w:t>
            </w:r>
            <w:r>
              <w:rPr>
                <w:sz w:val="20"/>
                <w:szCs w:val="20"/>
                <w:lang w:val="sv-SE"/>
              </w:rPr>
              <w:t>en en förskrivning (se nedan).</w:t>
            </w:r>
          </w:p>
          <w:p w14:paraId="2516C840" w14:textId="77777777" w:rsidR="00832FAE" w:rsidRPr="002E0A74" w:rsidRDefault="00832FAE" w:rsidP="002E0A74">
            <w:pPr>
              <w:spacing w:line="226"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60D0EF9" w14:textId="7E5D96E1" w:rsidR="00832FAE" w:rsidRPr="002E0A74" w:rsidRDefault="00832FAE" w:rsidP="00D23625">
            <w:pPr>
              <w:spacing w:line="229" w:lineRule="exact"/>
              <w:ind w:left="142"/>
              <w:jc w:val="center"/>
              <w:rPr>
                <w:sz w:val="20"/>
                <w:szCs w:val="20"/>
                <w:lang w:val="sv-SE"/>
              </w:rPr>
            </w:pPr>
            <w:r>
              <w:rPr>
                <w:sz w:val="20"/>
                <w:szCs w:val="20"/>
                <w:lang w:val="sv-SE"/>
              </w:rPr>
              <w:t>1..1</w:t>
            </w:r>
          </w:p>
        </w:tc>
      </w:tr>
      <w:tr w:rsidR="00832FAE" w:rsidRPr="002E0A74" w14:paraId="08043EF4" w14:textId="77777777" w:rsidTr="004049E0">
        <w:trPr>
          <w:trHeight w:val="681"/>
          <w:tblHeader/>
        </w:trPr>
        <w:tc>
          <w:tcPr>
            <w:tcW w:w="2701" w:type="dxa"/>
            <w:tcBorders>
              <w:top w:val="single" w:sz="5" w:space="0" w:color="000000"/>
              <w:left w:val="single" w:sz="5" w:space="0" w:color="000000"/>
              <w:bottom w:val="single" w:sz="5" w:space="0" w:color="000000"/>
              <w:right w:val="single" w:sz="5" w:space="0" w:color="000000"/>
            </w:tcBorders>
          </w:tcPr>
          <w:p w14:paraId="35AA63C5" w14:textId="77777777" w:rsidR="00832FAE" w:rsidRPr="002E0A74" w:rsidRDefault="00832FAE" w:rsidP="002E0A74">
            <w:pPr>
              <w:tabs>
                <w:tab w:val="left" w:pos="567"/>
              </w:tabs>
              <w:spacing w:line="229" w:lineRule="exact"/>
              <w:ind w:left="102"/>
              <w:rPr>
                <w:sz w:val="20"/>
                <w:szCs w:val="20"/>
                <w:lang w:val="sv-SE"/>
              </w:rPr>
            </w:pPr>
            <w:r w:rsidRPr="002E0A74">
              <w:rPr>
                <w:sz w:val="20"/>
                <w:szCs w:val="20"/>
                <w:lang w:val="sv-SE"/>
              </w:rPr>
              <w:t>../../../prescriptionId</w:t>
            </w:r>
          </w:p>
        </w:tc>
        <w:tc>
          <w:tcPr>
            <w:tcW w:w="1417" w:type="dxa"/>
            <w:tcBorders>
              <w:top w:val="single" w:sz="5" w:space="0" w:color="000000"/>
              <w:left w:val="single" w:sz="5" w:space="0" w:color="000000"/>
              <w:bottom w:val="single" w:sz="5" w:space="0" w:color="000000"/>
              <w:right w:val="single" w:sz="5" w:space="0" w:color="000000"/>
            </w:tcBorders>
          </w:tcPr>
          <w:p w14:paraId="64C2459F" w14:textId="77777777" w:rsidR="00832FAE" w:rsidRPr="002E0A74" w:rsidRDefault="00832FAE"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0BF5C26D" w14:textId="77777777"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Ordinations-id.</w:t>
            </w:r>
          </w:p>
          <w:p w14:paraId="6E308505" w14:textId="2E40057B" w:rsidR="00832FAE" w:rsidRPr="002E0A74" w:rsidRDefault="00832FAE" w:rsidP="00C84889">
            <w:pPr>
              <w:tabs>
                <w:tab w:val="left" w:pos="567"/>
              </w:tabs>
              <w:spacing w:line="229" w:lineRule="exact"/>
              <w:ind w:left="102"/>
              <w:rPr>
                <w:spacing w:val="-1"/>
                <w:sz w:val="20"/>
                <w:szCs w:val="20"/>
                <w:lang w:val="sv-SE"/>
              </w:rPr>
            </w:pPr>
            <w:r w:rsidRPr="002E0A74">
              <w:rPr>
                <w:spacing w:val="-1"/>
                <w:sz w:val="20"/>
                <w:szCs w:val="20"/>
                <w:lang w:val="sv-SE"/>
              </w:rPr>
              <w:t xml:space="preserve">Unik identifierare för aktuell läkemedelsordination. </w:t>
            </w:r>
            <w:r>
              <w:rPr>
                <w:spacing w:val="-1"/>
                <w:sz w:val="20"/>
                <w:szCs w:val="20"/>
                <w:lang w:val="sv-SE"/>
              </w:rPr>
              <w:t>Samma värde som d</w:t>
            </w:r>
            <w:r w:rsidRPr="002E0A74">
              <w:rPr>
                <w:spacing w:val="-1"/>
                <w:sz w:val="20"/>
                <w:szCs w:val="20"/>
                <w:lang w:val="sv-SE"/>
              </w:rPr>
              <w:t>ocumentId i headern.</w:t>
            </w:r>
          </w:p>
        </w:tc>
        <w:tc>
          <w:tcPr>
            <w:tcW w:w="1417" w:type="dxa"/>
            <w:tcBorders>
              <w:top w:val="single" w:sz="5" w:space="0" w:color="000000"/>
              <w:left w:val="single" w:sz="5" w:space="0" w:color="000000"/>
              <w:bottom w:val="single" w:sz="5" w:space="0" w:color="000000"/>
              <w:right w:val="single" w:sz="5" w:space="0" w:color="000000"/>
            </w:tcBorders>
          </w:tcPr>
          <w:p w14:paraId="566BFE36"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1..1</w:t>
            </w:r>
          </w:p>
        </w:tc>
      </w:tr>
      <w:tr w:rsidR="00832FAE" w:rsidRPr="002E0A74" w14:paraId="0A16D602" w14:textId="77777777" w:rsidTr="00B50BDA">
        <w:trPr>
          <w:trHeight w:val="1261"/>
          <w:tblHeader/>
        </w:trPr>
        <w:tc>
          <w:tcPr>
            <w:tcW w:w="2701" w:type="dxa"/>
            <w:tcBorders>
              <w:top w:val="single" w:sz="5" w:space="0" w:color="000000"/>
              <w:left w:val="single" w:sz="5" w:space="0" w:color="000000"/>
              <w:bottom w:val="single" w:sz="5" w:space="0" w:color="000000"/>
              <w:right w:val="single" w:sz="5" w:space="0" w:color="000000"/>
            </w:tcBorders>
          </w:tcPr>
          <w:p w14:paraId="7254FD32" w14:textId="52C90C7E" w:rsidR="00832FAE" w:rsidRPr="00B50BDA" w:rsidRDefault="00832FAE" w:rsidP="00B50BDA">
            <w:pPr>
              <w:tabs>
                <w:tab w:val="left" w:pos="567"/>
              </w:tabs>
              <w:spacing w:line="229" w:lineRule="exact"/>
              <w:ind w:left="102"/>
              <w:rPr>
                <w:szCs w:val="20"/>
                <w:lang w:val="sv-SE"/>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41825C34" w14:textId="6BEFFF34" w:rsidR="00832FAE" w:rsidRPr="00B50BDA" w:rsidRDefault="00832FAE"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118063D" w14:textId="1F27301A" w:rsidR="00832FAE" w:rsidRPr="00B50BDA" w:rsidRDefault="00832FAE" w:rsidP="00B50BDA">
            <w:pPr>
              <w:tabs>
                <w:tab w:val="left" w:pos="567"/>
              </w:tabs>
              <w:spacing w:line="229" w:lineRule="exact"/>
              <w:ind w:left="102"/>
              <w:rPr>
                <w:spacing w:val="-1"/>
                <w:sz w:val="20"/>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51B439B6" w14:textId="711E6C24" w:rsidR="00832FAE" w:rsidRPr="00B50BDA" w:rsidRDefault="00832FAE" w:rsidP="00D23625">
            <w:pPr>
              <w:spacing w:line="229" w:lineRule="exact"/>
              <w:ind w:left="142"/>
              <w:jc w:val="center"/>
              <w:rPr>
                <w:sz w:val="20"/>
                <w:szCs w:val="20"/>
                <w:lang w:val="sv-SE"/>
              </w:rPr>
            </w:pPr>
            <w:r>
              <w:rPr>
                <w:sz w:val="20"/>
                <w:szCs w:val="20"/>
                <w:lang w:val="sv-SE"/>
              </w:rPr>
              <w:t>1..1</w:t>
            </w:r>
          </w:p>
        </w:tc>
      </w:tr>
      <w:tr w:rsidR="00832FAE" w:rsidRPr="002E0A74" w14:paraId="6200B082" w14:textId="77777777" w:rsidTr="00463E09">
        <w:trPr>
          <w:trHeight w:val="1119"/>
          <w:tblHeader/>
        </w:trPr>
        <w:tc>
          <w:tcPr>
            <w:tcW w:w="2701" w:type="dxa"/>
            <w:tcBorders>
              <w:top w:val="single" w:sz="5" w:space="0" w:color="000000"/>
              <w:left w:val="single" w:sz="5" w:space="0" w:color="000000"/>
              <w:bottom w:val="single" w:sz="5" w:space="0" w:color="000000"/>
              <w:right w:val="single" w:sz="5" w:space="0" w:color="000000"/>
            </w:tcBorders>
          </w:tcPr>
          <w:p w14:paraId="291CCADE" w14:textId="1A7DC92D" w:rsidR="00832FAE" w:rsidRPr="00B50BDA" w:rsidRDefault="00832FAE" w:rsidP="00B50BDA">
            <w:pPr>
              <w:tabs>
                <w:tab w:val="left" w:pos="567"/>
              </w:tabs>
              <w:spacing w:line="229" w:lineRule="exact"/>
              <w:ind w:left="102"/>
              <w:rPr>
                <w:szCs w:val="20"/>
                <w:lang w:val="sv-SE"/>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09F6CB5" w14:textId="3A2BAEC1" w:rsidR="00832FAE" w:rsidRPr="00B50BDA" w:rsidRDefault="00832FAE"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0F1A2F3A" w14:textId="6FF5B1BB" w:rsidR="00832FAE" w:rsidRPr="00B50BDA" w:rsidRDefault="00832FAE" w:rsidP="00463E09">
            <w:pPr>
              <w:tabs>
                <w:tab w:val="left" w:pos="567"/>
              </w:tabs>
              <w:spacing w:line="229" w:lineRule="exact"/>
              <w:ind w:left="102"/>
              <w:rPr>
                <w:spacing w:val="-1"/>
                <w:sz w:val="20"/>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7A9284E1" w14:textId="3727A3D4" w:rsidR="00832FAE" w:rsidRPr="00B50BDA" w:rsidRDefault="00832FAE" w:rsidP="00D23625">
            <w:pPr>
              <w:spacing w:line="229" w:lineRule="exact"/>
              <w:ind w:left="142"/>
              <w:jc w:val="center"/>
              <w:rPr>
                <w:sz w:val="20"/>
                <w:szCs w:val="20"/>
                <w:lang w:val="sv-SE"/>
              </w:rPr>
            </w:pPr>
            <w:r>
              <w:rPr>
                <w:sz w:val="20"/>
                <w:szCs w:val="20"/>
                <w:lang w:val="sv-SE"/>
              </w:rPr>
              <w:t>0..1</w:t>
            </w:r>
          </w:p>
        </w:tc>
      </w:tr>
      <w:tr w:rsidR="00832FAE" w:rsidRPr="002E0A74" w14:paraId="7E7320C9" w14:textId="77777777" w:rsidTr="00C84889">
        <w:trPr>
          <w:trHeight w:val="1687"/>
          <w:tblHeader/>
        </w:trPr>
        <w:tc>
          <w:tcPr>
            <w:tcW w:w="2701" w:type="dxa"/>
            <w:tcBorders>
              <w:top w:val="single" w:sz="5" w:space="0" w:color="000000"/>
              <w:left w:val="single" w:sz="5" w:space="0" w:color="000000"/>
              <w:bottom w:val="single" w:sz="5" w:space="0" w:color="000000"/>
              <w:right w:val="single" w:sz="5" w:space="0" w:color="000000"/>
            </w:tcBorders>
          </w:tcPr>
          <w:p w14:paraId="25EFC83F" w14:textId="77777777" w:rsidR="00832FAE" w:rsidRPr="002E0A74" w:rsidRDefault="00832FAE"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typeOfPrescription</w:t>
            </w:r>
          </w:p>
        </w:tc>
        <w:tc>
          <w:tcPr>
            <w:tcW w:w="1417" w:type="dxa"/>
            <w:tcBorders>
              <w:top w:val="single" w:sz="5" w:space="0" w:color="000000"/>
              <w:left w:val="single" w:sz="5" w:space="0" w:color="000000"/>
              <w:bottom w:val="single" w:sz="5" w:space="0" w:color="000000"/>
              <w:right w:val="single" w:sz="5" w:space="0" w:color="000000"/>
            </w:tcBorders>
          </w:tcPr>
          <w:p w14:paraId="7AE1D5CD" w14:textId="1E41C773" w:rsidR="00832FAE" w:rsidRPr="002E0A74" w:rsidRDefault="00832FAE" w:rsidP="002E0A74">
            <w:pPr>
              <w:spacing w:line="229" w:lineRule="exact"/>
              <w:ind w:left="102"/>
              <w:rPr>
                <w:spacing w:val="-1"/>
                <w:sz w:val="20"/>
                <w:szCs w:val="20"/>
                <w:lang w:val="sv-SE"/>
              </w:rPr>
            </w:pPr>
            <w:r>
              <w:rPr>
                <w:spacing w:val="-1"/>
                <w:sz w:val="20"/>
                <w:szCs w:val="20"/>
                <w:lang w:val="sv-SE"/>
              </w:rPr>
              <w:t>TypeOfPrescriptionEnum</w:t>
            </w:r>
          </w:p>
        </w:tc>
        <w:tc>
          <w:tcPr>
            <w:tcW w:w="4111" w:type="dxa"/>
            <w:tcBorders>
              <w:top w:val="single" w:sz="5" w:space="0" w:color="000000"/>
              <w:left w:val="single" w:sz="5" w:space="0" w:color="000000"/>
              <w:bottom w:val="single" w:sz="5" w:space="0" w:color="000000"/>
              <w:right w:val="single" w:sz="5" w:space="0" w:color="000000"/>
            </w:tcBorders>
          </w:tcPr>
          <w:p w14:paraId="44D40D29" w14:textId="77777777"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Ordinationstyp.</w:t>
            </w:r>
          </w:p>
          <w:p w14:paraId="012F921F" w14:textId="28C64C2E" w:rsidR="00832FAE" w:rsidRPr="00C84889" w:rsidRDefault="00832FAE" w:rsidP="000D4B64">
            <w:pPr>
              <w:tabs>
                <w:tab w:val="left" w:pos="567"/>
              </w:tabs>
              <w:spacing w:line="229" w:lineRule="exact"/>
              <w:ind w:left="102"/>
              <w:rPr>
                <w:spacing w:val="-1"/>
                <w:sz w:val="20"/>
                <w:szCs w:val="20"/>
                <w:lang w:val="sv-SE"/>
              </w:rPr>
            </w:pPr>
            <w:r w:rsidRPr="002E0A74">
              <w:rPr>
                <w:spacing w:val="-1"/>
                <w:sz w:val="20"/>
                <w:szCs w:val="20"/>
                <w:lang w:val="sv-SE"/>
              </w:rPr>
              <w:t>Uppgift som anger om aktuell ordination ska räknas som en insättning eller uts</w:t>
            </w:r>
            <w:r>
              <w:rPr>
                <w:spacing w:val="-1"/>
                <w:sz w:val="20"/>
                <w:szCs w:val="20"/>
                <w:lang w:val="sv-SE"/>
              </w:rPr>
              <w:t xml:space="preserve">ättning. Insättning används när </w:t>
            </w:r>
            <w:r w:rsidRPr="002E0A74">
              <w:rPr>
                <w:spacing w:val="-1"/>
                <w:sz w:val="20"/>
                <w:szCs w:val="20"/>
                <w:lang w:val="sv-SE"/>
              </w:rPr>
              <w:t>läkemedlet är insatt, dvs. även en ändrad eller</w:t>
            </w:r>
            <w:r>
              <w:rPr>
                <w:spacing w:val="-1"/>
                <w:sz w:val="20"/>
                <w:szCs w:val="20"/>
                <w:lang w:val="sv-SE"/>
              </w:rPr>
              <w:t xml:space="preserve"> </w:t>
            </w:r>
            <w:r w:rsidRPr="002E0A74">
              <w:rPr>
                <w:spacing w:val="-1"/>
                <w:sz w:val="20"/>
                <w:szCs w:val="20"/>
                <w:lang w:val="sv-SE"/>
              </w:rPr>
              <w:t xml:space="preserve">förnyad ordination har </w:t>
            </w:r>
            <w:r w:rsidRPr="002E0A74">
              <w:rPr>
                <w:rFonts w:cs="Times-Roman"/>
                <w:sz w:val="20"/>
                <w:szCs w:val="20"/>
                <w:lang w:val="sv-SE"/>
              </w:rPr>
              <w:t xml:space="preserve">typen </w:t>
            </w:r>
            <w:r>
              <w:rPr>
                <w:rFonts w:cs="Times-Italic"/>
                <w:iCs/>
                <w:sz w:val="20"/>
                <w:szCs w:val="20"/>
                <w:lang w:val="sv-SE"/>
              </w:rPr>
              <w:t>i</w:t>
            </w:r>
            <w:r w:rsidRPr="002E0A74">
              <w:rPr>
                <w:rFonts w:cs="Times-Italic"/>
                <w:iCs/>
                <w:sz w:val="20"/>
                <w:szCs w:val="20"/>
                <w:lang w:val="sv-SE"/>
              </w:rPr>
              <w:t xml:space="preserve">nsättning. </w:t>
            </w:r>
            <w:r w:rsidRPr="00EA4EC6">
              <w:rPr>
                <w:rFonts w:cs="Times-Italic"/>
                <w:iCs/>
                <w:sz w:val="20"/>
                <w:szCs w:val="20"/>
                <w:lang w:val="sv-SE"/>
              </w:rPr>
              <w:t xml:space="preserve">Kodverk: </w:t>
            </w:r>
            <w:r w:rsidR="000D4B64">
              <w:rPr>
                <w:sz w:val="20"/>
                <w:szCs w:val="20"/>
                <w:lang w:val="sv-SE"/>
              </w:rPr>
              <w:t>I</w:t>
            </w:r>
            <w:r w:rsidRPr="00EA4EC6">
              <w:rPr>
                <w:sz w:val="20"/>
                <w:szCs w:val="20"/>
                <w:lang w:val="sv-SE"/>
              </w:rPr>
              <w:t>, U.</w:t>
            </w:r>
          </w:p>
        </w:tc>
        <w:tc>
          <w:tcPr>
            <w:tcW w:w="1417" w:type="dxa"/>
            <w:tcBorders>
              <w:top w:val="single" w:sz="5" w:space="0" w:color="000000"/>
              <w:left w:val="single" w:sz="5" w:space="0" w:color="000000"/>
              <w:bottom w:val="single" w:sz="5" w:space="0" w:color="000000"/>
              <w:right w:val="single" w:sz="5" w:space="0" w:color="000000"/>
            </w:tcBorders>
          </w:tcPr>
          <w:p w14:paraId="19056151"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1..1</w:t>
            </w:r>
          </w:p>
        </w:tc>
      </w:tr>
      <w:tr w:rsidR="00832FAE" w:rsidRPr="002E0A74" w14:paraId="66D11D6F" w14:textId="77777777" w:rsidTr="00747F6B">
        <w:trPr>
          <w:trHeight w:hRule="exact" w:val="692"/>
          <w:tblHeader/>
        </w:trPr>
        <w:tc>
          <w:tcPr>
            <w:tcW w:w="2701" w:type="dxa"/>
            <w:tcBorders>
              <w:top w:val="single" w:sz="5" w:space="0" w:color="000000"/>
              <w:left w:val="single" w:sz="5" w:space="0" w:color="000000"/>
              <w:bottom w:val="single" w:sz="5" w:space="0" w:color="000000"/>
              <w:right w:val="single" w:sz="5" w:space="0" w:color="000000"/>
            </w:tcBorders>
          </w:tcPr>
          <w:p w14:paraId="06DF0E04" w14:textId="77777777" w:rsidR="00832FAE" w:rsidRPr="002E0A74" w:rsidRDefault="00832FAE" w:rsidP="002E0A74">
            <w:pPr>
              <w:tabs>
                <w:tab w:val="left" w:pos="567"/>
              </w:tabs>
              <w:spacing w:line="229" w:lineRule="exact"/>
              <w:ind w:left="102"/>
              <w:rPr>
                <w:sz w:val="20"/>
                <w:szCs w:val="20"/>
                <w:lang w:val="sv-SE"/>
              </w:rPr>
            </w:pPr>
            <w:r w:rsidRPr="002E0A74">
              <w:rPr>
                <w:sz w:val="20"/>
                <w:szCs w:val="20"/>
                <w:lang w:val="sv-SE"/>
              </w:rPr>
              <w:t>../../../prescriptionStatus</w:t>
            </w:r>
          </w:p>
        </w:tc>
        <w:tc>
          <w:tcPr>
            <w:tcW w:w="1417" w:type="dxa"/>
            <w:tcBorders>
              <w:top w:val="single" w:sz="5" w:space="0" w:color="000000"/>
              <w:left w:val="single" w:sz="5" w:space="0" w:color="000000"/>
              <w:bottom w:val="single" w:sz="5" w:space="0" w:color="000000"/>
              <w:right w:val="single" w:sz="5" w:space="0" w:color="000000"/>
            </w:tcBorders>
          </w:tcPr>
          <w:p w14:paraId="362972E4" w14:textId="4DFA50CD" w:rsidR="00832FAE" w:rsidRPr="002E0A74" w:rsidRDefault="00832FAE" w:rsidP="002E0A74">
            <w:pPr>
              <w:spacing w:line="229" w:lineRule="exact"/>
              <w:ind w:left="102"/>
              <w:rPr>
                <w:sz w:val="20"/>
                <w:szCs w:val="20"/>
                <w:lang w:val="sv-SE"/>
              </w:rPr>
            </w:pPr>
            <w:r>
              <w:rPr>
                <w:sz w:val="20"/>
                <w:szCs w:val="20"/>
                <w:lang w:val="sv-SE"/>
              </w:rPr>
              <w:t>PrescriptionStatusEnum</w:t>
            </w:r>
          </w:p>
        </w:tc>
        <w:tc>
          <w:tcPr>
            <w:tcW w:w="4111" w:type="dxa"/>
            <w:tcBorders>
              <w:top w:val="single" w:sz="5" w:space="0" w:color="000000"/>
              <w:left w:val="single" w:sz="5" w:space="0" w:color="000000"/>
              <w:bottom w:val="single" w:sz="5" w:space="0" w:color="000000"/>
              <w:right w:val="single" w:sz="5" w:space="0" w:color="000000"/>
            </w:tcBorders>
          </w:tcPr>
          <w:p w14:paraId="6F296616" w14:textId="77777777"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Ordinationsstatus.</w:t>
            </w:r>
          </w:p>
          <w:p w14:paraId="4A28C3BD" w14:textId="68D616FF" w:rsidR="00832FAE" w:rsidRPr="00747F6B" w:rsidRDefault="00832FAE" w:rsidP="009C2472">
            <w:pPr>
              <w:tabs>
                <w:tab w:val="left" w:pos="567"/>
              </w:tabs>
              <w:spacing w:line="229" w:lineRule="exact"/>
              <w:ind w:left="102"/>
              <w:rPr>
                <w:spacing w:val="-1"/>
                <w:sz w:val="20"/>
                <w:szCs w:val="20"/>
                <w:lang w:val="sv-SE"/>
              </w:rPr>
            </w:pPr>
            <w:r w:rsidRPr="002E0A74">
              <w:rPr>
                <w:spacing w:val="-1"/>
                <w:sz w:val="20"/>
                <w:szCs w:val="20"/>
                <w:lang w:val="sv-SE"/>
              </w:rPr>
              <w:t>Anger ordinationens aktuella st</w:t>
            </w:r>
            <w:r>
              <w:rPr>
                <w:spacing w:val="-1"/>
                <w:sz w:val="20"/>
                <w:szCs w:val="20"/>
                <w:lang w:val="sv-SE"/>
              </w:rPr>
              <w:t>atus [Active, Inactive]</w:t>
            </w:r>
          </w:p>
        </w:tc>
        <w:tc>
          <w:tcPr>
            <w:tcW w:w="1417" w:type="dxa"/>
            <w:tcBorders>
              <w:top w:val="single" w:sz="5" w:space="0" w:color="000000"/>
              <w:left w:val="single" w:sz="5" w:space="0" w:color="000000"/>
              <w:bottom w:val="single" w:sz="5" w:space="0" w:color="000000"/>
              <w:right w:val="single" w:sz="5" w:space="0" w:color="000000"/>
            </w:tcBorders>
          </w:tcPr>
          <w:p w14:paraId="18EA126A"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1..1</w:t>
            </w:r>
          </w:p>
        </w:tc>
      </w:tr>
      <w:tr w:rsidR="00832FAE" w:rsidRPr="002E0A74" w14:paraId="0145A6F9" w14:textId="77777777" w:rsidTr="00463E09">
        <w:trPr>
          <w:trHeight w:hRule="exact" w:val="765"/>
          <w:tblHeader/>
        </w:trPr>
        <w:tc>
          <w:tcPr>
            <w:tcW w:w="2701" w:type="dxa"/>
            <w:tcBorders>
              <w:top w:val="single" w:sz="5" w:space="0" w:color="000000"/>
              <w:left w:val="single" w:sz="5" w:space="0" w:color="000000"/>
              <w:bottom w:val="single" w:sz="5" w:space="0" w:color="000000"/>
              <w:right w:val="single" w:sz="5" w:space="0" w:color="000000"/>
            </w:tcBorders>
          </w:tcPr>
          <w:p w14:paraId="236A4EE7" w14:textId="569E4545" w:rsidR="00832FAE" w:rsidRPr="002E0A74" w:rsidRDefault="00832FAE" w:rsidP="002E0A74">
            <w:pPr>
              <w:tabs>
                <w:tab w:val="left" w:pos="567"/>
              </w:tabs>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061ACB7" w14:textId="10D445E1"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E2BB62D" w14:textId="6D96142F" w:rsidR="00832FAE" w:rsidRPr="00463E09" w:rsidRDefault="00832FAE" w:rsidP="002E0A74">
            <w:pPr>
              <w:tabs>
                <w:tab w:val="left" w:pos="567"/>
              </w:tabs>
              <w:spacing w:line="229" w:lineRule="exact"/>
              <w:ind w:left="102"/>
              <w:rPr>
                <w:spacing w:val="-1"/>
                <w:szCs w:val="20"/>
                <w:lang w:val="sv-SE"/>
              </w:rPr>
            </w:pPr>
            <w:r>
              <w:rPr>
                <w:sz w:val="20"/>
                <w:szCs w:val="20"/>
                <w:lang w:val="sv-SE"/>
              </w:rPr>
              <w:t>Kod för ordinationsstatus</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6DF8EA69" w14:textId="49D0803C"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6E491F3A" w14:textId="77777777" w:rsidTr="00463E09">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6823566D" w14:textId="5ED45FE0" w:rsidR="00832FAE" w:rsidRPr="002E0A74" w:rsidRDefault="00832FAE"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B787BD" w14:textId="146F0BAA"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DF316E" w14:textId="423E5F55" w:rsidR="00832FAE" w:rsidRPr="00463E09" w:rsidRDefault="00832FAE" w:rsidP="002E0A7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ordinationsstatuskod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A7825A5" w14:textId="5EEDC016"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76B6D456" w14:textId="77777777" w:rsidTr="00463E09">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063FF0AE" w14:textId="61EEFA5D" w:rsidR="00832FAE" w:rsidRPr="002E0A74" w:rsidRDefault="00832FAE"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E00F962" w14:textId="2807A19F"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66C0AF4" w14:textId="00BB1742" w:rsidR="00832FAE" w:rsidRPr="00463E09" w:rsidRDefault="00832FAE"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59ED1120" w14:textId="1413F4C1"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60570A09" w14:textId="77777777" w:rsidTr="00463E09">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5EFCCDAB" w14:textId="5CA155F2" w:rsidR="00832FAE" w:rsidRPr="002E0A74" w:rsidRDefault="00832FAE" w:rsidP="002E0A74">
            <w:pPr>
              <w:tabs>
                <w:tab w:val="left" w:pos="567"/>
              </w:tabs>
              <w:spacing w:line="229" w:lineRule="exact"/>
              <w:ind w:left="102"/>
              <w:rPr>
                <w:szCs w:val="20"/>
              </w:rPr>
            </w:pPr>
            <w:r w:rsidRPr="004049E0">
              <w:rPr>
                <w:sz w:val="20"/>
                <w:szCs w:val="20"/>
              </w:rPr>
              <w:lastRenderedPageBreak/>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236AFEA7" w14:textId="346B09D8"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B804DD" w14:textId="2874DFA0" w:rsidR="00832FAE" w:rsidRPr="00463E09" w:rsidRDefault="00832FAE"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09F74F7" w14:textId="139F473B"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0B6F299A" w14:textId="77777777" w:rsidTr="00463E09">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0628E11A" w14:textId="607C5B61" w:rsidR="00832FAE" w:rsidRPr="002E0A74" w:rsidRDefault="00832FAE" w:rsidP="002E0A74">
            <w:pPr>
              <w:tabs>
                <w:tab w:val="left" w:pos="567"/>
              </w:tabs>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69505026" w14:textId="1DCA73E1"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91FBA5D" w14:textId="2F31BB15" w:rsidR="00832FAE" w:rsidRPr="00463E09" w:rsidRDefault="00832FAE" w:rsidP="002E0A74">
            <w:pPr>
              <w:tabs>
                <w:tab w:val="left" w:pos="567"/>
              </w:tabs>
              <w:spacing w:line="229" w:lineRule="exact"/>
              <w:ind w:left="102"/>
              <w:rPr>
                <w:spacing w:val="-1"/>
                <w:szCs w:val="20"/>
                <w:lang w:val="sv-SE"/>
              </w:rPr>
            </w:pPr>
            <w:r>
              <w:rPr>
                <w:sz w:val="20"/>
                <w:szCs w:val="20"/>
                <w:lang w:val="sv-SE"/>
              </w:rPr>
              <w:t>Ordinationsstatuskoden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3D6597" w14:textId="0786CFF5"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112ACF6B" w14:textId="77777777" w:rsidTr="00882CEC">
        <w:trPr>
          <w:trHeight w:hRule="exact" w:val="1285"/>
          <w:tblHeader/>
        </w:trPr>
        <w:tc>
          <w:tcPr>
            <w:tcW w:w="2701" w:type="dxa"/>
            <w:tcBorders>
              <w:top w:val="single" w:sz="5" w:space="0" w:color="000000"/>
              <w:left w:val="single" w:sz="5" w:space="0" w:color="000000"/>
              <w:bottom w:val="single" w:sz="5" w:space="0" w:color="000000"/>
              <w:right w:val="single" w:sz="5" w:space="0" w:color="000000"/>
            </w:tcBorders>
          </w:tcPr>
          <w:p w14:paraId="429BA0F5" w14:textId="59E49AEE" w:rsidR="00832FAE" w:rsidRPr="002E0A74" w:rsidRDefault="00832FAE" w:rsidP="002E0A74">
            <w:pPr>
              <w:tabs>
                <w:tab w:val="left" w:pos="567"/>
              </w:tabs>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677AB0B1" w14:textId="32188DC1"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D96066" w14:textId="2307E5A2" w:rsidR="00832FAE" w:rsidRPr="00882CEC" w:rsidRDefault="00832FAE" w:rsidP="00882CEC">
            <w:pPr>
              <w:spacing w:line="229" w:lineRule="exact"/>
              <w:ind w:left="141"/>
              <w:rPr>
                <w:sz w:val="20"/>
                <w:szCs w:val="20"/>
                <w:lang w:val="sv-SE"/>
              </w:rPr>
            </w:pPr>
            <w:r w:rsidRPr="00C84889">
              <w:rPr>
                <w:sz w:val="20"/>
                <w:szCs w:val="20"/>
                <w:lang w:val="sv-SE"/>
              </w:rPr>
              <w:t xml:space="preserve">Om </w:t>
            </w:r>
            <w:r>
              <w:rPr>
                <w:sz w:val="20"/>
                <w:szCs w:val="20"/>
                <w:lang w:val="sv-SE"/>
              </w:rPr>
              <w:t xml:space="preserve">ordinationsstatus </w:t>
            </w:r>
            <w:r w:rsidRPr="00C84889">
              <w:rPr>
                <w:sz w:val="20"/>
                <w:szCs w:val="20"/>
                <w:lang w:val="sv-SE"/>
              </w:rPr>
              <w:t>är beskriven i ett lokalt kodverk utan OID, eller när kod helt saknas, kan en beskriv</w:t>
            </w:r>
            <w:r>
              <w:rPr>
                <w:sz w:val="20"/>
                <w:szCs w:val="20"/>
                <w:lang w:val="sv-SE"/>
              </w:rPr>
              <w:t xml:space="preserve">ande text anges i originalText. </w:t>
            </w: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76540AAF" w14:textId="12D8C2B9" w:rsidR="00832FAE" w:rsidRPr="00882CEC" w:rsidRDefault="00832FAE" w:rsidP="00D23625">
            <w:pPr>
              <w:spacing w:line="229" w:lineRule="exact"/>
              <w:ind w:left="142"/>
              <w:jc w:val="center"/>
              <w:rPr>
                <w:szCs w:val="20"/>
                <w:lang w:val="sv-SE"/>
              </w:rPr>
            </w:pPr>
            <w:r w:rsidRPr="00882CEC">
              <w:rPr>
                <w:spacing w:val="-1"/>
                <w:sz w:val="20"/>
                <w:szCs w:val="20"/>
                <w:lang w:val="sv-SE"/>
              </w:rPr>
              <w:t>0..1</w:t>
            </w:r>
          </w:p>
        </w:tc>
      </w:tr>
      <w:tr w:rsidR="00832FAE" w:rsidRPr="002E0A74" w14:paraId="38B872A0" w14:textId="77777777" w:rsidTr="004049E0">
        <w:trPr>
          <w:trHeight w:hRule="exact" w:val="1185"/>
          <w:tblHeader/>
        </w:trPr>
        <w:tc>
          <w:tcPr>
            <w:tcW w:w="2701" w:type="dxa"/>
            <w:tcBorders>
              <w:top w:val="single" w:sz="5" w:space="0" w:color="000000"/>
              <w:left w:val="single" w:sz="5" w:space="0" w:color="000000"/>
              <w:bottom w:val="single" w:sz="5" w:space="0" w:color="000000"/>
              <w:right w:val="single" w:sz="5" w:space="0" w:color="000000"/>
            </w:tcBorders>
          </w:tcPr>
          <w:p w14:paraId="7F631C9D" w14:textId="77777777" w:rsidR="00832FAE" w:rsidRPr="002E0A74" w:rsidRDefault="00832FAE"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prescriptionNote</w:t>
            </w:r>
          </w:p>
        </w:tc>
        <w:tc>
          <w:tcPr>
            <w:tcW w:w="1417" w:type="dxa"/>
            <w:tcBorders>
              <w:top w:val="single" w:sz="5" w:space="0" w:color="000000"/>
              <w:left w:val="single" w:sz="5" w:space="0" w:color="000000"/>
              <w:bottom w:val="single" w:sz="5" w:space="0" w:color="000000"/>
              <w:right w:val="single" w:sz="5" w:space="0" w:color="000000"/>
            </w:tcBorders>
          </w:tcPr>
          <w:p w14:paraId="184DA574" w14:textId="77777777" w:rsidR="00832FAE" w:rsidRPr="002E0A74" w:rsidRDefault="00832FAE"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D114B3" w14:textId="77777777"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Notat.</w:t>
            </w:r>
          </w:p>
          <w:p w14:paraId="711414C1" w14:textId="77777777"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Text som beskriver läkemedelsordinationen som utgör del av Läkemedelsberättelse. Exempel: Text som beskriver varför man satt in eller gjort dosändringar.</w:t>
            </w:r>
          </w:p>
        </w:tc>
        <w:tc>
          <w:tcPr>
            <w:tcW w:w="1417" w:type="dxa"/>
            <w:tcBorders>
              <w:top w:val="single" w:sz="5" w:space="0" w:color="000000"/>
              <w:left w:val="single" w:sz="5" w:space="0" w:color="000000"/>
              <w:bottom w:val="single" w:sz="5" w:space="0" w:color="000000"/>
              <w:right w:val="single" w:sz="5" w:space="0" w:color="000000"/>
            </w:tcBorders>
          </w:tcPr>
          <w:p w14:paraId="2A6D2886"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2504A334"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tcPr>
          <w:p w14:paraId="171224B7" w14:textId="77777777" w:rsidR="00832FAE" w:rsidRPr="002E0A74" w:rsidRDefault="00832FAE" w:rsidP="002E0A74">
            <w:pPr>
              <w:tabs>
                <w:tab w:val="left" w:pos="567"/>
              </w:tabs>
              <w:spacing w:line="229" w:lineRule="exact"/>
              <w:ind w:left="102"/>
              <w:rPr>
                <w:sz w:val="20"/>
                <w:szCs w:val="20"/>
                <w:lang w:val="sv-SE"/>
              </w:rPr>
            </w:pPr>
            <w:r w:rsidRPr="002E0A74">
              <w:rPr>
                <w:sz w:val="20"/>
                <w:szCs w:val="20"/>
                <w:lang w:val="sv-SE"/>
              </w:rPr>
              <w:t>../../../principalPrescriptionReason</w:t>
            </w:r>
          </w:p>
        </w:tc>
        <w:tc>
          <w:tcPr>
            <w:tcW w:w="1417" w:type="dxa"/>
            <w:tcBorders>
              <w:top w:val="single" w:sz="5" w:space="0" w:color="000000"/>
              <w:left w:val="single" w:sz="5" w:space="0" w:color="000000"/>
              <w:bottom w:val="single" w:sz="5" w:space="0" w:color="000000"/>
              <w:right w:val="single" w:sz="5" w:space="0" w:color="000000"/>
            </w:tcBorders>
          </w:tcPr>
          <w:p w14:paraId="2E1749FD"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4E7E29A7" w14:textId="77777777"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Ordinationshuvudorsak.</w:t>
            </w:r>
          </w:p>
          <w:p w14:paraId="5910D517" w14:textId="77777777"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 xml:space="preserve">Den eller de viktigaste av de ordinationsorsaker som anges, om fler än en. </w:t>
            </w:r>
          </w:p>
        </w:tc>
        <w:tc>
          <w:tcPr>
            <w:tcW w:w="1417" w:type="dxa"/>
            <w:tcBorders>
              <w:top w:val="single" w:sz="5" w:space="0" w:color="000000"/>
              <w:left w:val="single" w:sz="5" w:space="0" w:color="000000"/>
              <w:bottom w:val="single" w:sz="5" w:space="0" w:color="000000"/>
              <w:right w:val="single" w:sz="5" w:space="0" w:color="000000"/>
            </w:tcBorders>
          </w:tcPr>
          <w:p w14:paraId="75CBC2FF" w14:textId="5439DD77" w:rsidR="00832FAE" w:rsidRPr="002E0A74" w:rsidRDefault="00832FAE" w:rsidP="00D23625">
            <w:pPr>
              <w:spacing w:line="229" w:lineRule="exact"/>
              <w:ind w:left="142"/>
              <w:jc w:val="center"/>
              <w:rPr>
                <w:sz w:val="20"/>
                <w:szCs w:val="20"/>
                <w:lang w:val="sv-SE"/>
              </w:rPr>
            </w:pPr>
            <w:r w:rsidRPr="001353E9">
              <w:rPr>
                <w:sz w:val="20"/>
                <w:szCs w:val="20"/>
                <w:highlight w:val="yellow"/>
                <w:lang w:val="sv-SE"/>
              </w:rPr>
              <w:t>0..*</w:t>
            </w:r>
          </w:p>
        </w:tc>
      </w:tr>
      <w:tr w:rsidR="00832FAE" w:rsidRPr="002E0A74" w14:paraId="4E54D831" w14:textId="77777777" w:rsidTr="004049E0">
        <w:trPr>
          <w:trHeight w:hRule="exact" w:val="1199"/>
          <w:tblHeader/>
        </w:trPr>
        <w:tc>
          <w:tcPr>
            <w:tcW w:w="2701" w:type="dxa"/>
            <w:tcBorders>
              <w:top w:val="single" w:sz="5" w:space="0" w:color="000000"/>
              <w:left w:val="single" w:sz="5" w:space="0" w:color="000000"/>
              <w:bottom w:val="single" w:sz="5" w:space="0" w:color="000000"/>
              <w:right w:val="single" w:sz="5" w:space="0" w:color="000000"/>
            </w:tcBorders>
          </w:tcPr>
          <w:p w14:paraId="3DF5D164" w14:textId="77777777" w:rsidR="00832FAE" w:rsidRPr="002E0A74" w:rsidRDefault="00832FAE" w:rsidP="002E0A74">
            <w:pPr>
              <w:tabs>
                <w:tab w:val="left" w:pos="567"/>
              </w:tabs>
              <w:spacing w:line="229" w:lineRule="exact"/>
              <w:ind w:left="102"/>
              <w:rPr>
                <w:sz w:val="20"/>
                <w:szCs w:val="20"/>
                <w:lang w:val="sv-SE"/>
              </w:rPr>
            </w:pPr>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A6EB874"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24A70CCA" w14:textId="77777777" w:rsidR="00832FAE" w:rsidRPr="00871E8E" w:rsidRDefault="00832FAE"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6BA0D671" w14:textId="0390C1A7" w:rsidR="00832FAE" w:rsidRPr="00871E8E" w:rsidRDefault="00832FAE" w:rsidP="00506F31">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Nationell källa för ordinationsorsak). Se [</w:t>
            </w:r>
            <w:r w:rsidRPr="00871E8E">
              <w:rPr>
                <w:spacing w:val="-1"/>
                <w:szCs w:val="20"/>
              </w:rPr>
              <w:fldChar w:fldCharType="begin"/>
            </w:r>
            <w:r w:rsidRPr="00871E8E">
              <w:rPr>
                <w:spacing w:val="-1"/>
                <w:sz w:val="20"/>
                <w:szCs w:val="20"/>
                <w:lang w:val="sv-SE"/>
              </w:rPr>
              <w:instrText xml:space="preserve"> REF _Ref388001362 \h  \* MERGEFORMAT </w:instrText>
            </w:r>
            <w:r w:rsidRPr="00871E8E">
              <w:rPr>
                <w:spacing w:val="-1"/>
                <w:szCs w:val="20"/>
              </w:rPr>
            </w:r>
            <w:r w:rsidRPr="00871E8E">
              <w:rPr>
                <w:spacing w:val="-1"/>
                <w:szCs w:val="20"/>
              </w:rPr>
              <w:fldChar w:fldCharType="separate"/>
            </w:r>
            <w:r w:rsidRPr="00832FAE">
              <w:rPr>
                <w:sz w:val="20"/>
                <w:szCs w:val="20"/>
              </w:rPr>
              <w:t>R9</w:t>
            </w:r>
            <w:r w:rsidRPr="00871E8E">
              <w:rPr>
                <w:spacing w:val="-1"/>
                <w:szCs w:val="20"/>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44FA40A"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1..1</w:t>
            </w:r>
          </w:p>
        </w:tc>
      </w:tr>
      <w:tr w:rsidR="00832FAE" w:rsidRPr="002E0A74" w14:paraId="4C4FC0A5" w14:textId="77777777" w:rsidTr="002D08A4">
        <w:trPr>
          <w:trHeight w:hRule="exact" w:val="381"/>
          <w:tblHeader/>
        </w:trPr>
        <w:tc>
          <w:tcPr>
            <w:tcW w:w="2701" w:type="dxa"/>
            <w:tcBorders>
              <w:top w:val="single" w:sz="5" w:space="0" w:color="000000"/>
              <w:left w:val="single" w:sz="5" w:space="0" w:color="000000"/>
              <w:bottom w:val="single" w:sz="5" w:space="0" w:color="000000"/>
              <w:right w:val="single" w:sz="5" w:space="0" w:color="000000"/>
            </w:tcBorders>
          </w:tcPr>
          <w:p w14:paraId="2B63BCC1" w14:textId="2150C382" w:rsidR="00832FAE" w:rsidRPr="00AC60F3" w:rsidRDefault="00832FAE" w:rsidP="00296F37">
            <w:pPr>
              <w:tabs>
                <w:tab w:val="left" w:pos="567"/>
              </w:tabs>
              <w:spacing w:line="229" w:lineRule="exact"/>
              <w:ind w:left="102"/>
              <w:rPr>
                <w:szCs w:val="20"/>
                <w:lang w:val="sv-SE"/>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2C4CFE79" w14:textId="77777777" w:rsidR="00832FAE" w:rsidRPr="00AC60F3" w:rsidRDefault="00832FAE" w:rsidP="00296F37">
            <w:pPr>
              <w:spacing w:line="229" w:lineRule="exact"/>
              <w:ind w:left="102"/>
              <w:rPr>
                <w:szCs w:val="20"/>
                <w:lang w:val="sv-SE"/>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CB30F0" w14:textId="1AE28C2F" w:rsidR="00832FAE" w:rsidRPr="00463E09" w:rsidRDefault="00832FAE" w:rsidP="002D08A4">
            <w:pPr>
              <w:tabs>
                <w:tab w:val="left" w:pos="567"/>
              </w:tabs>
              <w:spacing w:line="229" w:lineRule="exact"/>
              <w:ind w:left="102"/>
              <w:rPr>
                <w:spacing w:val="-1"/>
                <w:szCs w:val="20"/>
                <w:lang w:val="sv-SE"/>
              </w:rPr>
            </w:pPr>
            <w:r>
              <w:rPr>
                <w:sz w:val="20"/>
                <w:szCs w:val="20"/>
                <w:lang w:val="sv-SE"/>
              </w:rPr>
              <w:t>Kod för ordinationsorsak.</w:t>
            </w:r>
          </w:p>
        </w:tc>
        <w:tc>
          <w:tcPr>
            <w:tcW w:w="1417" w:type="dxa"/>
            <w:tcBorders>
              <w:top w:val="single" w:sz="5" w:space="0" w:color="000000"/>
              <w:left w:val="single" w:sz="5" w:space="0" w:color="000000"/>
              <w:bottom w:val="single" w:sz="5" w:space="0" w:color="000000"/>
              <w:right w:val="single" w:sz="5" w:space="0" w:color="000000"/>
            </w:tcBorders>
          </w:tcPr>
          <w:p w14:paraId="2E213DE2" w14:textId="6A4AADEB" w:rsidR="00832FAE" w:rsidRPr="00AC60F3" w:rsidRDefault="00832FAE" w:rsidP="00D23625">
            <w:pPr>
              <w:spacing w:line="229" w:lineRule="exact"/>
              <w:ind w:left="142"/>
              <w:jc w:val="center"/>
              <w:rPr>
                <w:szCs w:val="20"/>
                <w:lang w:val="sv-SE"/>
              </w:rPr>
            </w:pPr>
            <w:r>
              <w:rPr>
                <w:spacing w:val="-1"/>
                <w:sz w:val="20"/>
                <w:szCs w:val="20"/>
                <w:lang w:val="sv-SE"/>
              </w:rPr>
              <w:t>1</w:t>
            </w:r>
            <w:r w:rsidRPr="00AC60F3">
              <w:rPr>
                <w:spacing w:val="-1"/>
                <w:sz w:val="20"/>
                <w:szCs w:val="20"/>
                <w:lang w:val="sv-SE"/>
              </w:rPr>
              <w:t>..1</w:t>
            </w:r>
          </w:p>
        </w:tc>
      </w:tr>
      <w:tr w:rsidR="00832FAE" w:rsidRPr="002E0A74" w14:paraId="5D238B71" w14:textId="77777777" w:rsidTr="002D08A4">
        <w:trPr>
          <w:trHeight w:hRule="exact" w:val="288"/>
          <w:tblHeader/>
        </w:trPr>
        <w:tc>
          <w:tcPr>
            <w:tcW w:w="2701" w:type="dxa"/>
            <w:tcBorders>
              <w:top w:val="single" w:sz="5" w:space="0" w:color="000000"/>
              <w:left w:val="single" w:sz="5" w:space="0" w:color="000000"/>
              <w:bottom w:val="single" w:sz="5" w:space="0" w:color="000000"/>
              <w:right w:val="single" w:sz="5" w:space="0" w:color="000000"/>
            </w:tcBorders>
          </w:tcPr>
          <w:p w14:paraId="2A9E66F7" w14:textId="3D8B4945" w:rsidR="00832FAE" w:rsidRPr="00AC60F3" w:rsidRDefault="00832FAE" w:rsidP="00296F37">
            <w:pPr>
              <w:tabs>
                <w:tab w:val="left" w:pos="567"/>
              </w:tabs>
              <w:spacing w:line="229" w:lineRule="exact"/>
              <w:ind w:left="102"/>
              <w:rPr>
                <w:szCs w:val="20"/>
                <w:lang w:val="sv-SE"/>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19E0D039" w14:textId="3536C84A" w:rsidR="00832FAE" w:rsidRPr="002E0A74" w:rsidRDefault="00832FAE" w:rsidP="00296F37">
            <w:pPr>
              <w:spacing w:line="229" w:lineRule="exact"/>
              <w:ind w:left="102"/>
              <w:rPr>
                <w:szCs w:val="20"/>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0A0E0EA" w14:textId="00289B74" w:rsidR="00832FAE" w:rsidRPr="00463E09" w:rsidRDefault="00832FAE"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6E1526B" w14:textId="4B26405A"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52907709" w14:textId="77777777" w:rsidTr="00296F37">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37A94D36" w14:textId="128B67AD" w:rsidR="00832FAE" w:rsidRPr="002E0A74" w:rsidRDefault="00832FAE"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503DE51" w14:textId="77777777" w:rsidR="00832FAE" w:rsidRPr="002E0A74" w:rsidRDefault="00832FAE"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74B121" w14:textId="06F93C62" w:rsidR="00832FAE" w:rsidRPr="00463E09" w:rsidRDefault="00832FAE" w:rsidP="00296F37">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7BC0174" w14:textId="77777777"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163784E9" w14:textId="77777777" w:rsidTr="00296F37">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0B338172" w14:textId="091504BC" w:rsidR="00832FAE" w:rsidRPr="002E0A74" w:rsidRDefault="00832FAE"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51F9987A" w14:textId="77777777" w:rsidR="00832FAE" w:rsidRPr="002E0A74" w:rsidRDefault="00832FAE"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F5B64A6" w14:textId="426EF26C" w:rsidR="00832FAE" w:rsidRPr="00463E09" w:rsidRDefault="00832FAE" w:rsidP="00296F37">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0311677" w14:textId="77777777"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5E699A94" w14:textId="77777777" w:rsidTr="00296F37">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6AF2A287" w14:textId="06634C35" w:rsidR="00832FAE" w:rsidRPr="002E0A74" w:rsidRDefault="00832FAE"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7952049C" w14:textId="77777777" w:rsidR="00832FAE" w:rsidRPr="002E0A74" w:rsidRDefault="00832FAE"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87C058" w14:textId="774B4E66" w:rsidR="00832FAE" w:rsidRPr="00463E09" w:rsidRDefault="00832FAE" w:rsidP="00296F37">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24EACA8F" w14:textId="5FCBDE1F"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102C70AC"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27F6B15C" w14:textId="77777777" w:rsidR="00832FAE" w:rsidRPr="002E0A74" w:rsidRDefault="00832FAE" w:rsidP="002E0A74">
            <w:pPr>
              <w:tabs>
                <w:tab w:val="left" w:pos="567"/>
              </w:tabs>
              <w:spacing w:line="229" w:lineRule="exact"/>
              <w:ind w:left="102"/>
              <w:rPr>
                <w:sz w:val="20"/>
                <w:szCs w:val="20"/>
                <w:lang w:val="sv-SE"/>
              </w:rPr>
            </w:pPr>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3DFEDCEE"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6E6D60" w14:textId="77777777" w:rsidR="00832FAE" w:rsidRPr="00871E8E" w:rsidRDefault="00832FAE" w:rsidP="002E0A74">
            <w:pPr>
              <w:tabs>
                <w:tab w:val="left" w:pos="567"/>
              </w:tabs>
              <w:spacing w:line="229" w:lineRule="exact"/>
              <w:ind w:left="102"/>
              <w:rPr>
                <w:spacing w:val="-1"/>
                <w:sz w:val="20"/>
                <w:szCs w:val="20"/>
                <w:lang w:val="sv-SE"/>
              </w:rPr>
            </w:pPr>
            <w:r w:rsidRPr="00871E8E">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2866F0B1"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652A11A0" w14:textId="77777777" w:rsidTr="00914082">
        <w:trPr>
          <w:trHeight w:hRule="exact" w:val="765"/>
          <w:tblHeader/>
        </w:trPr>
        <w:tc>
          <w:tcPr>
            <w:tcW w:w="2701" w:type="dxa"/>
            <w:tcBorders>
              <w:top w:val="single" w:sz="5" w:space="0" w:color="000000"/>
              <w:left w:val="single" w:sz="5" w:space="0" w:color="000000"/>
              <w:bottom w:val="single" w:sz="5" w:space="0" w:color="000000"/>
              <w:right w:val="single" w:sz="5" w:space="0" w:color="000000"/>
            </w:tcBorders>
          </w:tcPr>
          <w:p w14:paraId="13EB3D12" w14:textId="77777777" w:rsidR="00832FAE" w:rsidRPr="002E0A74" w:rsidRDefault="00832FAE" w:rsidP="002E0A74">
            <w:pPr>
              <w:tabs>
                <w:tab w:val="left" w:pos="567"/>
              </w:tabs>
              <w:spacing w:line="229" w:lineRule="exact"/>
              <w:ind w:left="102"/>
              <w:rPr>
                <w:sz w:val="20"/>
                <w:szCs w:val="20"/>
              </w:rPr>
            </w:pPr>
            <w:r w:rsidRPr="002E0A74">
              <w:rPr>
                <w:sz w:val="20"/>
                <w:szCs w:val="20"/>
                <w:lang w:val="sv-SE"/>
              </w:rPr>
              <w:t>../../../additionalPrescriptionReason</w:t>
            </w:r>
          </w:p>
        </w:tc>
        <w:tc>
          <w:tcPr>
            <w:tcW w:w="1417" w:type="dxa"/>
            <w:tcBorders>
              <w:top w:val="single" w:sz="5" w:space="0" w:color="000000"/>
              <w:left w:val="single" w:sz="5" w:space="0" w:color="000000"/>
              <w:bottom w:val="single" w:sz="5" w:space="0" w:color="000000"/>
              <w:right w:val="single" w:sz="5" w:space="0" w:color="000000"/>
            </w:tcBorders>
          </w:tcPr>
          <w:p w14:paraId="42929310" w14:textId="77777777" w:rsidR="00832FAE" w:rsidRPr="002E0A74" w:rsidRDefault="00832FAE" w:rsidP="002E0A74">
            <w:pPr>
              <w:spacing w:line="229" w:lineRule="exact"/>
              <w:ind w:left="102"/>
              <w:rPr>
                <w:spacing w:val="-1"/>
                <w:sz w:val="20"/>
                <w:szCs w:val="20"/>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4AF20FBF" w14:textId="77777777" w:rsidR="00832FAE" w:rsidRDefault="00832FAE" w:rsidP="002E0A74">
            <w:pPr>
              <w:tabs>
                <w:tab w:val="left" w:pos="567"/>
              </w:tabs>
              <w:spacing w:line="229" w:lineRule="exact"/>
              <w:ind w:left="102"/>
              <w:rPr>
                <w:spacing w:val="-1"/>
                <w:sz w:val="20"/>
                <w:szCs w:val="20"/>
                <w:lang w:val="sv-SE"/>
              </w:rPr>
            </w:pPr>
            <w:r w:rsidRPr="00871E8E">
              <w:rPr>
                <w:spacing w:val="-1"/>
                <w:sz w:val="20"/>
                <w:szCs w:val="20"/>
                <w:lang w:val="sv-SE"/>
              </w:rPr>
              <w:t>Övriga ordinationsorsaker.</w:t>
            </w:r>
          </w:p>
          <w:p w14:paraId="0C209725" w14:textId="604E5274" w:rsidR="00832FAE" w:rsidRPr="00914082" w:rsidRDefault="00832FAE" w:rsidP="002E0A74">
            <w:pPr>
              <w:tabs>
                <w:tab w:val="left" w:pos="567"/>
              </w:tabs>
              <w:spacing w:line="229" w:lineRule="exact"/>
              <w:ind w:left="102"/>
              <w:rPr>
                <w:spacing w:val="-1"/>
                <w:sz w:val="20"/>
                <w:szCs w:val="20"/>
                <w:lang w:val="sv-SE"/>
              </w:rPr>
            </w:pPr>
            <w:r w:rsidRPr="001353E9">
              <w:rPr>
                <w:spacing w:val="-1"/>
                <w:sz w:val="20"/>
                <w:szCs w:val="20"/>
                <w:highlight w:val="yellow"/>
                <w:lang w:val="sv-SE"/>
              </w:rPr>
              <w:t>Anges en övrig ordinationsorsak måste minst en ordinationshuvudorsak vara angiven.</w:t>
            </w:r>
          </w:p>
        </w:tc>
        <w:tc>
          <w:tcPr>
            <w:tcW w:w="1417" w:type="dxa"/>
            <w:tcBorders>
              <w:top w:val="single" w:sz="5" w:space="0" w:color="000000"/>
              <w:left w:val="single" w:sz="5" w:space="0" w:color="000000"/>
              <w:bottom w:val="single" w:sz="5" w:space="0" w:color="000000"/>
              <w:right w:val="single" w:sz="5" w:space="0" w:color="000000"/>
            </w:tcBorders>
          </w:tcPr>
          <w:p w14:paraId="5953211C" w14:textId="77777777" w:rsidR="00832FAE" w:rsidRPr="002E0A74" w:rsidRDefault="00832FAE" w:rsidP="00D23625">
            <w:pPr>
              <w:spacing w:line="229" w:lineRule="exact"/>
              <w:ind w:left="142"/>
              <w:jc w:val="center"/>
              <w:rPr>
                <w:sz w:val="20"/>
                <w:szCs w:val="20"/>
              </w:rPr>
            </w:pPr>
            <w:r w:rsidRPr="002E0A74">
              <w:rPr>
                <w:sz w:val="20"/>
                <w:szCs w:val="20"/>
                <w:lang w:val="sv-SE"/>
              </w:rPr>
              <w:t>0..*</w:t>
            </w:r>
          </w:p>
        </w:tc>
      </w:tr>
      <w:tr w:rsidR="00832FAE" w:rsidRPr="002E0A74" w14:paraId="1121AB4E" w14:textId="77777777" w:rsidTr="004049E0">
        <w:trPr>
          <w:trHeight w:hRule="exact" w:val="996"/>
          <w:tblHeader/>
        </w:trPr>
        <w:tc>
          <w:tcPr>
            <w:tcW w:w="2701" w:type="dxa"/>
            <w:tcBorders>
              <w:top w:val="single" w:sz="5" w:space="0" w:color="000000"/>
              <w:left w:val="single" w:sz="5" w:space="0" w:color="000000"/>
              <w:bottom w:val="single" w:sz="5" w:space="0" w:color="000000"/>
              <w:right w:val="single" w:sz="5" w:space="0" w:color="000000"/>
            </w:tcBorders>
          </w:tcPr>
          <w:p w14:paraId="19F31AE4" w14:textId="77777777" w:rsidR="00832FAE" w:rsidRPr="002E0A74" w:rsidRDefault="00832FAE" w:rsidP="002E0A74">
            <w:pPr>
              <w:tabs>
                <w:tab w:val="left" w:pos="567"/>
              </w:tabs>
              <w:spacing w:line="229" w:lineRule="exact"/>
              <w:ind w:left="102"/>
              <w:rPr>
                <w:sz w:val="20"/>
                <w:szCs w:val="20"/>
                <w:lang w:val="sv-SE"/>
              </w:rPr>
            </w:pPr>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E5B68A8"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33CAC7FA" w14:textId="77777777" w:rsidR="00832FAE" w:rsidRPr="00871E8E" w:rsidRDefault="00832FAE"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05669E96" w14:textId="415226BC" w:rsidR="00832FAE" w:rsidRPr="00871E8E" w:rsidRDefault="00832FAE" w:rsidP="002E0A74">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Se [</w:t>
            </w:r>
            <w:r w:rsidRPr="00871E8E">
              <w:rPr>
                <w:spacing w:val="-1"/>
                <w:szCs w:val="20"/>
              </w:rPr>
              <w:fldChar w:fldCharType="begin"/>
            </w:r>
            <w:r w:rsidRPr="00871E8E">
              <w:rPr>
                <w:spacing w:val="-1"/>
                <w:sz w:val="20"/>
                <w:szCs w:val="20"/>
                <w:lang w:val="sv-SE"/>
              </w:rPr>
              <w:instrText xml:space="preserve"> REF _Ref388001362 \h  \* MERGEFORMAT </w:instrText>
            </w:r>
            <w:r w:rsidRPr="00871E8E">
              <w:rPr>
                <w:spacing w:val="-1"/>
                <w:szCs w:val="20"/>
              </w:rPr>
            </w:r>
            <w:r w:rsidRPr="00871E8E">
              <w:rPr>
                <w:spacing w:val="-1"/>
                <w:szCs w:val="20"/>
              </w:rPr>
              <w:fldChar w:fldCharType="separate"/>
            </w:r>
            <w:r w:rsidRPr="00832FAE">
              <w:rPr>
                <w:sz w:val="20"/>
                <w:szCs w:val="20"/>
              </w:rPr>
              <w:t>R9</w:t>
            </w:r>
            <w:r w:rsidRPr="00871E8E">
              <w:rPr>
                <w:spacing w:val="-1"/>
                <w:szCs w:val="20"/>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CDE8F06"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1..1</w:t>
            </w:r>
          </w:p>
        </w:tc>
      </w:tr>
      <w:tr w:rsidR="00832FAE" w:rsidRPr="002E0A74" w14:paraId="44074948" w14:textId="77777777" w:rsidTr="002D08A4">
        <w:trPr>
          <w:trHeight w:hRule="exact" w:val="280"/>
          <w:tblHeader/>
        </w:trPr>
        <w:tc>
          <w:tcPr>
            <w:tcW w:w="2701" w:type="dxa"/>
            <w:tcBorders>
              <w:top w:val="single" w:sz="5" w:space="0" w:color="000000"/>
              <w:left w:val="single" w:sz="5" w:space="0" w:color="000000"/>
              <w:bottom w:val="single" w:sz="5" w:space="0" w:color="000000"/>
              <w:right w:val="single" w:sz="5" w:space="0" w:color="000000"/>
            </w:tcBorders>
          </w:tcPr>
          <w:p w14:paraId="26A1152D" w14:textId="54BEB158" w:rsidR="00832FAE" w:rsidRPr="002E0A74" w:rsidRDefault="00832FAE"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0CB6275B" w14:textId="32A66006" w:rsidR="00832FAE" w:rsidRPr="002E0A74" w:rsidRDefault="00832FAE" w:rsidP="002E0A74">
            <w:pPr>
              <w:spacing w:line="229" w:lineRule="exact"/>
              <w:ind w:left="102"/>
              <w:rPr>
                <w:spacing w:val="-1"/>
                <w:szCs w:val="20"/>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31096E4" w14:textId="3581392D" w:rsidR="00832FAE" w:rsidRPr="00861176" w:rsidRDefault="00832FAE" w:rsidP="002D08A4">
            <w:pPr>
              <w:tabs>
                <w:tab w:val="left" w:pos="567"/>
              </w:tabs>
              <w:spacing w:line="229" w:lineRule="exact"/>
              <w:ind w:left="102"/>
              <w:rPr>
                <w:spacing w:val="-1"/>
                <w:szCs w:val="20"/>
                <w:lang w:val="sv-SE"/>
              </w:rPr>
            </w:pPr>
            <w:r>
              <w:rPr>
                <w:sz w:val="20"/>
                <w:szCs w:val="20"/>
                <w:lang w:val="sv-SE"/>
              </w:rPr>
              <w:t>Kod för ordinationsorsak.</w:t>
            </w:r>
          </w:p>
        </w:tc>
        <w:tc>
          <w:tcPr>
            <w:tcW w:w="1417" w:type="dxa"/>
            <w:tcBorders>
              <w:top w:val="single" w:sz="5" w:space="0" w:color="000000"/>
              <w:left w:val="single" w:sz="5" w:space="0" w:color="000000"/>
              <w:bottom w:val="single" w:sz="5" w:space="0" w:color="000000"/>
              <w:right w:val="single" w:sz="5" w:space="0" w:color="000000"/>
            </w:tcBorders>
          </w:tcPr>
          <w:p w14:paraId="6E797195" w14:textId="33CB68F4" w:rsidR="00832FAE" w:rsidRPr="002E0A74" w:rsidRDefault="00832FAE" w:rsidP="00D23625">
            <w:pPr>
              <w:spacing w:line="229" w:lineRule="exact"/>
              <w:ind w:left="142"/>
              <w:jc w:val="center"/>
              <w:rPr>
                <w:szCs w:val="20"/>
              </w:rPr>
            </w:pPr>
            <w:r>
              <w:rPr>
                <w:spacing w:val="-1"/>
                <w:sz w:val="20"/>
                <w:szCs w:val="20"/>
                <w:lang w:val="sv-SE"/>
              </w:rPr>
              <w:t>1</w:t>
            </w:r>
            <w:r w:rsidRPr="00AC60F3">
              <w:rPr>
                <w:spacing w:val="-1"/>
                <w:sz w:val="20"/>
                <w:szCs w:val="20"/>
                <w:lang w:val="sv-SE"/>
              </w:rPr>
              <w:t>..1</w:t>
            </w:r>
          </w:p>
        </w:tc>
      </w:tr>
      <w:tr w:rsidR="00832FAE" w:rsidRPr="002E0A74" w14:paraId="45794677" w14:textId="77777777" w:rsidTr="002D08A4">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66931536" w14:textId="1D862E96" w:rsidR="00832FAE" w:rsidRPr="002E0A74" w:rsidRDefault="00832FAE" w:rsidP="002E0A74">
            <w:pPr>
              <w:tabs>
                <w:tab w:val="left" w:pos="567"/>
              </w:tabs>
              <w:spacing w:line="229" w:lineRule="exact"/>
              <w:ind w:left="102"/>
              <w:rPr>
                <w:szCs w:val="20"/>
              </w:rPr>
            </w:pPr>
            <w:r w:rsidRPr="00AC60F3">
              <w:rPr>
                <w:sz w:val="20"/>
                <w:szCs w:val="20"/>
                <w:lang w:val="sv-SE"/>
              </w:rPr>
              <w:lastRenderedPageBreak/>
              <w:t>..</w:t>
            </w:r>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33A1B274" w14:textId="72791F20" w:rsidR="00832FAE" w:rsidRPr="002E0A74" w:rsidRDefault="00832FAE" w:rsidP="002E0A74">
            <w:pPr>
              <w:spacing w:line="229" w:lineRule="exact"/>
              <w:ind w:left="102"/>
              <w:rPr>
                <w:spacing w:val="-1"/>
                <w:szCs w:val="20"/>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5D47CCF4" w14:textId="397B3669" w:rsidR="00832FAE" w:rsidRPr="00861176" w:rsidRDefault="00832FAE"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68E8B0D" w14:textId="751D0575"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72DAE3AD" w14:textId="77777777" w:rsidTr="00861176">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tcPr>
          <w:p w14:paraId="58912DC7" w14:textId="756742ED" w:rsidR="00832FAE" w:rsidRPr="002E0A74" w:rsidRDefault="00832FAE"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496105F" w14:textId="157F6DD2" w:rsidR="00832FAE" w:rsidRPr="002E0A74"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BFEE7A1" w14:textId="54A4BE2C" w:rsidR="00832FAE" w:rsidRPr="00861176" w:rsidRDefault="00832FAE"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D08BA2C" w14:textId="4F207041"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6545A4AF"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25D5ECE" w14:textId="2A7F5863" w:rsidR="00832FAE" w:rsidRPr="002E0A74" w:rsidRDefault="00832FAE"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630AE185" w14:textId="726EA195" w:rsidR="00832FAE" w:rsidRPr="002E0A74"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A9F9B" w14:textId="1939C63F" w:rsidR="00832FAE" w:rsidRPr="00861176" w:rsidRDefault="00832FAE"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249D38E" w14:textId="58770EC4"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533611CB" w14:textId="77777777" w:rsidTr="00861176">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BCBACF6" w14:textId="6A7E51AA" w:rsidR="00832FAE" w:rsidRPr="002E0A74" w:rsidRDefault="00832FAE"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0FB72C9E" w14:textId="0B0FC625" w:rsidR="00832FAE" w:rsidRPr="002E0A74"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1375550" w14:textId="773135AE" w:rsidR="00832FAE" w:rsidRPr="00861176" w:rsidRDefault="00832FAE" w:rsidP="002E0A74">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D07C1C" w14:textId="35E555EA"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4A4A5137"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3B585CF" w14:textId="77777777" w:rsidR="00832FAE" w:rsidRPr="002E0A74" w:rsidRDefault="00832FAE" w:rsidP="002E0A74">
            <w:pPr>
              <w:tabs>
                <w:tab w:val="left" w:pos="567"/>
              </w:tabs>
              <w:spacing w:line="229" w:lineRule="exact"/>
              <w:ind w:left="102"/>
              <w:rPr>
                <w:sz w:val="20"/>
                <w:szCs w:val="20"/>
                <w:lang w:val="sv-SE"/>
              </w:rPr>
            </w:pPr>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75DB320F"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1C5DCF" w14:textId="77777777"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5C47D1D9"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73EA7E49" w14:textId="77777777" w:rsidTr="00AC60F3">
        <w:trPr>
          <w:trHeight w:hRule="exact" w:val="739"/>
          <w:tblHeader/>
        </w:trPr>
        <w:tc>
          <w:tcPr>
            <w:tcW w:w="2701" w:type="dxa"/>
            <w:tcBorders>
              <w:top w:val="single" w:sz="5" w:space="0" w:color="000000"/>
              <w:left w:val="single" w:sz="5" w:space="0" w:color="000000"/>
              <w:bottom w:val="single" w:sz="5" w:space="0" w:color="000000"/>
              <w:right w:val="single" w:sz="5" w:space="0" w:color="000000"/>
            </w:tcBorders>
          </w:tcPr>
          <w:p w14:paraId="201A8D97" w14:textId="77777777" w:rsidR="00832FAE" w:rsidRPr="002E0A74" w:rsidRDefault="00832FAE"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evaluationTime</w:t>
            </w:r>
          </w:p>
        </w:tc>
        <w:tc>
          <w:tcPr>
            <w:tcW w:w="1417" w:type="dxa"/>
            <w:tcBorders>
              <w:top w:val="single" w:sz="5" w:space="0" w:color="000000"/>
              <w:left w:val="single" w:sz="5" w:space="0" w:color="000000"/>
              <w:bottom w:val="single" w:sz="5" w:space="0" w:color="000000"/>
              <w:right w:val="single" w:sz="5" w:space="0" w:color="000000"/>
            </w:tcBorders>
          </w:tcPr>
          <w:p w14:paraId="35B68ED5" w14:textId="77777777" w:rsidR="00832FAE" w:rsidRPr="002E0A74" w:rsidRDefault="00832FAE"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379244F7" w14:textId="77777777"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Utvärderingstidpunkt.</w:t>
            </w:r>
          </w:p>
          <w:p w14:paraId="016C8B6E" w14:textId="34CCB136"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Tidpunkt vid vilken behandlingen skall utvärderas.</w:t>
            </w:r>
          </w:p>
          <w:p w14:paraId="3C2DAA51" w14:textId="77777777" w:rsidR="00832FAE" w:rsidRPr="002E0A74" w:rsidRDefault="00832FAE" w:rsidP="002E0A74">
            <w:pPr>
              <w:tabs>
                <w:tab w:val="left" w:pos="567"/>
              </w:tabs>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3EEBB779"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241ADED1" w14:textId="77777777" w:rsidTr="00360554">
        <w:trPr>
          <w:trHeight w:hRule="exact" w:val="1247"/>
          <w:tblHeader/>
        </w:trPr>
        <w:tc>
          <w:tcPr>
            <w:tcW w:w="2701" w:type="dxa"/>
            <w:tcBorders>
              <w:top w:val="single" w:sz="5" w:space="0" w:color="000000"/>
              <w:left w:val="single" w:sz="5" w:space="0" w:color="000000"/>
              <w:bottom w:val="single" w:sz="5" w:space="0" w:color="000000"/>
              <w:right w:val="single" w:sz="5" w:space="0" w:color="000000"/>
            </w:tcBorders>
          </w:tcPr>
          <w:p w14:paraId="05FBB4DA" w14:textId="77777777" w:rsidR="00832FAE" w:rsidRPr="002E0A74" w:rsidRDefault="00832FAE" w:rsidP="002E0A74">
            <w:pPr>
              <w:tabs>
                <w:tab w:val="left" w:pos="567"/>
              </w:tabs>
              <w:spacing w:line="229" w:lineRule="exact"/>
              <w:ind w:left="102"/>
              <w:rPr>
                <w:sz w:val="20"/>
                <w:szCs w:val="20"/>
                <w:lang w:val="sv-SE"/>
              </w:rPr>
            </w:pPr>
            <w:r w:rsidRPr="002E0A74">
              <w:rPr>
                <w:sz w:val="20"/>
                <w:szCs w:val="20"/>
                <w:lang w:val="sv-SE"/>
              </w:rPr>
              <w:t>../../../treatmentPurpose</w:t>
            </w:r>
          </w:p>
        </w:tc>
        <w:tc>
          <w:tcPr>
            <w:tcW w:w="1417" w:type="dxa"/>
            <w:tcBorders>
              <w:top w:val="single" w:sz="5" w:space="0" w:color="000000"/>
              <w:left w:val="single" w:sz="5" w:space="0" w:color="000000"/>
              <w:bottom w:val="single" w:sz="5" w:space="0" w:color="000000"/>
              <w:right w:val="single" w:sz="5" w:space="0" w:color="000000"/>
            </w:tcBorders>
          </w:tcPr>
          <w:p w14:paraId="2455CC44" w14:textId="17B50E20" w:rsidR="00832FAE" w:rsidRPr="002E0A74" w:rsidRDefault="00832FAE" w:rsidP="002E0A74">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tcPr>
          <w:p w14:paraId="0A8A019B" w14:textId="77777777"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Behandlingsändamål.</w:t>
            </w:r>
          </w:p>
          <w:p w14:paraId="67972059" w14:textId="4F396A2A" w:rsidR="00832FAE" w:rsidRPr="002E0A74" w:rsidRDefault="00832FAE" w:rsidP="00360554">
            <w:pPr>
              <w:tabs>
                <w:tab w:val="left" w:pos="567"/>
              </w:tabs>
              <w:spacing w:line="229" w:lineRule="exact"/>
              <w:ind w:left="102"/>
              <w:rPr>
                <w:spacing w:val="-1"/>
                <w:sz w:val="20"/>
                <w:szCs w:val="20"/>
                <w:lang w:val="sv-SE"/>
              </w:rPr>
            </w:pPr>
            <w:r w:rsidRPr="002E0A74">
              <w:rPr>
                <w:spacing w:val="-1"/>
                <w:sz w:val="20"/>
                <w:szCs w:val="20"/>
                <w:lang w:val="sv-SE"/>
              </w:rPr>
              <w:t>Text som beskriver avsikten med läkemedelsbehandlingen för vård- och omsorgstagar</w:t>
            </w:r>
            <w:r>
              <w:rPr>
                <w:spacing w:val="-1"/>
                <w:sz w:val="20"/>
                <w:szCs w:val="20"/>
                <w:lang w:val="sv-SE"/>
              </w:rPr>
              <w:t>en. Exempel: Mot högt blodtryck.</w:t>
            </w:r>
          </w:p>
        </w:tc>
        <w:tc>
          <w:tcPr>
            <w:tcW w:w="1417" w:type="dxa"/>
            <w:tcBorders>
              <w:top w:val="single" w:sz="5" w:space="0" w:color="000000"/>
              <w:left w:val="single" w:sz="5" w:space="0" w:color="000000"/>
              <w:bottom w:val="single" w:sz="5" w:space="0" w:color="000000"/>
              <w:right w:val="single" w:sz="5" w:space="0" w:color="000000"/>
            </w:tcBorders>
          </w:tcPr>
          <w:p w14:paraId="2BC0F244"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7BDE0CE5" w14:textId="77777777" w:rsidTr="004049E0">
        <w:trPr>
          <w:trHeight w:hRule="exact" w:val="1416"/>
          <w:tblHeader/>
        </w:trPr>
        <w:tc>
          <w:tcPr>
            <w:tcW w:w="2701" w:type="dxa"/>
            <w:tcBorders>
              <w:top w:val="single" w:sz="5" w:space="0" w:color="000000"/>
              <w:left w:val="single" w:sz="5" w:space="0" w:color="000000"/>
              <w:bottom w:val="single" w:sz="5" w:space="0" w:color="000000"/>
              <w:right w:val="single" w:sz="5" w:space="0" w:color="000000"/>
            </w:tcBorders>
          </w:tcPr>
          <w:p w14:paraId="35E2AFAC" w14:textId="77777777" w:rsidR="00832FAE" w:rsidRPr="002E0A74" w:rsidRDefault="00832FAE"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prescriptionChainId</w:t>
            </w:r>
          </w:p>
        </w:tc>
        <w:tc>
          <w:tcPr>
            <w:tcW w:w="1417" w:type="dxa"/>
            <w:tcBorders>
              <w:top w:val="single" w:sz="5" w:space="0" w:color="000000"/>
              <w:left w:val="single" w:sz="5" w:space="0" w:color="000000"/>
              <w:bottom w:val="single" w:sz="5" w:space="0" w:color="000000"/>
              <w:right w:val="single" w:sz="5" w:space="0" w:color="000000"/>
            </w:tcBorders>
          </w:tcPr>
          <w:p w14:paraId="547A38B8" w14:textId="77777777" w:rsidR="00832FAE" w:rsidRPr="002E0A74" w:rsidRDefault="00832FAE" w:rsidP="002E0A74">
            <w:pPr>
              <w:spacing w:line="229" w:lineRule="exact"/>
              <w:ind w:left="102"/>
              <w:rPr>
                <w:sz w:val="20"/>
                <w:szCs w:val="20"/>
                <w:highlight w:val="yellow"/>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6FDEBF83" w14:textId="77777777"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Ordinationskedje-id.</w:t>
            </w:r>
          </w:p>
          <w:p w14:paraId="4F65E82B" w14:textId="77777777"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 xml:space="preserve">Lokal identifierare för den ordinationskedja i vilken aktuell ordination ingår. Serie av läkemedelsordinationer med gemensam indikation, gemensam verksam substans och gemensam läkemedelsform </w:t>
            </w:r>
          </w:p>
        </w:tc>
        <w:tc>
          <w:tcPr>
            <w:tcW w:w="1417" w:type="dxa"/>
            <w:tcBorders>
              <w:top w:val="single" w:sz="5" w:space="0" w:color="000000"/>
              <w:left w:val="single" w:sz="5" w:space="0" w:color="000000"/>
              <w:bottom w:val="single" w:sz="5" w:space="0" w:color="000000"/>
              <w:right w:val="single" w:sz="5" w:space="0" w:color="000000"/>
            </w:tcBorders>
          </w:tcPr>
          <w:p w14:paraId="1388A2E6"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18D13B9D" w14:textId="77777777" w:rsidTr="00861176">
        <w:trPr>
          <w:trHeight w:hRule="exact" w:val="1236"/>
          <w:tblHeader/>
        </w:trPr>
        <w:tc>
          <w:tcPr>
            <w:tcW w:w="2701" w:type="dxa"/>
            <w:tcBorders>
              <w:top w:val="single" w:sz="5" w:space="0" w:color="000000"/>
              <w:left w:val="single" w:sz="5" w:space="0" w:color="000000"/>
              <w:bottom w:val="single" w:sz="5" w:space="0" w:color="000000"/>
              <w:right w:val="single" w:sz="5" w:space="0" w:color="000000"/>
            </w:tcBorders>
          </w:tcPr>
          <w:p w14:paraId="255304A3" w14:textId="54112598" w:rsidR="00832FAE" w:rsidRPr="002E0A74" w:rsidRDefault="00832FAE"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7CE5AC97" w14:textId="30DC1C40" w:rsidR="00832FAE" w:rsidRPr="002E0A74" w:rsidRDefault="00832FAE"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21B12B9" w14:textId="1464272E" w:rsidR="00832FAE" w:rsidRPr="00861176" w:rsidRDefault="00832FAE" w:rsidP="002E0A74">
            <w:pPr>
              <w:spacing w:line="226" w:lineRule="exact"/>
              <w:ind w:left="102"/>
              <w:rPr>
                <w:spacing w:val="-1"/>
                <w:szCs w:val="20"/>
                <w:lang w:val="sv-SE"/>
              </w:rPr>
            </w:pPr>
            <w:r>
              <w:rPr>
                <w:spacing w:val="-1"/>
                <w:sz w:val="20"/>
                <w:szCs w:val="20"/>
                <w:lang w:val="sv-SE"/>
              </w:rPr>
              <w:t xml:space="preserve">Antingen en UUID som utgör hela ordinationskedje-id,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33A9EC0B" w14:textId="058D0EC9" w:rsidR="00832FAE" w:rsidRPr="002E0A74" w:rsidRDefault="00832FAE" w:rsidP="00D23625">
            <w:pPr>
              <w:spacing w:line="229" w:lineRule="exact"/>
              <w:ind w:left="142"/>
              <w:jc w:val="center"/>
              <w:rPr>
                <w:szCs w:val="20"/>
              </w:rPr>
            </w:pPr>
            <w:r>
              <w:rPr>
                <w:sz w:val="20"/>
                <w:szCs w:val="20"/>
                <w:lang w:val="sv-SE"/>
              </w:rPr>
              <w:t>1..1</w:t>
            </w:r>
          </w:p>
        </w:tc>
      </w:tr>
      <w:tr w:rsidR="00832FAE" w:rsidRPr="002E0A74" w14:paraId="2742B968" w14:textId="77777777" w:rsidTr="00861176">
        <w:trPr>
          <w:trHeight w:hRule="exact" w:val="1138"/>
          <w:tblHeader/>
        </w:trPr>
        <w:tc>
          <w:tcPr>
            <w:tcW w:w="2701" w:type="dxa"/>
            <w:tcBorders>
              <w:top w:val="single" w:sz="5" w:space="0" w:color="000000"/>
              <w:left w:val="single" w:sz="5" w:space="0" w:color="000000"/>
              <w:bottom w:val="single" w:sz="5" w:space="0" w:color="000000"/>
              <w:right w:val="single" w:sz="5" w:space="0" w:color="000000"/>
            </w:tcBorders>
          </w:tcPr>
          <w:p w14:paraId="2DE8B2CE" w14:textId="0F7CE979" w:rsidR="00832FAE" w:rsidRPr="002E0A74" w:rsidRDefault="00832FAE"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3204839" w14:textId="46158021" w:rsidR="00832FAE" w:rsidRPr="002E0A74" w:rsidRDefault="00832FAE"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87FA62D" w14:textId="613FDC5C" w:rsidR="00832FAE" w:rsidRPr="00861176" w:rsidRDefault="00832FAE" w:rsidP="002E0A74">
            <w:pPr>
              <w:spacing w:line="226" w:lineRule="exact"/>
              <w:ind w:left="102"/>
              <w:rPr>
                <w:spacing w:val="-1"/>
                <w:szCs w:val="20"/>
                <w:lang w:val="sv-SE"/>
              </w:rPr>
            </w:pPr>
            <w:r>
              <w:rPr>
                <w:spacing w:val="-1"/>
                <w:sz w:val="20"/>
                <w:szCs w:val="20"/>
                <w:lang w:val="sv-SE"/>
              </w:rPr>
              <w:t>Ordinationskedje-id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7416BC4D" w14:textId="78CE10B7" w:rsidR="00832FAE" w:rsidRPr="002E0A74" w:rsidRDefault="00832FAE" w:rsidP="00D23625">
            <w:pPr>
              <w:spacing w:line="229" w:lineRule="exact"/>
              <w:ind w:left="142"/>
              <w:jc w:val="center"/>
              <w:rPr>
                <w:szCs w:val="20"/>
              </w:rPr>
            </w:pPr>
            <w:r>
              <w:rPr>
                <w:sz w:val="20"/>
                <w:szCs w:val="20"/>
                <w:lang w:val="sv-SE"/>
              </w:rPr>
              <w:t>0..1</w:t>
            </w:r>
          </w:p>
        </w:tc>
      </w:tr>
      <w:tr w:rsidR="00832FAE" w:rsidRPr="002E0A74" w14:paraId="27E3AD9E" w14:textId="77777777" w:rsidTr="004049E0">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tcPr>
          <w:p w14:paraId="10A1A801" w14:textId="77777777" w:rsidR="00832FAE" w:rsidRPr="002E0A74" w:rsidRDefault="00832FAE" w:rsidP="002E0A74">
            <w:pPr>
              <w:spacing w:line="229" w:lineRule="exact"/>
              <w:ind w:left="102"/>
              <w:rPr>
                <w:sz w:val="20"/>
                <w:szCs w:val="20"/>
                <w:lang w:val="sv-SE"/>
              </w:rPr>
            </w:pPr>
            <w:r w:rsidRPr="002E0A74">
              <w:rPr>
                <w:sz w:val="20"/>
                <w:szCs w:val="20"/>
                <w:lang w:val="sv-SE"/>
              </w:rPr>
              <w:t>../../../precedingPrescriptionId</w:t>
            </w:r>
          </w:p>
        </w:tc>
        <w:tc>
          <w:tcPr>
            <w:tcW w:w="1417" w:type="dxa"/>
            <w:tcBorders>
              <w:top w:val="single" w:sz="5" w:space="0" w:color="000000"/>
              <w:left w:val="single" w:sz="5" w:space="0" w:color="000000"/>
              <w:bottom w:val="single" w:sz="5" w:space="0" w:color="000000"/>
              <w:right w:val="single" w:sz="5" w:space="0" w:color="000000"/>
            </w:tcBorders>
          </w:tcPr>
          <w:p w14:paraId="24B6D6C0" w14:textId="77777777" w:rsidR="00832FAE" w:rsidRPr="002E0A74" w:rsidRDefault="00832FAE"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155959EC"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Föregående ordinations-id.</w:t>
            </w:r>
          </w:p>
          <w:p w14:paraId="1FDB61DE"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Referens till föregående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3E463ECA"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5A28FD87" w14:textId="77777777" w:rsidTr="00861176">
        <w:trPr>
          <w:trHeight w:hRule="exact" w:val="941"/>
          <w:tblHeader/>
        </w:trPr>
        <w:tc>
          <w:tcPr>
            <w:tcW w:w="2701" w:type="dxa"/>
            <w:tcBorders>
              <w:top w:val="single" w:sz="5" w:space="0" w:color="000000"/>
              <w:left w:val="single" w:sz="5" w:space="0" w:color="000000"/>
              <w:bottom w:val="single" w:sz="5" w:space="0" w:color="000000"/>
              <w:right w:val="single" w:sz="5" w:space="0" w:color="000000"/>
            </w:tcBorders>
          </w:tcPr>
          <w:p w14:paraId="17EDEA33" w14:textId="0D23EA3D" w:rsidR="00832FAE" w:rsidRPr="002E0A74" w:rsidRDefault="00832FAE"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1D3E5CEE" w14:textId="35DDD0DF" w:rsidR="00832FAE" w:rsidRPr="002E0A74" w:rsidRDefault="00832FAE"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C7FC4FD" w14:textId="19A2C305" w:rsidR="00832FAE" w:rsidRPr="00861176" w:rsidRDefault="00832FAE"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CB51665" w14:textId="14205FA6" w:rsidR="00832FAE" w:rsidRPr="002E0A74" w:rsidRDefault="00832FAE" w:rsidP="00D23625">
            <w:pPr>
              <w:spacing w:line="229" w:lineRule="exact"/>
              <w:ind w:left="142"/>
              <w:jc w:val="center"/>
              <w:rPr>
                <w:szCs w:val="20"/>
              </w:rPr>
            </w:pPr>
            <w:r>
              <w:rPr>
                <w:sz w:val="20"/>
                <w:szCs w:val="20"/>
                <w:lang w:val="sv-SE"/>
              </w:rPr>
              <w:t>1..1</w:t>
            </w:r>
          </w:p>
        </w:tc>
      </w:tr>
      <w:tr w:rsidR="00832FAE" w:rsidRPr="002E0A74" w14:paraId="7BF8A30E" w14:textId="77777777" w:rsidTr="00861176">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7192FFE7" w14:textId="39022C10" w:rsidR="00832FAE" w:rsidRPr="002E0A74" w:rsidRDefault="00832FAE" w:rsidP="002E0A74">
            <w:pPr>
              <w:spacing w:line="229" w:lineRule="exact"/>
              <w:ind w:left="102"/>
              <w:rPr>
                <w:szCs w:val="20"/>
              </w:rPr>
            </w:pPr>
            <w:r w:rsidRPr="002E0A74">
              <w:rPr>
                <w:sz w:val="20"/>
                <w:szCs w:val="20"/>
                <w:lang w:val="sv-SE"/>
              </w:rPr>
              <w:lastRenderedPageBreak/>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2F703548" w14:textId="2361239A" w:rsidR="00832FAE" w:rsidRPr="002E0A74" w:rsidRDefault="00832FAE"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EB8E870" w14:textId="609F90DA" w:rsidR="00832FAE" w:rsidRPr="00861176" w:rsidRDefault="00832FAE" w:rsidP="002E0A74">
            <w:pPr>
              <w:spacing w:line="226" w:lineRule="exact"/>
              <w:ind w:left="102"/>
              <w:rPr>
                <w:spacing w:val="-1"/>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16BA165D" w14:textId="6484E717" w:rsidR="00832FAE" w:rsidRPr="002E0A74" w:rsidRDefault="00832FAE" w:rsidP="00D23625">
            <w:pPr>
              <w:spacing w:line="229" w:lineRule="exact"/>
              <w:ind w:left="142"/>
              <w:jc w:val="center"/>
              <w:rPr>
                <w:szCs w:val="20"/>
              </w:rPr>
            </w:pPr>
            <w:r>
              <w:rPr>
                <w:sz w:val="20"/>
                <w:szCs w:val="20"/>
                <w:lang w:val="sv-SE"/>
              </w:rPr>
              <w:t>0..1</w:t>
            </w:r>
          </w:p>
        </w:tc>
      </w:tr>
      <w:tr w:rsidR="00832FAE" w:rsidRPr="002E0A74" w14:paraId="22FD8C1D" w14:textId="77777777" w:rsidTr="004049E0">
        <w:trPr>
          <w:trHeight w:hRule="exact" w:val="715"/>
          <w:tblHeader/>
        </w:trPr>
        <w:tc>
          <w:tcPr>
            <w:tcW w:w="2701" w:type="dxa"/>
            <w:tcBorders>
              <w:top w:val="single" w:sz="5" w:space="0" w:color="000000"/>
              <w:left w:val="single" w:sz="5" w:space="0" w:color="000000"/>
              <w:bottom w:val="single" w:sz="5" w:space="0" w:color="000000"/>
              <w:right w:val="single" w:sz="5" w:space="0" w:color="000000"/>
            </w:tcBorders>
          </w:tcPr>
          <w:p w14:paraId="64883EE4" w14:textId="77777777" w:rsidR="00832FAE" w:rsidRPr="002E0A74" w:rsidRDefault="00832FAE" w:rsidP="002E0A74">
            <w:pPr>
              <w:spacing w:line="229" w:lineRule="exact"/>
              <w:ind w:left="102"/>
              <w:rPr>
                <w:sz w:val="20"/>
                <w:szCs w:val="20"/>
                <w:lang w:val="sv-SE"/>
              </w:rPr>
            </w:pPr>
            <w:r w:rsidRPr="002E0A74">
              <w:rPr>
                <w:sz w:val="20"/>
                <w:szCs w:val="20"/>
                <w:lang w:val="sv-SE"/>
              </w:rPr>
              <w:t>../../../succeedingPrescriptionId</w:t>
            </w:r>
          </w:p>
        </w:tc>
        <w:tc>
          <w:tcPr>
            <w:tcW w:w="1417" w:type="dxa"/>
            <w:tcBorders>
              <w:top w:val="single" w:sz="5" w:space="0" w:color="000000"/>
              <w:left w:val="single" w:sz="5" w:space="0" w:color="000000"/>
              <w:bottom w:val="single" w:sz="5" w:space="0" w:color="000000"/>
              <w:right w:val="single" w:sz="5" w:space="0" w:color="000000"/>
            </w:tcBorders>
          </w:tcPr>
          <w:p w14:paraId="59E1AF61" w14:textId="77777777" w:rsidR="00832FAE" w:rsidRPr="002E0A74" w:rsidRDefault="00832FAE"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4212146C"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Efterföljande ordinations-id.</w:t>
            </w:r>
          </w:p>
          <w:p w14:paraId="4AA65A8F"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Referens till efterföljande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6AED0C4B"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528630A5" w14:textId="77777777" w:rsidTr="00861176">
        <w:trPr>
          <w:trHeight w:hRule="exact" w:val="1127"/>
          <w:tblHeader/>
        </w:trPr>
        <w:tc>
          <w:tcPr>
            <w:tcW w:w="2701" w:type="dxa"/>
            <w:tcBorders>
              <w:top w:val="single" w:sz="5" w:space="0" w:color="000000"/>
              <w:left w:val="single" w:sz="5" w:space="0" w:color="000000"/>
              <w:bottom w:val="single" w:sz="5" w:space="0" w:color="000000"/>
              <w:right w:val="single" w:sz="5" w:space="0" w:color="000000"/>
            </w:tcBorders>
          </w:tcPr>
          <w:p w14:paraId="362AC6CA" w14:textId="72FB2BDF" w:rsidR="00832FAE" w:rsidRPr="002E0A74" w:rsidRDefault="00832FAE"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22190B5A" w14:textId="28CF0D96" w:rsidR="00832FAE" w:rsidRPr="002E0A74" w:rsidRDefault="00832FAE"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35D5389D" w14:textId="2A490BD6" w:rsidR="00832FAE" w:rsidRPr="00861176" w:rsidRDefault="00832FAE"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FE9AC5C" w14:textId="4F57CA23" w:rsidR="00832FAE" w:rsidRPr="002E0A74" w:rsidRDefault="00832FAE" w:rsidP="00D23625">
            <w:pPr>
              <w:spacing w:line="229" w:lineRule="exact"/>
              <w:ind w:left="142"/>
              <w:jc w:val="center"/>
              <w:rPr>
                <w:szCs w:val="20"/>
              </w:rPr>
            </w:pPr>
            <w:r>
              <w:rPr>
                <w:sz w:val="20"/>
                <w:szCs w:val="20"/>
                <w:lang w:val="sv-SE"/>
              </w:rPr>
              <w:t>1..1</w:t>
            </w:r>
          </w:p>
        </w:tc>
      </w:tr>
      <w:tr w:rsidR="00832FAE" w:rsidRPr="002E0A74" w14:paraId="236A888B" w14:textId="77777777" w:rsidTr="00861176">
        <w:trPr>
          <w:trHeight w:hRule="exact" w:val="1129"/>
          <w:tblHeader/>
        </w:trPr>
        <w:tc>
          <w:tcPr>
            <w:tcW w:w="2701" w:type="dxa"/>
            <w:tcBorders>
              <w:top w:val="single" w:sz="5" w:space="0" w:color="000000"/>
              <w:left w:val="single" w:sz="5" w:space="0" w:color="000000"/>
              <w:bottom w:val="single" w:sz="5" w:space="0" w:color="000000"/>
              <w:right w:val="single" w:sz="5" w:space="0" w:color="000000"/>
            </w:tcBorders>
          </w:tcPr>
          <w:p w14:paraId="01050103" w14:textId="75F27FCC" w:rsidR="00832FAE" w:rsidRPr="002E0A74" w:rsidRDefault="00832FAE"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3804861D" w14:textId="731DA234" w:rsidR="00832FAE" w:rsidRPr="002E0A74" w:rsidRDefault="00832FAE"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99DEF4" w14:textId="52E490B6" w:rsidR="00832FAE" w:rsidRPr="00861176" w:rsidRDefault="00832FAE" w:rsidP="002E0A74">
            <w:pPr>
              <w:spacing w:line="226" w:lineRule="exact"/>
              <w:ind w:left="102"/>
              <w:rPr>
                <w:spacing w:val="-1"/>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4A0B0278" w14:textId="25907EA5" w:rsidR="00832FAE" w:rsidRPr="002E0A74" w:rsidRDefault="00832FAE" w:rsidP="00D23625">
            <w:pPr>
              <w:spacing w:line="229" w:lineRule="exact"/>
              <w:ind w:left="142"/>
              <w:jc w:val="center"/>
              <w:rPr>
                <w:szCs w:val="20"/>
              </w:rPr>
            </w:pPr>
            <w:r>
              <w:rPr>
                <w:sz w:val="20"/>
                <w:szCs w:val="20"/>
                <w:lang w:val="sv-SE"/>
              </w:rPr>
              <w:t>0..1</w:t>
            </w:r>
          </w:p>
        </w:tc>
      </w:tr>
      <w:tr w:rsidR="00832FAE" w:rsidRPr="002E0A74" w14:paraId="33FC1BE4" w14:textId="77777777" w:rsidTr="003F5380">
        <w:trPr>
          <w:trHeight w:hRule="exact" w:val="1715"/>
          <w:tblHeader/>
        </w:trPr>
        <w:tc>
          <w:tcPr>
            <w:tcW w:w="2701" w:type="dxa"/>
            <w:tcBorders>
              <w:top w:val="single" w:sz="5" w:space="0" w:color="000000"/>
              <w:left w:val="single" w:sz="5" w:space="0" w:color="000000"/>
              <w:bottom w:val="single" w:sz="5" w:space="0" w:color="000000"/>
              <w:right w:val="single" w:sz="5" w:space="0" w:color="000000"/>
            </w:tcBorders>
          </w:tcPr>
          <w:p w14:paraId="73F4F98B" w14:textId="77777777" w:rsidR="00832FAE" w:rsidRPr="002E0A74" w:rsidRDefault="00832FA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prescriber</w:t>
            </w:r>
          </w:p>
        </w:tc>
        <w:tc>
          <w:tcPr>
            <w:tcW w:w="1417" w:type="dxa"/>
            <w:tcBorders>
              <w:top w:val="single" w:sz="5" w:space="0" w:color="000000"/>
              <w:left w:val="single" w:sz="5" w:space="0" w:color="000000"/>
              <w:bottom w:val="single" w:sz="5" w:space="0" w:color="000000"/>
              <w:right w:val="single" w:sz="5" w:space="0" w:color="000000"/>
            </w:tcBorders>
          </w:tcPr>
          <w:p w14:paraId="18162E81" w14:textId="77777777" w:rsidR="00832FAE" w:rsidRPr="002E0A74" w:rsidRDefault="00832FAE"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2602B8A5"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Ordinatör.</w:t>
            </w:r>
          </w:p>
          <w:p w14:paraId="61B32CC6" w14:textId="77777777" w:rsidR="00832FAE" w:rsidRDefault="00832FAE" w:rsidP="002E0A74">
            <w:pPr>
              <w:spacing w:line="226" w:lineRule="exact"/>
              <w:ind w:left="102"/>
              <w:rPr>
                <w:spacing w:val="-1"/>
                <w:sz w:val="20"/>
                <w:szCs w:val="20"/>
                <w:lang w:val="sv-SE"/>
              </w:rPr>
            </w:pPr>
            <w:r w:rsidRPr="002E0A74">
              <w:rPr>
                <w:spacing w:val="-1"/>
                <w:sz w:val="20"/>
                <w:szCs w:val="20"/>
                <w:lang w:val="sv-SE"/>
              </w:rPr>
              <w:t>Icke att beblanda med den person som den som registrerat informationen, och som är den person som återfinns i accountableHealthcareProfessional i medicationMedicalRecordHeader.</w:t>
            </w:r>
          </w:p>
          <w:p w14:paraId="51726B1B" w14:textId="7C1CEE51" w:rsidR="00832FAE" w:rsidRPr="002E0A74" w:rsidRDefault="00832FAE" w:rsidP="003F5380">
            <w:pPr>
              <w:spacing w:line="226" w:lineRule="exact"/>
              <w:ind w:left="102"/>
              <w:rPr>
                <w:spacing w:val="-1"/>
                <w:sz w:val="20"/>
                <w:szCs w:val="20"/>
                <w:lang w:val="sv-SE"/>
              </w:rPr>
            </w:pPr>
            <w:r>
              <w:rPr>
                <w:spacing w:val="-1"/>
                <w:sz w:val="20"/>
                <w:szCs w:val="20"/>
                <w:lang w:val="sv-SE"/>
              </w:rPr>
              <w:t>Måste anges om selfMedication = false.</w:t>
            </w:r>
          </w:p>
        </w:tc>
        <w:tc>
          <w:tcPr>
            <w:tcW w:w="1417" w:type="dxa"/>
            <w:tcBorders>
              <w:top w:val="single" w:sz="5" w:space="0" w:color="000000"/>
              <w:left w:val="single" w:sz="5" w:space="0" w:color="000000"/>
              <w:bottom w:val="single" w:sz="5" w:space="0" w:color="000000"/>
              <w:right w:val="single" w:sz="5" w:space="0" w:color="000000"/>
            </w:tcBorders>
          </w:tcPr>
          <w:p w14:paraId="2D83CA7E"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54E0F31E" w14:textId="77777777" w:rsidTr="00543F11">
        <w:trPr>
          <w:trHeight w:hRule="exact" w:val="1441"/>
          <w:tblHeader/>
        </w:trPr>
        <w:tc>
          <w:tcPr>
            <w:tcW w:w="2701" w:type="dxa"/>
            <w:tcBorders>
              <w:top w:val="single" w:sz="5" w:space="0" w:color="000000"/>
              <w:left w:val="single" w:sz="5" w:space="0" w:color="000000"/>
              <w:bottom w:val="single" w:sz="5" w:space="0" w:color="000000"/>
              <w:right w:val="single" w:sz="5" w:space="0" w:color="000000"/>
            </w:tcBorders>
          </w:tcPr>
          <w:p w14:paraId="7E535803" w14:textId="413B7BBE" w:rsidR="00832FAE" w:rsidRPr="00296F37" w:rsidRDefault="00832FAE" w:rsidP="00296F37">
            <w:pPr>
              <w:spacing w:line="229" w:lineRule="exact"/>
              <w:ind w:left="102"/>
              <w:rPr>
                <w:sz w:val="20"/>
                <w:szCs w:val="20"/>
                <w:lang w:val="sv-SE"/>
              </w:rPr>
            </w:pP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163EF226" w14:textId="77777777" w:rsidR="00832FAE" w:rsidRPr="00296F37" w:rsidRDefault="00832FAE" w:rsidP="00296F37">
            <w:pPr>
              <w:spacing w:line="229" w:lineRule="exact"/>
              <w:ind w:left="102"/>
              <w:rPr>
                <w:rFonts w:cs="Arial"/>
                <w:color w:val="FF0000"/>
                <w:sz w:val="20"/>
                <w:szCs w:val="20"/>
                <w:lang w:val="sv-SE"/>
              </w:rPr>
            </w:pPr>
            <w:r w:rsidRPr="00296F37">
              <w:rPr>
                <w:sz w:val="20"/>
                <w:szCs w:val="20"/>
                <w:lang w:val="sv-SE"/>
              </w:rPr>
              <w:t>TimeStampType</w:t>
            </w:r>
          </w:p>
          <w:p w14:paraId="5E646A3E" w14:textId="77777777" w:rsidR="00832FAE" w:rsidRPr="00296F37" w:rsidRDefault="00832FAE" w:rsidP="002E0A74">
            <w:pPr>
              <w:spacing w:line="229" w:lineRule="exact"/>
              <w:ind w:left="102"/>
              <w:rPr>
                <w:szCs w:val="20"/>
                <w:lang w:val="sv-SE"/>
              </w:rPr>
            </w:pPr>
          </w:p>
        </w:tc>
        <w:tc>
          <w:tcPr>
            <w:tcW w:w="4111" w:type="dxa"/>
            <w:tcBorders>
              <w:top w:val="single" w:sz="5" w:space="0" w:color="000000"/>
              <w:left w:val="single" w:sz="5" w:space="0" w:color="000000"/>
              <w:bottom w:val="single" w:sz="5" w:space="0" w:color="000000"/>
              <w:right w:val="single" w:sz="5" w:space="0" w:color="000000"/>
            </w:tcBorders>
          </w:tcPr>
          <w:p w14:paraId="22EA56CA" w14:textId="6C747453" w:rsidR="00832FAE" w:rsidRPr="002E0A74" w:rsidRDefault="00832FAE" w:rsidP="00272D3A">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1310391C" w14:textId="77777777" w:rsidR="00832FAE" w:rsidRPr="002E0A74" w:rsidRDefault="00832FAE" w:rsidP="00272D3A">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4D4CAFCE" w14:textId="4FFC93F3" w:rsidR="00832FAE" w:rsidRPr="00296F37" w:rsidRDefault="00832FAE" w:rsidP="00543F11">
            <w:pPr>
              <w:spacing w:line="226" w:lineRule="exact"/>
              <w:ind w:left="102"/>
              <w:rPr>
                <w:spacing w:val="-1"/>
                <w:szCs w:val="20"/>
                <w:lang w:val="sv-SE"/>
              </w:rPr>
            </w:pPr>
            <w:r w:rsidRPr="002E0A74">
              <w:rPr>
                <w:spacing w:val="-1"/>
                <w:sz w:val="20"/>
                <w:szCs w:val="20"/>
                <w:lang w:val="sv-SE"/>
              </w:rPr>
              <w:t xml:space="preserve">Inte nödvändigtvis samma som </w:t>
            </w:r>
            <w:r>
              <w:rPr>
                <w:spacing w:val="-1"/>
                <w:sz w:val="20"/>
                <w:szCs w:val="20"/>
                <w:lang w:val="sv-SE"/>
              </w:rPr>
              <w:t>behandlingsstart.</w:t>
            </w:r>
          </w:p>
        </w:tc>
        <w:tc>
          <w:tcPr>
            <w:tcW w:w="1417" w:type="dxa"/>
            <w:tcBorders>
              <w:top w:val="single" w:sz="5" w:space="0" w:color="000000"/>
              <w:left w:val="single" w:sz="5" w:space="0" w:color="000000"/>
              <w:bottom w:val="single" w:sz="5" w:space="0" w:color="000000"/>
              <w:right w:val="single" w:sz="5" w:space="0" w:color="000000"/>
            </w:tcBorders>
          </w:tcPr>
          <w:p w14:paraId="12013F2A" w14:textId="2A4D49A8" w:rsidR="00832FAE" w:rsidRPr="002E0A74" w:rsidRDefault="00832FAE" w:rsidP="00D23625">
            <w:pPr>
              <w:spacing w:line="229" w:lineRule="exact"/>
              <w:ind w:left="142"/>
              <w:jc w:val="center"/>
              <w:rPr>
                <w:szCs w:val="20"/>
              </w:rPr>
            </w:pPr>
            <w:r w:rsidRPr="004049E0">
              <w:rPr>
                <w:spacing w:val="-1"/>
                <w:sz w:val="20"/>
                <w:szCs w:val="20"/>
              </w:rPr>
              <w:t>1..1</w:t>
            </w:r>
          </w:p>
        </w:tc>
      </w:tr>
      <w:tr w:rsidR="00832FAE" w:rsidRPr="002E0A74" w14:paraId="5DC7A258" w14:textId="77777777" w:rsidTr="00CF245D">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54DB9CF7" w14:textId="220705FC" w:rsidR="00832FAE" w:rsidRPr="00296F37" w:rsidRDefault="00832FAE" w:rsidP="00296F37">
            <w:pPr>
              <w:spacing w:line="229" w:lineRule="exact"/>
              <w:ind w:left="102"/>
              <w:rPr>
                <w:sz w:val="20"/>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57AF901E" w14:textId="77777777" w:rsidR="00832FAE" w:rsidRPr="004049E0" w:rsidRDefault="00832FAE" w:rsidP="00296F37">
            <w:pPr>
              <w:spacing w:line="229" w:lineRule="exact"/>
              <w:ind w:left="102"/>
              <w:rPr>
                <w:rFonts w:cs="Arial"/>
                <w:sz w:val="20"/>
                <w:szCs w:val="20"/>
              </w:rPr>
            </w:pPr>
            <w:r w:rsidRPr="004049E0">
              <w:rPr>
                <w:sz w:val="20"/>
                <w:szCs w:val="20"/>
              </w:rPr>
              <w:t>HSAIdType</w:t>
            </w:r>
          </w:p>
          <w:p w14:paraId="08218C1F" w14:textId="77777777" w:rsidR="00832FAE" w:rsidRPr="002E0A74" w:rsidRDefault="00832FAE"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0A093351" w14:textId="7B756FA1" w:rsidR="00832FAE" w:rsidRPr="00272D3A" w:rsidRDefault="00832FAE" w:rsidP="002E0A74">
            <w:pPr>
              <w:spacing w:line="226" w:lineRule="exact"/>
              <w:ind w:left="102"/>
              <w:rPr>
                <w:spacing w:val="-1"/>
                <w:szCs w:val="20"/>
                <w:lang w:val="sv-SE"/>
              </w:rPr>
            </w:pPr>
            <w:r>
              <w:rPr>
                <w:spacing w:val="-1"/>
                <w:sz w:val="20"/>
                <w:szCs w:val="20"/>
                <w:lang w:val="sv-SE"/>
              </w:rPr>
              <w:t>Ordinatörens</w:t>
            </w:r>
            <w:r w:rsidRPr="004049E0">
              <w:rPr>
                <w:spacing w:val="-1"/>
                <w:sz w:val="20"/>
                <w:szCs w:val="20"/>
                <w:lang w:val="sv-SE"/>
              </w:rPr>
              <w:t xml:space="preserve"> HSA-id. </w:t>
            </w:r>
            <w:r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E026ACB" w14:textId="6974AEEB"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154DFE60"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4EABF770" w14:textId="027D65D9"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6406BFD" w14:textId="61ECEB3C"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07B9CC1" w14:textId="6AF5FCCA" w:rsidR="00832FAE" w:rsidRPr="002E0A74" w:rsidRDefault="00832FAE" w:rsidP="00272D3A">
            <w:pPr>
              <w:spacing w:line="226" w:lineRule="exact"/>
              <w:ind w:left="102"/>
              <w:rPr>
                <w:spacing w:val="-1"/>
                <w:szCs w:val="20"/>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1397BC6" w14:textId="5433BDD9"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76137344"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C245921" w14:textId="14512813" w:rsidR="00832FAE" w:rsidRPr="00296F37" w:rsidRDefault="00832FAE" w:rsidP="00296F37">
            <w:pPr>
              <w:spacing w:line="229" w:lineRule="exact"/>
              <w:ind w:left="102"/>
              <w:rPr>
                <w:sz w:val="20"/>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9EED574" w14:textId="77777777" w:rsidR="00832FAE" w:rsidRPr="004049E0" w:rsidRDefault="00832FAE" w:rsidP="00296F37">
            <w:pPr>
              <w:spacing w:line="226" w:lineRule="exact"/>
              <w:ind w:left="102"/>
              <w:rPr>
                <w:spacing w:val="-1"/>
                <w:sz w:val="20"/>
                <w:szCs w:val="20"/>
              </w:rPr>
            </w:pPr>
            <w:r w:rsidRPr="004049E0">
              <w:rPr>
                <w:spacing w:val="-1"/>
                <w:sz w:val="20"/>
                <w:szCs w:val="20"/>
              </w:rPr>
              <w:t xml:space="preserve">CVType </w:t>
            </w:r>
          </w:p>
          <w:p w14:paraId="497C2B6E" w14:textId="77777777" w:rsidR="00832FAE" w:rsidRPr="002E0A74" w:rsidRDefault="00832FAE"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3B9AF480" w14:textId="08A767DD" w:rsidR="00832FAE" w:rsidRPr="00296F37" w:rsidRDefault="00832FAE" w:rsidP="00CF245D">
            <w:pPr>
              <w:spacing w:line="226" w:lineRule="exact"/>
              <w:ind w:left="102"/>
              <w:rPr>
                <w:spacing w:val="-1"/>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Pr="00832FAE">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2A2AEA9" w14:textId="74ABF773"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1E72D188" w14:textId="77777777" w:rsidTr="00CF245D">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6339EACB" w14:textId="087B1B6D"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F14796" w14:textId="4AC01365"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654172A" w14:textId="45B4F849" w:rsidR="00832FAE" w:rsidRPr="00296F37" w:rsidRDefault="00832FAE" w:rsidP="002E0A74">
            <w:pPr>
              <w:spacing w:line="226"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3097FA7" w14:textId="4AA5E641"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30668F8E"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7D3B2813" w14:textId="75D7D2C0"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17D59E9" w14:textId="7F22B56B"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0EF26F9" w14:textId="7196D1F0" w:rsidR="00832FAE" w:rsidRPr="00296F37" w:rsidRDefault="00832FAE" w:rsidP="002E0A74">
            <w:pPr>
              <w:spacing w:line="226"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11B6E471" w14:textId="4200DEFF"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3775DE7A" w14:textId="77777777" w:rsidTr="00CF245D">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699DFF85" w14:textId="73BD0BC1"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6D606F59" w14:textId="27F6CB22"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79CA7F6" w14:textId="41DBACD8" w:rsidR="00832FAE" w:rsidRPr="00296F37" w:rsidRDefault="00832FAE" w:rsidP="002E0A74">
            <w:pPr>
              <w:spacing w:line="226"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FE4614F" w14:textId="2382BDFA"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757BAD91" w14:textId="77777777" w:rsidTr="00A7696A">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tcPr>
          <w:p w14:paraId="3FE4D2CD" w14:textId="3678DCA1" w:rsidR="00832FAE" w:rsidRPr="002E0A74" w:rsidRDefault="00832FAE" w:rsidP="002E0A74">
            <w:pPr>
              <w:spacing w:line="229" w:lineRule="exact"/>
              <w:ind w:left="102"/>
              <w:rPr>
                <w:szCs w:val="20"/>
              </w:rPr>
            </w:pPr>
            <w:r w:rsidRPr="00296F37">
              <w:rPr>
                <w:sz w:val="20"/>
                <w:szCs w:val="20"/>
                <w:lang w:val="sv-SE"/>
              </w:rPr>
              <w:lastRenderedPageBreak/>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4877CC34" w14:textId="59FECDCC"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6E1B68A" w14:textId="1F29E34D" w:rsidR="00832FAE" w:rsidRPr="00296F37" w:rsidRDefault="00832FAE" w:rsidP="002E0A74">
            <w:pPr>
              <w:spacing w:line="226"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0C24A932" w14:textId="2501D2CC"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751AD447" w14:textId="77777777" w:rsidTr="00CF245D">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tcPr>
          <w:p w14:paraId="24BE7BAE" w14:textId="55B4ED85"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A9B7A2F" w14:textId="7C96A7E2"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AB2AD9" w14:textId="3AB37BF8" w:rsidR="00832FAE" w:rsidRPr="00296F37" w:rsidRDefault="00832FAE" w:rsidP="002E0A74">
            <w:pPr>
              <w:spacing w:line="226"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3697B581" w14:textId="12A79E1B"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2D7866F7" w14:textId="77777777" w:rsidTr="00CF245D">
        <w:trPr>
          <w:trHeight w:hRule="exact" w:val="1412"/>
          <w:tblHeader/>
        </w:trPr>
        <w:tc>
          <w:tcPr>
            <w:tcW w:w="2701" w:type="dxa"/>
            <w:tcBorders>
              <w:top w:val="single" w:sz="5" w:space="0" w:color="000000"/>
              <w:left w:val="single" w:sz="5" w:space="0" w:color="000000"/>
              <w:bottom w:val="single" w:sz="5" w:space="0" w:color="000000"/>
              <w:right w:val="single" w:sz="5" w:space="0" w:color="000000"/>
            </w:tcBorders>
          </w:tcPr>
          <w:p w14:paraId="214E8D66" w14:textId="1908E9C6"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D934138" w14:textId="35747FEC"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5C59E6" w14:textId="77777777" w:rsidR="00832FAE" w:rsidRPr="00296F37" w:rsidRDefault="00832FAE" w:rsidP="00296F37">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7539DFE6" w14:textId="5EF1AC3D" w:rsidR="00832FAE" w:rsidRPr="00296F37" w:rsidRDefault="00832FAE"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484F8399" w14:textId="78697846"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205AE43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7F12D829" w14:textId="05FD1E56"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10FB9336" w14:textId="5D63D376" w:rsidR="00832FAE" w:rsidRPr="002E0A74" w:rsidRDefault="00832FAE"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1E4B2AE7" w14:textId="037534D6" w:rsidR="00832FAE" w:rsidRPr="00272D3A" w:rsidRDefault="00832FAE" w:rsidP="002E0A74">
            <w:pPr>
              <w:spacing w:line="226"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44B9A0CE" w14:textId="745A0490"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48AFD8C2"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59F1E29A" w14:textId="5A816EB4"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F8F18DF" w14:textId="6318CF68" w:rsidR="00832FAE" w:rsidRPr="002E0A74" w:rsidRDefault="00832FAE"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1FB9DE35" w14:textId="49D9B7F9" w:rsidR="00832FAE" w:rsidRPr="00296F37" w:rsidRDefault="00832FAE" w:rsidP="002E0A74">
            <w:pPr>
              <w:spacing w:line="226"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388E5DC3" w14:textId="4073BA93"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3AD98803"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35DD1A29" w14:textId="3280E8B3"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7E4179DF" w14:textId="777BEA7E"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ED5E31" w14:textId="67DFCFAB" w:rsidR="00832FAE" w:rsidRPr="002E0A74" w:rsidRDefault="00832FAE" w:rsidP="002E0A74">
            <w:pPr>
              <w:spacing w:line="226"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D435326" w14:textId="102EC28B"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1DF2CDFF" w14:textId="77777777" w:rsidTr="00CF245D">
        <w:trPr>
          <w:trHeight w:hRule="exact" w:val="274"/>
          <w:tblHeader/>
        </w:trPr>
        <w:tc>
          <w:tcPr>
            <w:tcW w:w="2701" w:type="dxa"/>
            <w:tcBorders>
              <w:top w:val="single" w:sz="5" w:space="0" w:color="000000"/>
              <w:left w:val="single" w:sz="5" w:space="0" w:color="000000"/>
              <w:bottom w:val="single" w:sz="5" w:space="0" w:color="000000"/>
              <w:right w:val="single" w:sz="5" w:space="0" w:color="000000"/>
            </w:tcBorders>
          </w:tcPr>
          <w:p w14:paraId="46439F33" w14:textId="166BF7CB"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2B3F45A4" w14:textId="68ED1888"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55F5D73" w14:textId="6AD306E0" w:rsidR="00832FAE" w:rsidRPr="002E0A74" w:rsidRDefault="00832FAE" w:rsidP="002E0A74">
            <w:pPr>
              <w:spacing w:line="226"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2690D973" w14:textId="3CBBA7AD" w:rsidR="00832FAE" w:rsidRPr="002E0A74" w:rsidRDefault="00832FAE" w:rsidP="00D23625">
            <w:pPr>
              <w:spacing w:line="229" w:lineRule="exact"/>
              <w:ind w:left="142"/>
              <w:jc w:val="center"/>
              <w:rPr>
                <w:szCs w:val="20"/>
              </w:rPr>
            </w:pPr>
            <w:r w:rsidRPr="004049E0">
              <w:rPr>
                <w:sz w:val="20"/>
                <w:szCs w:val="20"/>
              </w:rPr>
              <w:t>0..1</w:t>
            </w:r>
          </w:p>
        </w:tc>
      </w:tr>
      <w:tr w:rsidR="00832FAE" w:rsidRPr="002E0A74" w14:paraId="08575B05" w14:textId="77777777" w:rsidTr="00CF245D">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06D5727A" w14:textId="470DD547"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59566B2" w14:textId="0B5C48F5"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91933C" w14:textId="6E67A8CE" w:rsidR="00832FAE" w:rsidRPr="002E0A74" w:rsidRDefault="00832FAE" w:rsidP="002E0A74">
            <w:pPr>
              <w:spacing w:line="226"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5ECA0CBB" w14:textId="19C3E3D2" w:rsidR="00832FAE" w:rsidRPr="002E0A74" w:rsidRDefault="00832FAE" w:rsidP="00D23625">
            <w:pPr>
              <w:spacing w:line="229" w:lineRule="exact"/>
              <w:ind w:left="142"/>
              <w:jc w:val="center"/>
              <w:rPr>
                <w:szCs w:val="20"/>
              </w:rPr>
            </w:pPr>
            <w:r w:rsidRPr="004049E0">
              <w:rPr>
                <w:sz w:val="20"/>
                <w:szCs w:val="20"/>
              </w:rPr>
              <w:t>0..1</w:t>
            </w:r>
          </w:p>
        </w:tc>
      </w:tr>
      <w:tr w:rsidR="00832FAE" w:rsidRPr="002E0A74" w14:paraId="7B2AAF4B"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1A4B96AD" w14:textId="78BBD6E9"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60E025BD" w14:textId="3ED98C6D"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214BB06" w14:textId="3AED1614" w:rsidR="00832FAE" w:rsidRPr="00296F37" w:rsidRDefault="00832FAE" w:rsidP="002E0A74">
            <w:pPr>
              <w:spacing w:line="226"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40579638" w14:textId="3474C6FF" w:rsidR="00832FAE" w:rsidRPr="002E0A74" w:rsidRDefault="00832FAE" w:rsidP="00D23625">
            <w:pPr>
              <w:spacing w:line="229" w:lineRule="exact"/>
              <w:ind w:left="142"/>
              <w:jc w:val="center"/>
              <w:rPr>
                <w:szCs w:val="20"/>
              </w:rPr>
            </w:pPr>
            <w:r w:rsidRPr="004049E0">
              <w:rPr>
                <w:sz w:val="20"/>
                <w:szCs w:val="20"/>
              </w:rPr>
              <w:t>0..1</w:t>
            </w:r>
          </w:p>
        </w:tc>
      </w:tr>
      <w:tr w:rsidR="00832FAE" w:rsidRPr="002E0A74" w14:paraId="7EF45D03" w14:textId="77777777" w:rsidTr="00CF245D">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2F93BEFE" w14:textId="5930ABD8"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212DBBB" w14:textId="2F627195"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847D62" w14:textId="1D6D7BA0" w:rsidR="00832FAE" w:rsidRPr="00296F37" w:rsidRDefault="00832FAE" w:rsidP="002E0A74">
            <w:pPr>
              <w:spacing w:line="226"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4DCAFA62" w14:textId="5E14A826" w:rsidR="00832FAE" w:rsidRPr="002E0A74" w:rsidRDefault="00832FAE" w:rsidP="00D23625">
            <w:pPr>
              <w:spacing w:line="229" w:lineRule="exact"/>
              <w:ind w:left="142"/>
              <w:jc w:val="center"/>
              <w:rPr>
                <w:szCs w:val="20"/>
              </w:rPr>
            </w:pPr>
            <w:r w:rsidRPr="004049E0">
              <w:rPr>
                <w:sz w:val="20"/>
                <w:szCs w:val="20"/>
              </w:rPr>
              <w:t>0..1</w:t>
            </w:r>
          </w:p>
        </w:tc>
      </w:tr>
      <w:tr w:rsidR="00832FAE" w:rsidRPr="002E0A74" w14:paraId="127FCFC0" w14:textId="77777777" w:rsidTr="00296F3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7FA12D01" w14:textId="3B9BBFC0" w:rsidR="00832FAE" w:rsidRPr="00296F37" w:rsidRDefault="00832FAE" w:rsidP="00296F37">
            <w:pPr>
              <w:spacing w:line="229" w:lineRule="exact"/>
              <w:ind w:left="102"/>
              <w:rPr>
                <w:color w:val="FF0000"/>
                <w:sz w:val="20"/>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65487560" w14:textId="77777777" w:rsidR="00832FAE" w:rsidRPr="00296F37" w:rsidRDefault="00832FAE"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7CBC103" w14:textId="5E80ED86" w:rsidR="00832FAE" w:rsidRPr="00296F37" w:rsidRDefault="00832FAE" w:rsidP="002E0A74">
            <w:pPr>
              <w:spacing w:line="226" w:lineRule="exact"/>
              <w:ind w:left="102"/>
              <w:rPr>
                <w:color w:val="FF0000"/>
                <w:spacing w:val="-1"/>
                <w:sz w:val="20"/>
                <w:szCs w:val="20"/>
                <w:lang w:val="sv-SE"/>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EB86176" w14:textId="44981651" w:rsidR="00832FAE" w:rsidRPr="00296F37" w:rsidRDefault="00832FAE" w:rsidP="00D23625">
            <w:pPr>
              <w:spacing w:line="229" w:lineRule="exact"/>
              <w:ind w:left="142"/>
              <w:jc w:val="center"/>
              <w:rPr>
                <w:color w:val="FF0000"/>
                <w:sz w:val="20"/>
                <w:szCs w:val="20"/>
              </w:rPr>
            </w:pPr>
            <w:r w:rsidRPr="00296F37">
              <w:rPr>
                <w:color w:val="FF0000"/>
                <w:spacing w:val="-1"/>
                <w:sz w:val="20"/>
                <w:szCs w:val="20"/>
              </w:rPr>
              <w:t>0..0</w:t>
            </w:r>
          </w:p>
        </w:tc>
      </w:tr>
      <w:tr w:rsidR="00832FAE" w:rsidRPr="002E0A74" w14:paraId="0E69AEC7" w14:textId="77777777" w:rsidTr="00296F37">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tcPr>
          <w:p w14:paraId="4C51B118" w14:textId="611801D7" w:rsidR="00832FAE" w:rsidRPr="00296F37" w:rsidRDefault="00832FAE" w:rsidP="002E0A74">
            <w:pPr>
              <w:spacing w:line="229" w:lineRule="exact"/>
              <w:ind w:left="102"/>
              <w:rPr>
                <w:color w:val="FF0000"/>
                <w:sz w:val="20"/>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7503D655" w14:textId="77777777" w:rsidR="00832FAE" w:rsidRPr="00296F37" w:rsidRDefault="00832FAE"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F427B4F" w14:textId="16670BA0" w:rsidR="00832FAE" w:rsidRPr="00296F37" w:rsidRDefault="00832FAE" w:rsidP="002E0A74">
            <w:pPr>
              <w:spacing w:line="226" w:lineRule="exact"/>
              <w:ind w:left="102"/>
              <w:rPr>
                <w:color w:val="FF0000"/>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24814611" w14:textId="3EAE30CD" w:rsidR="00832FAE" w:rsidRPr="00296F37" w:rsidRDefault="00832FAE" w:rsidP="00D23625">
            <w:pPr>
              <w:spacing w:line="229" w:lineRule="exact"/>
              <w:ind w:left="142"/>
              <w:jc w:val="center"/>
              <w:rPr>
                <w:color w:val="FF0000"/>
                <w:sz w:val="20"/>
                <w:szCs w:val="20"/>
              </w:rPr>
            </w:pPr>
            <w:r w:rsidRPr="00296F37">
              <w:rPr>
                <w:color w:val="FF0000"/>
                <w:spacing w:val="-1"/>
                <w:sz w:val="20"/>
                <w:szCs w:val="20"/>
              </w:rPr>
              <w:t>0..0</w:t>
            </w:r>
          </w:p>
        </w:tc>
      </w:tr>
      <w:tr w:rsidR="00832FAE" w:rsidRPr="002E0A74" w14:paraId="0735390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9C6C4AE" w14:textId="77777777" w:rsidR="00832FAE" w:rsidRPr="002E0A74" w:rsidRDefault="00832FA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evaluator</w:t>
            </w:r>
          </w:p>
        </w:tc>
        <w:tc>
          <w:tcPr>
            <w:tcW w:w="1417" w:type="dxa"/>
            <w:tcBorders>
              <w:top w:val="single" w:sz="5" w:space="0" w:color="000000"/>
              <w:left w:val="single" w:sz="5" w:space="0" w:color="000000"/>
              <w:bottom w:val="single" w:sz="5" w:space="0" w:color="000000"/>
              <w:right w:val="single" w:sz="5" w:space="0" w:color="000000"/>
            </w:tcBorders>
          </w:tcPr>
          <w:p w14:paraId="097432A9" w14:textId="77777777" w:rsidR="00832FAE" w:rsidRPr="002E0A74" w:rsidRDefault="00832FAE"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49C84301"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”Utvärderat av”.</w:t>
            </w:r>
          </w:p>
          <w:p w14:paraId="22BF4D64" w14:textId="27701467" w:rsidR="00832FAE" w:rsidRPr="002E0A74" w:rsidRDefault="00832FAE" w:rsidP="00B50BDA">
            <w:pPr>
              <w:spacing w:line="226" w:lineRule="exact"/>
              <w:ind w:left="102"/>
              <w:rPr>
                <w:spacing w:val="-1"/>
                <w:sz w:val="20"/>
                <w:szCs w:val="20"/>
                <w:lang w:val="sv-SE"/>
              </w:rPr>
            </w:pPr>
            <w:r w:rsidRPr="002E0A74">
              <w:rPr>
                <w:spacing w:val="-1"/>
                <w:sz w:val="20"/>
                <w:szCs w:val="20"/>
                <w:lang w:val="sv-SE"/>
              </w:rPr>
              <w:t>Den hälso- och sjukvårdsperson</w:t>
            </w:r>
            <w:r>
              <w:rPr>
                <w:spacing w:val="-1"/>
                <w:sz w:val="20"/>
                <w:szCs w:val="20"/>
                <w:lang w:val="sv-SE"/>
              </w:rPr>
              <w:t>/-enhet</w:t>
            </w:r>
            <w:r w:rsidRPr="002E0A74">
              <w:rPr>
                <w:spacing w:val="-1"/>
                <w:sz w:val="20"/>
                <w:szCs w:val="20"/>
                <w:lang w:val="sv-SE"/>
              </w:rPr>
              <w:t xml:space="preserve"> som utvärderat utfallet av </w:t>
            </w:r>
            <w:r>
              <w:rPr>
                <w:spacing w:val="-1"/>
                <w:sz w:val="20"/>
                <w:szCs w:val="20"/>
                <w:lang w:val="sv-SE"/>
              </w:rPr>
              <w:t>o</w:t>
            </w:r>
            <w:r w:rsidRPr="002E0A74">
              <w:rPr>
                <w:spacing w:val="-1"/>
                <w:sz w:val="20"/>
                <w:szCs w:val="20"/>
                <w:lang w:val="sv-SE"/>
              </w:rPr>
              <w:t>rdinationen/förskrivningen.</w:t>
            </w:r>
          </w:p>
        </w:tc>
        <w:tc>
          <w:tcPr>
            <w:tcW w:w="1417" w:type="dxa"/>
            <w:tcBorders>
              <w:top w:val="single" w:sz="5" w:space="0" w:color="000000"/>
              <w:left w:val="single" w:sz="5" w:space="0" w:color="000000"/>
              <w:bottom w:val="single" w:sz="5" w:space="0" w:color="000000"/>
              <w:right w:val="single" w:sz="5" w:space="0" w:color="000000"/>
            </w:tcBorders>
          </w:tcPr>
          <w:p w14:paraId="2008A882"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10E9C219"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442DEBBD" w14:textId="33C8414C"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247DC4CC" w14:textId="77777777" w:rsidR="00832FAE" w:rsidRPr="00296F37" w:rsidRDefault="00832FAE" w:rsidP="00573261">
            <w:pPr>
              <w:spacing w:line="229" w:lineRule="exact"/>
              <w:ind w:left="102"/>
              <w:rPr>
                <w:rFonts w:cs="Arial"/>
                <w:color w:val="FF0000"/>
                <w:sz w:val="20"/>
                <w:szCs w:val="20"/>
                <w:lang w:val="sv-SE"/>
              </w:rPr>
            </w:pPr>
            <w:r w:rsidRPr="00296F37">
              <w:rPr>
                <w:sz w:val="20"/>
                <w:szCs w:val="20"/>
                <w:lang w:val="sv-SE"/>
              </w:rPr>
              <w:t>TimeStampType</w:t>
            </w:r>
          </w:p>
          <w:p w14:paraId="30B99637" w14:textId="77777777" w:rsidR="00832FAE" w:rsidRPr="002E0A74" w:rsidRDefault="00832FAE"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07F384D4" w14:textId="77777777" w:rsidR="00832FAE" w:rsidRPr="002E0A74" w:rsidRDefault="00832FAE" w:rsidP="00573261">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243B6DC4" w14:textId="77777777" w:rsidR="00832FAE" w:rsidRPr="002E0A74" w:rsidRDefault="00832FAE" w:rsidP="00573261">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5AC48CAD" w14:textId="16EECD40" w:rsidR="00832FAE" w:rsidRPr="00272D3A" w:rsidRDefault="00832FAE" w:rsidP="002E0A74">
            <w:pPr>
              <w:tabs>
                <w:tab w:val="left" w:pos="567"/>
              </w:tabs>
              <w:spacing w:line="229" w:lineRule="exact"/>
              <w:ind w:left="102"/>
              <w:rPr>
                <w:spacing w:val="-1"/>
                <w:szCs w:val="20"/>
                <w:lang w:val="sv-SE"/>
              </w:rPr>
            </w:pPr>
            <w:r w:rsidRPr="002E0A74">
              <w:rPr>
                <w:spacing w:val="-1"/>
                <w:sz w:val="20"/>
                <w:szCs w:val="20"/>
                <w:lang w:val="sv-SE"/>
              </w:rPr>
              <w:t xml:space="preserve">Inte nödvändigtvis samma som </w:t>
            </w:r>
            <w:r>
              <w:rPr>
                <w:spacing w:val="-1"/>
                <w:sz w:val="20"/>
                <w:szCs w:val="20"/>
                <w:lang w:val="sv-SE"/>
              </w:rPr>
              <w:t>behandlingsstart. Samma värde som d</w:t>
            </w:r>
            <w:r w:rsidRPr="002E0A74">
              <w:rPr>
                <w:spacing w:val="-1"/>
                <w:sz w:val="20"/>
                <w:szCs w:val="20"/>
                <w:lang w:val="sv-SE"/>
              </w:rPr>
              <w:t>ocumentTime i header</w:t>
            </w:r>
            <w:r>
              <w:rPr>
                <w:spacing w:val="-1"/>
                <w:sz w:val="20"/>
                <w:szCs w:val="20"/>
                <w:lang w:val="sv-SE"/>
              </w:rPr>
              <w:t>n</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55BABD" w14:textId="6244C9F1" w:rsidR="00832FAE" w:rsidRPr="002E0A74" w:rsidRDefault="00832FAE" w:rsidP="00D23625">
            <w:pPr>
              <w:spacing w:line="229" w:lineRule="exact"/>
              <w:ind w:left="142"/>
              <w:jc w:val="center"/>
              <w:rPr>
                <w:szCs w:val="20"/>
              </w:rPr>
            </w:pPr>
            <w:r w:rsidRPr="004049E0">
              <w:rPr>
                <w:spacing w:val="-1"/>
                <w:sz w:val="20"/>
                <w:szCs w:val="20"/>
              </w:rPr>
              <w:t>1..1</w:t>
            </w:r>
          </w:p>
        </w:tc>
      </w:tr>
      <w:tr w:rsidR="00832FAE" w:rsidRPr="002E0A74" w14:paraId="2A1D26C7" w14:textId="77777777" w:rsidTr="00272D3A">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tcPr>
          <w:p w14:paraId="72C7FFF6" w14:textId="04041D83"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2CECE0D7" w14:textId="77777777" w:rsidR="00832FAE" w:rsidRPr="004049E0" w:rsidRDefault="00832FAE" w:rsidP="00573261">
            <w:pPr>
              <w:spacing w:line="229" w:lineRule="exact"/>
              <w:ind w:left="102"/>
              <w:rPr>
                <w:rFonts w:cs="Arial"/>
                <w:sz w:val="20"/>
                <w:szCs w:val="20"/>
              </w:rPr>
            </w:pPr>
            <w:r w:rsidRPr="004049E0">
              <w:rPr>
                <w:sz w:val="20"/>
                <w:szCs w:val="20"/>
              </w:rPr>
              <w:t>HSAIdType</w:t>
            </w:r>
          </w:p>
          <w:p w14:paraId="7DB37A1F" w14:textId="77777777" w:rsidR="00832FAE" w:rsidRPr="002E0A74" w:rsidRDefault="00832FAE"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960FDE8" w14:textId="6977EDB3" w:rsidR="00832FAE" w:rsidRPr="00272D3A" w:rsidRDefault="00832FAE" w:rsidP="002E0A74">
            <w:pPr>
              <w:tabs>
                <w:tab w:val="left" w:pos="567"/>
              </w:tabs>
              <w:spacing w:line="229" w:lineRule="exact"/>
              <w:ind w:left="102"/>
              <w:rPr>
                <w:spacing w:val="-1"/>
                <w:szCs w:val="20"/>
                <w:lang w:val="sv-SE"/>
              </w:rPr>
            </w:pPr>
            <w:r>
              <w:rPr>
                <w:spacing w:val="-1"/>
                <w:sz w:val="20"/>
                <w:szCs w:val="20"/>
                <w:lang w:val="sv-SE"/>
              </w:rPr>
              <w:t>Vård- och omsorgspersonens</w:t>
            </w:r>
            <w:r w:rsidRPr="004049E0">
              <w:rPr>
                <w:spacing w:val="-1"/>
                <w:sz w:val="20"/>
                <w:szCs w:val="20"/>
                <w:lang w:val="sv-SE"/>
              </w:rPr>
              <w:t xml:space="preserve"> HSA-id. </w:t>
            </w:r>
            <w:r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8F996DB" w14:textId="6F9DC32C" w:rsidR="00832FAE" w:rsidRPr="00272D3A" w:rsidRDefault="00832FAE" w:rsidP="00D23625">
            <w:pPr>
              <w:spacing w:line="229" w:lineRule="exact"/>
              <w:ind w:left="142"/>
              <w:jc w:val="center"/>
              <w:rPr>
                <w:szCs w:val="20"/>
                <w:lang w:val="sv-SE"/>
              </w:rPr>
            </w:pPr>
            <w:r w:rsidRPr="00272D3A">
              <w:rPr>
                <w:spacing w:val="-1"/>
                <w:sz w:val="20"/>
                <w:szCs w:val="20"/>
                <w:lang w:val="sv-SE"/>
              </w:rPr>
              <w:t>0..1</w:t>
            </w:r>
          </w:p>
        </w:tc>
      </w:tr>
      <w:tr w:rsidR="00832FAE" w:rsidRPr="002E0A74" w14:paraId="681B0AB5" w14:textId="77777777" w:rsidTr="00272D3A">
        <w:trPr>
          <w:trHeight w:hRule="exact" w:val="709"/>
          <w:tblHeader/>
        </w:trPr>
        <w:tc>
          <w:tcPr>
            <w:tcW w:w="2701" w:type="dxa"/>
            <w:tcBorders>
              <w:top w:val="single" w:sz="5" w:space="0" w:color="000000"/>
              <w:left w:val="single" w:sz="5" w:space="0" w:color="000000"/>
              <w:bottom w:val="single" w:sz="5" w:space="0" w:color="000000"/>
              <w:right w:val="single" w:sz="5" w:space="0" w:color="000000"/>
            </w:tcBorders>
          </w:tcPr>
          <w:p w14:paraId="3B656441" w14:textId="12557170" w:rsidR="00832FAE" w:rsidRPr="00272D3A" w:rsidRDefault="00832FAE" w:rsidP="002E0A74">
            <w:pPr>
              <w:spacing w:line="229" w:lineRule="exact"/>
              <w:ind w:left="102"/>
              <w:rPr>
                <w:szCs w:val="20"/>
                <w:lang w:val="sv-SE"/>
              </w:rPr>
            </w:pPr>
            <w:r w:rsidRPr="00296F37">
              <w:rPr>
                <w:sz w:val="20"/>
                <w:szCs w:val="20"/>
                <w:lang w:val="sv-SE"/>
              </w:rPr>
              <w:t>..</w:t>
            </w:r>
            <w:r>
              <w:rPr>
                <w:sz w:val="20"/>
                <w:szCs w:val="20"/>
                <w:lang w:val="sv-SE"/>
              </w:rPr>
              <w:t>/</w:t>
            </w:r>
            <w:r w:rsidRPr="00272D3A">
              <w:rPr>
                <w:sz w:val="20"/>
                <w:szCs w:val="20"/>
                <w:lang w:val="sv-SE"/>
              </w:rPr>
              <w:t>../../../</w:t>
            </w:r>
            <w:r w:rsidRPr="00272D3A">
              <w:rPr>
                <w:spacing w:val="-1"/>
                <w:sz w:val="20"/>
                <w:szCs w:val="20"/>
                <w:lang w:val="sv-SE"/>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BC3E1CA" w14:textId="72ED924D" w:rsidR="00832FAE" w:rsidRPr="00272D3A" w:rsidRDefault="00832FAE" w:rsidP="002E0A74">
            <w:pPr>
              <w:spacing w:line="229" w:lineRule="exact"/>
              <w:ind w:left="102"/>
              <w:rPr>
                <w:spacing w:val="-1"/>
                <w:szCs w:val="20"/>
                <w:lang w:val="sv-SE"/>
              </w:rPr>
            </w:pPr>
            <w:r w:rsidRPr="00272D3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4B9C37E" w14:textId="746DCAB5" w:rsidR="00832FAE" w:rsidRPr="002E0A74" w:rsidRDefault="00832FAE" w:rsidP="002E0A74">
            <w:pPr>
              <w:tabs>
                <w:tab w:val="left" w:pos="567"/>
              </w:tabs>
              <w:spacing w:line="229" w:lineRule="exact"/>
              <w:ind w:left="102"/>
              <w:rPr>
                <w:spacing w:val="-1"/>
                <w:szCs w:val="20"/>
              </w:rPr>
            </w:pPr>
            <w:r w:rsidRPr="004049E0">
              <w:rPr>
                <w:sz w:val="20"/>
                <w:szCs w:val="20"/>
                <w:lang w:val="sv-SE"/>
              </w:rPr>
              <w:t xml:space="preserve">Namn på </w:t>
            </w:r>
            <w:r>
              <w:rPr>
                <w:spacing w:val="-1"/>
                <w:sz w:val="20"/>
                <w:szCs w:val="20"/>
                <w:lang w:val="sv-SE"/>
              </w:rPr>
              <w:t>vård- och omsorgspersonens</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58DB30E" w14:textId="267DB783"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61B65659" w14:textId="77777777" w:rsidTr="00272D3A">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7076ADCC" w14:textId="3FF5F229" w:rsidR="00832FAE" w:rsidRPr="002E0A74" w:rsidRDefault="00832FAE" w:rsidP="002E0A74">
            <w:pPr>
              <w:spacing w:line="229" w:lineRule="exact"/>
              <w:ind w:left="102"/>
              <w:rPr>
                <w:szCs w:val="20"/>
              </w:rPr>
            </w:pPr>
            <w:r w:rsidRPr="00296F37">
              <w:rPr>
                <w:sz w:val="20"/>
                <w:szCs w:val="20"/>
                <w:lang w:val="sv-SE"/>
              </w:rPr>
              <w:lastRenderedPageBreak/>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5957D301" w14:textId="77777777" w:rsidR="00832FAE" w:rsidRPr="004049E0" w:rsidRDefault="00832FAE" w:rsidP="00573261">
            <w:pPr>
              <w:spacing w:line="226" w:lineRule="exact"/>
              <w:ind w:left="102"/>
              <w:rPr>
                <w:spacing w:val="-1"/>
                <w:sz w:val="20"/>
                <w:szCs w:val="20"/>
              </w:rPr>
            </w:pPr>
            <w:r w:rsidRPr="004049E0">
              <w:rPr>
                <w:spacing w:val="-1"/>
                <w:sz w:val="20"/>
                <w:szCs w:val="20"/>
              </w:rPr>
              <w:t xml:space="preserve">CVType </w:t>
            </w:r>
          </w:p>
          <w:p w14:paraId="13F66878" w14:textId="77777777" w:rsidR="00832FAE" w:rsidRPr="002E0A74" w:rsidRDefault="00832FAE"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F1272B9" w14:textId="11570D5C" w:rsidR="00832FAE" w:rsidRPr="00272D3A" w:rsidRDefault="00832FAE" w:rsidP="002E0A74">
            <w:pPr>
              <w:tabs>
                <w:tab w:val="left" w:pos="567"/>
              </w:tabs>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vård- och omsorgspersonens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Pr="00832FAE">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31C806B7" w14:textId="472D2031"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12A55258" w14:textId="77777777" w:rsidTr="00272D3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B1B7331" w14:textId="2938CC79"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571EF6FE" w14:textId="0308FB2D" w:rsidR="00832FAE" w:rsidRPr="002E0A74"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9F64018" w14:textId="0A98B030" w:rsidR="00832FAE" w:rsidRPr="00272D3A" w:rsidRDefault="00832FAE" w:rsidP="002E0A74">
            <w:pPr>
              <w:tabs>
                <w:tab w:val="left" w:pos="567"/>
              </w:tabs>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5705C00B" w14:textId="1EABD5D1"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0F57C404"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B54C678" w14:textId="41367C1F"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4ED4E4" w14:textId="62448D9C" w:rsidR="00832FAE" w:rsidRPr="002E0A74"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14A0CDE" w14:textId="7AF981D2" w:rsidR="00832FAE" w:rsidRPr="00272D3A" w:rsidRDefault="00832FAE" w:rsidP="002E0A74">
            <w:pPr>
              <w:tabs>
                <w:tab w:val="left" w:pos="567"/>
              </w:tabs>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30DC528D" w14:textId="50F6418F"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11A33BDF" w14:textId="77777777" w:rsidTr="00272D3A">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tcPr>
          <w:p w14:paraId="35078A4C" w14:textId="123DF6ED"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D514BF7" w14:textId="6E368BC1" w:rsidR="00832FAE" w:rsidRPr="002E0A74"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2DC3213" w14:textId="3D9C6B04" w:rsidR="00832FAE" w:rsidRPr="00272D3A" w:rsidRDefault="00832FAE" w:rsidP="002E0A74">
            <w:pPr>
              <w:tabs>
                <w:tab w:val="left" w:pos="567"/>
              </w:tabs>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4479D9BF" w14:textId="34C254B1"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3A8BF09F" w14:textId="77777777" w:rsidTr="00272D3A">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tcPr>
          <w:p w14:paraId="3E3C986D" w14:textId="1E37D4C8"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5B07334" w14:textId="5EEAC543" w:rsidR="00832FAE" w:rsidRPr="002E0A74"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40510E" w14:textId="6F9E758D" w:rsidR="00832FAE" w:rsidRPr="00272D3A" w:rsidRDefault="00832FAE" w:rsidP="002E0A74">
            <w:pPr>
              <w:tabs>
                <w:tab w:val="left" w:pos="567"/>
              </w:tabs>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77264A5" w14:textId="2D1096BD"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002B4020"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259AE612" w14:textId="70739584"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2790001" w14:textId="1D3BE663" w:rsidR="00832FAE" w:rsidRPr="002E0A74"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701FA6F" w14:textId="1E021A24" w:rsidR="00832FAE" w:rsidRPr="00272D3A" w:rsidRDefault="00832FAE" w:rsidP="002E0A74">
            <w:pPr>
              <w:tabs>
                <w:tab w:val="left" w:pos="567"/>
              </w:tabs>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F14685" w14:textId="51B19711"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6EB1C318"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647BD01" w14:textId="24FD45AA"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92A9DBD" w14:textId="2366401C" w:rsidR="00832FAE" w:rsidRPr="002E0A74"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4B6323D" w14:textId="77777777" w:rsidR="00832FAE" w:rsidRPr="00296F37" w:rsidRDefault="00832FAE"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52F243B7" w14:textId="7CB20D3F" w:rsidR="00832FAE" w:rsidRPr="00272D3A" w:rsidRDefault="00832FAE" w:rsidP="002E0A74">
            <w:pPr>
              <w:tabs>
                <w:tab w:val="left" w:pos="567"/>
              </w:tabs>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331CB0A7" w14:textId="55B327D7"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0B40FD4F" w14:textId="77777777" w:rsidTr="00272D3A">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496540C" w14:textId="550C49FB"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06233298" w14:textId="537F0B15" w:rsidR="00832FAE" w:rsidRPr="002E0A74" w:rsidRDefault="00832FAE"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0F58A9B8" w14:textId="009AD1A8" w:rsidR="00832FAE" w:rsidRPr="00272D3A" w:rsidRDefault="00832FAE" w:rsidP="002E0A74">
            <w:pPr>
              <w:tabs>
                <w:tab w:val="left" w:pos="567"/>
              </w:tabs>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vård- och omsorgspersonens</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5773A9AC" w14:textId="605BFF9B"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7722DFDA"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574280A9" w14:textId="4469D079"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D4EBFBE" w14:textId="2A6F92C4" w:rsidR="00832FAE" w:rsidRPr="002E0A74" w:rsidRDefault="00832FAE"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11EA887" w14:textId="155E36C2" w:rsidR="00832FAE" w:rsidRPr="00272D3A" w:rsidRDefault="00832FAE" w:rsidP="002E0A74">
            <w:pPr>
              <w:tabs>
                <w:tab w:val="left" w:pos="567"/>
              </w:tabs>
              <w:spacing w:line="229"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03407FA" w14:textId="5A6763E0"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54CC6F5E"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0FF2ACD4" w14:textId="4B6F7971"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6BDCF397" w14:textId="0E92C191" w:rsidR="00832FAE" w:rsidRPr="002E0A74"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679D900" w14:textId="2F187F2A" w:rsidR="00832FAE" w:rsidRPr="002E0A74" w:rsidRDefault="00832FAE" w:rsidP="002E0A74">
            <w:pPr>
              <w:tabs>
                <w:tab w:val="left" w:pos="567"/>
              </w:tabs>
              <w:spacing w:line="229"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B869344" w14:textId="59D33D88"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45E7928D" w14:textId="77777777" w:rsidTr="00272D3A">
        <w:trPr>
          <w:trHeight w:hRule="exact" w:val="256"/>
          <w:tblHeader/>
        </w:trPr>
        <w:tc>
          <w:tcPr>
            <w:tcW w:w="2701" w:type="dxa"/>
            <w:tcBorders>
              <w:top w:val="single" w:sz="5" w:space="0" w:color="000000"/>
              <w:left w:val="single" w:sz="5" w:space="0" w:color="000000"/>
              <w:bottom w:val="single" w:sz="5" w:space="0" w:color="000000"/>
              <w:right w:val="single" w:sz="5" w:space="0" w:color="000000"/>
            </w:tcBorders>
          </w:tcPr>
          <w:p w14:paraId="41D956EB" w14:textId="17EC6AFE"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49E8532E" w14:textId="63D14AEB" w:rsidR="00832FAE" w:rsidRPr="002E0A74"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CBF56F" w14:textId="6F33FF7F" w:rsidR="00832FAE" w:rsidRPr="002E0A74" w:rsidRDefault="00832FAE" w:rsidP="002E0A74">
            <w:pPr>
              <w:tabs>
                <w:tab w:val="left" w:pos="567"/>
              </w:tabs>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5B93887A" w14:textId="38DD9B15" w:rsidR="00832FAE" w:rsidRPr="002E0A74" w:rsidRDefault="00832FAE" w:rsidP="00D23625">
            <w:pPr>
              <w:spacing w:line="229" w:lineRule="exact"/>
              <w:ind w:left="142"/>
              <w:jc w:val="center"/>
              <w:rPr>
                <w:szCs w:val="20"/>
              </w:rPr>
            </w:pPr>
            <w:r w:rsidRPr="004049E0">
              <w:rPr>
                <w:sz w:val="20"/>
                <w:szCs w:val="20"/>
              </w:rPr>
              <w:t>0..1</w:t>
            </w:r>
          </w:p>
        </w:tc>
      </w:tr>
      <w:tr w:rsidR="00832FAE" w:rsidRPr="002E0A74" w14:paraId="1BC83E7C" w14:textId="77777777" w:rsidTr="00272D3A">
        <w:trPr>
          <w:trHeight w:hRule="exact" w:val="251"/>
          <w:tblHeader/>
        </w:trPr>
        <w:tc>
          <w:tcPr>
            <w:tcW w:w="2701" w:type="dxa"/>
            <w:tcBorders>
              <w:top w:val="single" w:sz="5" w:space="0" w:color="000000"/>
              <w:left w:val="single" w:sz="5" w:space="0" w:color="000000"/>
              <w:bottom w:val="single" w:sz="5" w:space="0" w:color="000000"/>
              <w:right w:val="single" w:sz="5" w:space="0" w:color="000000"/>
            </w:tcBorders>
          </w:tcPr>
          <w:p w14:paraId="5FEE0A15" w14:textId="2893367E"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A059FD2" w14:textId="329E4CA7" w:rsidR="00832FAE" w:rsidRPr="002E0A74"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4D10D1C" w14:textId="7DEF6414" w:rsidR="00832FAE" w:rsidRPr="002E0A74" w:rsidRDefault="00832FAE" w:rsidP="002E0A74">
            <w:pPr>
              <w:tabs>
                <w:tab w:val="left" w:pos="567"/>
              </w:tabs>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72F0D27F" w14:textId="63DF430F" w:rsidR="00832FAE" w:rsidRPr="002E0A74" w:rsidRDefault="00832FAE" w:rsidP="00D23625">
            <w:pPr>
              <w:spacing w:line="229" w:lineRule="exact"/>
              <w:ind w:left="142"/>
              <w:jc w:val="center"/>
              <w:rPr>
                <w:szCs w:val="20"/>
              </w:rPr>
            </w:pPr>
            <w:r w:rsidRPr="004049E0">
              <w:rPr>
                <w:sz w:val="20"/>
                <w:szCs w:val="20"/>
              </w:rPr>
              <w:t>0..1</w:t>
            </w:r>
          </w:p>
        </w:tc>
      </w:tr>
      <w:tr w:rsidR="00832FAE" w:rsidRPr="002E0A74" w14:paraId="385D53DC"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C11E7B2" w14:textId="071C7097"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5F290E7" w14:textId="69181809" w:rsidR="00832FAE" w:rsidRPr="002E0A74"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5AD9D7F" w14:textId="5C5F0089" w:rsidR="00832FAE" w:rsidRPr="00272D3A" w:rsidRDefault="00832FAE" w:rsidP="002E0A74">
            <w:pPr>
              <w:tabs>
                <w:tab w:val="left" w:pos="567"/>
              </w:tabs>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307FF817" w14:textId="43A47DDB" w:rsidR="00832FAE" w:rsidRPr="002E0A74" w:rsidRDefault="00832FAE" w:rsidP="00D23625">
            <w:pPr>
              <w:spacing w:line="229" w:lineRule="exact"/>
              <w:ind w:left="142"/>
              <w:jc w:val="center"/>
              <w:rPr>
                <w:szCs w:val="20"/>
              </w:rPr>
            </w:pPr>
            <w:r w:rsidRPr="004049E0">
              <w:rPr>
                <w:sz w:val="20"/>
                <w:szCs w:val="20"/>
              </w:rPr>
              <w:t>0..1</w:t>
            </w:r>
          </w:p>
        </w:tc>
      </w:tr>
      <w:tr w:rsidR="00832FAE" w:rsidRPr="002E0A74" w14:paraId="3493DF95" w14:textId="77777777" w:rsidTr="00272D3A">
        <w:trPr>
          <w:trHeight w:hRule="exact" w:val="528"/>
          <w:tblHeader/>
        </w:trPr>
        <w:tc>
          <w:tcPr>
            <w:tcW w:w="2701" w:type="dxa"/>
            <w:tcBorders>
              <w:top w:val="single" w:sz="5" w:space="0" w:color="000000"/>
              <w:left w:val="single" w:sz="5" w:space="0" w:color="000000"/>
              <w:bottom w:val="single" w:sz="5" w:space="0" w:color="000000"/>
              <w:right w:val="single" w:sz="5" w:space="0" w:color="000000"/>
            </w:tcBorders>
          </w:tcPr>
          <w:p w14:paraId="6F670007" w14:textId="187D1E97"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D78F5F7" w14:textId="130B4D24" w:rsidR="00832FAE" w:rsidRPr="002E0A74"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480F474" w14:textId="339B2017" w:rsidR="00832FAE" w:rsidRPr="00272D3A" w:rsidRDefault="00832FAE" w:rsidP="002E0A74">
            <w:pPr>
              <w:tabs>
                <w:tab w:val="left" w:pos="567"/>
              </w:tabs>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622EB2F2" w14:textId="612AED2B" w:rsidR="00832FAE" w:rsidRPr="002E0A74" w:rsidRDefault="00832FAE" w:rsidP="00D23625">
            <w:pPr>
              <w:spacing w:line="229" w:lineRule="exact"/>
              <w:ind w:left="142"/>
              <w:jc w:val="center"/>
              <w:rPr>
                <w:szCs w:val="20"/>
              </w:rPr>
            </w:pPr>
            <w:r w:rsidRPr="004049E0">
              <w:rPr>
                <w:sz w:val="20"/>
                <w:szCs w:val="20"/>
              </w:rPr>
              <w:t>0..1</w:t>
            </w:r>
          </w:p>
        </w:tc>
      </w:tr>
      <w:tr w:rsidR="00832FAE" w:rsidRPr="002E0A74" w14:paraId="4612D1EE" w14:textId="77777777" w:rsidTr="00272D3A">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27F51FA9" w14:textId="46D96A28" w:rsidR="00832FAE" w:rsidRPr="002E0A74" w:rsidRDefault="00832FAE" w:rsidP="002E0A74">
            <w:pPr>
              <w:spacing w:line="229" w:lineRule="exact"/>
              <w:ind w:left="102"/>
              <w:rPr>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01CC69A5" w14:textId="77777777" w:rsidR="00832FAE" w:rsidRPr="002E0A74" w:rsidRDefault="00832FAE"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19FD8ADA" w14:textId="1DCA4AB6" w:rsidR="00832FAE" w:rsidRPr="002E0A74" w:rsidRDefault="00832FAE" w:rsidP="002E0A74">
            <w:pPr>
              <w:tabs>
                <w:tab w:val="left" w:pos="567"/>
              </w:tabs>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2EC4919C" w14:textId="74A0FB36" w:rsidR="00832FAE" w:rsidRPr="002E0A74" w:rsidRDefault="00832FAE" w:rsidP="00D23625">
            <w:pPr>
              <w:spacing w:line="229" w:lineRule="exact"/>
              <w:ind w:left="142"/>
              <w:jc w:val="center"/>
              <w:rPr>
                <w:szCs w:val="20"/>
              </w:rPr>
            </w:pPr>
            <w:r w:rsidRPr="00296F37">
              <w:rPr>
                <w:color w:val="FF0000"/>
                <w:spacing w:val="-1"/>
                <w:sz w:val="20"/>
                <w:szCs w:val="20"/>
              </w:rPr>
              <w:t>0..0</w:t>
            </w:r>
          </w:p>
        </w:tc>
      </w:tr>
      <w:tr w:rsidR="00832FAE" w:rsidRPr="002E0A74" w14:paraId="49DF383A" w14:textId="77777777" w:rsidTr="00272D3A">
        <w:trPr>
          <w:trHeight w:hRule="exact" w:val="519"/>
          <w:tblHeader/>
        </w:trPr>
        <w:tc>
          <w:tcPr>
            <w:tcW w:w="2701" w:type="dxa"/>
            <w:tcBorders>
              <w:top w:val="single" w:sz="5" w:space="0" w:color="000000"/>
              <w:left w:val="single" w:sz="5" w:space="0" w:color="000000"/>
              <w:bottom w:val="single" w:sz="5" w:space="0" w:color="000000"/>
              <w:right w:val="single" w:sz="5" w:space="0" w:color="000000"/>
            </w:tcBorders>
          </w:tcPr>
          <w:p w14:paraId="5B0C8382" w14:textId="5ED23150" w:rsidR="00832FAE" w:rsidRPr="002E0A74" w:rsidRDefault="00832FAE" w:rsidP="002E0A74">
            <w:pPr>
              <w:spacing w:line="229" w:lineRule="exact"/>
              <w:ind w:left="102"/>
              <w:rPr>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0A1DE939" w14:textId="77777777" w:rsidR="00832FAE" w:rsidRPr="002E0A74" w:rsidRDefault="00832FAE"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3888DEC3" w14:textId="40BABD14" w:rsidR="00832FAE" w:rsidRPr="002E0A74" w:rsidRDefault="00832FAE" w:rsidP="002E0A74">
            <w:pPr>
              <w:tabs>
                <w:tab w:val="left" w:pos="567"/>
              </w:tabs>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75D6BB60" w14:textId="56F47B23" w:rsidR="00832FAE" w:rsidRPr="002E0A74" w:rsidRDefault="00832FAE" w:rsidP="00D23625">
            <w:pPr>
              <w:spacing w:line="229" w:lineRule="exact"/>
              <w:ind w:left="142"/>
              <w:jc w:val="center"/>
              <w:rPr>
                <w:szCs w:val="20"/>
              </w:rPr>
            </w:pPr>
            <w:r w:rsidRPr="00296F37">
              <w:rPr>
                <w:color w:val="FF0000"/>
                <w:spacing w:val="-1"/>
                <w:sz w:val="20"/>
                <w:szCs w:val="20"/>
              </w:rPr>
              <w:t>0..0</w:t>
            </w:r>
          </w:p>
        </w:tc>
      </w:tr>
      <w:tr w:rsidR="00832FAE" w:rsidRPr="002E0A74" w14:paraId="4DC82E5F"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FD9850E" w14:textId="77777777" w:rsidR="00832FAE" w:rsidRPr="002E0A74" w:rsidRDefault="00832FAE" w:rsidP="002E0A74">
            <w:pPr>
              <w:spacing w:line="229" w:lineRule="exact"/>
              <w:ind w:left="102"/>
              <w:rPr>
                <w:sz w:val="20"/>
                <w:szCs w:val="20"/>
                <w:lang w:val="sv-SE"/>
              </w:rPr>
            </w:pPr>
            <w:r w:rsidRPr="002E0A74">
              <w:rPr>
                <w:sz w:val="20"/>
                <w:szCs w:val="20"/>
                <w:lang w:val="sv-SE"/>
              </w:rPr>
              <w:t>../../../startOfFirstTreatment</w:t>
            </w:r>
          </w:p>
        </w:tc>
        <w:tc>
          <w:tcPr>
            <w:tcW w:w="1417" w:type="dxa"/>
            <w:tcBorders>
              <w:top w:val="single" w:sz="5" w:space="0" w:color="000000"/>
              <w:left w:val="single" w:sz="5" w:space="0" w:color="000000"/>
              <w:bottom w:val="single" w:sz="5" w:space="0" w:color="000000"/>
              <w:right w:val="single" w:sz="5" w:space="0" w:color="000000"/>
            </w:tcBorders>
          </w:tcPr>
          <w:p w14:paraId="76D236CF"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798DA366" w14:textId="77777777"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Första insättningstidpunkt.</w:t>
            </w:r>
          </w:p>
          <w:p w14:paraId="49C2782A" w14:textId="1837FCCE"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Beräknas som insättningstidpunkt för första ordinationen i ordinationskedjan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488C3B1"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6954F659" w14:textId="77777777" w:rsidTr="00B50BDA">
        <w:trPr>
          <w:trHeight w:hRule="exact" w:val="2267"/>
          <w:tblHeader/>
        </w:trPr>
        <w:tc>
          <w:tcPr>
            <w:tcW w:w="2701" w:type="dxa"/>
            <w:tcBorders>
              <w:top w:val="single" w:sz="5" w:space="0" w:color="000000"/>
              <w:left w:val="single" w:sz="5" w:space="0" w:color="000000"/>
              <w:bottom w:val="single" w:sz="5" w:space="0" w:color="000000"/>
              <w:right w:val="single" w:sz="5" w:space="0" w:color="000000"/>
            </w:tcBorders>
          </w:tcPr>
          <w:p w14:paraId="13A7E0E2" w14:textId="77777777" w:rsidR="00832FAE" w:rsidRPr="002E0A74" w:rsidRDefault="00832FAE" w:rsidP="002E0A74">
            <w:pPr>
              <w:spacing w:line="229" w:lineRule="exact"/>
              <w:ind w:left="102"/>
              <w:rPr>
                <w:sz w:val="20"/>
                <w:szCs w:val="20"/>
                <w:lang w:val="sv-SE"/>
              </w:rPr>
            </w:pPr>
            <w:r w:rsidRPr="002E0A74">
              <w:rPr>
                <w:sz w:val="20"/>
                <w:szCs w:val="20"/>
                <w:lang w:val="sv-SE"/>
              </w:rPr>
              <w:lastRenderedPageBreak/>
              <w:t>../../../startOfTreatment</w:t>
            </w:r>
          </w:p>
        </w:tc>
        <w:tc>
          <w:tcPr>
            <w:tcW w:w="1417" w:type="dxa"/>
            <w:tcBorders>
              <w:top w:val="single" w:sz="5" w:space="0" w:color="000000"/>
              <w:left w:val="single" w:sz="5" w:space="0" w:color="000000"/>
              <w:bottom w:val="single" w:sz="5" w:space="0" w:color="000000"/>
              <w:right w:val="single" w:sz="5" w:space="0" w:color="000000"/>
            </w:tcBorders>
          </w:tcPr>
          <w:p w14:paraId="2A6B06EF" w14:textId="77777777" w:rsidR="00832FAE" w:rsidRPr="002E0A74" w:rsidRDefault="00832FAE"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66F5C794"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Insättningstidpunkt.</w:t>
            </w:r>
          </w:p>
          <w:p w14:paraId="7DF660EA" w14:textId="7DE368CA" w:rsidR="00832FAE" w:rsidRPr="002E0A74" w:rsidRDefault="00832FAE" w:rsidP="002E0A74">
            <w:pPr>
              <w:spacing w:line="226" w:lineRule="exact"/>
              <w:ind w:left="102"/>
              <w:rPr>
                <w:spacing w:val="-1"/>
                <w:sz w:val="20"/>
                <w:szCs w:val="20"/>
                <w:lang w:val="sv-SE"/>
              </w:rPr>
            </w:pPr>
            <w:r w:rsidRPr="002E0A74">
              <w:rPr>
                <w:spacing w:val="-1"/>
                <w:sz w:val="20"/>
                <w:szCs w:val="20"/>
                <w:lang w:val="sv-SE"/>
              </w:rPr>
              <w:t xml:space="preserve">Datum då patienten skall börja ta sitt läkemedel/läkemedlet ska administreras för första gången. Vid ordinationstyp ”Insättning” sätts detta till samma som </w:t>
            </w:r>
            <w:r w:rsidRPr="00B50BDA">
              <w:rPr>
                <w:spacing w:val="-1"/>
                <w:sz w:val="20"/>
                <w:szCs w:val="20"/>
                <w:lang w:val="sv-SE"/>
              </w:rPr>
              <w:t>registreringstidpunkt (authorTime i  headern) om inget annat</w:t>
            </w:r>
            <w:r w:rsidRPr="002E0A74">
              <w:rPr>
                <w:spacing w:val="-1"/>
                <w:sz w:val="20"/>
                <w:szCs w:val="20"/>
                <w:lang w:val="sv-SE"/>
              </w:rPr>
              <w:t xml:space="preserve"> anges här.</w:t>
            </w:r>
          </w:p>
          <w:p w14:paraId="0C39A74E" w14:textId="77777777" w:rsidR="00832FAE" w:rsidRPr="002E0A74" w:rsidRDefault="00832FAE" w:rsidP="002E0A74">
            <w:pPr>
              <w:spacing w:line="226" w:lineRule="exact"/>
              <w:ind w:left="102"/>
              <w:rPr>
                <w:spacing w:val="-1"/>
                <w:sz w:val="20"/>
                <w:szCs w:val="20"/>
                <w:lang w:val="sv-SE"/>
              </w:rPr>
            </w:pPr>
          </w:p>
          <w:p w14:paraId="1AD4157C" w14:textId="77777777" w:rsidR="00832FAE" w:rsidRPr="002E0A74" w:rsidRDefault="00832FAE" w:rsidP="002E0A74">
            <w:pPr>
              <w:spacing w:line="226" w:lineRule="exact"/>
              <w:ind w:left="102"/>
              <w:rPr>
                <w:spacing w:val="-1"/>
                <w:sz w:val="20"/>
                <w:szCs w:val="20"/>
                <w:lang w:val="sv-SE"/>
              </w:rPr>
            </w:pPr>
            <w:r w:rsidRPr="002E0A74">
              <w:rPr>
                <w:sz w:val="20"/>
                <w:szCs w:val="20"/>
                <w:lang w:val="sv-SE"/>
              </w:rPr>
              <w:t>Är obligatorisk vid ordinationstyp ”Insättning”.</w:t>
            </w:r>
          </w:p>
        </w:tc>
        <w:tc>
          <w:tcPr>
            <w:tcW w:w="1417" w:type="dxa"/>
            <w:tcBorders>
              <w:top w:val="single" w:sz="5" w:space="0" w:color="000000"/>
              <w:left w:val="single" w:sz="5" w:space="0" w:color="000000"/>
              <w:bottom w:val="single" w:sz="5" w:space="0" w:color="000000"/>
              <w:right w:val="single" w:sz="5" w:space="0" w:color="000000"/>
            </w:tcBorders>
          </w:tcPr>
          <w:p w14:paraId="5548E7B9"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p w14:paraId="68EE8E74" w14:textId="77777777" w:rsidR="00832FAE" w:rsidRPr="002E0A74" w:rsidRDefault="00832FAE" w:rsidP="00D23625">
            <w:pPr>
              <w:spacing w:line="229" w:lineRule="exact"/>
              <w:ind w:left="142"/>
              <w:jc w:val="center"/>
              <w:rPr>
                <w:sz w:val="20"/>
                <w:szCs w:val="20"/>
                <w:lang w:val="sv-SE"/>
              </w:rPr>
            </w:pPr>
          </w:p>
          <w:p w14:paraId="22DBE7B6" w14:textId="77777777" w:rsidR="00832FAE" w:rsidRPr="002E0A74" w:rsidRDefault="00832FAE" w:rsidP="00D23625">
            <w:pPr>
              <w:spacing w:line="229" w:lineRule="exact"/>
              <w:ind w:left="142"/>
              <w:jc w:val="center"/>
              <w:rPr>
                <w:sz w:val="20"/>
                <w:szCs w:val="20"/>
                <w:lang w:val="sv-SE"/>
              </w:rPr>
            </w:pPr>
          </w:p>
        </w:tc>
      </w:tr>
      <w:tr w:rsidR="00832FAE" w:rsidRPr="002E0A74" w14:paraId="4CF40BEA" w14:textId="77777777" w:rsidTr="004049E0">
        <w:trPr>
          <w:trHeight w:hRule="exact" w:val="1350"/>
          <w:tblHeader/>
        </w:trPr>
        <w:tc>
          <w:tcPr>
            <w:tcW w:w="2701" w:type="dxa"/>
            <w:tcBorders>
              <w:top w:val="single" w:sz="5" w:space="0" w:color="000000"/>
              <w:left w:val="single" w:sz="5" w:space="0" w:color="000000"/>
              <w:bottom w:val="single" w:sz="5" w:space="0" w:color="000000"/>
              <w:right w:val="single" w:sz="5" w:space="0" w:color="000000"/>
            </w:tcBorders>
          </w:tcPr>
          <w:p w14:paraId="7B7BAE3D" w14:textId="77777777" w:rsidR="00832FAE" w:rsidRPr="002E0A74" w:rsidRDefault="00832FAE" w:rsidP="002E0A74">
            <w:pPr>
              <w:spacing w:line="229" w:lineRule="exact"/>
              <w:ind w:left="102"/>
              <w:rPr>
                <w:sz w:val="20"/>
                <w:szCs w:val="20"/>
                <w:lang w:val="sv-SE"/>
              </w:rPr>
            </w:pPr>
            <w:r w:rsidRPr="002E0A74">
              <w:rPr>
                <w:sz w:val="20"/>
                <w:szCs w:val="20"/>
                <w:lang w:val="sv-SE"/>
              </w:rPr>
              <w:t>../../../endOfTreatment</w:t>
            </w:r>
          </w:p>
        </w:tc>
        <w:tc>
          <w:tcPr>
            <w:tcW w:w="1417" w:type="dxa"/>
            <w:tcBorders>
              <w:top w:val="single" w:sz="5" w:space="0" w:color="000000"/>
              <w:left w:val="single" w:sz="5" w:space="0" w:color="000000"/>
              <w:bottom w:val="single" w:sz="5" w:space="0" w:color="000000"/>
              <w:right w:val="single" w:sz="5" w:space="0" w:color="000000"/>
            </w:tcBorders>
          </w:tcPr>
          <w:p w14:paraId="52D8484E" w14:textId="77777777" w:rsidR="00832FAE" w:rsidRPr="002E0A74" w:rsidRDefault="00832FAE"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4E5AB2C6"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Utsättningstidpunkt.</w:t>
            </w:r>
          </w:p>
          <w:p w14:paraId="088938FD" w14:textId="27727BEE" w:rsidR="00832FAE" w:rsidRPr="002E0A74" w:rsidRDefault="00832FAE" w:rsidP="001369A3">
            <w:pPr>
              <w:spacing w:line="226" w:lineRule="exact"/>
              <w:ind w:left="102"/>
              <w:rPr>
                <w:spacing w:val="-1"/>
                <w:sz w:val="20"/>
                <w:szCs w:val="20"/>
                <w:lang w:val="sv-SE"/>
              </w:rPr>
            </w:pPr>
            <w:r w:rsidRPr="002E0A74">
              <w:rPr>
                <w:spacing w:val="-1"/>
                <w:sz w:val="20"/>
                <w:szCs w:val="20"/>
                <w:lang w:val="sv-SE"/>
              </w:rPr>
              <w:t>Datum då patienten skall upphöra ta sitt läkemedel/då läkemedlet ska sluta administreras. OBS, kan anges både vid ordinationer</w:t>
            </w:r>
            <w:r>
              <w:rPr>
                <w:spacing w:val="-1"/>
                <w:sz w:val="20"/>
                <w:szCs w:val="20"/>
                <w:lang w:val="sv-SE"/>
              </w:rPr>
              <w:t xml:space="preserve"> av </w:t>
            </w:r>
            <w:r w:rsidRPr="002E0A74">
              <w:rPr>
                <w:spacing w:val="-1"/>
                <w:sz w:val="20"/>
                <w:szCs w:val="20"/>
                <w:lang w:val="sv-SE"/>
              </w:rPr>
              <w:t>typ ”Insättning” och</w:t>
            </w:r>
            <w:r>
              <w:rPr>
                <w:spacing w:val="-1"/>
                <w:sz w:val="20"/>
                <w:szCs w:val="20"/>
                <w:lang w:val="sv-SE"/>
              </w:rPr>
              <w:t xml:space="preserve"> </w:t>
            </w:r>
            <w:r w:rsidRPr="002E0A74">
              <w:rPr>
                <w:spacing w:val="-1"/>
                <w:sz w:val="20"/>
                <w:szCs w:val="20"/>
                <w:lang w:val="sv-SE"/>
              </w:rPr>
              <w:t>”Utsättning”.</w:t>
            </w:r>
          </w:p>
        </w:tc>
        <w:tc>
          <w:tcPr>
            <w:tcW w:w="1417" w:type="dxa"/>
            <w:tcBorders>
              <w:top w:val="single" w:sz="5" w:space="0" w:color="000000"/>
              <w:left w:val="single" w:sz="5" w:space="0" w:color="000000"/>
              <w:bottom w:val="single" w:sz="5" w:space="0" w:color="000000"/>
              <w:right w:val="single" w:sz="5" w:space="0" w:color="000000"/>
            </w:tcBorders>
          </w:tcPr>
          <w:p w14:paraId="135BFA56"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p w14:paraId="4A9F601A" w14:textId="77777777" w:rsidR="00832FAE" w:rsidRPr="002E0A74" w:rsidRDefault="00832FAE" w:rsidP="00D23625">
            <w:pPr>
              <w:spacing w:line="229" w:lineRule="exact"/>
              <w:ind w:left="142"/>
              <w:jc w:val="center"/>
              <w:rPr>
                <w:sz w:val="20"/>
                <w:szCs w:val="20"/>
                <w:lang w:val="sv-SE"/>
              </w:rPr>
            </w:pPr>
          </w:p>
          <w:p w14:paraId="5F369B63" w14:textId="77777777" w:rsidR="00832FAE" w:rsidRPr="002E0A74" w:rsidRDefault="00832FAE" w:rsidP="00D23625">
            <w:pPr>
              <w:spacing w:line="229" w:lineRule="exact"/>
              <w:ind w:left="142"/>
              <w:jc w:val="center"/>
              <w:rPr>
                <w:sz w:val="20"/>
                <w:szCs w:val="20"/>
                <w:lang w:val="sv-SE"/>
              </w:rPr>
            </w:pPr>
          </w:p>
        </w:tc>
      </w:tr>
      <w:tr w:rsidR="00832FAE" w:rsidRPr="002E0A74" w14:paraId="1AE3A565" w14:textId="77777777" w:rsidTr="00B50BD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4979FFE0" w14:textId="77777777" w:rsidR="00832FAE" w:rsidRPr="002E0A74" w:rsidRDefault="00832FAE" w:rsidP="002E0A74">
            <w:pPr>
              <w:spacing w:line="229" w:lineRule="exact"/>
              <w:ind w:left="102"/>
              <w:rPr>
                <w:sz w:val="20"/>
                <w:szCs w:val="20"/>
                <w:lang w:val="sv-SE"/>
              </w:rPr>
            </w:pPr>
            <w:r w:rsidRPr="002E0A74">
              <w:rPr>
                <w:sz w:val="20"/>
                <w:szCs w:val="20"/>
                <w:lang w:val="sv-SE"/>
              </w:rPr>
              <w:t>../../../endOfTreatmentReason</w:t>
            </w:r>
          </w:p>
        </w:tc>
        <w:tc>
          <w:tcPr>
            <w:tcW w:w="1417" w:type="dxa"/>
            <w:tcBorders>
              <w:top w:val="single" w:sz="5" w:space="0" w:color="000000"/>
              <w:left w:val="single" w:sz="5" w:space="0" w:color="000000"/>
              <w:bottom w:val="single" w:sz="5" w:space="0" w:color="000000"/>
              <w:right w:val="single" w:sz="5" w:space="0" w:color="000000"/>
            </w:tcBorders>
          </w:tcPr>
          <w:p w14:paraId="685A157B" w14:textId="77777777" w:rsidR="00832FAE" w:rsidRPr="002E0A74" w:rsidRDefault="00832FAE"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62F6F91B"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Utsättningsorsak.</w:t>
            </w:r>
          </w:p>
          <w:p w14:paraId="37BF7074"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Orsak som ordinatör anger för utsättning.</w:t>
            </w:r>
          </w:p>
        </w:tc>
        <w:tc>
          <w:tcPr>
            <w:tcW w:w="1417" w:type="dxa"/>
            <w:tcBorders>
              <w:top w:val="single" w:sz="5" w:space="0" w:color="000000"/>
              <w:left w:val="single" w:sz="5" w:space="0" w:color="000000"/>
              <w:bottom w:val="single" w:sz="5" w:space="0" w:color="000000"/>
              <w:right w:val="single" w:sz="5" w:space="0" w:color="000000"/>
            </w:tcBorders>
          </w:tcPr>
          <w:p w14:paraId="4649DE58"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40448405"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A6B258A" w14:textId="3B324E29" w:rsidR="00832FAE" w:rsidRPr="002E0A74" w:rsidRDefault="00832FAE" w:rsidP="002E0A74">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1B8BDCBA" w14:textId="13ED52F0"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F9F8AE2" w14:textId="01CE204B" w:rsidR="00832FAE" w:rsidRPr="00272D3A" w:rsidRDefault="00832FAE" w:rsidP="00F0601F">
            <w:pPr>
              <w:spacing w:line="226" w:lineRule="exact"/>
              <w:ind w:left="102"/>
              <w:rPr>
                <w:spacing w:val="-1"/>
                <w:szCs w:val="20"/>
                <w:lang w:val="sv-SE"/>
              </w:rPr>
            </w:pPr>
            <w:r>
              <w:rPr>
                <w:sz w:val="20"/>
                <w:szCs w:val="20"/>
                <w:lang w:val="sv-SE"/>
              </w:rPr>
              <w:t>Kod för utsättningsorsak</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69FEC9A" w14:textId="4064F31C"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2FE7073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F8996E0" w14:textId="7BCF3E67" w:rsidR="00832FAE" w:rsidRPr="002E0A74" w:rsidRDefault="00832FAE"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7C6DC7CB" w14:textId="5899EF53"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A96AE56" w14:textId="782E1E04" w:rsidR="00832FAE" w:rsidRPr="00272D3A" w:rsidRDefault="00832FAE" w:rsidP="002E0A74">
            <w:pPr>
              <w:spacing w:line="226" w:lineRule="exact"/>
              <w:ind w:left="102"/>
              <w:rPr>
                <w:spacing w:val="-1"/>
                <w:szCs w:val="20"/>
                <w:lang w:val="sv-SE"/>
              </w:rPr>
            </w:pPr>
            <w:r w:rsidRPr="004049E0">
              <w:rPr>
                <w:sz w:val="20"/>
                <w:szCs w:val="20"/>
                <w:lang w:val="sv-SE"/>
              </w:rPr>
              <w:t xml:space="preserve">Kodsystem för </w:t>
            </w:r>
            <w:r>
              <w:rPr>
                <w:sz w:val="20"/>
                <w:szCs w:val="20"/>
                <w:lang w:val="sv-SE"/>
              </w:rPr>
              <w:t>utsättningsorsakskod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21AAC8D3" w14:textId="3E95EAC5"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37377E2F" w14:textId="77777777" w:rsidTr="00F0601F">
        <w:trPr>
          <w:trHeight w:hRule="exact" w:val="487"/>
          <w:tblHeader/>
        </w:trPr>
        <w:tc>
          <w:tcPr>
            <w:tcW w:w="2701" w:type="dxa"/>
            <w:tcBorders>
              <w:top w:val="single" w:sz="5" w:space="0" w:color="000000"/>
              <w:left w:val="single" w:sz="5" w:space="0" w:color="000000"/>
              <w:bottom w:val="single" w:sz="5" w:space="0" w:color="000000"/>
              <w:right w:val="single" w:sz="5" w:space="0" w:color="000000"/>
            </w:tcBorders>
          </w:tcPr>
          <w:p w14:paraId="4D0D9F07" w14:textId="185C5891" w:rsidR="00832FAE" w:rsidRPr="002E0A74" w:rsidRDefault="00832FAE"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1E9AB0A7" w14:textId="29BE73B7"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F77B9BB" w14:textId="232CA144" w:rsidR="00832FAE" w:rsidRPr="00272D3A" w:rsidRDefault="00832FAE" w:rsidP="002E0A74">
            <w:pPr>
              <w:spacing w:line="226" w:lineRule="exact"/>
              <w:ind w:left="102"/>
              <w:rPr>
                <w:spacing w:val="-1"/>
                <w:szCs w:val="20"/>
                <w:lang w:val="sv-SE"/>
              </w:rPr>
            </w:pPr>
            <w:r w:rsidRPr="004049E0">
              <w:rPr>
                <w:sz w:val="20"/>
                <w:szCs w:val="20"/>
                <w:lang w:val="sv-SE"/>
              </w:rPr>
              <w:t xml:space="preserve">Namn på kodsystem för </w:t>
            </w:r>
            <w:r>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F1D0437" w14:textId="1F9F6AB5"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287F0D73" w14:textId="77777777" w:rsidTr="00F0601F">
        <w:trPr>
          <w:trHeight w:hRule="exact" w:val="555"/>
          <w:tblHeader/>
        </w:trPr>
        <w:tc>
          <w:tcPr>
            <w:tcW w:w="2701" w:type="dxa"/>
            <w:tcBorders>
              <w:top w:val="single" w:sz="5" w:space="0" w:color="000000"/>
              <w:left w:val="single" w:sz="5" w:space="0" w:color="000000"/>
              <w:bottom w:val="single" w:sz="5" w:space="0" w:color="000000"/>
              <w:right w:val="single" w:sz="5" w:space="0" w:color="000000"/>
            </w:tcBorders>
          </w:tcPr>
          <w:p w14:paraId="66F0A07F" w14:textId="41CD6710" w:rsidR="00832FAE" w:rsidRPr="002E0A74" w:rsidRDefault="00832FAE"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84A16A8" w14:textId="7FF7AB53"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D5401CD" w14:textId="0C76A199" w:rsidR="00832FAE" w:rsidRPr="00272D3A" w:rsidRDefault="00832FAE" w:rsidP="002E0A74">
            <w:pPr>
              <w:spacing w:line="226" w:lineRule="exact"/>
              <w:ind w:left="102"/>
              <w:rPr>
                <w:spacing w:val="-1"/>
                <w:szCs w:val="20"/>
                <w:lang w:val="sv-SE"/>
              </w:rPr>
            </w:pPr>
            <w:r w:rsidRPr="004049E0">
              <w:rPr>
                <w:sz w:val="20"/>
                <w:szCs w:val="20"/>
                <w:lang w:val="sv-SE"/>
              </w:rPr>
              <w:t xml:space="preserve">Version på kodsystem för </w:t>
            </w:r>
            <w:r>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AD5D5FC" w14:textId="1E598E17"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0052B2DB"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D33B3A5" w14:textId="6CACBA8E" w:rsidR="00832FAE" w:rsidRPr="002E0A74" w:rsidRDefault="00832FAE" w:rsidP="002E0A74">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37F83A1" w14:textId="397DCE40"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DE9844A" w14:textId="5BA81DB8" w:rsidR="00832FAE" w:rsidRPr="00272D3A" w:rsidRDefault="00832FAE" w:rsidP="002E0A74">
            <w:pPr>
              <w:spacing w:line="226" w:lineRule="exact"/>
              <w:ind w:left="102"/>
              <w:rPr>
                <w:spacing w:val="-1"/>
                <w:szCs w:val="20"/>
                <w:lang w:val="sv-SE"/>
              </w:rPr>
            </w:pPr>
            <w:r>
              <w:rPr>
                <w:sz w:val="20"/>
                <w:szCs w:val="20"/>
                <w:lang w:val="sv-SE"/>
              </w:rPr>
              <w:t>Utsättningsorsakskod</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84EBB1" w14:textId="7CCBDB2E"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3E605193" w14:textId="77777777" w:rsidTr="00F0601F">
        <w:trPr>
          <w:trHeight w:hRule="exact" w:val="1258"/>
          <w:tblHeader/>
        </w:trPr>
        <w:tc>
          <w:tcPr>
            <w:tcW w:w="2701" w:type="dxa"/>
            <w:tcBorders>
              <w:top w:val="single" w:sz="5" w:space="0" w:color="000000"/>
              <w:left w:val="single" w:sz="5" w:space="0" w:color="000000"/>
              <w:bottom w:val="single" w:sz="5" w:space="0" w:color="000000"/>
              <w:right w:val="single" w:sz="5" w:space="0" w:color="000000"/>
            </w:tcBorders>
          </w:tcPr>
          <w:p w14:paraId="7FA42EF5" w14:textId="33A47736" w:rsidR="00832FAE" w:rsidRPr="002E0A74" w:rsidRDefault="00832FAE" w:rsidP="002E0A74">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8AA5E12" w14:textId="477E2410"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3A64A9" w14:textId="35AEF581" w:rsidR="00832FAE" w:rsidRPr="00C84889" w:rsidRDefault="00832FAE" w:rsidP="00573261">
            <w:pPr>
              <w:spacing w:line="229" w:lineRule="exact"/>
              <w:ind w:left="141"/>
              <w:rPr>
                <w:sz w:val="20"/>
                <w:szCs w:val="20"/>
                <w:lang w:val="sv-SE"/>
              </w:rPr>
            </w:pPr>
            <w:r w:rsidRPr="00C84889">
              <w:rPr>
                <w:sz w:val="20"/>
                <w:szCs w:val="20"/>
                <w:lang w:val="sv-SE"/>
              </w:rPr>
              <w:t xml:space="preserve">Om </w:t>
            </w:r>
            <w:r>
              <w:rPr>
                <w:sz w:val="20"/>
                <w:szCs w:val="20"/>
                <w:lang w:val="sv-SE"/>
              </w:rPr>
              <w:t>utsättningsorsak</w:t>
            </w:r>
            <w:r w:rsidRPr="00C84889">
              <w:rPr>
                <w:sz w:val="20"/>
                <w:szCs w:val="20"/>
                <w:lang w:val="sv-SE"/>
              </w:rPr>
              <w:t xml:space="preserve"> är beskriven i ett lokalt kodverk utan OID, eller när kod helt saknas, kan en beskrivande text anges i originalText.</w:t>
            </w:r>
          </w:p>
          <w:p w14:paraId="1AE7C483" w14:textId="543481FB" w:rsidR="00832FAE" w:rsidRPr="00272D3A" w:rsidRDefault="00832FAE"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486AA59D" w14:textId="7D6B6B2C"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412E0DF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A4CDBD9" w14:textId="0E334F42" w:rsidR="00832FAE" w:rsidRPr="002E0A74" w:rsidRDefault="00832FAE" w:rsidP="003F5380">
            <w:pPr>
              <w:spacing w:line="229" w:lineRule="exact"/>
              <w:ind w:left="102"/>
              <w:rPr>
                <w:sz w:val="20"/>
                <w:szCs w:val="20"/>
                <w:lang w:val="sv-SE"/>
              </w:rPr>
            </w:pPr>
            <w:r w:rsidRPr="002E0A74">
              <w:rPr>
                <w:sz w:val="20"/>
                <w:szCs w:val="20"/>
                <w:lang w:val="sv-SE"/>
              </w:rPr>
              <w:t>../../../self</w:t>
            </w:r>
            <w:r>
              <w:rPr>
                <w:sz w:val="20"/>
                <w:szCs w:val="20"/>
                <w:lang w:val="sv-SE"/>
              </w:rPr>
              <w:t>Medication</w:t>
            </w:r>
          </w:p>
        </w:tc>
        <w:tc>
          <w:tcPr>
            <w:tcW w:w="1417" w:type="dxa"/>
            <w:tcBorders>
              <w:top w:val="single" w:sz="5" w:space="0" w:color="000000"/>
              <w:left w:val="single" w:sz="5" w:space="0" w:color="000000"/>
              <w:bottom w:val="single" w:sz="5" w:space="0" w:color="000000"/>
              <w:right w:val="single" w:sz="5" w:space="0" w:color="000000"/>
            </w:tcBorders>
          </w:tcPr>
          <w:p w14:paraId="619AEA99" w14:textId="39855D99" w:rsidR="00832FAE" w:rsidRPr="002E0A74" w:rsidRDefault="00832FAE" w:rsidP="002E0A74">
            <w:pPr>
              <w:spacing w:line="229" w:lineRule="exact"/>
              <w:ind w:left="102"/>
              <w:rPr>
                <w:sz w:val="20"/>
                <w:szCs w:val="20"/>
                <w:lang w:val="sv-SE"/>
              </w:rPr>
            </w:pPr>
            <w:r>
              <w:rPr>
                <w:sz w:val="20"/>
                <w:szCs w:val="20"/>
                <w:lang w:val="sv-SE"/>
              </w:rPr>
              <w:t>b</w:t>
            </w:r>
            <w:r w:rsidRPr="002E0A74">
              <w:rPr>
                <w:sz w:val="20"/>
                <w:szCs w:val="20"/>
                <w:lang w:val="sv-SE"/>
              </w:rPr>
              <w:t>oolean</w:t>
            </w:r>
          </w:p>
        </w:tc>
        <w:tc>
          <w:tcPr>
            <w:tcW w:w="4111" w:type="dxa"/>
            <w:tcBorders>
              <w:top w:val="single" w:sz="5" w:space="0" w:color="000000"/>
              <w:left w:val="single" w:sz="5" w:space="0" w:color="000000"/>
              <w:bottom w:val="single" w:sz="5" w:space="0" w:color="000000"/>
              <w:right w:val="single" w:sz="5" w:space="0" w:color="000000"/>
            </w:tcBorders>
          </w:tcPr>
          <w:p w14:paraId="0F26D676"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Egenmedicinering.</w:t>
            </w:r>
          </w:p>
          <w:p w14:paraId="5FFE2F67"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Anger om ordinationen är utfärdad av patienten själv</w:t>
            </w:r>
          </w:p>
        </w:tc>
        <w:tc>
          <w:tcPr>
            <w:tcW w:w="1417" w:type="dxa"/>
            <w:tcBorders>
              <w:top w:val="single" w:sz="5" w:space="0" w:color="000000"/>
              <w:left w:val="single" w:sz="5" w:space="0" w:color="000000"/>
              <w:bottom w:val="single" w:sz="5" w:space="0" w:color="000000"/>
              <w:right w:val="single" w:sz="5" w:space="0" w:color="000000"/>
            </w:tcBorders>
          </w:tcPr>
          <w:p w14:paraId="356D67A6"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1..1</w:t>
            </w:r>
          </w:p>
        </w:tc>
      </w:tr>
      <w:tr w:rsidR="00832FAE" w:rsidRPr="002E0A74" w14:paraId="15D0371E" w14:textId="77777777" w:rsidTr="00EA4EC6">
        <w:trPr>
          <w:trHeight w:hRule="exact" w:val="264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B9614" w14:textId="28A79B79" w:rsidR="00832FAE" w:rsidRPr="002E0A74" w:rsidRDefault="00832FAE" w:rsidP="00166457">
            <w:pPr>
              <w:spacing w:line="229" w:lineRule="exact"/>
              <w:ind w:left="102"/>
              <w:rPr>
                <w:sz w:val="20"/>
                <w:szCs w:val="20"/>
                <w:lang w:val="sv-SE"/>
              </w:rPr>
            </w:pPr>
            <w:r w:rsidRPr="002E0A74">
              <w:rPr>
                <w:sz w:val="20"/>
                <w:szCs w:val="20"/>
                <w:lang w:val="sv-SE"/>
              </w:rPr>
              <w:lastRenderedPageBreak/>
              <w:t>../../../</w:t>
            </w:r>
            <w:r>
              <w:rPr>
                <w:sz w:val="20"/>
                <w:szCs w:val="20"/>
                <w:lang w:val="sv-SE"/>
              </w:rPr>
              <w:t>d</w:t>
            </w:r>
            <w:r w:rsidRPr="002E0A74">
              <w:rPr>
                <w:spacing w:val="-1"/>
                <w:sz w:val="20"/>
                <w:szCs w:val="20"/>
                <w:lang w:val="sv-SE"/>
              </w:rPr>
              <w:t>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1937B5" w14:textId="77777777" w:rsidR="00832FAE" w:rsidRPr="002E0A74" w:rsidRDefault="00832FAE" w:rsidP="002E0A74">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7B0EAC"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Läkemedelsval.</w:t>
            </w:r>
          </w:p>
          <w:p w14:paraId="16EE8FE3" w14:textId="7AF2D1BB" w:rsidR="00832FAE" w:rsidRPr="002E0A74" w:rsidRDefault="00832FAE" w:rsidP="002E0A74">
            <w:pPr>
              <w:spacing w:line="229" w:lineRule="exact"/>
              <w:ind w:left="102"/>
              <w:rPr>
                <w:spacing w:val="-1"/>
                <w:sz w:val="20"/>
                <w:szCs w:val="20"/>
                <w:lang w:val="sv-SE"/>
              </w:rPr>
            </w:pPr>
            <w:r>
              <w:rPr>
                <w:spacing w:val="-1"/>
                <w:sz w:val="20"/>
                <w:szCs w:val="20"/>
                <w:lang w:val="sv-SE"/>
              </w:rPr>
              <w:t>OBS:</w:t>
            </w:r>
            <w:r w:rsidRPr="002E0A74">
              <w:rPr>
                <w:spacing w:val="-1"/>
                <w:sz w:val="20"/>
                <w:szCs w:val="20"/>
                <w:lang w:val="sv-SE"/>
              </w:rPr>
              <w:t xml:space="preserve"> </w:t>
            </w:r>
            <w:r w:rsidRPr="00F47471">
              <w:rPr>
                <w:spacing w:val="-1"/>
                <w:sz w:val="20"/>
                <w:szCs w:val="20"/>
                <w:lang w:val="sv-SE"/>
              </w:rPr>
              <w:t>Ett och endast ett av följande alternativ:</w:t>
            </w:r>
          </w:p>
          <w:p w14:paraId="5912C22B" w14:textId="77777777" w:rsidR="00832FAE" w:rsidRPr="002E0A74" w:rsidRDefault="00832FAE" w:rsidP="002E0A74">
            <w:pPr>
              <w:spacing w:line="229" w:lineRule="exact"/>
              <w:ind w:left="102"/>
              <w:rPr>
                <w:spacing w:val="-1"/>
                <w:sz w:val="20"/>
                <w:szCs w:val="20"/>
                <w:lang w:val="sv-SE"/>
              </w:rPr>
            </w:pPr>
          </w:p>
          <w:p w14:paraId="4415FF52" w14:textId="684E0FAC" w:rsidR="00832FAE" w:rsidRDefault="00832FAE" w:rsidP="005F330B">
            <w:pPr>
              <w:pStyle w:val="ListParagraph"/>
              <w:numPr>
                <w:ilvl w:val="0"/>
                <w:numId w:val="49"/>
              </w:numPr>
              <w:spacing w:line="229" w:lineRule="exact"/>
              <w:rPr>
                <w:spacing w:val="-1"/>
                <w:sz w:val="20"/>
                <w:szCs w:val="20"/>
                <w:lang w:val="sv-SE"/>
              </w:rPr>
            </w:pPr>
            <w:r w:rsidRPr="00F47471">
              <w:rPr>
                <w:spacing w:val="-1"/>
                <w:sz w:val="20"/>
                <w:szCs w:val="20"/>
                <w:lang w:val="sv-SE"/>
              </w:rPr>
              <w:t>unstructuredDrugInformation (fritextval/extemporeberedning)</w:t>
            </w:r>
          </w:p>
          <w:p w14:paraId="25D2F168" w14:textId="0BB36BC1" w:rsidR="00832FAE" w:rsidRDefault="00832FAE" w:rsidP="005F330B">
            <w:pPr>
              <w:pStyle w:val="ListParagraph"/>
              <w:numPr>
                <w:ilvl w:val="0"/>
                <w:numId w:val="49"/>
              </w:numPr>
              <w:spacing w:line="229" w:lineRule="exact"/>
              <w:rPr>
                <w:spacing w:val="-1"/>
                <w:sz w:val="20"/>
                <w:szCs w:val="20"/>
                <w:lang w:val="sv-SE"/>
              </w:rPr>
            </w:pPr>
            <w:r>
              <w:rPr>
                <w:spacing w:val="-1"/>
                <w:sz w:val="20"/>
                <w:szCs w:val="20"/>
                <w:lang w:val="sv-SE"/>
              </w:rPr>
              <w:t>merchandise (handelsvara)</w:t>
            </w:r>
          </w:p>
          <w:p w14:paraId="66EA3AB0" w14:textId="72F148AF" w:rsidR="00832FAE" w:rsidRDefault="00832FAE" w:rsidP="005F330B">
            <w:pPr>
              <w:pStyle w:val="ListParagraph"/>
              <w:numPr>
                <w:ilvl w:val="0"/>
                <w:numId w:val="49"/>
              </w:numPr>
              <w:spacing w:line="229" w:lineRule="exact"/>
              <w:rPr>
                <w:spacing w:val="-1"/>
                <w:sz w:val="20"/>
                <w:szCs w:val="20"/>
                <w:lang w:val="sv-SE"/>
              </w:rPr>
            </w:pPr>
            <w:r>
              <w:rPr>
                <w:spacing w:val="-1"/>
                <w:sz w:val="20"/>
                <w:szCs w:val="20"/>
                <w:lang w:val="sv-SE"/>
              </w:rPr>
              <w:t>drugArticle (läkemedelsartikel)</w:t>
            </w:r>
          </w:p>
          <w:p w14:paraId="71B77280" w14:textId="64FE1B17" w:rsidR="00832FAE" w:rsidRDefault="00832FAE" w:rsidP="005F330B">
            <w:pPr>
              <w:pStyle w:val="ListParagraph"/>
              <w:numPr>
                <w:ilvl w:val="0"/>
                <w:numId w:val="49"/>
              </w:numPr>
              <w:spacing w:line="229" w:lineRule="exact"/>
              <w:rPr>
                <w:spacing w:val="-1"/>
                <w:sz w:val="20"/>
                <w:szCs w:val="20"/>
                <w:lang w:val="sv-SE"/>
              </w:rPr>
            </w:pPr>
            <w:r>
              <w:rPr>
                <w:spacing w:val="-1"/>
                <w:sz w:val="20"/>
                <w:szCs w:val="20"/>
                <w:lang w:val="sv-SE"/>
              </w:rPr>
              <w:t>drug (läkemedelsprodukt)</w:t>
            </w:r>
          </w:p>
          <w:p w14:paraId="45537CA4" w14:textId="1B0E945E" w:rsidR="00832FAE" w:rsidRDefault="00832FAE" w:rsidP="005F330B">
            <w:pPr>
              <w:pStyle w:val="ListParagraph"/>
              <w:numPr>
                <w:ilvl w:val="0"/>
                <w:numId w:val="49"/>
              </w:numPr>
              <w:spacing w:line="229" w:lineRule="exact"/>
              <w:rPr>
                <w:spacing w:val="-1"/>
                <w:sz w:val="20"/>
                <w:szCs w:val="20"/>
                <w:lang w:val="sv-SE"/>
              </w:rPr>
            </w:pPr>
            <w:r>
              <w:rPr>
                <w:spacing w:val="-1"/>
                <w:sz w:val="20"/>
                <w:szCs w:val="20"/>
                <w:lang w:val="sv-SE"/>
              </w:rPr>
              <w:t>generics (generika/utbytesgrupp)</w:t>
            </w:r>
          </w:p>
          <w:p w14:paraId="55C3EB33" w14:textId="77777777" w:rsidR="00832FAE" w:rsidRPr="002E0A74" w:rsidRDefault="00832FAE" w:rsidP="00F47471">
            <w:pPr>
              <w:spacing w:line="229" w:lineRule="exact"/>
              <w:rPr>
                <w:spacing w:val="-1"/>
                <w:sz w:val="20"/>
                <w:szCs w:val="20"/>
                <w:lang w:val="sv-SE"/>
              </w:rPr>
            </w:pPr>
          </w:p>
          <w:p w14:paraId="5822F92A" w14:textId="7A155F82" w:rsidR="00832FAE" w:rsidRPr="002E0A74" w:rsidRDefault="00832FAE" w:rsidP="002E0A74">
            <w:pPr>
              <w:spacing w:line="229" w:lineRule="exact"/>
              <w:ind w:left="102"/>
              <w:rPr>
                <w:spacing w:val="-1"/>
                <w:sz w:val="20"/>
                <w:szCs w:val="20"/>
                <w:lang w:val="sv-SE"/>
              </w:rPr>
            </w:pPr>
            <w:r w:rsidRPr="002E0A74">
              <w:rPr>
                <w:spacing w:val="-1"/>
                <w:sz w:val="20"/>
                <w:szCs w:val="20"/>
                <w:lang w:val="sv-SE"/>
              </w:rPr>
              <w:t>Utelämnas om ordinationstyp är Utsättning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BDA0D7"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73A6F3F0" w14:textId="77777777" w:rsidTr="004049E0">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DF39A9" w14:textId="5EC32A87" w:rsidR="00832FAE" w:rsidRPr="002E0A74" w:rsidRDefault="00832FA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B3F856" w14:textId="4A2A83B7" w:rsidR="00832FAE" w:rsidRPr="002E0A74" w:rsidRDefault="00832FAE" w:rsidP="002E0A74">
            <w:pPr>
              <w:spacing w:line="229" w:lineRule="exact"/>
              <w:ind w:left="102"/>
              <w:rPr>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AE377"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Kommentar om läkemedelsval.</w:t>
            </w:r>
          </w:p>
          <w:p w14:paraId="64053F78"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Text som innehåller en kommentar till det ordinerade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0C65F"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614E0A93" w14:textId="77777777" w:rsidTr="00266041">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6E93EB0" w14:textId="77777777" w:rsidR="00832FAE" w:rsidRPr="002E0A74" w:rsidRDefault="00832FAE" w:rsidP="002E0A74">
            <w:pPr>
              <w:spacing w:line="229" w:lineRule="exact"/>
              <w:ind w:left="102"/>
              <w:rPr>
                <w:sz w:val="20"/>
                <w:szCs w:val="20"/>
              </w:rPr>
            </w:pP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D16D38F" w14:textId="77777777" w:rsidR="00832FAE" w:rsidRPr="002E0A74" w:rsidRDefault="00832FAE" w:rsidP="002E0A74">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BEE4D3"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Fritextval.</w:t>
            </w:r>
          </w:p>
          <w:p w14:paraId="295D3E42"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2A2804"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4730D5B9" w14:textId="77777777" w:rsidTr="00266041">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F8A39D" w14:textId="7C5E68A3" w:rsidR="00832FAE" w:rsidRPr="002E0A74" w:rsidRDefault="00832FAE" w:rsidP="00CB32DC">
            <w:pPr>
              <w:spacing w:line="229" w:lineRule="exact"/>
              <w:ind w:left="102"/>
              <w:rPr>
                <w:sz w:val="20"/>
                <w:szCs w:val="20"/>
                <w:lang w:val="sv-SE"/>
              </w:rPr>
            </w:pPr>
            <w:r w:rsidRPr="002E0A74">
              <w:rPr>
                <w:sz w:val="20"/>
                <w:szCs w:val="20"/>
                <w:lang w:val="sv-SE"/>
              </w:rPr>
              <w:t>../../../../../unstructuredInformation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A97B54" w14:textId="78B0E5AF" w:rsidR="00832FAE" w:rsidRPr="002E0A74" w:rsidRDefault="00832FAE" w:rsidP="002E0A74">
            <w:pPr>
              <w:spacing w:line="226" w:lineRule="exact"/>
              <w:ind w:left="102"/>
              <w:rPr>
                <w:spacing w:val="-1"/>
                <w:sz w:val="20"/>
                <w:szCs w:val="20"/>
                <w:lang w:val="sv-SE"/>
              </w:rPr>
            </w:pPr>
            <w:r>
              <w:rPr>
                <w:spacing w:val="-1"/>
                <w:sz w:val="20"/>
                <w:szCs w:val="20"/>
                <w:lang w:val="sv-SE"/>
              </w:rPr>
              <w:t>s</w:t>
            </w:r>
            <w:r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ED0F52"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719368"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1..1</w:t>
            </w:r>
          </w:p>
        </w:tc>
      </w:tr>
      <w:tr w:rsidR="00832FAE" w:rsidRPr="002E0A74" w14:paraId="7D764753" w14:textId="77777777" w:rsidTr="006453D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83E4FC" w14:textId="6AC39D7F" w:rsidR="00832FAE" w:rsidRPr="002E0A74" w:rsidRDefault="00832FAE" w:rsidP="006453D8">
            <w:pPr>
              <w:spacing w:line="229" w:lineRule="exact"/>
              <w:ind w:left="102"/>
              <w:rPr>
                <w:sz w:val="20"/>
                <w:szCs w:val="20"/>
                <w:lang w:val="sv-SE"/>
              </w:rPr>
            </w:pPr>
            <w:r w:rsidRPr="002E0A74">
              <w:rPr>
                <w:sz w:val="20"/>
                <w:szCs w:val="20"/>
                <w:lang w:val="sv-SE"/>
              </w:rPr>
              <w:t>../../../../</w:t>
            </w:r>
            <w:r>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47C06" w14:textId="6D7E12AF" w:rsidR="00832FAE" w:rsidRPr="002E0A74" w:rsidRDefault="00832FAE" w:rsidP="002E0A74">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46E247" w14:textId="4479D737" w:rsidR="00832FAE" w:rsidRPr="002E0A74" w:rsidRDefault="00832FAE" w:rsidP="002E0A74">
            <w:pPr>
              <w:spacing w:line="229" w:lineRule="exact"/>
              <w:ind w:left="102"/>
              <w:rPr>
                <w:spacing w:val="-1"/>
                <w:sz w:val="20"/>
                <w:szCs w:val="20"/>
                <w:lang w:val="sv-SE"/>
              </w:rPr>
            </w:pPr>
            <w:r>
              <w:rPr>
                <w:spacing w:val="-1"/>
                <w:sz w:val="20"/>
                <w:szCs w:val="20"/>
                <w:lang w:val="sv-SE"/>
              </w:rPr>
              <w:t>H</w:t>
            </w:r>
            <w:r w:rsidRPr="002E0A74">
              <w:rPr>
                <w:spacing w:val="-1"/>
                <w:sz w:val="20"/>
                <w:szCs w:val="20"/>
                <w:lang w:val="sv-SE"/>
              </w:rPr>
              <w:t>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636715"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7EB1A339" w14:textId="77777777" w:rsidTr="0094234F">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B2BEB" w14:textId="5685C6F1" w:rsidR="00832FAE" w:rsidRPr="002E0A74" w:rsidRDefault="00832FAE" w:rsidP="00386F12">
            <w:pPr>
              <w:spacing w:line="229" w:lineRule="exact"/>
              <w:ind w:left="102"/>
              <w:rPr>
                <w:sz w:val="20"/>
                <w:szCs w:val="20"/>
                <w:lang w:val="sv-SE"/>
              </w:rPr>
            </w:pPr>
            <w:r w:rsidRPr="002E0A74">
              <w:rPr>
                <w:sz w:val="20"/>
                <w:szCs w:val="20"/>
                <w:lang w:val="sv-SE"/>
              </w:rPr>
              <w:t>../../../../../</w:t>
            </w:r>
            <w:r>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F0BE73" w14:textId="69C1288D" w:rsidR="00832FAE" w:rsidRPr="002E0A74" w:rsidRDefault="00832FAE" w:rsidP="002E0A74">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C700B8" w14:textId="0690529D" w:rsidR="00832FAE" w:rsidRPr="002E0A74" w:rsidRDefault="00832FAE" w:rsidP="002E0A74">
            <w:pPr>
              <w:spacing w:line="229" w:lineRule="exact"/>
              <w:ind w:left="102"/>
              <w:rPr>
                <w:spacing w:val="-1"/>
                <w:sz w:val="20"/>
                <w:szCs w:val="20"/>
                <w:lang w:val="sv-SE"/>
              </w:rPr>
            </w:pPr>
            <w:r w:rsidRPr="002E0A74">
              <w:rPr>
                <w:spacing w:val="-1"/>
                <w:sz w:val="20"/>
                <w:szCs w:val="20"/>
                <w:lang w:val="sv-SE"/>
              </w:rPr>
              <w:t>Varunummer</w:t>
            </w:r>
            <w:r>
              <w:rPr>
                <w:spacing w:val="-1"/>
                <w:sz w:val="20"/>
                <w:szCs w:val="20"/>
                <w:lang w:val="sv-SE"/>
              </w:rPr>
              <w:t>.</w:t>
            </w:r>
          </w:p>
          <w:p w14:paraId="2FB0632F" w14:textId="586529D8" w:rsidR="00832FAE" w:rsidRPr="002E0A74" w:rsidRDefault="00832FAE" w:rsidP="002E0A74">
            <w:pPr>
              <w:spacing w:line="229" w:lineRule="exact"/>
              <w:ind w:left="102"/>
              <w:rPr>
                <w:spacing w:val="-1"/>
                <w:sz w:val="20"/>
                <w:szCs w:val="20"/>
                <w:lang w:val="sv-SE"/>
              </w:rPr>
            </w:pPr>
            <w:r w:rsidRPr="002E0A74">
              <w:rPr>
                <w:spacing w:val="-1"/>
                <w:sz w:val="20"/>
                <w:szCs w:val="20"/>
                <w:lang w:val="sv-SE"/>
              </w:rPr>
              <w:t xml:space="preserve">Från SIL. Identifierare för </w:t>
            </w:r>
            <w:r>
              <w:rPr>
                <w:spacing w:val="-1"/>
                <w:sz w:val="20"/>
                <w:szCs w:val="20"/>
                <w:lang w:val="sv-SE"/>
              </w:rPr>
              <w:t>ordinerad handelsvara (exempel: spruta). Bör anges med id ur Apotekets varunummerregister</w:t>
            </w:r>
            <w:r w:rsidRPr="002E0A74">
              <w:rPr>
                <w:spacing w:val="-1"/>
                <w:sz w:val="20"/>
                <w:szCs w:val="20"/>
                <w:lang w:val="sv-SE"/>
              </w:rPr>
              <w:t>. OID:</w:t>
            </w:r>
            <w:r>
              <w:rPr>
                <w:spacing w:val="-1"/>
                <w:sz w:val="20"/>
                <w:szCs w:val="20"/>
                <w:lang w:val="sv-SE"/>
              </w:rPr>
              <w:t xml:space="preserve"> </w:t>
            </w:r>
            <w:r w:rsidRPr="002E0A74">
              <w:rPr>
                <w:spacing w:val="-1"/>
                <w:sz w:val="20"/>
                <w:szCs w:val="20"/>
                <w:lang w:val="sv-SE"/>
              </w:rPr>
              <w:t>1.2.752.129.2.2.3.1.1.</w:t>
            </w:r>
          </w:p>
          <w:p w14:paraId="6F794C41" w14:textId="33AC177B" w:rsidR="00832FAE" w:rsidRPr="002E0A74" w:rsidRDefault="00832FAE" w:rsidP="002E0A74">
            <w:pPr>
              <w:spacing w:line="229" w:lineRule="exact"/>
              <w:ind w:left="102"/>
              <w:rPr>
                <w:spacing w:val="-1"/>
                <w:sz w:val="20"/>
                <w:szCs w:val="20"/>
                <w:lang w:val="sv-SE"/>
              </w:rPr>
            </w:pPr>
            <w:r>
              <w:rPr>
                <w:spacing w:val="-1"/>
                <w:sz w:val="20"/>
                <w:szCs w:val="20"/>
                <w:lang w:val="sv-SE"/>
              </w:rPr>
              <w:t>Får ej anges för läkemedel.</w:t>
            </w:r>
          </w:p>
          <w:p w14:paraId="68306738" w14:textId="77777777" w:rsidR="00832FAE" w:rsidRPr="002E0A74" w:rsidRDefault="00832FAE"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F4BADE"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1..1</w:t>
            </w:r>
          </w:p>
        </w:tc>
      </w:tr>
      <w:tr w:rsidR="00832FAE" w:rsidRPr="002E0A74" w14:paraId="5130B89E" w14:textId="77777777" w:rsidTr="0094234F">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DC8AA5" w14:textId="123A62CD"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BFC1B1" w14:textId="592EEED0"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7696C4" w14:textId="50B5A1FF" w:rsidR="00832FAE" w:rsidRPr="007F6C11" w:rsidRDefault="00832FAE" w:rsidP="002D08A4">
            <w:pPr>
              <w:spacing w:line="229" w:lineRule="exact"/>
              <w:ind w:left="102"/>
              <w:rPr>
                <w:spacing w:val="-1"/>
                <w:szCs w:val="20"/>
                <w:lang w:val="sv-SE"/>
              </w:rPr>
            </w:pP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82B399" w14:textId="6E4DC27D"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4C4C5137" w14:textId="77777777" w:rsidTr="002D08A4">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75C8A" w14:textId="64ED0400"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15FD7C" w14:textId="4D0CB9C6"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AA78B5" w14:textId="52B50BC3" w:rsidR="00832FAE" w:rsidRPr="007F6C11" w:rsidRDefault="00832FAE" w:rsidP="00F32347">
            <w:pPr>
              <w:spacing w:line="229" w:lineRule="exact"/>
              <w:ind w:left="102"/>
              <w:rPr>
                <w:spacing w:val="-1"/>
                <w:szCs w:val="20"/>
                <w:lang w:val="sv-SE"/>
              </w:rPr>
            </w:pPr>
            <w:r w:rsidRPr="004049E0">
              <w:rPr>
                <w:sz w:val="20"/>
                <w:szCs w:val="20"/>
                <w:lang w:val="sv-SE"/>
              </w:rPr>
              <w:t xml:space="preserve">Kodsystem för </w:t>
            </w: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E5787E" w14:textId="2F368972"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6A254789" w14:textId="77777777" w:rsidTr="00F32347">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D48F59" w14:textId="73BF504F"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8C1BC1" w14:textId="2F2FA0EF"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118D75" w14:textId="00EA9551" w:rsidR="00832FAE" w:rsidRPr="007F6C11" w:rsidRDefault="00832FAE" w:rsidP="002E0A74">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6CB33F" w14:textId="47A38F50"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5A05AAEC" w14:textId="77777777" w:rsidTr="0094234F">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362FD5" w14:textId="0D78DE83"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D5C8C8" w14:textId="54BAEBCB"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8488A8" w14:textId="34D319FB" w:rsidR="00832FAE" w:rsidRPr="007F6C11" w:rsidRDefault="00832FAE" w:rsidP="002E0A74">
            <w:pPr>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7B735E" w14:textId="4548F2E6"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7BAE1549" w14:textId="77777777" w:rsidTr="00F32347">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7B0E68" w14:textId="70FD0C26"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E46A1F" w14:textId="5281497F"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AC805E6" w14:textId="709632D3" w:rsidR="00832FAE" w:rsidRPr="007F6C11" w:rsidRDefault="00832FAE" w:rsidP="002E0A74">
            <w:pPr>
              <w:spacing w:line="229" w:lineRule="exact"/>
              <w:ind w:left="102"/>
              <w:rPr>
                <w:spacing w:val="-1"/>
                <w:szCs w:val="20"/>
                <w:lang w:val="sv-SE"/>
              </w:rPr>
            </w:pPr>
            <w:r>
              <w:rPr>
                <w:sz w:val="20"/>
                <w:szCs w:val="20"/>
                <w:lang w:val="sv-SE"/>
              </w:rPr>
              <w:t>Varunummer</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970BD7" w14:textId="68172EDC"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3A4C9C62"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FCFB3F8" w14:textId="3F0779F6" w:rsidR="00832FAE" w:rsidRPr="002E0A74" w:rsidRDefault="00832FAE" w:rsidP="00C01215">
            <w:pPr>
              <w:spacing w:line="229" w:lineRule="exact"/>
              <w:ind w:left="102"/>
              <w:rPr>
                <w:sz w:val="20"/>
                <w:szCs w:val="20"/>
                <w:lang w:val="sv-SE"/>
              </w:rPr>
            </w:pPr>
            <w:r w:rsidRPr="002E0A74">
              <w:rPr>
                <w:sz w:val="20"/>
                <w:szCs w:val="20"/>
                <w:lang w:val="sv-SE"/>
              </w:rPr>
              <w:t>../../../../</w:t>
            </w:r>
            <w:r>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383172" w14:textId="25254311" w:rsidR="00832FAE" w:rsidRPr="002E0A74" w:rsidRDefault="00832FAE" w:rsidP="002E0A74">
            <w:pPr>
              <w:spacing w:line="226" w:lineRule="exact"/>
              <w:ind w:left="102"/>
              <w:rPr>
                <w:spacing w:val="-1"/>
                <w:sz w:val="20"/>
                <w:szCs w:val="20"/>
                <w:lang w:val="sv-SE"/>
              </w:rPr>
            </w:pPr>
            <w:r>
              <w:rPr>
                <w:sz w:val="20"/>
                <w:szCs w:val="20"/>
              </w:rPr>
              <w:t>DrugArticle</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CDC219"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9C1132"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0109BFA5" w14:textId="77777777" w:rsidTr="0094234F">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1820C3" w14:textId="11B34F36" w:rsidR="00832FAE" w:rsidRPr="002E0A74" w:rsidRDefault="00832FAE" w:rsidP="002E0A74">
            <w:pPr>
              <w:spacing w:line="229" w:lineRule="exact"/>
              <w:ind w:left="102"/>
              <w:rPr>
                <w:sz w:val="20"/>
                <w:szCs w:val="20"/>
                <w:lang w:val="sv-SE"/>
              </w:rPr>
            </w:pPr>
            <w:r>
              <w:rPr>
                <w:sz w:val="20"/>
                <w:szCs w:val="20"/>
                <w:lang w:val="sv-SE"/>
              </w:rPr>
              <w:lastRenderedPageBreak/>
              <w:t>../../../../../nplPack</w:t>
            </w:r>
            <w:r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ADA56B" w14:textId="38967377" w:rsidR="00832FAE" w:rsidRPr="002E0A74" w:rsidRDefault="00832FAE" w:rsidP="00F32347">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AFC5C6"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NPL pack-id.</w:t>
            </w:r>
          </w:p>
          <w:p w14:paraId="72D0351B" w14:textId="0A34F9CD" w:rsidR="00832FAE" w:rsidRPr="002E0A74" w:rsidRDefault="00832FAE" w:rsidP="0094234F">
            <w:pPr>
              <w:spacing w:line="226" w:lineRule="exact"/>
              <w:ind w:left="102"/>
              <w:rPr>
                <w:spacing w:val="-1"/>
                <w:sz w:val="20"/>
                <w:szCs w:val="20"/>
                <w:lang w:val="sv-SE"/>
              </w:rPr>
            </w:pPr>
            <w:r w:rsidRPr="002E0A74">
              <w:rPr>
                <w:spacing w:val="-1"/>
                <w:sz w:val="20"/>
                <w:szCs w:val="20"/>
                <w:lang w:val="sv-SE"/>
              </w:rPr>
              <w:t>Unik identifierare enligt NPL för läkemedelsvaran. Satt om varunummer beskriver en godkänd läkemedelsvara. Kan vara satt om varunummer beskriver</w:t>
            </w:r>
            <w:r>
              <w:rPr>
                <w:spacing w:val="-1"/>
                <w:sz w:val="20"/>
                <w:szCs w:val="20"/>
                <w:lang w:val="sv-SE"/>
              </w:rPr>
              <w:t xml:space="preserve"> en licensvara. OID: </w:t>
            </w:r>
            <w:r w:rsidRPr="002E0A74">
              <w:rPr>
                <w:spacing w:val="-1"/>
                <w:sz w:val="20"/>
                <w:szCs w:val="20"/>
                <w:lang w:val="sv-SE"/>
              </w:rPr>
              <w:t xml:space="preserve">1.2.752.129.2.1.5.2. </w:t>
            </w:r>
          </w:p>
          <w:p w14:paraId="38924871" w14:textId="77777777" w:rsidR="00832FAE" w:rsidRPr="002E0A74" w:rsidRDefault="00832FAE"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F1E5CD"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1..1</w:t>
            </w:r>
          </w:p>
        </w:tc>
      </w:tr>
      <w:tr w:rsidR="00832FAE" w:rsidRPr="002E0A74" w14:paraId="3FADF333" w14:textId="77777777" w:rsidTr="008C72A2">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85E70" w14:textId="6ACC6A3A"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7BA6E2" w14:textId="3F1429FB"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2BE0EC9" w14:textId="1CD79627" w:rsidR="00832FAE" w:rsidRPr="002E0A74" w:rsidRDefault="00832FAE" w:rsidP="002E0A74">
            <w:pPr>
              <w:spacing w:line="229" w:lineRule="exact"/>
              <w:ind w:left="102"/>
              <w:rPr>
                <w:spacing w:val="-1"/>
                <w:szCs w:val="20"/>
              </w:rPr>
            </w:pPr>
            <w:r>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9F0F6" w14:textId="7BAD1243"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54F8046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57B03D" w14:textId="39A27CB7"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210DD4B" w14:textId="2997535F"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064483" w14:textId="15A812CA" w:rsidR="00832FAE" w:rsidRPr="008C72A2" w:rsidRDefault="00832FAE" w:rsidP="002E0A74">
            <w:pPr>
              <w:spacing w:line="229" w:lineRule="exact"/>
              <w:ind w:left="102"/>
              <w:rPr>
                <w:spacing w:val="-1"/>
                <w:sz w:val="20"/>
                <w:szCs w:val="20"/>
                <w:lang w:val="sv-SE"/>
              </w:rPr>
            </w:pPr>
            <w:r w:rsidRPr="008C72A2">
              <w:rPr>
                <w:sz w:val="20"/>
                <w:szCs w:val="20"/>
                <w:lang w:val="sv-SE"/>
              </w:rPr>
              <w:t>Kodsystem för NPL-pack-id: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77F2D42" w14:textId="427283BA"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3894458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CD0169" w14:textId="3E344A0A"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BC02DE" w14:textId="770948CE"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C6E3CD" w14:textId="37DF26EB" w:rsidR="00832FAE" w:rsidRPr="008C72A2" w:rsidRDefault="00832FAE" w:rsidP="002E0A74">
            <w:pPr>
              <w:spacing w:line="229" w:lineRule="exact"/>
              <w:ind w:left="102"/>
              <w:rPr>
                <w:spacing w:val="-1"/>
                <w:sz w:val="20"/>
                <w:szCs w:val="20"/>
              </w:rPr>
            </w:pPr>
            <w:r w:rsidRPr="008C72A2">
              <w:rPr>
                <w:sz w:val="20"/>
                <w:szCs w:val="20"/>
                <w:lang w:val="sv-SE"/>
              </w:rPr>
              <w:t>”</w:t>
            </w:r>
            <w:r w:rsidRPr="008C72A2">
              <w:rPr>
                <w:sz w:val="20"/>
                <w:szCs w:val="20"/>
              </w:rPr>
              <w:t>NPL pack”</w:t>
            </w:r>
            <w:r>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1E118E" w14:textId="0639346B"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7BCD820C"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3B6CA9" w14:textId="5B9CB10E"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C46078" w14:textId="25414B2B"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5B5A39B" w14:textId="5E8C6715" w:rsidR="00832FAE" w:rsidRPr="008C72A2" w:rsidRDefault="00832FAE" w:rsidP="002E0A74">
            <w:pPr>
              <w:spacing w:line="229" w:lineRule="exact"/>
              <w:ind w:left="102"/>
              <w:rPr>
                <w:spacing w:val="-1"/>
                <w:sz w:val="20"/>
                <w:szCs w:val="20"/>
                <w:lang w:val="sv-SE"/>
              </w:rPr>
            </w:pPr>
            <w:r w:rsidRPr="008C72A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5213C7" w14:textId="3256C28E"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215B2D38" w14:textId="77777777" w:rsidTr="008C72A2">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02EE83" w14:textId="4572A1A5"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84DDA7" w14:textId="59B00B89"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B76361" w14:textId="77777777" w:rsidR="00832FAE" w:rsidRDefault="00832FAE" w:rsidP="00573261">
            <w:pPr>
              <w:spacing w:line="229" w:lineRule="exact"/>
              <w:ind w:left="102"/>
              <w:rPr>
                <w:sz w:val="20"/>
                <w:szCs w:val="20"/>
                <w:lang w:val="sv-SE"/>
              </w:rPr>
            </w:pPr>
            <w:r>
              <w:rPr>
                <w:sz w:val="20"/>
                <w:szCs w:val="20"/>
                <w:lang w:val="sv-SE"/>
              </w:rPr>
              <w:t>Produktnamn</w:t>
            </w:r>
            <w:r w:rsidRPr="004049E0">
              <w:rPr>
                <w:sz w:val="20"/>
                <w:szCs w:val="20"/>
                <w:lang w:val="sv-SE"/>
              </w:rPr>
              <w:t>.</w:t>
            </w:r>
          </w:p>
          <w:p w14:paraId="4937FCC6" w14:textId="036C6D90" w:rsidR="00832FAE" w:rsidRPr="008C72A2" w:rsidRDefault="00832FAE" w:rsidP="002E0A74">
            <w:pPr>
              <w:spacing w:line="229" w:lineRule="exact"/>
              <w:ind w:left="102"/>
              <w:rPr>
                <w:spacing w:val="-1"/>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E91F1C" w14:textId="71B3E14F"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09FD6AD1"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09CC12" w14:textId="3C0C3CEE" w:rsidR="00832FAE" w:rsidRPr="002E0A74" w:rsidRDefault="00832FAE" w:rsidP="00176AE0">
            <w:pPr>
              <w:spacing w:line="229" w:lineRule="exact"/>
              <w:ind w:left="102"/>
              <w:rPr>
                <w:sz w:val="20"/>
                <w:szCs w:val="20"/>
                <w:lang w:val="sv-SE"/>
              </w:rPr>
            </w:pPr>
            <w:r w:rsidRPr="002E0A74">
              <w:rPr>
                <w:sz w:val="20"/>
                <w:szCs w:val="20"/>
                <w:lang w:val="sv-SE"/>
              </w:rPr>
              <w:t>../../../../</w:t>
            </w:r>
            <w:r>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E6B20C" w14:textId="1EAAE901" w:rsidR="00832FAE" w:rsidRPr="002E0A74" w:rsidRDefault="00832FAE" w:rsidP="002E0A74">
            <w:pPr>
              <w:spacing w:line="226" w:lineRule="exact"/>
              <w:ind w:left="102"/>
              <w:rPr>
                <w:spacing w:val="-1"/>
                <w:sz w:val="20"/>
                <w:szCs w:val="20"/>
                <w:lang w:val="sv-SE"/>
              </w:rPr>
            </w:pPr>
            <w:r>
              <w:rPr>
                <w:sz w:val="20"/>
                <w:szCs w:val="20"/>
              </w:rPr>
              <w:t>Drug</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493DC5"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D36604"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18C348A1" w14:textId="77777777" w:rsidTr="0094234F">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792B7" w14:textId="77777777" w:rsidR="00832FAE" w:rsidRPr="002E0A74" w:rsidRDefault="00832FAE" w:rsidP="002E0A74">
            <w:pPr>
              <w:spacing w:line="229" w:lineRule="exact"/>
              <w:ind w:left="102"/>
              <w:rPr>
                <w:sz w:val="20"/>
                <w:szCs w:val="20"/>
                <w:lang w:val="sv-SE"/>
              </w:rPr>
            </w:pP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C45891" w14:textId="224B18BA" w:rsidR="00832FAE" w:rsidRPr="002E0A74" w:rsidRDefault="00832FAE" w:rsidP="002E0A74">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865D3C" w14:textId="77777777" w:rsidR="00832FAE" w:rsidRPr="002E0A74" w:rsidRDefault="00832FAE" w:rsidP="002E0A74">
            <w:pPr>
              <w:spacing w:line="229" w:lineRule="exact"/>
              <w:ind w:left="102"/>
              <w:rPr>
                <w:sz w:val="20"/>
                <w:szCs w:val="20"/>
                <w:lang w:val="sv-SE"/>
              </w:rPr>
            </w:pPr>
            <w:r w:rsidRPr="002E0A74">
              <w:rPr>
                <w:sz w:val="20"/>
                <w:szCs w:val="20"/>
                <w:lang w:val="sv-SE"/>
              </w:rPr>
              <w:t>NPL-id.</w:t>
            </w:r>
          </w:p>
          <w:p w14:paraId="5C235381" w14:textId="7E94916B" w:rsidR="00832FAE" w:rsidRPr="002E0A74" w:rsidRDefault="00832FAE" w:rsidP="0094234F">
            <w:pPr>
              <w:spacing w:line="229" w:lineRule="exact"/>
              <w:ind w:left="102"/>
              <w:rPr>
                <w:sz w:val="20"/>
                <w:szCs w:val="20"/>
                <w:lang w:val="sv-SE"/>
              </w:rPr>
            </w:pPr>
            <w:r>
              <w:rPr>
                <w:sz w:val="20"/>
                <w:szCs w:val="20"/>
                <w:lang w:val="sv-SE"/>
              </w:rPr>
              <w:t xml:space="preserve">Nationellt Produktregister för Läkemedelsprodukter. </w:t>
            </w: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476A3B" w14:textId="5753AD13" w:rsidR="00832FAE" w:rsidRPr="002E0A74" w:rsidRDefault="00832FAE" w:rsidP="00D23625">
            <w:pPr>
              <w:spacing w:line="229" w:lineRule="exact"/>
              <w:ind w:left="142"/>
              <w:jc w:val="center"/>
              <w:rPr>
                <w:sz w:val="20"/>
                <w:szCs w:val="20"/>
                <w:lang w:val="sv-SE"/>
              </w:rPr>
            </w:pPr>
            <w:r>
              <w:rPr>
                <w:sz w:val="20"/>
                <w:szCs w:val="20"/>
              </w:rPr>
              <w:t>1</w:t>
            </w:r>
            <w:r w:rsidRPr="002E0A74">
              <w:rPr>
                <w:sz w:val="20"/>
                <w:szCs w:val="20"/>
              </w:rPr>
              <w:t>..1</w:t>
            </w:r>
          </w:p>
        </w:tc>
      </w:tr>
      <w:tr w:rsidR="00832FAE" w:rsidRPr="002E0A74" w14:paraId="5B8A84A5" w14:textId="77777777" w:rsidTr="0094234F">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E407C8" w14:textId="6FAB9C78"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0B5C99" w14:textId="259E985D"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EC245C" w14:textId="67075004" w:rsidR="00832FAE" w:rsidRPr="002E0A74" w:rsidRDefault="00832FAE" w:rsidP="002E0A74">
            <w:pPr>
              <w:spacing w:line="229" w:lineRule="exact"/>
              <w:ind w:left="102"/>
              <w:rPr>
                <w:szCs w:val="20"/>
              </w:rPr>
            </w:pPr>
            <w:r>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3BC1E7" w14:textId="71D59270" w:rsidR="00832FAE" w:rsidRPr="002E0A74" w:rsidRDefault="00832FAE" w:rsidP="00D23625">
            <w:pPr>
              <w:spacing w:line="229" w:lineRule="exact"/>
              <w:ind w:left="142"/>
              <w:jc w:val="center"/>
              <w:rPr>
                <w:szCs w:val="20"/>
              </w:rPr>
            </w:pPr>
            <w:r w:rsidRPr="00EA4EC6">
              <w:rPr>
                <w:color w:val="FF0000"/>
                <w:spacing w:val="-1"/>
                <w:sz w:val="20"/>
                <w:szCs w:val="20"/>
              </w:rPr>
              <w:t>1..1</w:t>
            </w:r>
          </w:p>
        </w:tc>
      </w:tr>
      <w:tr w:rsidR="00832FAE" w:rsidRPr="002E0A74" w14:paraId="4E6CC781" w14:textId="77777777" w:rsidTr="0094234F">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0FA3F3" w14:textId="295FC2B5"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1A4B4" w14:textId="59BD6282"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2EE82" w14:textId="6F016879" w:rsidR="00832FAE" w:rsidRPr="00F32347" w:rsidRDefault="00832FAE" w:rsidP="00F32347">
            <w:pPr>
              <w:spacing w:line="229" w:lineRule="exact"/>
              <w:ind w:left="102"/>
              <w:rPr>
                <w:sz w:val="20"/>
                <w:szCs w:val="20"/>
              </w:rPr>
            </w:pPr>
            <w:r w:rsidRPr="00F32347">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82AE7D" w14:textId="299D3826" w:rsidR="00832FAE" w:rsidRPr="002E0A74" w:rsidRDefault="00832FAE" w:rsidP="00D23625">
            <w:pPr>
              <w:spacing w:line="229" w:lineRule="exact"/>
              <w:ind w:left="142"/>
              <w:jc w:val="center"/>
              <w:rPr>
                <w:szCs w:val="20"/>
              </w:rPr>
            </w:pPr>
            <w:r w:rsidRPr="00EA4EC6">
              <w:rPr>
                <w:color w:val="FF0000"/>
                <w:spacing w:val="-1"/>
                <w:sz w:val="20"/>
                <w:szCs w:val="20"/>
              </w:rPr>
              <w:t>1..1</w:t>
            </w:r>
          </w:p>
        </w:tc>
      </w:tr>
      <w:tr w:rsidR="00832FAE" w:rsidRPr="002E0A74" w14:paraId="1EDE0DEF" w14:textId="77777777" w:rsidTr="00F3234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2E6E63" w14:textId="0F7FCF57"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4DB398" w14:textId="354205A9"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EF89B6" w14:textId="050F5291" w:rsidR="00832FAE" w:rsidRPr="00F32347" w:rsidRDefault="00832FAE" w:rsidP="00F32347">
            <w:pPr>
              <w:spacing w:line="229" w:lineRule="exact"/>
              <w:ind w:left="102"/>
              <w:rPr>
                <w:sz w:val="20"/>
                <w:szCs w:val="20"/>
                <w:lang w:val="sv-SE"/>
              </w:rPr>
            </w:pPr>
            <w:r>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82ED80" w14:textId="6CBBAEDF"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122905C8" w14:textId="77777777" w:rsidTr="00F3234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C959C6" w14:textId="77308E67"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85D381" w14:textId="1CD40D1E"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0FB5C9" w14:textId="506DA4B0" w:rsidR="00832FAE" w:rsidRPr="00F32347" w:rsidRDefault="00832FAE" w:rsidP="00F32347">
            <w:pPr>
              <w:spacing w:line="229" w:lineRule="exact"/>
              <w:ind w:left="102"/>
              <w:rPr>
                <w:sz w:val="20"/>
                <w:szCs w:val="20"/>
                <w:lang w:val="sv-SE"/>
              </w:rPr>
            </w:pPr>
            <w:r w:rsidRPr="00F32347">
              <w:rPr>
                <w:sz w:val="20"/>
                <w:szCs w:val="20"/>
                <w:lang w:val="sv-SE"/>
              </w:rPr>
              <w:t>Version på</w:t>
            </w:r>
            <w:r>
              <w:rPr>
                <w:sz w:val="20"/>
                <w:szCs w:val="20"/>
                <w:lang w:val="sv-SE"/>
              </w:rPr>
              <w:t xml:space="preserve"> NPL-id-</w:t>
            </w:r>
            <w:r w:rsidRPr="00F32347">
              <w:rPr>
                <w:sz w:val="20"/>
                <w:szCs w:val="20"/>
                <w:lang w:val="sv-SE"/>
              </w:rPr>
              <w:t>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BDA327" w14:textId="609896A6"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39BA574D" w14:textId="77777777" w:rsidTr="00F32347">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CF91D0" w14:textId="58D84DDF"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19AF55" w14:textId="7D304F9B"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AA2DDD" w14:textId="77777777" w:rsidR="00832FAE" w:rsidRDefault="00832FAE" w:rsidP="00F32347">
            <w:pPr>
              <w:spacing w:line="229" w:lineRule="exact"/>
              <w:ind w:left="102"/>
              <w:rPr>
                <w:sz w:val="20"/>
                <w:szCs w:val="20"/>
                <w:lang w:val="sv-SE"/>
              </w:rPr>
            </w:pPr>
            <w:r>
              <w:rPr>
                <w:sz w:val="20"/>
                <w:szCs w:val="20"/>
                <w:lang w:val="sv-SE"/>
              </w:rPr>
              <w:t>Produktnamn</w:t>
            </w:r>
            <w:r w:rsidRPr="004049E0">
              <w:rPr>
                <w:sz w:val="20"/>
                <w:szCs w:val="20"/>
                <w:lang w:val="sv-SE"/>
              </w:rPr>
              <w:t>.</w:t>
            </w:r>
          </w:p>
          <w:p w14:paraId="2C681065" w14:textId="64AE5744" w:rsidR="00832FAE" w:rsidRPr="00F32347" w:rsidRDefault="00832FAE" w:rsidP="00F32347">
            <w:pPr>
              <w:spacing w:line="229" w:lineRule="exact"/>
              <w:ind w:left="102"/>
              <w:rPr>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49B53B" w14:textId="3D351733" w:rsidR="00832FAE" w:rsidRPr="002E0A74" w:rsidRDefault="00832FAE" w:rsidP="00D23625">
            <w:pPr>
              <w:spacing w:line="229" w:lineRule="exact"/>
              <w:ind w:left="142"/>
              <w:jc w:val="center"/>
              <w:rPr>
                <w:szCs w:val="20"/>
              </w:rPr>
            </w:pPr>
            <w:r w:rsidRPr="00EA4EC6">
              <w:rPr>
                <w:color w:val="FF0000"/>
                <w:spacing w:val="-1"/>
                <w:sz w:val="20"/>
                <w:szCs w:val="20"/>
              </w:rPr>
              <w:t>1..1</w:t>
            </w:r>
          </w:p>
        </w:tc>
      </w:tr>
      <w:tr w:rsidR="00832FAE" w:rsidRPr="002E0A74" w14:paraId="7246F842" w14:textId="77777777" w:rsidTr="004049E0">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C6113F" w14:textId="77777777" w:rsidR="00832FAE" w:rsidRPr="002E0A74" w:rsidRDefault="00832FAE" w:rsidP="002E0A74">
            <w:pPr>
              <w:spacing w:line="229" w:lineRule="exact"/>
              <w:ind w:left="102"/>
              <w:rPr>
                <w:sz w:val="20"/>
                <w:szCs w:val="20"/>
              </w:rPr>
            </w:pPr>
            <w:r w:rsidRPr="002E0A74">
              <w:rPr>
                <w:sz w:val="20"/>
                <w:szCs w:val="20"/>
              </w:rPr>
              <w:lastRenderedPageBreak/>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905FAC" w14:textId="77777777" w:rsidR="00832FAE" w:rsidRPr="002E0A74" w:rsidRDefault="00832FAE" w:rsidP="002E0A74">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B335C2" w14:textId="77777777" w:rsidR="00832FAE" w:rsidRPr="002E0A74" w:rsidRDefault="00832FAE" w:rsidP="002E0A74">
            <w:pPr>
              <w:spacing w:line="229" w:lineRule="exact"/>
              <w:ind w:left="102"/>
              <w:rPr>
                <w:sz w:val="20"/>
                <w:szCs w:val="20"/>
                <w:lang w:val="sv-SE"/>
              </w:rPr>
            </w:pPr>
            <w:r w:rsidRPr="002E0A74">
              <w:rPr>
                <w:sz w:val="20"/>
                <w:szCs w:val="20"/>
                <w:lang w:val="sv-SE"/>
              </w:rPr>
              <w:t>ATC-kod.</w:t>
            </w:r>
          </w:p>
          <w:p w14:paraId="5E221902" w14:textId="77777777" w:rsidR="00832FAE" w:rsidRPr="002E0A74" w:rsidRDefault="00832FAE" w:rsidP="002E0A74">
            <w:pPr>
              <w:spacing w:line="229" w:lineRule="exact"/>
              <w:ind w:left="102"/>
              <w:rPr>
                <w:sz w:val="20"/>
                <w:szCs w:val="20"/>
                <w:lang w:val="sv-SE"/>
              </w:rPr>
            </w:pPr>
            <w:r w:rsidRPr="002E0A74">
              <w:rPr>
                <w:sz w:val="20"/>
                <w:szCs w:val="20"/>
                <w:lang w:val="sv-SE"/>
              </w:rPr>
              <w:t xml:space="preserve">atcKod + atcKodBeskrivning i SIL. </w:t>
            </w:r>
          </w:p>
          <w:p w14:paraId="5D265125" w14:textId="77777777" w:rsidR="00832FAE" w:rsidRPr="002E0A74" w:rsidRDefault="00832FAE" w:rsidP="002E0A74">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2203D61B" w14:textId="77777777" w:rsidR="00832FAE" w:rsidRPr="002E0A74" w:rsidRDefault="00832FAE" w:rsidP="002E0A74">
            <w:pPr>
              <w:spacing w:line="229" w:lineRule="exact"/>
              <w:ind w:left="102"/>
              <w:rPr>
                <w:sz w:val="20"/>
                <w:szCs w:val="20"/>
              </w:rPr>
            </w:pPr>
            <w:r w:rsidRPr="002E0A74">
              <w:rPr>
                <w:sz w:val="20"/>
                <w:szCs w:val="20"/>
              </w:rPr>
              <w:t xml:space="preserve">1.2.752.129.2.2.3.1.1. </w:t>
            </w:r>
          </w:p>
          <w:p w14:paraId="08397F3C" w14:textId="77777777" w:rsidR="00832FAE" w:rsidRPr="002E0A74" w:rsidRDefault="00832FAE" w:rsidP="002E0A74">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20D2E7D5" w14:textId="77777777" w:rsidR="00832FAE" w:rsidRPr="002E0A74" w:rsidRDefault="00832FAE" w:rsidP="002E0A74">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6149159" w14:textId="77777777" w:rsidR="00832FAE" w:rsidRPr="002E0A74" w:rsidRDefault="00832FAE" w:rsidP="002E0A74">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6E18DB4C" w14:textId="77777777" w:rsidR="00832FAE" w:rsidRPr="002E0A74" w:rsidRDefault="00832FAE" w:rsidP="002E0A74">
            <w:pPr>
              <w:spacing w:line="229" w:lineRule="exact"/>
              <w:ind w:left="102"/>
              <w:rPr>
                <w:sz w:val="20"/>
                <w:szCs w:val="20"/>
              </w:rPr>
            </w:pPr>
          </w:p>
          <w:p w14:paraId="4AA1D5E4" w14:textId="77777777" w:rsidR="00832FAE" w:rsidRPr="002E0A74" w:rsidRDefault="00832FAE" w:rsidP="002E0A74">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7593B" w14:textId="77777777" w:rsidR="00832FAE" w:rsidRPr="002E0A74" w:rsidRDefault="00832FAE" w:rsidP="00D23625">
            <w:pPr>
              <w:spacing w:line="229" w:lineRule="exact"/>
              <w:ind w:left="142"/>
              <w:jc w:val="center"/>
              <w:rPr>
                <w:sz w:val="20"/>
                <w:szCs w:val="20"/>
              </w:rPr>
            </w:pPr>
            <w:r w:rsidRPr="002E0A74">
              <w:rPr>
                <w:sz w:val="20"/>
                <w:szCs w:val="20"/>
              </w:rPr>
              <w:t>0..1</w:t>
            </w:r>
          </w:p>
        </w:tc>
      </w:tr>
      <w:tr w:rsidR="00832FAE" w:rsidRPr="002E0A74" w14:paraId="68DB9DFA"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4C22EF" w14:textId="37897F6F"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E4D383" w14:textId="30EA956C" w:rsidR="00832FAE" w:rsidRPr="002E0A74" w:rsidRDefault="00832FAE"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931444" w14:textId="52BD9754" w:rsidR="00832FAE" w:rsidRPr="008C72A2" w:rsidRDefault="00832FAE" w:rsidP="002E0A74">
            <w:pPr>
              <w:spacing w:line="229" w:lineRule="exact"/>
              <w:ind w:left="102"/>
              <w:rPr>
                <w:spacing w:val="-1"/>
                <w:sz w:val="20"/>
                <w:szCs w:val="20"/>
              </w:rPr>
            </w:pPr>
            <w:r w:rsidRPr="008C72A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7D6013" w14:textId="0821C111" w:rsidR="00832FAE" w:rsidRPr="00EA4EC6" w:rsidRDefault="00832FAE" w:rsidP="00D23625">
            <w:pPr>
              <w:spacing w:line="229" w:lineRule="exact"/>
              <w:ind w:left="142"/>
              <w:jc w:val="center"/>
              <w:rPr>
                <w:color w:val="FF0000"/>
                <w:szCs w:val="20"/>
              </w:rPr>
            </w:pPr>
            <w:r w:rsidRPr="00EA4EC6">
              <w:rPr>
                <w:color w:val="FF0000"/>
                <w:spacing w:val="-1"/>
                <w:sz w:val="20"/>
                <w:szCs w:val="20"/>
              </w:rPr>
              <w:t>1..1</w:t>
            </w:r>
          </w:p>
        </w:tc>
      </w:tr>
      <w:tr w:rsidR="00832FAE" w:rsidRPr="002E0A74" w14:paraId="17758ADF"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8814C" w14:textId="11F86D10"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515A8" w14:textId="027CC806" w:rsidR="00832FAE" w:rsidRPr="002E0A74" w:rsidRDefault="00832FAE"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6C87BA" w14:textId="5E3EF075" w:rsidR="00832FAE" w:rsidRPr="008C72A2" w:rsidRDefault="00832FAE" w:rsidP="002E0A74">
            <w:pPr>
              <w:spacing w:line="229" w:lineRule="exact"/>
              <w:ind w:left="102"/>
              <w:rPr>
                <w:spacing w:val="-1"/>
                <w:sz w:val="20"/>
                <w:szCs w:val="20"/>
              </w:rPr>
            </w:pPr>
            <w:r w:rsidRPr="008C72A2">
              <w:rPr>
                <w:sz w:val="20"/>
                <w:szCs w:val="20"/>
                <w:lang w:val="sv-SE"/>
              </w:rPr>
              <w:t xml:space="preserve">Kodsystem för </w:t>
            </w:r>
            <w:r w:rsidRPr="008C72A2">
              <w:rPr>
                <w:spacing w:val="-1"/>
                <w:sz w:val="20"/>
                <w:szCs w:val="20"/>
              </w:rPr>
              <w:t>ATC-kod</w:t>
            </w:r>
            <w:r w:rsidRPr="008C72A2">
              <w:rPr>
                <w:sz w:val="20"/>
                <w:szCs w:val="20"/>
                <w:lang w:val="sv-SE"/>
              </w:rPr>
              <w:t xml:space="preserve">: </w:t>
            </w:r>
            <w:r w:rsidRPr="002E0A74">
              <w:rPr>
                <w:sz w:val="20"/>
                <w:szCs w:val="20"/>
              </w:rPr>
              <w:t>1.2.752.129.2.2.3.1.1</w:t>
            </w:r>
            <w:r w:rsidRPr="008C72A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9FBF29" w14:textId="3C571F45" w:rsidR="00832FAE" w:rsidRPr="00EA4EC6" w:rsidRDefault="00832FAE" w:rsidP="00D23625">
            <w:pPr>
              <w:spacing w:line="229" w:lineRule="exact"/>
              <w:ind w:left="142"/>
              <w:jc w:val="center"/>
              <w:rPr>
                <w:color w:val="FF0000"/>
                <w:szCs w:val="20"/>
              </w:rPr>
            </w:pPr>
            <w:r w:rsidRPr="00EA4EC6">
              <w:rPr>
                <w:color w:val="FF0000"/>
                <w:spacing w:val="-1"/>
                <w:sz w:val="20"/>
                <w:szCs w:val="20"/>
              </w:rPr>
              <w:t>1..1</w:t>
            </w:r>
          </w:p>
        </w:tc>
      </w:tr>
      <w:tr w:rsidR="00832FAE" w:rsidRPr="002E0A74" w14:paraId="35E5DBA2"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5D53F9" w14:textId="755778D7"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B2B74" w14:textId="37C3B868" w:rsidR="00832FAE" w:rsidRPr="002E0A74" w:rsidRDefault="00832FAE"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6F0397" w14:textId="63B91B15" w:rsidR="00832FAE" w:rsidRPr="008C72A2" w:rsidRDefault="00832FAE" w:rsidP="002E0A74">
            <w:pPr>
              <w:spacing w:line="229" w:lineRule="exact"/>
              <w:ind w:left="102"/>
              <w:rPr>
                <w:spacing w:val="-1"/>
                <w:sz w:val="20"/>
                <w:szCs w:val="20"/>
              </w:rPr>
            </w:pPr>
            <w:r>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E99AD5" w14:textId="3B907AC8"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2E678FC0"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27B23D" w14:textId="30C31476"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EDA693" w14:textId="46F4C97C" w:rsidR="00832FAE" w:rsidRPr="002E0A74" w:rsidRDefault="00832FAE"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C3C21" w14:textId="09E178B5" w:rsidR="00832FAE" w:rsidRPr="008C72A2" w:rsidRDefault="00832FAE" w:rsidP="002E0A74">
            <w:pPr>
              <w:spacing w:line="229" w:lineRule="exact"/>
              <w:ind w:left="102"/>
              <w:rPr>
                <w:spacing w:val="-1"/>
                <w:sz w:val="20"/>
                <w:szCs w:val="20"/>
                <w:lang w:val="sv-SE"/>
              </w:rPr>
            </w:pPr>
            <w:r w:rsidRPr="008C72A2">
              <w:rPr>
                <w:sz w:val="20"/>
                <w:szCs w:val="20"/>
                <w:lang w:val="sv-SE"/>
              </w:rPr>
              <w:t xml:space="preserve">Version på </w:t>
            </w:r>
            <w:r w:rsidRPr="008C72A2">
              <w:rPr>
                <w:spacing w:val="-1"/>
                <w:sz w:val="20"/>
                <w:szCs w:val="20"/>
              </w:rPr>
              <w:t>ATC</w:t>
            </w:r>
            <w:r w:rsidRPr="008C72A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3B98F3" w14:textId="05621EB1"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655C5E43" w14:textId="77777777" w:rsidTr="00190D07">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027AB0" w14:textId="20402A6B"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2985C8" w14:textId="58A81499" w:rsidR="00832FAE" w:rsidRPr="002E0A74" w:rsidRDefault="00832FAE"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B2798" w14:textId="77777777" w:rsidR="00832FAE" w:rsidRPr="008C72A2" w:rsidRDefault="00832FAE" w:rsidP="00573261">
            <w:pPr>
              <w:spacing w:line="229" w:lineRule="exact"/>
              <w:ind w:left="102"/>
              <w:rPr>
                <w:sz w:val="20"/>
                <w:szCs w:val="20"/>
                <w:lang w:val="sv-SE"/>
              </w:rPr>
            </w:pPr>
            <w:r w:rsidRPr="008C72A2">
              <w:rPr>
                <w:sz w:val="20"/>
                <w:szCs w:val="20"/>
                <w:lang w:val="sv-SE"/>
              </w:rPr>
              <w:t>Produktnamn.</w:t>
            </w:r>
          </w:p>
          <w:p w14:paraId="2BFE2D50" w14:textId="699ACF47" w:rsidR="00832FAE" w:rsidRPr="008C72A2" w:rsidRDefault="00832FAE" w:rsidP="002E0A74">
            <w:pPr>
              <w:spacing w:line="229" w:lineRule="exact"/>
              <w:ind w:left="102"/>
              <w:rPr>
                <w:spacing w:val="-1"/>
                <w:sz w:val="20"/>
                <w:szCs w:val="20"/>
                <w:lang w:val="sv-SE"/>
              </w:rPr>
            </w:pPr>
            <w:r w:rsidRPr="008C72A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1D1FDE" w14:textId="730EC78F" w:rsidR="00832FAE" w:rsidRPr="002E0A74" w:rsidRDefault="00832FAE" w:rsidP="00D23625">
            <w:pPr>
              <w:spacing w:line="229" w:lineRule="exact"/>
              <w:ind w:left="142"/>
              <w:jc w:val="center"/>
              <w:rPr>
                <w:szCs w:val="20"/>
              </w:rPr>
            </w:pPr>
            <w:r w:rsidRPr="00EA4EC6">
              <w:rPr>
                <w:color w:val="FF0000"/>
                <w:spacing w:val="-1"/>
                <w:sz w:val="20"/>
                <w:szCs w:val="20"/>
              </w:rPr>
              <w:t>1..1</w:t>
            </w:r>
          </w:p>
        </w:tc>
      </w:tr>
      <w:tr w:rsidR="00832FAE" w:rsidRPr="002E0A74" w14:paraId="3568FE52" w14:textId="77777777" w:rsidTr="00543F11">
        <w:trPr>
          <w:trHeight w:hRule="exact" w:val="71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3EDDE9" w14:textId="77777777" w:rsidR="00832FAE" w:rsidRPr="002E0A74" w:rsidRDefault="00832FAE" w:rsidP="002E0A74">
            <w:pPr>
              <w:spacing w:line="229" w:lineRule="exact"/>
              <w:ind w:left="102"/>
              <w:rPr>
                <w:sz w:val="20"/>
                <w:szCs w:val="20"/>
              </w:rPr>
            </w:pP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43905" w14:textId="77777777" w:rsidR="00832FAE" w:rsidRPr="002E0A74" w:rsidRDefault="00832FAE" w:rsidP="002E0A74">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9C3494" w14:textId="77777777" w:rsidR="00832FAE" w:rsidRPr="008C72A2" w:rsidRDefault="00832FAE" w:rsidP="002E0A74">
            <w:pPr>
              <w:spacing w:line="229" w:lineRule="exact"/>
              <w:ind w:left="102"/>
              <w:rPr>
                <w:spacing w:val="-1"/>
                <w:sz w:val="20"/>
                <w:szCs w:val="20"/>
                <w:lang w:val="sv-SE"/>
              </w:rPr>
            </w:pPr>
            <w:r w:rsidRPr="008C72A2">
              <w:rPr>
                <w:spacing w:val="-1"/>
                <w:sz w:val="20"/>
                <w:szCs w:val="20"/>
                <w:lang w:val="sv-SE"/>
              </w:rPr>
              <w:t>Administreringssätt.</w:t>
            </w:r>
          </w:p>
          <w:p w14:paraId="599A01B5" w14:textId="77777777" w:rsidR="00832FAE" w:rsidRPr="008C72A2" w:rsidRDefault="00832FAE" w:rsidP="002E0A74">
            <w:pPr>
              <w:spacing w:line="229" w:lineRule="exact"/>
              <w:ind w:left="102"/>
              <w:rPr>
                <w:spacing w:val="-1"/>
                <w:sz w:val="20"/>
                <w:szCs w:val="20"/>
                <w:lang w:val="sv-SE"/>
              </w:rPr>
            </w:pPr>
            <w:r w:rsidRPr="008C72A2">
              <w:rPr>
                <w:spacing w:val="-1"/>
                <w:sz w:val="20"/>
                <w:szCs w:val="20"/>
                <w:lang w:val="sv-SE"/>
              </w:rPr>
              <w:t>Hur produkten skall intas/administreras.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4064D5"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5689719F" w14:textId="77777777" w:rsidTr="00190D07">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A00B9E" w14:textId="35186C4A"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EA9FB7" w14:textId="67DFFECD" w:rsidR="00832FAE" w:rsidRPr="002E0A74" w:rsidRDefault="00832FAE"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FDF7F0" w14:textId="29029E23" w:rsidR="00832FAE" w:rsidRPr="00190D07" w:rsidRDefault="00832FAE" w:rsidP="00190D07">
            <w:pPr>
              <w:spacing w:line="229" w:lineRule="exact"/>
              <w:ind w:left="10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1D7E78" w14:textId="2C118A51" w:rsidR="00832FAE" w:rsidRPr="002E0A74" w:rsidRDefault="00832FAE" w:rsidP="00D23625">
            <w:pPr>
              <w:spacing w:line="229" w:lineRule="exact"/>
              <w:ind w:left="142"/>
              <w:jc w:val="center"/>
              <w:rPr>
                <w:szCs w:val="20"/>
              </w:rPr>
            </w:pPr>
            <w:r w:rsidRPr="003C5FBB">
              <w:rPr>
                <w:sz w:val="20"/>
                <w:szCs w:val="20"/>
                <w:lang w:val="sv-SE"/>
              </w:rPr>
              <w:t>0..1</w:t>
            </w:r>
          </w:p>
        </w:tc>
      </w:tr>
      <w:tr w:rsidR="00832FAE" w:rsidRPr="002E0A74" w14:paraId="7CB8F2DC" w14:textId="77777777" w:rsidTr="00190D07">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D8CB28" w14:textId="04FF272E"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F6BB0A" w14:textId="173EFE4E" w:rsidR="00832FAE" w:rsidRPr="002E0A74" w:rsidRDefault="00832FAE"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722BB3" w14:textId="5E0DAFB1" w:rsidR="00832FAE" w:rsidRPr="00190D07" w:rsidRDefault="00832FAE" w:rsidP="002E0A74">
            <w:pPr>
              <w:spacing w:line="229" w:lineRule="exact"/>
              <w:ind w:left="10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034D4A" w14:textId="37F407AA" w:rsidR="00832FAE" w:rsidRPr="002E0A74" w:rsidRDefault="00832FAE" w:rsidP="00D23625">
            <w:pPr>
              <w:spacing w:line="229" w:lineRule="exact"/>
              <w:ind w:left="142"/>
              <w:jc w:val="center"/>
              <w:rPr>
                <w:szCs w:val="20"/>
              </w:rPr>
            </w:pPr>
            <w:r w:rsidRPr="003C5FBB">
              <w:rPr>
                <w:sz w:val="20"/>
                <w:szCs w:val="20"/>
                <w:lang w:val="sv-SE"/>
              </w:rPr>
              <w:t>0..1</w:t>
            </w:r>
          </w:p>
        </w:tc>
      </w:tr>
      <w:tr w:rsidR="00832FAE" w:rsidRPr="002E0A74" w14:paraId="75AA13D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9E019" w14:textId="4B8ED073"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271ACA" w14:textId="66AEA52A" w:rsidR="00832FAE" w:rsidRPr="002E0A74" w:rsidRDefault="00832FAE"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3B8CF4" w14:textId="32B67AE6" w:rsidR="00832FAE" w:rsidRPr="00190D07" w:rsidRDefault="00832FAE" w:rsidP="002E0A74">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9B30BF" w14:textId="27D6CE1D" w:rsidR="00832FAE" w:rsidRPr="002E0A74" w:rsidRDefault="00832FAE" w:rsidP="00D23625">
            <w:pPr>
              <w:spacing w:line="229" w:lineRule="exact"/>
              <w:ind w:left="142"/>
              <w:jc w:val="center"/>
              <w:rPr>
                <w:szCs w:val="20"/>
              </w:rPr>
            </w:pPr>
            <w:r w:rsidRPr="003C5FBB">
              <w:rPr>
                <w:sz w:val="20"/>
                <w:szCs w:val="20"/>
                <w:lang w:val="sv-SE"/>
              </w:rPr>
              <w:t>0..1</w:t>
            </w:r>
          </w:p>
        </w:tc>
      </w:tr>
      <w:tr w:rsidR="00832FAE" w:rsidRPr="002E0A74" w14:paraId="40F27DA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C8BE29" w14:textId="40DFA338"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33D946" w14:textId="55032A40" w:rsidR="00832FAE" w:rsidRPr="002E0A74" w:rsidRDefault="00832FAE"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33CFB" w14:textId="0F9BF786" w:rsidR="00832FAE" w:rsidRPr="00190D07" w:rsidRDefault="00832FAE" w:rsidP="002E0A74">
            <w:pPr>
              <w:spacing w:line="229" w:lineRule="exact"/>
              <w:ind w:left="10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727E5" w14:textId="76AE01B4" w:rsidR="00832FAE" w:rsidRPr="002E0A74" w:rsidRDefault="00832FAE" w:rsidP="00D23625">
            <w:pPr>
              <w:spacing w:line="229" w:lineRule="exact"/>
              <w:ind w:left="142"/>
              <w:jc w:val="center"/>
              <w:rPr>
                <w:szCs w:val="20"/>
              </w:rPr>
            </w:pPr>
            <w:r w:rsidRPr="003C5FBB">
              <w:rPr>
                <w:sz w:val="20"/>
                <w:szCs w:val="20"/>
                <w:lang w:val="sv-SE"/>
              </w:rPr>
              <w:t>0..1</w:t>
            </w:r>
          </w:p>
        </w:tc>
      </w:tr>
      <w:tr w:rsidR="00832FAE" w:rsidRPr="002E0A74" w14:paraId="11A69BCB" w14:textId="77777777" w:rsidTr="00190D07">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CBDE2A" w14:textId="5E857435"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16D150" w14:textId="7578CBF6" w:rsidR="00832FAE" w:rsidRPr="002E0A74" w:rsidRDefault="00832FAE"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68E506" w14:textId="697C8C0D" w:rsidR="00832FAE" w:rsidRPr="00190D07" w:rsidRDefault="00832FAE" w:rsidP="002E0A74">
            <w:pPr>
              <w:spacing w:line="229" w:lineRule="exact"/>
              <w:ind w:left="10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26CD80" w14:textId="0C84480F" w:rsidR="00832FAE" w:rsidRPr="002E0A74" w:rsidRDefault="00832FAE" w:rsidP="00D23625">
            <w:pPr>
              <w:spacing w:line="229" w:lineRule="exact"/>
              <w:ind w:left="142"/>
              <w:jc w:val="center"/>
              <w:rPr>
                <w:szCs w:val="20"/>
              </w:rPr>
            </w:pPr>
            <w:r w:rsidRPr="003C5FBB">
              <w:rPr>
                <w:sz w:val="20"/>
                <w:szCs w:val="20"/>
                <w:lang w:val="sv-SE"/>
              </w:rPr>
              <w:t>0..1</w:t>
            </w:r>
          </w:p>
        </w:tc>
      </w:tr>
      <w:tr w:rsidR="00832FAE" w:rsidRPr="002E0A74" w14:paraId="50A1D885" w14:textId="77777777" w:rsidTr="00190D07">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B36AA0" w14:textId="48B88FBB" w:rsidR="00832FAE" w:rsidRPr="002E0A74" w:rsidRDefault="00832FAE" w:rsidP="00190D07">
            <w:pPr>
              <w:spacing w:line="229" w:lineRule="exact"/>
              <w:ind w:left="102"/>
              <w:rPr>
                <w:szCs w:val="20"/>
              </w:rPr>
            </w:pPr>
            <w:r w:rsidRPr="002E0A74">
              <w:rPr>
                <w:sz w:val="20"/>
                <w:szCs w:val="20"/>
                <w:lang w:val="sv-SE"/>
              </w:rPr>
              <w:lastRenderedPageBreak/>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0E5896" w14:textId="3635A018" w:rsidR="00832FAE" w:rsidRPr="002E0A74" w:rsidRDefault="00832FAE"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951DF" w14:textId="176A7667" w:rsidR="00832FAE" w:rsidRPr="00190D07" w:rsidRDefault="00832FAE" w:rsidP="00190D07">
            <w:pPr>
              <w:spacing w:line="229" w:lineRule="exact"/>
              <w:ind w:left="10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76E0FB" w14:textId="49CD300E" w:rsidR="00832FAE" w:rsidRPr="002E0A74" w:rsidRDefault="00832FAE" w:rsidP="00D23625">
            <w:pPr>
              <w:spacing w:line="229" w:lineRule="exact"/>
              <w:ind w:left="142"/>
              <w:jc w:val="center"/>
              <w:rPr>
                <w:szCs w:val="20"/>
              </w:rPr>
            </w:pPr>
            <w:r w:rsidRPr="003C5FBB">
              <w:rPr>
                <w:sz w:val="20"/>
                <w:szCs w:val="20"/>
                <w:lang w:val="sv-SE"/>
              </w:rPr>
              <w:t>0..1</w:t>
            </w:r>
          </w:p>
        </w:tc>
      </w:tr>
      <w:tr w:rsidR="00832FAE" w:rsidRPr="002E0A74" w14:paraId="52D59A6F" w14:textId="77777777" w:rsidTr="00190D07">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F15972" w14:textId="77777777" w:rsidR="00832FAE" w:rsidRPr="002E0A74" w:rsidRDefault="00832FAE" w:rsidP="002E0A74">
            <w:pPr>
              <w:spacing w:line="229" w:lineRule="exact"/>
              <w:ind w:left="102"/>
              <w:rPr>
                <w:sz w:val="20"/>
                <w:szCs w:val="20"/>
                <w:lang w:val="sv-SE"/>
              </w:rPr>
            </w:pP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013319" w14:textId="77777777" w:rsidR="00832FAE" w:rsidRPr="002E0A74" w:rsidRDefault="00832FAE" w:rsidP="002E0A74">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1200E7" w14:textId="3FE9E33E" w:rsidR="00832FAE" w:rsidRPr="002E0A74" w:rsidRDefault="00832FAE" w:rsidP="00190D07">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BB967F3" w14:textId="5FB9634C"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1130578C" w14:textId="77777777" w:rsidTr="004049E0">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928743" w14:textId="77777777" w:rsidR="00832FAE" w:rsidRPr="002E0A74" w:rsidRDefault="00832FA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C079A" w14:textId="27E74D46" w:rsidR="00832FAE" w:rsidRPr="002E0A74" w:rsidRDefault="00832FAE" w:rsidP="002E0A74">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C9F3A" w14:textId="77777777" w:rsidR="00832FAE" w:rsidRPr="002E0A74" w:rsidRDefault="00832FAE" w:rsidP="002E0A74">
            <w:pPr>
              <w:spacing w:line="229" w:lineRule="exact"/>
              <w:ind w:left="102"/>
              <w:rPr>
                <w:sz w:val="20"/>
                <w:szCs w:val="20"/>
                <w:lang w:val="sv-SE"/>
              </w:rPr>
            </w:pPr>
            <w:r w:rsidRPr="002E0A74">
              <w:rPr>
                <w:sz w:val="20"/>
                <w:szCs w:val="20"/>
                <w:lang w:val="sv-SE"/>
              </w:rPr>
              <w:t>Substansgrupp.</w:t>
            </w:r>
          </w:p>
          <w:p w14:paraId="57952659" w14:textId="77777777" w:rsidR="00832FAE" w:rsidRPr="002E0A74" w:rsidRDefault="00832FAE" w:rsidP="002E0A74">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CF99B" w14:textId="77777777" w:rsidR="00832FAE" w:rsidRPr="002E0A74" w:rsidRDefault="00832FAE" w:rsidP="00D23625">
            <w:pPr>
              <w:spacing w:line="229" w:lineRule="exact"/>
              <w:ind w:left="142"/>
              <w:jc w:val="center"/>
              <w:rPr>
                <w:sz w:val="20"/>
                <w:szCs w:val="20"/>
                <w:lang w:val="sv-SE"/>
              </w:rPr>
            </w:pPr>
            <w:r w:rsidRPr="002E0A74">
              <w:rPr>
                <w:sz w:val="20"/>
                <w:szCs w:val="20"/>
              </w:rPr>
              <w:t>0..1</w:t>
            </w:r>
          </w:p>
        </w:tc>
      </w:tr>
      <w:tr w:rsidR="00832FAE" w:rsidRPr="002E0A74" w14:paraId="0A1466B6" w14:textId="77777777" w:rsidTr="004049E0">
        <w:trPr>
          <w:trHeight w:hRule="exact" w:val="91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9B5E18" w14:textId="77777777" w:rsidR="00832FAE" w:rsidRPr="002E0A74" w:rsidRDefault="00832FAE" w:rsidP="002E0A74">
            <w:pPr>
              <w:spacing w:line="229" w:lineRule="exact"/>
              <w:ind w:left="102"/>
              <w:rPr>
                <w:strike/>
                <w:spacing w:val="-1"/>
                <w:sz w:val="20"/>
                <w:szCs w:val="20"/>
                <w:lang w:val="sv-SE"/>
              </w:rPr>
            </w:pP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757618" w14:textId="7B6DE8EF" w:rsidR="00832FAE" w:rsidRPr="002E0A74" w:rsidRDefault="00832FAE" w:rsidP="002E0A74">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40331C" w14:textId="77777777" w:rsidR="00832FAE" w:rsidRPr="002E0A74" w:rsidRDefault="00832FAE"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53F5A272" w14:textId="1E087B20" w:rsidR="00832FAE" w:rsidRPr="002E0A74" w:rsidRDefault="00832FAE"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65D120" w14:textId="77777777" w:rsidR="00832FAE" w:rsidRPr="002E0A74" w:rsidRDefault="00832FAE" w:rsidP="00D23625">
            <w:pPr>
              <w:spacing w:line="229" w:lineRule="exact"/>
              <w:ind w:left="142"/>
              <w:jc w:val="center"/>
              <w:rPr>
                <w:strike/>
                <w:sz w:val="20"/>
                <w:szCs w:val="20"/>
                <w:lang w:val="sv-SE"/>
              </w:rPr>
            </w:pPr>
            <w:r w:rsidRPr="002E0A74">
              <w:rPr>
                <w:sz w:val="20"/>
                <w:szCs w:val="20"/>
              </w:rPr>
              <w:t>0..1</w:t>
            </w:r>
          </w:p>
        </w:tc>
      </w:tr>
      <w:tr w:rsidR="00832FAE" w:rsidRPr="002E0A74" w14:paraId="4673BAAE" w14:textId="77777777" w:rsidTr="006F3C4A">
        <w:trPr>
          <w:trHeight w:hRule="exact" w:val="3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F4BC2D" w14:textId="1329345C" w:rsidR="00832FAE" w:rsidRPr="00D77564" w:rsidRDefault="00832FAE" w:rsidP="00D7756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3FE30" w14:textId="001B22DE" w:rsidR="00832FAE" w:rsidRPr="00D77564" w:rsidRDefault="00832FAE" w:rsidP="002E0A74">
            <w:pPr>
              <w:spacing w:line="226" w:lineRule="exact"/>
              <w:ind w:left="102"/>
              <w:rPr>
                <w:sz w:val="20"/>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9B4A62" w14:textId="367B0934" w:rsidR="00832FAE" w:rsidRPr="00D77564" w:rsidRDefault="00832FAE" w:rsidP="002E0A74">
            <w:pPr>
              <w:spacing w:line="229" w:lineRule="exact"/>
              <w:ind w:left="102"/>
              <w:rPr>
                <w:sz w:val="20"/>
                <w:szCs w:val="20"/>
                <w:lang w:val="sv-SE"/>
              </w:rPr>
            </w:pPr>
            <w:r>
              <w:rPr>
                <w:sz w:val="20"/>
                <w:szCs w:val="20"/>
                <w:lang w:val="sv-SE"/>
              </w:rPr>
              <w:t>V</w:t>
            </w:r>
            <w:r w:rsidRPr="00190D07">
              <w:rPr>
                <w:sz w:val="20"/>
                <w:szCs w:val="20"/>
                <w:lang w:val="sv-SE"/>
              </w:rPr>
              <w:t>ärde</w:t>
            </w:r>
            <w:r>
              <w:rPr>
                <w:sz w:val="20"/>
                <w:szCs w:val="20"/>
                <w:lang w:val="sv-SE"/>
              </w:rPr>
              <w:t xml:space="preserve"> för styrka</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816E5C" w14:textId="06410458" w:rsidR="00832FAE" w:rsidRPr="00D77564" w:rsidRDefault="00832FAE" w:rsidP="00D23625">
            <w:pPr>
              <w:spacing w:line="229" w:lineRule="exact"/>
              <w:ind w:left="142"/>
              <w:jc w:val="center"/>
              <w:rPr>
                <w:sz w:val="20"/>
                <w:szCs w:val="20"/>
                <w:lang w:val="sv-SE"/>
              </w:rPr>
            </w:pPr>
            <w:r>
              <w:rPr>
                <w:sz w:val="20"/>
                <w:szCs w:val="20"/>
                <w:lang w:val="sv-SE"/>
              </w:rPr>
              <w:t>1..1</w:t>
            </w:r>
          </w:p>
        </w:tc>
      </w:tr>
      <w:tr w:rsidR="00832FAE" w:rsidRPr="002E0A74" w14:paraId="524173AC" w14:textId="77777777" w:rsidTr="00270378">
        <w:trPr>
          <w:trHeight w:hRule="exact" w:val="29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CD7768" w14:textId="3D15BBA3" w:rsidR="00832FAE" w:rsidRPr="00D77564" w:rsidRDefault="00832FAE" w:rsidP="00D7756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56AB496" w14:textId="4966C283" w:rsidR="00832FAE" w:rsidRPr="00D77564" w:rsidRDefault="00832FAE" w:rsidP="002E0A74">
            <w:pPr>
              <w:spacing w:line="226" w:lineRule="exact"/>
              <w:ind w:left="102"/>
              <w:rPr>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9EB63C" w14:textId="0877FDE3" w:rsidR="00832FAE" w:rsidRPr="00D77564" w:rsidRDefault="00832FAE" w:rsidP="00F812EC">
            <w:pPr>
              <w:spacing w:line="229" w:lineRule="exact"/>
              <w:ind w:left="102"/>
              <w:rPr>
                <w:sz w:val="20"/>
                <w:szCs w:val="20"/>
                <w:lang w:val="sv-SE"/>
              </w:rPr>
            </w:pPr>
            <w:r>
              <w:rPr>
                <w:sz w:val="20"/>
                <w:szCs w:val="20"/>
                <w:lang w:val="sv-SE"/>
              </w:rPr>
              <w:t>E</w:t>
            </w:r>
            <w:r w:rsidRPr="00190D07">
              <w:rPr>
                <w:sz w:val="20"/>
                <w:szCs w:val="20"/>
                <w:lang w:val="sv-SE"/>
              </w:rPr>
              <w:t>nhet</w:t>
            </w:r>
            <w:r>
              <w:rPr>
                <w:sz w:val="20"/>
                <w:szCs w:val="20"/>
                <w:lang w:val="sv-SE"/>
              </w:rPr>
              <w:t xml:space="preserve"> för styrka. </w:t>
            </w:r>
            <w:r w:rsidRPr="00190D07">
              <w:rPr>
                <w:spacing w:val="-1"/>
                <w:sz w:val="20"/>
                <w:szCs w:val="20"/>
                <w:lang w:val="sv-SE"/>
              </w:rPr>
              <w:t xml:space="preserve">Anges enligt </w:t>
            </w:r>
            <w:r w:rsidRPr="00F812EC">
              <w:rPr>
                <w:spacing w:val="-1"/>
                <w:sz w:val="20"/>
                <w:szCs w:val="20"/>
                <w:lang w:val="sv-SE"/>
              </w:rPr>
              <w:t>UCUM [</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8C1EA2C" w14:textId="075054E7" w:rsidR="00832FAE" w:rsidRPr="00D77564" w:rsidRDefault="00832FAE" w:rsidP="00D23625">
            <w:pPr>
              <w:spacing w:line="229" w:lineRule="exact"/>
              <w:ind w:left="142"/>
              <w:jc w:val="center"/>
              <w:rPr>
                <w:sz w:val="20"/>
                <w:szCs w:val="20"/>
                <w:lang w:val="sv-SE"/>
              </w:rPr>
            </w:pPr>
            <w:r>
              <w:rPr>
                <w:sz w:val="20"/>
                <w:szCs w:val="20"/>
                <w:lang w:val="sv-SE"/>
              </w:rPr>
              <w:t>1..1</w:t>
            </w:r>
          </w:p>
        </w:tc>
      </w:tr>
      <w:tr w:rsidR="00832FAE" w:rsidRPr="002E0A74" w14:paraId="0352ABAB" w14:textId="77777777" w:rsidTr="004049E0">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B4FC6E" w14:textId="77777777" w:rsidR="00832FAE" w:rsidRPr="002E0A74" w:rsidRDefault="00832FAE" w:rsidP="002E0A74">
            <w:pPr>
              <w:spacing w:line="229" w:lineRule="exact"/>
              <w:ind w:left="102"/>
              <w:rPr>
                <w:sz w:val="20"/>
                <w:szCs w:val="20"/>
                <w:lang w:val="sv-SE"/>
              </w:rPr>
            </w:pPr>
            <w:r w:rsidRPr="00D77564">
              <w:rPr>
                <w:sz w:val="20"/>
                <w:szCs w:val="20"/>
                <w:lang w:val="sv-SE"/>
              </w:rPr>
              <w:t>../../../</w:t>
            </w:r>
            <w:r w:rsidRPr="00D77564">
              <w:rPr>
                <w:spacing w:val="-1"/>
                <w:sz w:val="20"/>
                <w:szCs w:val="20"/>
                <w:lang w:val="sv-SE"/>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44D728" w14:textId="2C207874" w:rsidR="00832FAE" w:rsidRPr="002E0A74" w:rsidRDefault="00832FAE" w:rsidP="002E0A74">
            <w:pPr>
              <w:spacing w:line="226" w:lineRule="exact"/>
              <w:ind w:left="102"/>
              <w:rPr>
                <w:spacing w:val="-1"/>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FF1982" w14:textId="77777777" w:rsidR="00832FAE" w:rsidRPr="002E0A74" w:rsidRDefault="00832FAE" w:rsidP="002E0A74">
            <w:pPr>
              <w:spacing w:line="229" w:lineRule="exact"/>
              <w:ind w:left="102"/>
              <w:rPr>
                <w:sz w:val="20"/>
                <w:szCs w:val="20"/>
                <w:lang w:val="sv-SE"/>
              </w:rPr>
            </w:pPr>
            <w:r w:rsidRPr="002E0A74">
              <w:rPr>
                <w:sz w:val="20"/>
                <w:szCs w:val="20"/>
                <w:lang w:val="sv-SE"/>
              </w:rPr>
              <w:t>Läkemedelsform.</w:t>
            </w:r>
          </w:p>
          <w:p w14:paraId="3582735C" w14:textId="77777777" w:rsidR="00832FAE" w:rsidRPr="002E0A74" w:rsidRDefault="00832FAE" w:rsidP="002E0A74">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904FCF" w14:textId="77777777" w:rsidR="00832FAE" w:rsidRPr="002E0A74" w:rsidRDefault="00832FAE" w:rsidP="00D23625">
            <w:pPr>
              <w:spacing w:line="229" w:lineRule="exact"/>
              <w:ind w:left="142"/>
              <w:jc w:val="center"/>
              <w:rPr>
                <w:sz w:val="20"/>
                <w:szCs w:val="20"/>
                <w:lang w:val="sv-SE"/>
              </w:rPr>
            </w:pPr>
            <w:r w:rsidRPr="002E0A74">
              <w:rPr>
                <w:sz w:val="20"/>
                <w:szCs w:val="20"/>
              </w:rPr>
              <w:t>0..1</w:t>
            </w:r>
          </w:p>
        </w:tc>
      </w:tr>
      <w:tr w:rsidR="00832FAE" w:rsidRPr="002E0A74" w14:paraId="66FDB680" w14:textId="77777777" w:rsidTr="00292589">
        <w:trPr>
          <w:trHeight w:hRule="exact" w:val="468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906F14" w14:textId="77777777" w:rsidR="00832FAE" w:rsidRPr="002E0A74" w:rsidRDefault="00832FA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020F55" w14:textId="1ADA3415" w:rsidR="00832FAE" w:rsidRPr="002E0A74" w:rsidRDefault="00832FAE" w:rsidP="002E0A74">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132225" w14:textId="77777777" w:rsidR="00832FAE" w:rsidRDefault="00832FAE" w:rsidP="002E0A74">
            <w:pPr>
              <w:spacing w:line="229" w:lineRule="exact"/>
              <w:ind w:left="102"/>
              <w:rPr>
                <w:spacing w:val="-1"/>
                <w:sz w:val="20"/>
                <w:szCs w:val="20"/>
                <w:lang w:val="sv-SE"/>
              </w:rPr>
            </w:pPr>
            <w:r w:rsidRPr="002E0A74">
              <w:rPr>
                <w:spacing w:val="-1"/>
                <w:sz w:val="20"/>
                <w:szCs w:val="20"/>
                <w:lang w:val="sv-SE"/>
              </w:rPr>
              <w:t>Dosering.</w:t>
            </w:r>
          </w:p>
          <w:p w14:paraId="7C586EC1" w14:textId="77777777" w:rsidR="00832FAE" w:rsidRPr="00292589" w:rsidRDefault="00832FAE" w:rsidP="00292589">
            <w:pPr>
              <w:spacing w:line="229" w:lineRule="exact"/>
              <w:ind w:left="102"/>
              <w:rPr>
                <w:spacing w:val="-1"/>
                <w:sz w:val="20"/>
                <w:szCs w:val="20"/>
                <w:lang w:val="sv-SE"/>
              </w:rPr>
            </w:pPr>
            <w:r w:rsidRPr="002E0A74">
              <w:rPr>
                <w:spacing w:val="-1"/>
                <w:sz w:val="20"/>
                <w:szCs w:val="20"/>
                <w:lang w:val="sv-SE"/>
              </w:rPr>
              <w:t xml:space="preserve">Socialstyrelsens termbank: Terminologirådet; </w:t>
            </w:r>
            <w:r w:rsidRPr="00292589">
              <w:rPr>
                <w:spacing w:val="-1"/>
                <w:sz w:val="20"/>
                <w:szCs w:val="20"/>
                <w:lang w:val="sv-SE"/>
              </w:rPr>
              <w:t>uppgift om mängd och periodicitet.</w:t>
            </w:r>
          </w:p>
          <w:p w14:paraId="35684629" w14:textId="77777777" w:rsidR="00832FAE" w:rsidRDefault="00832FAE" w:rsidP="002E0A74">
            <w:pPr>
              <w:spacing w:line="229" w:lineRule="exact"/>
              <w:ind w:left="102"/>
              <w:rPr>
                <w:spacing w:val="-1"/>
                <w:sz w:val="20"/>
                <w:szCs w:val="20"/>
                <w:lang w:val="sv-SE"/>
              </w:rPr>
            </w:pPr>
          </w:p>
          <w:p w14:paraId="05646E86" w14:textId="194B3895" w:rsidR="00832FAE" w:rsidRPr="00292589" w:rsidRDefault="00832FAE" w:rsidP="00292589">
            <w:pPr>
              <w:spacing w:line="229" w:lineRule="exact"/>
              <w:ind w:left="102"/>
              <w:rPr>
                <w:spacing w:val="-1"/>
                <w:sz w:val="20"/>
                <w:szCs w:val="20"/>
                <w:lang w:val="sv-SE"/>
              </w:rPr>
            </w:pPr>
            <w:r w:rsidRPr="00292589">
              <w:rPr>
                <w:spacing w:val="-1"/>
                <w:sz w:val="20"/>
                <w:szCs w:val="20"/>
                <w:lang w:val="sv-SE"/>
              </w:rPr>
              <w:t xml:space="preserve">setDosage (fastdosering), maxiumumDosage (maxdosering) och conditionalDosage (villkorsdosering) anger samtliga mängd och periodicitet under en avgränsad tid, men med olika syfte. </w:t>
            </w:r>
            <w:r>
              <w:rPr>
                <w:spacing w:val="-1"/>
                <w:sz w:val="20"/>
                <w:szCs w:val="20"/>
                <w:lang w:val="sv-SE"/>
              </w:rPr>
              <w:t>Normalt består en d</w:t>
            </w:r>
            <w:r w:rsidRPr="002E0A74">
              <w:rPr>
                <w:spacing w:val="-1"/>
                <w:sz w:val="20"/>
                <w:szCs w:val="20"/>
                <w:lang w:val="sv-SE"/>
              </w:rPr>
              <w:t xml:space="preserve">osering av ett </w:t>
            </w:r>
            <w:r>
              <w:rPr>
                <w:spacing w:val="-1"/>
                <w:sz w:val="20"/>
                <w:szCs w:val="20"/>
                <w:lang w:val="sv-SE"/>
              </w:rPr>
              <w:t>av dessa val</w:t>
            </w:r>
            <w:r w:rsidRPr="002E0A74">
              <w:rPr>
                <w:spacing w:val="-1"/>
                <w:sz w:val="20"/>
                <w:szCs w:val="20"/>
                <w:lang w:val="sv-SE"/>
              </w:rPr>
              <w:t xml:space="preserve"> men den kan även bestå av flera </w:t>
            </w:r>
            <w:r>
              <w:rPr>
                <w:spacing w:val="-1"/>
                <w:sz w:val="20"/>
                <w:szCs w:val="20"/>
                <w:lang w:val="sv-SE"/>
              </w:rPr>
              <w:t>stycken</w:t>
            </w:r>
            <w:r w:rsidRPr="002E0A74">
              <w:rPr>
                <w:spacing w:val="-1"/>
                <w:sz w:val="20"/>
                <w:szCs w:val="20"/>
                <w:lang w:val="sv-SE"/>
              </w:rPr>
              <w:t>, t.ex. vid upp- och nedtrappning av läkemedel. Dessa följer då varandra i tiden och utgör tillsammans den kompletta doseringen.</w:t>
            </w:r>
            <w:r>
              <w:rPr>
                <w:spacing w:val="-1"/>
                <w:sz w:val="20"/>
                <w:szCs w:val="20"/>
                <w:lang w:val="sv-SE"/>
              </w:rPr>
              <w:t xml:space="preserve"> </w:t>
            </w:r>
            <w:r w:rsidRPr="00292589">
              <w:rPr>
                <w:spacing w:val="-1"/>
                <w:sz w:val="20"/>
                <w:szCs w:val="20"/>
                <w:lang w:val="sv-SE"/>
              </w:rPr>
              <w:t>De tre angivna attributen kan</w:t>
            </w:r>
            <w:r>
              <w:rPr>
                <w:spacing w:val="-1"/>
                <w:sz w:val="20"/>
                <w:szCs w:val="20"/>
                <w:lang w:val="sv-SE"/>
              </w:rPr>
              <w:t xml:space="preserve"> alltså</w:t>
            </w:r>
            <w:r w:rsidRPr="00292589">
              <w:rPr>
                <w:spacing w:val="-1"/>
                <w:sz w:val="20"/>
                <w:szCs w:val="20"/>
                <w:lang w:val="sv-SE"/>
              </w:rPr>
              <w:t>, men behöver inte, förekomma samtidigt. Däremot måste minst ett av attributen fast dosering eller villkorsdosering alltid anges.</w:t>
            </w:r>
          </w:p>
          <w:p w14:paraId="5C13F9D6" w14:textId="77777777" w:rsidR="00832FAE" w:rsidRPr="002E0A74" w:rsidRDefault="00832FAE" w:rsidP="002E0A74">
            <w:pPr>
              <w:spacing w:line="229" w:lineRule="exact"/>
              <w:ind w:left="102"/>
              <w:rPr>
                <w:spacing w:val="-1"/>
                <w:sz w:val="20"/>
                <w:szCs w:val="20"/>
                <w:lang w:val="sv-SE"/>
              </w:rPr>
            </w:pPr>
          </w:p>
          <w:p w14:paraId="0A6847DA" w14:textId="7676ED31" w:rsidR="00832FAE" w:rsidRPr="002E0A74" w:rsidRDefault="00832FAE" w:rsidP="002E0A74">
            <w:pPr>
              <w:spacing w:line="229" w:lineRule="exact"/>
              <w:ind w:left="102"/>
              <w:rPr>
                <w:spacing w:val="-1"/>
                <w:sz w:val="20"/>
                <w:szCs w:val="20"/>
                <w:lang w:val="sv-SE"/>
              </w:rPr>
            </w:pPr>
            <w:r w:rsidRPr="00292589">
              <w:rPr>
                <w:spacing w:val="-1"/>
                <w:sz w:val="20"/>
                <w:szCs w:val="20"/>
                <w:lang w:val="sv-SE"/>
              </w:rPr>
              <w:t>Anges ej vid ordinationstyp Utsättning.</w:t>
            </w:r>
          </w:p>
          <w:p w14:paraId="5D992D91"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 xml:space="preserve"> </w:t>
            </w:r>
          </w:p>
          <w:p w14:paraId="5875F66E" w14:textId="77777777" w:rsidR="00832FAE" w:rsidRPr="002E0A74" w:rsidRDefault="00832FAE"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C33C" w14:textId="77777777" w:rsidR="00832FAE" w:rsidRPr="002E0A74" w:rsidRDefault="00832FAE" w:rsidP="00D23625">
            <w:pPr>
              <w:spacing w:line="229" w:lineRule="exact"/>
              <w:ind w:left="142"/>
              <w:jc w:val="center"/>
              <w:rPr>
                <w:spacing w:val="-1"/>
                <w:sz w:val="20"/>
                <w:szCs w:val="20"/>
                <w:lang w:val="sv-SE"/>
              </w:rPr>
            </w:pPr>
            <w:r w:rsidRPr="002E0A74">
              <w:rPr>
                <w:spacing w:val="-1"/>
                <w:sz w:val="20"/>
                <w:szCs w:val="20"/>
                <w:lang w:val="sv-SE"/>
              </w:rPr>
              <w:t>0..*</w:t>
            </w:r>
          </w:p>
        </w:tc>
      </w:tr>
      <w:tr w:rsidR="00832FAE" w:rsidRPr="002E0A74" w14:paraId="72AF5674" w14:textId="77777777" w:rsidTr="004049E0">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4F474F" w14:textId="77777777" w:rsidR="00832FAE" w:rsidRPr="002E0A74" w:rsidRDefault="00832FA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6F7060" w14:textId="77777777" w:rsidR="00832FAE" w:rsidRPr="002E0A74" w:rsidRDefault="00832FAE" w:rsidP="002E0A74">
            <w:pPr>
              <w:spacing w:line="229" w:lineRule="exact"/>
              <w:ind w:left="102"/>
              <w:rPr>
                <w:sz w:val="20"/>
                <w:szCs w:val="20"/>
                <w:highlight w:val="yellow"/>
                <w:lang w:val="sv-SE"/>
              </w:rPr>
            </w:pPr>
            <w:r w:rsidRPr="002E0A74">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36E212"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Behandlingstid.</w:t>
            </w:r>
          </w:p>
          <w:p w14:paraId="6C8BCC84"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Tidsintervall under vilket läkemedlet ska användas enligt ordination. Exempel: 5-6 veckor.</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1C715"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6D274F2B" w14:textId="77777777" w:rsidTr="00190D07">
        <w:trPr>
          <w:trHeight w:hRule="exact" w:val="4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F810D6" w14:textId="22139EEA" w:rsidR="00832FAE" w:rsidRPr="00C67977" w:rsidRDefault="00832FAE" w:rsidP="00C67977">
            <w:pPr>
              <w:spacing w:line="229" w:lineRule="exact"/>
              <w:ind w:left="102"/>
              <w:rPr>
                <w:szCs w:val="20"/>
                <w:lang w:val="sv-SE"/>
              </w:rPr>
            </w:pPr>
            <w:r w:rsidRPr="002E0A74">
              <w:rPr>
                <w:sz w:val="20"/>
                <w:szCs w:val="20"/>
                <w:lang w:val="sv-SE"/>
              </w:rPr>
              <w:lastRenderedPageBreak/>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AB057" w14:textId="091A4356" w:rsidR="00832FAE" w:rsidRPr="00C67977" w:rsidRDefault="00832FAE"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3BE832" w14:textId="38DB85FB" w:rsidR="00832FAE" w:rsidRPr="00190D07" w:rsidRDefault="00832FAE" w:rsidP="002E0A74">
            <w:pPr>
              <w:spacing w:line="229" w:lineRule="exact"/>
              <w:ind w:left="102"/>
              <w:rPr>
                <w:spacing w:val="-1"/>
                <w:sz w:val="20"/>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47CA43" w14:textId="2BE47C57" w:rsidR="00832FAE" w:rsidRPr="00C67977" w:rsidRDefault="00832FAE" w:rsidP="00D23625">
            <w:pPr>
              <w:spacing w:line="229" w:lineRule="exact"/>
              <w:ind w:left="141"/>
              <w:jc w:val="center"/>
              <w:rPr>
                <w:sz w:val="20"/>
                <w:szCs w:val="20"/>
                <w:lang w:val="sv-SE"/>
              </w:rPr>
            </w:pPr>
            <w:r>
              <w:rPr>
                <w:sz w:val="20"/>
                <w:szCs w:val="20"/>
                <w:lang w:val="sv-SE"/>
              </w:rPr>
              <w:t>0..1</w:t>
            </w:r>
          </w:p>
        </w:tc>
      </w:tr>
      <w:tr w:rsidR="00832FAE" w:rsidRPr="002E0A74" w14:paraId="1A137283" w14:textId="77777777" w:rsidTr="00190D07">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1514DE" w14:textId="60C8D884" w:rsidR="00832FAE" w:rsidRPr="00C67977" w:rsidRDefault="00832FAE"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CE4004" w14:textId="4F95F79C" w:rsidR="00832FAE" w:rsidRPr="00C67977" w:rsidRDefault="00832FAE"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7AE293" w14:textId="5CFBF935" w:rsidR="00832FAE" w:rsidRPr="00190D07" w:rsidRDefault="00832FAE" w:rsidP="00C67977">
            <w:pPr>
              <w:spacing w:line="229" w:lineRule="exact"/>
              <w:ind w:left="102"/>
              <w:rPr>
                <w:spacing w:val="-1"/>
                <w:sz w:val="20"/>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52E477" w14:textId="7782E0FB" w:rsidR="00832FAE" w:rsidRPr="00C67977" w:rsidRDefault="00832FAE" w:rsidP="00D23625">
            <w:pPr>
              <w:spacing w:line="229" w:lineRule="exact"/>
              <w:ind w:left="142"/>
              <w:jc w:val="center"/>
              <w:rPr>
                <w:sz w:val="20"/>
                <w:szCs w:val="20"/>
                <w:lang w:val="sv-SE"/>
              </w:rPr>
            </w:pPr>
            <w:r>
              <w:rPr>
                <w:sz w:val="20"/>
                <w:szCs w:val="20"/>
                <w:lang w:val="sv-SE"/>
              </w:rPr>
              <w:t>0..1</w:t>
            </w:r>
          </w:p>
        </w:tc>
      </w:tr>
      <w:tr w:rsidR="00832FAE" w:rsidRPr="002E0A74" w14:paraId="7DA1C258" w14:textId="77777777" w:rsidTr="00270378">
        <w:trPr>
          <w:trHeight w:hRule="exact" w:val="23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CD7CA" w14:textId="3FC6DC5C" w:rsidR="00832FAE" w:rsidRPr="00C67977" w:rsidRDefault="00832FAE"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8F562C" w14:textId="4748EC72" w:rsidR="00832FAE" w:rsidRPr="00C67977" w:rsidRDefault="00832FAE" w:rsidP="002E0A74">
            <w:pPr>
              <w:spacing w:line="229" w:lineRule="exact"/>
              <w:ind w:left="102"/>
              <w:rPr>
                <w:sz w:val="20"/>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E99E25" w14:textId="77544499" w:rsidR="00832FAE" w:rsidRPr="00190D07" w:rsidRDefault="00832FAE" w:rsidP="00F812EC">
            <w:pPr>
              <w:spacing w:line="229" w:lineRule="exact"/>
              <w:ind w:left="102"/>
              <w:rPr>
                <w:spacing w:val="-1"/>
                <w:sz w:val="20"/>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64A1D9" w14:textId="0E63F617" w:rsidR="00832FAE" w:rsidRPr="00C67977" w:rsidRDefault="00832FAE" w:rsidP="00D23625">
            <w:pPr>
              <w:spacing w:line="229" w:lineRule="exact"/>
              <w:ind w:left="142"/>
              <w:jc w:val="center"/>
              <w:rPr>
                <w:sz w:val="20"/>
                <w:szCs w:val="20"/>
                <w:lang w:val="sv-SE"/>
              </w:rPr>
            </w:pPr>
            <w:r>
              <w:rPr>
                <w:sz w:val="20"/>
                <w:szCs w:val="20"/>
                <w:lang w:val="sv-SE"/>
              </w:rPr>
              <w:t>1..1</w:t>
            </w:r>
          </w:p>
        </w:tc>
      </w:tr>
      <w:tr w:rsidR="00832FAE" w:rsidRPr="002E0A74" w14:paraId="0694172F" w14:textId="77777777" w:rsidTr="00CB5D62">
        <w:trPr>
          <w:trHeight w:hRule="exact" w:val="147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49A93" w14:textId="6BDDDA0E" w:rsidR="00832FAE" w:rsidRPr="002E0A74" w:rsidRDefault="00832FAE" w:rsidP="00027B5E">
            <w:pPr>
              <w:spacing w:line="229" w:lineRule="exact"/>
              <w:ind w:left="102"/>
              <w:rPr>
                <w:sz w:val="20"/>
                <w:szCs w:val="20"/>
                <w:lang w:val="sv-SE"/>
              </w:rPr>
            </w:pPr>
            <w:r w:rsidRPr="002E0A74">
              <w:rPr>
                <w:sz w:val="20"/>
                <w:szCs w:val="20"/>
                <w:lang w:val="sv-SE"/>
              </w:rPr>
              <w:t>../../../</w:t>
            </w:r>
            <w:r w:rsidRPr="002E0A74">
              <w:rPr>
                <w:spacing w:val="-1"/>
                <w:sz w:val="20"/>
                <w:szCs w:val="20"/>
                <w:lang w:val="sv-SE"/>
              </w:rPr>
              <w:t>../</w:t>
            </w:r>
            <w:r w:rsidRPr="002E0A74">
              <w:rPr>
                <w:sz w:val="20"/>
                <w:szCs w:val="20"/>
                <w:lang w:val="sv-SE"/>
              </w:rPr>
              <w:t>../</w:t>
            </w:r>
            <w:r>
              <w:rPr>
                <w:sz w:val="20"/>
                <w:szCs w:val="20"/>
                <w:lang w:val="sv-SE"/>
              </w:rPr>
              <w:t>isM</w:t>
            </w:r>
            <w:r w:rsidRPr="002E0A74">
              <w:rPr>
                <w:spacing w:val="-1"/>
                <w:sz w:val="20"/>
                <w:szCs w:val="20"/>
                <w:lang w:val="sv-SE"/>
              </w:rPr>
              <w:t>aximum</w:t>
            </w:r>
            <w:r>
              <w:rPr>
                <w:spacing w:val="-1"/>
                <w:sz w:val="20"/>
                <w:szCs w:val="20"/>
                <w:lang w:val="sv-SE"/>
              </w:rPr>
              <w:t>Treatment</w:t>
            </w:r>
            <w:r w:rsidRPr="002E0A74">
              <w:rPr>
                <w:spacing w:val="-1"/>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FACBC0" w14:textId="6FF79BA0" w:rsidR="00832FAE" w:rsidRPr="002E0A74" w:rsidRDefault="00832FAE" w:rsidP="002E0A74">
            <w:pPr>
              <w:spacing w:line="229" w:lineRule="exact"/>
              <w:ind w:left="102"/>
              <w:rPr>
                <w:sz w:val="20"/>
                <w:szCs w:val="20"/>
                <w:lang w:val="sv-SE"/>
              </w:rPr>
            </w:pPr>
            <w:r>
              <w:rPr>
                <w:sz w:val="20"/>
                <w:szCs w:val="20"/>
                <w:lang w:val="sv-SE"/>
              </w:rPr>
              <w:t>b</w:t>
            </w:r>
            <w:r w:rsidRPr="002E0A74">
              <w:rPr>
                <w:sz w:val="20"/>
                <w:szCs w:val="20"/>
                <w:lang w:val="sv-SE"/>
              </w:rPr>
              <w:t>oolean</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79D17D" w14:textId="7A88E0F2" w:rsidR="00832FAE" w:rsidRPr="00190D07" w:rsidRDefault="00832FAE" w:rsidP="002E0A74">
            <w:pPr>
              <w:spacing w:line="229" w:lineRule="exact"/>
              <w:ind w:left="102"/>
              <w:rPr>
                <w:spacing w:val="-1"/>
                <w:sz w:val="20"/>
                <w:szCs w:val="20"/>
                <w:lang w:val="sv-SE"/>
              </w:rPr>
            </w:pPr>
            <w:r>
              <w:rPr>
                <w:spacing w:val="-1"/>
                <w:sz w:val="20"/>
                <w:szCs w:val="20"/>
                <w:lang w:val="sv-SE"/>
              </w:rPr>
              <w:t>Logiskt villkor</w:t>
            </w:r>
            <w:r w:rsidRPr="00190D07">
              <w:rPr>
                <w:spacing w:val="-1"/>
                <w:sz w:val="20"/>
                <w:szCs w:val="20"/>
                <w:lang w:val="sv-SE"/>
              </w:rPr>
              <w:t xml:space="preserve"> som anger om attributet behandlingstid avser den maximala tid som läkemedlet får användas. </w:t>
            </w:r>
          </w:p>
          <w:p w14:paraId="20667789" w14:textId="77777777" w:rsidR="00832FAE" w:rsidRPr="00190D07" w:rsidRDefault="00832FAE" w:rsidP="002E0A74">
            <w:pPr>
              <w:spacing w:line="229" w:lineRule="exact"/>
              <w:ind w:left="102"/>
              <w:rPr>
                <w:spacing w:val="-1"/>
                <w:sz w:val="20"/>
                <w:szCs w:val="20"/>
                <w:lang w:val="sv-SE"/>
              </w:rPr>
            </w:pPr>
            <w:r w:rsidRPr="00190D07">
              <w:rPr>
                <w:spacing w:val="-1"/>
                <w:sz w:val="20"/>
                <w:szCs w:val="20"/>
                <w:lang w:val="sv-SE"/>
              </w:rPr>
              <w:t xml:space="preserve">Sant = Behandlingstiden är en maxtid </w:t>
            </w:r>
          </w:p>
          <w:p w14:paraId="48E4EAC2" w14:textId="5E055B11" w:rsidR="00832FAE" w:rsidRPr="00190D07" w:rsidRDefault="00832FAE" w:rsidP="00CB5D62">
            <w:pPr>
              <w:spacing w:line="229" w:lineRule="exact"/>
              <w:ind w:left="102"/>
              <w:rPr>
                <w:spacing w:val="-1"/>
                <w:sz w:val="20"/>
                <w:szCs w:val="20"/>
                <w:lang w:val="sv-SE"/>
              </w:rPr>
            </w:pPr>
            <w:r w:rsidRPr="00190D07">
              <w:rPr>
                <w:spacing w:val="-1"/>
                <w:sz w:val="20"/>
                <w:szCs w:val="20"/>
                <w:lang w:val="sv-SE"/>
              </w:rPr>
              <w:t>Falskt = Behandlingstiden är inte en maxtid.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0EF9DC" w14:textId="65F317B1" w:rsidR="00832FAE" w:rsidRPr="00757AF3" w:rsidRDefault="00832FAE" w:rsidP="00D23625">
            <w:pPr>
              <w:spacing w:line="229" w:lineRule="exact"/>
              <w:ind w:left="142"/>
              <w:jc w:val="center"/>
              <w:rPr>
                <w:color w:val="FF0000"/>
                <w:sz w:val="20"/>
                <w:szCs w:val="20"/>
                <w:lang w:val="sv-SE"/>
              </w:rPr>
            </w:pPr>
            <w:r w:rsidRPr="00757AF3">
              <w:rPr>
                <w:color w:val="FF0000"/>
                <w:sz w:val="20"/>
                <w:szCs w:val="20"/>
                <w:lang w:val="sv-SE"/>
              </w:rPr>
              <w:t>1..1</w:t>
            </w:r>
          </w:p>
        </w:tc>
      </w:tr>
      <w:tr w:rsidR="00832FAE" w:rsidRPr="002E0A74" w14:paraId="06295142" w14:textId="77777777" w:rsidTr="00CB5D62">
        <w:trPr>
          <w:trHeight w:val="13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4A2AA1" w14:textId="77777777" w:rsidR="00832FAE" w:rsidRPr="002E0A74" w:rsidRDefault="00832FA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26A69" w14:textId="27293BF1" w:rsidR="00832FAE" w:rsidRPr="002E0A74" w:rsidRDefault="00832FAE" w:rsidP="002E0A74">
            <w:pPr>
              <w:spacing w:line="229" w:lineRule="exact"/>
              <w:ind w:left="102"/>
              <w:rPr>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C904CE" w14:textId="77777777" w:rsidR="00832FAE" w:rsidRDefault="00832FAE" w:rsidP="002E0A74">
            <w:pPr>
              <w:spacing w:line="229" w:lineRule="exact"/>
              <w:ind w:left="102"/>
              <w:rPr>
                <w:spacing w:val="-1"/>
                <w:sz w:val="20"/>
                <w:szCs w:val="20"/>
                <w:lang w:val="sv-SE"/>
              </w:rPr>
            </w:pPr>
            <w:r w:rsidRPr="002E0A74">
              <w:rPr>
                <w:spacing w:val="-1"/>
                <w:sz w:val="20"/>
                <w:szCs w:val="20"/>
                <w:lang w:val="sv-SE"/>
              </w:rPr>
              <w:t>Doseringsanvisning.</w:t>
            </w:r>
          </w:p>
          <w:p w14:paraId="6FB91EB8" w14:textId="7B49739F" w:rsidR="00832FAE" w:rsidRDefault="00832FAE" w:rsidP="00CB5D62">
            <w:pPr>
              <w:spacing w:line="229" w:lineRule="exact"/>
              <w:ind w:left="102"/>
              <w:rPr>
                <w:spacing w:val="-1"/>
                <w:sz w:val="20"/>
                <w:szCs w:val="20"/>
                <w:lang w:val="sv-SE"/>
              </w:rPr>
            </w:pPr>
            <w:r>
              <w:rPr>
                <w:spacing w:val="-1"/>
                <w:sz w:val="20"/>
                <w:szCs w:val="20"/>
                <w:lang w:val="sv-SE"/>
              </w:rPr>
              <w:t xml:space="preserve">Källa: </w:t>
            </w:r>
            <w:r w:rsidRPr="002E0A74">
              <w:rPr>
                <w:spacing w:val="-1"/>
                <w:sz w:val="20"/>
                <w:szCs w:val="20"/>
                <w:lang w:val="sv-SE"/>
              </w:rPr>
              <w:t>Socialstyrelsens termbank: Terminologirådet; beskrivning av dosering, användning och ändamål riktad till patient</w:t>
            </w:r>
            <w:r>
              <w:rPr>
                <w:spacing w:val="-1"/>
                <w:sz w:val="20"/>
                <w:szCs w:val="20"/>
                <w:lang w:val="sv-SE"/>
              </w:rPr>
              <w:t>.</w:t>
            </w:r>
          </w:p>
          <w:p w14:paraId="4BE58C47" w14:textId="77777777" w:rsidR="00832FAE" w:rsidRPr="002E0A74" w:rsidRDefault="00832FAE" w:rsidP="00CB5D62">
            <w:pPr>
              <w:spacing w:line="229" w:lineRule="exact"/>
              <w:ind w:left="102"/>
              <w:rPr>
                <w:spacing w:val="-1"/>
                <w:sz w:val="20"/>
                <w:szCs w:val="20"/>
                <w:lang w:val="sv-SE"/>
              </w:rPr>
            </w:pPr>
          </w:p>
          <w:p w14:paraId="2B3B5F9E" w14:textId="73E6611B" w:rsidR="00832FAE" w:rsidRPr="002E0A74" w:rsidRDefault="00832FAE" w:rsidP="00CB5D62">
            <w:pPr>
              <w:spacing w:line="229" w:lineRule="exact"/>
              <w:ind w:left="102"/>
              <w:rPr>
                <w:spacing w:val="-1"/>
                <w:sz w:val="20"/>
                <w:szCs w:val="20"/>
                <w:lang w:val="sv-SE"/>
              </w:rPr>
            </w:pPr>
            <w:r>
              <w:rPr>
                <w:spacing w:val="-1"/>
                <w:sz w:val="20"/>
                <w:szCs w:val="20"/>
                <w:lang w:val="sv-SE"/>
              </w:rPr>
              <w:t>Text som beskriver doseringen.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CFE8F9" w14:textId="77777777" w:rsidR="00832FAE" w:rsidRPr="00757AF3" w:rsidRDefault="00832FAE" w:rsidP="00D23625">
            <w:pPr>
              <w:spacing w:line="229" w:lineRule="exact"/>
              <w:ind w:left="142"/>
              <w:jc w:val="center"/>
              <w:rPr>
                <w:color w:val="FF0000"/>
                <w:sz w:val="20"/>
                <w:szCs w:val="20"/>
                <w:lang w:val="sv-SE"/>
              </w:rPr>
            </w:pPr>
            <w:r w:rsidRPr="00757AF3">
              <w:rPr>
                <w:color w:val="FF0000"/>
                <w:sz w:val="20"/>
                <w:szCs w:val="20"/>
                <w:lang w:val="sv-SE"/>
              </w:rPr>
              <w:t>1..1</w:t>
            </w:r>
          </w:p>
        </w:tc>
      </w:tr>
      <w:tr w:rsidR="00832FAE" w:rsidRPr="002E0A74" w14:paraId="33CEF3AD" w14:textId="77777777" w:rsidTr="00543F11">
        <w:trPr>
          <w:trHeight w:val="232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EF850" w14:textId="404360D3" w:rsidR="00832FAE" w:rsidRPr="002E0A74" w:rsidRDefault="00832FAE" w:rsidP="002E0A74">
            <w:pPr>
              <w:spacing w:line="229" w:lineRule="exact"/>
              <w:ind w:left="102"/>
              <w:rPr>
                <w:color w:val="F79646" w:themeColor="accent6"/>
                <w:spacing w:val="-1"/>
                <w:sz w:val="20"/>
                <w:szCs w:val="20"/>
                <w:lang w:val="sv-SE"/>
              </w:rPr>
            </w:pPr>
            <w:r w:rsidRPr="002E0A74">
              <w:rPr>
                <w:sz w:val="20"/>
                <w:szCs w:val="20"/>
                <w:lang w:val="sv-SE"/>
              </w:rPr>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28FCC4" w14:textId="77777777" w:rsidR="00832FAE" w:rsidRPr="002E0A74" w:rsidRDefault="00832FAE"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5ADAA"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Doseringsenhet.</w:t>
            </w:r>
          </w:p>
          <w:p w14:paraId="79943104"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452953C6"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 xml:space="preserve">Exempel: tablett, ml, droppe </w:t>
            </w:r>
          </w:p>
          <w:p w14:paraId="1A06F869" w14:textId="6445C54C" w:rsidR="00832FAE" w:rsidRDefault="00832FAE" w:rsidP="00543F11">
            <w:pPr>
              <w:spacing w:line="229" w:lineRule="exact"/>
              <w:ind w:left="102"/>
              <w:rPr>
                <w:spacing w:val="-1"/>
                <w:sz w:val="20"/>
                <w:szCs w:val="20"/>
                <w:lang w:val="sv-SE"/>
              </w:rPr>
            </w:pPr>
            <w:r w:rsidRPr="002E0A74">
              <w:rPr>
                <w:spacing w:val="-1"/>
                <w:sz w:val="20"/>
                <w:szCs w:val="20"/>
                <w:lang w:val="sv-SE"/>
              </w:rPr>
              <w:t>I dagsläget existerar ingen kvalitetssäkrad kodifierad förteckning över doseringsenheter</w:t>
            </w:r>
            <w:r>
              <w:rPr>
                <w:spacing w:val="-1"/>
                <w:sz w:val="20"/>
                <w:szCs w:val="20"/>
                <w:lang w:val="sv-SE"/>
              </w:rPr>
              <w:t>, men kan anges med SNOMED-kod.</w:t>
            </w:r>
          </w:p>
          <w:p w14:paraId="1874A06D" w14:textId="77777777" w:rsidR="00832FAE" w:rsidRDefault="00832FAE" w:rsidP="00882CEC">
            <w:pPr>
              <w:spacing w:line="229" w:lineRule="exact"/>
              <w:ind w:left="102"/>
              <w:rPr>
                <w:spacing w:val="-1"/>
                <w:sz w:val="20"/>
                <w:szCs w:val="20"/>
                <w:lang w:val="sv-SE"/>
              </w:rPr>
            </w:pPr>
          </w:p>
          <w:p w14:paraId="5D7FAD5E" w14:textId="63AEEFA4" w:rsidR="00832FAE" w:rsidRPr="002E0A74" w:rsidRDefault="00832FAE" w:rsidP="00543F11">
            <w:pPr>
              <w:spacing w:line="229" w:lineRule="exact"/>
              <w:ind w:left="102"/>
              <w:rPr>
                <w:spacing w:val="-1"/>
                <w:sz w:val="20"/>
                <w:szCs w:val="20"/>
                <w:lang w:val="sv-SE"/>
              </w:rPr>
            </w:pPr>
            <w:r w:rsidRPr="00543F11">
              <w:rPr>
                <w:spacing w:val="-1"/>
                <w:sz w:val="20"/>
                <w:szCs w:val="20"/>
                <w:lang w:val="sv-SE"/>
              </w:rPr>
              <w:t>Via SIL kan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2AD235"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3292D167"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CE3AE" w14:textId="14AEDC62" w:rsidR="00832FAE" w:rsidRPr="005B0057" w:rsidRDefault="00832FAE"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6D7E" w14:textId="3DB4558A" w:rsidR="00832FAE" w:rsidRPr="005B0057" w:rsidRDefault="00832FAE"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0481A" w14:textId="0DC9FB99" w:rsidR="00832FAE" w:rsidRPr="005B0057" w:rsidRDefault="00832FAE" w:rsidP="00627B90">
            <w:pPr>
              <w:spacing w:line="229" w:lineRule="exact"/>
              <w:ind w:left="102"/>
              <w:rPr>
                <w:spacing w:val="-1"/>
                <w:sz w:val="20"/>
                <w:szCs w:val="20"/>
                <w:lang w:val="sv-SE"/>
              </w:rPr>
            </w:pPr>
            <w:r>
              <w:rPr>
                <w:sz w:val="20"/>
                <w:szCs w:val="20"/>
                <w:lang w:val="sv-SE"/>
              </w:rPr>
              <w:t>Kod för doseringsenhet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EAD24F" w14:textId="75419574" w:rsidR="00832FAE" w:rsidRPr="005B0057" w:rsidRDefault="00832FAE" w:rsidP="00D23625">
            <w:pPr>
              <w:spacing w:line="229" w:lineRule="exact"/>
              <w:ind w:left="142"/>
              <w:jc w:val="center"/>
              <w:rPr>
                <w:sz w:val="20"/>
                <w:szCs w:val="20"/>
                <w:lang w:val="sv-SE"/>
              </w:rPr>
            </w:pPr>
            <w:r w:rsidRPr="00335941">
              <w:rPr>
                <w:sz w:val="20"/>
                <w:szCs w:val="20"/>
                <w:lang w:val="sv-SE"/>
              </w:rPr>
              <w:t>0..1</w:t>
            </w:r>
          </w:p>
        </w:tc>
      </w:tr>
      <w:tr w:rsidR="00832FAE" w:rsidRPr="002E0A74" w14:paraId="2FE9C321"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838CE" w14:textId="159C6D8F" w:rsidR="00832FAE" w:rsidRPr="005B0057" w:rsidRDefault="00832FAE"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280F41" w14:textId="4A426693" w:rsidR="00832FAE" w:rsidRPr="005B0057" w:rsidRDefault="00832FAE"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DDF0FB" w14:textId="5D78FC86" w:rsidR="00832FAE" w:rsidRPr="005B0057" w:rsidRDefault="00832FAE" w:rsidP="002E0A74">
            <w:pPr>
              <w:spacing w:line="229" w:lineRule="exact"/>
              <w:ind w:left="102"/>
              <w:rPr>
                <w:spacing w:val="-1"/>
                <w:sz w:val="20"/>
                <w:szCs w:val="20"/>
                <w:lang w:val="sv-SE"/>
              </w:rPr>
            </w:pPr>
            <w:r w:rsidRPr="004049E0">
              <w:rPr>
                <w:sz w:val="20"/>
                <w:szCs w:val="20"/>
                <w:lang w:val="sv-SE"/>
              </w:rPr>
              <w:t xml:space="preserve">Kodsystem för </w:t>
            </w:r>
            <w:r>
              <w:rPr>
                <w:sz w:val="20"/>
                <w:szCs w:val="20"/>
                <w:lang w:val="sv-SE"/>
              </w:rPr>
              <w:t>doseringsenhetskod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281C8" w14:textId="700F6EF6" w:rsidR="00832FAE" w:rsidRPr="005B0057" w:rsidRDefault="00832FAE" w:rsidP="00D23625">
            <w:pPr>
              <w:spacing w:line="229" w:lineRule="exact"/>
              <w:ind w:left="142"/>
              <w:jc w:val="center"/>
              <w:rPr>
                <w:sz w:val="20"/>
                <w:szCs w:val="20"/>
                <w:lang w:val="sv-SE"/>
              </w:rPr>
            </w:pPr>
            <w:r w:rsidRPr="00335941">
              <w:rPr>
                <w:sz w:val="20"/>
                <w:szCs w:val="20"/>
                <w:lang w:val="sv-SE"/>
              </w:rPr>
              <w:t>0..1</w:t>
            </w:r>
          </w:p>
        </w:tc>
      </w:tr>
      <w:tr w:rsidR="00832FAE" w:rsidRPr="002E0A74" w14:paraId="758F2B10"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F8AED" w14:textId="770BEF54" w:rsidR="00832FAE" w:rsidRPr="005B0057" w:rsidRDefault="00832FAE"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B179F1" w14:textId="7065EE44" w:rsidR="00832FAE" w:rsidRPr="005B0057" w:rsidRDefault="00832FAE"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9FF634" w14:textId="73ECAFF5" w:rsidR="00832FAE" w:rsidRPr="005B0057" w:rsidRDefault="00832FAE" w:rsidP="002E0A74">
            <w:pPr>
              <w:spacing w:line="229" w:lineRule="exact"/>
              <w:ind w:left="102"/>
              <w:rPr>
                <w:spacing w:val="-1"/>
                <w:sz w:val="20"/>
                <w:szCs w:val="20"/>
                <w:lang w:val="sv-SE"/>
              </w:rPr>
            </w:pPr>
            <w:r w:rsidRPr="004049E0">
              <w:rPr>
                <w:sz w:val="20"/>
                <w:szCs w:val="20"/>
                <w:lang w:val="sv-SE"/>
              </w:rPr>
              <w:t xml:space="preserve">Namn på kodsystem för </w:t>
            </w:r>
            <w:r>
              <w:rPr>
                <w:sz w:val="20"/>
                <w:szCs w:val="20"/>
                <w:lang w:val="sv-SE"/>
              </w:rPr>
              <w:t>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5190F" w14:textId="1B20BBE5" w:rsidR="00832FAE" w:rsidRPr="005B0057" w:rsidRDefault="00832FAE" w:rsidP="00D23625">
            <w:pPr>
              <w:spacing w:line="229" w:lineRule="exact"/>
              <w:ind w:left="142"/>
              <w:jc w:val="center"/>
              <w:rPr>
                <w:sz w:val="20"/>
                <w:szCs w:val="20"/>
                <w:lang w:val="sv-SE"/>
              </w:rPr>
            </w:pPr>
            <w:r w:rsidRPr="00335941">
              <w:rPr>
                <w:sz w:val="20"/>
                <w:szCs w:val="20"/>
                <w:lang w:val="sv-SE"/>
              </w:rPr>
              <w:t>0..1</w:t>
            </w:r>
          </w:p>
        </w:tc>
      </w:tr>
      <w:tr w:rsidR="00832FAE" w:rsidRPr="002E0A74" w14:paraId="73533AB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74041E" w14:textId="56BABE7C" w:rsidR="00832FAE" w:rsidRPr="005B0057" w:rsidRDefault="00832FAE"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CEBDC0" w14:textId="117290E1" w:rsidR="00832FAE" w:rsidRPr="005B0057" w:rsidRDefault="00832FAE"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525A33" w14:textId="3F8C62ED" w:rsidR="00832FAE" w:rsidRPr="005B0057" w:rsidRDefault="00832FAE" w:rsidP="002E0A74">
            <w:pPr>
              <w:spacing w:line="229" w:lineRule="exact"/>
              <w:ind w:left="102"/>
              <w:rPr>
                <w:spacing w:val="-1"/>
                <w:sz w:val="20"/>
                <w:szCs w:val="20"/>
                <w:lang w:val="sv-SE"/>
              </w:rPr>
            </w:pPr>
            <w:r>
              <w:rPr>
                <w:sz w:val="20"/>
                <w:szCs w:val="20"/>
                <w:lang w:val="sv-SE"/>
              </w:rPr>
              <w:t>Version på kodsystem för 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5B1C22" w14:textId="51D502A7" w:rsidR="00832FAE" w:rsidRPr="005B0057" w:rsidRDefault="00832FAE" w:rsidP="00D23625">
            <w:pPr>
              <w:spacing w:line="229" w:lineRule="exact"/>
              <w:ind w:left="142"/>
              <w:jc w:val="center"/>
              <w:rPr>
                <w:sz w:val="20"/>
                <w:szCs w:val="20"/>
                <w:lang w:val="sv-SE"/>
              </w:rPr>
            </w:pPr>
            <w:r w:rsidRPr="00335941">
              <w:rPr>
                <w:sz w:val="20"/>
                <w:szCs w:val="20"/>
                <w:lang w:val="sv-SE"/>
              </w:rPr>
              <w:t>0..1</w:t>
            </w:r>
          </w:p>
        </w:tc>
      </w:tr>
      <w:tr w:rsidR="00832FAE" w:rsidRPr="002E0A74" w14:paraId="6546C7E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013E33" w14:textId="45DDD3EA" w:rsidR="00832FAE" w:rsidRPr="005B0057" w:rsidRDefault="00832FAE"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BC06C3" w14:textId="732CCA0C" w:rsidR="00832FAE" w:rsidRPr="005B0057" w:rsidRDefault="00832FAE"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5C57AF" w14:textId="52C19599" w:rsidR="00832FAE" w:rsidRPr="005B0057" w:rsidRDefault="00832FAE" w:rsidP="00627B90">
            <w:pPr>
              <w:spacing w:line="229" w:lineRule="exact"/>
              <w:ind w:left="102"/>
              <w:rPr>
                <w:spacing w:val="-1"/>
                <w:sz w:val="20"/>
                <w:szCs w:val="20"/>
                <w:lang w:val="sv-SE"/>
              </w:rPr>
            </w:pPr>
            <w:r>
              <w:rPr>
                <w:sz w:val="20"/>
                <w:szCs w:val="20"/>
                <w:lang w:val="sv-SE"/>
              </w:rPr>
              <w:t>Doseringsenhet</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9C9D2D" w14:textId="73D39EED" w:rsidR="00832FAE" w:rsidRPr="005B0057" w:rsidRDefault="00832FAE" w:rsidP="00D23625">
            <w:pPr>
              <w:spacing w:line="229" w:lineRule="exact"/>
              <w:ind w:left="142"/>
              <w:jc w:val="center"/>
              <w:rPr>
                <w:sz w:val="20"/>
                <w:szCs w:val="20"/>
                <w:lang w:val="sv-SE"/>
              </w:rPr>
            </w:pPr>
            <w:r w:rsidRPr="00335941">
              <w:rPr>
                <w:sz w:val="20"/>
                <w:szCs w:val="20"/>
                <w:lang w:val="sv-SE"/>
              </w:rPr>
              <w:t>0..1</w:t>
            </w:r>
          </w:p>
        </w:tc>
      </w:tr>
      <w:tr w:rsidR="00832FAE" w:rsidRPr="002E0A74" w14:paraId="59D05A25"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438D12" w14:textId="15036131" w:rsidR="00832FAE" w:rsidRPr="005B0057" w:rsidRDefault="00832FAE"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87D5CB" w14:textId="014A8A75" w:rsidR="00832FAE" w:rsidRPr="005B0057" w:rsidRDefault="00832FAE"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16FBD" w14:textId="474AD808" w:rsidR="00832FAE" w:rsidRPr="005B0057" w:rsidRDefault="00832FAE" w:rsidP="009E1E4B">
            <w:pPr>
              <w:spacing w:line="229" w:lineRule="exact"/>
              <w:ind w:left="141"/>
              <w:rPr>
                <w:spacing w:val="-1"/>
                <w:sz w:val="20"/>
                <w:szCs w:val="20"/>
                <w:lang w:val="sv-SE"/>
              </w:rPr>
            </w:pPr>
            <w:r w:rsidRPr="00C84889">
              <w:rPr>
                <w:sz w:val="20"/>
                <w:szCs w:val="20"/>
                <w:lang w:val="sv-SE"/>
              </w:rPr>
              <w:t xml:space="preserve">Om </w:t>
            </w:r>
            <w:r>
              <w:rPr>
                <w:sz w:val="20"/>
                <w:szCs w:val="20"/>
                <w:lang w:val="sv-SE"/>
              </w:rPr>
              <w:t>doseringsenhet</w:t>
            </w:r>
            <w:r w:rsidRPr="00C84889">
              <w:rPr>
                <w:sz w:val="20"/>
                <w:szCs w:val="20"/>
                <w:lang w:val="sv-SE"/>
              </w:rPr>
              <w:t xml:space="preserve"> 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unitDose</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C878D5" w14:textId="1884D745" w:rsidR="00832FAE" w:rsidRPr="005B0057" w:rsidRDefault="00832FAE" w:rsidP="00D23625">
            <w:pPr>
              <w:spacing w:line="229" w:lineRule="exact"/>
              <w:ind w:left="142"/>
              <w:jc w:val="center"/>
              <w:rPr>
                <w:sz w:val="20"/>
                <w:szCs w:val="20"/>
                <w:lang w:val="sv-SE"/>
              </w:rPr>
            </w:pPr>
            <w:r w:rsidRPr="00335941">
              <w:rPr>
                <w:sz w:val="20"/>
                <w:szCs w:val="20"/>
                <w:lang w:val="sv-SE"/>
              </w:rPr>
              <w:t>0..1</w:t>
            </w:r>
          </w:p>
        </w:tc>
      </w:tr>
      <w:tr w:rsidR="00832FAE" w:rsidRPr="002E0A74" w14:paraId="15D49D6E"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670512" w14:textId="77777777" w:rsidR="00832FAE" w:rsidRPr="002E0A74" w:rsidRDefault="00832FAE" w:rsidP="002E0A74">
            <w:pPr>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3A597A" w14:textId="0CBB6A7A" w:rsidR="00832FAE" w:rsidRPr="002E0A74" w:rsidRDefault="00832FAE" w:rsidP="002E0A74">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7AAA2"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Kortnotation.</w:t>
            </w:r>
          </w:p>
          <w:p w14:paraId="20A9F8DF" w14:textId="69EDF20C" w:rsidR="00832FAE" w:rsidRPr="002E0A74" w:rsidRDefault="00832FAE" w:rsidP="002E0A74">
            <w:pPr>
              <w:spacing w:line="229" w:lineRule="exact"/>
              <w:ind w:left="102"/>
              <w:rPr>
                <w:spacing w:val="-1"/>
                <w:sz w:val="20"/>
                <w:szCs w:val="20"/>
                <w:lang w:val="sv-SE"/>
              </w:rPr>
            </w:pPr>
            <w:r w:rsidRPr="002E0A74">
              <w:rPr>
                <w:spacing w:val="-1"/>
                <w:sz w:val="20"/>
                <w:szCs w:val="20"/>
                <w:lang w:val="sv-SE"/>
              </w:rPr>
              <w:t xml:space="preserve">Text som ger en </w:t>
            </w:r>
            <w:r>
              <w:rPr>
                <w:spacing w:val="-1"/>
                <w:sz w:val="20"/>
                <w:szCs w:val="20"/>
                <w:lang w:val="sv-SE"/>
              </w:rPr>
              <w:t>kort beskrivning av doseringen.</w:t>
            </w:r>
          </w:p>
          <w:p w14:paraId="000DA67D" w14:textId="004BFCEB" w:rsidR="00832FAE" w:rsidRPr="002E0A74" w:rsidRDefault="00832FAE" w:rsidP="009E1E4B">
            <w:pPr>
              <w:spacing w:line="229" w:lineRule="exact"/>
              <w:ind w:left="102"/>
              <w:rPr>
                <w:spacing w:val="-1"/>
                <w:sz w:val="20"/>
                <w:szCs w:val="20"/>
                <w:lang w:val="sv-SE"/>
              </w:rPr>
            </w:pPr>
            <w:r>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8AD14"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7BFE808E" w14:textId="77777777" w:rsidTr="00B37219">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838D0" w14:textId="77777777" w:rsidR="00832FAE" w:rsidRPr="002E0A74" w:rsidRDefault="00832FAE" w:rsidP="002E0A74">
            <w:pPr>
              <w:spacing w:line="229" w:lineRule="exact"/>
              <w:ind w:left="102"/>
              <w:rPr>
                <w:spacing w:val="-1"/>
                <w:sz w:val="20"/>
                <w:szCs w:val="20"/>
                <w:lang w:val="sv-SE"/>
              </w:rPr>
            </w:pPr>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5B66CE" w14:textId="5C38D4BF" w:rsidR="00832FAE" w:rsidRPr="002E0A74" w:rsidRDefault="00832FAE" w:rsidP="009E1E4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83A6FB"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Fastdosering.</w:t>
            </w:r>
          </w:p>
          <w:p w14:paraId="3BB34BF5" w14:textId="5187A23C" w:rsidR="00832FAE" w:rsidRPr="002E0A74" w:rsidRDefault="00832FAE" w:rsidP="00B37219">
            <w:pPr>
              <w:spacing w:line="229" w:lineRule="exact"/>
              <w:ind w:left="102"/>
              <w:rPr>
                <w:spacing w:val="-1"/>
                <w:sz w:val="20"/>
                <w:szCs w:val="20"/>
                <w:lang w:val="sv-SE"/>
              </w:rPr>
            </w:pPr>
            <w:r w:rsidRPr="002E0A74">
              <w:rPr>
                <w:spacing w:val="-1"/>
                <w:sz w:val="20"/>
                <w:szCs w:val="20"/>
                <w:lang w:val="sv-SE"/>
              </w:rPr>
              <w:t>Dosering där or</w:t>
            </w:r>
            <w:r>
              <w:rPr>
                <w:spacing w:val="-1"/>
                <w:sz w:val="20"/>
                <w:szCs w:val="20"/>
                <w:lang w:val="sv-SE"/>
              </w:rPr>
              <w:t xml:space="preserve">dinatören har bestämt mängd och </w:t>
            </w:r>
            <w:r w:rsidRPr="002E0A74">
              <w:rPr>
                <w:spacing w:val="-1"/>
                <w:sz w:val="20"/>
                <w:szCs w:val="20"/>
                <w:lang w:val="sv-SE"/>
              </w:rPr>
              <w:t>periodicitet, t.ex. 2 tabletter 3 gånger</w:t>
            </w:r>
          </w:p>
          <w:p w14:paraId="6875BF5B"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 xml:space="preserve">dagligen. </w:t>
            </w:r>
          </w:p>
          <w:p w14:paraId="083AFF99" w14:textId="77777777" w:rsidR="00832FAE" w:rsidRPr="002E0A74" w:rsidRDefault="00832FAE" w:rsidP="002E0A74">
            <w:pPr>
              <w:spacing w:line="229" w:lineRule="exact"/>
              <w:ind w:left="102"/>
              <w:rPr>
                <w:spacing w:val="-1"/>
                <w:sz w:val="20"/>
                <w:szCs w:val="20"/>
                <w:lang w:val="sv-SE"/>
              </w:rPr>
            </w:pPr>
          </w:p>
          <w:p w14:paraId="5A6C3585" w14:textId="3718E93A" w:rsidR="00832FAE" w:rsidRPr="002E0A74" w:rsidRDefault="00832FAE" w:rsidP="002E0A74">
            <w:pPr>
              <w:spacing w:line="229" w:lineRule="exact"/>
              <w:ind w:left="102"/>
              <w:rPr>
                <w:spacing w:val="-1"/>
                <w:sz w:val="20"/>
                <w:szCs w:val="20"/>
                <w:lang w:val="sv-SE"/>
              </w:rPr>
            </w:pPr>
            <w:r>
              <w:rPr>
                <w:spacing w:val="-1"/>
                <w:sz w:val="20"/>
                <w:szCs w:val="20"/>
                <w:lang w:val="sv-SE"/>
              </w:rPr>
              <w:t>Fastdosering</w:t>
            </w:r>
            <w:r w:rsidRPr="002E0A74">
              <w:rPr>
                <w:spacing w:val="-1"/>
                <w:sz w:val="20"/>
                <w:szCs w:val="20"/>
                <w:lang w:val="sv-SE"/>
              </w:rPr>
              <w:t xml:space="preserve"> kan utgöra Frekvensdosering, Perioddosering, Tillfällesdosering, Rampdosering, Engångsdosering och</w:t>
            </w:r>
          </w:p>
          <w:p w14:paraId="044E1E37"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E9D0DD"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445EB677" w14:textId="77777777" w:rsidTr="00B37219">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96B25B" w14:textId="77777777" w:rsidR="00832FAE" w:rsidRPr="002E0A74" w:rsidRDefault="00832FA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BAA251" w14:textId="2B5B7EF1" w:rsidR="00832FAE" w:rsidRPr="002E0A74" w:rsidRDefault="00832FAE" w:rsidP="009E1E4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1CF2D"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Maxdosering.</w:t>
            </w:r>
          </w:p>
          <w:p w14:paraId="49A5C258"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D915E"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0C8CA856" w14:textId="77777777" w:rsidTr="001B376F">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ABBB1" w14:textId="77777777" w:rsidR="00832FAE" w:rsidRPr="002E0A74" w:rsidRDefault="00832FA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C6A960" w14:textId="0DA727D6" w:rsidR="00832FAE" w:rsidRPr="002E0A74" w:rsidRDefault="00832FAE" w:rsidP="00B37219">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5C9700"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Villkorsdosering.</w:t>
            </w:r>
          </w:p>
          <w:p w14:paraId="0C19ADA6"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Ordinerad mängd och periodicitet som gäller</w:t>
            </w:r>
          </w:p>
          <w:p w14:paraId="50277A31"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78F2F"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17400B61" w14:textId="77777777" w:rsidTr="001B376F">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2AFCE" w14:textId="5A29C323" w:rsidR="00832FAE" w:rsidRPr="002E0A74" w:rsidRDefault="00832FA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w:t>
            </w:r>
            <w:r>
              <w:rPr>
                <w:spacing w:val="-1"/>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F2D07" w14:textId="5C0DF30C" w:rsidR="00832FAE" w:rsidRPr="002E0A74" w:rsidRDefault="00832FAE" w:rsidP="002E0A74">
            <w:pPr>
              <w:spacing w:line="229" w:lineRule="exact"/>
              <w:ind w:left="102"/>
              <w:rPr>
                <w:spacing w:val="-1"/>
                <w:sz w:val="20"/>
                <w:szCs w:val="20"/>
                <w:lang w:val="sv-SE"/>
              </w:rPr>
            </w:pPr>
            <w:r>
              <w:rPr>
                <w:spacing w:val="-1"/>
                <w:sz w:val="20"/>
                <w:szCs w:val="20"/>
                <w:lang w:val="sv-SE"/>
              </w:rPr>
              <w:t>s</w:t>
            </w:r>
            <w:r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F526A"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Villkorstext.</w:t>
            </w:r>
          </w:p>
          <w:p w14:paraId="7FB3BB0B" w14:textId="0FC51C84" w:rsidR="00832FAE" w:rsidRPr="002E0A74" w:rsidRDefault="00832FAE" w:rsidP="001B376F">
            <w:pPr>
              <w:spacing w:line="229" w:lineRule="exact"/>
              <w:ind w:left="102"/>
              <w:rPr>
                <w:spacing w:val="-1"/>
                <w:sz w:val="20"/>
                <w:szCs w:val="20"/>
                <w:lang w:val="sv-SE"/>
              </w:rPr>
            </w:pPr>
            <w:r w:rsidRPr="002E0A74">
              <w:rPr>
                <w:spacing w:val="-1"/>
                <w:sz w:val="20"/>
                <w:szCs w:val="20"/>
                <w:lang w:val="sv-SE"/>
              </w:rPr>
              <w:t>Text som anger villkor ko</w:t>
            </w:r>
            <w:r>
              <w:rPr>
                <w:spacing w:val="-1"/>
                <w:sz w:val="20"/>
                <w:szCs w:val="20"/>
                <w:lang w:val="sv-SE"/>
              </w:rPr>
              <w:t xml:space="preserve">pplat till en villkorsdosering, </w:t>
            </w:r>
            <w:r w:rsidRPr="002E0A74">
              <w:rPr>
                <w:spacing w:val="-1"/>
                <w:sz w:val="20"/>
                <w:szCs w:val="20"/>
                <w:lang w:val="sv-SE"/>
              </w:rPr>
              <w:t>t.ex. "vid behov"</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1B9C18"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12B8F355" w14:textId="77777777" w:rsidTr="00270378">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4DCC83" w14:textId="759D3B2E" w:rsidR="00832FAE" w:rsidRPr="009F3823" w:rsidRDefault="00832FAE" w:rsidP="009F3823">
            <w:pPr>
              <w:spacing w:line="229" w:lineRule="exact"/>
              <w:ind w:left="102"/>
              <w:rPr>
                <w:sz w:val="20"/>
                <w:szCs w:val="20"/>
              </w:rPr>
            </w:pPr>
            <w:r w:rsidRPr="00166457">
              <w:rPr>
                <w:sz w:val="20"/>
                <w:szCs w:val="20"/>
                <w:lang w:val="sv-SE"/>
              </w:rPr>
              <w:t>../../../../../../f</w:t>
            </w:r>
            <w:r w:rsidRPr="00166457">
              <w:rPr>
                <w:spacing w:val="-1"/>
                <w:sz w:val="20"/>
                <w:szCs w:val="20"/>
                <w:lang w:val="sv-SE"/>
              </w:rPr>
              <w:t>requ</w:t>
            </w:r>
            <w:r w:rsidRPr="009F3823">
              <w:rPr>
                <w:spacing w:val="-1"/>
                <w:sz w:val="20"/>
                <w:szCs w:val="20"/>
              </w:rPr>
              <w:t>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AB86A6" w14:textId="3C541F51" w:rsidR="00832FAE" w:rsidRPr="009F3823" w:rsidRDefault="00832FAE" w:rsidP="002E0A74">
            <w:pPr>
              <w:spacing w:line="229" w:lineRule="exact"/>
              <w:ind w:left="102"/>
              <w:rPr>
                <w:spacing w:val="-1"/>
                <w:sz w:val="20"/>
                <w:szCs w:val="20"/>
              </w:rPr>
            </w:pPr>
            <w:r w:rsidRPr="009F3823">
              <w:rPr>
                <w:spacing w:val="-1"/>
                <w:sz w:val="20"/>
                <w:szCs w:val="20"/>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56E240" w14:textId="77777777" w:rsidR="00832FAE" w:rsidRDefault="00832FAE" w:rsidP="00270378">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3559459A" w14:textId="12F1C1AC" w:rsidR="00832FAE" w:rsidRPr="00270378" w:rsidRDefault="00832FAE" w:rsidP="0027037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D000BC" w14:textId="6A786CFC" w:rsidR="00832FAE" w:rsidRPr="00270378" w:rsidRDefault="00832FAE" w:rsidP="00D23625">
            <w:pPr>
              <w:spacing w:line="229" w:lineRule="exact"/>
              <w:ind w:left="142"/>
              <w:jc w:val="center"/>
              <w:rPr>
                <w:sz w:val="20"/>
                <w:szCs w:val="20"/>
                <w:lang w:val="sv-SE"/>
              </w:rPr>
            </w:pPr>
            <w:r w:rsidRPr="00270378">
              <w:rPr>
                <w:sz w:val="20"/>
                <w:szCs w:val="20"/>
                <w:lang w:val="sv-SE"/>
              </w:rPr>
              <w:t>0..1</w:t>
            </w:r>
          </w:p>
        </w:tc>
      </w:tr>
      <w:tr w:rsidR="00832FAE" w:rsidRPr="002E0A74" w14:paraId="25AEBDE4" w14:textId="77777777" w:rsidTr="00F812E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5BBED9" w14:textId="0A3B550B" w:rsidR="00832FAE" w:rsidRPr="00270378" w:rsidRDefault="00832FAE" w:rsidP="002E0A74">
            <w:pPr>
              <w:spacing w:line="229" w:lineRule="exact"/>
              <w:ind w:left="102"/>
              <w:rPr>
                <w:sz w:val="20"/>
                <w:szCs w:val="20"/>
                <w:lang w:val="sv-SE"/>
              </w:rPr>
            </w:pP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B562CC" w14:textId="70FA6AB1" w:rsidR="00832FAE" w:rsidRPr="009F3823" w:rsidRDefault="00832FAE"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E055C6" w14:textId="6D5091DE" w:rsidR="00832FAE" w:rsidRPr="009F3823" w:rsidRDefault="00832FAE" w:rsidP="009F3823">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379C0F64" w14:textId="7DFCAAAD" w:rsidR="00832FAE" w:rsidRPr="009F3823" w:rsidRDefault="00832FAE"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73CA7" w14:textId="612C99B2"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5493437C" w14:textId="77777777" w:rsidTr="00F812E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1585C" w14:textId="5AAC1831" w:rsidR="00832FAE" w:rsidRPr="00D77564" w:rsidRDefault="00832FAE"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774AC" w14:textId="5E69E5D8" w:rsidR="00832FAE" w:rsidRPr="00D77564" w:rsidRDefault="00832FAE"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53CD9D" w14:textId="1FA3797F" w:rsidR="00832FAE" w:rsidRPr="00D77564" w:rsidRDefault="00832FAE" w:rsidP="009F3823">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03E5C9" w14:textId="5D78B16F" w:rsidR="00832FAE" w:rsidRPr="00D77564" w:rsidRDefault="00832FAE" w:rsidP="00D23625">
            <w:pPr>
              <w:spacing w:line="229" w:lineRule="exact"/>
              <w:ind w:left="142"/>
              <w:jc w:val="center"/>
              <w:rPr>
                <w:szCs w:val="20"/>
                <w:lang w:val="sv-SE"/>
              </w:rPr>
            </w:pPr>
            <w:r>
              <w:rPr>
                <w:sz w:val="20"/>
                <w:szCs w:val="20"/>
                <w:lang w:val="sv-SE"/>
              </w:rPr>
              <w:t>0..1</w:t>
            </w:r>
          </w:p>
        </w:tc>
      </w:tr>
      <w:tr w:rsidR="00832FAE" w:rsidRPr="002E0A74" w14:paraId="4B1D7F0C"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90C271" w14:textId="5A0A1D11" w:rsidR="00832FAE" w:rsidRPr="00D77564" w:rsidRDefault="00832FAE" w:rsidP="002E0A74">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802D16" w14:textId="6724ADF0" w:rsidR="00832FAE" w:rsidRPr="00D77564" w:rsidRDefault="00832FAE"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4E7C23" w14:textId="0531C8E7" w:rsidR="00832FAE" w:rsidRPr="00D77564" w:rsidRDefault="00832FAE" w:rsidP="009F3823">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FD07B6" w14:textId="61F4EAEE" w:rsidR="00832FAE" w:rsidRPr="009F3823" w:rsidRDefault="00832FAE" w:rsidP="00D23625">
            <w:pPr>
              <w:spacing w:line="229" w:lineRule="exact"/>
              <w:ind w:left="142"/>
              <w:jc w:val="center"/>
              <w:rPr>
                <w:szCs w:val="20"/>
              </w:rPr>
            </w:pPr>
            <w:r>
              <w:rPr>
                <w:sz w:val="20"/>
                <w:szCs w:val="20"/>
                <w:lang w:val="sv-SE"/>
              </w:rPr>
              <w:t>0..1</w:t>
            </w:r>
          </w:p>
        </w:tc>
      </w:tr>
      <w:tr w:rsidR="00832FAE" w:rsidRPr="002E0A74" w14:paraId="5ECFFEA5" w14:textId="77777777" w:rsidTr="00270378">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FD676" w14:textId="510A0019" w:rsidR="00832FAE" w:rsidRPr="009F3823" w:rsidRDefault="00832FAE"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34450" w14:textId="03911948" w:rsidR="00832FAE" w:rsidRPr="009F3823" w:rsidRDefault="00832FAE"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906390" w14:textId="4EACB312" w:rsidR="00832FAE" w:rsidRPr="00D77564" w:rsidRDefault="00832FAE" w:rsidP="00F812EC">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48757D" w14:textId="01892EF1"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6C6A9B04" w14:textId="77777777" w:rsidTr="00F812E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B7AAF8" w14:textId="5525A1CE" w:rsidR="00832FAE" w:rsidRPr="009F3823" w:rsidRDefault="00832FAE"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6CF74" w14:textId="77CFD3B9" w:rsidR="00832FAE" w:rsidRPr="009F3823" w:rsidRDefault="00832FAE"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F6501D" w14:textId="3922690B" w:rsidR="00832FAE" w:rsidRPr="009F3823" w:rsidRDefault="00832FAE" w:rsidP="009F3823">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3BF14312" w14:textId="35E64F8E" w:rsidR="00832FAE" w:rsidRPr="009F3823" w:rsidRDefault="00832FAE"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A6F0A4" w14:textId="5F86C271"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619C96A8" w14:textId="77777777" w:rsidTr="00F812EC">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900E82" w14:textId="683D3C05" w:rsidR="00832FAE" w:rsidRPr="00F812EC" w:rsidRDefault="00832FAE" w:rsidP="002E0A7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896440" w14:textId="1D795F3F" w:rsidR="00832FAE" w:rsidRPr="00F812EC" w:rsidRDefault="00832FAE" w:rsidP="002E0A74">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D7B41E" w14:textId="3EFE9805" w:rsidR="00832FAE" w:rsidRPr="00F812EC" w:rsidRDefault="00832FAE" w:rsidP="00F812EC">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25C252" w14:textId="5BF50C11" w:rsidR="00832FAE" w:rsidRPr="00F812EC" w:rsidRDefault="00832FAE" w:rsidP="00D23625">
            <w:pPr>
              <w:spacing w:line="229" w:lineRule="exact"/>
              <w:ind w:left="142"/>
              <w:jc w:val="center"/>
              <w:rPr>
                <w:szCs w:val="20"/>
                <w:lang w:val="sv-SE"/>
              </w:rPr>
            </w:pPr>
            <w:r>
              <w:rPr>
                <w:sz w:val="20"/>
                <w:szCs w:val="20"/>
                <w:lang w:val="sv-SE"/>
              </w:rPr>
              <w:t>1..1</w:t>
            </w:r>
          </w:p>
        </w:tc>
      </w:tr>
      <w:tr w:rsidR="00832FAE" w:rsidRPr="002E0A74" w14:paraId="7663D0C1" w14:textId="77777777" w:rsidTr="00270378">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4CA730" w14:textId="5B787BFA" w:rsidR="00832FAE" w:rsidRPr="00F812EC" w:rsidRDefault="00832FAE" w:rsidP="002E0A7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B6B574" w14:textId="4DE01906" w:rsidR="00832FAE" w:rsidRPr="00F812EC" w:rsidRDefault="00832FAE" w:rsidP="002E0A74">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BF4E3" w14:textId="36AB9047" w:rsidR="00832FAE" w:rsidRPr="002F5563" w:rsidRDefault="00832FAE" w:rsidP="00F812E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CE88D4" w14:textId="3A02FAD3"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2B3A4835" w14:textId="77777777" w:rsidTr="00270378">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C9E7AE" w14:textId="1FBD2F4F" w:rsidR="00832FAE" w:rsidRPr="009F3823" w:rsidRDefault="00832FAE" w:rsidP="002E0A74">
            <w:pPr>
              <w:spacing w:line="229" w:lineRule="exact"/>
              <w:ind w:left="102"/>
              <w:rPr>
                <w:sz w:val="20"/>
                <w:szCs w:val="20"/>
              </w:rPr>
            </w:pPr>
            <w:r w:rsidRPr="009F3823">
              <w:rPr>
                <w:sz w:val="20"/>
                <w:szCs w:val="20"/>
              </w:rPr>
              <w:lastRenderedPageBreak/>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C9E888" w14:textId="2F8B06DF" w:rsidR="00832FAE" w:rsidRPr="009F3823" w:rsidRDefault="00832FAE" w:rsidP="002E0A74">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8D5717" w14:textId="77777777" w:rsidR="00832FAE" w:rsidRDefault="00832FAE" w:rsidP="002E0A74">
            <w:pPr>
              <w:spacing w:line="229" w:lineRule="exact"/>
              <w:ind w:left="102"/>
              <w:rPr>
                <w:spacing w:val="-1"/>
                <w:sz w:val="20"/>
                <w:szCs w:val="20"/>
                <w:lang w:val="sv-SE"/>
              </w:rPr>
            </w:pPr>
            <w:r>
              <w:rPr>
                <w:spacing w:val="-1"/>
                <w:sz w:val="20"/>
                <w:szCs w:val="20"/>
                <w:lang w:val="sv-SE"/>
              </w:rPr>
              <w:t>Perioddosering.</w:t>
            </w:r>
          </w:p>
          <w:p w14:paraId="18EA9FF2" w14:textId="28AFFE95" w:rsidR="00832FAE" w:rsidRPr="00270378" w:rsidRDefault="00832FAE" w:rsidP="002E0A74">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06C82C" w14:textId="3BC6F168"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2E0A74" w14:paraId="26991AF4" w14:textId="77777777" w:rsidTr="0027037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F0D56B" w14:textId="0A52ECBE" w:rsidR="00832FAE" w:rsidRPr="009F3823" w:rsidRDefault="00832FAE"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38649B" w14:textId="5152194D" w:rsidR="00832FAE" w:rsidRPr="009F3823" w:rsidRDefault="00832FAE"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873BEF" w14:textId="0D69689A" w:rsidR="00832FAE" w:rsidRPr="009F3823" w:rsidRDefault="00832FAE" w:rsidP="009F3823">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1578562B" w14:textId="3783F13A" w:rsidR="00832FAE" w:rsidRPr="009F3823" w:rsidRDefault="00832FAE"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8E6A84" w14:textId="5BCA0673"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6CE1A663" w14:textId="77777777" w:rsidTr="00F812E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B6D930" w14:textId="44636F7C" w:rsidR="00832FAE" w:rsidRPr="009F3823" w:rsidRDefault="00832FAE" w:rsidP="002E0A74">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B70450" w14:textId="35B8B5D3" w:rsidR="00832FAE" w:rsidRPr="009F3823" w:rsidRDefault="00832FAE"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2D7742" w14:textId="0A2427F6" w:rsidR="00832FAE" w:rsidRPr="00D77564" w:rsidRDefault="00832FAE" w:rsidP="009F3823">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5051B" w14:textId="281DC6B6" w:rsidR="00832FAE" w:rsidRPr="009F3823" w:rsidRDefault="00832FAE" w:rsidP="00D23625">
            <w:pPr>
              <w:spacing w:line="229" w:lineRule="exact"/>
              <w:ind w:left="142"/>
              <w:jc w:val="center"/>
              <w:rPr>
                <w:szCs w:val="20"/>
              </w:rPr>
            </w:pPr>
            <w:r>
              <w:rPr>
                <w:sz w:val="20"/>
                <w:szCs w:val="20"/>
                <w:lang w:val="sv-SE"/>
              </w:rPr>
              <w:t>0..1</w:t>
            </w:r>
          </w:p>
        </w:tc>
      </w:tr>
      <w:tr w:rsidR="00832FAE" w:rsidRPr="002E0A74" w14:paraId="5BE599A7" w14:textId="77777777" w:rsidTr="00F812E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B90C0B" w14:textId="195CEC64" w:rsidR="00832FAE" w:rsidRPr="009F3823" w:rsidRDefault="00832FAE"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0FC104" w14:textId="1CE57B9E" w:rsidR="00832FAE" w:rsidRPr="009F3823" w:rsidRDefault="00832FAE"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C60B6" w14:textId="2AC41439" w:rsidR="00832FAE" w:rsidRPr="00D77564" w:rsidRDefault="00832FAE" w:rsidP="009F3823">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7110A" w14:textId="3F488E8C" w:rsidR="00832FAE" w:rsidRPr="009F3823" w:rsidRDefault="00832FAE" w:rsidP="00D23625">
            <w:pPr>
              <w:spacing w:line="229" w:lineRule="exact"/>
              <w:ind w:left="142"/>
              <w:jc w:val="center"/>
              <w:rPr>
                <w:szCs w:val="20"/>
              </w:rPr>
            </w:pPr>
            <w:r>
              <w:rPr>
                <w:sz w:val="20"/>
                <w:szCs w:val="20"/>
                <w:lang w:val="sv-SE"/>
              </w:rPr>
              <w:t>0..1</w:t>
            </w:r>
          </w:p>
        </w:tc>
      </w:tr>
      <w:tr w:rsidR="00832FAE" w:rsidRPr="002E0A74" w14:paraId="051B3714" w14:textId="77777777" w:rsidTr="00270378">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448086" w14:textId="5D916168" w:rsidR="00832FAE" w:rsidRPr="009F3823" w:rsidRDefault="00832FAE"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035AE3" w14:textId="2D52B6BD" w:rsidR="00832FAE" w:rsidRPr="009F3823" w:rsidRDefault="00832FAE"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C297DF" w14:textId="4B15B4D4" w:rsidR="00832FAE" w:rsidRPr="00D77564" w:rsidRDefault="00832FAE" w:rsidP="00F812EC">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924F3" w14:textId="01F24FF5"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0F4254FB" w14:textId="77777777" w:rsidTr="00F812E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ABC3AD" w14:textId="41B64200" w:rsidR="00832FAE" w:rsidRPr="009F3823" w:rsidRDefault="00832FAE"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7EB72A" w14:textId="1362D355" w:rsidR="00832FAE" w:rsidRPr="009F3823" w:rsidRDefault="00832FAE"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9E42D3" w14:textId="30A0B9BE" w:rsidR="00832FAE" w:rsidRPr="009F3823" w:rsidRDefault="00832FAE" w:rsidP="009F3823">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3A458EA4" w14:textId="212C8DF2" w:rsidR="00832FAE" w:rsidRPr="009F3823" w:rsidRDefault="00832FAE"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7DEEE4" w14:textId="454E4E83"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7DA31BB4" w14:textId="77777777" w:rsidTr="00F812EC">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C53634" w14:textId="4E28C922" w:rsidR="00832FAE" w:rsidRDefault="00832FAE"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BD6A11" w14:textId="0DB90F8C" w:rsidR="00832FAE" w:rsidRPr="009F3823" w:rsidRDefault="00832FAE"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9AEDB6" w14:textId="6EBDC1AC" w:rsidR="00832FAE" w:rsidRPr="009F3823" w:rsidRDefault="00832FAE" w:rsidP="00F812E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9E294B" w14:textId="0C813DD1"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1C19595B" w14:textId="77777777" w:rsidTr="00270378">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6AB329" w14:textId="552D2975" w:rsidR="00832FAE" w:rsidRDefault="00832FAE"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825F5" w14:textId="409C3FA0" w:rsidR="00832FAE" w:rsidRPr="009F3823" w:rsidRDefault="00832FAE"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84D76F" w14:textId="5E94AAF0" w:rsidR="00832FAE" w:rsidRPr="00F812EC" w:rsidRDefault="00832FAE" w:rsidP="00F812E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99657" w14:textId="0587EE3C"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36D67728" w14:textId="77777777" w:rsidTr="00270378">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C2E4D7" w14:textId="080ECEBF" w:rsidR="00832FAE" w:rsidRPr="009F3823" w:rsidRDefault="00832FAE" w:rsidP="002E0A74">
            <w:pPr>
              <w:spacing w:line="229" w:lineRule="exact"/>
              <w:ind w:left="102"/>
              <w:rPr>
                <w:sz w:val="20"/>
                <w:szCs w:val="20"/>
              </w:rPr>
            </w:pP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D20D23" w14:textId="49A44BE3" w:rsidR="00832FAE" w:rsidRPr="009F3823" w:rsidRDefault="00832FAE" w:rsidP="002E0A74">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1F248D" w14:textId="77777777" w:rsidR="00832FAE" w:rsidRDefault="00832FAE" w:rsidP="00270378">
            <w:pPr>
              <w:spacing w:line="229" w:lineRule="exact"/>
              <w:ind w:left="102"/>
              <w:rPr>
                <w:spacing w:val="-1"/>
                <w:sz w:val="20"/>
                <w:szCs w:val="20"/>
                <w:lang w:val="sv-SE"/>
              </w:rPr>
            </w:pPr>
            <w:r>
              <w:rPr>
                <w:spacing w:val="-1"/>
                <w:sz w:val="20"/>
                <w:szCs w:val="20"/>
                <w:lang w:val="sv-SE"/>
              </w:rPr>
              <w:t>Tillfällesdosering.</w:t>
            </w:r>
          </w:p>
          <w:p w14:paraId="364EA319" w14:textId="75B8B79C" w:rsidR="00832FAE" w:rsidRPr="00270378" w:rsidRDefault="00832FAE" w:rsidP="0027037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D3D672" w14:textId="19ED32EA"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2E0A74" w14:paraId="509F91FB" w14:textId="77777777" w:rsidTr="00F812E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605A9" w14:textId="31CA2CE2" w:rsidR="00832FAE" w:rsidRPr="009F3823" w:rsidRDefault="00832FAE"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3403DA" w14:textId="025566D7" w:rsidR="00832FAE" w:rsidRPr="009F3823" w:rsidRDefault="00832FAE" w:rsidP="002E0A74">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84ABC5" w14:textId="104A02AD" w:rsidR="00832FAE" w:rsidRPr="009F3823" w:rsidRDefault="00832FAE" w:rsidP="002E0A74">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E7BC9" w14:textId="7B18C5CD"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05AB2D5E" w14:textId="77777777" w:rsidTr="00F812EC">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A9BA" w14:textId="0303D77D" w:rsidR="00832FAE" w:rsidRPr="009F3823" w:rsidRDefault="00832FAE"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F5FB92" w14:textId="456E75F4" w:rsidR="00832FAE" w:rsidRPr="009F3823" w:rsidRDefault="00832FAE" w:rsidP="009F3823">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C0CFF4" w14:textId="60AB5870" w:rsidR="00832FAE" w:rsidRPr="009F3823" w:rsidRDefault="00832FAE" w:rsidP="00F812EC">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F69B28" w14:textId="2F9E7731"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55E0EBD6" w14:textId="77777777" w:rsidTr="00270378">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F82EEA" w14:textId="6D4F6764" w:rsidR="00832FAE" w:rsidRPr="009F3823" w:rsidRDefault="00832FAE"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2C9096" w14:textId="1A3E6A4E" w:rsidR="00832FAE" w:rsidRPr="009F3823" w:rsidRDefault="00832FAE" w:rsidP="009F3823">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B3B292" w14:textId="17332C63" w:rsidR="00832FAE" w:rsidRPr="00F812EC" w:rsidRDefault="00832FAE" w:rsidP="00F812EC">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D649FB" w14:textId="59E88C9C"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1F539B00" w14:textId="77777777" w:rsidTr="0027037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B01A5C" w14:textId="11937B1F" w:rsidR="00832FAE" w:rsidRPr="009F3823" w:rsidRDefault="00832FAE"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EFFC89" w14:textId="62D3F0F5" w:rsidR="00832FAE" w:rsidRPr="009F3823" w:rsidRDefault="00832FAE" w:rsidP="009F3823">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B7E7B1" w14:textId="0E4DB4DF" w:rsidR="00832FAE" w:rsidRPr="00270378" w:rsidRDefault="00832FAE" w:rsidP="00270378">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403590" w14:textId="13833CF6" w:rsidR="00832FAE" w:rsidRPr="009F3823" w:rsidRDefault="00832FAE" w:rsidP="00D23625">
            <w:pPr>
              <w:spacing w:line="229" w:lineRule="exact"/>
              <w:ind w:left="142"/>
              <w:jc w:val="center"/>
              <w:rPr>
                <w:sz w:val="20"/>
                <w:szCs w:val="20"/>
              </w:rPr>
            </w:pPr>
            <w:r w:rsidRPr="009F3823">
              <w:rPr>
                <w:sz w:val="20"/>
                <w:szCs w:val="20"/>
              </w:rPr>
              <w:t>1..*</w:t>
            </w:r>
          </w:p>
        </w:tc>
      </w:tr>
      <w:tr w:rsidR="00832FAE" w:rsidRPr="002E0A74" w14:paraId="32837247" w14:textId="77777777" w:rsidTr="00270378">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6DFFA0" w14:textId="61E70902" w:rsidR="00832FAE" w:rsidRPr="009F3823" w:rsidRDefault="00832FAE" w:rsidP="009F3823">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F498E8" w14:textId="6BACE4D7" w:rsidR="00832FAE" w:rsidRPr="009F3823" w:rsidRDefault="00832FAE"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9AD8D2" w14:textId="0A891A44" w:rsidR="00832FAE" w:rsidRPr="00270378" w:rsidRDefault="00832FAE" w:rsidP="00270378">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7CB048" w14:textId="4DB83F21" w:rsidR="00832FAE" w:rsidRPr="009F3823" w:rsidRDefault="00832FAE" w:rsidP="00D23625">
            <w:pPr>
              <w:spacing w:line="229" w:lineRule="exact"/>
              <w:ind w:left="142"/>
              <w:jc w:val="center"/>
              <w:rPr>
                <w:sz w:val="20"/>
                <w:szCs w:val="20"/>
                <w:lang w:val="sv-SE"/>
              </w:rPr>
            </w:pPr>
            <w:r w:rsidRPr="009F3823">
              <w:rPr>
                <w:sz w:val="20"/>
                <w:szCs w:val="20"/>
                <w:lang w:val="sv-SE"/>
              </w:rPr>
              <w:t>1..1</w:t>
            </w:r>
          </w:p>
        </w:tc>
      </w:tr>
      <w:tr w:rsidR="00832FAE" w:rsidRPr="002E0A74" w14:paraId="18865BF1" w14:textId="77777777" w:rsidTr="00F812E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53AC5" w14:textId="0551E61D" w:rsidR="00832FAE" w:rsidRPr="006A1587" w:rsidRDefault="00832FAE" w:rsidP="009F3823">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2C6EEF" w14:textId="0ADB20C7" w:rsidR="00832FAE" w:rsidRPr="006A1587" w:rsidRDefault="00832FAE" w:rsidP="002E0A74">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A898B8" w14:textId="13853129" w:rsidR="00832FAE" w:rsidRPr="00D77564" w:rsidRDefault="00832FAE" w:rsidP="009F3823">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F7B923" w14:textId="77BBB494" w:rsidR="00832FAE" w:rsidRPr="006A1587" w:rsidRDefault="00832FAE" w:rsidP="00D23625">
            <w:pPr>
              <w:spacing w:line="229" w:lineRule="exact"/>
              <w:ind w:left="142"/>
              <w:jc w:val="center"/>
              <w:rPr>
                <w:szCs w:val="20"/>
                <w:lang w:val="sv-SE"/>
              </w:rPr>
            </w:pPr>
            <w:r>
              <w:rPr>
                <w:sz w:val="20"/>
                <w:szCs w:val="20"/>
                <w:lang w:val="sv-SE"/>
              </w:rPr>
              <w:t>0..1</w:t>
            </w:r>
          </w:p>
        </w:tc>
      </w:tr>
      <w:tr w:rsidR="00832FAE" w:rsidRPr="002E0A74" w14:paraId="2709E2A8" w14:textId="77777777" w:rsidTr="00F812E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81F980" w14:textId="31F59717" w:rsidR="00832FAE" w:rsidRPr="006A1587" w:rsidRDefault="00832FAE" w:rsidP="009F3823">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4D923F" w14:textId="0FF77F59" w:rsidR="00832FAE" w:rsidRPr="006A1587" w:rsidRDefault="00832FAE" w:rsidP="002E0A74">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F04059" w14:textId="24DD2791" w:rsidR="00832FAE" w:rsidRPr="00D77564" w:rsidRDefault="00832FAE" w:rsidP="009F3823">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1586A" w14:textId="53439BEC" w:rsidR="00832FAE" w:rsidRPr="009F3823" w:rsidRDefault="00832FAE" w:rsidP="00D23625">
            <w:pPr>
              <w:spacing w:line="229" w:lineRule="exact"/>
              <w:ind w:left="142"/>
              <w:jc w:val="center"/>
              <w:rPr>
                <w:szCs w:val="20"/>
              </w:rPr>
            </w:pPr>
            <w:r>
              <w:rPr>
                <w:sz w:val="20"/>
                <w:szCs w:val="20"/>
                <w:lang w:val="sv-SE"/>
              </w:rPr>
              <w:t>0..1</w:t>
            </w:r>
          </w:p>
        </w:tc>
      </w:tr>
      <w:tr w:rsidR="00832FAE" w:rsidRPr="002E0A74" w14:paraId="1CC5A2F3" w14:textId="77777777" w:rsidTr="00270378">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8FC28" w14:textId="0CE18E7F" w:rsidR="00832FAE" w:rsidRPr="006A1587" w:rsidRDefault="00832FAE" w:rsidP="009F3823">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FE5C0E" w14:textId="153FE574" w:rsidR="00832FAE" w:rsidRPr="006A1587" w:rsidRDefault="00832FAE" w:rsidP="002E0A74">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1E5089" w14:textId="5F34B9AB" w:rsidR="00832FAE" w:rsidRPr="00D77564" w:rsidRDefault="00832FAE" w:rsidP="009F3823">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049499" w14:textId="22C22931" w:rsidR="00832FAE" w:rsidRPr="006A1587" w:rsidRDefault="00832FAE" w:rsidP="00D23625">
            <w:pPr>
              <w:spacing w:line="229" w:lineRule="exact"/>
              <w:ind w:left="142"/>
              <w:jc w:val="center"/>
              <w:rPr>
                <w:szCs w:val="20"/>
                <w:lang w:val="sv-SE"/>
              </w:rPr>
            </w:pPr>
            <w:r>
              <w:rPr>
                <w:sz w:val="20"/>
                <w:szCs w:val="20"/>
                <w:lang w:val="sv-SE"/>
              </w:rPr>
              <w:t>1..1</w:t>
            </w:r>
          </w:p>
        </w:tc>
      </w:tr>
      <w:tr w:rsidR="00832FAE" w:rsidRPr="002E0A74" w14:paraId="42B20A12" w14:textId="77777777" w:rsidTr="00F812E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C3E981" w14:textId="77518D21" w:rsidR="00832FAE" w:rsidRPr="00543F11" w:rsidRDefault="00832FAE" w:rsidP="009F3823">
            <w:pPr>
              <w:spacing w:line="229" w:lineRule="exact"/>
              <w:ind w:left="102"/>
              <w:rPr>
                <w:sz w:val="20"/>
                <w:szCs w:val="20"/>
                <w:lang w:val="sv-SE"/>
              </w:rPr>
            </w:pPr>
            <w:r w:rsidRPr="00543F11">
              <w:rPr>
                <w:sz w:val="20"/>
                <w:szCs w:val="20"/>
                <w:lang w:val="sv-SE"/>
              </w:rPr>
              <w:lastRenderedPageBreak/>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E1E04B" w14:textId="3A89F065" w:rsidR="00832FAE" w:rsidRPr="009F3823" w:rsidRDefault="00832FAE" w:rsidP="002E0A74">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665C69" w14:textId="3AB0A5F1" w:rsidR="00832FAE" w:rsidRPr="00F812EC" w:rsidRDefault="00832FAE" w:rsidP="00F812EC">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F406B5" w14:textId="5CDF15F0" w:rsidR="00832FAE" w:rsidRPr="009F3823" w:rsidRDefault="00832FAE" w:rsidP="00D23625">
            <w:pPr>
              <w:spacing w:line="229" w:lineRule="exact"/>
              <w:ind w:left="142"/>
              <w:jc w:val="center"/>
              <w:rPr>
                <w:sz w:val="20"/>
                <w:szCs w:val="20"/>
              </w:rPr>
            </w:pPr>
            <w:r w:rsidRPr="009F3823">
              <w:rPr>
                <w:sz w:val="20"/>
                <w:szCs w:val="20"/>
              </w:rPr>
              <w:t>0..1</w:t>
            </w:r>
          </w:p>
        </w:tc>
      </w:tr>
      <w:tr w:rsidR="00832FAE" w:rsidRPr="002E0A74" w14:paraId="054B4397" w14:textId="77777777" w:rsidTr="00F812E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3936D8" w14:textId="0EA0316A" w:rsidR="00832FAE" w:rsidRPr="00543F11" w:rsidRDefault="00832FAE" w:rsidP="002E0A74">
            <w:pPr>
              <w:spacing w:line="229" w:lineRule="exact"/>
              <w:ind w:left="102"/>
              <w:rPr>
                <w:sz w:val="20"/>
                <w:szCs w:val="20"/>
              </w:rPr>
            </w:pPr>
            <w:r w:rsidRPr="00543F11">
              <w:rPr>
                <w:sz w:val="20"/>
                <w:szCs w:val="20"/>
              </w:rPr>
              <w:t>../../../../../../</w:t>
            </w:r>
            <w:r w:rsidRPr="00543F11">
              <w:rPr>
                <w:sz w:val="20"/>
                <w:szCs w:val="20"/>
                <w:lang w:val="sv-SE"/>
              </w:rPr>
              <w:t>../../</w:t>
            </w:r>
            <w:r w:rsidRPr="00543F11">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F9E24D" w14:textId="2CDB326D" w:rsidR="00832FAE" w:rsidRPr="009F3823" w:rsidRDefault="00832FAE" w:rsidP="002E0A74">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B51AF" w14:textId="5D8D0728" w:rsidR="00832FAE" w:rsidRPr="00F812EC" w:rsidRDefault="00832FAE" w:rsidP="00A97534">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295269" w14:textId="09638132"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21F946C9" w14:textId="77777777" w:rsidTr="00A97534">
        <w:trPr>
          <w:trHeight w:hRule="exact" w:val="14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CB4BC" w14:textId="32945DE4" w:rsidR="00832FAE" w:rsidRPr="009F3823" w:rsidRDefault="00832FAE" w:rsidP="002E0A74">
            <w:pPr>
              <w:spacing w:line="229" w:lineRule="exact"/>
              <w:ind w:left="102"/>
              <w:rPr>
                <w:sz w:val="20"/>
                <w:szCs w:val="20"/>
              </w:rPr>
            </w:pP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5E6D51" w14:textId="5D365A70" w:rsidR="00832FAE" w:rsidRPr="009F3823" w:rsidRDefault="00832FAE" w:rsidP="002E0A74">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86A9B1" w14:textId="77777777" w:rsidR="00832FAE" w:rsidRDefault="00832FAE" w:rsidP="00A97534">
            <w:pPr>
              <w:spacing w:line="229" w:lineRule="exact"/>
              <w:ind w:left="141"/>
              <w:rPr>
                <w:spacing w:val="-1"/>
                <w:sz w:val="20"/>
                <w:szCs w:val="20"/>
                <w:lang w:val="sv-SE"/>
              </w:rPr>
            </w:pPr>
            <w:r>
              <w:rPr>
                <w:spacing w:val="-1"/>
                <w:sz w:val="20"/>
                <w:szCs w:val="20"/>
                <w:lang w:val="sv-SE"/>
              </w:rPr>
              <w:t>Rampdosering.</w:t>
            </w:r>
          </w:p>
          <w:p w14:paraId="7D94BCE3" w14:textId="3017F5AD" w:rsidR="00832FAE" w:rsidRPr="00A97534" w:rsidRDefault="00832FAE" w:rsidP="00A97534">
            <w:pPr>
              <w:spacing w:line="229" w:lineRule="exact"/>
              <w:ind w:left="141"/>
              <w:rPr>
                <w:spacing w:val="-1"/>
                <w:sz w:val="20"/>
                <w:szCs w:val="20"/>
                <w:lang w:val="sv-SE"/>
              </w:rPr>
            </w:pPr>
            <w:r>
              <w:rPr>
                <w:spacing w:val="-1"/>
                <w:sz w:val="20"/>
                <w:szCs w:val="20"/>
                <w:lang w:val="sv-SE"/>
              </w:rPr>
              <w:t>I</w:t>
            </w:r>
            <w:r w:rsidRPr="00270378">
              <w:rPr>
                <w:spacing w:val="-1"/>
                <w:sz w:val="20"/>
                <w:szCs w:val="20"/>
                <w:lang w:val="sv-SE"/>
              </w:rPr>
              <w:t>nnehåller uppgifter om en successiv ökning eller minskning av läkemedelsdosen under en angiven tid.</w:t>
            </w:r>
            <w:r>
              <w:rPr>
                <w:spacing w:val="-1"/>
                <w:sz w:val="20"/>
                <w:szCs w:val="20"/>
                <w:lang w:val="sv-SE"/>
              </w:rPr>
              <w:t xml:space="preserve"> </w:t>
            </w:r>
            <w:r w:rsidRPr="00A97534">
              <w:rPr>
                <w:spacing w:val="-1"/>
                <w:sz w:val="20"/>
                <w:szCs w:val="20"/>
                <w:lang w:val="sv-SE"/>
              </w:rPr>
              <w:t>Detta innebär i praktiken att en trappstegsfunktion skapas i de</w:t>
            </w:r>
            <w:r>
              <w:rPr>
                <w:spacing w:val="-1"/>
                <w:sz w:val="20"/>
                <w:szCs w:val="20"/>
                <w:lang w:val="sv-SE"/>
              </w:rPr>
              <w:t>n slutliga doseringsanvisningen.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1F4DD2" w14:textId="7DAFF616"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2E0A74" w14:paraId="5CDC0005" w14:textId="77777777" w:rsidTr="00757042">
        <w:trPr>
          <w:trHeight w:hRule="exact" w:val="100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1D4A29" w14:textId="253DB01B" w:rsidR="00832FAE" w:rsidRPr="009F3823" w:rsidRDefault="00832FAE" w:rsidP="00166457">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Pr>
                <w:sz w:val="20"/>
                <w:szCs w:val="20"/>
              </w:rPr>
              <w:t>dos</w:t>
            </w:r>
            <w:r w:rsidRPr="009F3823">
              <w:rPr>
                <w:sz w:val="20"/>
                <w:szCs w:val="20"/>
              </w:rPr>
              <w:t>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2E920" w14:textId="79AC9480" w:rsidR="00832FAE" w:rsidRPr="00D77564" w:rsidRDefault="00832FAE" w:rsidP="00166457">
            <w:pPr>
              <w:spacing w:line="229" w:lineRule="exact"/>
              <w:ind w:left="102"/>
              <w:rPr>
                <w:sz w:val="20"/>
                <w:szCs w:val="20"/>
                <w:lang w:val="sv-SE"/>
              </w:rPr>
            </w:pPr>
            <w:r w:rsidRPr="00D77564">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A64F8E" w14:textId="4C78E23A" w:rsidR="00832FAE" w:rsidRPr="00D77564" w:rsidRDefault="00832FAE" w:rsidP="00A97534">
            <w:pPr>
              <w:autoSpaceDE w:val="0"/>
              <w:autoSpaceDN w:val="0"/>
              <w:adjustRightInd w:val="0"/>
              <w:ind w:left="141" w:right="33"/>
              <w:rPr>
                <w:rFonts w:cs="Helvetica"/>
                <w:sz w:val="20"/>
                <w:szCs w:val="20"/>
                <w:lang w:val="sv-SE"/>
              </w:rPr>
            </w:pPr>
            <w:r>
              <w:rPr>
                <w:rFonts w:cs="Helvetica"/>
                <w:sz w:val="20"/>
                <w:szCs w:val="20"/>
                <w:lang w:val="sv-SE"/>
              </w:rPr>
              <w:t>D</w:t>
            </w:r>
            <w:r w:rsidRPr="00D77564">
              <w:rPr>
                <w:rFonts w:cs="Helvetica"/>
                <w:sz w:val="20"/>
                <w:szCs w:val="20"/>
                <w:lang w:val="sv-SE"/>
              </w:rPr>
              <w:t>en mängd som dosen</w:t>
            </w:r>
            <w:r>
              <w:rPr>
                <w:rFonts w:cs="Helvetica"/>
                <w:sz w:val="20"/>
                <w:szCs w:val="20"/>
                <w:lang w:val="sv-SE"/>
              </w:rPr>
              <w:t xml:space="preserve"> ska ökas eller minskas med vid</w:t>
            </w:r>
            <w:r w:rsidRPr="00D77564">
              <w:rPr>
                <w:rFonts w:cs="Helvetica"/>
                <w:sz w:val="20"/>
                <w:szCs w:val="20"/>
                <w:lang w:val="sv-SE"/>
              </w:rPr>
              <w:t xml:space="preserve"> varje tidssteg</w:t>
            </w:r>
            <w:r>
              <w:rPr>
                <w:rFonts w:cs="Helvetica"/>
                <w:sz w:val="20"/>
                <w:szCs w:val="20"/>
                <w:lang w:val="sv-SE"/>
              </w:rPr>
              <w:t xml:space="preserve"> (vid varje ”trappsteg”).</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47001C" w14:textId="0CAB1264" w:rsidR="00832FAE" w:rsidRPr="00D77564" w:rsidRDefault="00832FAE" w:rsidP="00D23625">
            <w:pPr>
              <w:spacing w:line="229" w:lineRule="exact"/>
              <w:ind w:left="142"/>
              <w:jc w:val="center"/>
              <w:rPr>
                <w:sz w:val="20"/>
                <w:szCs w:val="20"/>
                <w:lang w:val="sv-SE"/>
              </w:rPr>
            </w:pPr>
            <w:r>
              <w:rPr>
                <w:sz w:val="20"/>
                <w:szCs w:val="20"/>
                <w:lang w:val="sv-SE"/>
              </w:rPr>
              <w:t>1..1</w:t>
            </w:r>
          </w:p>
        </w:tc>
      </w:tr>
      <w:tr w:rsidR="00832FAE" w:rsidRPr="002E0A74" w14:paraId="532F29A3"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83FFC" w14:textId="057BCE78" w:rsidR="00832FAE" w:rsidRPr="009F3823" w:rsidRDefault="00832FAE" w:rsidP="00166457">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B5933" w14:textId="462F6BBA" w:rsidR="00832FAE" w:rsidRDefault="00832FAE" w:rsidP="00D77564">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79D6C7" w14:textId="2BC06ECC" w:rsidR="00832FAE" w:rsidRPr="00D77564" w:rsidRDefault="00832FAE" w:rsidP="00A97534">
            <w:pPr>
              <w:autoSpaceDE w:val="0"/>
              <w:autoSpaceDN w:val="0"/>
              <w:adjustRightInd w:val="0"/>
              <w:ind w:left="141" w:right="33"/>
              <w:rPr>
                <w:rFonts w:cs="Helvetica"/>
                <w:szCs w:val="20"/>
                <w:lang w:val="sv-SE"/>
              </w:rPr>
            </w:pPr>
            <w:r>
              <w:rPr>
                <w:spacing w:val="-1"/>
                <w:sz w:val="20"/>
                <w:szCs w:val="20"/>
                <w:lang w:val="sv-SE"/>
              </w:rPr>
              <w:t>Värdet.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3158F9" w14:textId="763EA9D3" w:rsidR="00832FAE" w:rsidRPr="009F3823" w:rsidRDefault="00832FAE" w:rsidP="00D23625">
            <w:pPr>
              <w:spacing w:line="229" w:lineRule="exact"/>
              <w:ind w:left="142"/>
              <w:jc w:val="center"/>
              <w:rPr>
                <w:szCs w:val="20"/>
              </w:rPr>
            </w:pPr>
            <w:r>
              <w:rPr>
                <w:sz w:val="20"/>
                <w:szCs w:val="20"/>
                <w:lang w:val="sv-SE"/>
              </w:rPr>
              <w:t>0..1</w:t>
            </w:r>
          </w:p>
        </w:tc>
      </w:tr>
      <w:tr w:rsidR="00832FAE" w:rsidRPr="002E0A74" w14:paraId="0F2A5F17" w14:textId="77777777" w:rsidTr="00270378">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1EF3B6" w14:textId="6BFD961D" w:rsidR="00832FAE" w:rsidRPr="009F3823" w:rsidRDefault="00832FAE"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786442" w14:textId="7A74D323" w:rsidR="00832FAE" w:rsidRDefault="00832FAE" w:rsidP="00D77564">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AB1B55" w14:textId="18A31738" w:rsidR="00832FAE" w:rsidRPr="00D77564" w:rsidRDefault="00832FAE" w:rsidP="00A97534">
            <w:pPr>
              <w:autoSpaceDE w:val="0"/>
              <w:autoSpaceDN w:val="0"/>
              <w:adjustRightInd w:val="0"/>
              <w:ind w:left="141" w:right="33"/>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44602D" w14:textId="78ECB576"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094BE0A5" w14:textId="77777777" w:rsidTr="00757042">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9B573" w14:textId="14BA302C" w:rsidR="00832FAE" w:rsidRPr="009F3823" w:rsidRDefault="00832FAE"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303B9" w14:textId="66BAFD09" w:rsidR="00832FAE" w:rsidRPr="00D77564" w:rsidRDefault="00832FAE" w:rsidP="00D77564">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A2AF4B" w14:textId="024BCB88" w:rsidR="00832FAE" w:rsidRPr="00F812EC" w:rsidRDefault="00832FAE" w:rsidP="00A97534">
            <w:pPr>
              <w:autoSpaceDE w:val="0"/>
              <w:autoSpaceDN w:val="0"/>
              <w:adjustRightInd w:val="0"/>
              <w:ind w:left="141" w:right="33"/>
              <w:rPr>
                <w:rFonts w:cs="Helvetica"/>
                <w:sz w:val="20"/>
                <w:szCs w:val="20"/>
                <w:lang w:val="sv-SE"/>
              </w:rPr>
            </w:pPr>
            <w:r>
              <w:rPr>
                <w:rFonts w:cs="Helvetica"/>
                <w:sz w:val="20"/>
                <w:szCs w:val="20"/>
                <w:lang w:val="sv-SE"/>
              </w:rPr>
              <w:t xml:space="preserve">Den tid som ska förflyta mellan </w:t>
            </w:r>
            <w:r w:rsidRPr="00F812EC">
              <w:rPr>
                <w:rFonts w:cs="Helvetica"/>
                <w:sz w:val="20"/>
                <w:szCs w:val="20"/>
                <w:lang w:val="sv-SE"/>
              </w:rPr>
              <w:t>varje ändring av dosen</w:t>
            </w:r>
            <w:r>
              <w:rPr>
                <w:rFonts w:cs="Helvetica"/>
                <w:sz w:val="20"/>
                <w:szCs w:val="20"/>
                <w:lang w:val="sv-SE"/>
              </w:rPr>
              <w:t xml:space="preserve"> (längden på ”trappsteget”).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2B96FB" w14:textId="15CBA2C0"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5B759900" w14:textId="77777777" w:rsidTr="00F812EC">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FF901B" w14:textId="1259D77A" w:rsidR="00832FAE" w:rsidRPr="009F3823" w:rsidRDefault="00832FAE"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82458" w14:textId="1BAC2FAD" w:rsidR="00832FAE" w:rsidRDefault="00832FAE"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A6F0D9" w14:textId="633EE22F" w:rsidR="00832FAE" w:rsidRPr="009F3823" w:rsidRDefault="00832FAE" w:rsidP="00A97534">
            <w:pPr>
              <w:spacing w:line="229" w:lineRule="exact"/>
              <w:ind w:left="141"/>
              <w:rPr>
                <w:rFonts w:cs="Helvetica"/>
                <w:szCs w:val="20"/>
              </w:rPr>
            </w:pPr>
            <w:r>
              <w:rPr>
                <w:sz w:val="20"/>
                <w:szCs w:val="20"/>
                <w:lang w:val="sv-SE"/>
              </w:rPr>
              <w:t>Värde</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2AD77" w14:textId="1E4C62C0" w:rsidR="00832FAE" w:rsidRPr="00D77564" w:rsidRDefault="00832FAE" w:rsidP="00D23625">
            <w:pPr>
              <w:spacing w:line="229" w:lineRule="exact"/>
              <w:ind w:left="142"/>
              <w:jc w:val="center"/>
              <w:rPr>
                <w:szCs w:val="20"/>
              </w:rPr>
            </w:pPr>
            <w:r>
              <w:rPr>
                <w:sz w:val="20"/>
                <w:szCs w:val="20"/>
                <w:lang w:val="sv-SE"/>
              </w:rPr>
              <w:t>1..1</w:t>
            </w:r>
          </w:p>
        </w:tc>
      </w:tr>
      <w:tr w:rsidR="00832FAE" w:rsidRPr="002E0A74" w14:paraId="519B3686" w14:textId="77777777" w:rsidTr="00270378">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7B8EFC" w14:textId="737510E6" w:rsidR="00832FAE" w:rsidRPr="009F3823" w:rsidRDefault="00832FAE"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29284C" w14:textId="6D164DC0" w:rsidR="00832FAE" w:rsidRDefault="00832FAE"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FBC1C7" w14:textId="2E3A255B" w:rsidR="00832FAE" w:rsidRPr="00F812EC" w:rsidRDefault="00832FAE" w:rsidP="00A97534">
            <w:pPr>
              <w:spacing w:line="229" w:lineRule="exact"/>
              <w:ind w:left="141"/>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45C4CA" w14:textId="390F1565" w:rsidR="00832FAE" w:rsidRPr="00D77564" w:rsidRDefault="00832FAE" w:rsidP="00D23625">
            <w:pPr>
              <w:spacing w:line="229" w:lineRule="exact"/>
              <w:ind w:left="142"/>
              <w:jc w:val="center"/>
              <w:rPr>
                <w:szCs w:val="20"/>
              </w:rPr>
            </w:pPr>
            <w:r>
              <w:rPr>
                <w:sz w:val="20"/>
                <w:szCs w:val="20"/>
                <w:lang w:val="sv-SE"/>
              </w:rPr>
              <w:t>1..1</w:t>
            </w:r>
          </w:p>
        </w:tc>
      </w:tr>
      <w:tr w:rsidR="00832FAE" w:rsidRPr="002E0A74" w14:paraId="640B1D01" w14:textId="77777777" w:rsidTr="00D77564">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5DC07" w14:textId="45D6BCBC" w:rsidR="00832FAE" w:rsidRPr="009F3823" w:rsidRDefault="00832FAE" w:rsidP="00D7756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6DA52" w14:textId="6693C930" w:rsidR="00832FAE" w:rsidRPr="009F3823" w:rsidRDefault="00832FAE" w:rsidP="002E0A74">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27D91" w14:textId="0D3B57D7" w:rsidR="00832FAE" w:rsidRPr="00D77564" w:rsidRDefault="00832FAE" w:rsidP="001E0FCA">
            <w:pPr>
              <w:spacing w:line="229" w:lineRule="exact"/>
              <w:ind w:left="141"/>
              <w:rPr>
                <w:spacing w:val="-1"/>
                <w:sz w:val="20"/>
                <w:szCs w:val="20"/>
                <w:lang w:val="sv-SE"/>
              </w:rPr>
            </w:pPr>
            <w:r>
              <w:rPr>
                <w:rFonts w:cs="Helvetica"/>
                <w:sz w:val="20"/>
                <w:szCs w:val="20"/>
                <w:lang w:val="sv-SE"/>
              </w:rPr>
              <w:t>D</w:t>
            </w:r>
            <w:r w:rsidRPr="009F3823">
              <w:rPr>
                <w:rFonts w:cs="Helvetica"/>
                <w:sz w:val="20"/>
                <w:szCs w:val="20"/>
                <w:lang w:val="sv-SE"/>
              </w:rPr>
              <w:t xml:space="preserve">en dosering som gäller vid </w:t>
            </w:r>
            <w:r>
              <w:rPr>
                <w:rFonts w:cs="Helvetica"/>
                <w:sz w:val="20"/>
                <w:szCs w:val="20"/>
                <w:lang w:val="sv-SE"/>
              </w:rPr>
              <w:t>d</w:t>
            </w:r>
            <w:r w:rsidRPr="009F3823">
              <w:rPr>
                <w:rFonts w:cs="Helvetica"/>
                <w:sz w:val="20"/>
                <w:szCs w:val="20"/>
                <w:lang w:val="sv-SE"/>
              </w:rPr>
              <w:t>oseringsstegets start</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C7EE3A" w14:textId="1975F7B3" w:rsidR="00832FAE" w:rsidRPr="00D77564" w:rsidRDefault="00832FAE" w:rsidP="00D23625">
            <w:pPr>
              <w:spacing w:line="229" w:lineRule="exact"/>
              <w:ind w:left="142"/>
              <w:jc w:val="center"/>
              <w:rPr>
                <w:sz w:val="20"/>
                <w:szCs w:val="20"/>
                <w:lang w:val="sv-SE"/>
              </w:rPr>
            </w:pPr>
            <w:r w:rsidRPr="000423F4">
              <w:rPr>
                <w:sz w:val="20"/>
                <w:szCs w:val="20"/>
                <w:lang w:val="sv-SE"/>
              </w:rPr>
              <w:t>1..1</w:t>
            </w:r>
          </w:p>
        </w:tc>
      </w:tr>
      <w:tr w:rsidR="00832FAE" w:rsidRPr="00270378" w14:paraId="1BB67FE5" w14:textId="77777777" w:rsidTr="00932DB9">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88F19" w14:textId="20FE0143" w:rsidR="00832FAE" w:rsidRPr="001E0FCA" w:rsidRDefault="00832FAE"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065B4B" w14:textId="77777777" w:rsidR="00832FAE" w:rsidRPr="001E0FCA" w:rsidRDefault="00832FAE" w:rsidP="00932DB9">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E92257" w14:textId="77777777" w:rsidR="00832FAE" w:rsidRDefault="00832FAE" w:rsidP="00932DB9">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3ED73221" w14:textId="77777777" w:rsidR="00832FAE" w:rsidRPr="00270378" w:rsidRDefault="00832FAE"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AB039D" w14:textId="77777777" w:rsidR="00832FAE" w:rsidRPr="00270378" w:rsidRDefault="00832FAE" w:rsidP="00D23625">
            <w:pPr>
              <w:spacing w:line="229" w:lineRule="exact"/>
              <w:ind w:left="142"/>
              <w:jc w:val="center"/>
              <w:rPr>
                <w:sz w:val="20"/>
                <w:szCs w:val="20"/>
                <w:lang w:val="sv-SE"/>
              </w:rPr>
            </w:pPr>
            <w:r w:rsidRPr="00270378">
              <w:rPr>
                <w:sz w:val="20"/>
                <w:szCs w:val="20"/>
                <w:lang w:val="sv-SE"/>
              </w:rPr>
              <w:t>0..1</w:t>
            </w:r>
          </w:p>
        </w:tc>
      </w:tr>
      <w:tr w:rsidR="00832FAE" w:rsidRPr="009F3823" w14:paraId="5B170DA5" w14:textId="77777777" w:rsidTr="00932DB9">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553036" w14:textId="0B5FB39D" w:rsidR="00832FAE" w:rsidRPr="00270378" w:rsidRDefault="00832FAE"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274E0D" w14:textId="77777777" w:rsidR="00832FAE" w:rsidRPr="009F3823" w:rsidRDefault="00832FAE"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EA18AC" w14:textId="77777777" w:rsidR="00832FAE" w:rsidRPr="009F3823" w:rsidRDefault="00832FAE" w:rsidP="00932DB9">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5BC1510E" w14:textId="77777777" w:rsidR="00832FAE" w:rsidRPr="009F3823" w:rsidRDefault="00832FAE"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4F665F"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D77564" w14:paraId="0E9D83AD" w14:textId="77777777" w:rsidTr="00932DB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73698E" w14:textId="717A56CA" w:rsidR="00832FAE" w:rsidRPr="00D77564" w:rsidRDefault="00832FAE"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A534AB" w14:textId="77777777" w:rsidR="00832FAE" w:rsidRPr="00D77564" w:rsidRDefault="00832FAE"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E253EB" w14:textId="77777777" w:rsidR="00832FAE" w:rsidRPr="00D77564" w:rsidRDefault="00832FAE" w:rsidP="00932DB9">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BA495F" w14:textId="77777777" w:rsidR="00832FAE" w:rsidRPr="00D77564" w:rsidRDefault="00832FAE" w:rsidP="00D23625">
            <w:pPr>
              <w:spacing w:line="229" w:lineRule="exact"/>
              <w:ind w:left="142"/>
              <w:jc w:val="center"/>
              <w:rPr>
                <w:szCs w:val="20"/>
                <w:lang w:val="sv-SE"/>
              </w:rPr>
            </w:pPr>
            <w:r>
              <w:rPr>
                <w:sz w:val="20"/>
                <w:szCs w:val="20"/>
                <w:lang w:val="sv-SE"/>
              </w:rPr>
              <w:t>0..1</w:t>
            </w:r>
          </w:p>
        </w:tc>
      </w:tr>
      <w:tr w:rsidR="00832FAE" w:rsidRPr="009F3823" w14:paraId="364C48F7" w14:textId="77777777" w:rsidTr="00932DB9">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1463C" w14:textId="7D606B88" w:rsidR="00832FAE" w:rsidRPr="00D77564" w:rsidRDefault="00832FAE"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804317" w14:textId="77777777" w:rsidR="00832FAE" w:rsidRPr="00D77564" w:rsidRDefault="00832FAE"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9A9448" w14:textId="77777777" w:rsidR="00832FAE" w:rsidRPr="00D77564" w:rsidRDefault="00832FAE" w:rsidP="00932DB9">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378092"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6E32D5CA" w14:textId="77777777" w:rsidTr="00932DB9">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980319" w14:textId="770A2CD3"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BBA7FB" w14:textId="77777777" w:rsidR="00832FAE" w:rsidRPr="009F3823" w:rsidRDefault="00832FAE"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28101D" w14:textId="77777777" w:rsidR="00832FAE" w:rsidRPr="00D77564" w:rsidRDefault="00832FAE" w:rsidP="00932DB9">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FF10C2"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0EAF1F6A" w14:textId="77777777" w:rsidTr="00932DB9">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409521" w14:textId="6D084DA3" w:rsidR="00832FAE" w:rsidRPr="009F3823" w:rsidRDefault="00832FAE" w:rsidP="00932DB9">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A5D872" w14:textId="77777777" w:rsidR="00832FAE" w:rsidRPr="009F3823" w:rsidRDefault="00832FAE"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6D75DE" w14:textId="77777777" w:rsidR="00832FAE" w:rsidRPr="009F3823" w:rsidRDefault="00832FAE" w:rsidP="00932DB9">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764F8110" w14:textId="77777777" w:rsidR="00832FAE" w:rsidRPr="009F3823" w:rsidRDefault="00832FAE"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174496"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F812EC" w14:paraId="479A00C5" w14:textId="77777777" w:rsidTr="00932DB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54CEB7" w14:textId="729758DA" w:rsidR="00832FAE" w:rsidRPr="00F812EC" w:rsidRDefault="00832FAE"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8B3EF0" w14:textId="77777777" w:rsidR="00832FAE" w:rsidRPr="00F812EC" w:rsidRDefault="00832FAE" w:rsidP="00932DB9">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FA4BCA" w14:textId="77777777" w:rsidR="00832FAE" w:rsidRPr="00F812EC" w:rsidRDefault="00832FAE" w:rsidP="00932DB9">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3A4C9D" w14:textId="77777777" w:rsidR="00832FAE" w:rsidRPr="00F812EC" w:rsidRDefault="00832FAE" w:rsidP="00D23625">
            <w:pPr>
              <w:spacing w:line="229" w:lineRule="exact"/>
              <w:ind w:left="142"/>
              <w:jc w:val="center"/>
              <w:rPr>
                <w:szCs w:val="20"/>
                <w:lang w:val="sv-SE"/>
              </w:rPr>
            </w:pPr>
            <w:r>
              <w:rPr>
                <w:sz w:val="20"/>
                <w:szCs w:val="20"/>
                <w:lang w:val="sv-SE"/>
              </w:rPr>
              <w:t>1..1</w:t>
            </w:r>
          </w:p>
        </w:tc>
      </w:tr>
      <w:tr w:rsidR="00832FAE" w:rsidRPr="009F3823" w14:paraId="1FEB9168" w14:textId="77777777" w:rsidTr="00932DB9">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C6852" w14:textId="3338A01A" w:rsidR="00832FAE" w:rsidRPr="00F812EC" w:rsidRDefault="00832FAE"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DAFB11" w14:textId="77777777" w:rsidR="00832FAE" w:rsidRPr="00F812EC" w:rsidRDefault="00832FAE" w:rsidP="00932DB9">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DE7699" w14:textId="77777777" w:rsidR="00832FAE" w:rsidRPr="002F5563" w:rsidRDefault="00832FAE"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7880A1"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70378" w14:paraId="7837ACED" w14:textId="77777777" w:rsidTr="00932DB9">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36126E" w14:textId="1E62D77F"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DE305" w14:textId="77777777" w:rsidR="00832FAE" w:rsidRPr="009F3823" w:rsidRDefault="00832FAE" w:rsidP="00932DB9">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AB2796" w14:textId="77777777" w:rsidR="00832FAE" w:rsidRDefault="00832FAE" w:rsidP="00932DB9">
            <w:pPr>
              <w:spacing w:line="229" w:lineRule="exact"/>
              <w:ind w:left="102"/>
              <w:rPr>
                <w:spacing w:val="-1"/>
                <w:sz w:val="20"/>
                <w:szCs w:val="20"/>
                <w:lang w:val="sv-SE"/>
              </w:rPr>
            </w:pPr>
            <w:r>
              <w:rPr>
                <w:spacing w:val="-1"/>
                <w:sz w:val="20"/>
                <w:szCs w:val="20"/>
                <w:lang w:val="sv-SE"/>
              </w:rPr>
              <w:t>Perioddosering.</w:t>
            </w:r>
          </w:p>
          <w:p w14:paraId="3F1A6721" w14:textId="77777777" w:rsidR="00832FAE" w:rsidRPr="00270378" w:rsidRDefault="00832FAE"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F33B52"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3F75D125"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F1EEEC" w14:textId="50F1D2A4"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6779B8" w14:textId="77777777" w:rsidR="00832FAE" w:rsidRPr="009F3823" w:rsidRDefault="00832FAE"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B58B91" w14:textId="77777777" w:rsidR="00832FAE" w:rsidRPr="009F3823" w:rsidRDefault="00832FAE" w:rsidP="00932DB9">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9B8201A" w14:textId="77777777" w:rsidR="00832FAE" w:rsidRPr="009F3823" w:rsidRDefault="00832FAE"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B46AE6"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9F3823" w14:paraId="7C5EBE0E" w14:textId="77777777" w:rsidTr="00932DB9">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55F3F" w14:textId="682ABD8F"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83AF74" w14:textId="77777777" w:rsidR="00832FAE" w:rsidRPr="009F3823" w:rsidRDefault="00832FAE"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EDE7E" w14:textId="77777777" w:rsidR="00832FAE" w:rsidRPr="00D77564" w:rsidRDefault="00832FAE" w:rsidP="00932DB9">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DA4A3D"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54094097" w14:textId="77777777" w:rsidTr="00932DB9">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AE0C41" w14:textId="4AB70AF0"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190C7B" w14:textId="77777777" w:rsidR="00832FAE" w:rsidRPr="009F3823" w:rsidRDefault="00832FAE"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008F9E" w14:textId="77777777" w:rsidR="00832FAE" w:rsidRPr="00D77564" w:rsidRDefault="00832FAE" w:rsidP="00932DB9">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927E70"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2C20093A" w14:textId="77777777" w:rsidTr="00932DB9">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FFB9A6" w14:textId="6B2B79EB"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81D225" w14:textId="77777777" w:rsidR="00832FAE" w:rsidRPr="009F3823" w:rsidRDefault="00832FAE"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67C229" w14:textId="77777777" w:rsidR="00832FAE" w:rsidRPr="00D77564" w:rsidRDefault="00832FAE" w:rsidP="00932DB9">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90A53E"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5E80154E" w14:textId="77777777" w:rsidTr="00932DB9">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0EB768" w14:textId="08603CD6"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9EF99C" w14:textId="77777777" w:rsidR="00832FAE" w:rsidRPr="009F3823" w:rsidRDefault="00832FAE"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A8D92" w14:textId="77777777" w:rsidR="00832FAE" w:rsidRPr="009F3823" w:rsidRDefault="00832FAE" w:rsidP="00932DB9">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6F75E0D8" w14:textId="77777777" w:rsidR="00832FAE" w:rsidRPr="009F3823" w:rsidRDefault="00832FAE"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3FB143"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9F3823" w14:paraId="53187549" w14:textId="77777777" w:rsidTr="00932DB9">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BE337D" w14:textId="6F0A92CA" w:rsidR="00832FAE"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CA40AB" w14:textId="77777777" w:rsidR="00832FAE" w:rsidRPr="009F3823" w:rsidRDefault="00832FAE" w:rsidP="00932DB9">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1F9625" w14:textId="77777777" w:rsidR="00832FAE" w:rsidRPr="009F3823" w:rsidRDefault="00832FAE" w:rsidP="00932DB9">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CFE1DB"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25EEE13C" w14:textId="77777777" w:rsidTr="00932DB9">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584C7B" w14:textId="03AE404E" w:rsidR="00832FAE"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AF828" w14:textId="77777777" w:rsidR="00832FAE" w:rsidRPr="009F3823" w:rsidRDefault="00832FAE" w:rsidP="00932DB9">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8ED88C" w14:textId="77777777" w:rsidR="00832FAE" w:rsidRPr="00F812EC" w:rsidRDefault="00832FAE"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162750"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70378" w14:paraId="0361A477" w14:textId="77777777" w:rsidTr="00932DB9">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4384FA" w14:textId="4EE5999F"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513DEB" w14:textId="77777777" w:rsidR="00832FAE" w:rsidRPr="009F3823" w:rsidRDefault="00832FAE" w:rsidP="00932DB9">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C124B5" w14:textId="77777777" w:rsidR="00832FAE" w:rsidRDefault="00832FAE" w:rsidP="00932DB9">
            <w:pPr>
              <w:spacing w:line="229" w:lineRule="exact"/>
              <w:ind w:left="102"/>
              <w:rPr>
                <w:spacing w:val="-1"/>
                <w:sz w:val="20"/>
                <w:szCs w:val="20"/>
                <w:lang w:val="sv-SE"/>
              </w:rPr>
            </w:pPr>
            <w:r>
              <w:rPr>
                <w:spacing w:val="-1"/>
                <w:sz w:val="20"/>
                <w:szCs w:val="20"/>
                <w:lang w:val="sv-SE"/>
              </w:rPr>
              <w:t>Tillfällesdosering.</w:t>
            </w:r>
          </w:p>
          <w:p w14:paraId="50AA0068" w14:textId="77777777" w:rsidR="00832FAE" w:rsidRPr="00270378" w:rsidRDefault="00832FAE"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E68A7"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7B4E507B" w14:textId="77777777" w:rsidTr="00932DB9">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EF1BE2" w14:textId="594345D2"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0D7EDA" w14:textId="77777777" w:rsidR="00832FAE" w:rsidRPr="009F3823" w:rsidRDefault="00832FAE" w:rsidP="00932DB9">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C82B30" w14:textId="77777777" w:rsidR="00832FAE" w:rsidRPr="009F3823" w:rsidRDefault="00832FAE" w:rsidP="00932DB9">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2DC0E8"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9F3823" w14:paraId="716C0A78" w14:textId="77777777" w:rsidTr="00932DB9">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72747A" w14:textId="04DA7A0F"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EB0E1C" w14:textId="77777777" w:rsidR="00832FAE" w:rsidRPr="009F3823" w:rsidRDefault="00832FAE" w:rsidP="00932DB9">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9454E" w14:textId="77777777" w:rsidR="00832FAE" w:rsidRPr="009F3823" w:rsidRDefault="00832FAE" w:rsidP="00932DB9">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3481FF"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797BDBF1" w14:textId="77777777" w:rsidTr="00932DB9">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DAA0F1" w14:textId="4C895316"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5D276C" w14:textId="77777777" w:rsidR="00832FAE" w:rsidRPr="009F3823" w:rsidRDefault="00832FAE" w:rsidP="00932DB9">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BE4D53" w14:textId="77777777" w:rsidR="00832FAE" w:rsidRPr="00F812EC" w:rsidRDefault="00832FAE" w:rsidP="00932DB9">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A942FD"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7652B1BB" w14:textId="77777777" w:rsidTr="00932DB9">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B1AC75" w14:textId="4B455154"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31BA60" w14:textId="77777777" w:rsidR="00832FAE" w:rsidRPr="009F3823" w:rsidRDefault="00832FAE" w:rsidP="00932DB9">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C7E5B7" w14:textId="77777777" w:rsidR="00832FAE" w:rsidRPr="00270378" w:rsidRDefault="00832FAE" w:rsidP="00932DB9">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C48C9A" w14:textId="77777777" w:rsidR="00832FAE" w:rsidRPr="009F3823" w:rsidRDefault="00832FAE" w:rsidP="00D23625">
            <w:pPr>
              <w:spacing w:line="229" w:lineRule="exact"/>
              <w:ind w:left="142"/>
              <w:jc w:val="center"/>
              <w:rPr>
                <w:sz w:val="20"/>
                <w:szCs w:val="20"/>
              </w:rPr>
            </w:pPr>
            <w:r w:rsidRPr="009F3823">
              <w:rPr>
                <w:sz w:val="20"/>
                <w:szCs w:val="20"/>
              </w:rPr>
              <w:t>1..*</w:t>
            </w:r>
          </w:p>
        </w:tc>
      </w:tr>
      <w:tr w:rsidR="00832FAE" w:rsidRPr="009F3823" w14:paraId="1EE0CB66" w14:textId="77777777" w:rsidTr="00932DB9">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793F34" w14:textId="3D4DD14B" w:rsidR="00832FAE" w:rsidRPr="009F3823" w:rsidRDefault="00832FAE"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7A99DE" w14:textId="77777777" w:rsidR="00832FAE" w:rsidRPr="009F3823" w:rsidRDefault="00832FAE"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6D834E" w14:textId="77777777" w:rsidR="00832FAE" w:rsidRPr="00270378" w:rsidRDefault="00832FAE" w:rsidP="00932DB9">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53473E" w14:textId="77777777" w:rsidR="00832FAE" w:rsidRPr="009F3823" w:rsidRDefault="00832FAE" w:rsidP="00D23625">
            <w:pPr>
              <w:spacing w:line="229" w:lineRule="exact"/>
              <w:ind w:left="142"/>
              <w:jc w:val="center"/>
              <w:rPr>
                <w:sz w:val="20"/>
                <w:szCs w:val="20"/>
                <w:lang w:val="sv-SE"/>
              </w:rPr>
            </w:pPr>
            <w:r w:rsidRPr="009F3823">
              <w:rPr>
                <w:sz w:val="20"/>
                <w:szCs w:val="20"/>
                <w:lang w:val="sv-SE"/>
              </w:rPr>
              <w:t>1..1</w:t>
            </w:r>
          </w:p>
        </w:tc>
      </w:tr>
      <w:tr w:rsidR="00832FAE" w:rsidRPr="006A1587" w14:paraId="31DA6703" w14:textId="77777777" w:rsidTr="00932DB9">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E7D289" w14:textId="6D62F28D" w:rsidR="00832FAE" w:rsidRPr="006A1587" w:rsidRDefault="00832FAE" w:rsidP="00932DB9">
            <w:pPr>
              <w:spacing w:line="229" w:lineRule="exact"/>
              <w:ind w:left="102"/>
              <w:rPr>
                <w:szCs w:val="20"/>
                <w:lang w:val="sv-SE"/>
              </w:rPr>
            </w:pPr>
            <w:r>
              <w:rPr>
                <w:sz w:val="20"/>
                <w:szCs w:val="20"/>
                <w:lang w:val="sv-SE"/>
              </w:rPr>
              <w:lastRenderedPageBreak/>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849A60" w14:textId="77777777" w:rsidR="00832FAE" w:rsidRPr="006A1587" w:rsidRDefault="00832FAE"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232F17" w14:textId="77777777" w:rsidR="00832FAE" w:rsidRPr="00D77564" w:rsidRDefault="00832FAE" w:rsidP="00932DB9">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D25382" w14:textId="77777777" w:rsidR="00832FAE" w:rsidRPr="006A1587" w:rsidRDefault="00832FAE" w:rsidP="00D23625">
            <w:pPr>
              <w:spacing w:line="229" w:lineRule="exact"/>
              <w:ind w:left="142"/>
              <w:jc w:val="center"/>
              <w:rPr>
                <w:szCs w:val="20"/>
                <w:lang w:val="sv-SE"/>
              </w:rPr>
            </w:pPr>
            <w:r>
              <w:rPr>
                <w:sz w:val="20"/>
                <w:szCs w:val="20"/>
                <w:lang w:val="sv-SE"/>
              </w:rPr>
              <w:t>0..1</w:t>
            </w:r>
          </w:p>
        </w:tc>
      </w:tr>
      <w:tr w:rsidR="00832FAE" w:rsidRPr="009F3823" w14:paraId="240BDC2F" w14:textId="77777777" w:rsidTr="00932DB9">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AEAE31" w14:textId="07FFEFEE" w:rsidR="00832FAE" w:rsidRPr="006A1587" w:rsidRDefault="00832FAE"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5D47F3" w14:textId="77777777" w:rsidR="00832FAE" w:rsidRPr="006A1587" w:rsidRDefault="00832FAE"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9DE6F4" w14:textId="77777777" w:rsidR="00832FAE" w:rsidRPr="00D77564" w:rsidRDefault="00832FAE" w:rsidP="00932DB9">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B208E4"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6A1587" w14:paraId="7BD28DC9" w14:textId="77777777" w:rsidTr="00932DB9">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0ACA3E" w14:textId="00A435BC" w:rsidR="00832FAE" w:rsidRPr="006A1587" w:rsidRDefault="00832FAE"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D9E31" w14:textId="77777777" w:rsidR="00832FAE" w:rsidRPr="006A1587" w:rsidRDefault="00832FAE" w:rsidP="00932DB9">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AA8669" w14:textId="77777777" w:rsidR="00832FAE" w:rsidRPr="00D77564" w:rsidRDefault="00832FAE" w:rsidP="00932DB9">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31DFF" w14:textId="77777777" w:rsidR="00832FAE" w:rsidRPr="006A1587" w:rsidRDefault="00832FAE" w:rsidP="00D23625">
            <w:pPr>
              <w:spacing w:line="229" w:lineRule="exact"/>
              <w:ind w:left="142"/>
              <w:jc w:val="center"/>
              <w:rPr>
                <w:szCs w:val="20"/>
                <w:lang w:val="sv-SE"/>
              </w:rPr>
            </w:pPr>
            <w:r>
              <w:rPr>
                <w:sz w:val="20"/>
                <w:szCs w:val="20"/>
                <w:lang w:val="sv-SE"/>
              </w:rPr>
              <w:t>1..1</w:t>
            </w:r>
          </w:p>
        </w:tc>
      </w:tr>
      <w:tr w:rsidR="00832FAE" w:rsidRPr="009F3823" w14:paraId="5B3D7E06" w14:textId="77777777" w:rsidTr="00932DB9">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96432A" w14:textId="36AE3095" w:rsidR="00832FAE" w:rsidRPr="009A780D" w:rsidRDefault="00832FAE" w:rsidP="00932DB9">
            <w:pPr>
              <w:spacing w:line="229" w:lineRule="exact"/>
              <w:ind w:left="102"/>
              <w:rPr>
                <w:sz w:val="20"/>
                <w:szCs w:val="20"/>
                <w:lang w:val="sv-SE"/>
              </w:rPr>
            </w:pPr>
            <w:r w:rsidRPr="009A780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9B98DF" w14:textId="77777777" w:rsidR="00832FAE" w:rsidRPr="009F3823" w:rsidRDefault="00832FAE" w:rsidP="00932DB9">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446B17" w14:textId="77777777" w:rsidR="00832FAE" w:rsidRPr="00F812EC" w:rsidRDefault="00832FAE" w:rsidP="00932DB9">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D4785" w14:textId="77777777" w:rsidR="00832FAE" w:rsidRPr="009F3823" w:rsidRDefault="00832FAE" w:rsidP="00D23625">
            <w:pPr>
              <w:spacing w:line="229" w:lineRule="exact"/>
              <w:ind w:left="142"/>
              <w:jc w:val="center"/>
              <w:rPr>
                <w:sz w:val="20"/>
                <w:szCs w:val="20"/>
              </w:rPr>
            </w:pPr>
            <w:r w:rsidRPr="009F3823">
              <w:rPr>
                <w:sz w:val="20"/>
                <w:szCs w:val="20"/>
              </w:rPr>
              <w:t>0..1</w:t>
            </w:r>
          </w:p>
        </w:tc>
      </w:tr>
      <w:tr w:rsidR="00832FAE" w:rsidRPr="009F3823" w14:paraId="79F8DD6B" w14:textId="77777777" w:rsidTr="00932DB9">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189BAC" w14:textId="538AA250" w:rsidR="00832FAE" w:rsidRPr="009A780D" w:rsidRDefault="00832FAE" w:rsidP="00932DB9">
            <w:pPr>
              <w:spacing w:line="229" w:lineRule="exact"/>
              <w:ind w:left="102"/>
              <w:rPr>
                <w:sz w:val="20"/>
                <w:szCs w:val="20"/>
              </w:rPr>
            </w:pPr>
            <w:r w:rsidRPr="009A780D">
              <w:rPr>
                <w:sz w:val="20"/>
                <w:szCs w:val="20"/>
                <w:lang w:val="sv-SE"/>
              </w:rPr>
              <w:t>../../</w:t>
            </w:r>
            <w:r w:rsidRPr="009A780D">
              <w:rPr>
                <w:sz w:val="20"/>
                <w:szCs w:val="20"/>
              </w:rPr>
              <w:t>../../../../../../</w:t>
            </w:r>
            <w:r w:rsidRPr="009A780D">
              <w:rPr>
                <w:sz w:val="20"/>
                <w:szCs w:val="20"/>
                <w:lang w:val="sv-SE"/>
              </w:rPr>
              <w:t>../../</w:t>
            </w:r>
            <w:r w:rsidRPr="009A780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18FA1E" w14:textId="77777777" w:rsidR="00832FAE" w:rsidRPr="009F3823" w:rsidRDefault="00832FAE" w:rsidP="00932DB9">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00234" w14:textId="77777777" w:rsidR="00832FAE" w:rsidRPr="00F812EC" w:rsidRDefault="00832FAE" w:rsidP="00932DB9">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A14C4C"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70378" w14:paraId="3A521A24"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757128" w14:textId="2D054E61" w:rsidR="00832FAE" w:rsidRPr="009A780D" w:rsidRDefault="00832FAE" w:rsidP="001E0FCA">
            <w:pPr>
              <w:spacing w:line="229" w:lineRule="exact"/>
              <w:ind w:left="102"/>
              <w:rPr>
                <w:color w:val="FF0000"/>
                <w:sz w:val="20"/>
                <w:szCs w:val="20"/>
              </w:rPr>
            </w:pPr>
            <w:r w:rsidRPr="009A780D">
              <w:rPr>
                <w:color w:val="FF0000"/>
                <w:sz w:val="20"/>
                <w:szCs w:val="20"/>
                <w:lang w:val="sv-SE"/>
              </w:rPr>
              <w:t>../../</w:t>
            </w:r>
            <w:r w:rsidRPr="009A780D">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82D20A" w14:textId="77777777" w:rsidR="00832FAE" w:rsidRPr="001E0FCA" w:rsidRDefault="00832FAE" w:rsidP="00932DB9">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C0A08D" w14:textId="3F9C9EC7" w:rsidR="00832FAE" w:rsidRPr="001E0FCA" w:rsidRDefault="00832FAE" w:rsidP="00932DB9">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DC0FAC" w14:textId="76841354" w:rsidR="00832FAE" w:rsidRPr="001E0FCA" w:rsidRDefault="00832FAE" w:rsidP="00D23625">
            <w:pPr>
              <w:spacing w:line="229" w:lineRule="exact"/>
              <w:ind w:left="142"/>
              <w:jc w:val="center"/>
              <w:rPr>
                <w:color w:val="FF0000"/>
                <w:sz w:val="20"/>
                <w:szCs w:val="20"/>
              </w:rPr>
            </w:pPr>
            <w:r w:rsidRPr="001E0FCA">
              <w:rPr>
                <w:color w:val="FF0000"/>
                <w:sz w:val="20"/>
                <w:szCs w:val="20"/>
              </w:rPr>
              <w:t>0..0</w:t>
            </w:r>
          </w:p>
        </w:tc>
      </w:tr>
      <w:tr w:rsidR="00832FAE" w:rsidRPr="00270378" w14:paraId="6F2404EC"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3C19E" w14:textId="0881C8BC"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97B971" w14:textId="77777777" w:rsidR="00832FAE" w:rsidRPr="009F3823" w:rsidRDefault="00832FAE" w:rsidP="00932DB9">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B2053B" w14:textId="77777777" w:rsidR="00832FAE" w:rsidRDefault="00832FAE" w:rsidP="00932DB9">
            <w:pPr>
              <w:spacing w:line="229" w:lineRule="exact"/>
              <w:ind w:left="141"/>
              <w:rPr>
                <w:spacing w:val="-1"/>
                <w:sz w:val="20"/>
                <w:szCs w:val="20"/>
                <w:lang w:val="sv-SE"/>
              </w:rPr>
            </w:pPr>
            <w:r>
              <w:rPr>
                <w:spacing w:val="-1"/>
                <w:sz w:val="20"/>
                <w:szCs w:val="20"/>
                <w:lang w:val="sv-SE"/>
              </w:rPr>
              <w:t>Engångsdosering.</w:t>
            </w:r>
          </w:p>
          <w:p w14:paraId="117F98D4" w14:textId="77777777" w:rsidR="00832FAE" w:rsidRPr="00270378" w:rsidRDefault="00832FAE" w:rsidP="00932DB9">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16C22C"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7557CAF6" w14:textId="77777777" w:rsidTr="00932DB9">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DDC400" w14:textId="75FE7676" w:rsidR="00832FAE" w:rsidRPr="009F3823" w:rsidRDefault="00832FAE"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B50DFC" w14:textId="77777777" w:rsidR="00832FAE" w:rsidRPr="00D77564" w:rsidRDefault="00832FAE"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68285" w14:textId="77777777" w:rsidR="00832FAE" w:rsidRPr="009F3823" w:rsidRDefault="00832FAE" w:rsidP="00932DB9">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1729F977" w14:textId="77777777" w:rsidR="00832FAE" w:rsidRPr="009F3823" w:rsidRDefault="00832FAE" w:rsidP="00932DB9">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541935" w14:textId="77777777" w:rsidR="00832FAE" w:rsidRPr="009F3823" w:rsidRDefault="00832FAE" w:rsidP="00D23625">
            <w:pPr>
              <w:spacing w:line="229" w:lineRule="exact"/>
              <w:ind w:left="142"/>
              <w:jc w:val="center"/>
              <w:rPr>
                <w:sz w:val="20"/>
                <w:szCs w:val="20"/>
                <w:lang w:val="sv-SE"/>
              </w:rPr>
            </w:pPr>
            <w:r w:rsidRPr="009F3823">
              <w:rPr>
                <w:sz w:val="20"/>
                <w:szCs w:val="20"/>
                <w:lang w:val="sv-SE"/>
              </w:rPr>
              <w:t>1..1</w:t>
            </w:r>
          </w:p>
        </w:tc>
      </w:tr>
      <w:tr w:rsidR="00832FAE" w:rsidRPr="009F3823" w14:paraId="2FF257AF"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22EDC" w14:textId="3E13867A"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9C928E" w14:textId="77777777" w:rsidR="00832FAE" w:rsidRPr="009F3823" w:rsidRDefault="00832FAE"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AF02E3" w14:textId="77777777" w:rsidR="00832FAE" w:rsidRPr="00D77564" w:rsidRDefault="00832FAE" w:rsidP="00932DB9">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0EAC3C"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25C19DBF" w14:textId="77777777" w:rsidTr="00932DB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1A9EE6" w14:textId="0E1AC8AB"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4EE4F3" w14:textId="77777777" w:rsidR="00832FAE" w:rsidRPr="009F3823" w:rsidRDefault="00832FAE"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B220CE" w14:textId="77777777" w:rsidR="00832FAE" w:rsidRPr="00D77564" w:rsidRDefault="00832FAE" w:rsidP="00932DB9">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A17992"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4A17C4F2" w14:textId="77777777" w:rsidTr="00932DB9">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CD7BB6" w14:textId="34911380"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FA7FE" w14:textId="77777777" w:rsidR="00832FAE" w:rsidRPr="009F3823" w:rsidRDefault="00832FAE"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ACA1ED" w14:textId="77777777" w:rsidR="00832FAE" w:rsidRPr="00D77564" w:rsidRDefault="00832FAE" w:rsidP="00932DB9">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CD518"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4A55C8CB" w14:textId="77777777" w:rsidTr="00932DB9">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EB5FD8" w14:textId="3CA5E500" w:rsidR="00832FAE" w:rsidRPr="009F3823" w:rsidRDefault="00832FAE"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89279" w14:textId="77777777" w:rsidR="00832FAE" w:rsidRDefault="00832FAE" w:rsidP="00932DB9">
            <w:pPr>
              <w:spacing w:line="229" w:lineRule="exact"/>
              <w:ind w:left="102"/>
              <w:rPr>
                <w:sz w:val="20"/>
                <w:szCs w:val="20"/>
              </w:rPr>
            </w:pPr>
            <w:r w:rsidRPr="009F3823">
              <w:rPr>
                <w:sz w:val="20"/>
                <w:szCs w:val="20"/>
              </w:rPr>
              <w:t>TimeStampType</w:t>
            </w:r>
          </w:p>
          <w:p w14:paraId="75A7FDDA" w14:textId="77777777" w:rsidR="00832FAE" w:rsidRPr="009F3823" w:rsidRDefault="00832FAE" w:rsidP="00932DB9">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C2827D" w14:textId="77777777" w:rsidR="00832FAE" w:rsidRPr="00A97534" w:rsidRDefault="00832FAE" w:rsidP="00932DB9">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6914DDA2" w14:textId="77777777" w:rsidR="00832FAE" w:rsidRPr="00D77564" w:rsidRDefault="00832FAE" w:rsidP="00932DB9">
            <w:pPr>
              <w:autoSpaceDE w:val="0"/>
              <w:autoSpaceDN w:val="0"/>
              <w:adjustRightInd w:val="0"/>
              <w:rPr>
                <w:rFonts w:cs="Helvetica"/>
                <w:sz w:val="20"/>
                <w:szCs w:val="20"/>
                <w:lang w:val="sv-SE"/>
              </w:rPr>
            </w:pPr>
          </w:p>
          <w:p w14:paraId="60878317" w14:textId="77777777" w:rsidR="00832FAE" w:rsidRPr="00D77564" w:rsidRDefault="00832FAE" w:rsidP="00932DB9">
            <w:pPr>
              <w:autoSpaceDE w:val="0"/>
              <w:autoSpaceDN w:val="0"/>
              <w:adjustRightInd w:val="0"/>
              <w:rPr>
                <w:rFonts w:cs="Helvetica"/>
                <w:sz w:val="20"/>
                <w:szCs w:val="20"/>
                <w:lang w:val="sv-SE"/>
              </w:rPr>
            </w:pPr>
          </w:p>
          <w:p w14:paraId="49BCF122" w14:textId="77777777" w:rsidR="00832FAE" w:rsidRPr="00D77564" w:rsidRDefault="00832FAE"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7B6EC7" w14:textId="77777777" w:rsidR="00832FAE" w:rsidRPr="009F3823" w:rsidRDefault="00832FAE" w:rsidP="00D23625">
            <w:pPr>
              <w:spacing w:line="229" w:lineRule="exact"/>
              <w:ind w:left="142"/>
              <w:jc w:val="center"/>
              <w:rPr>
                <w:sz w:val="20"/>
                <w:szCs w:val="20"/>
              </w:rPr>
            </w:pPr>
            <w:r w:rsidRPr="009F3823">
              <w:rPr>
                <w:sz w:val="20"/>
                <w:szCs w:val="20"/>
              </w:rPr>
              <w:t>0..1</w:t>
            </w:r>
          </w:p>
        </w:tc>
      </w:tr>
      <w:tr w:rsidR="00832FAE" w:rsidRPr="00270378" w14:paraId="33CF102C" w14:textId="77777777" w:rsidTr="00932DB9">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05015D" w14:textId="434F0020"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124305" w14:textId="77777777" w:rsidR="00832FAE" w:rsidRPr="009F3823" w:rsidRDefault="00832FAE" w:rsidP="00932DB9">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A208C7" w14:textId="77777777" w:rsidR="00832FAE" w:rsidRDefault="00832FAE" w:rsidP="00932DB9">
            <w:pPr>
              <w:spacing w:line="229" w:lineRule="exact"/>
              <w:ind w:left="102"/>
              <w:rPr>
                <w:spacing w:val="-1"/>
                <w:sz w:val="20"/>
                <w:szCs w:val="20"/>
                <w:lang w:val="sv-SE"/>
              </w:rPr>
            </w:pPr>
            <w:r>
              <w:rPr>
                <w:spacing w:val="-1"/>
                <w:sz w:val="20"/>
                <w:szCs w:val="20"/>
                <w:lang w:val="sv-SE"/>
              </w:rPr>
              <w:t>Fritextdosering</w:t>
            </w:r>
          </w:p>
          <w:p w14:paraId="2937C510" w14:textId="77777777" w:rsidR="00832FAE" w:rsidRPr="00270378" w:rsidRDefault="00832FAE" w:rsidP="00932DB9">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8FB992"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5C31E8FB" w14:textId="77777777" w:rsidTr="00932DB9">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AC44AC" w14:textId="48C49E45"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D34869" w14:textId="77777777" w:rsidR="00832FAE" w:rsidRPr="009F3823" w:rsidRDefault="00832FAE" w:rsidP="00932DB9">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8DBA63" w14:textId="77777777" w:rsidR="00832FAE" w:rsidRPr="00D77564" w:rsidRDefault="00832FAE" w:rsidP="00932DB9">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34446D"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72A2995D" w14:textId="77777777" w:rsidTr="00D77564">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4ABF9" w14:textId="5A1358D7" w:rsidR="00832FAE" w:rsidRPr="009F3823" w:rsidRDefault="00832FAE" w:rsidP="00D77564">
            <w:pPr>
              <w:spacing w:line="229" w:lineRule="exact"/>
              <w:ind w:left="102"/>
              <w:rPr>
                <w:sz w:val="20"/>
                <w:szCs w:val="20"/>
              </w:rPr>
            </w:pPr>
            <w:r w:rsidRPr="009F3823">
              <w:rPr>
                <w:sz w:val="20"/>
                <w:szCs w:val="20"/>
              </w:rPr>
              <w:lastRenderedPageBreak/>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6258E" w14:textId="5BC220C1" w:rsidR="00832FAE" w:rsidRPr="009F3823" w:rsidRDefault="00832FAE" w:rsidP="002E0A74">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97F8" w14:textId="708318D6" w:rsidR="00832FAE" w:rsidRPr="00D77564" w:rsidRDefault="00832FAE" w:rsidP="00A97534">
            <w:pPr>
              <w:spacing w:line="229" w:lineRule="exact"/>
              <w:ind w:left="141"/>
              <w:rPr>
                <w:spacing w:val="-1"/>
                <w:sz w:val="20"/>
                <w:szCs w:val="20"/>
                <w:lang w:val="sv-SE"/>
              </w:rPr>
            </w:pPr>
            <w:r>
              <w:rPr>
                <w:rFonts w:cs="Helvetica"/>
                <w:sz w:val="20"/>
                <w:szCs w:val="20"/>
                <w:lang w:val="sv-SE"/>
              </w:rPr>
              <w:t>D</w:t>
            </w:r>
            <w:r w:rsidRPr="009F3823">
              <w:rPr>
                <w:rFonts w:cs="Helvetica"/>
                <w:sz w:val="20"/>
                <w:szCs w:val="20"/>
                <w:lang w:val="sv-SE"/>
              </w:rPr>
              <w:t xml:space="preserve">en dosering som gäller vid </w:t>
            </w:r>
            <w:r>
              <w:rPr>
                <w:rFonts w:cs="Helvetica"/>
                <w:sz w:val="20"/>
                <w:szCs w:val="20"/>
                <w:lang w:val="sv-SE"/>
              </w:rPr>
              <w:t>d</w:t>
            </w:r>
            <w:r w:rsidRPr="009F3823">
              <w:rPr>
                <w:rFonts w:cs="Helvetica"/>
                <w:sz w:val="20"/>
                <w:szCs w:val="20"/>
                <w:lang w:val="sv-SE"/>
              </w:rPr>
              <w:t>oseringsstegets slut</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81E7B3" w14:textId="5DAC4B78" w:rsidR="00832FAE" w:rsidRPr="00D77564" w:rsidRDefault="00832FAE" w:rsidP="00D23625">
            <w:pPr>
              <w:spacing w:line="229" w:lineRule="exact"/>
              <w:ind w:left="142"/>
              <w:jc w:val="center"/>
              <w:rPr>
                <w:sz w:val="20"/>
                <w:szCs w:val="20"/>
                <w:lang w:val="sv-SE"/>
              </w:rPr>
            </w:pPr>
            <w:r w:rsidRPr="000423F4">
              <w:rPr>
                <w:sz w:val="20"/>
                <w:szCs w:val="20"/>
                <w:lang w:val="sv-SE"/>
              </w:rPr>
              <w:t>1..1</w:t>
            </w:r>
          </w:p>
        </w:tc>
      </w:tr>
      <w:tr w:rsidR="00832FAE" w:rsidRPr="00270378" w14:paraId="6F0F07FC" w14:textId="77777777" w:rsidTr="00932DB9">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E4864E" w14:textId="77777777" w:rsidR="00832FAE" w:rsidRPr="001E0FCA" w:rsidRDefault="00832FAE"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014464" w14:textId="77777777" w:rsidR="00832FAE" w:rsidRPr="001E0FCA" w:rsidRDefault="00832FAE" w:rsidP="00932DB9">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A97317" w14:textId="77777777" w:rsidR="00832FAE" w:rsidRDefault="00832FAE" w:rsidP="00932DB9">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13B10D21" w14:textId="77777777" w:rsidR="00832FAE" w:rsidRPr="00270378" w:rsidRDefault="00832FAE"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16151" w14:textId="77777777" w:rsidR="00832FAE" w:rsidRPr="00270378" w:rsidRDefault="00832FAE" w:rsidP="00D23625">
            <w:pPr>
              <w:spacing w:line="229" w:lineRule="exact"/>
              <w:ind w:left="142"/>
              <w:jc w:val="center"/>
              <w:rPr>
                <w:sz w:val="20"/>
                <w:szCs w:val="20"/>
                <w:lang w:val="sv-SE"/>
              </w:rPr>
            </w:pPr>
            <w:r w:rsidRPr="00270378">
              <w:rPr>
                <w:sz w:val="20"/>
                <w:szCs w:val="20"/>
                <w:lang w:val="sv-SE"/>
              </w:rPr>
              <w:t>0..1</w:t>
            </w:r>
          </w:p>
        </w:tc>
      </w:tr>
      <w:tr w:rsidR="00832FAE" w:rsidRPr="009F3823" w14:paraId="443B087C" w14:textId="77777777" w:rsidTr="00932DB9">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B24B27" w14:textId="77777777" w:rsidR="00832FAE" w:rsidRPr="00270378" w:rsidRDefault="00832FAE"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F9F3B5" w14:textId="77777777" w:rsidR="00832FAE" w:rsidRPr="009F3823" w:rsidRDefault="00832FAE"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0726BD" w14:textId="77777777" w:rsidR="00832FAE" w:rsidRPr="009F3823" w:rsidRDefault="00832FAE" w:rsidP="00932DB9">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45662582" w14:textId="77777777" w:rsidR="00832FAE" w:rsidRPr="009F3823" w:rsidRDefault="00832FAE"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B9C803"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D77564" w14:paraId="0BD5B3ED" w14:textId="77777777" w:rsidTr="00932DB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C15E61" w14:textId="77777777" w:rsidR="00832FAE" w:rsidRPr="00D77564" w:rsidRDefault="00832FAE"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4E8734" w14:textId="77777777" w:rsidR="00832FAE" w:rsidRPr="00D77564" w:rsidRDefault="00832FAE"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A5B92C" w14:textId="77777777" w:rsidR="00832FAE" w:rsidRPr="00D77564" w:rsidRDefault="00832FAE" w:rsidP="00932DB9">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BD9A50" w14:textId="77777777" w:rsidR="00832FAE" w:rsidRPr="00D77564" w:rsidRDefault="00832FAE" w:rsidP="00D23625">
            <w:pPr>
              <w:spacing w:line="229" w:lineRule="exact"/>
              <w:ind w:left="142"/>
              <w:jc w:val="center"/>
              <w:rPr>
                <w:szCs w:val="20"/>
                <w:lang w:val="sv-SE"/>
              </w:rPr>
            </w:pPr>
            <w:r>
              <w:rPr>
                <w:sz w:val="20"/>
                <w:szCs w:val="20"/>
                <w:lang w:val="sv-SE"/>
              </w:rPr>
              <w:t>0..1</w:t>
            </w:r>
          </w:p>
        </w:tc>
      </w:tr>
      <w:tr w:rsidR="00832FAE" w:rsidRPr="009F3823" w14:paraId="55F9690E" w14:textId="77777777" w:rsidTr="00932DB9">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643BCE" w14:textId="77777777" w:rsidR="00832FAE" w:rsidRPr="00D77564" w:rsidRDefault="00832FAE"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5703DC" w14:textId="77777777" w:rsidR="00832FAE" w:rsidRPr="00D77564" w:rsidRDefault="00832FAE"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3BE756" w14:textId="77777777" w:rsidR="00832FAE" w:rsidRPr="00D77564" w:rsidRDefault="00832FAE" w:rsidP="00932DB9">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6B4F8"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2F049D04" w14:textId="77777777" w:rsidTr="00932DB9">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402B8E" w14:textId="77777777"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3CEE3" w14:textId="77777777" w:rsidR="00832FAE" w:rsidRPr="009F3823" w:rsidRDefault="00832FAE"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4AE4F" w14:textId="77777777" w:rsidR="00832FAE" w:rsidRPr="00D77564" w:rsidRDefault="00832FAE" w:rsidP="00932DB9">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8FF05A"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3E1489D5" w14:textId="77777777" w:rsidTr="00932DB9">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0860A4" w14:textId="77777777"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706AA3" w14:textId="77777777" w:rsidR="00832FAE" w:rsidRPr="009F3823" w:rsidRDefault="00832FAE"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B7E11A" w14:textId="77777777" w:rsidR="00832FAE" w:rsidRPr="009F3823" w:rsidRDefault="00832FAE" w:rsidP="00932DB9">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0743A63F" w14:textId="77777777" w:rsidR="00832FAE" w:rsidRPr="009F3823" w:rsidRDefault="00832FAE"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4D85D8"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F812EC" w14:paraId="48B2EB7C" w14:textId="77777777" w:rsidTr="00932DB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F88C77" w14:textId="77777777" w:rsidR="00832FAE" w:rsidRPr="00F812EC" w:rsidRDefault="00832FAE"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319423" w14:textId="77777777" w:rsidR="00832FAE" w:rsidRPr="00F812EC" w:rsidRDefault="00832FAE" w:rsidP="00932DB9">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0CD391" w14:textId="77777777" w:rsidR="00832FAE" w:rsidRPr="00F812EC" w:rsidRDefault="00832FAE" w:rsidP="00932DB9">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D14C6" w14:textId="77777777" w:rsidR="00832FAE" w:rsidRPr="00F812EC" w:rsidRDefault="00832FAE" w:rsidP="00D23625">
            <w:pPr>
              <w:spacing w:line="229" w:lineRule="exact"/>
              <w:ind w:left="142"/>
              <w:jc w:val="center"/>
              <w:rPr>
                <w:szCs w:val="20"/>
                <w:lang w:val="sv-SE"/>
              </w:rPr>
            </w:pPr>
            <w:r>
              <w:rPr>
                <w:sz w:val="20"/>
                <w:szCs w:val="20"/>
                <w:lang w:val="sv-SE"/>
              </w:rPr>
              <w:t>1..1</w:t>
            </w:r>
          </w:p>
        </w:tc>
      </w:tr>
      <w:tr w:rsidR="00832FAE" w:rsidRPr="009F3823" w14:paraId="6A55DFA6" w14:textId="77777777" w:rsidTr="00932DB9">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00E21F" w14:textId="77777777" w:rsidR="00832FAE" w:rsidRPr="00F812EC" w:rsidRDefault="00832FAE"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EF6C39" w14:textId="77777777" w:rsidR="00832FAE" w:rsidRPr="00F812EC" w:rsidRDefault="00832FAE" w:rsidP="00932DB9">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177996" w14:textId="77777777" w:rsidR="00832FAE" w:rsidRPr="002F5563" w:rsidRDefault="00832FAE"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A02FC8"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70378" w14:paraId="4AA265CD" w14:textId="77777777" w:rsidTr="00932DB9">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71D4E5" w14:textId="77777777"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13D1E" w14:textId="77777777" w:rsidR="00832FAE" w:rsidRPr="009F3823" w:rsidRDefault="00832FAE" w:rsidP="00932DB9">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927F58" w14:textId="77777777" w:rsidR="00832FAE" w:rsidRDefault="00832FAE" w:rsidP="00932DB9">
            <w:pPr>
              <w:spacing w:line="229" w:lineRule="exact"/>
              <w:ind w:left="102"/>
              <w:rPr>
                <w:spacing w:val="-1"/>
                <w:sz w:val="20"/>
                <w:szCs w:val="20"/>
                <w:lang w:val="sv-SE"/>
              </w:rPr>
            </w:pPr>
            <w:r>
              <w:rPr>
                <w:spacing w:val="-1"/>
                <w:sz w:val="20"/>
                <w:szCs w:val="20"/>
                <w:lang w:val="sv-SE"/>
              </w:rPr>
              <w:t>Perioddosering.</w:t>
            </w:r>
          </w:p>
          <w:p w14:paraId="522C0578" w14:textId="77777777" w:rsidR="00832FAE" w:rsidRPr="00270378" w:rsidRDefault="00832FAE"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DAB6C4"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101556C0"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85931" w14:textId="77777777"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F27FF8" w14:textId="77777777" w:rsidR="00832FAE" w:rsidRPr="009F3823" w:rsidRDefault="00832FAE"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243EC2" w14:textId="77777777" w:rsidR="00832FAE" w:rsidRPr="009F3823" w:rsidRDefault="00832FAE" w:rsidP="00932DB9">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888875E" w14:textId="77777777" w:rsidR="00832FAE" w:rsidRPr="009F3823" w:rsidRDefault="00832FAE"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BE1AC2"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9F3823" w14:paraId="0E1D5C72" w14:textId="77777777" w:rsidTr="00932DB9">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ADC829" w14:textId="77777777"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E4A084" w14:textId="77777777" w:rsidR="00832FAE" w:rsidRPr="009F3823" w:rsidRDefault="00832FAE"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EEB6B5" w14:textId="77777777" w:rsidR="00832FAE" w:rsidRPr="00D77564" w:rsidRDefault="00832FAE" w:rsidP="00932DB9">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E3ED8F"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2DC3BF71" w14:textId="77777777" w:rsidTr="00932DB9">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703E8F" w14:textId="77777777"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1CAFD1" w14:textId="77777777" w:rsidR="00832FAE" w:rsidRPr="009F3823" w:rsidRDefault="00832FAE"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91C3CA" w14:textId="77777777" w:rsidR="00832FAE" w:rsidRPr="00D77564" w:rsidRDefault="00832FAE" w:rsidP="00932DB9">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10CE35"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05DD9156" w14:textId="77777777" w:rsidTr="00932DB9">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941303" w14:textId="77777777"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AA466F" w14:textId="77777777" w:rsidR="00832FAE" w:rsidRPr="009F3823" w:rsidRDefault="00832FAE"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5D0331" w14:textId="77777777" w:rsidR="00832FAE" w:rsidRPr="00D77564" w:rsidRDefault="00832FAE" w:rsidP="00932DB9">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5033BD"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64DB4976" w14:textId="77777777" w:rsidTr="00932DB9">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1D4226" w14:textId="77777777"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7F5E3C" w14:textId="77777777" w:rsidR="00832FAE" w:rsidRPr="009F3823" w:rsidRDefault="00832FAE"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4EE0A4" w14:textId="77777777" w:rsidR="00832FAE" w:rsidRPr="009F3823" w:rsidRDefault="00832FAE" w:rsidP="00932DB9">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7F0CB9EF" w14:textId="77777777" w:rsidR="00832FAE" w:rsidRPr="009F3823" w:rsidRDefault="00832FAE"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45F52B"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9F3823" w14:paraId="66C1F1FD" w14:textId="77777777" w:rsidTr="00932DB9">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E21B6" w14:textId="77777777" w:rsidR="00832FAE"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8027E6" w14:textId="77777777" w:rsidR="00832FAE" w:rsidRPr="009F3823" w:rsidRDefault="00832FAE" w:rsidP="00932DB9">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8761CC" w14:textId="77777777" w:rsidR="00832FAE" w:rsidRPr="009F3823" w:rsidRDefault="00832FAE" w:rsidP="00932DB9">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BF8E47"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0433C125" w14:textId="77777777" w:rsidTr="00932DB9">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6D5997" w14:textId="77777777" w:rsidR="00832FAE"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12D82A" w14:textId="77777777" w:rsidR="00832FAE" w:rsidRPr="009F3823" w:rsidRDefault="00832FAE" w:rsidP="00932DB9">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FB82B8" w14:textId="77777777" w:rsidR="00832FAE" w:rsidRPr="00F812EC" w:rsidRDefault="00832FAE"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D2C746"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70378" w14:paraId="305A7387" w14:textId="77777777" w:rsidTr="00932DB9">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854D88" w14:textId="77777777" w:rsidR="00832FAE" w:rsidRPr="009F3823" w:rsidRDefault="00832FAE" w:rsidP="00932DB9">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C30E0" w14:textId="77777777" w:rsidR="00832FAE" w:rsidRPr="009F3823" w:rsidRDefault="00832FAE" w:rsidP="00932DB9">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BCC60" w14:textId="77777777" w:rsidR="00832FAE" w:rsidRDefault="00832FAE" w:rsidP="00932DB9">
            <w:pPr>
              <w:spacing w:line="229" w:lineRule="exact"/>
              <w:ind w:left="102"/>
              <w:rPr>
                <w:spacing w:val="-1"/>
                <w:sz w:val="20"/>
                <w:szCs w:val="20"/>
                <w:lang w:val="sv-SE"/>
              </w:rPr>
            </w:pPr>
            <w:r>
              <w:rPr>
                <w:spacing w:val="-1"/>
                <w:sz w:val="20"/>
                <w:szCs w:val="20"/>
                <w:lang w:val="sv-SE"/>
              </w:rPr>
              <w:t>Tillfällesdosering.</w:t>
            </w:r>
          </w:p>
          <w:p w14:paraId="660C7842" w14:textId="77777777" w:rsidR="00832FAE" w:rsidRPr="00270378" w:rsidRDefault="00832FAE"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E5FB6"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239B4E0C" w14:textId="77777777" w:rsidTr="00932DB9">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0ED48B" w14:textId="77777777"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FC8B72" w14:textId="77777777" w:rsidR="00832FAE" w:rsidRPr="009F3823" w:rsidRDefault="00832FAE" w:rsidP="00932DB9">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7E8209" w14:textId="77777777" w:rsidR="00832FAE" w:rsidRPr="009F3823" w:rsidRDefault="00832FAE" w:rsidP="00932DB9">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4F6324"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9F3823" w14:paraId="37A072CF" w14:textId="77777777" w:rsidTr="00932DB9">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0DE07A" w14:textId="77777777"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69720C" w14:textId="77777777" w:rsidR="00832FAE" w:rsidRPr="009F3823" w:rsidRDefault="00832FAE" w:rsidP="00932DB9">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492C5F" w14:textId="77777777" w:rsidR="00832FAE" w:rsidRPr="009F3823" w:rsidRDefault="00832FAE" w:rsidP="00932DB9">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381593"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3E7439C0" w14:textId="77777777" w:rsidTr="00932DB9">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6130D7" w14:textId="77777777"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9B6014" w14:textId="77777777" w:rsidR="00832FAE" w:rsidRPr="009F3823" w:rsidRDefault="00832FAE" w:rsidP="00932DB9">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C1AD0A" w14:textId="77777777" w:rsidR="00832FAE" w:rsidRPr="00F812EC" w:rsidRDefault="00832FAE" w:rsidP="00932DB9">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18474E"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453F38D0" w14:textId="77777777" w:rsidTr="00932DB9">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D8605C" w14:textId="77777777"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F54FDD" w14:textId="77777777" w:rsidR="00832FAE" w:rsidRPr="009F3823" w:rsidRDefault="00832FAE" w:rsidP="00932DB9">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058BBC" w14:textId="77777777" w:rsidR="00832FAE" w:rsidRPr="00270378" w:rsidRDefault="00832FAE" w:rsidP="00932DB9">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CE527C" w14:textId="77777777" w:rsidR="00832FAE" w:rsidRPr="009F3823" w:rsidRDefault="00832FAE" w:rsidP="00D23625">
            <w:pPr>
              <w:spacing w:line="229" w:lineRule="exact"/>
              <w:ind w:left="142"/>
              <w:jc w:val="center"/>
              <w:rPr>
                <w:sz w:val="20"/>
                <w:szCs w:val="20"/>
              </w:rPr>
            </w:pPr>
            <w:r w:rsidRPr="009F3823">
              <w:rPr>
                <w:sz w:val="20"/>
                <w:szCs w:val="20"/>
              </w:rPr>
              <w:t>1..*</w:t>
            </w:r>
          </w:p>
        </w:tc>
      </w:tr>
      <w:tr w:rsidR="00832FAE" w:rsidRPr="009F3823" w14:paraId="6B8E1040" w14:textId="77777777" w:rsidTr="00932DB9">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734E45" w14:textId="77777777" w:rsidR="00832FAE" w:rsidRPr="009F3823" w:rsidRDefault="00832FAE"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E6436" w14:textId="77777777" w:rsidR="00832FAE" w:rsidRPr="009F3823" w:rsidRDefault="00832FAE"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75FD5" w14:textId="77777777" w:rsidR="00832FAE" w:rsidRPr="00270378" w:rsidRDefault="00832FAE" w:rsidP="00932DB9">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143DA7" w14:textId="77777777" w:rsidR="00832FAE" w:rsidRPr="009F3823" w:rsidRDefault="00832FAE" w:rsidP="00D23625">
            <w:pPr>
              <w:spacing w:line="229" w:lineRule="exact"/>
              <w:ind w:left="142"/>
              <w:jc w:val="center"/>
              <w:rPr>
                <w:sz w:val="20"/>
                <w:szCs w:val="20"/>
                <w:lang w:val="sv-SE"/>
              </w:rPr>
            </w:pPr>
            <w:r w:rsidRPr="009F3823">
              <w:rPr>
                <w:sz w:val="20"/>
                <w:szCs w:val="20"/>
                <w:lang w:val="sv-SE"/>
              </w:rPr>
              <w:t>1..1</w:t>
            </w:r>
          </w:p>
        </w:tc>
      </w:tr>
      <w:tr w:rsidR="00832FAE" w:rsidRPr="006A1587" w14:paraId="2B25C003" w14:textId="77777777" w:rsidTr="00932DB9">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24642" w14:textId="77777777" w:rsidR="00832FAE" w:rsidRPr="006A1587" w:rsidRDefault="00832FAE"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1E381B" w14:textId="77777777" w:rsidR="00832FAE" w:rsidRPr="006A1587" w:rsidRDefault="00832FAE"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5B2D62" w14:textId="77777777" w:rsidR="00832FAE" w:rsidRPr="00D77564" w:rsidRDefault="00832FAE" w:rsidP="00932DB9">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E9170B" w14:textId="77777777" w:rsidR="00832FAE" w:rsidRPr="006A1587" w:rsidRDefault="00832FAE" w:rsidP="00D23625">
            <w:pPr>
              <w:spacing w:line="229" w:lineRule="exact"/>
              <w:ind w:left="142"/>
              <w:jc w:val="center"/>
              <w:rPr>
                <w:szCs w:val="20"/>
                <w:lang w:val="sv-SE"/>
              </w:rPr>
            </w:pPr>
            <w:r>
              <w:rPr>
                <w:sz w:val="20"/>
                <w:szCs w:val="20"/>
                <w:lang w:val="sv-SE"/>
              </w:rPr>
              <w:t>0..1</w:t>
            </w:r>
          </w:p>
        </w:tc>
      </w:tr>
      <w:tr w:rsidR="00832FAE" w:rsidRPr="009F3823" w14:paraId="708F249D" w14:textId="77777777" w:rsidTr="00932DB9">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4403B6" w14:textId="77777777" w:rsidR="00832FAE" w:rsidRPr="006A1587" w:rsidRDefault="00832FAE"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4F480A" w14:textId="77777777" w:rsidR="00832FAE" w:rsidRPr="006A1587" w:rsidRDefault="00832FAE"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8B8931" w14:textId="77777777" w:rsidR="00832FAE" w:rsidRPr="00D77564" w:rsidRDefault="00832FAE" w:rsidP="00932DB9">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1AE34F"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6A1587" w14:paraId="187106B1" w14:textId="77777777" w:rsidTr="00932DB9">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7C8FD9" w14:textId="77777777" w:rsidR="00832FAE" w:rsidRPr="009A780D" w:rsidRDefault="00832FAE" w:rsidP="00932DB9">
            <w:pPr>
              <w:spacing w:line="229" w:lineRule="exact"/>
              <w:ind w:left="102"/>
              <w:rPr>
                <w:szCs w:val="20"/>
                <w:lang w:val="sv-SE"/>
              </w:rPr>
            </w:pPr>
            <w:r w:rsidRPr="009A780D">
              <w:rPr>
                <w:sz w:val="20"/>
                <w:szCs w:val="20"/>
                <w:lang w:val="sv-SE"/>
              </w:rPr>
              <w:t>../../</w:t>
            </w:r>
            <w:r w:rsidRPr="009A780D">
              <w:rPr>
                <w:spacing w:val="-1"/>
                <w:sz w:val="20"/>
                <w:szCs w:val="20"/>
                <w:lang w:val="sv-SE"/>
              </w:rPr>
              <w:t>../../</w:t>
            </w:r>
            <w:r w:rsidRPr="009A780D">
              <w:rPr>
                <w:sz w:val="20"/>
                <w:szCs w:val="20"/>
                <w:lang w:val="sv-SE"/>
              </w:rPr>
              <w:t>../../../../</w:t>
            </w:r>
            <w:r w:rsidRPr="009A780D">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A75890" w14:textId="77777777" w:rsidR="00832FAE" w:rsidRPr="006A1587" w:rsidRDefault="00832FAE" w:rsidP="00932DB9">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FD7941" w14:textId="77777777" w:rsidR="00832FAE" w:rsidRPr="00D77564" w:rsidRDefault="00832FAE" w:rsidP="00932DB9">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21B6DD" w14:textId="77777777" w:rsidR="00832FAE" w:rsidRPr="006A1587" w:rsidRDefault="00832FAE" w:rsidP="00D23625">
            <w:pPr>
              <w:spacing w:line="229" w:lineRule="exact"/>
              <w:ind w:left="142"/>
              <w:jc w:val="center"/>
              <w:rPr>
                <w:szCs w:val="20"/>
                <w:lang w:val="sv-SE"/>
              </w:rPr>
            </w:pPr>
            <w:r>
              <w:rPr>
                <w:sz w:val="20"/>
                <w:szCs w:val="20"/>
                <w:lang w:val="sv-SE"/>
              </w:rPr>
              <w:t>1..1</w:t>
            </w:r>
          </w:p>
        </w:tc>
      </w:tr>
      <w:tr w:rsidR="00832FAE" w:rsidRPr="009F3823" w14:paraId="71C319E6" w14:textId="77777777" w:rsidTr="00932DB9">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1A75F0" w14:textId="77777777" w:rsidR="00832FAE" w:rsidRPr="009A780D" w:rsidRDefault="00832FAE" w:rsidP="00932DB9">
            <w:pPr>
              <w:spacing w:line="229" w:lineRule="exact"/>
              <w:ind w:left="102"/>
              <w:rPr>
                <w:sz w:val="20"/>
                <w:szCs w:val="20"/>
                <w:lang w:val="sv-SE"/>
              </w:rPr>
            </w:pPr>
            <w:r w:rsidRPr="009A780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2B5685" w14:textId="77777777" w:rsidR="00832FAE" w:rsidRPr="009F3823" w:rsidRDefault="00832FAE" w:rsidP="00932DB9">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A32075" w14:textId="77777777" w:rsidR="00832FAE" w:rsidRPr="00F812EC" w:rsidRDefault="00832FAE" w:rsidP="00932DB9">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20F0D0" w14:textId="77777777" w:rsidR="00832FAE" w:rsidRPr="009F3823" w:rsidRDefault="00832FAE" w:rsidP="00D23625">
            <w:pPr>
              <w:spacing w:line="229" w:lineRule="exact"/>
              <w:ind w:left="142"/>
              <w:jc w:val="center"/>
              <w:rPr>
                <w:sz w:val="20"/>
                <w:szCs w:val="20"/>
              </w:rPr>
            </w:pPr>
            <w:r w:rsidRPr="009F3823">
              <w:rPr>
                <w:sz w:val="20"/>
                <w:szCs w:val="20"/>
              </w:rPr>
              <w:t>0..1</w:t>
            </w:r>
          </w:p>
        </w:tc>
      </w:tr>
      <w:tr w:rsidR="00832FAE" w:rsidRPr="009F3823" w14:paraId="36006EE6" w14:textId="77777777" w:rsidTr="00932DB9">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C5918D" w14:textId="77777777" w:rsidR="00832FAE" w:rsidRPr="009A780D" w:rsidRDefault="00832FAE" w:rsidP="00932DB9">
            <w:pPr>
              <w:spacing w:line="229" w:lineRule="exact"/>
              <w:ind w:left="102"/>
              <w:rPr>
                <w:sz w:val="20"/>
                <w:szCs w:val="20"/>
              </w:rPr>
            </w:pPr>
            <w:r w:rsidRPr="009A780D">
              <w:rPr>
                <w:sz w:val="20"/>
                <w:szCs w:val="20"/>
                <w:lang w:val="sv-SE"/>
              </w:rPr>
              <w:t>../../</w:t>
            </w:r>
            <w:r w:rsidRPr="009A780D">
              <w:rPr>
                <w:sz w:val="20"/>
                <w:szCs w:val="20"/>
              </w:rPr>
              <w:t>../../../../../../</w:t>
            </w:r>
            <w:r w:rsidRPr="009A780D">
              <w:rPr>
                <w:sz w:val="20"/>
                <w:szCs w:val="20"/>
                <w:lang w:val="sv-SE"/>
              </w:rPr>
              <w:t>../../</w:t>
            </w:r>
            <w:r w:rsidRPr="009A780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6DB7F3" w14:textId="77777777" w:rsidR="00832FAE" w:rsidRPr="009F3823" w:rsidRDefault="00832FAE" w:rsidP="00932DB9">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36A412" w14:textId="77777777" w:rsidR="00832FAE" w:rsidRPr="00F812EC" w:rsidRDefault="00832FAE" w:rsidP="00932DB9">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410243"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1E0FCA" w14:paraId="05E932A7"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AB4DFD" w14:textId="77777777" w:rsidR="00832FAE" w:rsidRPr="009A780D" w:rsidRDefault="00832FAE" w:rsidP="00932DB9">
            <w:pPr>
              <w:spacing w:line="229" w:lineRule="exact"/>
              <w:ind w:left="102"/>
              <w:rPr>
                <w:color w:val="FF0000"/>
                <w:sz w:val="20"/>
                <w:szCs w:val="20"/>
              </w:rPr>
            </w:pPr>
            <w:r w:rsidRPr="009A780D">
              <w:rPr>
                <w:color w:val="FF0000"/>
                <w:sz w:val="20"/>
                <w:szCs w:val="20"/>
                <w:lang w:val="sv-SE"/>
              </w:rPr>
              <w:t>../../</w:t>
            </w:r>
            <w:r w:rsidRPr="009A780D">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BBF72" w14:textId="77777777" w:rsidR="00832FAE" w:rsidRPr="001E0FCA" w:rsidRDefault="00832FAE" w:rsidP="00932DB9">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4C5EC4" w14:textId="77777777" w:rsidR="00832FAE" w:rsidRPr="001E0FCA" w:rsidRDefault="00832FAE" w:rsidP="00932DB9">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DC63B0" w14:textId="77777777" w:rsidR="00832FAE" w:rsidRPr="001E0FCA" w:rsidRDefault="00832FAE" w:rsidP="00D23625">
            <w:pPr>
              <w:spacing w:line="229" w:lineRule="exact"/>
              <w:ind w:left="142"/>
              <w:jc w:val="center"/>
              <w:rPr>
                <w:color w:val="FF0000"/>
                <w:sz w:val="20"/>
                <w:szCs w:val="20"/>
              </w:rPr>
            </w:pPr>
            <w:r w:rsidRPr="001E0FCA">
              <w:rPr>
                <w:color w:val="FF0000"/>
                <w:sz w:val="20"/>
                <w:szCs w:val="20"/>
              </w:rPr>
              <w:t>0..0</w:t>
            </w:r>
          </w:p>
        </w:tc>
      </w:tr>
      <w:tr w:rsidR="00832FAE" w:rsidRPr="00270378" w14:paraId="27A43F8B"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48F0BB" w14:textId="77777777"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481B63" w14:textId="77777777" w:rsidR="00832FAE" w:rsidRPr="009F3823" w:rsidRDefault="00832FAE" w:rsidP="00932DB9">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4F7C8D" w14:textId="77777777" w:rsidR="00832FAE" w:rsidRDefault="00832FAE" w:rsidP="00932DB9">
            <w:pPr>
              <w:spacing w:line="229" w:lineRule="exact"/>
              <w:ind w:left="141"/>
              <w:rPr>
                <w:spacing w:val="-1"/>
                <w:sz w:val="20"/>
                <w:szCs w:val="20"/>
                <w:lang w:val="sv-SE"/>
              </w:rPr>
            </w:pPr>
            <w:r>
              <w:rPr>
                <w:spacing w:val="-1"/>
                <w:sz w:val="20"/>
                <w:szCs w:val="20"/>
                <w:lang w:val="sv-SE"/>
              </w:rPr>
              <w:t>Engångsdosering.</w:t>
            </w:r>
          </w:p>
          <w:p w14:paraId="106A3A64" w14:textId="77777777" w:rsidR="00832FAE" w:rsidRPr="00270378" w:rsidRDefault="00832FAE" w:rsidP="00932DB9">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4EC9E5"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4BD1B001" w14:textId="77777777" w:rsidTr="00932DB9">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2679CE" w14:textId="77777777" w:rsidR="00832FAE" w:rsidRPr="009F3823" w:rsidRDefault="00832FAE"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1BCA85" w14:textId="77777777" w:rsidR="00832FAE" w:rsidRPr="00D77564" w:rsidRDefault="00832FAE"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3545BC" w14:textId="77777777" w:rsidR="00832FAE" w:rsidRPr="009F3823" w:rsidRDefault="00832FAE" w:rsidP="00932DB9">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2DC0E29D" w14:textId="77777777" w:rsidR="00832FAE" w:rsidRPr="009F3823" w:rsidRDefault="00832FAE" w:rsidP="00932DB9">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C2660C" w14:textId="77777777" w:rsidR="00832FAE" w:rsidRPr="009F3823" w:rsidRDefault="00832FAE" w:rsidP="00D23625">
            <w:pPr>
              <w:spacing w:line="229" w:lineRule="exact"/>
              <w:ind w:left="142"/>
              <w:jc w:val="center"/>
              <w:rPr>
                <w:sz w:val="20"/>
                <w:szCs w:val="20"/>
                <w:lang w:val="sv-SE"/>
              </w:rPr>
            </w:pPr>
            <w:r w:rsidRPr="009F3823">
              <w:rPr>
                <w:sz w:val="20"/>
                <w:szCs w:val="20"/>
                <w:lang w:val="sv-SE"/>
              </w:rPr>
              <w:t>1..1</w:t>
            </w:r>
          </w:p>
        </w:tc>
      </w:tr>
      <w:tr w:rsidR="00832FAE" w:rsidRPr="009F3823" w14:paraId="2620A4ED"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59E171" w14:textId="77777777"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2A860B" w14:textId="77777777" w:rsidR="00832FAE" w:rsidRPr="009F3823" w:rsidRDefault="00832FAE"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650D3D" w14:textId="77777777" w:rsidR="00832FAE" w:rsidRPr="00D77564" w:rsidRDefault="00832FAE" w:rsidP="00932DB9">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B9D4AC"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28DD2119" w14:textId="77777777" w:rsidTr="00932DB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63D4CA" w14:textId="77777777"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E7282C" w14:textId="77777777" w:rsidR="00832FAE" w:rsidRPr="009F3823" w:rsidRDefault="00832FAE"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FCCAD9" w14:textId="77777777" w:rsidR="00832FAE" w:rsidRPr="00D77564" w:rsidRDefault="00832FAE" w:rsidP="00932DB9">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FE966A"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1BE441EE" w14:textId="77777777" w:rsidTr="00932DB9">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4B8596" w14:textId="77777777" w:rsidR="00832FAE" w:rsidRPr="009F3823" w:rsidRDefault="00832FAE" w:rsidP="00932DB9">
            <w:pPr>
              <w:spacing w:line="229" w:lineRule="exact"/>
              <w:ind w:left="102"/>
              <w:rPr>
                <w:szCs w:val="20"/>
              </w:rPr>
            </w:pPr>
            <w:r>
              <w:rPr>
                <w:sz w:val="20"/>
                <w:szCs w:val="20"/>
                <w:lang w:val="sv-SE"/>
              </w:rPr>
              <w:lastRenderedPageBreak/>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50AC99" w14:textId="77777777" w:rsidR="00832FAE" w:rsidRPr="009F3823" w:rsidRDefault="00832FAE"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FA5301" w14:textId="77777777" w:rsidR="00832FAE" w:rsidRPr="00D77564" w:rsidRDefault="00832FAE" w:rsidP="00932DB9">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4F3D02"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3E8EE7F4" w14:textId="77777777" w:rsidTr="00932DB9">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C216E3" w14:textId="77777777" w:rsidR="00832FAE" w:rsidRPr="009F3823" w:rsidRDefault="00832FAE"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4CAA0" w14:textId="77777777" w:rsidR="00832FAE" w:rsidRDefault="00832FAE" w:rsidP="00932DB9">
            <w:pPr>
              <w:spacing w:line="229" w:lineRule="exact"/>
              <w:ind w:left="102"/>
              <w:rPr>
                <w:sz w:val="20"/>
                <w:szCs w:val="20"/>
              </w:rPr>
            </w:pPr>
            <w:r w:rsidRPr="009F3823">
              <w:rPr>
                <w:sz w:val="20"/>
                <w:szCs w:val="20"/>
              </w:rPr>
              <w:t>TimeStampType</w:t>
            </w:r>
          </w:p>
          <w:p w14:paraId="480E0C87" w14:textId="77777777" w:rsidR="00832FAE" w:rsidRPr="009F3823" w:rsidRDefault="00832FAE" w:rsidP="00932DB9">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037DEB" w14:textId="77777777" w:rsidR="00832FAE" w:rsidRPr="00A97534" w:rsidRDefault="00832FAE" w:rsidP="00932DB9">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47028945" w14:textId="77777777" w:rsidR="00832FAE" w:rsidRPr="00D77564" w:rsidRDefault="00832FAE" w:rsidP="00932DB9">
            <w:pPr>
              <w:autoSpaceDE w:val="0"/>
              <w:autoSpaceDN w:val="0"/>
              <w:adjustRightInd w:val="0"/>
              <w:rPr>
                <w:rFonts w:cs="Helvetica"/>
                <w:sz w:val="20"/>
                <w:szCs w:val="20"/>
                <w:lang w:val="sv-SE"/>
              </w:rPr>
            </w:pPr>
          </w:p>
          <w:p w14:paraId="4759014B" w14:textId="77777777" w:rsidR="00832FAE" w:rsidRPr="00D77564" w:rsidRDefault="00832FAE" w:rsidP="00932DB9">
            <w:pPr>
              <w:autoSpaceDE w:val="0"/>
              <w:autoSpaceDN w:val="0"/>
              <w:adjustRightInd w:val="0"/>
              <w:rPr>
                <w:rFonts w:cs="Helvetica"/>
                <w:sz w:val="20"/>
                <w:szCs w:val="20"/>
                <w:lang w:val="sv-SE"/>
              </w:rPr>
            </w:pPr>
          </w:p>
          <w:p w14:paraId="3C93834C" w14:textId="77777777" w:rsidR="00832FAE" w:rsidRPr="00D77564" w:rsidRDefault="00832FAE"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20C76A" w14:textId="77777777" w:rsidR="00832FAE" w:rsidRPr="009F3823" w:rsidRDefault="00832FAE" w:rsidP="00D23625">
            <w:pPr>
              <w:spacing w:line="229" w:lineRule="exact"/>
              <w:ind w:left="142"/>
              <w:jc w:val="center"/>
              <w:rPr>
                <w:sz w:val="20"/>
                <w:szCs w:val="20"/>
              </w:rPr>
            </w:pPr>
            <w:r w:rsidRPr="009F3823">
              <w:rPr>
                <w:sz w:val="20"/>
                <w:szCs w:val="20"/>
              </w:rPr>
              <w:t>0..1</w:t>
            </w:r>
          </w:p>
        </w:tc>
      </w:tr>
      <w:tr w:rsidR="00832FAE" w:rsidRPr="00270378" w14:paraId="3AEBD580" w14:textId="77777777" w:rsidTr="00932DB9">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654933" w14:textId="77777777"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B5CD91" w14:textId="77777777" w:rsidR="00832FAE" w:rsidRPr="009F3823" w:rsidRDefault="00832FAE" w:rsidP="00932DB9">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9C1BAE" w14:textId="77777777" w:rsidR="00832FAE" w:rsidRDefault="00832FAE" w:rsidP="00932DB9">
            <w:pPr>
              <w:spacing w:line="229" w:lineRule="exact"/>
              <w:ind w:left="102"/>
              <w:rPr>
                <w:spacing w:val="-1"/>
                <w:sz w:val="20"/>
                <w:szCs w:val="20"/>
                <w:lang w:val="sv-SE"/>
              </w:rPr>
            </w:pPr>
            <w:r>
              <w:rPr>
                <w:spacing w:val="-1"/>
                <w:sz w:val="20"/>
                <w:szCs w:val="20"/>
                <w:lang w:val="sv-SE"/>
              </w:rPr>
              <w:t>Fritextdosering</w:t>
            </w:r>
          </w:p>
          <w:p w14:paraId="13DE9A2F" w14:textId="77777777" w:rsidR="00832FAE" w:rsidRPr="00270378" w:rsidRDefault="00832FAE" w:rsidP="00932DB9">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CDCAD9"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4B10633B" w14:textId="77777777" w:rsidTr="00932DB9">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6A7435" w14:textId="77777777"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F8CD87" w14:textId="77777777" w:rsidR="00832FAE" w:rsidRPr="009F3823" w:rsidRDefault="00832FAE" w:rsidP="00932DB9">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F17755" w14:textId="77777777" w:rsidR="00832FAE" w:rsidRPr="00D77564" w:rsidRDefault="00832FAE" w:rsidP="00932DB9">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7BAFB4"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2AE37024" w14:textId="77777777" w:rsidTr="00F812E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E26EBB" w14:textId="33441EDA" w:rsidR="00832FAE" w:rsidRPr="009F3823" w:rsidRDefault="00832FAE" w:rsidP="002E0A74">
            <w:pPr>
              <w:spacing w:line="229" w:lineRule="exact"/>
              <w:ind w:left="102"/>
              <w:rPr>
                <w:sz w:val="20"/>
                <w:szCs w:val="20"/>
              </w:rPr>
            </w:pP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EF625" w14:textId="69469A3C" w:rsidR="00832FAE" w:rsidRPr="009F3823" w:rsidRDefault="00832FAE" w:rsidP="002E0A74">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6057A7" w14:textId="77777777" w:rsidR="00832FAE" w:rsidRDefault="00832FAE" w:rsidP="00A97534">
            <w:pPr>
              <w:spacing w:line="229" w:lineRule="exact"/>
              <w:ind w:left="141"/>
              <w:rPr>
                <w:spacing w:val="-1"/>
                <w:sz w:val="20"/>
                <w:szCs w:val="20"/>
                <w:lang w:val="sv-SE"/>
              </w:rPr>
            </w:pPr>
            <w:r>
              <w:rPr>
                <w:spacing w:val="-1"/>
                <w:sz w:val="20"/>
                <w:szCs w:val="20"/>
                <w:lang w:val="sv-SE"/>
              </w:rPr>
              <w:t>Engångsdosering.</w:t>
            </w:r>
          </w:p>
          <w:p w14:paraId="6FF5A6BB" w14:textId="12EA7E79" w:rsidR="00832FAE" w:rsidRPr="00270378" w:rsidRDefault="00832FAE" w:rsidP="00A97534">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0A441A" w14:textId="7A4B2DC0"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2E0A74" w14:paraId="0CB4BB69" w14:textId="77777777" w:rsidTr="00D77564">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51CE9F" w14:textId="180F9536" w:rsidR="00832FAE" w:rsidRPr="009F3823" w:rsidRDefault="00832FAE" w:rsidP="002E0A74">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7096C8" w14:textId="6F74D438" w:rsidR="00832FAE" w:rsidRPr="00D77564" w:rsidRDefault="00832FAE" w:rsidP="00D77564">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483E26" w14:textId="7C44ACE7" w:rsidR="00832FAE" w:rsidRPr="009F3823" w:rsidRDefault="00832FAE" w:rsidP="00A97534">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45555B96" w14:textId="31CA8A33" w:rsidR="00832FAE" w:rsidRPr="009F3823" w:rsidRDefault="00832FAE" w:rsidP="00A97534">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A756AA" w14:textId="4224955A" w:rsidR="00832FAE" w:rsidRPr="009F3823" w:rsidRDefault="00832FAE" w:rsidP="00D23625">
            <w:pPr>
              <w:spacing w:line="229" w:lineRule="exact"/>
              <w:ind w:left="142"/>
              <w:jc w:val="center"/>
              <w:rPr>
                <w:sz w:val="20"/>
                <w:szCs w:val="20"/>
                <w:lang w:val="sv-SE"/>
              </w:rPr>
            </w:pPr>
            <w:r w:rsidRPr="009F3823">
              <w:rPr>
                <w:sz w:val="20"/>
                <w:szCs w:val="20"/>
                <w:lang w:val="sv-SE"/>
              </w:rPr>
              <w:t>1..1</w:t>
            </w:r>
          </w:p>
        </w:tc>
      </w:tr>
      <w:tr w:rsidR="00832FAE" w:rsidRPr="002E0A74" w14:paraId="7A5CFFA7" w14:textId="77777777" w:rsidTr="00D77564">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0D1D13" w14:textId="152ABA59" w:rsidR="00832FAE" w:rsidRPr="009F3823" w:rsidRDefault="00832FAE" w:rsidP="002E0A74">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21451C" w14:textId="233BA5ED" w:rsidR="00832FAE" w:rsidRPr="009F3823" w:rsidRDefault="00832FAE"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650988" w14:textId="4259346A" w:rsidR="00832FAE" w:rsidRPr="00D77564" w:rsidRDefault="00832FAE" w:rsidP="00A97534">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2B6F64" w14:textId="733C8CA3" w:rsidR="00832FAE" w:rsidRPr="009F3823" w:rsidRDefault="00832FAE" w:rsidP="00D23625">
            <w:pPr>
              <w:spacing w:line="229" w:lineRule="exact"/>
              <w:ind w:left="142"/>
              <w:jc w:val="center"/>
              <w:rPr>
                <w:szCs w:val="20"/>
              </w:rPr>
            </w:pPr>
            <w:r>
              <w:rPr>
                <w:sz w:val="20"/>
                <w:szCs w:val="20"/>
                <w:lang w:val="sv-SE"/>
              </w:rPr>
              <w:t>0..1</w:t>
            </w:r>
          </w:p>
        </w:tc>
      </w:tr>
      <w:tr w:rsidR="00832FAE" w:rsidRPr="002E0A74" w14:paraId="44AC1ADF" w14:textId="77777777" w:rsidTr="00D77564">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8AFF0" w14:textId="74EC4A04" w:rsidR="00832FAE" w:rsidRPr="009F3823" w:rsidRDefault="00832FAE"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1282C0" w14:textId="27E05E96" w:rsidR="00832FAE" w:rsidRPr="009F3823" w:rsidRDefault="00832FAE"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EBD31" w14:textId="65995FF4" w:rsidR="00832FAE" w:rsidRPr="00D77564" w:rsidRDefault="00832FAE" w:rsidP="00A97534">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1CD88B" w14:textId="48030E13" w:rsidR="00832FAE" w:rsidRPr="009F3823" w:rsidRDefault="00832FAE" w:rsidP="00D23625">
            <w:pPr>
              <w:spacing w:line="229" w:lineRule="exact"/>
              <w:ind w:left="142"/>
              <w:jc w:val="center"/>
              <w:rPr>
                <w:szCs w:val="20"/>
              </w:rPr>
            </w:pPr>
            <w:r>
              <w:rPr>
                <w:sz w:val="20"/>
                <w:szCs w:val="20"/>
                <w:lang w:val="sv-SE"/>
              </w:rPr>
              <w:t>0..1</w:t>
            </w:r>
          </w:p>
        </w:tc>
      </w:tr>
      <w:tr w:rsidR="00832FAE" w:rsidRPr="002E0A74" w14:paraId="7C389DEF" w14:textId="77777777" w:rsidTr="00270378">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8FB6B4" w14:textId="383FC119" w:rsidR="00832FAE" w:rsidRPr="009F3823" w:rsidRDefault="00832FAE"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60DB20" w14:textId="00DFBFE4" w:rsidR="00832FAE" w:rsidRPr="009F3823" w:rsidRDefault="00832FAE" w:rsidP="00D77564">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C33C41" w14:textId="233F6BC0" w:rsidR="00832FAE" w:rsidRPr="00D77564" w:rsidRDefault="00832FAE" w:rsidP="00A97534">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EB7D75" w14:textId="5072A2A1"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5FF7C8F6" w14:textId="77777777" w:rsidTr="00D77564">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86642B" w14:textId="25E36D61" w:rsidR="00832FAE" w:rsidRPr="009F3823" w:rsidRDefault="00832FAE" w:rsidP="002E0A74">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C42645" w14:textId="77777777" w:rsidR="00832FAE" w:rsidRDefault="00832FAE" w:rsidP="00D77564">
            <w:pPr>
              <w:spacing w:line="229" w:lineRule="exact"/>
              <w:ind w:left="102"/>
              <w:rPr>
                <w:sz w:val="20"/>
                <w:szCs w:val="20"/>
              </w:rPr>
            </w:pPr>
            <w:r w:rsidRPr="009F3823">
              <w:rPr>
                <w:sz w:val="20"/>
                <w:szCs w:val="20"/>
              </w:rPr>
              <w:t>TimeStampType</w:t>
            </w:r>
          </w:p>
          <w:p w14:paraId="1ABD81DE" w14:textId="7FB9427C" w:rsidR="00832FAE" w:rsidRPr="009F3823" w:rsidRDefault="00832FAE" w:rsidP="002E0A74">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E029A4" w14:textId="5D19914A" w:rsidR="00832FAE" w:rsidRPr="00A97534" w:rsidRDefault="00832FAE" w:rsidP="00A97534">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4C9A69E3" w14:textId="5ADD0B2C" w:rsidR="00832FAE" w:rsidRPr="00D77564" w:rsidRDefault="00832FAE" w:rsidP="00D77564">
            <w:pPr>
              <w:autoSpaceDE w:val="0"/>
              <w:autoSpaceDN w:val="0"/>
              <w:adjustRightInd w:val="0"/>
              <w:rPr>
                <w:rFonts w:cs="Helvetica"/>
                <w:sz w:val="20"/>
                <w:szCs w:val="20"/>
                <w:lang w:val="sv-SE"/>
              </w:rPr>
            </w:pPr>
          </w:p>
          <w:p w14:paraId="17ADE681" w14:textId="77777777" w:rsidR="00832FAE" w:rsidRPr="00D77564" w:rsidRDefault="00832FAE" w:rsidP="00D77564">
            <w:pPr>
              <w:autoSpaceDE w:val="0"/>
              <w:autoSpaceDN w:val="0"/>
              <w:adjustRightInd w:val="0"/>
              <w:rPr>
                <w:rFonts w:cs="Helvetica"/>
                <w:sz w:val="20"/>
                <w:szCs w:val="20"/>
                <w:lang w:val="sv-SE"/>
              </w:rPr>
            </w:pPr>
          </w:p>
          <w:p w14:paraId="732BD69F" w14:textId="2900C584" w:rsidR="00832FAE" w:rsidRPr="00D77564" w:rsidRDefault="00832FAE"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D57BB5" w14:textId="1DA622D6" w:rsidR="00832FAE" w:rsidRPr="009F3823" w:rsidRDefault="00832FAE" w:rsidP="00D23625">
            <w:pPr>
              <w:spacing w:line="229" w:lineRule="exact"/>
              <w:ind w:left="142"/>
              <w:jc w:val="center"/>
              <w:rPr>
                <w:sz w:val="20"/>
                <w:szCs w:val="20"/>
              </w:rPr>
            </w:pPr>
            <w:r w:rsidRPr="009F3823">
              <w:rPr>
                <w:sz w:val="20"/>
                <w:szCs w:val="20"/>
              </w:rPr>
              <w:t>0..1</w:t>
            </w:r>
          </w:p>
        </w:tc>
      </w:tr>
      <w:tr w:rsidR="00832FAE" w:rsidRPr="002E0A74" w14:paraId="77F468AC" w14:textId="77777777" w:rsidTr="00270378">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E56919" w14:textId="20E7E5E7" w:rsidR="00832FAE" w:rsidRPr="009F3823" w:rsidRDefault="00832FAE" w:rsidP="002E0A74">
            <w:pPr>
              <w:spacing w:line="229" w:lineRule="exact"/>
              <w:ind w:left="102"/>
              <w:rPr>
                <w:sz w:val="20"/>
                <w:szCs w:val="20"/>
              </w:rPr>
            </w:pPr>
            <w:r w:rsidRPr="009F3823">
              <w:rPr>
                <w:sz w:val="20"/>
                <w:szCs w:val="20"/>
              </w:rPr>
              <w:lastRenderedPageBreak/>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FDB4DA" w14:textId="258D6E33" w:rsidR="00832FAE" w:rsidRPr="009F3823" w:rsidRDefault="00832FAE" w:rsidP="002E0A74">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C8451B" w14:textId="77777777" w:rsidR="00832FAE" w:rsidRDefault="00832FAE" w:rsidP="00270378">
            <w:pPr>
              <w:spacing w:line="229" w:lineRule="exact"/>
              <w:ind w:left="102"/>
              <w:rPr>
                <w:spacing w:val="-1"/>
                <w:sz w:val="20"/>
                <w:szCs w:val="20"/>
                <w:lang w:val="sv-SE"/>
              </w:rPr>
            </w:pPr>
            <w:r>
              <w:rPr>
                <w:spacing w:val="-1"/>
                <w:sz w:val="20"/>
                <w:szCs w:val="20"/>
                <w:lang w:val="sv-SE"/>
              </w:rPr>
              <w:t>Fritextdosering</w:t>
            </w:r>
          </w:p>
          <w:p w14:paraId="4610080E" w14:textId="4AC09873" w:rsidR="00832FAE" w:rsidRPr="00270378" w:rsidRDefault="00832FAE" w:rsidP="00270378">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11DA66" w14:textId="073EA30D"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2E0A74" w14:paraId="533829A4" w14:textId="77777777" w:rsidTr="00D77564">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6084CB" w14:textId="7B6B8337" w:rsidR="00832FAE" w:rsidRPr="009F3823" w:rsidRDefault="00832FAE"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D358C1" w14:textId="7B920DB6" w:rsidR="00832FAE" w:rsidRPr="009F3823" w:rsidRDefault="00832FAE" w:rsidP="002E0A74">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00CB71" w14:textId="5596218D" w:rsidR="00832FAE" w:rsidRPr="00D77564" w:rsidRDefault="00832FAE" w:rsidP="002E0A74">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89741C" w14:textId="48E416F0"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1279B9C4" w14:textId="77777777" w:rsidTr="001B376F">
        <w:trPr>
          <w:trHeight w:hRule="exact" w:val="34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F0146BB" w14:textId="422A2DEF" w:rsidR="00832FAE" w:rsidRPr="00190D07" w:rsidRDefault="00832FAE" w:rsidP="002E0A74">
            <w:pPr>
              <w:spacing w:line="229" w:lineRule="exact"/>
              <w:ind w:left="102"/>
              <w:rPr>
                <w:sz w:val="20"/>
                <w:szCs w:val="20"/>
                <w:lang w:val="sv-SE"/>
              </w:rPr>
            </w:pPr>
            <w:r w:rsidRPr="00190D07">
              <w:rPr>
                <w:sz w:val="20"/>
                <w:szCs w:val="20"/>
                <w:lang w:val="sv-SE"/>
              </w:rPr>
              <w:t>../../../dispensationAuthorization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F033A24" w14:textId="68A7C5CC" w:rsidR="00832FAE" w:rsidRPr="00190D07" w:rsidRDefault="00832FAE" w:rsidP="002E0A74">
            <w:pPr>
              <w:spacing w:line="229" w:lineRule="exact"/>
              <w:ind w:left="102"/>
              <w:rPr>
                <w:sz w:val="20"/>
                <w:szCs w:val="20"/>
                <w:lang w:val="sv-SE"/>
              </w:rPr>
            </w:pPr>
            <w:r w:rsidRPr="00190D07">
              <w:rPr>
                <w:sz w:val="20"/>
                <w:szCs w:val="20"/>
                <w:lang w:val="sv-SE"/>
              </w:rPr>
              <w:t>DispensationAuthorizationType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DA587B" w14:textId="77777777" w:rsidR="00832FAE" w:rsidRPr="00190D07" w:rsidRDefault="00832FAE" w:rsidP="002E0A74">
            <w:pPr>
              <w:spacing w:line="226" w:lineRule="exact"/>
              <w:ind w:left="102"/>
              <w:rPr>
                <w:spacing w:val="-1"/>
                <w:sz w:val="20"/>
                <w:szCs w:val="20"/>
                <w:lang w:val="sv-SE"/>
              </w:rPr>
            </w:pPr>
            <w:r w:rsidRPr="00190D07">
              <w:rPr>
                <w:spacing w:val="-1"/>
                <w:sz w:val="20"/>
                <w:szCs w:val="20"/>
                <w:lang w:val="sv-SE"/>
              </w:rPr>
              <w:t>Förskrivning.</w:t>
            </w:r>
          </w:p>
          <w:p w14:paraId="145425FB" w14:textId="77777777" w:rsidR="00832FAE" w:rsidRPr="00190D07" w:rsidRDefault="00832FAE" w:rsidP="001B376F">
            <w:pPr>
              <w:spacing w:line="226" w:lineRule="exact"/>
              <w:ind w:left="102"/>
              <w:rPr>
                <w:spacing w:val="-1"/>
                <w:sz w:val="20"/>
                <w:szCs w:val="20"/>
                <w:lang w:val="sv-SE"/>
              </w:rPr>
            </w:pPr>
            <w:r w:rsidRPr="00190D07">
              <w:rPr>
                <w:spacing w:val="-1"/>
                <w:sz w:val="20"/>
                <w:szCs w:val="20"/>
                <w:lang w:val="sv-SE"/>
              </w:rPr>
              <w:t>Källa: Socialstyrelsens termbank, Terminologirådet: recept, rekvisition, livsmedelsanvisning, hjälpmedelskort eller dosrecept.</w:t>
            </w:r>
          </w:p>
          <w:p w14:paraId="7C1D8A6B" w14:textId="77777777" w:rsidR="00832FAE" w:rsidRPr="00190D07" w:rsidRDefault="00832FAE" w:rsidP="002E0A74">
            <w:pPr>
              <w:spacing w:line="226" w:lineRule="exact"/>
              <w:ind w:left="102"/>
              <w:rPr>
                <w:spacing w:val="-1"/>
                <w:sz w:val="20"/>
                <w:szCs w:val="20"/>
                <w:lang w:val="sv-SE"/>
              </w:rPr>
            </w:pPr>
          </w:p>
          <w:p w14:paraId="35E6D1D3" w14:textId="665AF835" w:rsidR="00832FAE" w:rsidRPr="00190D07" w:rsidRDefault="00832FAE" w:rsidP="002E0A74">
            <w:pPr>
              <w:spacing w:line="226" w:lineRule="exact"/>
              <w:ind w:left="102"/>
              <w:rPr>
                <w:spacing w:val="-1"/>
                <w:sz w:val="20"/>
                <w:szCs w:val="20"/>
                <w:lang w:val="sv-SE"/>
              </w:rPr>
            </w:pPr>
            <w:r w:rsidRPr="00190D07">
              <w:rPr>
                <w:spacing w:val="-1"/>
                <w:sz w:val="20"/>
                <w:szCs w:val="20"/>
                <w:lang w:val="sv-SE"/>
              </w:rPr>
              <w:t xml:space="preserve">En förskrivning föregås alltid av en ordination. Varje förskrivning (förutom den första) är per definition ett nytt beslut, och därmed en ny ordination. I slutenvård görs endast ordination, men i öppenvård krävs även en förskrivning. </w:t>
            </w:r>
          </w:p>
          <w:p w14:paraId="730C59F3" w14:textId="77777777" w:rsidR="00832FAE" w:rsidRPr="00190D07" w:rsidRDefault="00832FAE" w:rsidP="002E0A74">
            <w:pPr>
              <w:spacing w:line="226" w:lineRule="exact"/>
              <w:ind w:left="102"/>
              <w:rPr>
                <w:spacing w:val="-1"/>
                <w:sz w:val="20"/>
                <w:szCs w:val="20"/>
                <w:lang w:val="sv-SE"/>
              </w:rPr>
            </w:pPr>
          </w:p>
          <w:p w14:paraId="4C474DBD" w14:textId="71738BE2" w:rsidR="00832FAE" w:rsidRPr="00190D07" w:rsidRDefault="00832FAE" w:rsidP="001B376F">
            <w:pPr>
              <w:spacing w:line="226" w:lineRule="exact"/>
              <w:ind w:left="102"/>
              <w:rPr>
                <w:spacing w:val="-1"/>
                <w:sz w:val="20"/>
                <w:szCs w:val="20"/>
                <w:lang w:val="sv-SE"/>
              </w:rPr>
            </w:pPr>
            <w:r w:rsidRPr="00190D07">
              <w:rPr>
                <w:spacing w:val="-1"/>
                <w:sz w:val="20"/>
                <w:szCs w:val="20"/>
                <w:lang w:val="sv-SE"/>
              </w:rPr>
              <w:t>Utelämnas alltid om ordinationstypen är Utsättning.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7E330F"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0..1</w:t>
            </w:r>
          </w:p>
        </w:tc>
      </w:tr>
      <w:tr w:rsidR="00832FAE" w:rsidRPr="002E0A74" w14:paraId="1632D356" w14:textId="77777777" w:rsidTr="001B376F">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2D85C95" w14:textId="3CDCCA2D" w:rsidR="00832FAE" w:rsidRPr="00190D07" w:rsidRDefault="00832FAE" w:rsidP="002E0A74">
            <w:pPr>
              <w:spacing w:line="229" w:lineRule="exact"/>
              <w:ind w:left="102"/>
              <w:rPr>
                <w:sz w:val="20"/>
                <w:szCs w:val="20"/>
                <w:lang w:val="sv-SE"/>
              </w:rPr>
            </w:pPr>
            <w:r w:rsidRPr="00190D07">
              <w:rPr>
                <w:sz w:val="20"/>
                <w:szCs w:val="20"/>
                <w:lang w:val="sv-SE"/>
              </w:rPr>
              <w:t>../../../../</w:t>
            </w:r>
            <w:r w:rsidRPr="00190D07">
              <w:rPr>
                <w:spacing w:val="-1"/>
                <w:sz w:val="20"/>
                <w:szCs w:val="20"/>
                <w:lang w:val="sv-SE"/>
              </w:rPr>
              <w:t>dispensationAuthorizationId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64ABCE" w14:textId="77777777" w:rsidR="00832FAE" w:rsidRPr="00190D07" w:rsidRDefault="00832FAE" w:rsidP="002E0A74">
            <w:pPr>
              <w:spacing w:line="229" w:lineRule="exact"/>
              <w:ind w:left="102"/>
              <w:rPr>
                <w:sz w:val="20"/>
                <w:szCs w:val="20"/>
                <w:lang w:val="sv-SE"/>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1FB1FD" w14:textId="77777777" w:rsidR="00832FAE" w:rsidRPr="00190D07" w:rsidRDefault="00832FAE" w:rsidP="002E0A74">
            <w:pPr>
              <w:spacing w:line="229" w:lineRule="exact"/>
              <w:ind w:left="102"/>
              <w:rPr>
                <w:sz w:val="20"/>
                <w:szCs w:val="20"/>
                <w:lang w:val="sv-SE"/>
              </w:rPr>
            </w:pPr>
            <w:r w:rsidRPr="00190D07">
              <w:rPr>
                <w:sz w:val="20"/>
                <w:szCs w:val="20"/>
                <w:lang w:val="sv-SE"/>
              </w:rPr>
              <w:t>Förskrivnings-id.</w:t>
            </w:r>
          </w:p>
          <w:p w14:paraId="10FBFA93" w14:textId="77777777" w:rsidR="00832FAE" w:rsidRPr="00190D07" w:rsidRDefault="00832FAE" w:rsidP="002E0A74">
            <w:pPr>
              <w:spacing w:line="229" w:lineRule="exact"/>
              <w:ind w:left="102"/>
              <w:rPr>
                <w:sz w:val="20"/>
                <w:szCs w:val="20"/>
                <w:lang w:val="sv-SE"/>
              </w:rPr>
            </w:pPr>
            <w:r w:rsidRPr="00190D07">
              <w:rPr>
                <w:sz w:val="20"/>
                <w:szCs w:val="20"/>
                <w:lang w:val="sv-SE"/>
              </w:rPr>
              <w:t xml:space="preserve">Unik identifierare för aktuell förskrivning </w:t>
            </w:r>
          </w:p>
          <w:p w14:paraId="2DC88DB4" w14:textId="77777777" w:rsidR="00832FAE" w:rsidRPr="00190D07" w:rsidRDefault="00832FAE"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1F103FE"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1..1</w:t>
            </w:r>
          </w:p>
        </w:tc>
      </w:tr>
      <w:tr w:rsidR="00832FAE" w:rsidRPr="002E0A74" w14:paraId="5BA15D9C" w14:textId="77777777" w:rsidTr="00B01CEA">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FD0769" w14:textId="1A4060F7" w:rsidR="00832FAE" w:rsidRPr="00190D07" w:rsidRDefault="00832FAE" w:rsidP="002E0A74">
            <w:pPr>
              <w:spacing w:line="229" w:lineRule="exact"/>
              <w:ind w:left="102"/>
              <w:rPr>
                <w:sz w:val="20"/>
                <w:szCs w:val="20"/>
                <w:lang w:val="sv-SE"/>
              </w:rPr>
            </w:pPr>
            <w:r w:rsidRPr="00190D07">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120841" w14:textId="28F00807" w:rsidR="00832FAE" w:rsidRPr="00190D07" w:rsidRDefault="00832FAE"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D39FE6" w14:textId="5D71F72F" w:rsidR="00832FAE" w:rsidRPr="00190D07" w:rsidRDefault="00832FAE" w:rsidP="002E0A74">
            <w:pPr>
              <w:spacing w:line="229" w:lineRule="exact"/>
              <w:ind w:left="102"/>
              <w:rPr>
                <w:sz w:val="20"/>
                <w:szCs w:val="20"/>
                <w:lang w:val="sv-SE"/>
              </w:rPr>
            </w:pPr>
            <w:r>
              <w:rPr>
                <w:spacing w:val="-1"/>
                <w:sz w:val="20"/>
                <w:szCs w:val="20"/>
                <w:lang w:val="sv-SE"/>
              </w:rPr>
              <w:t xml:space="preserve">Antingen en UUID som utgör hela </w:t>
            </w:r>
            <w:r>
              <w:rPr>
                <w:sz w:val="20"/>
                <w:szCs w:val="20"/>
                <w:lang w:val="sv-SE"/>
              </w:rPr>
              <w:t>f</w:t>
            </w:r>
            <w:r w:rsidRPr="00190D07">
              <w:rPr>
                <w:sz w:val="20"/>
                <w:szCs w:val="20"/>
                <w:lang w:val="sv-SE"/>
              </w:rPr>
              <w:t>örskrivnings-id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A9FED0" w14:textId="37F1CAE4" w:rsidR="00832FAE" w:rsidRPr="00190D07" w:rsidRDefault="00832FAE" w:rsidP="00D23625">
            <w:pPr>
              <w:spacing w:line="229" w:lineRule="exact"/>
              <w:ind w:left="142"/>
              <w:jc w:val="center"/>
              <w:rPr>
                <w:sz w:val="20"/>
                <w:szCs w:val="20"/>
                <w:lang w:val="sv-SE"/>
              </w:rPr>
            </w:pPr>
            <w:r>
              <w:rPr>
                <w:sz w:val="20"/>
                <w:szCs w:val="20"/>
                <w:lang w:val="sv-SE"/>
              </w:rPr>
              <w:t>1..1</w:t>
            </w:r>
          </w:p>
        </w:tc>
      </w:tr>
      <w:tr w:rsidR="00832FAE" w:rsidRPr="002E0A74" w14:paraId="5263985D" w14:textId="77777777" w:rsidTr="00B01CEA">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9100D0" w14:textId="369E30E1" w:rsidR="00832FAE" w:rsidRPr="00190D07" w:rsidRDefault="00832FAE" w:rsidP="00190D07">
            <w:pPr>
              <w:spacing w:line="229" w:lineRule="exact"/>
              <w:ind w:left="102"/>
              <w:rPr>
                <w:sz w:val="20"/>
                <w:szCs w:val="20"/>
                <w:lang w:val="sv-SE"/>
              </w:rPr>
            </w:pPr>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D90EEB" w14:textId="1B70B3EF" w:rsidR="00832FAE" w:rsidRPr="00190D07" w:rsidRDefault="00832FAE"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1E21AB" w14:textId="7EFC811A" w:rsidR="00832FAE" w:rsidRPr="00190D07" w:rsidRDefault="00832FAE" w:rsidP="00B01CEA">
            <w:pPr>
              <w:spacing w:line="229" w:lineRule="exact"/>
              <w:ind w:left="102"/>
              <w:rPr>
                <w:sz w:val="20"/>
                <w:szCs w:val="20"/>
                <w:lang w:val="sv-SE"/>
              </w:rPr>
            </w:pPr>
            <w:r>
              <w:rPr>
                <w:spacing w:val="-1"/>
                <w:sz w:val="20"/>
                <w:szCs w:val="20"/>
                <w:lang w:val="sv-SE"/>
              </w:rPr>
              <w:t>Förskrivnings-id som är unikt inom källsystemet. Används nationell OID för lokala id:n (se fältet ovan) skall detta värde anges som HSA-id för det system inom vilket förskrivnings-id är unikt + ”:” +  det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FE5DDB" w14:textId="52015DD3" w:rsidR="00832FAE" w:rsidRPr="00190D07" w:rsidRDefault="00832FAE" w:rsidP="00D23625">
            <w:pPr>
              <w:spacing w:line="229" w:lineRule="exact"/>
              <w:ind w:left="142"/>
              <w:jc w:val="center"/>
              <w:rPr>
                <w:sz w:val="20"/>
                <w:szCs w:val="20"/>
                <w:lang w:val="sv-SE"/>
              </w:rPr>
            </w:pPr>
            <w:r>
              <w:rPr>
                <w:sz w:val="20"/>
                <w:szCs w:val="20"/>
                <w:lang w:val="sv-SE"/>
              </w:rPr>
              <w:t>0..1</w:t>
            </w:r>
          </w:p>
        </w:tc>
      </w:tr>
      <w:tr w:rsidR="00832FAE" w:rsidRPr="002E0A74" w14:paraId="28225BFD" w14:textId="77777777" w:rsidTr="0049774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6E2363A" w14:textId="1BD3519B" w:rsidR="00832FAE" w:rsidRPr="00190D07" w:rsidRDefault="00832FAE" w:rsidP="002E0A74">
            <w:pPr>
              <w:spacing w:line="229" w:lineRule="exact"/>
              <w:ind w:left="102"/>
              <w:rPr>
                <w:sz w:val="20"/>
                <w:szCs w:val="20"/>
                <w:lang w:val="sv-SE"/>
              </w:rPr>
            </w:pPr>
            <w:r w:rsidRPr="00190D07">
              <w:rPr>
                <w:sz w:val="20"/>
                <w:szCs w:val="20"/>
                <w:lang w:val="sv-SE"/>
              </w:rPr>
              <w:t>../../../../</w:t>
            </w:r>
            <w:r w:rsidRPr="00190D07">
              <w:rPr>
                <w:spacing w:val="-1"/>
                <w:sz w:val="20"/>
                <w:szCs w:val="20"/>
                <w:lang w:val="sv-SE"/>
              </w:rPr>
              <w:t>validUntil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F473174" w14:textId="31FCF95C" w:rsidR="00832FAE" w:rsidRPr="00190D07" w:rsidRDefault="00832FAE" w:rsidP="002E0A74">
            <w:pPr>
              <w:spacing w:line="229" w:lineRule="exact"/>
              <w:ind w:left="102"/>
              <w:rPr>
                <w:sz w:val="20"/>
                <w:szCs w:val="20"/>
                <w:lang w:val="sv-SE"/>
              </w:rPr>
            </w:pPr>
            <w:r>
              <w:rPr>
                <w:spacing w:val="-1"/>
                <w:sz w:val="20"/>
                <w:szCs w:val="20"/>
                <w:lang w:val="sv-SE"/>
              </w:rPr>
              <w:t>Date</w:t>
            </w:r>
            <w:r w:rsidRPr="00190D07">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0F594" w14:textId="77777777" w:rsidR="00832FAE" w:rsidRPr="00190D07" w:rsidRDefault="00832FAE" w:rsidP="002E0A74">
            <w:pPr>
              <w:spacing w:line="229" w:lineRule="exact"/>
              <w:ind w:left="102"/>
              <w:rPr>
                <w:sz w:val="20"/>
                <w:szCs w:val="20"/>
                <w:lang w:val="sv-SE"/>
              </w:rPr>
            </w:pPr>
            <w:r w:rsidRPr="00190D07">
              <w:rPr>
                <w:sz w:val="20"/>
                <w:szCs w:val="20"/>
                <w:lang w:val="sv-SE"/>
              </w:rPr>
              <w:t>Sista giltighetsdag.</w:t>
            </w:r>
          </w:p>
          <w:p w14:paraId="1C19D85A" w14:textId="77777777" w:rsidR="00832FAE" w:rsidRPr="00190D07" w:rsidRDefault="00832FAE" w:rsidP="002E0A74">
            <w:pPr>
              <w:spacing w:line="229" w:lineRule="exact"/>
              <w:ind w:left="102"/>
              <w:rPr>
                <w:sz w:val="20"/>
                <w:szCs w:val="20"/>
                <w:lang w:val="sv-SE"/>
              </w:rPr>
            </w:pPr>
            <w:r w:rsidRPr="00190D07">
              <w:rPr>
                <w:sz w:val="20"/>
                <w:szCs w:val="20"/>
                <w:lang w:val="sv-SE"/>
              </w:rPr>
              <w:t>Expeditionsunderlagets sista giltighetsdag.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68DC745"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0..1</w:t>
            </w:r>
          </w:p>
        </w:tc>
      </w:tr>
      <w:tr w:rsidR="00832FAE" w:rsidRPr="002E0A74" w14:paraId="0ADDE01B" w14:textId="77777777" w:rsidTr="00EA38A9">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2FBC0C" w14:textId="64B2FE4E" w:rsidR="00832FAE" w:rsidRPr="00190D07" w:rsidRDefault="00832FAE" w:rsidP="002E0A74">
            <w:pPr>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receivingPharmacy</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74DE89C" w14:textId="77777777" w:rsidR="00832FAE" w:rsidRPr="00190D07" w:rsidRDefault="00832FAE" w:rsidP="002E0A74">
            <w:pPr>
              <w:spacing w:line="229" w:lineRule="exact"/>
              <w:ind w:left="102"/>
              <w:rPr>
                <w:spacing w:val="-1"/>
                <w:sz w:val="20"/>
                <w:szCs w:val="20"/>
                <w:lang w:val="sv-SE"/>
              </w:rPr>
            </w:pPr>
            <w:r w:rsidRPr="00190D07">
              <w:rPr>
                <w:spacing w:val="-1"/>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E170C2" w14:textId="77777777" w:rsidR="00832FAE" w:rsidRPr="00190D07" w:rsidRDefault="00832FAE" w:rsidP="002E0A74">
            <w:pPr>
              <w:spacing w:line="229" w:lineRule="exact"/>
              <w:ind w:left="102"/>
              <w:rPr>
                <w:sz w:val="20"/>
                <w:szCs w:val="20"/>
                <w:lang w:val="sv-SE"/>
              </w:rPr>
            </w:pPr>
            <w:r w:rsidRPr="00190D07">
              <w:rPr>
                <w:sz w:val="20"/>
                <w:szCs w:val="20"/>
                <w:lang w:val="sv-SE"/>
              </w:rPr>
              <w:t>Mottagande apotek.</w:t>
            </w:r>
          </w:p>
          <w:p w14:paraId="6DAF6BE9" w14:textId="0FE6C917" w:rsidR="00832FAE" w:rsidRPr="00190D07" w:rsidRDefault="00832FAE" w:rsidP="002E0A74">
            <w:pPr>
              <w:spacing w:line="229" w:lineRule="exact"/>
              <w:ind w:left="102"/>
              <w:rPr>
                <w:sz w:val="20"/>
                <w:szCs w:val="20"/>
                <w:lang w:val="sv-SE"/>
              </w:rPr>
            </w:pPr>
            <w:r w:rsidRPr="00190D07">
              <w:rPr>
                <w:sz w:val="20"/>
                <w:szCs w:val="20"/>
                <w:lang w:val="sv-SE"/>
              </w:rPr>
              <w:t>Apoteks-id (GLN eller EA</w:t>
            </w:r>
            <w:r>
              <w:rPr>
                <w:sz w:val="20"/>
                <w:szCs w:val="20"/>
                <w:lang w:val="sv-SE"/>
              </w:rPr>
              <w:t>N) vid direktadressering av expedierings</w:t>
            </w:r>
            <w:r w:rsidRPr="00190D07">
              <w:rPr>
                <w:sz w:val="20"/>
                <w:szCs w:val="20"/>
                <w:lang w:val="sv-SE"/>
              </w:rPr>
              <w:t>underlag.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DCBB4A4"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0..1</w:t>
            </w:r>
          </w:p>
        </w:tc>
      </w:tr>
      <w:tr w:rsidR="00832FAE" w:rsidRPr="002E0A74" w14:paraId="29B5D842" w14:textId="77777777" w:rsidTr="00A7304A">
        <w:trPr>
          <w:trHeight w:hRule="exact" w:val="419"/>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69BE9E4" w14:textId="7DD32B35" w:rsidR="00832FAE" w:rsidRPr="00190D07" w:rsidRDefault="00832FAE" w:rsidP="002E0A74">
            <w:pPr>
              <w:spacing w:line="229" w:lineRule="exact"/>
              <w:ind w:left="102"/>
              <w:rPr>
                <w:sz w:val="20"/>
                <w:szCs w:val="20"/>
              </w:rPr>
            </w:pPr>
            <w:r w:rsidRPr="00190D07">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68D340" w14:textId="53399377" w:rsidR="00832FAE" w:rsidRPr="00190D07" w:rsidRDefault="00832FAE"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7D2F2C" w14:textId="677D2A8B" w:rsidR="00832FAE" w:rsidRPr="00A7304A" w:rsidRDefault="00832FAE" w:rsidP="002E0A74">
            <w:pPr>
              <w:spacing w:line="229" w:lineRule="exact"/>
              <w:ind w:left="102"/>
              <w:rPr>
                <w:sz w:val="20"/>
                <w:szCs w:val="20"/>
                <w:lang w:val="sv-SE"/>
              </w:rPr>
            </w:pPr>
            <w:r>
              <w:rPr>
                <w:spacing w:val="-1"/>
                <w:sz w:val="20"/>
                <w:szCs w:val="20"/>
                <w:lang w:val="sv-SE"/>
              </w:rPr>
              <w:t>OID för GLN eller EAN.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875431" w14:textId="0ABC58C6" w:rsidR="00832FAE" w:rsidRPr="00190D07" w:rsidRDefault="00832FAE" w:rsidP="00D23625">
            <w:pPr>
              <w:spacing w:line="229" w:lineRule="exact"/>
              <w:ind w:left="142"/>
              <w:jc w:val="center"/>
              <w:rPr>
                <w:sz w:val="20"/>
                <w:szCs w:val="20"/>
              </w:rPr>
            </w:pPr>
            <w:r>
              <w:rPr>
                <w:sz w:val="20"/>
                <w:szCs w:val="20"/>
                <w:lang w:val="sv-SE"/>
              </w:rPr>
              <w:t>1..1</w:t>
            </w:r>
          </w:p>
        </w:tc>
      </w:tr>
      <w:tr w:rsidR="00832FAE" w:rsidRPr="002E0A74" w14:paraId="34A203D9" w14:textId="77777777" w:rsidTr="00A7304A">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362A94" w14:textId="3D1F2EB1" w:rsidR="00832FAE" w:rsidRPr="00190D07" w:rsidRDefault="00832FAE" w:rsidP="002E0A74">
            <w:pPr>
              <w:spacing w:line="229" w:lineRule="exact"/>
              <w:ind w:left="102"/>
              <w:rPr>
                <w:sz w:val="20"/>
                <w:szCs w:val="20"/>
              </w:rPr>
            </w:pPr>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0C37FE" w14:textId="674B98C0" w:rsidR="00832FAE" w:rsidRPr="00190D07" w:rsidRDefault="00832FAE"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4CD0F5F" w14:textId="36F162ED" w:rsidR="00832FAE" w:rsidRPr="00A7304A" w:rsidRDefault="00832FAE" w:rsidP="00A7304A">
            <w:pPr>
              <w:spacing w:line="229" w:lineRule="exact"/>
              <w:ind w:left="102"/>
              <w:rPr>
                <w:sz w:val="20"/>
                <w:szCs w:val="20"/>
                <w:lang w:val="sv-SE"/>
              </w:rPr>
            </w:pPr>
            <w:r>
              <w:rPr>
                <w:spacing w:val="-1"/>
                <w:sz w:val="20"/>
                <w:szCs w:val="20"/>
                <w:lang w:val="sv-SE"/>
              </w:rPr>
              <w:t>Apoteks-id som är unikt inom kodsystemet.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D39258" w14:textId="1F78E82C" w:rsidR="00832FAE" w:rsidRPr="00190D07" w:rsidRDefault="00832FAE" w:rsidP="00D23625">
            <w:pPr>
              <w:spacing w:line="229" w:lineRule="exact"/>
              <w:ind w:left="142"/>
              <w:jc w:val="center"/>
              <w:rPr>
                <w:sz w:val="20"/>
                <w:szCs w:val="20"/>
              </w:rPr>
            </w:pPr>
            <w:r w:rsidRPr="00A7304A">
              <w:rPr>
                <w:color w:val="FF0000"/>
                <w:sz w:val="20"/>
                <w:szCs w:val="20"/>
                <w:lang w:val="sv-SE"/>
              </w:rPr>
              <w:t>1..1</w:t>
            </w:r>
          </w:p>
        </w:tc>
      </w:tr>
      <w:tr w:rsidR="00832FAE" w:rsidRPr="002E0A74" w14:paraId="3905843C" w14:textId="77777777" w:rsidTr="004049E0">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EB2E44" w14:textId="345D8ED9" w:rsidR="00832FAE" w:rsidRPr="00190D07" w:rsidRDefault="00832FAE" w:rsidP="0049774B">
            <w:pPr>
              <w:spacing w:line="229" w:lineRule="exact"/>
              <w:ind w:left="102"/>
              <w:rPr>
                <w:spacing w:val="-1"/>
                <w:sz w:val="20"/>
                <w:szCs w:val="20"/>
                <w:lang w:val="sv-SE"/>
              </w:rPr>
            </w:pPr>
            <w:r w:rsidRPr="00190D07">
              <w:rPr>
                <w:sz w:val="20"/>
                <w:szCs w:val="20"/>
                <w:lang w:val="sv-SE"/>
              </w:rPr>
              <w:lastRenderedPageBreak/>
              <w:t>../../../../</w:t>
            </w:r>
            <w:r>
              <w:rPr>
                <w:sz w:val="20"/>
                <w:szCs w:val="20"/>
                <w:lang w:val="sv-SE"/>
              </w:rPr>
              <w:t>minimumD</w:t>
            </w:r>
            <w:r w:rsidRPr="00190D07">
              <w:rPr>
                <w:spacing w:val="-1"/>
                <w:sz w:val="20"/>
                <w:szCs w:val="20"/>
                <w:lang w:val="sv-SE"/>
              </w:rPr>
              <w:t xml:space="preserve">ispensationInterval </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5AEB53" w14:textId="77777777" w:rsidR="00832FAE" w:rsidRPr="00190D07" w:rsidRDefault="00832FAE" w:rsidP="002E0A74">
            <w:pPr>
              <w:spacing w:line="229" w:lineRule="exact"/>
              <w:ind w:left="102"/>
              <w:rPr>
                <w:sz w:val="20"/>
                <w:szCs w:val="20"/>
                <w:lang w:val="sv-SE"/>
              </w:rPr>
            </w:pPr>
            <w:r w:rsidRPr="00190D07">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02BC78" w14:textId="77777777" w:rsidR="00832FAE" w:rsidRPr="00190D07" w:rsidRDefault="00832FAE" w:rsidP="002E0A74">
            <w:pPr>
              <w:spacing w:line="229" w:lineRule="exact"/>
              <w:ind w:left="102"/>
              <w:rPr>
                <w:sz w:val="20"/>
                <w:szCs w:val="20"/>
                <w:lang w:val="sv-SE"/>
              </w:rPr>
            </w:pPr>
            <w:r w:rsidRPr="00190D07">
              <w:rPr>
                <w:sz w:val="20"/>
                <w:szCs w:val="20"/>
                <w:lang w:val="sv-SE"/>
              </w:rPr>
              <w:t>Utlämningsintervall.</w:t>
            </w:r>
          </w:p>
          <w:p w14:paraId="40054852" w14:textId="77777777" w:rsidR="00832FAE" w:rsidRPr="00190D07" w:rsidRDefault="00832FAE" w:rsidP="002E0A74">
            <w:pPr>
              <w:spacing w:line="229" w:lineRule="exact"/>
              <w:ind w:left="102"/>
              <w:rPr>
                <w:sz w:val="20"/>
                <w:szCs w:val="20"/>
                <w:lang w:val="sv-SE"/>
              </w:rPr>
            </w:pPr>
            <w:r w:rsidRPr="00190D07">
              <w:rPr>
                <w:sz w:val="20"/>
                <w:szCs w:val="20"/>
                <w:lang w:val="sv-SE"/>
              </w:rPr>
              <w:t>Minsta tidsintervall, i dagar, som ska förflyta mellan två utlämningar. Minsta värde: 1 dag</w:t>
            </w:r>
          </w:p>
          <w:p w14:paraId="25B44E07" w14:textId="4B704F8A" w:rsidR="00832FAE" w:rsidRPr="00190D07" w:rsidRDefault="00832FAE" w:rsidP="002E0A74">
            <w:pPr>
              <w:spacing w:line="229" w:lineRule="exact"/>
              <w:ind w:left="102"/>
              <w:rPr>
                <w:sz w:val="20"/>
                <w:szCs w:val="20"/>
                <w:lang w:val="sv-SE"/>
              </w:rPr>
            </w:pPr>
            <w:r w:rsidRPr="00190D07">
              <w:rPr>
                <w:sz w:val="20"/>
                <w:szCs w:val="20"/>
                <w:lang w:val="sv-SE"/>
              </w:rPr>
              <w:t>Största värde: 12 månader</w:t>
            </w:r>
            <w:r>
              <w:rPr>
                <w:sz w:val="20"/>
                <w:szCs w:val="20"/>
                <w:lang w:val="sv-SE"/>
              </w:rPr>
              <w:t>.</w:t>
            </w:r>
          </w:p>
          <w:p w14:paraId="11222D06" w14:textId="77777777" w:rsidR="00832FAE" w:rsidRPr="00190D07" w:rsidRDefault="00832FAE"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607C8"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0..1</w:t>
            </w:r>
          </w:p>
        </w:tc>
      </w:tr>
      <w:tr w:rsidR="00832FAE" w:rsidRPr="002E0A74" w14:paraId="19D3FD37" w14:textId="77777777" w:rsidTr="004049E0">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AEBFF3" w14:textId="17761978" w:rsidR="00832FAE" w:rsidRPr="00190D07" w:rsidRDefault="00832FAE" w:rsidP="002E0A74">
            <w:pPr>
              <w:spacing w:line="229" w:lineRule="exact"/>
              <w:ind w:left="102"/>
              <w:rPr>
                <w:spacing w:val="-1"/>
                <w:sz w:val="20"/>
                <w:szCs w:val="20"/>
                <w:lang w:val="sv-SE"/>
              </w:rPr>
            </w:pPr>
            <w:r w:rsidRPr="00190D07">
              <w:rPr>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2069211" w14:textId="77777777" w:rsidR="00832FAE" w:rsidRPr="00190D07" w:rsidRDefault="00832FAE"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11E3FE9" w14:textId="77777777" w:rsidR="00832FAE" w:rsidRPr="00190D07" w:rsidRDefault="00832FAE" w:rsidP="002E0A74">
            <w:pPr>
              <w:spacing w:line="229" w:lineRule="exact"/>
              <w:ind w:left="102"/>
              <w:rPr>
                <w:sz w:val="20"/>
                <w:szCs w:val="20"/>
                <w:lang w:val="sv-SE"/>
              </w:rPr>
            </w:pPr>
            <w:r w:rsidRPr="00190D07">
              <w:rPr>
                <w:sz w:val="20"/>
                <w:szCs w:val="20"/>
                <w:lang w:val="sv-SE"/>
              </w:rPr>
              <w:t>Utlämningsintervall värde.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086AE28"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1..1</w:t>
            </w:r>
          </w:p>
        </w:tc>
      </w:tr>
      <w:tr w:rsidR="00832FAE" w:rsidRPr="002E0A74" w14:paraId="0F00BC3B"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5E1CC" w14:textId="3FBDBFB2" w:rsidR="00832FAE" w:rsidRPr="00190D07" w:rsidRDefault="00832FAE" w:rsidP="002E0A74">
            <w:pPr>
              <w:spacing w:line="229" w:lineRule="exact"/>
              <w:ind w:left="102"/>
              <w:rPr>
                <w:sz w:val="20"/>
                <w:szCs w:val="20"/>
              </w:rPr>
            </w:pPr>
            <w:r w:rsidRPr="00190D07">
              <w:rPr>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AD43F81" w14:textId="77777777" w:rsidR="00832FAE" w:rsidRPr="00190D07" w:rsidRDefault="00832FAE" w:rsidP="002E0A74">
            <w:pPr>
              <w:spacing w:line="229" w:lineRule="exact"/>
              <w:ind w:left="102"/>
              <w:rPr>
                <w:sz w:val="20"/>
                <w:szCs w:val="20"/>
              </w:rPr>
            </w:pPr>
            <w:r w:rsidRPr="00190D07">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94FD05" w14:textId="77777777" w:rsidR="00832FAE" w:rsidRPr="00190D07" w:rsidRDefault="00832FAE" w:rsidP="002E0A74">
            <w:pPr>
              <w:spacing w:line="229" w:lineRule="exact"/>
              <w:ind w:left="102"/>
              <w:rPr>
                <w:sz w:val="20"/>
                <w:szCs w:val="20"/>
                <w:lang w:val="sv-SE"/>
              </w:rPr>
            </w:pPr>
            <w:r w:rsidRPr="00190D07">
              <w:rPr>
                <w:sz w:val="20"/>
                <w:szCs w:val="20"/>
                <w:lang w:val="sv-SE"/>
              </w:rPr>
              <w:t>Utlämningsintervall enhet.</w:t>
            </w:r>
          </w:p>
          <w:p w14:paraId="7DBB9BC1" w14:textId="77777777" w:rsidR="00832FAE" w:rsidRPr="00190D07" w:rsidRDefault="00832FAE" w:rsidP="002E0A74">
            <w:pPr>
              <w:spacing w:line="229" w:lineRule="exact"/>
              <w:ind w:left="102"/>
              <w:rPr>
                <w:sz w:val="20"/>
                <w:szCs w:val="20"/>
                <w:lang w:val="sv-SE"/>
              </w:rPr>
            </w:pPr>
            <w:r w:rsidRPr="00190D07">
              <w:rPr>
                <w:sz w:val="20"/>
                <w:szCs w:val="20"/>
                <w:lang w:val="sv-SE"/>
              </w:rPr>
              <w:t>Enhet för det utlämningsintervall. Kan anges i dagar, veckor eller månader.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532D62"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1..1</w:t>
            </w:r>
          </w:p>
        </w:tc>
      </w:tr>
      <w:tr w:rsidR="00832FAE" w:rsidRPr="002E0A74" w14:paraId="7BDFB898"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BBD05C" w14:textId="00DE35BA" w:rsidR="00832FAE" w:rsidRPr="00190D07" w:rsidRDefault="00832FAE"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totalAmount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F352866" w14:textId="77777777" w:rsidR="00832FAE" w:rsidRPr="00190D07" w:rsidRDefault="00832FAE"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5B95C4" w14:textId="77777777" w:rsidR="00832FAE" w:rsidRPr="00190D07" w:rsidRDefault="00832FAE" w:rsidP="002E0A74">
            <w:pPr>
              <w:spacing w:line="229" w:lineRule="exact"/>
              <w:ind w:left="102"/>
              <w:rPr>
                <w:sz w:val="20"/>
                <w:szCs w:val="20"/>
                <w:lang w:val="sv-SE"/>
              </w:rPr>
            </w:pPr>
            <w:r w:rsidRPr="00190D07">
              <w:rPr>
                <w:sz w:val="20"/>
                <w:szCs w:val="20"/>
                <w:lang w:val="sv-SE"/>
              </w:rPr>
              <w:t>Totalmängd.</w:t>
            </w:r>
          </w:p>
          <w:p w14:paraId="458D4955" w14:textId="77777777" w:rsidR="00832FAE" w:rsidRPr="00190D07" w:rsidRDefault="00832FAE" w:rsidP="002E0A74">
            <w:pPr>
              <w:spacing w:line="229" w:lineRule="exact"/>
              <w:ind w:left="102"/>
              <w:rPr>
                <w:sz w:val="20"/>
                <w:szCs w:val="20"/>
                <w:lang w:val="sv-SE"/>
              </w:rPr>
            </w:pPr>
            <w:r w:rsidRPr="00190D07">
              <w:rPr>
                <w:sz w:val="20"/>
                <w:szCs w:val="20"/>
                <w:lang w:val="sv-SE"/>
              </w:rPr>
              <w:t>Den totala mängd (i förpackningsenheter) av ordinerat läkemedel som får lämnas ut enligt denna förskrivning oavsett om det sker vid ett eller flera tillfällen.</w:t>
            </w:r>
          </w:p>
          <w:p w14:paraId="58432682" w14:textId="77777777" w:rsidR="00832FAE" w:rsidRPr="00190D07" w:rsidRDefault="00832FAE"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2920E5"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0..1</w:t>
            </w:r>
          </w:p>
        </w:tc>
      </w:tr>
      <w:tr w:rsidR="00832FAE" w:rsidRPr="002E0A74" w14:paraId="447BC262" w14:textId="77777777" w:rsidTr="004049E0">
        <w:trPr>
          <w:trHeight w:hRule="exact" w:val="106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E1D0C" w14:textId="3AE31E08" w:rsidR="00832FAE" w:rsidRPr="00190D07" w:rsidRDefault="00832FAE"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packageUnit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46D60E1" w14:textId="6390D2B0" w:rsidR="00832FAE" w:rsidRPr="00190D07" w:rsidRDefault="00832FAE"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2A539C" w14:textId="77777777" w:rsidR="00832FAE" w:rsidRPr="00190D07" w:rsidRDefault="00832FAE" w:rsidP="002E0A74">
            <w:pPr>
              <w:spacing w:line="229" w:lineRule="exact"/>
              <w:ind w:left="102"/>
              <w:rPr>
                <w:sz w:val="20"/>
                <w:szCs w:val="20"/>
                <w:lang w:val="sv-SE"/>
              </w:rPr>
            </w:pPr>
            <w:r w:rsidRPr="00190D07">
              <w:rPr>
                <w:sz w:val="20"/>
                <w:szCs w:val="20"/>
                <w:lang w:val="sv-SE"/>
              </w:rPr>
              <w:t>Förpackningsenhet.</w:t>
            </w:r>
          </w:p>
          <w:p w14:paraId="59D6402B" w14:textId="77777777" w:rsidR="00832FAE" w:rsidRPr="00190D07" w:rsidRDefault="00832FAE" w:rsidP="002E0A74">
            <w:pPr>
              <w:spacing w:line="229" w:lineRule="exact"/>
              <w:ind w:left="102"/>
              <w:rPr>
                <w:sz w:val="20"/>
                <w:szCs w:val="20"/>
                <w:lang w:val="sv-SE"/>
              </w:rPr>
            </w:pPr>
            <w:r w:rsidRPr="00190D07">
              <w:rPr>
                <w:sz w:val="20"/>
                <w:szCs w:val="20"/>
                <w:lang w:val="sv-SE"/>
              </w:rPr>
              <w:t>Text som anger den enhet som används för att uttrycka mängd i de förpackningar som säljs. Exempel: styck, ml, mg.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B6889D1"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0..1</w:t>
            </w:r>
          </w:p>
        </w:tc>
      </w:tr>
      <w:tr w:rsidR="00832FAE" w:rsidRPr="002E0A74" w14:paraId="01CC9A4A" w14:textId="77777777" w:rsidTr="004049E0">
        <w:trPr>
          <w:trHeight w:hRule="exact" w:val="1216"/>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DF4071" w14:textId="2EA24E26" w:rsidR="00832FAE" w:rsidRPr="00190D07" w:rsidRDefault="00832FAE"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distributionMethod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B821EB" w14:textId="142B921A" w:rsidR="00832FAE" w:rsidRPr="00190D07" w:rsidRDefault="00832FAE"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F9F961" w14:textId="77777777" w:rsidR="00832FAE" w:rsidRPr="00190D07" w:rsidRDefault="00832FAE" w:rsidP="002E0A74">
            <w:pPr>
              <w:spacing w:line="229" w:lineRule="exact"/>
              <w:ind w:left="102"/>
              <w:rPr>
                <w:sz w:val="20"/>
                <w:szCs w:val="20"/>
                <w:lang w:val="sv-SE"/>
              </w:rPr>
            </w:pPr>
            <w:r w:rsidRPr="00190D07">
              <w:rPr>
                <w:sz w:val="20"/>
                <w:szCs w:val="20"/>
                <w:lang w:val="sv-SE"/>
              </w:rPr>
              <w:t>Distributionssätt.</w:t>
            </w:r>
          </w:p>
          <w:p w14:paraId="22E0E33E" w14:textId="77777777" w:rsidR="00832FAE" w:rsidRPr="00190D07" w:rsidRDefault="00832FAE" w:rsidP="002E0A74">
            <w:pPr>
              <w:spacing w:line="229" w:lineRule="exact"/>
              <w:ind w:left="102"/>
              <w:rPr>
                <w:sz w:val="20"/>
                <w:szCs w:val="20"/>
                <w:lang w:val="sv-SE"/>
              </w:rPr>
            </w:pPr>
            <w:r w:rsidRPr="00190D07">
              <w:rPr>
                <w:sz w:val="20"/>
                <w:szCs w:val="20"/>
                <w:lang w:val="sv-SE"/>
              </w:rPr>
              <w:t>Text som beskriver hur det förskrivna läkemedlet ska distribueras till vård- och omsorgstagaren. Exempel Apodos, Hemleverans, Hämtas.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7A95AB"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0..1</w:t>
            </w:r>
          </w:p>
        </w:tc>
      </w:tr>
      <w:tr w:rsidR="00832FAE" w:rsidRPr="002E0A74" w14:paraId="414D7721" w14:textId="77777777" w:rsidTr="004049E0">
        <w:trPr>
          <w:trHeight w:hRule="exact" w:val="78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47C235" w14:textId="0CB6CF77" w:rsidR="00832FAE" w:rsidRPr="00190D07" w:rsidRDefault="00832FAE" w:rsidP="002E0A74">
            <w:pPr>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dispensationAuthorizer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F21D02" w14:textId="74E5E586" w:rsidR="00832FAE" w:rsidRPr="00190D07" w:rsidRDefault="00832FAE" w:rsidP="002E0A74">
            <w:pPr>
              <w:spacing w:line="229" w:lineRule="exact"/>
              <w:ind w:left="102"/>
              <w:rPr>
                <w:sz w:val="20"/>
                <w:szCs w:val="20"/>
                <w:lang w:val="sv-SE"/>
              </w:rPr>
            </w:pPr>
            <w:r w:rsidRPr="00190D07">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4FB795" w14:textId="77777777" w:rsidR="00832FAE" w:rsidRPr="00190D07" w:rsidRDefault="00832FAE" w:rsidP="002E0A74">
            <w:pPr>
              <w:spacing w:line="229" w:lineRule="exact"/>
              <w:ind w:left="102"/>
              <w:rPr>
                <w:sz w:val="20"/>
                <w:szCs w:val="20"/>
                <w:lang w:val="sv-SE"/>
              </w:rPr>
            </w:pPr>
            <w:r w:rsidRPr="00190D07">
              <w:rPr>
                <w:sz w:val="20"/>
                <w:szCs w:val="20"/>
                <w:lang w:val="sv-SE"/>
              </w:rPr>
              <w:t>Förskrivare.</w:t>
            </w:r>
          </w:p>
          <w:p w14:paraId="1C42B183" w14:textId="74EC0854" w:rsidR="00832FAE" w:rsidRPr="00190D07" w:rsidRDefault="00832FAE" w:rsidP="0072413D">
            <w:pPr>
              <w:spacing w:line="229" w:lineRule="exact"/>
              <w:ind w:left="102"/>
              <w:rPr>
                <w:sz w:val="20"/>
                <w:szCs w:val="20"/>
                <w:lang w:val="sv-SE"/>
              </w:rPr>
            </w:pPr>
            <w:r w:rsidRPr="00190D07">
              <w:rPr>
                <w:sz w:val="20"/>
                <w:szCs w:val="20"/>
                <w:lang w:val="sv-SE"/>
              </w:rPr>
              <w:t>Vård och omsorgspersonal med förskrivningsrätt.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5A0B506"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1..1</w:t>
            </w:r>
          </w:p>
        </w:tc>
      </w:tr>
      <w:tr w:rsidR="00832FAE" w:rsidRPr="002E0A74" w14:paraId="10345775" w14:textId="77777777" w:rsidTr="0049774B">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EFC2B1A" w14:textId="0AFA2D30" w:rsidR="00832FAE" w:rsidRPr="00A7696A" w:rsidRDefault="00832FAE" w:rsidP="002E0A74">
            <w:pPr>
              <w:tabs>
                <w:tab w:val="left" w:pos="567"/>
              </w:tabs>
              <w:spacing w:line="229" w:lineRule="exact"/>
              <w:ind w:left="102"/>
              <w:rPr>
                <w:sz w:val="20"/>
                <w:szCs w:val="20"/>
                <w:lang w:val="sv-SE"/>
              </w:rPr>
            </w:pPr>
            <w:r>
              <w:rPr>
                <w:sz w:val="20"/>
                <w:szCs w:val="20"/>
                <w:lang w:val="sv-SE"/>
              </w:rPr>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8DB97E" w14:textId="77777777" w:rsidR="00832FAE" w:rsidRPr="00296F37" w:rsidRDefault="00832FAE" w:rsidP="00573261">
            <w:pPr>
              <w:spacing w:line="229" w:lineRule="exact"/>
              <w:ind w:left="102"/>
              <w:rPr>
                <w:rFonts w:cs="Arial"/>
                <w:color w:val="FF0000"/>
                <w:sz w:val="20"/>
                <w:szCs w:val="20"/>
                <w:lang w:val="sv-SE"/>
              </w:rPr>
            </w:pPr>
            <w:r w:rsidRPr="00296F37">
              <w:rPr>
                <w:sz w:val="20"/>
                <w:szCs w:val="20"/>
                <w:lang w:val="sv-SE"/>
              </w:rPr>
              <w:t>TimeStampType</w:t>
            </w:r>
          </w:p>
          <w:p w14:paraId="2B0E8ADE" w14:textId="77777777" w:rsidR="00832FAE" w:rsidRPr="00A7696A" w:rsidRDefault="00832FAE"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11EF7E" w14:textId="242849BF" w:rsidR="00832FAE" w:rsidRPr="002E0A74" w:rsidRDefault="00832FAE" w:rsidP="00573261">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/förskrivningsstidpunkt</w:t>
            </w:r>
            <w:r w:rsidRPr="002E0A74">
              <w:rPr>
                <w:spacing w:val="-1"/>
                <w:sz w:val="20"/>
                <w:szCs w:val="20"/>
                <w:lang w:val="sv-SE"/>
              </w:rPr>
              <w:t>.</w:t>
            </w:r>
          </w:p>
          <w:p w14:paraId="67F23B64" w14:textId="30FB2B24" w:rsidR="00832FAE" w:rsidRPr="00A7696A" w:rsidRDefault="00832FAE" w:rsidP="0049774B">
            <w:pPr>
              <w:spacing w:line="229" w:lineRule="exact"/>
              <w:ind w:left="142"/>
              <w:rPr>
                <w:spacing w:val="-1"/>
                <w:sz w:val="20"/>
                <w:szCs w:val="20"/>
                <w:lang w:val="sv-SE"/>
              </w:rPr>
            </w:pPr>
            <w:r w:rsidRPr="002E0A74">
              <w:rPr>
                <w:spacing w:val="-1"/>
                <w:sz w:val="20"/>
                <w:szCs w:val="20"/>
                <w:lang w:val="sv-SE"/>
              </w:rPr>
              <w:t xml:space="preserve">Tidpunkt då beslut fattas om </w:t>
            </w:r>
            <w:r>
              <w:rPr>
                <w:spacing w:val="-1"/>
                <w:sz w:val="20"/>
                <w:szCs w:val="20"/>
                <w:lang w:val="sv-SE"/>
              </w:rPr>
              <w:t>förskrivning.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2DD55E0" w14:textId="0F6FE3A1" w:rsidR="00832FAE" w:rsidRPr="00190D07" w:rsidRDefault="00832FAE" w:rsidP="00D23625">
            <w:pPr>
              <w:spacing w:line="229" w:lineRule="exact"/>
              <w:ind w:left="142"/>
              <w:jc w:val="center"/>
              <w:rPr>
                <w:sz w:val="20"/>
                <w:szCs w:val="20"/>
              </w:rPr>
            </w:pPr>
            <w:r w:rsidRPr="004049E0">
              <w:rPr>
                <w:spacing w:val="-1"/>
                <w:sz w:val="20"/>
                <w:szCs w:val="20"/>
              </w:rPr>
              <w:t>1..1</w:t>
            </w:r>
          </w:p>
        </w:tc>
      </w:tr>
      <w:tr w:rsidR="00832FAE" w:rsidRPr="002E0A74" w14:paraId="760C1BE3"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30BD841" w14:textId="545B557D" w:rsidR="00832FAE" w:rsidRPr="00190D07" w:rsidRDefault="00832FAE"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56316C2" w14:textId="77777777" w:rsidR="00832FAE" w:rsidRPr="004049E0" w:rsidRDefault="00832FAE" w:rsidP="00573261">
            <w:pPr>
              <w:spacing w:line="229" w:lineRule="exact"/>
              <w:ind w:left="102"/>
              <w:rPr>
                <w:rFonts w:cs="Arial"/>
                <w:sz w:val="20"/>
                <w:szCs w:val="20"/>
              </w:rPr>
            </w:pPr>
            <w:r w:rsidRPr="004049E0">
              <w:rPr>
                <w:sz w:val="20"/>
                <w:szCs w:val="20"/>
              </w:rPr>
              <w:t>HSAIdType</w:t>
            </w:r>
          </w:p>
          <w:p w14:paraId="38740AA8" w14:textId="77777777" w:rsidR="00832FAE" w:rsidRPr="00190D07"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C9AF17" w14:textId="3533A485" w:rsidR="00832FAE" w:rsidRPr="00A7696A" w:rsidRDefault="00832FAE" w:rsidP="00A7696A">
            <w:pPr>
              <w:spacing w:line="226" w:lineRule="exact"/>
              <w:ind w:left="102"/>
              <w:rPr>
                <w:spacing w:val="-1"/>
                <w:sz w:val="20"/>
                <w:szCs w:val="20"/>
                <w:lang w:val="sv-SE"/>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4ED9F4" w14:textId="7B3E3B6F" w:rsidR="00832FAE" w:rsidRPr="00190D07" w:rsidRDefault="00832FAE" w:rsidP="00D23625">
            <w:pPr>
              <w:spacing w:line="229" w:lineRule="exact"/>
              <w:ind w:left="142"/>
              <w:jc w:val="center"/>
              <w:rPr>
                <w:sz w:val="20"/>
                <w:szCs w:val="20"/>
              </w:rPr>
            </w:pPr>
            <w:r w:rsidRPr="004049E0">
              <w:rPr>
                <w:spacing w:val="-1"/>
                <w:sz w:val="20"/>
                <w:szCs w:val="20"/>
              </w:rPr>
              <w:t>0..1</w:t>
            </w:r>
          </w:p>
        </w:tc>
      </w:tr>
      <w:tr w:rsidR="00832FAE" w:rsidRPr="002E0A74" w14:paraId="33793985"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96C0C9" w14:textId="0C53618C" w:rsidR="00832FAE" w:rsidRPr="00190D07" w:rsidRDefault="00832FAE"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76EB975" w14:textId="165C0E35" w:rsidR="00832FAE" w:rsidRPr="00190D07"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DCDA08F" w14:textId="61002280" w:rsidR="00832FAE" w:rsidRPr="00A7696A" w:rsidRDefault="00832FAE" w:rsidP="00A7696A">
            <w:pPr>
              <w:spacing w:line="226" w:lineRule="exact"/>
              <w:ind w:left="102"/>
              <w:rPr>
                <w:spacing w:val="-1"/>
                <w:sz w:val="20"/>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4956CBC" w14:textId="7B12ED48" w:rsidR="00832FAE" w:rsidRPr="00190D07" w:rsidRDefault="00832FAE" w:rsidP="00D23625">
            <w:pPr>
              <w:spacing w:line="229" w:lineRule="exact"/>
              <w:ind w:left="142"/>
              <w:jc w:val="center"/>
              <w:rPr>
                <w:sz w:val="20"/>
                <w:szCs w:val="20"/>
              </w:rPr>
            </w:pPr>
            <w:r w:rsidRPr="004049E0">
              <w:rPr>
                <w:spacing w:val="-1"/>
                <w:sz w:val="20"/>
                <w:szCs w:val="20"/>
              </w:rPr>
              <w:t>0..1</w:t>
            </w:r>
          </w:p>
        </w:tc>
      </w:tr>
      <w:tr w:rsidR="00832FAE" w:rsidRPr="002E0A74" w14:paraId="6209D52A" w14:textId="77777777" w:rsidTr="00A7696A">
        <w:trPr>
          <w:trHeight w:hRule="exact" w:val="101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A07942" w14:textId="16C6ED5A" w:rsidR="00832FAE" w:rsidRPr="00190D07" w:rsidRDefault="00832FAE"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7995A8" w14:textId="77777777" w:rsidR="00832FAE" w:rsidRPr="004049E0" w:rsidRDefault="00832FAE" w:rsidP="00573261">
            <w:pPr>
              <w:spacing w:line="226" w:lineRule="exact"/>
              <w:ind w:left="102"/>
              <w:rPr>
                <w:spacing w:val="-1"/>
                <w:sz w:val="20"/>
                <w:szCs w:val="20"/>
              </w:rPr>
            </w:pPr>
            <w:r w:rsidRPr="004049E0">
              <w:rPr>
                <w:spacing w:val="-1"/>
                <w:sz w:val="20"/>
                <w:szCs w:val="20"/>
              </w:rPr>
              <w:t xml:space="preserve">CVType </w:t>
            </w:r>
          </w:p>
          <w:p w14:paraId="4358BFEE" w14:textId="77777777" w:rsidR="00832FAE" w:rsidRPr="00190D07"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C7D6F7" w14:textId="046F3C2E" w:rsidR="00832FAE" w:rsidRPr="00A7696A" w:rsidRDefault="00832FAE" w:rsidP="002E0A74">
            <w:pPr>
              <w:spacing w:line="226" w:lineRule="exact"/>
              <w:ind w:left="102"/>
              <w:rPr>
                <w:spacing w:val="-1"/>
                <w:sz w:val="20"/>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Pr="00832FAE">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8EA2D7" w14:textId="3A6464A3" w:rsidR="00832FAE" w:rsidRPr="00190D07" w:rsidRDefault="00832FAE" w:rsidP="00D23625">
            <w:pPr>
              <w:spacing w:line="229" w:lineRule="exact"/>
              <w:ind w:left="142"/>
              <w:jc w:val="center"/>
              <w:rPr>
                <w:sz w:val="20"/>
                <w:szCs w:val="20"/>
              </w:rPr>
            </w:pPr>
            <w:r w:rsidRPr="004049E0">
              <w:rPr>
                <w:spacing w:val="-1"/>
                <w:sz w:val="20"/>
                <w:szCs w:val="20"/>
              </w:rPr>
              <w:t>0..1</w:t>
            </w:r>
          </w:p>
        </w:tc>
      </w:tr>
      <w:tr w:rsidR="00832FAE" w:rsidRPr="002E0A74" w14:paraId="40DDA87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439BE7" w14:textId="40B2BC6F" w:rsidR="00832FAE" w:rsidRPr="00190D07" w:rsidRDefault="00832FAE"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C0B91E" w14:textId="121521E9" w:rsidR="00832FAE" w:rsidRPr="00190D07"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8AA9AF" w14:textId="4FC291C1" w:rsidR="00832FAE" w:rsidRPr="00A7696A" w:rsidRDefault="00832FAE" w:rsidP="002E0A74">
            <w:pPr>
              <w:spacing w:line="226" w:lineRule="exact"/>
              <w:ind w:left="102"/>
              <w:rPr>
                <w:spacing w:val="-1"/>
                <w:sz w:val="20"/>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09C8D17" w14:textId="765E7619" w:rsidR="00832FAE" w:rsidRPr="00190D07" w:rsidRDefault="00832FAE" w:rsidP="00D23625">
            <w:pPr>
              <w:spacing w:line="229" w:lineRule="exact"/>
              <w:ind w:left="142"/>
              <w:jc w:val="center"/>
              <w:rPr>
                <w:sz w:val="20"/>
                <w:szCs w:val="20"/>
              </w:rPr>
            </w:pPr>
            <w:r w:rsidRPr="004049E0">
              <w:rPr>
                <w:spacing w:val="-1"/>
                <w:sz w:val="20"/>
                <w:szCs w:val="20"/>
              </w:rPr>
              <w:t>0..1</w:t>
            </w:r>
          </w:p>
        </w:tc>
      </w:tr>
      <w:tr w:rsidR="00832FAE" w:rsidRPr="002E0A74" w14:paraId="13A3C3F8" w14:textId="77777777" w:rsidTr="00A7696A">
        <w:trPr>
          <w:trHeight w:hRule="exact" w:val="72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958414" w14:textId="06E7A2E3" w:rsidR="00832FAE" w:rsidRPr="00190D07" w:rsidRDefault="00832FAE"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F89D61" w14:textId="207451DD" w:rsidR="00832FAE" w:rsidRPr="00190D07"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8BA48DD" w14:textId="297542E2" w:rsidR="00832FAE" w:rsidRPr="00A7696A" w:rsidRDefault="00832FAE" w:rsidP="002E0A74">
            <w:pPr>
              <w:spacing w:line="226" w:lineRule="exact"/>
              <w:ind w:left="102"/>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D8A09B8" w14:textId="1293A967" w:rsidR="00832FAE" w:rsidRPr="00190D07" w:rsidRDefault="00832FAE" w:rsidP="00D23625">
            <w:pPr>
              <w:spacing w:line="229" w:lineRule="exact"/>
              <w:ind w:left="142"/>
              <w:jc w:val="center"/>
              <w:rPr>
                <w:sz w:val="20"/>
                <w:szCs w:val="20"/>
              </w:rPr>
            </w:pPr>
            <w:r w:rsidRPr="004049E0">
              <w:rPr>
                <w:spacing w:val="-1"/>
                <w:sz w:val="20"/>
                <w:szCs w:val="20"/>
              </w:rPr>
              <w:t>0..1</w:t>
            </w:r>
          </w:p>
        </w:tc>
      </w:tr>
      <w:tr w:rsidR="00832FAE" w:rsidRPr="002E0A74" w14:paraId="77CDBD2F" w14:textId="77777777" w:rsidTr="00A7696A">
        <w:trPr>
          <w:trHeight w:hRule="exact" w:val="45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A1B8B2" w14:textId="14588A4B" w:rsidR="00832FAE" w:rsidRPr="00190D07" w:rsidRDefault="00832FAE"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3372F99" w14:textId="529E088F" w:rsidR="00832FAE" w:rsidRPr="00190D07"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9DD7E" w14:textId="13BB4632" w:rsidR="00832FAE" w:rsidRPr="00A7696A" w:rsidRDefault="00832FAE" w:rsidP="002E0A74">
            <w:pPr>
              <w:spacing w:line="226" w:lineRule="exact"/>
              <w:ind w:left="102"/>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230D9A" w14:textId="1280A364" w:rsidR="00832FAE" w:rsidRPr="00190D07" w:rsidRDefault="00832FAE" w:rsidP="00D23625">
            <w:pPr>
              <w:spacing w:line="229" w:lineRule="exact"/>
              <w:ind w:left="142"/>
              <w:jc w:val="center"/>
              <w:rPr>
                <w:sz w:val="20"/>
                <w:szCs w:val="20"/>
              </w:rPr>
            </w:pPr>
            <w:r w:rsidRPr="004049E0">
              <w:rPr>
                <w:spacing w:val="-1"/>
                <w:sz w:val="20"/>
                <w:szCs w:val="20"/>
              </w:rPr>
              <w:t>0..1</w:t>
            </w:r>
          </w:p>
        </w:tc>
      </w:tr>
      <w:tr w:rsidR="00832FAE" w:rsidRPr="002E0A74" w14:paraId="45956E51"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ADFB806" w14:textId="38E70277" w:rsidR="00832FAE" w:rsidRPr="00190D07" w:rsidRDefault="00832FAE"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A39312" w14:textId="2BCAA72D" w:rsidR="00832FAE" w:rsidRPr="00190D07"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54E1207" w14:textId="187C2405" w:rsidR="00832FAE" w:rsidRPr="00A7696A" w:rsidRDefault="00832FAE" w:rsidP="002E0A74">
            <w:pPr>
              <w:spacing w:line="226" w:lineRule="exact"/>
              <w:ind w:left="102"/>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F164D03" w14:textId="6D7E8FE8" w:rsidR="00832FAE" w:rsidRPr="00190D07" w:rsidRDefault="00832FAE" w:rsidP="00D23625">
            <w:pPr>
              <w:spacing w:line="229" w:lineRule="exact"/>
              <w:ind w:left="142"/>
              <w:jc w:val="center"/>
              <w:rPr>
                <w:sz w:val="20"/>
                <w:szCs w:val="20"/>
              </w:rPr>
            </w:pPr>
            <w:r w:rsidRPr="004049E0">
              <w:rPr>
                <w:spacing w:val="-1"/>
                <w:sz w:val="20"/>
                <w:szCs w:val="20"/>
              </w:rPr>
              <w:t>0..1</w:t>
            </w:r>
          </w:p>
        </w:tc>
      </w:tr>
      <w:tr w:rsidR="00832FAE" w:rsidRPr="002E0A74" w14:paraId="4BCC6AAD" w14:textId="77777777" w:rsidTr="00A7696A">
        <w:trPr>
          <w:trHeight w:hRule="exact" w:val="73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48C77E" w14:textId="30508B98" w:rsidR="00832FAE" w:rsidRPr="00190D07" w:rsidRDefault="00832FAE" w:rsidP="002E0A74">
            <w:pPr>
              <w:tabs>
                <w:tab w:val="left" w:pos="567"/>
              </w:tabs>
              <w:spacing w:line="229" w:lineRule="exact"/>
              <w:ind w:left="102"/>
              <w:rPr>
                <w:sz w:val="20"/>
                <w:szCs w:val="20"/>
              </w:rPr>
            </w:pPr>
            <w:r>
              <w:rPr>
                <w:sz w:val="20"/>
                <w:szCs w:val="20"/>
                <w:lang w:val="sv-SE"/>
              </w:rPr>
              <w:lastRenderedPageBreak/>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A19D981" w14:textId="29A5B743" w:rsidR="00832FAE" w:rsidRPr="00190D07"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A148F" w14:textId="55745F41" w:rsidR="00832FAE" w:rsidRPr="00A7696A" w:rsidRDefault="00832FAE" w:rsidP="002E0A74">
            <w:pPr>
              <w:spacing w:line="226" w:lineRule="exact"/>
              <w:ind w:left="102"/>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B3A4F8" w14:textId="6C771940" w:rsidR="00832FAE" w:rsidRPr="00190D07" w:rsidRDefault="00832FAE" w:rsidP="00D23625">
            <w:pPr>
              <w:spacing w:line="229" w:lineRule="exact"/>
              <w:ind w:left="142"/>
              <w:jc w:val="center"/>
              <w:rPr>
                <w:sz w:val="20"/>
                <w:szCs w:val="20"/>
              </w:rPr>
            </w:pPr>
            <w:r w:rsidRPr="004049E0">
              <w:rPr>
                <w:spacing w:val="-1"/>
                <w:sz w:val="20"/>
                <w:szCs w:val="20"/>
              </w:rPr>
              <w:t>0..1</w:t>
            </w:r>
          </w:p>
        </w:tc>
      </w:tr>
      <w:tr w:rsidR="00832FAE" w:rsidRPr="002E0A74" w14:paraId="16BB2028" w14:textId="77777777" w:rsidTr="00A7696A">
        <w:trPr>
          <w:trHeight w:hRule="exact" w:val="145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1F7338" w14:textId="2E474A90" w:rsidR="00832FAE" w:rsidRPr="00190D07"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940628" w14:textId="0A0557DB" w:rsidR="00832FAE" w:rsidRPr="00190D07"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081C5E" w14:textId="77777777" w:rsidR="00832FAE" w:rsidRPr="00296F37" w:rsidRDefault="00832FAE"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16BD0C11" w14:textId="7434F147" w:rsidR="00832FAE" w:rsidRPr="00A7696A" w:rsidRDefault="00832FAE"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84B25A" w14:textId="2E19144D" w:rsidR="00832FAE" w:rsidRPr="00190D07" w:rsidRDefault="00832FAE" w:rsidP="00D23625">
            <w:pPr>
              <w:spacing w:line="229" w:lineRule="exact"/>
              <w:ind w:left="142"/>
              <w:jc w:val="center"/>
              <w:rPr>
                <w:szCs w:val="20"/>
              </w:rPr>
            </w:pPr>
            <w:r w:rsidRPr="004049E0">
              <w:rPr>
                <w:spacing w:val="-1"/>
                <w:sz w:val="20"/>
                <w:szCs w:val="20"/>
              </w:rPr>
              <w:t>0..1</w:t>
            </w:r>
          </w:p>
        </w:tc>
      </w:tr>
      <w:tr w:rsidR="00832FAE" w:rsidRPr="002E0A74" w14:paraId="423131B9" w14:textId="77777777" w:rsidTr="00A7696A">
        <w:trPr>
          <w:trHeight w:hRule="exact" w:val="61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CD62F1" w14:textId="2E61FC0E" w:rsidR="00832FAE" w:rsidRPr="00190D07"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9598B2C" w14:textId="2EB0DBF7" w:rsidR="00832FAE" w:rsidRPr="00190D07" w:rsidRDefault="00832FAE"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3CE5BD" w14:textId="5B47A430" w:rsidR="00832FAE" w:rsidRPr="00A7696A" w:rsidRDefault="00832FAE" w:rsidP="00A7696A">
            <w:pPr>
              <w:spacing w:line="226"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463378" w14:textId="0259B18F" w:rsidR="00832FAE" w:rsidRPr="00190D07" w:rsidRDefault="00832FAE" w:rsidP="00D23625">
            <w:pPr>
              <w:spacing w:line="229" w:lineRule="exact"/>
              <w:ind w:left="142"/>
              <w:jc w:val="center"/>
              <w:rPr>
                <w:szCs w:val="20"/>
              </w:rPr>
            </w:pPr>
            <w:r w:rsidRPr="004049E0">
              <w:rPr>
                <w:spacing w:val="-1"/>
                <w:sz w:val="20"/>
                <w:szCs w:val="20"/>
              </w:rPr>
              <w:t>0..1</w:t>
            </w:r>
          </w:p>
        </w:tc>
      </w:tr>
      <w:tr w:rsidR="00832FAE" w:rsidRPr="002E0A74" w14:paraId="21F77CFD" w14:textId="77777777" w:rsidTr="00A7696A">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4D69B5" w14:textId="0D12EA7D" w:rsidR="00832FAE" w:rsidRPr="00190D07"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DD4D59" w14:textId="288785FF" w:rsidR="00832FAE" w:rsidRPr="00190D07" w:rsidRDefault="00832FAE"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CED2E44" w14:textId="7D77CBF0" w:rsidR="00832FAE" w:rsidRPr="00A7696A" w:rsidRDefault="00832FAE" w:rsidP="00A7696A">
            <w:pPr>
              <w:spacing w:line="226"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14C5DC" w14:textId="27576887" w:rsidR="00832FAE" w:rsidRPr="00190D07" w:rsidRDefault="00832FAE" w:rsidP="00D23625">
            <w:pPr>
              <w:spacing w:line="229" w:lineRule="exact"/>
              <w:ind w:left="142"/>
              <w:jc w:val="center"/>
              <w:rPr>
                <w:szCs w:val="20"/>
              </w:rPr>
            </w:pPr>
            <w:r w:rsidRPr="004049E0">
              <w:rPr>
                <w:spacing w:val="-1"/>
                <w:sz w:val="20"/>
                <w:szCs w:val="20"/>
              </w:rPr>
              <w:t>0..1</w:t>
            </w:r>
          </w:p>
        </w:tc>
      </w:tr>
      <w:tr w:rsidR="00832FAE" w:rsidRPr="002E0A74" w14:paraId="21E3E828" w14:textId="77777777" w:rsidTr="00A7696A">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82B753" w14:textId="042DD1B5" w:rsidR="00832FAE" w:rsidRPr="00190D07"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BFB494" w14:textId="5D975531" w:rsidR="00832FAE" w:rsidRPr="00190D07"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7F9245" w14:textId="4256611B" w:rsidR="00832FAE" w:rsidRPr="00A7696A" w:rsidRDefault="00832FAE" w:rsidP="00A7696A">
            <w:pPr>
              <w:spacing w:line="226"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1B283F" w14:textId="154201FD" w:rsidR="00832FAE" w:rsidRPr="00190D07" w:rsidRDefault="00832FAE" w:rsidP="00D23625">
            <w:pPr>
              <w:spacing w:line="229" w:lineRule="exact"/>
              <w:ind w:left="142"/>
              <w:jc w:val="center"/>
              <w:rPr>
                <w:szCs w:val="20"/>
              </w:rPr>
            </w:pPr>
            <w:r w:rsidRPr="004049E0">
              <w:rPr>
                <w:spacing w:val="-1"/>
                <w:sz w:val="20"/>
                <w:szCs w:val="20"/>
              </w:rPr>
              <w:t>0..1</w:t>
            </w:r>
          </w:p>
        </w:tc>
      </w:tr>
      <w:tr w:rsidR="00832FAE" w:rsidRPr="002E0A74" w14:paraId="59CAAFAA" w14:textId="77777777" w:rsidTr="00A7696A">
        <w:trPr>
          <w:trHeight w:hRule="exact" w:val="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254B9B" w14:textId="2158C92A" w:rsidR="00832FAE" w:rsidRPr="00190D07" w:rsidRDefault="00832FAE"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27491" w14:textId="2C9B5FC6" w:rsidR="00832FAE" w:rsidRPr="00190D07"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CEB0DF" w14:textId="5FB5F5BC" w:rsidR="00832FAE" w:rsidRPr="00190D07" w:rsidRDefault="00832FAE" w:rsidP="002E0A74">
            <w:pPr>
              <w:spacing w:line="226" w:lineRule="exact"/>
              <w:ind w:left="102"/>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D643ED2" w14:textId="62A12016" w:rsidR="00832FAE" w:rsidRPr="00190D07" w:rsidRDefault="00832FAE" w:rsidP="00D23625">
            <w:pPr>
              <w:spacing w:line="229" w:lineRule="exact"/>
              <w:ind w:left="142"/>
              <w:jc w:val="center"/>
              <w:rPr>
                <w:sz w:val="20"/>
                <w:szCs w:val="20"/>
              </w:rPr>
            </w:pPr>
            <w:r w:rsidRPr="004049E0">
              <w:rPr>
                <w:sz w:val="20"/>
                <w:szCs w:val="20"/>
              </w:rPr>
              <w:t>0..1</w:t>
            </w:r>
          </w:p>
        </w:tc>
      </w:tr>
      <w:tr w:rsidR="00832FAE" w:rsidRPr="002E0A74" w14:paraId="04972615" w14:textId="77777777" w:rsidTr="00A7696A">
        <w:trPr>
          <w:trHeight w:hRule="exact" w:val="55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FC2017F" w14:textId="3B2A3E10" w:rsidR="00832FAE" w:rsidRPr="00190D07" w:rsidRDefault="00832FAE"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C03ED3" w14:textId="1C3CBBF3" w:rsidR="00832FAE" w:rsidRPr="00190D07"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370EC0" w14:textId="61030ACE" w:rsidR="00832FAE" w:rsidRPr="00190D07" w:rsidRDefault="00832FAE" w:rsidP="002E0A74">
            <w:pPr>
              <w:spacing w:line="226" w:lineRule="exact"/>
              <w:ind w:left="102"/>
              <w:rPr>
                <w:spacing w:val="-1"/>
                <w:sz w:val="20"/>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3DBD62" w14:textId="4CC25D26" w:rsidR="00832FAE" w:rsidRPr="00190D07" w:rsidRDefault="00832FAE" w:rsidP="00D23625">
            <w:pPr>
              <w:spacing w:line="229" w:lineRule="exact"/>
              <w:ind w:left="142"/>
              <w:jc w:val="center"/>
              <w:rPr>
                <w:sz w:val="20"/>
                <w:szCs w:val="20"/>
              </w:rPr>
            </w:pPr>
            <w:r w:rsidRPr="004049E0">
              <w:rPr>
                <w:sz w:val="20"/>
                <w:szCs w:val="20"/>
              </w:rPr>
              <w:t>0..1</w:t>
            </w:r>
          </w:p>
        </w:tc>
      </w:tr>
      <w:tr w:rsidR="00832FAE" w:rsidRPr="002E0A74" w14:paraId="7645840D" w14:textId="77777777" w:rsidTr="00A7696A">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59CA010" w14:textId="559C05A7" w:rsidR="00832FAE" w:rsidRPr="00190D07" w:rsidRDefault="00832FAE"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4B554A3" w14:textId="56861E19" w:rsidR="00832FAE" w:rsidRPr="00190D07"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B7CCE5A" w14:textId="723D7FAB" w:rsidR="00832FAE" w:rsidRPr="00A7696A" w:rsidRDefault="00832FAE" w:rsidP="002E0A74">
            <w:pPr>
              <w:spacing w:line="226" w:lineRule="exact"/>
              <w:ind w:left="102"/>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052412" w14:textId="3C57B41D" w:rsidR="00832FAE" w:rsidRPr="00190D07" w:rsidRDefault="00832FAE" w:rsidP="00D23625">
            <w:pPr>
              <w:spacing w:line="229" w:lineRule="exact"/>
              <w:ind w:left="142"/>
              <w:jc w:val="center"/>
              <w:rPr>
                <w:sz w:val="20"/>
                <w:szCs w:val="20"/>
              </w:rPr>
            </w:pPr>
            <w:r w:rsidRPr="004049E0">
              <w:rPr>
                <w:sz w:val="20"/>
                <w:szCs w:val="20"/>
              </w:rPr>
              <w:t>0..1</w:t>
            </w:r>
          </w:p>
        </w:tc>
      </w:tr>
      <w:tr w:rsidR="00832FAE" w:rsidRPr="002E0A74" w14:paraId="3987E0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E7EBCB" w14:textId="7E65BD2E" w:rsidR="00832FAE" w:rsidRPr="00190D07" w:rsidRDefault="00832FAE"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4DBB5D" w14:textId="6A08383C" w:rsidR="00832FAE" w:rsidRPr="00190D07"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819B8D9" w14:textId="58624B0F" w:rsidR="00832FAE" w:rsidRPr="00A7696A" w:rsidRDefault="00832FAE" w:rsidP="002E0A74">
            <w:pPr>
              <w:spacing w:line="226" w:lineRule="exact"/>
              <w:ind w:left="102"/>
              <w:rPr>
                <w:spacing w:val="-1"/>
                <w:sz w:val="20"/>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54369" w14:textId="4DE6628E" w:rsidR="00832FAE" w:rsidRPr="00190D07" w:rsidRDefault="00832FAE" w:rsidP="00D23625">
            <w:pPr>
              <w:spacing w:line="229" w:lineRule="exact"/>
              <w:ind w:left="142"/>
              <w:jc w:val="center"/>
              <w:rPr>
                <w:sz w:val="20"/>
                <w:szCs w:val="20"/>
              </w:rPr>
            </w:pPr>
            <w:r w:rsidRPr="004049E0">
              <w:rPr>
                <w:sz w:val="20"/>
                <w:szCs w:val="20"/>
              </w:rPr>
              <w:t>0..1</w:t>
            </w:r>
          </w:p>
        </w:tc>
      </w:tr>
      <w:tr w:rsidR="00832FAE" w:rsidRPr="002E0A74" w14:paraId="253799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CAFC756" w14:textId="51E4EA98" w:rsidR="00832FAE" w:rsidRPr="00190D07" w:rsidRDefault="00832FAE" w:rsidP="002E0A74">
            <w:pPr>
              <w:tabs>
                <w:tab w:val="left" w:pos="567"/>
              </w:tabs>
              <w:spacing w:line="229" w:lineRule="exact"/>
              <w:ind w:left="102"/>
              <w:rPr>
                <w:sz w:val="20"/>
                <w:szCs w:val="20"/>
              </w:rPr>
            </w:pPr>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E7EEF6D" w14:textId="77777777" w:rsidR="00832FAE" w:rsidRPr="00190D07"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6B429DA" w14:textId="63C32BFF" w:rsidR="00832FAE" w:rsidRPr="00190D07" w:rsidRDefault="00832FAE" w:rsidP="002E0A74">
            <w:pPr>
              <w:spacing w:line="226" w:lineRule="exact"/>
              <w:ind w:left="102"/>
              <w:rPr>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8B65069" w14:textId="517BB0D3" w:rsidR="00832FAE" w:rsidRPr="00190D07" w:rsidRDefault="00832FAE" w:rsidP="00D23625">
            <w:pPr>
              <w:spacing w:line="229" w:lineRule="exact"/>
              <w:ind w:left="142"/>
              <w:jc w:val="center"/>
              <w:rPr>
                <w:sz w:val="20"/>
                <w:szCs w:val="20"/>
              </w:rPr>
            </w:pPr>
            <w:r w:rsidRPr="00296F37">
              <w:rPr>
                <w:color w:val="FF0000"/>
                <w:spacing w:val="-1"/>
                <w:sz w:val="20"/>
                <w:szCs w:val="20"/>
              </w:rPr>
              <w:t>0..0</w:t>
            </w:r>
          </w:p>
        </w:tc>
      </w:tr>
      <w:tr w:rsidR="00832FAE" w:rsidRPr="002E0A74" w14:paraId="20BEFE4D"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FBFC55" w14:textId="08411D43" w:rsidR="00832FAE" w:rsidRPr="00190D07" w:rsidRDefault="00832FAE" w:rsidP="002E0A74">
            <w:pPr>
              <w:tabs>
                <w:tab w:val="left" w:pos="567"/>
              </w:tabs>
              <w:spacing w:line="229" w:lineRule="exact"/>
              <w:ind w:left="102"/>
              <w:rPr>
                <w:sz w:val="20"/>
                <w:szCs w:val="20"/>
              </w:rPr>
            </w:pPr>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0C306E" w14:textId="77777777" w:rsidR="00832FAE" w:rsidRPr="00190D07"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AC6D9" w14:textId="2F77D7B2" w:rsidR="00832FAE" w:rsidRPr="00190D07" w:rsidRDefault="00832FAE" w:rsidP="002E0A74">
            <w:pPr>
              <w:spacing w:line="226" w:lineRule="exact"/>
              <w:ind w:left="102"/>
              <w:rPr>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9B5955" w14:textId="239A9CA3" w:rsidR="00832FAE" w:rsidRPr="00190D07" w:rsidRDefault="00832FAE" w:rsidP="00D23625">
            <w:pPr>
              <w:spacing w:line="229" w:lineRule="exact"/>
              <w:ind w:left="142"/>
              <w:jc w:val="center"/>
              <w:rPr>
                <w:sz w:val="20"/>
                <w:szCs w:val="20"/>
              </w:rPr>
            </w:pPr>
            <w:r w:rsidRPr="00296F37">
              <w:rPr>
                <w:color w:val="FF0000"/>
                <w:spacing w:val="-1"/>
                <w:sz w:val="20"/>
                <w:szCs w:val="20"/>
              </w:rPr>
              <w:t>0..0</w:t>
            </w:r>
          </w:p>
        </w:tc>
      </w:tr>
      <w:tr w:rsidR="00832FAE" w:rsidRPr="002E0A74" w14:paraId="121E9D59"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DFFF8F" w14:textId="36E94FE5" w:rsidR="00832FAE" w:rsidRPr="00190D07" w:rsidRDefault="00832FAE" w:rsidP="002E0A74">
            <w:pPr>
              <w:tabs>
                <w:tab w:val="left" w:pos="567"/>
              </w:tabs>
              <w:spacing w:line="229" w:lineRule="exact"/>
              <w:ind w:left="102"/>
              <w:rPr>
                <w:sz w:val="20"/>
                <w:szCs w:val="20"/>
                <w:lang w:val="sv-SE"/>
              </w:rPr>
            </w:pPr>
            <w:r w:rsidRPr="00190D07">
              <w:rPr>
                <w:sz w:val="20"/>
                <w:szCs w:val="20"/>
                <w:lang w:val="sv-SE"/>
              </w:rPr>
              <w:t>../../../../</w:t>
            </w:r>
            <w:r w:rsidRPr="00190D07">
              <w:rPr>
                <w:spacing w:val="-1"/>
                <w:sz w:val="20"/>
                <w:szCs w:val="20"/>
                <w:lang w:val="sv-SE"/>
              </w:rPr>
              <w:t>dispensationAuthorizerComment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5BF13B" w14:textId="1AE2011F" w:rsidR="00832FAE" w:rsidRPr="00190D07" w:rsidRDefault="00832FAE" w:rsidP="002E0A74">
            <w:pPr>
              <w:spacing w:line="229" w:lineRule="exact"/>
              <w:ind w:left="102"/>
              <w:rPr>
                <w:sz w:val="20"/>
                <w:szCs w:val="20"/>
                <w:lang w:val="sv-SE"/>
              </w:rPr>
            </w:pPr>
            <w:r>
              <w:rPr>
                <w:sz w:val="20"/>
                <w:szCs w:val="20"/>
                <w:lang w:val="sv-SE"/>
              </w:rPr>
              <w:t>s</w:t>
            </w:r>
            <w:r w:rsidRPr="00190D07">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24DF0" w14:textId="77777777" w:rsidR="00832FAE" w:rsidRPr="00190D07" w:rsidRDefault="00832FAE" w:rsidP="002E0A74">
            <w:pPr>
              <w:spacing w:line="226" w:lineRule="exact"/>
              <w:ind w:left="102"/>
              <w:rPr>
                <w:spacing w:val="-1"/>
                <w:sz w:val="20"/>
                <w:szCs w:val="20"/>
                <w:lang w:val="sv-SE"/>
              </w:rPr>
            </w:pPr>
            <w:r w:rsidRPr="00190D07">
              <w:rPr>
                <w:spacing w:val="-1"/>
                <w:sz w:val="20"/>
                <w:szCs w:val="20"/>
                <w:lang w:val="sv-SE"/>
              </w:rPr>
              <w:t>Förskrivares kommentar.</w:t>
            </w:r>
          </w:p>
          <w:p w14:paraId="4FB49A12" w14:textId="77777777" w:rsidR="00832FAE" w:rsidRPr="00190D07" w:rsidRDefault="00832FAE" w:rsidP="002E0A74">
            <w:pPr>
              <w:spacing w:line="226" w:lineRule="exact"/>
              <w:ind w:left="102"/>
              <w:rPr>
                <w:spacing w:val="-1"/>
                <w:sz w:val="20"/>
                <w:szCs w:val="20"/>
                <w:lang w:val="sv-SE"/>
              </w:rPr>
            </w:pPr>
            <w:r w:rsidRPr="00190D07">
              <w:rPr>
                <w:spacing w:val="-1"/>
                <w:sz w:val="20"/>
                <w:szCs w:val="20"/>
                <w:lang w:val="sv-SE"/>
              </w:rPr>
              <w:t>Kommentar till apoteket.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E8792FB"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0..1</w:t>
            </w:r>
          </w:p>
        </w:tc>
      </w:tr>
      <w:tr w:rsidR="00832FAE" w:rsidRPr="002E0A74" w14:paraId="46643C37" w14:textId="77777777" w:rsidTr="004049E0">
        <w:trPr>
          <w:trHeight w:hRule="exact" w:val="78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8723F8" w14:textId="63D27003" w:rsidR="00832FAE" w:rsidRPr="00190D07" w:rsidRDefault="00832FAE" w:rsidP="002E0A74">
            <w:pPr>
              <w:tabs>
                <w:tab w:val="left" w:pos="567"/>
              </w:tabs>
              <w:spacing w:line="229" w:lineRule="exact"/>
              <w:ind w:left="102"/>
              <w:rPr>
                <w:sz w:val="20"/>
                <w:szCs w:val="20"/>
                <w:lang w:val="sv-SE"/>
              </w:rPr>
            </w:pPr>
            <w:r w:rsidRPr="00190D07">
              <w:rPr>
                <w:spacing w:val="-1"/>
                <w:sz w:val="20"/>
                <w:szCs w:val="20"/>
                <w:lang w:val="sv-SE"/>
              </w:rPr>
              <w:t>../../../firstDispensationBefore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7BA341" w14:textId="77777777" w:rsidR="00832FAE" w:rsidRPr="00190D07" w:rsidRDefault="00832FAE" w:rsidP="002E0A74">
            <w:pPr>
              <w:spacing w:line="229" w:lineRule="exact"/>
              <w:ind w:left="102"/>
              <w:rPr>
                <w:sz w:val="20"/>
                <w:szCs w:val="20"/>
                <w:lang w:val="sv-SE"/>
              </w:rPr>
            </w:pPr>
            <w:r w:rsidRPr="00190D07">
              <w:rPr>
                <w:sz w:val="20"/>
                <w:szCs w:val="20"/>
                <w:lang w:val="sv-SE"/>
              </w:rPr>
              <w:t>DateType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432DD5E" w14:textId="77777777" w:rsidR="00832FAE" w:rsidRPr="00190D07" w:rsidRDefault="00832FAE" w:rsidP="002E0A74">
            <w:pPr>
              <w:spacing w:line="226" w:lineRule="exact"/>
              <w:ind w:left="102"/>
              <w:rPr>
                <w:spacing w:val="-1"/>
                <w:sz w:val="20"/>
                <w:szCs w:val="20"/>
                <w:lang w:val="sv-SE"/>
              </w:rPr>
            </w:pPr>
            <w:r w:rsidRPr="00190D07">
              <w:rPr>
                <w:spacing w:val="-1"/>
                <w:sz w:val="20"/>
                <w:szCs w:val="20"/>
                <w:lang w:val="sv-SE"/>
              </w:rPr>
              <w:t>Första uttag före.</w:t>
            </w:r>
          </w:p>
          <w:p w14:paraId="2E631014" w14:textId="77777777" w:rsidR="00832FAE" w:rsidRPr="00190D07" w:rsidRDefault="00832FAE" w:rsidP="002E0A74">
            <w:pPr>
              <w:spacing w:line="226" w:lineRule="exact"/>
              <w:ind w:left="102"/>
              <w:rPr>
                <w:spacing w:val="-1"/>
                <w:sz w:val="20"/>
                <w:szCs w:val="20"/>
                <w:lang w:val="sv-SE"/>
              </w:rPr>
            </w:pPr>
            <w:r w:rsidRPr="00190D07">
              <w:rPr>
                <w:spacing w:val="-1"/>
                <w:sz w:val="20"/>
                <w:szCs w:val="20"/>
                <w:lang w:val="sv-SE"/>
              </w:rPr>
              <w:t>Datum före vilket första uttag av läkemedel måste göras.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6C9A32"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0..1</w:t>
            </w:r>
          </w:p>
        </w:tc>
      </w:tr>
      <w:tr w:rsidR="00832FAE" w:rsidRPr="002E0A74" w14:paraId="4F59F5EC"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66F1D6" w14:textId="65F3FA4E" w:rsidR="00832FAE" w:rsidRPr="00190D07" w:rsidRDefault="00832FAE" w:rsidP="002E0A74">
            <w:pPr>
              <w:tabs>
                <w:tab w:val="left" w:pos="567"/>
              </w:tabs>
              <w:spacing w:line="229" w:lineRule="exact"/>
              <w:ind w:left="102"/>
              <w:rPr>
                <w:sz w:val="20"/>
                <w:szCs w:val="20"/>
                <w:lang w:val="sv-SE"/>
              </w:rPr>
            </w:pPr>
            <w:r w:rsidRPr="00190D07">
              <w:rPr>
                <w:sz w:val="20"/>
                <w:szCs w:val="20"/>
                <w:lang w:val="sv-SE"/>
              </w:rPr>
              <w:t>../../../../</w:t>
            </w:r>
            <w:r w:rsidRPr="00190D07">
              <w:rPr>
                <w:spacing w:val="-1"/>
                <w:sz w:val="20"/>
                <w:szCs w:val="20"/>
                <w:lang w:val="sv-SE"/>
              </w:rPr>
              <w:t>prescriptionSignatura</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5848C8" w14:textId="4E646264" w:rsidR="00832FAE" w:rsidRPr="00190D07" w:rsidRDefault="00832FAE" w:rsidP="002E0A74">
            <w:pPr>
              <w:spacing w:line="229" w:lineRule="exact"/>
              <w:ind w:left="102"/>
              <w:rPr>
                <w:sz w:val="20"/>
                <w:szCs w:val="20"/>
                <w:lang w:val="sv-SE"/>
              </w:rPr>
            </w:pPr>
            <w:r>
              <w:rPr>
                <w:sz w:val="20"/>
                <w:szCs w:val="20"/>
                <w:lang w:val="sv-SE"/>
              </w:rPr>
              <w:t>s</w:t>
            </w:r>
            <w:r w:rsidRPr="00190D07">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ECD050" w14:textId="77777777" w:rsidR="00832FAE" w:rsidRPr="00190D07" w:rsidRDefault="00832FAE" w:rsidP="002E0A74">
            <w:pPr>
              <w:spacing w:line="226" w:lineRule="exact"/>
              <w:ind w:left="102"/>
              <w:rPr>
                <w:spacing w:val="-1"/>
                <w:sz w:val="20"/>
                <w:szCs w:val="20"/>
                <w:lang w:val="sv-SE"/>
              </w:rPr>
            </w:pPr>
            <w:r w:rsidRPr="00190D07">
              <w:rPr>
                <w:spacing w:val="-1"/>
                <w:sz w:val="20"/>
                <w:szCs w:val="20"/>
                <w:lang w:val="sv-SE"/>
              </w:rPr>
              <w:t>Doseringstext på recept.</w:t>
            </w:r>
          </w:p>
          <w:p w14:paraId="0700549F" w14:textId="77777777" w:rsidR="00832FAE" w:rsidRPr="00190D07" w:rsidRDefault="00832FAE" w:rsidP="002E0A74">
            <w:pPr>
              <w:spacing w:line="226" w:lineRule="exact"/>
              <w:ind w:left="102"/>
              <w:rPr>
                <w:spacing w:val="-1"/>
                <w:sz w:val="20"/>
                <w:szCs w:val="20"/>
                <w:lang w:val="sv-SE"/>
              </w:rPr>
            </w:pPr>
            <w:r w:rsidRPr="00190D07">
              <w:rPr>
                <w:spacing w:val="-1"/>
                <w:sz w:val="20"/>
                <w:szCs w:val="20"/>
                <w:lang w:val="sv-SE"/>
              </w:rPr>
              <w:t>Instruktion till patienten.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2BB1D25"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1..1</w:t>
            </w:r>
          </w:p>
        </w:tc>
      </w:tr>
      <w:tr w:rsidR="00832FAE" w:rsidRPr="002E0A74" w14:paraId="7AB4CEF4" w14:textId="77777777" w:rsidTr="008F15ED">
        <w:trPr>
          <w:trHeight w:hRule="exact" w:val="140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3C44A3" w14:textId="0AA5AAFB" w:rsidR="00832FAE" w:rsidRPr="00190D07" w:rsidRDefault="00832FAE" w:rsidP="002E0A74">
            <w:pPr>
              <w:tabs>
                <w:tab w:val="left" w:pos="567"/>
              </w:tabs>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../../nonReplaceable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21FC41" w14:textId="77777777" w:rsidR="00832FAE" w:rsidRPr="00190D07" w:rsidRDefault="00832FAE" w:rsidP="002E0A74">
            <w:pPr>
              <w:spacing w:line="229" w:lineRule="exact"/>
              <w:ind w:left="102"/>
              <w:rPr>
                <w:sz w:val="20"/>
                <w:szCs w:val="20"/>
                <w:lang w:val="sv-SE"/>
              </w:rPr>
            </w:pPr>
            <w:r w:rsidRPr="00190D07">
              <w:rPr>
                <w:spacing w:val="-1"/>
                <w:sz w:val="20"/>
                <w:szCs w:val="20"/>
                <w:lang w:val="sv-SE"/>
              </w:rPr>
              <w:t>NonReplaceableEnum</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D717B0" w14:textId="77777777" w:rsidR="00832FAE" w:rsidRPr="00190D07" w:rsidRDefault="00832FAE" w:rsidP="002E0A74">
            <w:pPr>
              <w:spacing w:line="229" w:lineRule="exact"/>
              <w:ind w:left="102"/>
              <w:rPr>
                <w:spacing w:val="-1"/>
                <w:sz w:val="20"/>
                <w:szCs w:val="20"/>
                <w:lang w:val="sv-SE"/>
              </w:rPr>
            </w:pPr>
            <w:r w:rsidRPr="00190D07">
              <w:rPr>
                <w:spacing w:val="-1"/>
                <w:sz w:val="20"/>
                <w:szCs w:val="20"/>
                <w:lang w:val="sv-SE"/>
              </w:rPr>
              <w:t>Bytes ej.</w:t>
            </w:r>
          </w:p>
          <w:p w14:paraId="68B49F1D" w14:textId="77777777" w:rsidR="00832FAE" w:rsidRPr="00190D07" w:rsidRDefault="00832FAE" w:rsidP="002E0A74">
            <w:pPr>
              <w:spacing w:line="229" w:lineRule="exact"/>
              <w:ind w:left="102"/>
              <w:rPr>
                <w:spacing w:val="-1"/>
                <w:sz w:val="20"/>
                <w:szCs w:val="20"/>
                <w:lang w:val="sv-SE"/>
              </w:rPr>
            </w:pPr>
            <w:r w:rsidRPr="00190D07">
              <w:rPr>
                <w:spacing w:val="-1"/>
                <w:sz w:val="20"/>
                <w:szCs w:val="20"/>
                <w:lang w:val="sv-SE"/>
              </w:rPr>
              <w:t>Anger att ordinatör eller patient beslutat att förskriven artikel ej får bytas ut.</w:t>
            </w:r>
          </w:p>
          <w:p w14:paraId="6125B14D" w14:textId="77777777" w:rsidR="00832FAE" w:rsidRPr="008F15ED" w:rsidRDefault="00832FAE" w:rsidP="008F15ED">
            <w:pPr>
              <w:spacing w:line="229" w:lineRule="exact"/>
              <w:ind w:left="102"/>
              <w:rPr>
                <w:spacing w:val="-1"/>
                <w:sz w:val="20"/>
                <w:szCs w:val="20"/>
                <w:lang w:val="sv-SE"/>
              </w:rPr>
            </w:pPr>
            <w:r w:rsidRPr="00190D07">
              <w:rPr>
                <w:spacing w:val="-1"/>
                <w:sz w:val="20"/>
                <w:szCs w:val="20"/>
                <w:lang w:val="sv-SE"/>
              </w:rPr>
              <w:t xml:space="preserve">Tillåtna värden: </w:t>
            </w:r>
            <w:r w:rsidRPr="008F15ED">
              <w:rPr>
                <w:spacing w:val="-1"/>
                <w:sz w:val="20"/>
                <w:szCs w:val="20"/>
                <w:lang w:val="sv-SE"/>
              </w:rPr>
              <w:t>Prescriber, Patient</w:t>
            </w:r>
          </w:p>
          <w:p w14:paraId="32E25D08" w14:textId="7E0FB00F" w:rsidR="00832FAE" w:rsidRPr="00190D07" w:rsidRDefault="00832FAE" w:rsidP="008F15ED">
            <w:pPr>
              <w:spacing w:line="229" w:lineRule="exact"/>
              <w:ind w:left="102"/>
              <w:rPr>
                <w:spacing w:val="-1"/>
                <w:sz w:val="20"/>
                <w:szCs w:val="20"/>
                <w:lang w:val="sv-SE"/>
              </w:rPr>
            </w:pPr>
            <w:r w:rsidRPr="008F15ED">
              <w:rPr>
                <w:spacing w:val="-1"/>
                <w:sz w:val="20"/>
                <w:szCs w:val="20"/>
                <w:lang w:val="sv-SE"/>
              </w:rPr>
              <w:t>Lämnas fältet tomt antas det betyda att läkemedlet får bytas ut.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17D78B"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0..1</w:t>
            </w:r>
          </w:p>
        </w:tc>
      </w:tr>
      <w:tr w:rsidR="00832FAE" w:rsidRPr="00FE63AF" w14:paraId="48C0C905" w14:textId="77777777" w:rsidTr="00DB0D0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497B97" w14:textId="5A5E14ED" w:rsidR="00832FAE" w:rsidRPr="00FE63AF" w:rsidRDefault="00832FAE" w:rsidP="002E0A74">
            <w:pPr>
              <w:tabs>
                <w:tab w:val="left" w:pos="567"/>
              </w:tabs>
              <w:spacing w:line="229" w:lineRule="exact"/>
              <w:ind w:left="102"/>
              <w:rPr>
                <w:sz w:val="20"/>
                <w:szCs w:val="20"/>
              </w:rPr>
            </w:pPr>
            <w:r w:rsidRPr="00FE63AF">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2174C15" w14:textId="6655A349" w:rsidR="00832FAE" w:rsidRPr="00FE63AF" w:rsidRDefault="00832FAE" w:rsidP="002E0A74">
            <w:pPr>
              <w:spacing w:line="229" w:lineRule="exact"/>
              <w:ind w:left="102"/>
              <w:rPr>
                <w:spacing w:val="-1"/>
                <w:sz w:val="20"/>
                <w:szCs w:val="20"/>
              </w:rPr>
            </w:pPr>
            <w:r w:rsidRPr="00FE63AF">
              <w:rPr>
                <w:spacing w:val="-1"/>
                <w:sz w:val="20"/>
                <w:szCs w:val="20"/>
              </w:rPr>
              <w:t>AdministrationType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CEC7FB" w14:textId="1444DA38" w:rsidR="00832FAE" w:rsidRPr="00FE63AF" w:rsidRDefault="00832FAE" w:rsidP="00FE63AF">
            <w:pPr>
              <w:spacing w:line="229" w:lineRule="exact"/>
              <w:ind w:left="102"/>
              <w:rPr>
                <w:spacing w:val="-1"/>
                <w:sz w:val="20"/>
                <w:szCs w:val="20"/>
                <w:lang w:val="sv-SE"/>
              </w:rPr>
            </w:pPr>
            <w:r w:rsidRPr="00FE63AF">
              <w:rPr>
                <w:spacing w:val="-1"/>
                <w:sz w:val="20"/>
                <w:szCs w:val="20"/>
                <w:lang w:val="sv-SE"/>
              </w:rPr>
              <w:t>Information om administrering av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DA8F85" w14:textId="7E660387" w:rsidR="00832FAE" w:rsidRPr="00FE63AF" w:rsidRDefault="00832FAE" w:rsidP="00D23625">
            <w:pPr>
              <w:spacing w:line="229" w:lineRule="exact"/>
              <w:ind w:left="142"/>
              <w:jc w:val="center"/>
              <w:rPr>
                <w:sz w:val="20"/>
                <w:szCs w:val="20"/>
              </w:rPr>
            </w:pPr>
            <w:r w:rsidRPr="00FE63AF">
              <w:rPr>
                <w:sz w:val="20"/>
                <w:szCs w:val="20"/>
              </w:rPr>
              <w:t>0..*</w:t>
            </w:r>
          </w:p>
        </w:tc>
      </w:tr>
      <w:tr w:rsidR="00832FAE" w:rsidRPr="00FE63AF" w14:paraId="224B6BCF" w14:textId="77777777" w:rsidTr="00DB0D07">
        <w:trPr>
          <w:trHeight w:hRule="exact" w:val="55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745038" w14:textId="20EB97CA" w:rsidR="00832FAE" w:rsidRPr="002E0A74" w:rsidRDefault="00832FAE" w:rsidP="00865D61">
            <w:pPr>
              <w:tabs>
                <w:tab w:val="left" w:pos="567"/>
              </w:tabs>
              <w:spacing w:line="229" w:lineRule="exact"/>
              <w:ind w:left="102"/>
              <w:rPr>
                <w:sz w:val="20"/>
                <w:szCs w:val="20"/>
              </w:rPr>
            </w:pPr>
            <w:r>
              <w:rPr>
                <w:sz w:val="20"/>
                <w:szCs w:val="20"/>
              </w:rPr>
              <w:lastRenderedPageBreak/>
              <w:t>../../../../</w:t>
            </w:r>
            <w:r w:rsidRPr="002E0A74">
              <w:rPr>
                <w:sz w:val="20"/>
                <w:szCs w:val="20"/>
              </w:rPr>
              <w:t xml:space="preserve"> administrationId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A362545" w14:textId="3A017232" w:rsidR="00832FAE" w:rsidRPr="002E0A74" w:rsidRDefault="00832FAE" w:rsidP="002E0A74">
            <w:pPr>
              <w:spacing w:line="229" w:lineRule="exact"/>
              <w:ind w:left="102"/>
              <w:rPr>
                <w:spacing w:val="-1"/>
                <w:sz w:val="20"/>
                <w:szCs w:val="20"/>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03AD8A2" w14:textId="19346515" w:rsidR="00832FAE" w:rsidRPr="00190D07" w:rsidRDefault="00832FAE" w:rsidP="00573261">
            <w:pPr>
              <w:spacing w:line="229" w:lineRule="exact"/>
              <w:ind w:left="102"/>
              <w:rPr>
                <w:sz w:val="20"/>
                <w:szCs w:val="20"/>
                <w:lang w:val="sv-SE"/>
              </w:rPr>
            </w:pPr>
            <w:r>
              <w:rPr>
                <w:sz w:val="20"/>
                <w:szCs w:val="20"/>
                <w:lang w:val="sv-SE"/>
              </w:rPr>
              <w:t>Administrerings</w:t>
            </w:r>
            <w:r w:rsidRPr="00190D07">
              <w:rPr>
                <w:sz w:val="20"/>
                <w:szCs w:val="20"/>
                <w:lang w:val="sv-SE"/>
              </w:rPr>
              <w:t>-id.</w:t>
            </w:r>
          </w:p>
          <w:p w14:paraId="0C95843D" w14:textId="1D07E7A1" w:rsidR="00832FAE" w:rsidRPr="00190D07" w:rsidRDefault="00832FAE" w:rsidP="00573261">
            <w:pPr>
              <w:spacing w:line="229" w:lineRule="exact"/>
              <w:ind w:left="102"/>
              <w:rPr>
                <w:sz w:val="20"/>
                <w:szCs w:val="20"/>
                <w:lang w:val="sv-SE"/>
              </w:rPr>
            </w:pPr>
            <w:r w:rsidRPr="00190D07">
              <w:rPr>
                <w:sz w:val="20"/>
                <w:szCs w:val="20"/>
                <w:lang w:val="sv-SE"/>
              </w:rPr>
              <w:t xml:space="preserve">Unik identifierare för aktuell </w:t>
            </w:r>
            <w:r>
              <w:rPr>
                <w:sz w:val="20"/>
                <w:szCs w:val="20"/>
                <w:lang w:val="sv-SE"/>
              </w:rPr>
              <w:t>administrering.</w:t>
            </w:r>
            <w:r w:rsidRPr="00190D07">
              <w:rPr>
                <w:sz w:val="20"/>
                <w:szCs w:val="20"/>
                <w:lang w:val="sv-SE"/>
              </w:rPr>
              <w:t xml:space="preserve"> </w:t>
            </w:r>
          </w:p>
          <w:p w14:paraId="6A40B95B" w14:textId="6486BE2E" w:rsidR="00832FAE" w:rsidRPr="00FE63AF" w:rsidRDefault="00832FAE"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13CA79" w14:textId="70FC30B1" w:rsidR="00832FAE" w:rsidRPr="00FE63AF" w:rsidRDefault="00832FAE" w:rsidP="00D23625">
            <w:pPr>
              <w:spacing w:line="229" w:lineRule="exact"/>
              <w:ind w:left="142"/>
              <w:jc w:val="center"/>
              <w:rPr>
                <w:sz w:val="20"/>
                <w:szCs w:val="20"/>
                <w:lang w:val="sv-SE"/>
              </w:rPr>
            </w:pPr>
            <w:r w:rsidRPr="00190D07">
              <w:rPr>
                <w:sz w:val="20"/>
                <w:szCs w:val="20"/>
                <w:lang w:val="sv-SE"/>
              </w:rPr>
              <w:t>1..1</w:t>
            </w:r>
          </w:p>
        </w:tc>
      </w:tr>
      <w:tr w:rsidR="00832FAE" w:rsidRPr="00FE63AF" w14:paraId="35DF8F84" w14:textId="77777777" w:rsidTr="00DB0D07">
        <w:trPr>
          <w:trHeight w:hRule="exact" w:val="1274"/>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5D84CB7" w14:textId="5E810559" w:rsidR="00832FAE" w:rsidRPr="00FE63AF" w:rsidRDefault="00832FAE" w:rsidP="002E0A74">
            <w:pPr>
              <w:tabs>
                <w:tab w:val="left" w:pos="567"/>
              </w:tabs>
              <w:spacing w:line="229" w:lineRule="exact"/>
              <w:ind w:left="102"/>
              <w:rPr>
                <w:sz w:val="20"/>
                <w:szCs w:val="20"/>
                <w:lang w:val="sv-SE"/>
              </w:rPr>
            </w:pPr>
            <w:r w:rsidRPr="00FE63AF">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03E565" w14:textId="0BFF828B" w:rsidR="00832FAE" w:rsidRPr="00FE63AF" w:rsidRDefault="00832FAE"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841029" w14:textId="6CFC495A" w:rsidR="00832FAE" w:rsidRPr="00FE63AF" w:rsidRDefault="00832FAE" w:rsidP="00FE63AF">
            <w:pPr>
              <w:spacing w:line="229" w:lineRule="exact"/>
              <w:ind w:left="102"/>
              <w:rPr>
                <w:spacing w:val="-1"/>
                <w:sz w:val="20"/>
                <w:szCs w:val="20"/>
                <w:lang w:val="sv-SE"/>
              </w:rPr>
            </w:pPr>
            <w:r>
              <w:rPr>
                <w:spacing w:val="-1"/>
                <w:sz w:val="20"/>
                <w:szCs w:val="20"/>
                <w:lang w:val="sv-SE"/>
              </w:rPr>
              <w:t xml:space="preserve">Antingen en UUID som utgör hela </w:t>
            </w:r>
            <w:r>
              <w:rPr>
                <w:sz w:val="20"/>
                <w:szCs w:val="20"/>
                <w:lang w:val="sv-SE"/>
              </w:rPr>
              <w:t>administrerings</w:t>
            </w:r>
            <w:r w:rsidRPr="00190D07">
              <w:rPr>
                <w:sz w:val="20"/>
                <w:szCs w:val="20"/>
                <w:lang w:val="sv-SE"/>
              </w:rPr>
              <w:t>-id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B6CBEC7" w14:textId="35693B1F" w:rsidR="00832FAE" w:rsidRPr="00F0601F" w:rsidRDefault="00832FAE" w:rsidP="00D23625">
            <w:pPr>
              <w:spacing w:line="229" w:lineRule="exact"/>
              <w:ind w:left="142"/>
              <w:jc w:val="center"/>
              <w:rPr>
                <w:sz w:val="20"/>
                <w:szCs w:val="20"/>
              </w:rPr>
            </w:pPr>
            <w:r>
              <w:rPr>
                <w:sz w:val="20"/>
                <w:szCs w:val="20"/>
                <w:lang w:val="sv-SE"/>
              </w:rPr>
              <w:t>1..1</w:t>
            </w:r>
          </w:p>
        </w:tc>
      </w:tr>
      <w:tr w:rsidR="00832FAE" w:rsidRPr="00FE63AF" w14:paraId="10D417B5" w14:textId="77777777" w:rsidTr="00DB0D07">
        <w:trPr>
          <w:trHeight w:hRule="exact" w:val="14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C918FC5" w14:textId="08BA03DF" w:rsidR="00832FAE" w:rsidRPr="00FE63AF" w:rsidRDefault="00832FAE" w:rsidP="00FE63AF">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FE63AF">
              <w:rPr>
                <w:sz w:val="20"/>
                <w:szCs w:val="20"/>
                <w:lang w:val="sv-SE"/>
              </w:rPr>
              <w:t>../..</w:t>
            </w:r>
            <w:r>
              <w:rPr>
                <w:sz w:val="20"/>
                <w:szCs w:val="20"/>
                <w:lang w:val="sv-SE"/>
              </w:rPr>
              <w:t>/e</w:t>
            </w:r>
            <w:r w:rsidRPr="00FE63AF">
              <w:rPr>
                <w:sz w:val="20"/>
                <w:szCs w:val="20"/>
                <w:lang w:val="sv-SE"/>
              </w:rPr>
              <w:t>xtension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456A15" w14:textId="2E2F3039" w:rsidR="00832FAE" w:rsidRPr="00FE63AF" w:rsidRDefault="00832FAE"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038897" w14:textId="29D52CE6" w:rsidR="00832FAE" w:rsidRPr="00FE63AF" w:rsidRDefault="00832FAE" w:rsidP="002E0A74">
            <w:pPr>
              <w:spacing w:line="229" w:lineRule="exact"/>
              <w:ind w:left="102"/>
              <w:rPr>
                <w:spacing w:val="-1"/>
                <w:sz w:val="20"/>
                <w:szCs w:val="20"/>
                <w:lang w:val="sv-SE"/>
              </w:rPr>
            </w:pPr>
            <w:r>
              <w:rPr>
                <w:spacing w:val="-1"/>
                <w:sz w:val="20"/>
                <w:szCs w:val="20"/>
                <w:lang w:val="sv-SE"/>
              </w:rPr>
              <w:t>Administrerings-id som är unikt inom källsystemet. Används nationell OID för lokala id:n (se fältet ovan) skall detta värde anges som HSA-id för det system inom vilket förskrivnings-id är unikt + ”:” +  det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B9BBDFB" w14:textId="58ABF711" w:rsidR="00832FAE" w:rsidRPr="00FE63AF" w:rsidRDefault="00832FAE" w:rsidP="00D23625">
            <w:pPr>
              <w:spacing w:line="229" w:lineRule="exact"/>
              <w:ind w:left="142"/>
              <w:jc w:val="center"/>
              <w:rPr>
                <w:sz w:val="20"/>
                <w:szCs w:val="20"/>
                <w:lang w:val="sv-SE"/>
              </w:rPr>
            </w:pPr>
            <w:r>
              <w:rPr>
                <w:sz w:val="20"/>
                <w:szCs w:val="20"/>
                <w:lang w:val="sv-SE"/>
              </w:rPr>
              <w:t>0..1</w:t>
            </w:r>
          </w:p>
        </w:tc>
      </w:tr>
      <w:tr w:rsidR="00832FAE" w:rsidRPr="002E0A74" w14:paraId="62CFB7F1" w14:textId="77777777" w:rsidTr="00DB0D07">
        <w:trPr>
          <w:trHeight w:hRule="exact" w:val="100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73B499" w14:textId="5500A892" w:rsidR="00832FAE" w:rsidRPr="00FE63AF" w:rsidRDefault="00832FAE" w:rsidP="00FE63AF">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FE63AF">
              <w:rPr>
                <w:sz w:val="20"/>
                <w:szCs w:val="20"/>
                <w:lang w:val="sv-SE"/>
              </w:rPr>
              <w:t>administrationTime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E42799" w14:textId="07C35D5C" w:rsidR="00832FAE" w:rsidRPr="00FE63AF" w:rsidRDefault="00832FAE" w:rsidP="00865D61">
            <w:pPr>
              <w:spacing w:line="229" w:lineRule="exact"/>
              <w:ind w:left="102"/>
              <w:rPr>
                <w:spacing w:val="-1"/>
                <w:sz w:val="20"/>
                <w:szCs w:val="20"/>
                <w:lang w:val="sv-SE"/>
              </w:rPr>
            </w:pPr>
            <w:r w:rsidRPr="00FE63AF">
              <w:rPr>
                <w:spacing w:val="-1"/>
                <w:sz w:val="20"/>
                <w:szCs w:val="20"/>
                <w:lang w:val="sv-SE"/>
              </w:rPr>
              <w:t>Time</w:t>
            </w:r>
            <w:r>
              <w:rPr>
                <w:spacing w:val="-1"/>
                <w:sz w:val="20"/>
                <w:szCs w:val="20"/>
                <w:lang w:val="sv-SE"/>
              </w:rPr>
              <w:t>Period</w:t>
            </w:r>
            <w:r w:rsidRPr="00FE63AF">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964853" w14:textId="428E09EE" w:rsidR="00832FAE" w:rsidRPr="002E0A74" w:rsidRDefault="00832FAE" w:rsidP="004F4091">
            <w:pPr>
              <w:spacing w:line="229" w:lineRule="exact"/>
              <w:ind w:left="102"/>
              <w:rPr>
                <w:spacing w:val="-1"/>
                <w:sz w:val="20"/>
                <w:szCs w:val="20"/>
                <w:lang w:val="sv-SE"/>
              </w:rPr>
            </w:pPr>
            <w:r>
              <w:rPr>
                <w:spacing w:val="-1"/>
                <w:sz w:val="20"/>
                <w:szCs w:val="20"/>
                <w:lang w:val="sv-SE"/>
              </w:rPr>
              <w:t>Tidsintervall för läkemedelsadministreringen. Om administreringen sker vid en viss tidpunkt sätts start och end till samma tidpunkt.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615A3D" w14:textId="5730C154" w:rsidR="00832FAE" w:rsidRPr="00F0601F" w:rsidRDefault="00832FAE" w:rsidP="00D23625">
            <w:pPr>
              <w:spacing w:line="229" w:lineRule="exact"/>
              <w:ind w:left="142"/>
              <w:jc w:val="center"/>
              <w:rPr>
                <w:sz w:val="20"/>
                <w:szCs w:val="20"/>
                <w:lang w:val="sv-SE"/>
              </w:rPr>
            </w:pPr>
            <w:r w:rsidRPr="00F0601F">
              <w:rPr>
                <w:sz w:val="20"/>
                <w:szCs w:val="20"/>
                <w:lang w:val="sv-SE"/>
              </w:rPr>
              <w:t>1..1</w:t>
            </w:r>
          </w:p>
        </w:tc>
      </w:tr>
      <w:tr w:rsidR="00832FAE" w:rsidRPr="002E0A74" w14:paraId="47E22D38" w14:textId="77777777" w:rsidTr="00DB0D07">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8288DB" w14:textId="089EB348" w:rsidR="00832FAE" w:rsidRPr="00865D61" w:rsidRDefault="00832FAE" w:rsidP="00865D61">
            <w:pPr>
              <w:tabs>
                <w:tab w:val="left" w:pos="567"/>
              </w:tabs>
              <w:spacing w:line="229" w:lineRule="exact"/>
              <w:ind w:left="102"/>
              <w:rPr>
                <w:szCs w:val="20"/>
                <w:lang w:val="sv-SE"/>
              </w:rPr>
            </w:pPr>
            <w:r w:rsidRPr="00FE63AF">
              <w:rPr>
                <w:sz w:val="20"/>
                <w:szCs w:val="20"/>
                <w:lang w:val="sv-SE"/>
              </w:rPr>
              <w:t>../../../../../</w:t>
            </w:r>
            <w:r>
              <w:rPr>
                <w:sz w:val="20"/>
                <w:szCs w:val="20"/>
                <w:lang w:val="sv-SE"/>
              </w:rPr>
              <w:t>start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C901F0" w14:textId="2E46FAA7" w:rsidR="00832FAE" w:rsidRPr="00865D61" w:rsidRDefault="00832FAE"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5C3FDC" w14:textId="1C8C9678" w:rsidR="00832FAE" w:rsidRPr="00865D61" w:rsidRDefault="00832FAE" w:rsidP="002E0A74">
            <w:pPr>
              <w:spacing w:line="229" w:lineRule="exact"/>
              <w:ind w:left="102"/>
              <w:rPr>
                <w:spacing w:val="-1"/>
                <w:sz w:val="20"/>
                <w:szCs w:val="20"/>
                <w:lang w:val="sv-SE"/>
              </w:rPr>
            </w:pPr>
            <w:r>
              <w:rPr>
                <w:spacing w:val="-1"/>
                <w:sz w:val="20"/>
                <w:szCs w:val="20"/>
                <w:lang w:val="sv-SE"/>
              </w:rPr>
              <w:t>Starttid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AB583" w14:textId="548C381A" w:rsidR="00832FAE" w:rsidRPr="00865D61" w:rsidRDefault="00832FAE" w:rsidP="00D23625">
            <w:pPr>
              <w:spacing w:line="229" w:lineRule="exact"/>
              <w:ind w:left="142"/>
              <w:jc w:val="center"/>
              <w:rPr>
                <w:sz w:val="20"/>
                <w:szCs w:val="20"/>
                <w:lang w:val="sv-SE"/>
              </w:rPr>
            </w:pPr>
            <w:r w:rsidRPr="00865D61">
              <w:rPr>
                <w:sz w:val="20"/>
                <w:szCs w:val="20"/>
                <w:lang w:val="sv-SE"/>
              </w:rPr>
              <w:t>0..1</w:t>
            </w:r>
          </w:p>
        </w:tc>
      </w:tr>
      <w:tr w:rsidR="00832FAE" w:rsidRPr="002E0A74" w14:paraId="25DBA0D6" w14:textId="77777777" w:rsidTr="00DB0D0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ED93E3" w14:textId="6C2ADEF1" w:rsidR="00832FAE" w:rsidRPr="00865D61" w:rsidRDefault="00832FAE" w:rsidP="00865D61">
            <w:pPr>
              <w:tabs>
                <w:tab w:val="left" w:pos="567"/>
              </w:tabs>
              <w:spacing w:line="229" w:lineRule="exact"/>
              <w:ind w:left="102"/>
              <w:rPr>
                <w:szCs w:val="20"/>
                <w:lang w:val="sv-SE"/>
              </w:rPr>
            </w:pPr>
            <w:r w:rsidRPr="00FE63AF">
              <w:rPr>
                <w:sz w:val="20"/>
                <w:szCs w:val="20"/>
                <w:lang w:val="sv-SE"/>
              </w:rPr>
              <w:t>../../</w:t>
            </w:r>
            <w:r>
              <w:rPr>
                <w:sz w:val="20"/>
                <w:szCs w:val="20"/>
                <w:lang w:val="sv-SE"/>
              </w:rPr>
              <w:t>../</w:t>
            </w:r>
            <w:r w:rsidRPr="00FE63AF">
              <w:rPr>
                <w:sz w:val="20"/>
                <w:szCs w:val="20"/>
                <w:lang w:val="sv-SE"/>
              </w:rPr>
              <w:t>../..</w:t>
            </w:r>
            <w:r>
              <w:rPr>
                <w:sz w:val="20"/>
                <w:szCs w:val="20"/>
                <w:lang w:val="sv-SE"/>
              </w:rPr>
              <w:t>/end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74F3D70" w14:textId="740A9415" w:rsidR="00832FAE" w:rsidRPr="00865D61" w:rsidRDefault="00832FAE"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F4C096" w14:textId="40EBB6B9" w:rsidR="00832FAE" w:rsidRPr="00865D61" w:rsidRDefault="00832FAE" w:rsidP="002E0A74">
            <w:pPr>
              <w:spacing w:line="229" w:lineRule="exact"/>
              <w:ind w:left="102"/>
              <w:rPr>
                <w:spacing w:val="-1"/>
                <w:sz w:val="20"/>
                <w:szCs w:val="20"/>
                <w:lang w:val="sv-SE"/>
              </w:rPr>
            </w:pPr>
            <w:r>
              <w:rPr>
                <w:spacing w:val="-1"/>
                <w:sz w:val="20"/>
                <w:szCs w:val="20"/>
                <w:lang w:val="sv-SE"/>
              </w:rPr>
              <w:t>Sluttid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98D1E99" w14:textId="22511B2F" w:rsidR="00832FAE" w:rsidRPr="00865D61" w:rsidRDefault="00832FAE" w:rsidP="00D23625">
            <w:pPr>
              <w:spacing w:line="229" w:lineRule="exact"/>
              <w:ind w:left="142"/>
              <w:jc w:val="center"/>
              <w:rPr>
                <w:sz w:val="20"/>
                <w:szCs w:val="20"/>
                <w:lang w:val="sv-SE"/>
              </w:rPr>
            </w:pPr>
            <w:r w:rsidRPr="00865D61">
              <w:rPr>
                <w:sz w:val="20"/>
                <w:szCs w:val="20"/>
                <w:lang w:val="sv-SE"/>
              </w:rPr>
              <w:t>0..1</w:t>
            </w:r>
          </w:p>
        </w:tc>
      </w:tr>
      <w:tr w:rsidR="00832FAE" w:rsidRPr="002E0A74" w14:paraId="77399929" w14:textId="77777777" w:rsidTr="00DB0D07">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D073F6" w14:textId="19E2448E" w:rsidR="00832FAE" w:rsidRPr="00865D61" w:rsidRDefault="00832FAE" w:rsidP="002E0A74">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865D61">
              <w:rPr>
                <w:sz w:val="20"/>
                <w:szCs w:val="20"/>
                <w:lang w:val="sv-SE"/>
              </w:rPr>
              <w:t>administrationComment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8FD9549" w14:textId="3A0DA936" w:rsidR="00832FAE" w:rsidRPr="00F642D8" w:rsidRDefault="00832FAE" w:rsidP="002E0A74">
            <w:pPr>
              <w:spacing w:line="229" w:lineRule="exact"/>
              <w:ind w:left="102"/>
              <w:rPr>
                <w:spacing w:val="-1"/>
                <w:sz w:val="20"/>
                <w:szCs w:val="20"/>
                <w:lang w:val="sv-SE"/>
              </w:rPr>
            </w:pPr>
            <w:r w:rsidRPr="00F642D8">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354E117" w14:textId="6133622B" w:rsidR="00832FAE" w:rsidRPr="00F642D8" w:rsidRDefault="00832FAE" w:rsidP="007C4121">
            <w:pPr>
              <w:spacing w:line="229" w:lineRule="exact"/>
              <w:ind w:left="102"/>
              <w:rPr>
                <w:spacing w:val="-1"/>
                <w:sz w:val="20"/>
                <w:szCs w:val="20"/>
                <w:lang w:val="sv-SE"/>
              </w:rPr>
            </w:pPr>
            <w:r w:rsidRPr="00F642D8">
              <w:rPr>
                <w:spacing w:val="-1"/>
                <w:sz w:val="20"/>
                <w:szCs w:val="20"/>
                <w:lang w:val="sv-SE"/>
              </w:rPr>
              <w:t>Kommentar till administrering av vårdpersonal. Exempelvis ”patienten kräktes 30 minuter efter administrering”.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A4C2BD0" w14:textId="2C0795E1" w:rsidR="00832FAE" w:rsidRPr="007C4121" w:rsidRDefault="00832FAE" w:rsidP="00D23625">
            <w:pPr>
              <w:spacing w:line="229" w:lineRule="exact"/>
              <w:ind w:left="142"/>
              <w:jc w:val="center"/>
              <w:rPr>
                <w:sz w:val="20"/>
                <w:szCs w:val="20"/>
                <w:lang w:val="sv-SE"/>
              </w:rPr>
            </w:pPr>
            <w:r w:rsidRPr="007C4121">
              <w:rPr>
                <w:sz w:val="20"/>
                <w:szCs w:val="20"/>
                <w:lang w:val="sv-SE"/>
              </w:rPr>
              <w:t>0..1</w:t>
            </w:r>
          </w:p>
        </w:tc>
      </w:tr>
      <w:tr w:rsidR="00832FAE" w:rsidRPr="002E0A74" w14:paraId="015620BA" w14:textId="77777777" w:rsidTr="008F15ED">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9DFBFDF" w14:textId="1882FBA8" w:rsidR="00832FAE" w:rsidRPr="004F4091" w:rsidRDefault="00832FAE" w:rsidP="00F642D8">
            <w:pPr>
              <w:tabs>
                <w:tab w:val="left" w:pos="567"/>
              </w:tabs>
              <w:spacing w:line="229" w:lineRule="exact"/>
              <w:ind w:left="102"/>
              <w:rPr>
                <w:szCs w:val="20"/>
              </w:rPr>
            </w:pPr>
            <w:r w:rsidRPr="00FE63AF">
              <w:rPr>
                <w:sz w:val="20"/>
                <w:szCs w:val="20"/>
                <w:lang w:val="sv-SE"/>
              </w:rPr>
              <w:t>../../../</w:t>
            </w:r>
            <w:r>
              <w:rPr>
                <w:sz w:val="20"/>
                <w:szCs w:val="20"/>
                <w:lang w:val="sv-SE"/>
              </w:rPr>
              <w:t>../routeOfAdmininstration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D0ACF2" w14:textId="73FD0B02" w:rsidR="00832FAE" w:rsidRPr="00F642D8" w:rsidRDefault="00832FAE" w:rsidP="00865D61">
            <w:pPr>
              <w:spacing w:line="229" w:lineRule="exact"/>
              <w:ind w:left="102"/>
              <w:rPr>
                <w:sz w:val="20"/>
                <w:szCs w:val="20"/>
                <w:lang w:val="sv-SE"/>
              </w:rPr>
            </w:pPr>
            <w:r w:rsidRPr="00F642D8">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324F749" w14:textId="77777777" w:rsidR="00832FAE" w:rsidRPr="00F642D8" w:rsidRDefault="00832FAE" w:rsidP="00F642D8">
            <w:pPr>
              <w:spacing w:line="229" w:lineRule="exact"/>
              <w:ind w:left="102"/>
              <w:rPr>
                <w:spacing w:val="-1"/>
                <w:sz w:val="20"/>
                <w:szCs w:val="20"/>
                <w:lang w:val="sv-SE"/>
              </w:rPr>
            </w:pPr>
            <w:r w:rsidRPr="00F642D8">
              <w:rPr>
                <w:spacing w:val="-1"/>
                <w:sz w:val="20"/>
                <w:szCs w:val="20"/>
                <w:lang w:val="sv-SE"/>
              </w:rPr>
              <w:t>Administreringssätt.</w:t>
            </w:r>
          </w:p>
          <w:p w14:paraId="1AFEEED3" w14:textId="77777777" w:rsidR="00832FAE" w:rsidRDefault="00832FAE" w:rsidP="00F642D8">
            <w:pPr>
              <w:spacing w:line="229" w:lineRule="exact"/>
              <w:ind w:left="142"/>
              <w:rPr>
                <w:spacing w:val="-1"/>
                <w:sz w:val="20"/>
                <w:szCs w:val="20"/>
                <w:lang w:val="sv-SE"/>
              </w:rPr>
            </w:pPr>
            <w:r w:rsidRPr="00F642D8">
              <w:rPr>
                <w:spacing w:val="-1"/>
                <w:sz w:val="20"/>
                <w:szCs w:val="20"/>
                <w:lang w:val="sv-SE"/>
              </w:rPr>
              <w:t>Hur produkten skall intas/administreras.</w:t>
            </w:r>
          </w:p>
          <w:p w14:paraId="7B879F12" w14:textId="411CC881" w:rsidR="00832FAE" w:rsidRPr="00F642D8" w:rsidRDefault="00832FAE" w:rsidP="00F642D8">
            <w:pPr>
              <w:spacing w:line="229" w:lineRule="exact"/>
              <w:ind w:left="142"/>
              <w:rPr>
                <w:spacing w:val="-1"/>
                <w:sz w:val="20"/>
                <w:szCs w:val="20"/>
                <w:lang w:val="sv-SE"/>
              </w:rPr>
            </w:pPr>
            <w:r>
              <w:rPr>
                <w:spacing w:val="-1"/>
                <w:sz w:val="20"/>
                <w:szCs w:val="20"/>
                <w:lang w:val="sv-SE"/>
              </w:rPr>
              <w:t>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CEE699B" w14:textId="392AAAA7" w:rsidR="00832FAE" w:rsidRPr="00F642D8" w:rsidRDefault="00832FAE" w:rsidP="00D23625">
            <w:pPr>
              <w:spacing w:line="229" w:lineRule="exact"/>
              <w:ind w:left="142"/>
              <w:jc w:val="center"/>
              <w:rPr>
                <w:spacing w:val="-1"/>
                <w:szCs w:val="20"/>
                <w:lang w:val="sv-SE"/>
              </w:rPr>
            </w:pPr>
            <w:r w:rsidRPr="007C4121">
              <w:rPr>
                <w:sz w:val="20"/>
                <w:szCs w:val="20"/>
                <w:lang w:val="sv-SE"/>
              </w:rPr>
              <w:t>0..1</w:t>
            </w:r>
          </w:p>
        </w:tc>
      </w:tr>
      <w:tr w:rsidR="00832FAE" w:rsidRPr="002E0A74" w14:paraId="0CB82CA8" w14:textId="77777777" w:rsidTr="00F642D8">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A11862A" w14:textId="55DA8872" w:rsidR="00832FAE" w:rsidRDefault="00832FAE"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54A16B" w14:textId="3BB16492" w:rsidR="00832FAE" w:rsidRPr="00296F37" w:rsidRDefault="00832FAE"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2C16D80" w14:textId="1F6C1B52" w:rsidR="00832FAE" w:rsidRPr="00F642D8" w:rsidRDefault="00832FAE" w:rsidP="004F4091">
            <w:pPr>
              <w:spacing w:line="229" w:lineRule="exact"/>
              <w:ind w:left="14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9282FF" w14:textId="08EA7929" w:rsidR="00832FAE" w:rsidRPr="00F642D8" w:rsidRDefault="00832FAE" w:rsidP="00D23625">
            <w:pPr>
              <w:spacing w:line="229" w:lineRule="exact"/>
              <w:ind w:left="142"/>
              <w:jc w:val="center"/>
              <w:rPr>
                <w:spacing w:val="-1"/>
                <w:szCs w:val="20"/>
                <w:lang w:val="sv-SE"/>
              </w:rPr>
            </w:pPr>
            <w:r w:rsidRPr="00603348">
              <w:rPr>
                <w:sz w:val="20"/>
                <w:szCs w:val="20"/>
                <w:lang w:val="sv-SE"/>
              </w:rPr>
              <w:t>0..1</w:t>
            </w:r>
          </w:p>
        </w:tc>
      </w:tr>
      <w:tr w:rsidR="00832FAE" w:rsidRPr="002E0A74" w14:paraId="049A7B31" w14:textId="77777777" w:rsidTr="00F642D8">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95EF78" w14:textId="1160C9F2" w:rsidR="00832FAE" w:rsidRDefault="00832FAE"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310782D" w14:textId="49300262" w:rsidR="00832FAE" w:rsidRPr="00296F37" w:rsidRDefault="00832FAE"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DF4F49" w14:textId="51D84FA7" w:rsidR="00832FAE" w:rsidRPr="00F642D8" w:rsidRDefault="00832FAE" w:rsidP="004F4091">
            <w:pPr>
              <w:spacing w:line="229" w:lineRule="exact"/>
              <w:ind w:left="14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F15D70" w14:textId="2636DF21" w:rsidR="00832FAE" w:rsidRPr="00F642D8" w:rsidRDefault="00832FAE" w:rsidP="00D23625">
            <w:pPr>
              <w:spacing w:line="229" w:lineRule="exact"/>
              <w:ind w:left="142"/>
              <w:jc w:val="center"/>
              <w:rPr>
                <w:spacing w:val="-1"/>
                <w:szCs w:val="20"/>
                <w:lang w:val="sv-SE"/>
              </w:rPr>
            </w:pPr>
            <w:r w:rsidRPr="00603348">
              <w:rPr>
                <w:sz w:val="20"/>
                <w:szCs w:val="20"/>
                <w:lang w:val="sv-SE"/>
              </w:rPr>
              <w:t>0..1</w:t>
            </w:r>
          </w:p>
        </w:tc>
      </w:tr>
      <w:tr w:rsidR="00832FAE" w:rsidRPr="002E0A74" w14:paraId="7F87446D" w14:textId="77777777" w:rsidTr="00F642D8">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74B0B0" w14:textId="7274A2A4" w:rsidR="00832FAE" w:rsidRDefault="00832FAE"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8AB1804" w14:textId="7F9059C5" w:rsidR="00832FAE" w:rsidRPr="00296F37" w:rsidRDefault="00832FAE"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C5479E" w14:textId="5FD0E5DB" w:rsidR="00832FAE" w:rsidRPr="00F642D8" w:rsidRDefault="00832FAE" w:rsidP="004F4091">
            <w:pPr>
              <w:spacing w:line="229" w:lineRule="exact"/>
              <w:ind w:left="14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9593D08" w14:textId="221AC889" w:rsidR="00832FAE" w:rsidRPr="00F642D8" w:rsidRDefault="00832FAE" w:rsidP="00D23625">
            <w:pPr>
              <w:spacing w:line="229" w:lineRule="exact"/>
              <w:ind w:left="142"/>
              <w:jc w:val="center"/>
              <w:rPr>
                <w:spacing w:val="-1"/>
                <w:szCs w:val="20"/>
                <w:lang w:val="sv-SE"/>
              </w:rPr>
            </w:pPr>
            <w:r w:rsidRPr="00603348">
              <w:rPr>
                <w:sz w:val="20"/>
                <w:szCs w:val="20"/>
                <w:lang w:val="sv-SE"/>
              </w:rPr>
              <w:t>0..1</w:t>
            </w:r>
          </w:p>
        </w:tc>
      </w:tr>
      <w:tr w:rsidR="00832FAE" w:rsidRPr="002E0A74" w14:paraId="34B6D4E6" w14:textId="77777777" w:rsidTr="00F642D8">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5918B7" w14:textId="6C0EF62C" w:rsidR="00832FAE" w:rsidRDefault="00832FAE"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C15D590" w14:textId="1506DA3E" w:rsidR="00832FAE" w:rsidRPr="00296F37" w:rsidRDefault="00832FAE"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AEA7D1" w14:textId="42EF317F" w:rsidR="00832FAE" w:rsidRPr="00F642D8" w:rsidRDefault="00832FAE" w:rsidP="004F4091">
            <w:pPr>
              <w:spacing w:line="229" w:lineRule="exact"/>
              <w:ind w:left="14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68C0BD" w14:textId="788BF78C" w:rsidR="00832FAE" w:rsidRPr="00F642D8" w:rsidRDefault="00832FAE" w:rsidP="00D23625">
            <w:pPr>
              <w:spacing w:line="229" w:lineRule="exact"/>
              <w:ind w:left="142"/>
              <w:jc w:val="center"/>
              <w:rPr>
                <w:spacing w:val="-1"/>
                <w:szCs w:val="20"/>
                <w:lang w:val="sv-SE"/>
              </w:rPr>
            </w:pPr>
            <w:r w:rsidRPr="00603348">
              <w:rPr>
                <w:sz w:val="20"/>
                <w:szCs w:val="20"/>
                <w:lang w:val="sv-SE"/>
              </w:rPr>
              <w:t>0..1</w:t>
            </w:r>
          </w:p>
        </w:tc>
      </w:tr>
      <w:tr w:rsidR="00832FAE" w:rsidRPr="002E0A74" w14:paraId="298E93FA" w14:textId="77777777" w:rsidTr="00F642D8">
        <w:trPr>
          <w:trHeight w:hRule="exact" w:val="78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1244E8" w14:textId="6D4ABF15" w:rsidR="00832FAE" w:rsidRDefault="00832FAE"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8EA71D2" w14:textId="679182AF" w:rsidR="00832FAE" w:rsidRPr="00296F37" w:rsidRDefault="00832FAE"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51D2A3B" w14:textId="544F6FBB" w:rsidR="00832FAE" w:rsidRPr="00F642D8" w:rsidRDefault="00832FAE" w:rsidP="004F4091">
            <w:pPr>
              <w:spacing w:line="229" w:lineRule="exact"/>
              <w:ind w:left="14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E9E1F6" w14:textId="2CA4B683" w:rsidR="00832FAE" w:rsidRPr="00F642D8" w:rsidRDefault="00832FAE" w:rsidP="00D23625">
            <w:pPr>
              <w:spacing w:line="229" w:lineRule="exact"/>
              <w:ind w:left="142"/>
              <w:jc w:val="center"/>
              <w:rPr>
                <w:spacing w:val="-1"/>
                <w:szCs w:val="20"/>
                <w:lang w:val="sv-SE"/>
              </w:rPr>
            </w:pPr>
            <w:r w:rsidRPr="00603348">
              <w:rPr>
                <w:sz w:val="20"/>
                <w:szCs w:val="20"/>
                <w:lang w:val="sv-SE"/>
              </w:rPr>
              <w:t>0..1</w:t>
            </w:r>
          </w:p>
        </w:tc>
      </w:tr>
      <w:tr w:rsidR="00832FAE" w:rsidRPr="002E0A74" w14:paraId="549A1DC5" w14:textId="77777777" w:rsidTr="00F642D8">
        <w:trPr>
          <w:trHeight w:hRule="exact" w:val="144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FB02A" w14:textId="067E31F4" w:rsidR="00832FAE" w:rsidRDefault="00832FAE" w:rsidP="002E0A74">
            <w:pPr>
              <w:tabs>
                <w:tab w:val="left" w:pos="567"/>
              </w:tabs>
              <w:spacing w:line="229" w:lineRule="exact"/>
              <w:ind w:left="102"/>
              <w:rPr>
                <w:szCs w:val="20"/>
              </w:rPr>
            </w:pPr>
            <w:r w:rsidRPr="002E0A74">
              <w:rPr>
                <w:sz w:val="20"/>
                <w:szCs w:val="20"/>
                <w:lang w:val="sv-SE"/>
              </w:rPr>
              <w:lastRenderedPageBreak/>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A62D01" w14:textId="324F0906" w:rsidR="00832FAE" w:rsidRPr="00296F37" w:rsidRDefault="00832FAE"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9192880" w14:textId="1D1A0B8A" w:rsidR="00832FAE" w:rsidRPr="00F642D8" w:rsidRDefault="00832FAE" w:rsidP="004F4091">
            <w:pPr>
              <w:spacing w:line="229" w:lineRule="exact"/>
              <w:ind w:left="14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33859F" w14:textId="45FA94C9" w:rsidR="00832FAE" w:rsidRPr="00F642D8" w:rsidRDefault="00832FAE" w:rsidP="00D23625">
            <w:pPr>
              <w:spacing w:line="229" w:lineRule="exact"/>
              <w:ind w:left="142"/>
              <w:jc w:val="center"/>
              <w:rPr>
                <w:spacing w:val="-1"/>
                <w:szCs w:val="20"/>
                <w:lang w:val="sv-SE"/>
              </w:rPr>
            </w:pPr>
            <w:r w:rsidRPr="00603348">
              <w:rPr>
                <w:sz w:val="20"/>
                <w:szCs w:val="20"/>
                <w:lang w:val="sv-SE"/>
              </w:rPr>
              <w:t>0..1</w:t>
            </w:r>
          </w:p>
        </w:tc>
      </w:tr>
      <w:tr w:rsidR="00832FAE" w:rsidRPr="002E0A74" w14:paraId="2CF0149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14DA6A" w14:textId="55A417F2" w:rsidR="00832FAE" w:rsidRDefault="00832FAE" w:rsidP="002E0A74">
            <w:pPr>
              <w:tabs>
                <w:tab w:val="left" w:pos="567"/>
              </w:tabs>
              <w:spacing w:line="229" w:lineRule="exact"/>
              <w:ind w:left="102"/>
              <w:rPr>
                <w:szCs w:val="20"/>
              </w:rPr>
            </w:pPr>
            <w:r w:rsidRPr="004F4091">
              <w:rPr>
                <w:sz w:val="20"/>
                <w:szCs w:val="20"/>
                <w:lang w:val="sv-SE"/>
              </w:rPr>
              <w:t>../../../../administeringHealthcareProfessional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40BD433" w14:textId="133784AB" w:rsidR="00832FAE" w:rsidRPr="00296F37" w:rsidRDefault="00832FAE" w:rsidP="00865D61">
            <w:pPr>
              <w:spacing w:line="229" w:lineRule="exact"/>
              <w:ind w:left="102"/>
              <w:rPr>
                <w:szCs w:val="20"/>
              </w:rPr>
            </w:pPr>
            <w:r w:rsidRPr="004F4091">
              <w:rPr>
                <w:sz w:val="20"/>
                <w:szCs w:val="20"/>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D86B24" w14:textId="53E96139" w:rsidR="00832FAE" w:rsidRPr="00F642D8" w:rsidRDefault="00832FAE" w:rsidP="004F4091">
            <w:pPr>
              <w:spacing w:line="229" w:lineRule="exact"/>
              <w:ind w:left="142"/>
              <w:rPr>
                <w:spacing w:val="-1"/>
                <w:szCs w:val="20"/>
                <w:lang w:val="sv-SE"/>
              </w:rPr>
            </w:pPr>
            <w:r w:rsidRPr="004F4091">
              <w:rPr>
                <w:spacing w:val="-1"/>
                <w:sz w:val="20"/>
                <w:szCs w:val="20"/>
                <w:lang w:val="sv-SE"/>
              </w:rPr>
              <w:t>Information om administrerande vårdpersonal och -organisation.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9309EA" w14:textId="3B439E06" w:rsidR="00832FAE" w:rsidRPr="004049E0" w:rsidRDefault="00832FAE" w:rsidP="00D23625">
            <w:pPr>
              <w:spacing w:line="229" w:lineRule="exact"/>
              <w:ind w:left="142"/>
              <w:jc w:val="center"/>
              <w:rPr>
                <w:spacing w:val="-1"/>
                <w:szCs w:val="20"/>
              </w:rPr>
            </w:pPr>
            <w:r>
              <w:rPr>
                <w:spacing w:val="-1"/>
                <w:sz w:val="20"/>
                <w:szCs w:val="20"/>
              </w:rPr>
              <w:t>1..1</w:t>
            </w:r>
          </w:p>
        </w:tc>
      </w:tr>
      <w:tr w:rsidR="00832FAE" w:rsidRPr="002E0A74" w14:paraId="73418C2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6FD17" w14:textId="3D24EFED" w:rsidR="00832FAE" w:rsidRPr="007C4121" w:rsidRDefault="00832FAE" w:rsidP="002E0A74">
            <w:pPr>
              <w:tabs>
                <w:tab w:val="left" w:pos="567"/>
              </w:tabs>
              <w:spacing w:line="229" w:lineRule="exact"/>
              <w:ind w:left="102"/>
              <w:rPr>
                <w:szCs w:val="20"/>
                <w:lang w:val="sv-SE"/>
              </w:rPr>
            </w:pPr>
            <w:r>
              <w:rPr>
                <w:sz w:val="20"/>
                <w:szCs w:val="20"/>
                <w:lang w:val="sv-SE"/>
              </w:rPr>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E881FFD" w14:textId="54DFEB67" w:rsidR="00832FAE" w:rsidRPr="00865D61" w:rsidRDefault="00832FAE" w:rsidP="00865D61">
            <w:pPr>
              <w:spacing w:line="229" w:lineRule="exact"/>
              <w:ind w:left="102"/>
              <w:rPr>
                <w:rFonts w:cs="Arial"/>
                <w:color w:val="FF0000"/>
                <w:sz w:val="20"/>
                <w:szCs w:val="20"/>
                <w:lang w:val="sv-SE"/>
              </w:rPr>
            </w:pPr>
            <w:r w:rsidRPr="00296F37">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740156F" w14:textId="036BE3CC" w:rsidR="00832FAE" w:rsidRPr="004F4091" w:rsidRDefault="00832FAE" w:rsidP="004F4091">
            <w:pPr>
              <w:spacing w:line="229" w:lineRule="exact"/>
              <w:ind w:left="142"/>
              <w:rPr>
                <w:spacing w:val="-1"/>
                <w:sz w:val="20"/>
                <w:szCs w:val="20"/>
                <w:lang w:val="sv-SE"/>
              </w:rPr>
            </w:pPr>
            <w:r>
              <w:rPr>
                <w:spacing w:val="-1"/>
                <w:sz w:val="20"/>
                <w:szCs w:val="20"/>
                <w:lang w:val="sv-SE"/>
              </w:rPr>
              <w:t>Tidpunkt för signering av administrering</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832C25" w14:textId="6763CFD3" w:rsidR="00832FAE" w:rsidRPr="00F0601F" w:rsidRDefault="00832FAE" w:rsidP="00D23625">
            <w:pPr>
              <w:spacing w:line="229" w:lineRule="exact"/>
              <w:ind w:left="142"/>
              <w:jc w:val="center"/>
              <w:rPr>
                <w:szCs w:val="20"/>
              </w:rPr>
            </w:pPr>
            <w:r w:rsidRPr="004049E0">
              <w:rPr>
                <w:spacing w:val="-1"/>
                <w:sz w:val="20"/>
                <w:szCs w:val="20"/>
              </w:rPr>
              <w:t>1..1</w:t>
            </w:r>
          </w:p>
        </w:tc>
      </w:tr>
      <w:tr w:rsidR="00832FAE" w:rsidRPr="002E0A74" w14:paraId="49B44A75" w14:textId="77777777" w:rsidTr="00DB0D07">
        <w:trPr>
          <w:trHeight w:hRule="exact" w:val="48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4AA0EEE" w14:textId="7B28C171"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920C8D" w14:textId="77777777" w:rsidR="00832FAE" w:rsidRPr="004049E0" w:rsidRDefault="00832FAE" w:rsidP="00573261">
            <w:pPr>
              <w:spacing w:line="229" w:lineRule="exact"/>
              <w:ind w:left="102"/>
              <w:rPr>
                <w:rFonts w:cs="Arial"/>
                <w:sz w:val="20"/>
                <w:szCs w:val="20"/>
              </w:rPr>
            </w:pPr>
            <w:r w:rsidRPr="004049E0">
              <w:rPr>
                <w:sz w:val="20"/>
                <w:szCs w:val="20"/>
              </w:rPr>
              <w:t>HSAIdType</w:t>
            </w:r>
          </w:p>
          <w:p w14:paraId="7B0B8FCF" w14:textId="77777777" w:rsidR="00832FAE" w:rsidRDefault="00832FAE"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98DFC1" w14:textId="2EF86AD8" w:rsidR="00832FAE" w:rsidRPr="002E0A74" w:rsidRDefault="00832FAE" w:rsidP="002E0A74">
            <w:pPr>
              <w:spacing w:line="229" w:lineRule="exact"/>
              <w:ind w:left="102"/>
              <w:rPr>
                <w:spacing w:val="-1"/>
                <w:szCs w:val="20"/>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CCA3C9" w14:textId="0B27B059" w:rsidR="00832FAE" w:rsidRPr="00F0601F" w:rsidRDefault="00832FAE" w:rsidP="00D23625">
            <w:pPr>
              <w:spacing w:line="229" w:lineRule="exact"/>
              <w:ind w:left="142"/>
              <w:jc w:val="center"/>
              <w:rPr>
                <w:szCs w:val="20"/>
              </w:rPr>
            </w:pPr>
            <w:r w:rsidRPr="004049E0">
              <w:rPr>
                <w:spacing w:val="-1"/>
                <w:sz w:val="20"/>
                <w:szCs w:val="20"/>
              </w:rPr>
              <w:t>0..1</w:t>
            </w:r>
          </w:p>
        </w:tc>
      </w:tr>
      <w:tr w:rsidR="00832FAE" w:rsidRPr="002E0A74" w14:paraId="35A89B77" w14:textId="77777777" w:rsidTr="00DB0D07">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994EAF" w14:textId="0CA4EB93"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86C63CC" w14:textId="2DEE2472" w:rsidR="00832FAE"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3D42E1" w14:textId="23F8EC2D" w:rsidR="00832FAE" w:rsidRPr="00FE63AF" w:rsidRDefault="00832FAE" w:rsidP="002E0A74">
            <w:pPr>
              <w:spacing w:line="229" w:lineRule="exact"/>
              <w:ind w:left="102"/>
              <w:rPr>
                <w:spacing w:val="-1"/>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63B8D4E" w14:textId="1F894E1F" w:rsidR="00832FAE" w:rsidRPr="00F0601F" w:rsidRDefault="00832FAE" w:rsidP="00D23625">
            <w:pPr>
              <w:spacing w:line="229" w:lineRule="exact"/>
              <w:ind w:left="142"/>
              <w:jc w:val="center"/>
              <w:rPr>
                <w:szCs w:val="20"/>
              </w:rPr>
            </w:pPr>
            <w:r w:rsidRPr="004049E0">
              <w:rPr>
                <w:spacing w:val="-1"/>
                <w:sz w:val="20"/>
                <w:szCs w:val="20"/>
              </w:rPr>
              <w:t>0..1</w:t>
            </w:r>
          </w:p>
        </w:tc>
      </w:tr>
      <w:tr w:rsidR="00832FAE" w:rsidRPr="002E0A74" w14:paraId="2BCD2D41" w14:textId="77777777" w:rsidTr="00DB0D07">
        <w:trPr>
          <w:trHeight w:hRule="exact" w:val="100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060EB91" w14:textId="7186B195"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57956B" w14:textId="77777777" w:rsidR="00832FAE" w:rsidRPr="004049E0" w:rsidRDefault="00832FAE" w:rsidP="00573261">
            <w:pPr>
              <w:spacing w:line="226" w:lineRule="exact"/>
              <w:ind w:left="102"/>
              <w:rPr>
                <w:spacing w:val="-1"/>
                <w:sz w:val="20"/>
                <w:szCs w:val="20"/>
              </w:rPr>
            </w:pPr>
            <w:r w:rsidRPr="004049E0">
              <w:rPr>
                <w:spacing w:val="-1"/>
                <w:sz w:val="20"/>
                <w:szCs w:val="20"/>
              </w:rPr>
              <w:t xml:space="preserve">CVType </w:t>
            </w:r>
          </w:p>
          <w:p w14:paraId="4139CA28" w14:textId="77777777" w:rsidR="00832FAE" w:rsidRDefault="00832FAE"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0D2803" w14:textId="560C001D" w:rsidR="00832FAE" w:rsidRPr="00FE63AF" w:rsidRDefault="00832FAE" w:rsidP="002E0A74">
            <w:pPr>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Pr="00832FAE">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C4DFDE" w14:textId="256D3500" w:rsidR="00832FAE" w:rsidRPr="00F0601F" w:rsidRDefault="00832FAE" w:rsidP="00D23625">
            <w:pPr>
              <w:spacing w:line="229" w:lineRule="exact"/>
              <w:ind w:left="142"/>
              <w:jc w:val="center"/>
              <w:rPr>
                <w:szCs w:val="20"/>
              </w:rPr>
            </w:pPr>
            <w:r w:rsidRPr="004049E0">
              <w:rPr>
                <w:spacing w:val="-1"/>
                <w:sz w:val="20"/>
                <w:szCs w:val="20"/>
              </w:rPr>
              <w:t>0..1</w:t>
            </w:r>
          </w:p>
        </w:tc>
      </w:tr>
      <w:tr w:rsidR="00832FAE" w:rsidRPr="002E0A74" w14:paraId="52159DF8" w14:textId="77777777" w:rsidTr="00DB0D07">
        <w:trPr>
          <w:trHeight w:hRule="exact" w:val="54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4DD5C6" w14:textId="6996FA05"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F11DA" w14:textId="6002746C" w:rsidR="00832FAE"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F2CBB06" w14:textId="59392E92" w:rsidR="00832FAE" w:rsidRPr="00FE63AF" w:rsidRDefault="00832FAE" w:rsidP="002E0A74">
            <w:pPr>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0FC56D" w14:textId="01BC80FE" w:rsidR="00832FAE" w:rsidRPr="00F0601F" w:rsidRDefault="00832FAE" w:rsidP="00D23625">
            <w:pPr>
              <w:spacing w:line="229" w:lineRule="exact"/>
              <w:ind w:left="142"/>
              <w:jc w:val="center"/>
              <w:rPr>
                <w:szCs w:val="20"/>
              </w:rPr>
            </w:pPr>
            <w:r w:rsidRPr="004049E0">
              <w:rPr>
                <w:spacing w:val="-1"/>
                <w:sz w:val="20"/>
                <w:szCs w:val="20"/>
              </w:rPr>
              <w:t>0..1</w:t>
            </w:r>
          </w:p>
        </w:tc>
      </w:tr>
      <w:tr w:rsidR="00832FAE" w:rsidRPr="002E0A74" w14:paraId="793123BA" w14:textId="77777777" w:rsidTr="00DB0D07">
        <w:trPr>
          <w:trHeight w:hRule="exact" w:val="8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5A15DA" w14:textId="37AD3D9B"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050F1A" w14:textId="0C213908" w:rsidR="00832FAE"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E216083" w14:textId="7195AA97" w:rsidR="00832FAE" w:rsidRPr="00FE63AF" w:rsidRDefault="00832FAE" w:rsidP="002E0A74">
            <w:pPr>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1807C66" w14:textId="15BE5606" w:rsidR="00832FAE" w:rsidRPr="00F0601F" w:rsidRDefault="00832FAE" w:rsidP="00D23625">
            <w:pPr>
              <w:spacing w:line="229" w:lineRule="exact"/>
              <w:ind w:left="142"/>
              <w:jc w:val="center"/>
              <w:rPr>
                <w:szCs w:val="20"/>
              </w:rPr>
            </w:pPr>
            <w:r w:rsidRPr="004049E0">
              <w:rPr>
                <w:spacing w:val="-1"/>
                <w:sz w:val="20"/>
                <w:szCs w:val="20"/>
              </w:rPr>
              <w:t>0..1</w:t>
            </w:r>
          </w:p>
        </w:tc>
      </w:tr>
      <w:tr w:rsidR="00832FAE" w:rsidRPr="002E0A74" w14:paraId="0108540C" w14:textId="77777777" w:rsidTr="00DB0D07">
        <w:trPr>
          <w:trHeight w:hRule="exact" w:val="5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D348C21" w14:textId="41F6DEB3"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F0CE0B" w14:textId="36CA4D8C" w:rsidR="00832FAE"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1D3FCF" w14:textId="0A0DC982" w:rsidR="00832FAE" w:rsidRPr="00FE63AF" w:rsidRDefault="00832FAE" w:rsidP="002E0A74">
            <w:pPr>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25AA70" w14:textId="4DF824F1" w:rsidR="00832FAE" w:rsidRPr="00F0601F" w:rsidRDefault="00832FAE" w:rsidP="00D23625">
            <w:pPr>
              <w:spacing w:line="229" w:lineRule="exact"/>
              <w:ind w:left="142"/>
              <w:jc w:val="center"/>
              <w:rPr>
                <w:szCs w:val="20"/>
              </w:rPr>
            </w:pPr>
            <w:r w:rsidRPr="004049E0">
              <w:rPr>
                <w:spacing w:val="-1"/>
                <w:sz w:val="20"/>
                <w:szCs w:val="20"/>
              </w:rPr>
              <w:t>0..1</w:t>
            </w:r>
          </w:p>
        </w:tc>
      </w:tr>
      <w:tr w:rsidR="00832FAE" w:rsidRPr="002E0A74" w14:paraId="46E9F3D7" w14:textId="77777777" w:rsidTr="00DB0D07">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78CFD2B" w14:textId="43AE0B8A"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D925ED" w14:textId="06FD8CBF" w:rsidR="00832FAE"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390C918" w14:textId="480D262C" w:rsidR="00832FAE" w:rsidRPr="00FE63AF" w:rsidRDefault="00832FAE" w:rsidP="002E0A74">
            <w:pPr>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7F68F3" w14:textId="3B7E34F6" w:rsidR="00832FAE" w:rsidRPr="00F0601F" w:rsidRDefault="00832FAE" w:rsidP="00D23625">
            <w:pPr>
              <w:spacing w:line="229" w:lineRule="exact"/>
              <w:ind w:left="142"/>
              <w:jc w:val="center"/>
              <w:rPr>
                <w:szCs w:val="20"/>
              </w:rPr>
            </w:pPr>
            <w:r w:rsidRPr="004049E0">
              <w:rPr>
                <w:spacing w:val="-1"/>
                <w:sz w:val="20"/>
                <w:szCs w:val="20"/>
              </w:rPr>
              <w:t>0..1</w:t>
            </w:r>
          </w:p>
        </w:tc>
      </w:tr>
      <w:tr w:rsidR="00832FAE" w:rsidRPr="002E0A74" w14:paraId="1DE68718" w14:textId="77777777" w:rsidTr="00DB0D07">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3C567A" w14:textId="73C28613"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E31DA" w14:textId="089E7666" w:rsidR="00832FAE"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5B667D" w14:textId="4230E552" w:rsidR="00832FAE" w:rsidRPr="00FE63AF" w:rsidRDefault="00832FAE" w:rsidP="002E0A74">
            <w:pPr>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77B1A3" w14:textId="68DA5274" w:rsidR="00832FAE" w:rsidRPr="00F0601F" w:rsidRDefault="00832FAE" w:rsidP="00D23625">
            <w:pPr>
              <w:spacing w:line="229" w:lineRule="exact"/>
              <w:ind w:left="142"/>
              <w:jc w:val="center"/>
              <w:rPr>
                <w:szCs w:val="20"/>
              </w:rPr>
            </w:pPr>
            <w:r w:rsidRPr="004049E0">
              <w:rPr>
                <w:spacing w:val="-1"/>
                <w:sz w:val="20"/>
                <w:szCs w:val="20"/>
              </w:rPr>
              <w:t>0..1</w:t>
            </w:r>
          </w:p>
        </w:tc>
      </w:tr>
      <w:tr w:rsidR="00832FAE" w:rsidRPr="002E0A74" w14:paraId="22F61727" w14:textId="77777777" w:rsidTr="00DB0D07">
        <w:trPr>
          <w:trHeight w:hRule="exact" w:val="118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D96522" w14:textId="1A9A19EA"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0992C8" w14:textId="24E0DD75" w:rsidR="00832FAE"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9C94DD" w14:textId="77777777" w:rsidR="00832FAE" w:rsidRPr="00296F37" w:rsidRDefault="00832FAE"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0450DCCD" w14:textId="4F07C770" w:rsidR="00832FAE" w:rsidRPr="00FE63AF" w:rsidRDefault="00832FAE" w:rsidP="002E0A74">
            <w:pPr>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33454B" w14:textId="787AF5C4" w:rsidR="00832FAE" w:rsidRPr="00F0601F" w:rsidRDefault="00832FAE" w:rsidP="00D23625">
            <w:pPr>
              <w:spacing w:line="229" w:lineRule="exact"/>
              <w:ind w:left="142"/>
              <w:jc w:val="center"/>
              <w:rPr>
                <w:szCs w:val="20"/>
              </w:rPr>
            </w:pPr>
            <w:r w:rsidRPr="004049E0">
              <w:rPr>
                <w:spacing w:val="-1"/>
                <w:sz w:val="20"/>
                <w:szCs w:val="20"/>
              </w:rPr>
              <w:t>0..1</w:t>
            </w:r>
          </w:p>
        </w:tc>
      </w:tr>
      <w:tr w:rsidR="00832FAE" w:rsidRPr="002E0A74" w14:paraId="6B5C3421" w14:textId="77777777" w:rsidTr="00DB0D0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E302E4" w14:textId="2033577E"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0F2C8DD" w14:textId="6CB036D7" w:rsidR="00832FAE" w:rsidRDefault="00832FAE"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D106634" w14:textId="3F34CD8B" w:rsidR="00832FAE" w:rsidRPr="00FE63AF" w:rsidRDefault="00832FAE" w:rsidP="002E0A74">
            <w:pPr>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2DC144" w14:textId="67BE15A6" w:rsidR="00832FAE" w:rsidRPr="00F0601F" w:rsidRDefault="00832FAE" w:rsidP="00D23625">
            <w:pPr>
              <w:spacing w:line="229" w:lineRule="exact"/>
              <w:ind w:left="142"/>
              <w:jc w:val="center"/>
              <w:rPr>
                <w:szCs w:val="20"/>
              </w:rPr>
            </w:pPr>
            <w:r w:rsidRPr="004049E0">
              <w:rPr>
                <w:spacing w:val="-1"/>
                <w:sz w:val="20"/>
                <w:szCs w:val="20"/>
              </w:rPr>
              <w:t>0..1</w:t>
            </w:r>
          </w:p>
        </w:tc>
      </w:tr>
      <w:tr w:rsidR="00832FAE" w:rsidRPr="002E0A74" w14:paraId="2739B48B" w14:textId="77777777" w:rsidTr="00DB0D07">
        <w:trPr>
          <w:trHeight w:hRule="exact" w:val="83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B48BB84" w14:textId="02517E70"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4E9596" w14:textId="0B6C4F34" w:rsidR="00832FAE" w:rsidRDefault="00832FAE"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CD8525" w14:textId="5527406E" w:rsidR="00832FAE" w:rsidRPr="00FE63AF" w:rsidRDefault="00832FAE" w:rsidP="002E0A74">
            <w:pPr>
              <w:spacing w:line="229"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799443" w14:textId="5DDF91D1" w:rsidR="00832FAE" w:rsidRPr="00F0601F" w:rsidRDefault="00832FAE" w:rsidP="00D23625">
            <w:pPr>
              <w:spacing w:line="229" w:lineRule="exact"/>
              <w:ind w:left="142"/>
              <w:jc w:val="center"/>
              <w:rPr>
                <w:szCs w:val="20"/>
              </w:rPr>
            </w:pPr>
            <w:r w:rsidRPr="004049E0">
              <w:rPr>
                <w:spacing w:val="-1"/>
                <w:sz w:val="20"/>
                <w:szCs w:val="20"/>
              </w:rPr>
              <w:t>0..1</w:t>
            </w:r>
          </w:p>
        </w:tc>
      </w:tr>
      <w:tr w:rsidR="00832FAE" w:rsidRPr="002E0A74" w14:paraId="08F862F0" w14:textId="77777777" w:rsidTr="00DB0D07">
        <w:trPr>
          <w:trHeight w:hRule="exact" w:val="61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D0090B" w14:textId="64E9F5FC"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6F7CEF4" w14:textId="7E8EB66F" w:rsidR="00832FAE"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CB261C" w14:textId="43F9C420" w:rsidR="00832FAE" w:rsidRPr="00FE63AF" w:rsidRDefault="00832FAE" w:rsidP="002E0A74">
            <w:pPr>
              <w:spacing w:line="229"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81ADE2" w14:textId="5FE5C695" w:rsidR="00832FAE" w:rsidRPr="00F0601F" w:rsidRDefault="00832FAE" w:rsidP="00D23625">
            <w:pPr>
              <w:spacing w:line="229" w:lineRule="exact"/>
              <w:ind w:left="142"/>
              <w:jc w:val="center"/>
              <w:rPr>
                <w:szCs w:val="20"/>
              </w:rPr>
            </w:pPr>
            <w:r w:rsidRPr="004049E0">
              <w:rPr>
                <w:spacing w:val="-1"/>
                <w:sz w:val="20"/>
                <w:szCs w:val="20"/>
              </w:rPr>
              <w:t>0..1</w:t>
            </w:r>
          </w:p>
        </w:tc>
      </w:tr>
      <w:tr w:rsidR="00832FAE" w:rsidRPr="002E0A74" w14:paraId="4574A790" w14:textId="77777777" w:rsidTr="00DB0D0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BF84EA1" w14:textId="0D001C7F" w:rsidR="00832FAE" w:rsidRPr="002E0A74" w:rsidRDefault="00832FAE" w:rsidP="002E0A74">
            <w:pPr>
              <w:tabs>
                <w:tab w:val="left" w:pos="567"/>
              </w:tabs>
              <w:spacing w:line="229" w:lineRule="exact"/>
              <w:ind w:left="102"/>
              <w:rPr>
                <w:szCs w:val="20"/>
              </w:rPr>
            </w:pPr>
            <w:r>
              <w:rPr>
                <w:sz w:val="20"/>
                <w:szCs w:val="20"/>
                <w:lang w:val="sv-SE"/>
              </w:rPr>
              <w:lastRenderedPageBreak/>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ED4E3B" w14:textId="5851E9DC" w:rsidR="00832FAE"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DDEFBD0" w14:textId="59857FD3" w:rsidR="00832FAE" w:rsidRPr="002E0A74" w:rsidRDefault="00832FAE" w:rsidP="002E0A74">
            <w:pPr>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E6F0DE4" w14:textId="7185B8DC" w:rsidR="00832FAE" w:rsidRPr="00F0601F" w:rsidRDefault="00832FAE" w:rsidP="00D23625">
            <w:pPr>
              <w:spacing w:line="229" w:lineRule="exact"/>
              <w:ind w:left="142"/>
              <w:jc w:val="center"/>
              <w:rPr>
                <w:szCs w:val="20"/>
              </w:rPr>
            </w:pPr>
            <w:r w:rsidRPr="004049E0">
              <w:rPr>
                <w:sz w:val="20"/>
                <w:szCs w:val="20"/>
              </w:rPr>
              <w:t>0..1</w:t>
            </w:r>
          </w:p>
        </w:tc>
      </w:tr>
      <w:tr w:rsidR="00832FAE" w:rsidRPr="002E0A74" w14:paraId="4D1C06EA" w14:textId="77777777" w:rsidTr="00DB0D07">
        <w:trPr>
          <w:trHeight w:hRule="exact" w:val="27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74D20F2" w14:textId="3211CFC0"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F5B164" w14:textId="705BCE17" w:rsidR="00832FAE"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A31C1F" w14:textId="0CFE444A" w:rsidR="00832FAE" w:rsidRPr="002E0A74" w:rsidRDefault="00832FAE" w:rsidP="002E0A74">
            <w:pPr>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7AC673" w14:textId="118E8F25" w:rsidR="00832FAE" w:rsidRPr="00F0601F" w:rsidRDefault="00832FAE" w:rsidP="00D23625">
            <w:pPr>
              <w:spacing w:line="229" w:lineRule="exact"/>
              <w:ind w:left="142"/>
              <w:jc w:val="center"/>
              <w:rPr>
                <w:szCs w:val="20"/>
              </w:rPr>
            </w:pPr>
            <w:r w:rsidRPr="004049E0">
              <w:rPr>
                <w:sz w:val="20"/>
                <w:szCs w:val="20"/>
              </w:rPr>
              <w:t>0..1</w:t>
            </w:r>
          </w:p>
        </w:tc>
      </w:tr>
      <w:tr w:rsidR="00832FAE" w:rsidRPr="002E0A74" w14:paraId="57EAD629" w14:textId="77777777" w:rsidTr="00DB0D07">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7421061" w14:textId="25164420"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C7B3D1E" w14:textId="6240569D" w:rsidR="00832FAE"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4869C" w14:textId="5947C0D1" w:rsidR="00832FAE" w:rsidRPr="00FE63AF" w:rsidRDefault="00832FAE" w:rsidP="002E0A74">
            <w:pPr>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0CD8EE" w14:textId="30BCEE77" w:rsidR="00832FAE" w:rsidRPr="00F0601F" w:rsidRDefault="00832FAE" w:rsidP="00D23625">
            <w:pPr>
              <w:spacing w:line="229" w:lineRule="exact"/>
              <w:ind w:left="142"/>
              <w:jc w:val="center"/>
              <w:rPr>
                <w:szCs w:val="20"/>
              </w:rPr>
            </w:pPr>
            <w:r w:rsidRPr="004049E0">
              <w:rPr>
                <w:sz w:val="20"/>
                <w:szCs w:val="20"/>
              </w:rPr>
              <w:t>0..1</w:t>
            </w:r>
          </w:p>
        </w:tc>
      </w:tr>
      <w:tr w:rsidR="00832FAE" w:rsidRPr="002E0A74" w14:paraId="69330CE9" w14:textId="77777777" w:rsidTr="00DB0D07">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726C978" w14:textId="5B150B38"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0BF3FB" w14:textId="515C41D4" w:rsidR="00832FAE"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39BD9E6" w14:textId="5B563DBA" w:rsidR="00832FAE" w:rsidRPr="00FE63AF" w:rsidRDefault="00832FAE" w:rsidP="002E0A74">
            <w:pPr>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030DBE" w14:textId="168AEF00" w:rsidR="00832FAE" w:rsidRPr="00F0601F" w:rsidRDefault="00832FAE" w:rsidP="00D23625">
            <w:pPr>
              <w:spacing w:line="229" w:lineRule="exact"/>
              <w:ind w:left="142"/>
              <w:jc w:val="center"/>
              <w:rPr>
                <w:szCs w:val="20"/>
              </w:rPr>
            </w:pPr>
            <w:r w:rsidRPr="004049E0">
              <w:rPr>
                <w:sz w:val="20"/>
                <w:szCs w:val="20"/>
              </w:rPr>
              <w:t>0..1</w:t>
            </w:r>
          </w:p>
        </w:tc>
      </w:tr>
      <w:tr w:rsidR="00832FAE" w:rsidRPr="002E0A74" w14:paraId="6121E54A" w14:textId="77777777" w:rsidTr="00DB0D07">
        <w:trPr>
          <w:trHeight w:hRule="exact" w:val="56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6832D25" w14:textId="6AFF9216" w:rsidR="00832FAE" w:rsidRPr="002E0A74" w:rsidRDefault="00832FAE" w:rsidP="002E0A74">
            <w:pPr>
              <w:tabs>
                <w:tab w:val="left" w:pos="567"/>
              </w:tabs>
              <w:spacing w:line="229" w:lineRule="exact"/>
              <w:ind w:left="102"/>
              <w:rPr>
                <w:szCs w:val="20"/>
              </w:rPr>
            </w:pPr>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67D0DD" w14:textId="77777777" w:rsidR="00832FAE" w:rsidRDefault="00832FAE"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C481C2" w14:textId="699453F2" w:rsidR="00832FAE" w:rsidRPr="002E0A74" w:rsidRDefault="00832FAE" w:rsidP="002E0A74">
            <w:pPr>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B2B04B" w14:textId="7A6551CA" w:rsidR="00832FAE" w:rsidRPr="00F0601F" w:rsidRDefault="00832FAE" w:rsidP="00D23625">
            <w:pPr>
              <w:spacing w:line="229" w:lineRule="exact"/>
              <w:ind w:left="142"/>
              <w:jc w:val="center"/>
              <w:rPr>
                <w:szCs w:val="20"/>
              </w:rPr>
            </w:pPr>
            <w:r w:rsidRPr="00296F37">
              <w:rPr>
                <w:color w:val="FF0000"/>
                <w:spacing w:val="-1"/>
                <w:sz w:val="20"/>
                <w:szCs w:val="20"/>
              </w:rPr>
              <w:t>0..0</w:t>
            </w:r>
          </w:p>
        </w:tc>
      </w:tr>
      <w:tr w:rsidR="00832FAE" w:rsidRPr="002E0A74" w14:paraId="0E9CCF6D" w14:textId="77777777" w:rsidTr="00DB0D07">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2F6BFA" w14:textId="37F4FE63" w:rsidR="00832FAE" w:rsidRPr="00FE63AF" w:rsidRDefault="00832FAE" w:rsidP="002E0A74">
            <w:pPr>
              <w:tabs>
                <w:tab w:val="left" w:pos="567"/>
              </w:tabs>
              <w:spacing w:line="229" w:lineRule="exact"/>
              <w:ind w:left="102"/>
              <w:rPr>
                <w:color w:val="FF0000"/>
                <w:sz w:val="20"/>
                <w:szCs w:val="20"/>
              </w:rPr>
            </w:pPr>
            <w:r w:rsidRPr="00296F37">
              <w:rPr>
                <w:color w:val="FF0000"/>
                <w:sz w:val="20"/>
                <w:szCs w:val="20"/>
              </w:rPr>
              <w:t>../</w:t>
            </w:r>
            <w:r w:rsidRPr="00FE63AF">
              <w:rPr>
                <w:color w:val="FF0000"/>
                <w:sz w:val="20"/>
                <w:szCs w:val="20"/>
              </w:rPr>
              <w:t>../</w:t>
            </w:r>
            <w:r w:rsidRPr="00296F37">
              <w:rPr>
                <w:color w:val="FF0000"/>
                <w:sz w:val="20"/>
                <w:szCs w:val="20"/>
              </w:rPr>
              <w:t>../../../healthcareProfessional</w:t>
            </w:r>
            <w:r w:rsidRPr="00FE63AF">
              <w:rPr>
                <w:color w:val="FF0000"/>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4E06AD" w14:textId="77777777" w:rsidR="00832FAE" w:rsidRPr="00FE63AF" w:rsidRDefault="00832FAE"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62F5D0" w14:textId="4CCFDEA7" w:rsidR="00832FAE" w:rsidRPr="00FE63AF" w:rsidRDefault="00832FAE" w:rsidP="002E0A74">
            <w:pPr>
              <w:spacing w:line="229" w:lineRule="exact"/>
              <w:ind w:left="102"/>
              <w:rPr>
                <w:color w:val="FF0000"/>
                <w:sz w:val="20"/>
                <w:szCs w:val="20"/>
              </w:rPr>
            </w:pPr>
            <w:r w:rsidRPr="00FE63AF">
              <w:rPr>
                <w:color w:val="FF0000"/>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7CF3AC" w14:textId="5D9D7978" w:rsidR="00832FAE" w:rsidRPr="00FE63AF" w:rsidRDefault="00832FAE" w:rsidP="00D23625">
            <w:pPr>
              <w:spacing w:line="229" w:lineRule="exact"/>
              <w:ind w:left="142"/>
              <w:jc w:val="center"/>
              <w:rPr>
                <w:color w:val="FF0000"/>
                <w:sz w:val="20"/>
                <w:szCs w:val="20"/>
              </w:rPr>
            </w:pPr>
            <w:r w:rsidRPr="00FE63AF">
              <w:rPr>
                <w:color w:val="FF0000"/>
                <w:sz w:val="20"/>
                <w:szCs w:val="20"/>
              </w:rPr>
              <w:t>0..0</w:t>
            </w:r>
          </w:p>
        </w:tc>
      </w:tr>
      <w:tr w:rsidR="00832FAE" w:rsidRPr="002E0A74" w14:paraId="50BD130D" w14:textId="77777777" w:rsidTr="0092063F">
        <w:trPr>
          <w:trHeight w:hRule="exact" w:val="234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AD5D15" w14:textId="2ABFDABB" w:rsidR="00832FAE" w:rsidRPr="002E0A74" w:rsidRDefault="00832FAE"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w:t>
            </w:r>
            <w:r>
              <w:rPr>
                <w:spacing w:val="-1"/>
                <w:sz w:val="20"/>
                <w:szCs w:val="20"/>
                <w:lang w:val="sv-SE"/>
              </w:rPr>
              <w:t>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D8BDD3" w14:textId="77777777" w:rsidR="00832FAE" w:rsidRPr="002E0A74" w:rsidRDefault="00832FAE" w:rsidP="00966B3B">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F747A2"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Läkemedelsval.</w:t>
            </w:r>
          </w:p>
          <w:p w14:paraId="5F83CE9E" w14:textId="77777777" w:rsidR="00832FAE" w:rsidRPr="002E0A74" w:rsidRDefault="00832FAE" w:rsidP="00966B3B">
            <w:pPr>
              <w:spacing w:line="229" w:lineRule="exact"/>
              <w:ind w:left="102"/>
              <w:rPr>
                <w:spacing w:val="-1"/>
                <w:sz w:val="20"/>
                <w:szCs w:val="20"/>
                <w:lang w:val="sv-SE"/>
              </w:rPr>
            </w:pPr>
            <w:r>
              <w:rPr>
                <w:spacing w:val="-1"/>
                <w:sz w:val="20"/>
                <w:szCs w:val="20"/>
                <w:lang w:val="sv-SE"/>
              </w:rPr>
              <w:t>OBS:</w:t>
            </w:r>
            <w:r w:rsidRPr="002E0A74">
              <w:rPr>
                <w:spacing w:val="-1"/>
                <w:sz w:val="20"/>
                <w:szCs w:val="20"/>
                <w:lang w:val="sv-SE"/>
              </w:rPr>
              <w:t xml:space="preserve"> </w:t>
            </w:r>
            <w:r w:rsidRPr="00F47471">
              <w:rPr>
                <w:spacing w:val="-1"/>
                <w:sz w:val="20"/>
                <w:szCs w:val="20"/>
                <w:lang w:val="sv-SE"/>
              </w:rPr>
              <w:t>Ett och endast ett av följande alternativ:</w:t>
            </w:r>
          </w:p>
          <w:p w14:paraId="5E9A6926" w14:textId="77777777" w:rsidR="00832FAE" w:rsidRPr="002E0A74" w:rsidRDefault="00832FAE" w:rsidP="00966B3B">
            <w:pPr>
              <w:spacing w:line="229" w:lineRule="exact"/>
              <w:ind w:left="102"/>
              <w:rPr>
                <w:spacing w:val="-1"/>
                <w:sz w:val="20"/>
                <w:szCs w:val="20"/>
                <w:lang w:val="sv-SE"/>
              </w:rPr>
            </w:pPr>
          </w:p>
          <w:p w14:paraId="64C0CA44" w14:textId="77777777" w:rsidR="00832FAE" w:rsidRDefault="00832FAE" w:rsidP="005F330B">
            <w:pPr>
              <w:pStyle w:val="ListParagraph"/>
              <w:numPr>
                <w:ilvl w:val="0"/>
                <w:numId w:val="49"/>
              </w:numPr>
              <w:spacing w:line="229" w:lineRule="exact"/>
              <w:rPr>
                <w:spacing w:val="-1"/>
                <w:sz w:val="20"/>
                <w:szCs w:val="20"/>
                <w:lang w:val="sv-SE"/>
              </w:rPr>
            </w:pPr>
            <w:r w:rsidRPr="00F47471">
              <w:rPr>
                <w:spacing w:val="-1"/>
                <w:sz w:val="20"/>
                <w:szCs w:val="20"/>
                <w:lang w:val="sv-SE"/>
              </w:rPr>
              <w:t>unstructuredDrugInformation (fritextval/extemporeberedning)</w:t>
            </w:r>
          </w:p>
          <w:p w14:paraId="531C8F62" w14:textId="77777777" w:rsidR="00832FAE" w:rsidRDefault="00832FAE" w:rsidP="005F330B">
            <w:pPr>
              <w:pStyle w:val="ListParagraph"/>
              <w:numPr>
                <w:ilvl w:val="0"/>
                <w:numId w:val="49"/>
              </w:numPr>
              <w:spacing w:line="229" w:lineRule="exact"/>
              <w:rPr>
                <w:spacing w:val="-1"/>
                <w:sz w:val="20"/>
                <w:szCs w:val="20"/>
                <w:lang w:val="sv-SE"/>
              </w:rPr>
            </w:pPr>
            <w:r>
              <w:rPr>
                <w:spacing w:val="-1"/>
                <w:sz w:val="20"/>
                <w:szCs w:val="20"/>
                <w:lang w:val="sv-SE"/>
              </w:rPr>
              <w:t>merchandise (handelsvara)</w:t>
            </w:r>
          </w:p>
          <w:p w14:paraId="09B58609" w14:textId="77777777" w:rsidR="00832FAE" w:rsidRDefault="00832FAE" w:rsidP="005F330B">
            <w:pPr>
              <w:pStyle w:val="ListParagraph"/>
              <w:numPr>
                <w:ilvl w:val="0"/>
                <w:numId w:val="49"/>
              </w:numPr>
              <w:spacing w:line="229" w:lineRule="exact"/>
              <w:rPr>
                <w:spacing w:val="-1"/>
                <w:sz w:val="20"/>
                <w:szCs w:val="20"/>
                <w:lang w:val="sv-SE"/>
              </w:rPr>
            </w:pPr>
            <w:r>
              <w:rPr>
                <w:spacing w:val="-1"/>
                <w:sz w:val="20"/>
                <w:szCs w:val="20"/>
                <w:lang w:val="sv-SE"/>
              </w:rPr>
              <w:t>pharmaceuticalItem (läkemedelsartikel)</w:t>
            </w:r>
          </w:p>
          <w:p w14:paraId="13E3BC2C" w14:textId="77777777" w:rsidR="00832FAE" w:rsidRDefault="00832FAE" w:rsidP="005F330B">
            <w:pPr>
              <w:pStyle w:val="ListParagraph"/>
              <w:numPr>
                <w:ilvl w:val="0"/>
                <w:numId w:val="49"/>
              </w:numPr>
              <w:spacing w:line="229" w:lineRule="exact"/>
              <w:rPr>
                <w:spacing w:val="-1"/>
                <w:sz w:val="20"/>
                <w:szCs w:val="20"/>
                <w:lang w:val="sv-SE"/>
              </w:rPr>
            </w:pPr>
            <w:r>
              <w:rPr>
                <w:spacing w:val="-1"/>
                <w:sz w:val="20"/>
                <w:szCs w:val="20"/>
                <w:lang w:val="sv-SE"/>
              </w:rPr>
              <w:t>pharmaceuticalProduct (läkemedelsprodukt)</w:t>
            </w:r>
          </w:p>
          <w:p w14:paraId="419C0D2F" w14:textId="7FABE7C0" w:rsidR="00832FAE" w:rsidRPr="0092063F" w:rsidRDefault="00832FAE" w:rsidP="005F330B">
            <w:pPr>
              <w:pStyle w:val="ListParagraph"/>
              <w:numPr>
                <w:ilvl w:val="0"/>
                <w:numId w:val="49"/>
              </w:numPr>
              <w:spacing w:line="229" w:lineRule="exact"/>
              <w:rPr>
                <w:spacing w:val="-1"/>
                <w:sz w:val="20"/>
                <w:szCs w:val="20"/>
                <w:lang w:val="sv-SE"/>
              </w:rPr>
            </w:pPr>
            <w:r>
              <w:rPr>
                <w:spacing w:val="-1"/>
                <w:sz w:val="20"/>
                <w:szCs w:val="20"/>
                <w:lang w:val="sv-SE"/>
              </w:rPr>
              <w:t>generics (generika/utbytesgrupp)</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B299A5"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49EFDFFF" w14:textId="77777777" w:rsidTr="00966B3B">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90B7D6" w14:textId="0E014EB5" w:rsidR="00832FAE" w:rsidRPr="002E0A74" w:rsidRDefault="00832FAE"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E9459D" w14:textId="0EDDFC0A" w:rsidR="00832FAE" w:rsidRPr="002E0A74" w:rsidRDefault="00832FAE" w:rsidP="00966B3B">
            <w:pPr>
              <w:spacing w:line="229" w:lineRule="exact"/>
              <w:ind w:left="102"/>
              <w:rPr>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206CB4" w14:textId="77777777" w:rsidR="00832FAE" w:rsidRPr="002E0A74" w:rsidRDefault="00832FAE" w:rsidP="00966B3B">
            <w:pPr>
              <w:spacing w:line="226" w:lineRule="exact"/>
              <w:ind w:left="102"/>
              <w:rPr>
                <w:spacing w:val="-1"/>
                <w:sz w:val="20"/>
                <w:szCs w:val="20"/>
                <w:lang w:val="sv-SE"/>
              </w:rPr>
            </w:pPr>
            <w:r w:rsidRPr="002E0A74">
              <w:rPr>
                <w:spacing w:val="-1"/>
                <w:sz w:val="20"/>
                <w:szCs w:val="20"/>
                <w:lang w:val="sv-SE"/>
              </w:rPr>
              <w:t>Kommentar om läkemedelsval.</w:t>
            </w:r>
          </w:p>
          <w:p w14:paraId="60F7246F" w14:textId="147CBCFF" w:rsidR="00832FAE" w:rsidRPr="002E0A74" w:rsidRDefault="00832FAE" w:rsidP="00757AF3">
            <w:pPr>
              <w:spacing w:line="226" w:lineRule="exact"/>
              <w:ind w:left="102"/>
              <w:rPr>
                <w:spacing w:val="-1"/>
                <w:sz w:val="20"/>
                <w:szCs w:val="20"/>
                <w:lang w:val="sv-SE"/>
              </w:rPr>
            </w:pPr>
            <w:r w:rsidRPr="002E0A74">
              <w:rPr>
                <w:spacing w:val="-1"/>
                <w:sz w:val="20"/>
                <w:szCs w:val="20"/>
                <w:lang w:val="sv-SE"/>
              </w:rPr>
              <w:t xml:space="preserve">Text som innehåller en kommentar till det </w:t>
            </w:r>
            <w:r>
              <w:rPr>
                <w:spacing w:val="-1"/>
                <w:sz w:val="20"/>
                <w:szCs w:val="20"/>
                <w:lang w:val="sv-SE"/>
              </w:rPr>
              <w:t>administrerade</w:t>
            </w:r>
            <w:r w:rsidRPr="002E0A74">
              <w:rPr>
                <w:spacing w:val="-1"/>
                <w:sz w:val="20"/>
                <w:szCs w:val="20"/>
                <w:lang w:val="sv-SE"/>
              </w:rPr>
              <w:t xml:space="preserv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3D97A9"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539F42FA" w14:textId="77777777" w:rsidTr="00966B3B">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711CEB" w14:textId="63352DCC" w:rsidR="00832FAE" w:rsidRPr="002E0A74" w:rsidRDefault="00832FAE" w:rsidP="00966B3B">
            <w:pPr>
              <w:spacing w:line="229" w:lineRule="exact"/>
              <w:ind w:left="102"/>
              <w:rPr>
                <w:sz w:val="20"/>
                <w:szCs w:val="20"/>
              </w:rPr>
            </w:pPr>
            <w:r>
              <w:rPr>
                <w:sz w:val="20"/>
                <w:szCs w:val="20"/>
                <w:lang w:val="sv-SE"/>
              </w:rPr>
              <w:t>../</w:t>
            </w: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6F30B3" w14:textId="77777777" w:rsidR="00832FAE" w:rsidRPr="002E0A74" w:rsidRDefault="00832FAE" w:rsidP="00966B3B">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AC07E2"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Fritextval.</w:t>
            </w:r>
          </w:p>
          <w:p w14:paraId="6EB76687"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E54BF2"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12C6A7DE" w14:textId="77777777" w:rsidTr="00966B3B">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D95647" w14:textId="00E0D11D" w:rsidR="00832FAE" w:rsidRPr="002E0A74" w:rsidRDefault="00832FAE" w:rsidP="00966B3B">
            <w:pPr>
              <w:spacing w:line="229" w:lineRule="exact"/>
              <w:ind w:left="102"/>
              <w:rPr>
                <w:sz w:val="20"/>
                <w:szCs w:val="20"/>
                <w:lang w:val="sv-SE"/>
              </w:rPr>
            </w:pPr>
            <w:r>
              <w:rPr>
                <w:sz w:val="20"/>
                <w:szCs w:val="20"/>
                <w:lang w:val="sv-SE"/>
              </w:rPr>
              <w:t>../../../../../../unstructured</w:t>
            </w:r>
            <w:r w:rsidRPr="002E0A74">
              <w:rPr>
                <w:sz w:val="20"/>
                <w:szCs w:val="20"/>
                <w:lang w:val="sv-SE"/>
              </w:rPr>
              <w:t>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CF9305" w14:textId="1CB83724" w:rsidR="00832FAE" w:rsidRPr="002E0A74" w:rsidRDefault="00832FAE" w:rsidP="00966B3B">
            <w:pPr>
              <w:spacing w:line="226" w:lineRule="exact"/>
              <w:ind w:left="102"/>
              <w:rPr>
                <w:spacing w:val="-1"/>
                <w:sz w:val="20"/>
                <w:szCs w:val="20"/>
                <w:lang w:val="sv-SE"/>
              </w:rPr>
            </w:pPr>
            <w:r>
              <w:rPr>
                <w:spacing w:val="-1"/>
                <w:sz w:val="20"/>
                <w:szCs w:val="20"/>
                <w:lang w:val="sv-SE"/>
              </w:rPr>
              <w:t>s</w:t>
            </w:r>
            <w:r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480D9F"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3F4855"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1..1</w:t>
            </w:r>
          </w:p>
        </w:tc>
      </w:tr>
      <w:tr w:rsidR="00832FAE" w:rsidRPr="002E0A74" w14:paraId="4AA3EEE2" w14:textId="77777777" w:rsidTr="00966B3B">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22B1F5" w14:textId="2ACEB688" w:rsidR="00832FAE" w:rsidRPr="002E0A74" w:rsidRDefault="00832FAE"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11FAB1" w14:textId="77777777" w:rsidR="00832FAE" w:rsidRPr="002E0A74" w:rsidRDefault="00832FAE" w:rsidP="00966B3B">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CB2759" w14:textId="77777777" w:rsidR="00832FAE" w:rsidRPr="002E0A74" w:rsidRDefault="00832FAE" w:rsidP="00966B3B">
            <w:pPr>
              <w:spacing w:line="229" w:lineRule="exact"/>
              <w:ind w:left="102"/>
              <w:rPr>
                <w:spacing w:val="-1"/>
                <w:sz w:val="20"/>
                <w:szCs w:val="20"/>
                <w:lang w:val="sv-SE"/>
              </w:rPr>
            </w:pPr>
            <w:r>
              <w:rPr>
                <w:spacing w:val="-1"/>
                <w:sz w:val="20"/>
                <w:szCs w:val="20"/>
                <w:lang w:val="sv-SE"/>
              </w:rPr>
              <w:t>H</w:t>
            </w:r>
            <w:r w:rsidRPr="002E0A74">
              <w:rPr>
                <w:spacing w:val="-1"/>
                <w:sz w:val="20"/>
                <w:szCs w:val="20"/>
                <w:lang w:val="sv-SE"/>
              </w:rPr>
              <w:t>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B1735F"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12B9440D" w14:textId="77777777" w:rsidTr="00966B3B">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10392F" w14:textId="573D3E1F" w:rsidR="00832FAE" w:rsidRPr="002E0A74" w:rsidRDefault="00832FAE"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6E74D3" w14:textId="77777777" w:rsidR="00832FAE" w:rsidRPr="002E0A74" w:rsidRDefault="00832FAE"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8497B2"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Varunummer</w:t>
            </w:r>
            <w:r>
              <w:rPr>
                <w:spacing w:val="-1"/>
                <w:sz w:val="20"/>
                <w:szCs w:val="20"/>
                <w:lang w:val="sv-SE"/>
              </w:rPr>
              <w:t>.</w:t>
            </w:r>
          </w:p>
          <w:p w14:paraId="58BC67B9"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 xml:space="preserve">Från SIL. Identifierare för </w:t>
            </w:r>
            <w:r>
              <w:rPr>
                <w:spacing w:val="-1"/>
                <w:sz w:val="20"/>
                <w:szCs w:val="20"/>
                <w:lang w:val="sv-SE"/>
              </w:rPr>
              <w:t>ordinerad handelsvara (exempel: spruta). Bör anges med id ur Apotekets varunummerregister</w:t>
            </w:r>
            <w:r w:rsidRPr="002E0A74">
              <w:rPr>
                <w:spacing w:val="-1"/>
                <w:sz w:val="20"/>
                <w:szCs w:val="20"/>
                <w:lang w:val="sv-SE"/>
              </w:rPr>
              <w:t>. OID:</w:t>
            </w:r>
            <w:r>
              <w:rPr>
                <w:spacing w:val="-1"/>
                <w:sz w:val="20"/>
                <w:szCs w:val="20"/>
                <w:lang w:val="sv-SE"/>
              </w:rPr>
              <w:t xml:space="preserve"> </w:t>
            </w:r>
            <w:r w:rsidRPr="002E0A74">
              <w:rPr>
                <w:spacing w:val="-1"/>
                <w:sz w:val="20"/>
                <w:szCs w:val="20"/>
                <w:lang w:val="sv-SE"/>
              </w:rPr>
              <w:t>1.2.752.129.2.2.3.1.1.</w:t>
            </w:r>
          </w:p>
          <w:p w14:paraId="4EE3F8F3" w14:textId="77777777" w:rsidR="00832FAE" w:rsidRPr="002E0A74" w:rsidRDefault="00832FAE" w:rsidP="00966B3B">
            <w:pPr>
              <w:spacing w:line="229" w:lineRule="exact"/>
              <w:ind w:left="102"/>
              <w:rPr>
                <w:spacing w:val="-1"/>
                <w:sz w:val="20"/>
                <w:szCs w:val="20"/>
                <w:lang w:val="sv-SE"/>
              </w:rPr>
            </w:pPr>
            <w:r>
              <w:rPr>
                <w:spacing w:val="-1"/>
                <w:sz w:val="20"/>
                <w:szCs w:val="20"/>
                <w:lang w:val="sv-SE"/>
              </w:rPr>
              <w:t>Får ej anges för läkemedel.</w:t>
            </w:r>
          </w:p>
          <w:p w14:paraId="1AD26CD4" w14:textId="77777777" w:rsidR="00832FAE" w:rsidRPr="002E0A74" w:rsidRDefault="00832FAE"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A5BFBC"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1..1</w:t>
            </w:r>
          </w:p>
        </w:tc>
      </w:tr>
      <w:tr w:rsidR="00832FAE" w:rsidRPr="002E0A74" w14:paraId="37469FB8" w14:textId="77777777" w:rsidTr="00966B3B">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45567" w14:textId="6385065F" w:rsidR="00832FAE" w:rsidRPr="002E0A74" w:rsidRDefault="00832FAE" w:rsidP="00966B3B">
            <w:pPr>
              <w:spacing w:line="229" w:lineRule="exact"/>
              <w:ind w:left="102"/>
              <w:rPr>
                <w:szCs w:val="20"/>
              </w:rPr>
            </w:pPr>
            <w:r>
              <w:rPr>
                <w:sz w:val="20"/>
                <w:szCs w:val="20"/>
                <w:lang w:val="sv-SE"/>
              </w:rPr>
              <w:lastRenderedPageBreak/>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FD307A"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398CE9" w14:textId="77777777" w:rsidR="00832FAE" w:rsidRPr="007F6C11" w:rsidRDefault="00832FAE" w:rsidP="00966B3B">
            <w:pPr>
              <w:spacing w:line="229" w:lineRule="exact"/>
              <w:ind w:left="102"/>
              <w:rPr>
                <w:spacing w:val="-1"/>
                <w:szCs w:val="20"/>
                <w:lang w:val="sv-SE"/>
              </w:rPr>
            </w:pP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DFC99F" w14:textId="77777777"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2EFA8927" w14:textId="77777777" w:rsidTr="00966B3B">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6A3035" w14:textId="015265EC"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C83D58"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E61583" w14:textId="77777777" w:rsidR="00832FAE" w:rsidRPr="007F6C11" w:rsidRDefault="00832FAE" w:rsidP="00966B3B">
            <w:pPr>
              <w:spacing w:line="229" w:lineRule="exact"/>
              <w:ind w:left="102"/>
              <w:rPr>
                <w:spacing w:val="-1"/>
                <w:szCs w:val="20"/>
                <w:lang w:val="sv-SE"/>
              </w:rPr>
            </w:pPr>
            <w:r w:rsidRPr="004049E0">
              <w:rPr>
                <w:sz w:val="20"/>
                <w:szCs w:val="20"/>
                <w:lang w:val="sv-SE"/>
              </w:rPr>
              <w:t xml:space="preserve">Kodsystem för </w:t>
            </w: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D41370" w14:textId="77777777"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2F0F1C74" w14:textId="77777777" w:rsidTr="00966B3B">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6C725C" w14:textId="511CC86E"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6C216B"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4AD23A" w14:textId="77777777" w:rsidR="00832FAE" w:rsidRPr="007F6C11" w:rsidRDefault="00832FAE" w:rsidP="00966B3B">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6FB211" w14:textId="77777777"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456164F0" w14:textId="77777777" w:rsidTr="00966B3B">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C365A7" w14:textId="5841F88E"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1FBDDD"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C3AD6A" w14:textId="77777777" w:rsidR="00832FAE" w:rsidRPr="007F6C11" w:rsidRDefault="00832FAE" w:rsidP="00966B3B">
            <w:pPr>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E08529" w14:textId="77777777"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05D4CC94" w14:textId="77777777" w:rsidTr="00966B3B">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6A2C5F" w14:textId="75E947A9"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35028B"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AF53A7" w14:textId="77777777" w:rsidR="00832FAE" w:rsidRPr="007F6C11" w:rsidRDefault="00832FAE" w:rsidP="00966B3B">
            <w:pPr>
              <w:spacing w:line="229" w:lineRule="exact"/>
              <w:ind w:left="102"/>
              <w:rPr>
                <w:spacing w:val="-1"/>
                <w:szCs w:val="20"/>
                <w:lang w:val="sv-SE"/>
              </w:rPr>
            </w:pPr>
            <w:r>
              <w:rPr>
                <w:sz w:val="20"/>
                <w:szCs w:val="20"/>
                <w:lang w:val="sv-SE"/>
              </w:rPr>
              <w:t>Varunummer</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29209C" w14:textId="77777777"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419FD7AF" w14:textId="77777777" w:rsidTr="00966B3B">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B8FD51" w14:textId="116F03B3" w:rsidR="00832FAE" w:rsidRPr="002E0A74" w:rsidRDefault="00832FAE"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DAE512" w14:textId="77777777" w:rsidR="00832FAE" w:rsidRPr="002E0A74" w:rsidRDefault="00832FAE" w:rsidP="00966B3B">
            <w:pPr>
              <w:spacing w:line="226" w:lineRule="exact"/>
              <w:ind w:left="102"/>
              <w:rPr>
                <w:spacing w:val="-1"/>
                <w:sz w:val="20"/>
                <w:szCs w:val="20"/>
                <w:lang w:val="sv-SE"/>
              </w:rPr>
            </w:pPr>
            <w:r>
              <w:rPr>
                <w:sz w:val="20"/>
                <w:szCs w:val="20"/>
              </w:rPr>
              <w:t>DrugArticle</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929272"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08EE04"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5628B8A1"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223250" w14:textId="6AEDB3AE" w:rsidR="00832FAE" w:rsidRPr="002E0A74" w:rsidRDefault="00832FAE" w:rsidP="00966B3B">
            <w:pPr>
              <w:spacing w:line="229" w:lineRule="exact"/>
              <w:ind w:left="102"/>
              <w:rPr>
                <w:sz w:val="20"/>
                <w:szCs w:val="20"/>
                <w:lang w:val="sv-SE"/>
              </w:rPr>
            </w:pPr>
            <w:r>
              <w:rPr>
                <w:sz w:val="20"/>
                <w:szCs w:val="20"/>
                <w:lang w:val="sv-SE"/>
              </w:rPr>
              <w:t>../../../../../../nplPack</w:t>
            </w:r>
            <w:r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F0E375" w14:textId="77777777" w:rsidR="00832FAE" w:rsidRPr="002E0A74" w:rsidRDefault="00832FAE"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52C26A" w14:textId="77777777" w:rsidR="00832FAE" w:rsidRPr="002E0A74" w:rsidRDefault="00832FAE" w:rsidP="00966B3B">
            <w:pPr>
              <w:spacing w:line="226" w:lineRule="exact"/>
              <w:ind w:left="102"/>
              <w:rPr>
                <w:spacing w:val="-1"/>
                <w:sz w:val="20"/>
                <w:szCs w:val="20"/>
                <w:lang w:val="sv-SE"/>
              </w:rPr>
            </w:pPr>
            <w:r w:rsidRPr="002E0A74">
              <w:rPr>
                <w:spacing w:val="-1"/>
                <w:sz w:val="20"/>
                <w:szCs w:val="20"/>
                <w:lang w:val="sv-SE"/>
              </w:rPr>
              <w:t>NPL pack-id.</w:t>
            </w:r>
          </w:p>
          <w:p w14:paraId="4BF93E37" w14:textId="77777777" w:rsidR="00832FAE" w:rsidRPr="002E0A74" w:rsidRDefault="00832FAE" w:rsidP="00966B3B">
            <w:pPr>
              <w:spacing w:line="226" w:lineRule="exact"/>
              <w:ind w:left="102"/>
              <w:rPr>
                <w:spacing w:val="-1"/>
                <w:sz w:val="20"/>
                <w:szCs w:val="20"/>
                <w:lang w:val="sv-SE"/>
              </w:rPr>
            </w:pPr>
            <w:r w:rsidRPr="002E0A74">
              <w:rPr>
                <w:spacing w:val="-1"/>
                <w:sz w:val="20"/>
                <w:szCs w:val="20"/>
                <w:lang w:val="sv-SE"/>
              </w:rPr>
              <w:t>Unik identifierare enligt NPL för läkemedelsvaran. Satt om varunummer beskriver en godkänd läkemedelsvara. Kan vara satt om varunummer beskriver</w:t>
            </w:r>
            <w:r>
              <w:rPr>
                <w:spacing w:val="-1"/>
                <w:sz w:val="20"/>
                <w:szCs w:val="20"/>
                <w:lang w:val="sv-SE"/>
              </w:rPr>
              <w:t xml:space="preserve"> en licensvara. OID: </w:t>
            </w:r>
            <w:r w:rsidRPr="002E0A74">
              <w:rPr>
                <w:spacing w:val="-1"/>
                <w:sz w:val="20"/>
                <w:szCs w:val="20"/>
                <w:lang w:val="sv-SE"/>
              </w:rPr>
              <w:t xml:space="preserve">1.2.752.129.2.1.5.2. </w:t>
            </w:r>
          </w:p>
          <w:p w14:paraId="33D4986D" w14:textId="77777777" w:rsidR="00832FAE" w:rsidRPr="002E0A74" w:rsidRDefault="00832FAE"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E85C45"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1..1</w:t>
            </w:r>
          </w:p>
        </w:tc>
      </w:tr>
      <w:tr w:rsidR="00832FAE" w:rsidRPr="002E0A74" w14:paraId="2C50026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3FD22D" w14:textId="3C130941"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6EF272"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57E10C" w14:textId="77777777" w:rsidR="00832FAE" w:rsidRPr="002E0A74" w:rsidRDefault="00832FAE" w:rsidP="00966B3B">
            <w:pPr>
              <w:spacing w:line="229" w:lineRule="exact"/>
              <w:ind w:left="102"/>
              <w:rPr>
                <w:spacing w:val="-1"/>
                <w:szCs w:val="20"/>
              </w:rPr>
            </w:pPr>
            <w:r>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6156E9" w14:textId="77777777"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09230EE6"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7940DA" w14:textId="4156E3F2"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B9A259"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95D7D3" w14:textId="77777777" w:rsidR="00832FAE" w:rsidRPr="008C72A2" w:rsidRDefault="00832FAE" w:rsidP="00966B3B">
            <w:pPr>
              <w:spacing w:line="229" w:lineRule="exact"/>
              <w:ind w:left="102"/>
              <w:rPr>
                <w:spacing w:val="-1"/>
                <w:sz w:val="20"/>
                <w:szCs w:val="20"/>
                <w:lang w:val="sv-SE"/>
              </w:rPr>
            </w:pPr>
            <w:r w:rsidRPr="008C72A2">
              <w:rPr>
                <w:sz w:val="20"/>
                <w:szCs w:val="20"/>
                <w:lang w:val="sv-SE"/>
              </w:rPr>
              <w:t>Kodsystem för NPL-pack-id: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856291" w14:textId="77777777"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72426A6E"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FF4634" w14:textId="3D7392E1"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34F8A7"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340E9D" w14:textId="77777777" w:rsidR="00832FAE" w:rsidRPr="008C72A2" w:rsidRDefault="00832FAE" w:rsidP="00966B3B">
            <w:pPr>
              <w:spacing w:line="229" w:lineRule="exact"/>
              <w:ind w:left="102"/>
              <w:rPr>
                <w:spacing w:val="-1"/>
                <w:sz w:val="20"/>
                <w:szCs w:val="20"/>
              </w:rPr>
            </w:pPr>
            <w:r w:rsidRPr="008C72A2">
              <w:rPr>
                <w:sz w:val="20"/>
                <w:szCs w:val="20"/>
                <w:lang w:val="sv-SE"/>
              </w:rPr>
              <w:t>”</w:t>
            </w:r>
            <w:r w:rsidRPr="008C72A2">
              <w:rPr>
                <w:sz w:val="20"/>
                <w:szCs w:val="20"/>
              </w:rPr>
              <w:t>NPL pack”</w:t>
            </w:r>
            <w:r>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15EE6" w14:textId="77777777"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44B02CCA"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F9E5BC" w14:textId="15D6A505"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F4D2B"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02570" w14:textId="77777777" w:rsidR="00832FAE" w:rsidRPr="008C72A2" w:rsidRDefault="00832FAE" w:rsidP="00966B3B">
            <w:pPr>
              <w:spacing w:line="229" w:lineRule="exact"/>
              <w:ind w:left="102"/>
              <w:rPr>
                <w:spacing w:val="-1"/>
                <w:sz w:val="20"/>
                <w:szCs w:val="20"/>
                <w:lang w:val="sv-SE"/>
              </w:rPr>
            </w:pPr>
            <w:r w:rsidRPr="008C72A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592A15" w14:textId="77777777"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0733C257" w14:textId="77777777" w:rsidTr="00966B3B">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B30DF6" w14:textId="66857E24"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2B6245"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65CAFA" w14:textId="77777777" w:rsidR="00832FAE" w:rsidRDefault="00832FAE" w:rsidP="00966B3B">
            <w:pPr>
              <w:spacing w:line="229" w:lineRule="exact"/>
              <w:ind w:left="102"/>
              <w:rPr>
                <w:sz w:val="20"/>
                <w:szCs w:val="20"/>
                <w:lang w:val="sv-SE"/>
              </w:rPr>
            </w:pPr>
            <w:r>
              <w:rPr>
                <w:sz w:val="20"/>
                <w:szCs w:val="20"/>
                <w:lang w:val="sv-SE"/>
              </w:rPr>
              <w:t>Produktnamn</w:t>
            </w:r>
            <w:r w:rsidRPr="004049E0">
              <w:rPr>
                <w:sz w:val="20"/>
                <w:szCs w:val="20"/>
                <w:lang w:val="sv-SE"/>
              </w:rPr>
              <w:t>.</w:t>
            </w:r>
          </w:p>
          <w:p w14:paraId="2428D7D3" w14:textId="77777777" w:rsidR="00832FAE" w:rsidRPr="008C72A2" w:rsidRDefault="00832FAE" w:rsidP="00966B3B">
            <w:pPr>
              <w:spacing w:line="229" w:lineRule="exact"/>
              <w:ind w:left="102"/>
              <w:rPr>
                <w:spacing w:val="-1"/>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EC8EEC" w14:textId="77777777"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34480621"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B32579" w14:textId="2A45164D" w:rsidR="00832FAE" w:rsidRPr="002E0A74" w:rsidRDefault="00832FAE"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B170B1" w14:textId="77777777" w:rsidR="00832FAE" w:rsidRPr="002E0A74" w:rsidRDefault="00832FAE" w:rsidP="00966B3B">
            <w:pPr>
              <w:spacing w:line="226" w:lineRule="exact"/>
              <w:ind w:left="102"/>
              <w:rPr>
                <w:spacing w:val="-1"/>
                <w:sz w:val="20"/>
                <w:szCs w:val="20"/>
                <w:lang w:val="sv-SE"/>
              </w:rPr>
            </w:pPr>
            <w:r>
              <w:rPr>
                <w:sz w:val="20"/>
                <w:szCs w:val="20"/>
              </w:rPr>
              <w:t>Drug</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3D190E"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F7175C"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3DC31D02" w14:textId="77777777" w:rsidTr="00966B3B">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1FF46F" w14:textId="37755F0A" w:rsidR="00832FAE" w:rsidRPr="002E0A74" w:rsidRDefault="00832FAE" w:rsidP="00966B3B">
            <w:pPr>
              <w:spacing w:line="229" w:lineRule="exact"/>
              <w:ind w:left="102"/>
              <w:rPr>
                <w:sz w:val="20"/>
                <w:szCs w:val="20"/>
                <w:lang w:val="sv-SE"/>
              </w:rPr>
            </w:pPr>
            <w:r>
              <w:rPr>
                <w:sz w:val="20"/>
                <w:szCs w:val="20"/>
                <w:lang w:val="sv-SE"/>
              </w:rPr>
              <w:t>../</w:t>
            </w: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F11500" w14:textId="77777777" w:rsidR="00832FAE" w:rsidRPr="002E0A74" w:rsidRDefault="00832FAE" w:rsidP="00966B3B">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BF7033" w14:textId="77777777" w:rsidR="00832FAE" w:rsidRPr="002E0A74" w:rsidRDefault="00832FAE" w:rsidP="00966B3B">
            <w:pPr>
              <w:spacing w:line="229" w:lineRule="exact"/>
              <w:ind w:left="102"/>
              <w:rPr>
                <w:sz w:val="20"/>
                <w:szCs w:val="20"/>
                <w:lang w:val="sv-SE"/>
              </w:rPr>
            </w:pPr>
            <w:r w:rsidRPr="002E0A74">
              <w:rPr>
                <w:sz w:val="20"/>
                <w:szCs w:val="20"/>
                <w:lang w:val="sv-SE"/>
              </w:rPr>
              <w:t>NPL-id.</w:t>
            </w:r>
          </w:p>
          <w:p w14:paraId="30402E25" w14:textId="77777777" w:rsidR="00832FAE" w:rsidRPr="002E0A74" w:rsidRDefault="00832FAE" w:rsidP="00966B3B">
            <w:pPr>
              <w:spacing w:line="229" w:lineRule="exact"/>
              <w:ind w:left="102"/>
              <w:rPr>
                <w:sz w:val="20"/>
                <w:szCs w:val="20"/>
                <w:lang w:val="sv-SE"/>
              </w:rPr>
            </w:pPr>
            <w:r>
              <w:rPr>
                <w:sz w:val="20"/>
                <w:szCs w:val="20"/>
                <w:lang w:val="sv-SE"/>
              </w:rPr>
              <w:t xml:space="preserve">Nationellt Produktregister för Läkemedelsprodukter. </w:t>
            </w: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36FE36" w14:textId="77777777" w:rsidR="00832FAE" w:rsidRPr="002E0A74" w:rsidRDefault="00832FAE" w:rsidP="00D23625">
            <w:pPr>
              <w:spacing w:line="229" w:lineRule="exact"/>
              <w:ind w:left="142"/>
              <w:jc w:val="center"/>
              <w:rPr>
                <w:sz w:val="20"/>
                <w:szCs w:val="20"/>
                <w:lang w:val="sv-SE"/>
              </w:rPr>
            </w:pPr>
            <w:r w:rsidRPr="002E0A74">
              <w:rPr>
                <w:sz w:val="20"/>
                <w:szCs w:val="20"/>
              </w:rPr>
              <w:t>0..1</w:t>
            </w:r>
          </w:p>
        </w:tc>
      </w:tr>
      <w:tr w:rsidR="00832FAE" w:rsidRPr="002E0A74" w14:paraId="7B0D327E" w14:textId="77777777" w:rsidTr="00966B3B">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13CA2D5" w14:textId="2CCBDF05"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3F7556"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852150" w14:textId="77777777" w:rsidR="00832FAE" w:rsidRPr="002E0A74" w:rsidRDefault="00832FAE" w:rsidP="00966B3B">
            <w:pPr>
              <w:spacing w:line="229" w:lineRule="exact"/>
              <w:ind w:left="102"/>
              <w:rPr>
                <w:szCs w:val="20"/>
              </w:rPr>
            </w:pPr>
            <w:r>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5BBA77" w14:textId="77777777" w:rsidR="00832FAE" w:rsidRPr="002E0A74" w:rsidRDefault="00832FAE" w:rsidP="00D23625">
            <w:pPr>
              <w:spacing w:line="229" w:lineRule="exact"/>
              <w:ind w:left="142"/>
              <w:jc w:val="center"/>
              <w:rPr>
                <w:szCs w:val="20"/>
              </w:rPr>
            </w:pPr>
            <w:r w:rsidRPr="00B05AA9">
              <w:rPr>
                <w:color w:val="FF0000"/>
                <w:spacing w:val="-1"/>
                <w:sz w:val="20"/>
                <w:szCs w:val="20"/>
              </w:rPr>
              <w:t>1..1</w:t>
            </w:r>
          </w:p>
        </w:tc>
      </w:tr>
      <w:tr w:rsidR="00832FAE" w:rsidRPr="002E0A74" w14:paraId="109ABD78" w14:textId="77777777" w:rsidTr="00966B3B">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570A5D" w14:textId="24379B3C"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357A4F"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A21173" w14:textId="77777777" w:rsidR="00832FAE" w:rsidRPr="00F32347" w:rsidRDefault="00832FAE" w:rsidP="00966B3B">
            <w:pPr>
              <w:spacing w:line="229" w:lineRule="exact"/>
              <w:ind w:left="102"/>
              <w:rPr>
                <w:sz w:val="20"/>
                <w:szCs w:val="20"/>
              </w:rPr>
            </w:pPr>
            <w:r w:rsidRPr="00F32347">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4844011" w14:textId="77777777" w:rsidR="00832FAE" w:rsidRPr="002E0A74" w:rsidRDefault="00832FAE" w:rsidP="00D23625">
            <w:pPr>
              <w:spacing w:line="229" w:lineRule="exact"/>
              <w:ind w:left="142"/>
              <w:jc w:val="center"/>
              <w:rPr>
                <w:szCs w:val="20"/>
              </w:rPr>
            </w:pPr>
            <w:r w:rsidRPr="00B05AA9">
              <w:rPr>
                <w:color w:val="FF0000"/>
                <w:spacing w:val="-1"/>
                <w:sz w:val="20"/>
                <w:szCs w:val="20"/>
              </w:rPr>
              <w:t>1..1</w:t>
            </w:r>
          </w:p>
        </w:tc>
      </w:tr>
      <w:tr w:rsidR="00832FAE" w:rsidRPr="002E0A74" w14:paraId="2E32646D" w14:textId="77777777" w:rsidTr="00966B3B">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6370A6" w14:textId="044B0D2A"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E551CB"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7FA926" w14:textId="77777777" w:rsidR="00832FAE" w:rsidRPr="00F32347" w:rsidRDefault="00832FAE" w:rsidP="00966B3B">
            <w:pPr>
              <w:spacing w:line="229" w:lineRule="exact"/>
              <w:ind w:left="102"/>
              <w:rPr>
                <w:sz w:val="20"/>
                <w:szCs w:val="20"/>
                <w:lang w:val="sv-SE"/>
              </w:rPr>
            </w:pPr>
            <w:r>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88C676" w14:textId="77777777"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53CF0166" w14:textId="77777777" w:rsidTr="00966B3B">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36EFB" w14:textId="4E44B8DB"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0574AA"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5983A9" w14:textId="77777777" w:rsidR="00832FAE" w:rsidRPr="00F32347" w:rsidRDefault="00832FAE" w:rsidP="00966B3B">
            <w:pPr>
              <w:spacing w:line="229" w:lineRule="exact"/>
              <w:ind w:left="102"/>
              <w:rPr>
                <w:sz w:val="20"/>
                <w:szCs w:val="20"/>
                <w:lang w:val="sv-SE"/>
              </w:rPr>
            </w:pPr>
            <w:r w:rsidRPr="00F32347">
              <w:rPr>
                <w:sz w:val="20"/>
                <w:szCs w:val="20"/>
                <w:lang w:val="sv-SE"/>
              </w:rPr>
              <w:t>Version på</w:t>
            </w:r>
            <w:r>
              <w:rPr>
                <w:sz w:val="20"/>
                <w:szCs w:val="20"/>
                <w:lang w:val="sv-SE"/>
              </w:rPr>
              <w:t xml:space="preserve"> NPL-id-</w:t>
            </w:r>
            <w:r w:rsidRPr="00F32347">
              <w:rPr>
                <w:sz w:val="20"/>
                <w:szCs w:val="20"/>
                <w:lang w:val="sv-SE"/>
              </w:rPr>
              <w:t>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1CC56E" w14:textId="77777777"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7D14975B" w14:textId="77777777" w:rsidTr="00966B3B">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758A62" w14:textId="3D749708"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4AB3C3"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DEF15E" w14:textId="77777777" w:rsidR="00832FAE" w:rsidRDefault="00832FAE" w:rsidP="00966B3B">
            <w:pPr>
              <w:spacing w:line="229" w:lineRule="exact"/>
              <w:ind w:left="102"/>
              <w:rPr>
                <w:sz w:val="20"/>
                <w:szCs w:val="20"/>
                <w:lang w:val="sv-SE"/>
              </w:rPr>
            </w:pPr>
            <w:r>
              <w:rPr>
                <w:sz w:val="20"/>
                <w:szCs w:val="20"/>
                <w:lang w:val="sv-SE"/>
              </w:rPr>
              <w:t>Produktnamn</w:t>
            </w:r>
            <w:r w:rsidRPr="004049E0">
              <w:rPr>
                <w:sz w:val="20"/>
                <w:szCs w:val="20"/>
                <w:lang w:val="sv-SE"/>
              </w:rPr>
              <w:t>.</w:t>
            </w:r>
          </w:p>
          <w:p w14:paraId="7ADE7F76" w14:textId="77777777" w:rsidR="00832FAE" w:rsidRPr="00F32347" w:rsidRDefault="00832FAE" w:rsidP="00966B3B">
            <w:pPr>
              <w:spacing w:line="229" w:lineRule="exact"/>
              <w:ind w:left="102"/>
              <w:rPr>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CCBA51" w14:textId="77777777" w:rsidR="00832FAE" w:rsidRPr="002E0A74" w:rsidRDefault="00832FAE" w:rsidP="00D23625">
            <w:pPr>
              <w:spacing w:line="229" w:lineRule="exact"/>
              <w:ind w:left="142"/>
              <w:jc w:val="center"/>
              <w:rPr>
                <w:szCs w:val="20"/>
              </w:rPr>
            </w:pPr>
            <w:r w:rsidRPr="00B05AA9">
              <w:rPr>
                <w:color w:val="FF0000"/>
                <w:spacing w:val="-1"/>
                <w:sz w:val="20"/>
                <w:szCs w:val="20"/>
              </w:rPr>
              <w:t>1..1</w:t>
            </w:r>
          </w:p>
        </w:tc>
      </w:tr>
      <w:tr w:rsidR="00832FAE" w:rsidRPr="002E0A74" w14:paraId="4CB4B9AA" w14:textId="77777777" w:rsidTr="00966B3B">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9FF6769" w14:textId="3CD2CFD8" w:rsidR="00832FAE" w:rsidRPr="002E0A74" w:rsidRDefault="00832FAE" w:rsidP="00966B3B">
            <w:pPr>
              <w:spacing w:line="229" w:lineRule="exact"/>
              <w:ind w:left="102"/>
              <w:rPr>
                <w:sz w:val="20"/>
                <w:szCs w:val="20"/>
              </w:rPr>
            </w:pPr>
            <w:r>
              <w:rPr>
                <w:sz w:val="20"/>
                <w:szCs w:val="20"/>
                <w:lang w:val="sv-SE"/>
              </w:rPr>
              <w:lastRenderedPageBreak/>
              <w:t>../</w:t>
            </w:r>
            <w:r w:rsidRPr="002E0A74">
              <w:rPr>
                <w:sz w:val="20"/>
                <w:szCs w:val="20"/>
              </w:rPr>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2EE99A" w14:textId="77777777" w:rsidR="00832FAE" w:rsidRPr="002E0A74" w:rsidRDefault="00832FAE" w:rsidP="00966B3B">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C4BD93" w14:textId="77777777" w:rsidR="00832FAE" w:rsidRPr="002E0A74" w:rsidRDefault="00832FAE" w:rsidP="00966B3B">
            <w:pPr>
              <w:spacing w:line="229" w:lineRule="exact"/>
              <w:ind w:left="102"/>
              <w:rPr>
                <w:sz w:val="20"/>
                <w:szCs w:val="20"/>
                <w:lang w:val="sv-SE"/>
              </w:rPr>
            </w:pPr>
            <w:r w:rsidRPr="002E0A74">
              <w:rPr>
                <w:sz w:val="20"/>
                <w:szCs w:val="20"/>
                <w:lang w:val="sv-SE"/>
              </w:rPr>
              <w:t>ATC-kod.</w:t>
            </w:r>
          </w:p>
          <w:p w14:paraId="16A95100" w14:textId="77777777" w:rsidR="00832FAE" w:rsidRPr="002E0A74" w:rsidRDefault="00832FAE" w:rsidP="00966B3B">
            <w:pPr>
              <w:spacing w:line="229" w:lineRule="exact"/>
              <w:ind w:left="102"/>
              <w:rPr>
                <w:sz w:val="20"/>
                <w:szCs w:val="20"/>
                <w:lang w:val="sv-SE"/>
              </w:rPr>
            </w:pPr>
            <w:r w:rsidRPr="002E0A74">
              <w:rPr>
                <w:sz w:val="20"/>
                <w:szCs w:val="20"/>
                <w:lang w:val="sv-SE"/>
              </w:rPr>
              <w:t xml:space="preserve">atcKod + atcKodBeskrivning i SIL. </w:t>
            </w:r>
          </w:p>
          <w:p w14:paraId="78952100" w14:textId="77777777" w:rsidR="00832FAE" w:rsidRPr="002E0A74" w:rsidRDefault="00832FAE" w:rsidP="00966B3B">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0C1FE498" w14:textId="77777777" w:rsidR="00832FAE" w:rsidRPr="002E0A74" w:rsidRDefault="00832FAE" w:rsidP="00966B3B">
            <w:pPr>
              <w:spacing w:line="229" w:lineRule="exact"/>
              <w:ind w:left="102"/>
              <w:rPr>
                <w:sz w:val="20"/>
                <w:szCs w:val="20"/>
              </w:rPr>
            </w:pPr>
            <w:r w:rsidRPr="002E0A74">
              <w:rPr>
                <w:sz w:val="20"/>
                <w:szCs w:val="20"/>
              </w:rPr>
              <w:t xml:space="preserve">1.2.752.129.2.2.3.1.1. </w:t>
            </w:r>
          </w:p>
          <w:p w14:paraId="3E914029" w14:textId="77777777" w:rsidR="00832FAE" w:rsidRPr="002E0A74" w:rsidRDefault="00832FAE" w:rsidP="00966B3B">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65572D6C" w14:textId="77777777" w:rsidR="00832FAE" w:rsidRPr="002E0A74" w:rsidRDefault="00832FAE" w:rsidP="00966B3B">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C7681D7" w14:textId="77777777" w:rsidR="00832FAE" w:rsidRPr="002E0A74" w:rsidRDefault="00832FAE" w:rsidP="00966B3B">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49600DBD" w14:textId="77777777" w:rsidR="00832FAE" w:rsidRPr="002E0A74" w:rsidRDefault="00832FAE" w:rsidP="00966B3B">
            <w:pPr>
              <w:spacing w:line="229" w:lineRule="exact"/>
              <w:ind w:left="102"/>
              <w:rPr>
                <w:sz w:val="20"/>
                <w:szCs w:val="20"/>
              </w:rPr>
            </w:pPr>
          </w:p>
          <w:p w14:paraId="04FBF670" w14:textId="77777777" w:rsidR="00832FAE" w:rsidRPr="002E0A74" w:rsidRDefault="00832FAE" w:rsidP="00966B3B">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29D3F2" w14:textId="77777777" w:rsidR="00832FAE" w:rsidRPr="002E0A74" w:rsidRDefault="00832FAE" w:rsidP="00D23625">
            <w:pPr>
              <w:spacing w:line="229" w:lineRule="exact"/>
              <w:ind w:left="142"/>
              <w:jc w:val="center"/>
              <w:rPr>
                <w:sz w:val="20"/>
                <w:szCs w:val="20"/>
              </w:rPr>
            </w:pPr>
            <w:r w:rsidRPr="002E0A74">
              <w:rPr>
                <w:sz w:val="20"/>
                <w:szCs w:val="20"/>
              </w:rPr>
              <w:t>0..1</w:t>
            </w:r>
          </w:p>
        </w:tc>
      </w:tr>
      <w:tr w:rsidR="00832FAE" w:rsidRPr="002E0A74" w14:paraId="0243298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384ED" w14:textId="7E7C654F"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4F4D97" w14:textId="77777777" w:rsidR="00832FAE" w:rsidRPr="002E0A74" w:rsidRDefault="00832FAE"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607D5C" w14:textId="77777777" w:rsidR="00832FAE" w:rsidRPr="008C72A2" w:rsidRDefault="00832FAE" w:rsidP="00966B3B">
            <w:pPr>
              <w:spacing w:line="229" w:lineRule="exact"/>
              <w:ind w:left="102"/>
              <w:rPr>
                <w:spacing w:val="-1"/>
                <w:sz w:val="20"/>
                <w:szCs w:val="20"/>
              </w:rPr>
            </w:pPr>
            <w:r w:rsidRPr="008C72A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B614A7" w14:textId="77777777" w:rsidR="00832FAE" w:rsidRPr="00B05AA9" w:rsidRDefault="00832FAE" w:rsidP="00D23625">
            <w:pPr>
              <w:spacing w:line="229" w:lineRule="exact"/>
              <w:ind w:left="142"/>
              <w:jc w:val="center"/>
              <w:rPr>
                <w:color w:val="FF0000"/>
                <w:szCs w:val="20"/>
              </w:rPr>
            </w:pPr>
            <w:r w:rsidRPr="00B05AA9">
              <w:rPr>
                <w:color w:val="FF0000"/>
                <w:spacing w:val="-1"/>
                <w:sz w:val="20"/>
                <w:szCs w:val="20"/>
              </w:rPr>
              <w:t>1..1</w:t>
            </w:r>
          </w:p>
        </w:tc>
      </w:tr>
      <w:tr w:rsidR="00832FAE" w:rsidRPr="002E0A74" w14:paraId="47E4B885"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59CF83B" w14:textId="054791B9"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EBE79F" w14:textId="77777777" w:rsidR="00832FAE" w:rsidRPr="002E0A74" w:rsidRDefault="00832FAE"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2196BA" w14:textId="77777777" w:rsidR="00832FAE" w:rsidRPr="008C72A2" w:rsidRDefault="00832FAE" w:rsidP="00966B3B">
            <w:pPr>
              <w:spacing w:line="229" w:lineRule="exact"/>
              <w:ind w:left="102"/>
              <w:rPr>
                <w:spacing w:val="-1"/>
                <w:sz w:val="20"/>
                <w:szCs w:val="20"/>
              </w:rPr>
            </w:pPr>
            <w:r w:rsidRPr="008C72A2">
              <w:rPr>
                <w:sz w:val="20"/>
                <w:szCs w:val="20"/>
                <w:lang w:val="sv-SE"/>
              </w:rPr>
              <w:t xml:space="preserve">Kodsystem för </w:t>
            </w:r>
            <w:r w:rsidRPr="008C72A2">
              <w:rPr>
                <w:spacing w:val="-1"/>
                <w:sz w:val="20"/>
                <w:szCs w:val="20"/>
              </w:rPr>
              <w:t>ATC-kod</w:t>
            </w:r>
            <w:r w:rsidRPr="008C72A2">
              <w:rPr>
                <w:sz w:val="20"/>
                <w:szCs w:val="20"/>
                <w:lang w:val="sv-SE"/>
              </w:rPr>
              <w:t xml:space="preserve">: </w:t>
            </w:r>
            <w:r w:rsidRPr="002E0A74">
              <w:rPr>
                <w:sz w:val="20"/>
                <w:szCs w:val="20"/>
              </w:rPr>
              <w:t>1.2.752.129.2.2.3.1.1</w:t>
            </w:r>
            <w:r w:rsidRPr="008C72A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A040DA" w14:textId="77777777" w:rsidR="00832FAE" w:rsidRPr="00B05AA9" w:rsidRDefault="00832FAE" w:rsidP="00D23625">
            <w:pPr>
              <w:spacing w:line="229" w:lineRule="exact"/>
              <w:ind w:left="142"/>
              <w:jc w:val="center"/>
              <w:rPr>
                <w:color w:val="FF0000"/>
                <w:szCs w:val="20"/>
              </w:rPr>
            </w:pPr>
            <w:r w:rsidRPr="00B05AA9">
              <w:rPr>
                <w:color w:val="FF0000"/>
                <w:spacing w:val="-1"/>
                <w:sz w:val="20"/>
                <w:szCs w:val="20"/>
              </w:rPr>
              <w:t>1..1</w:t>
            </w:r>
          </w:p>
        </w:tc>
      </w:tr>
      <w:tr w:rsidR="00832FAE" w:rsidRPr="002E0A74" w14:paraId="674434D4"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87B18A" w14:textId="25AE09CD"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B2D232" w14:textId="77777777" w:rsidR="00832FAE" w:rsidRPr="002E0A74" w:rsidRDefault="00832FAE"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36CAEB" w14:textId="77777777" w:rsidR="00832FAE" w:rsidRPr="008C72A2" w:rsidRDefault="00832FAE" w:rsidP="00966B3B">
            <w:pPr>
              <w:spacing w:line="229" w:lineRule="exact"/>
              <w:ind w:left="102"/>
              <w:rPr>
                <w:spacing w:val="-1"/>
                <w:sz w:val="20"/>
                <w:szCs w:val="20"/>
              </w:rPr>
            </w:pPr>
            <w:r>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134B80" w14:textId="77777777"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556D56A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ABA639" w14:textId="20BABBAA"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14A030" w14:textId="77777777" w:rsidR="00832FAE" w:rsidRPr="002E0A74" w:rsidRDefault="00832FAE"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523637" w14:textId="77777777" w:rsidR="00832FAE" w:rsidRPr="008C72A2" w:rsidRDefault="00832FAE" w:rsidP="00966B3B">
            <w:pPr>
              <w:spacing w:line="229" w:lineRule="exact"/>
              <w:ind w:left="102"/>
              <w:rPr>
                <w:spacing w:val="-1"/>
                <w:sz w:val="20"/>
                <w:szCs w:val="20"/>
                <w:lang w:val="sv-SE"/>
              </w:rPr>
            </w:pPr>
            <w:r w:rsidRPr="008C72A2">
              <w:rPr>
                <w:sz w:val="20"/>
                <w:szCs w:val="20"/>
                <w:lang w:val="sv-SE"/>
              </w:rPr>
              <w:t xml:space="preserve">Version på </w:t>
            </w:r>
            <w:r w:rsidRPr="008C72A2">
              <w:rPr>
                <w:spacing w:val="-1"/>
                <w:sz w:val="20"/>
                <w:szCs w:val="20"/>
              </w:rPr>
              <w:t>ATC</w:t>
            </w:r>
            <w:r w:rsidRPr="008C72A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F6C195" w14:textId="77777777"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63E5F2B5" w14:textId="77777777" w:rsidTr="00966B3B">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A24997" w14:textId="36BE3975"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EE088A" w14:textId="77777777" w:rsidR="00832FAE" w:rsidRPr="002E0A74" w:rsidRDefault="00832FAE"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CA5213" w14:textId="77777777" w:rsidR="00832FAE" w:rsidRPr="008C72A2" w:rsidRDefault="00832FAE" w:rsidP="00966B3B">
            <w:pPr>
              <w:spacing w:line="229" w:lineRule="exact"/>
              <w:ind w:left="102"/>
              <w:rPr>
                <w:sz w:val="20"/>
                <w:szCs w:val="20"/>
                <w:lang w:val="sv-SE"/>
              </w:rPr>
            </w:pPr>
            <w:r w:rsidRPr="008C72A2">
              <w:rPr>
                <w:sz w:val="20"/>
                <w:szCs w:val="20"/>
                <w:lang w:val="sv-SE"/>
              </w:rPr>
              <w:t>Produktnamn.</w:t>
            </w:r>
          </w:p>
          <w:p w14:paraId="7CBB88BA" w14:textId="77777777" w:rsidR="00832FAE" w:rsidRPr="008C72A2" w:rsidRDefault="00832FAE" w:rsidP="00966B3B">
            <w:pPr>
              <w:spacing w:line="229" w:lineRule="exact"/>
              <w:ind w:left="102"/>
              <w:rPr>
                <w:spacing w:val="-1"/>
                <w:sz w:val="20"/>
                <w:szCs w:val="20"/>
                <w:lang w:val="sv-SE"/>
              </w:rPr>
            </w:pPr>
            <w:r w:rsidRPr="008C72A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1794201" w14:textId="77777777" w:rsidR="00832FAE" w:rsidRPr="002E0A74" w:rsidRDefault="00832FAE" w:rsidP="00D23625">
            <w:pPr>
              <w:spacing w:line="229" w:lineRule="exact"/>
              <w:ind w:left="142"/>
              <w:jc w:val="center"/>
              <w:rPr>
                <w:szCs w:val="20"/>
              </w:rPr>
            </w:pPr>
            <w:r w:rsidRPr="00B05AA9">
              <w:rPr>
                <w:color w:val="FF0000"/>
                <w:spacing w:val="-1"/>
                <w:sz w:val="20"/>
                <w:szCs w:val="20"/>
              </w:rPr>
              <w:t>1..1</w:t>
            </w:r>
          </w:p>
        </w:tc>
      </w:tr>
      <w:tr w:rsidR="00832FAE" w:rsidRPr="002E0A74" w14:paraId="217BA7E1" w14:textId="77777777" w:rsidTr="008F15ED">
        <w:trPr>
          <w:trHeight w:hRule="exact" w:val="71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9CFB80" w14:textId="3AAF0908" w:rsidR="00832FAE" w:rsidRPr="002E0A74" w:rsidRDefault="00832FAE" w:rsidP="00966B3B">
            <w:pPr>
              <w:spacing w:line="229" w:lineRule="exact"/>
              <w:ind w:left="102"/>
              <w:rPr>
                <w:sz w:val="20"/>
                <w:szCs w:val="20"/>
              </w:rPr>
            </w:pPr>
            <w:r>
              <w:rPr>
                <w:sz w:val="20"/>
                <w:szCs w:val="20"/>
                <w:lang w:val="sv-SE"/>
              </w:rPr>
              <w:t>../</w:t>
            </w: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6906A3" w14:textId="77777777" w:rsidR="00832FAE" w:rsidRPr="002E0A74" w:rsidRDefault="00832FAE" w:rsidP="00966B3B">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306A57" w14:textId="77777777" w:rsidR="00832FAE" w:rsidRPr="008C72A2" w:rsidRDefault="00832FAE" w:rsidP="00966B3B">
            <w:pPr>
              <w:spacing w:line="229" w:lineRule="exact"/>
              <w:ind w:left="102"/>
              <w:rPr>
                <w:spacing w:val="-1"/>
                <w:sz w:val="20"/>
                <w:szCs w:val="20"/>
                <w:lang w:val="sv-SE"/>
              </w:rPr>
            </w:pPr>
            <w:r w:rsidRPr="008C72A2">
              <w:rPr>
                <w:spacing w:val="-1"/>
                <w:sz w:val="20"/>
                <w:szCs w:val="20"/>
                <w:lang w:val="sv-SE"/>
              </w:rPr>
              <w:t>Administreringssätt.</w:t>
            </w:r>
          </w:p>
          <w:p w14:paraId="606C5E40" w14:textId="77777777" w:rsidR="00832FAE" w:rsidRPr="008C72A2" w:rsidRDefault="00832FAE" w:rsidP="00966B3B">
            <w:pPr>
              <w:spacing w:line="229" w:lineRule="exact"/>
              <w:ind w:left="102"/>
              <w:rPr>
                <w:spacing w:val="-1"/>
                <w:sz w:val="20"/>
                <w:szCs w:val="20"/>
                <w:lang w:val="sv-SE"/>
              </w:rPr>
            </w:pPr>
            <w:r w:rsidRPr="008C72A2">
              <w:rPr>
                <w:spacing w:val="-1"/>
                <w:sz w:val="20"/>
                <w:szCs w:val="20"/>
                <w:lang w:val="sv-SE"/>
              </w:rPr>
              <w:t>Hur produkten skall intas/administreras.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8A481"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0B41D538" w14:textId="77777777" w:rsidTr="00966B3B">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E4335D" w14:textId="67FA5557"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933B59" w14:textId="77777777" w:rsidR="00832FAE" w:rsidRPr="002E0A74" w:rsidRDefault="00832FAE"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88086" w14:textId="77777777" w:rsidR="00832FAE" w:rsidRPr="00190D07" w:rsidRDefault="00832FAE" w:rsidP="00966B3B">
            <w:pPr>
              <w:spacing w:line="229" w:lineRule="exact"/>
              <w:ind w:left="10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47818E" w14:textId="77777777" w:rsidR="00832FAE" w:rsidRPr="002E0A74" w:rsidRDefault="00832FAE" w:rsidP="00D23625">
            <w:pPr>
              <w:spacing w:line="229" w:lineRule="exact"/>
              <w:ind w:left="142"/>
              <w:jc w:val="center"/>
              <w:rPr>
                <w:szCs w:val="20"/>
              </w:rPr>
            </w:pPr>
            <w:r w:rsidRPr="003C5FBB">
              <w:rPr>
                <w:sz w:val="20"/>
                <w:szCs w:val="20"/>
                <w:lang w:val="sv-SE"/>
              </w:rPr>
              <w:t>0..1</w:t>
            </w:r>
          </w:p>
        </w:tc>
      </w:tr>
      <w:tr w:rsidR="00832FAE" w:rsidRPr="002E0A74" w14:paraId="3DF81722" w14:textId="77777777" w:rsidTr="00966B3B">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79D7465" w14:textId="09A8D7DB"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874997" w14:textId="77777777" w:rsidR="00832FAE" w:rsidRPr="002E0A74" w:rsidRDefault="00832FAE"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71F0C48" w14:textId="77777777" w:rsidR="00832FAE" w:rsidRPr="00190D07" w:rsidRDefault="00832FAE" w:rsidP="00966B3B">
            <w:pPr>
              <w:spacing w:line="229" w:lineRule="exact"/>
              <w:ind w:left="10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270BAF" w14:textId="77777777" w:rsidR="00832FAE" w:rsidRPr="002E0A74" w:rsidRDefault="00832FAE" w:rsidP="00D23625">
            <w:pPr>
              <w:spacing w:line="229" w:lineRule="exact"/>
              <w:ind w:left="142"/>
              <w:jc w:val="center"/>
              <w:rPr>
                <w:szCs w:val="20"/>
              </w:rPr>
            </w:pPr>
            <w:r w:rsidRPr="003C5FBB">
              <w:rPr>
                <w:sz w:val="20"/>
                <w:szCs w:val="20"/>
                <w:lang w:val="sv-SE"/>
              </w:rPr>
              <w:t>0..1</w:t>
            </w:r>
          </w:p>
        </w:tc>
      </w:tr>
      <w:tr w:rsidR="00832FAE" w:rsidRPr="002E0A74" w14:paraId="28C1503F"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9C5608" w14:textId="2D6D9998"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9D5337" w14:textId="77777777" w:rsidR="00832FAE" w:rsidRPr="002E0A74" w:rsidRDefault="00832FAE"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8E2472" w14:textId="77777777" w:rsidR="00832FAE" w:rsidRPr="00190D07" w:rsidRDefault="00832FAE" w:rsidP="00966B3B">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18FD7C" w14:textId="77777777" w:rsidR="00832FAE" w:rsidRPr="002E0A74" w:rsidRDefault="00832FAE" w:rsidP="00D23625">
            <w:pPr>
              <w:spacing w:line="229" w:lineRule="exact"/>
              <w:ind w:left="142"/>
              <w:jc w:val="center"/>
              <w:rPr>
                <w:szCs w:val="20"/>
              </w:rPr>
            </w:pPr>
            <w:r w:rsidRPr="003C5FBB">
              <w:rPr>
                <w:sz w:val="20"/>
                <w:szCs w:val="20"/>
                <w:lang w:val="sv-SE"/>
              </w:rPr>
              <w:t>0..1</w:t>
            </w:r>
          </w:p>
        </w:tc>
      </w:tr>
      <w:tr w:rsidR="00832FAE" w:rsidRPr="002E0A74" w14:paraId="1B705DC7"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303E55" w14:textId="60AA1610"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D3F442" w14:textId="77777777" w:rsidR="00832FAE" w:rsidRPr="002E0A74" w:rsidRDefault="00832FAE"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4E5659" w14:textId="77777777" w:rsidR="00832FAE" w:rsidRPr="00190D07" w:rsidRDefault="00832FAE" w:rsidP="00966B3B">
            <w:pPr>
              <w:spacing w:line="229" w:lineRule="exact"/>
              <w:ind w:left="10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2539462" w14:textId="77777777" w:rsidR="00832FAE" w:rsidRPr="002E0A74" w:rsidRDefault="00832FAE" w:rsidP="00D23625">
            <w:pPr>
              <w:spacing w:line="229" w:lineRule="exact"/>
              <w:ind w:left="142"/>
              <w:jc w:val="center"/>
              <w:rPr>
                <w:szCs w:val="20"/>
              </w:rPr>
            </w:pPr>
            <w:r w:rsidRPr="003C5FBB">
              <w:rPr>
                <w:sz w:val="20"/>
                <w:szCs w:val="20"/>
                <w:lang w:val="sv-SE"/>
              </w:rPr>
              <w:t>0..1</w:t>
            </w:r>
          </w:p>
        </w:tc>
      </w:tr>
      <w:tr w:rsidR="00832FAE" w:rsidRPr="002E0A74" w14:paraId="38159C39" w14:textId="77777777" w:rsidTr="00966B3B">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CA5D88" w14:textId="781D4657"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72F3C3" w14:textId="77777777" w:rsidR="00832FAE" w:rsidRPr="002E0A74" w:rsidRDefault="00832FAE"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FE5304" w14:textId="77777777" w:rsidR="00832FAE" w:rsidRPr="00190D07" w:rsidRDefault="00832FAE" w:rsidP="00966B3B">
            <w:pPr>
              <w:spacing w:line="229" w:lineRule="exact"/>
              <w:ind w:left="10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C36564" w14:textId="77777777" w:rsidR="00832FAE" w:rsidRPr="002E0A74" w:rsidRDefault="00832FAE" w:rsidP="00D23625">
            <w:pPr>
              <w:spacing w:line="229" w:lineRule="exact"/>
              <w:ind w:left="142"/>
              <w:jc w:val="center"/>
              <w:rPr>
                <w:szCs w:val="20"/>
              </w:rPr>
            </w:pPr>
            <w:r w:rsidRPr="003C5FBB">
              <w:rPr>
                <w:sz w:val="20"/>
                <w:szCs w:val="20"/>
                <w:lang w:val="sv-SE"/>
              </w:rPr>
              <w:t>0..1</w:t>
            </w:r>
          </w:p>
        </w:tc>
      </w:tr>
      <w:tr w:rsidR="00832FAE" w:rsidRPr="002E0A74" w14:paraId="5B09FC64"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1709F4" w14:textId="16207257" w:rsidR="00832FAE" w:rsidRPr="002E0A74" w:rsidRDefault="00832FAE" w:rsidP="00966B3B">
            <w:pPr>
              <w:spacing w:line="229" w:lineRule="exact"/>
              <w:ind w:left="102"/>
              <w:rPr>
                <w:szCs w:val="20"/>
              </w:rPr>
            </w:pPr>
            <w:r>
              <w:rPr>
                <w:sz w:val="20"/>
                <w:szCs w:val="20"/>
                <w:lang w:val="sv-SE"/>
              </w:rPr>
              <w:lastRenderedPageBreak/>
              <w:t>../</w:t>
            </w: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E5A7E9" w14:textId="77777777" w:rsidR="00832FAE" w:rsidRPr="002E0A74" w:rsidRDefault="00832FAE"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67806B" w14:textId="77777777" w:rsidR="00832FAE" w:rsidRPr="00190D07" w:rsidRDefault="00832FAE" w:rsidP="00966B3B">
            <w:pPr>
              <w:spacing w:line="229" w:lineRule="exact"/>
              <w:ind w:left="10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B65C91" w14:textId="77777777" w:rsidR="00832FAE" w:rsidRPr="002E0A74" w:rsidRDefault="00832FAE" w:rsidP="00D23625">
            <w:pPr>
              <w:spacing w:line="229" w:lineRule="exact"/>
              <w:ind w:left="142"/>
              <w:jc w:val="center"/>
              <w:rPr>
                <w:szCs w:val="20"/>
              </w:rPr>
            </w:pPr>
            <w:r w:rsidRPr="003C5FBB">
              <w:rPr>
                <w:sz w:val="20"/>
                <w:szCs w:val="20"/>
                <w:lang w:val="sv-SE"/>
              </w:rPr>
              <w:t>0..1</w:t>
            </w:r>
          </w:p>
        </w:tc>
      </w:tr>
      <w:tr w:rsidR="00832FAE" w:rsidRPr="002E0A74" w14:paraId="4DC1DF3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2480BD" w14:textId="75CF3B75" w:rsidR="00832FAE" w:rsidRPr="002E0A74" w:rsidRDefault="00832FAE" w:rsidP="00966B3B">
            <w:pPr>
              <w:spacing w:line="229" w:lineRule="exact"/>
              <w:ind w:left="102"/>
              <w:rPr>
                <w:sz w:val="20"/>
                <w:szCs w:val="20"/>
                <w:lang w:val="sv-SE"/>
              </w:rPr>
            </w:pPr>
            <w:r>
              <w:rPr>
                <w:sz w:val="20"/>
                <w:szCs w:val="20"/>
                <w:lang w:val="sv-SE"/>
              </w:rPr>
              <w:t>../</w:t>
            </w: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6BA886" w14:textId="77777777" w:rsidR="00832FAE" w:rsidRPr="002E0A74" w:rsidRDefault="00832FAE" w:rsidP="00966B3B">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D2306"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A5913E"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112BE6FB" w14:textId="77777777" w:rsidTr="00966B3B">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9D7689" w14:textId="2A28FF20" w:rsidR="00832FAE" w:rsidRPr="002E0A74" w:rsidRDefault="00832FAE"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D91DAB" w14:textId="77777777" w:rsidR="00832FAE" w:rsidRPr="002E0A74" w:rsidRDefault="00832FAE" w:rsidP="00966B3B">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53EFEE" w14:textId="77777777" w:rsidR="00832FAE" w:rsidRPr="002E0A74" w:rsidRDefault="00832FAE" w:rsidP="00966B3B">
            <w:pPr>
              <w:spacing w:line="229" w:lineRule="exact"/>
              <w:ind w:left="102"/>
              <w:rPr>
                <w:sz w:val="20"/>
                <w:szCs w:val="20"/>
                <w:lang w:val="sv-SE"/>
              </w:rPr>
            </w:pPr>
            <w:r w:rsidRPr="002E0A74">
              <w:rPr>
                <w:sz w:val="20"/>
                <w:szCs w:val="20"/>
                <w:lang w:val="sv-SE"/>
              </w:rPr>
              <w:t>Substansgrupp.</w:t>
            </w:r>
          </w:p>
          <w:p w14:paraId="732849E3" w14:textId="77777777" w:rsidR="00832FAE" w:rsidRPr="002E0A74" w:rsidRDefault="00832FAE" w:rsidP="00966B3B">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A76DCB" w14:textId="77777777" w:rsidR="00832FAE" w:rsidRPr="002E0A74" w:rsidRDefault="00832FAE" w:rsidP="00D23625">
            <w:pPr>
              <w:spacing w:line="229" w:lineRule="exact"/>
              <w:ind w:left="142"/>
              <w:jc w:val="center"/>
              <w:rPr>
                <w:sz w:val="20"/>
                <w:szCs w:val="20"/>
                <w:lang w:val="sv-SE"/>
              </w:rPr>
            </w:pPr>
            <w:r w:rsidRPr="002E0A74">
              <w:rPr>
                <w:sz w:val="20"/>
                <w:szCs w:val="20"/>
              </w:rPr>
              <w:t>0..1</w:t>
            </w:r>
          </w:p>
        </w:tc>
      </w:tr>
      <w:tr w:rsidR="00832FAE" w:rsidRPr="002E0A74" w14:paraId="39A462FE" w14:textId="77777777" w:rsidTr="00966B3B">
        <w:trPr>
          <w:trHeight w:hRule="exact" w:val="91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48E3C1" w14:textId="01D03FC7" w:rsidR="00832FAE" w:rsidRPr="002E0A74" w:rsidRDefault="00832FAE" w:rsidP="00966B3B">
            <w:pPr>
              <w:spacing w:line="229" w:lineRule="exact"/>
              <w:ind w:left="102"/>
              <w:rPr>
                <w:strike/>
                <w:spacing w:val="-1"/>
                <w:sz w:val="20"/>
                <w:szCs w:val="20"/>
                <w:lang w:val="sv-SE"/>
              </w:rPr>
            </w:pPr>
            <w:r>
              <w:rPr>
                <w:sz w:val="20"/>
                <w:szCs w:val="20"/>
                <w:lang w:val="sv-SE"/>
              </w:rPr>
              <w:t>../</w:t>
            </w: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564245" w14:textId="77777777" w:rsidR="00832FAE" w:rsidRPr="002E0A74" w:rsidRDefault="00832FAE" w:rsidP="00966B3B">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394521" w14:textId="77777777" w:rsidR="00832FAE" w:rsidRPr="002E0A74" w:rsidRDefault="00832FAE" w:rsidP="00966B3B">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631DEAC3" w14:textId="77777777" w:rsidR="00832FAE" w:rsidRPr="002E0A74" w:rsidRDefault="00832FAE" w:rsidP="00966B3B">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C42AA3" w14:textId="77777777" w:rsidR="00832FAE" w:rsidRPr="002E0A74" w:rsidRDefault="00832FAE" w:rsidP="00D23625">
            <w:pPr>
              <w:spacing w:line="229" w:lineRule="exact"/>
              <w:ind w:left="142"/>
              <w:jc w:val="center"/>
              <w:rPr>
                <w:strike/>
                <w:sz w:val="20"/>
                <w:szCs w:val="20"/>
                <w:lang w:val="sv-SE"/>
              </w:rPr>
            </w:pPr>
            <w:r w:rsidRPr="002E0A74">
              <w:rPr>
                <w:sz w:val="20"/>
                <w:szCs w:val="20"/>
              </w:rPr>
              <w:t>0..1</w:t>
            </w:r>
          </w:p>
        </w:tc>
      </w:tr>
      <w:tr w:rsidR="00832FAE" w:rsidRPr="002E0A74" w14:paraId="405BEEAE" w14:textId="77777777" w:rsidTr="00F812EC">
        <w:trPr>
          <w:trHeight w:hRule="exact" w:val="3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C17309" w14:textId="596C9988" w:rsidR="00832FAE" w:rsidRPr="00F812EC" w:rsidRDefault="00832FAE" w:rsidP="00966B3B">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66E2A7" w14:textId="5F1EF1DE" w:rsidR="00832FAE" w:rsidRPr="00F812EC" w:rsidRDefault="00832FAE" w:rsidP="00966B3B">
            <w:pPr>
              <w:spacing w:line="226" w:lineRule="exact"/>
              <w:ind w:left="102"/>
              <w:rPr>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121E52" w14:textId="4131B05C" w:rsidR="00832FAE" w:rsidRPr="00F812EC" w:rsidRDefault="00832FAE" w:rsidP="00966B3B">
            <w:pPr>
              <w:spacing w:line="229" w:lineRule="exact"/>
              <w:ind w:left="102"/>
              <w:rPr>
                <w:szCs w:val="20"/>
                <w:lang w:val="sv-SE"/>
              </w:rPr>
            </w:pPr>
            <w:r>
              <w:rPr>
                <w:sz w:val="20"/>
                <w:szCs w:val="20"/>
                <w:lang w:val="sv-SE"/>
              </w:rPr>
              <w:t>V</w:t>
            </w:r>
            <w:r w:rsidRPr="00190D07">
              <w:rPr>
                <w:sz w:val="20"/>
                <w:szCs w:val="20"/>
                <w:lang w:val="sv-SE"/>
              </w:rPr>
              <w:t>ärde</w:t>
            </w:r>
            <w:r>
              <w:rPr>
                <w:sz w:val="20"/>
                <w:szCs w:val="20"/>
                <w:lang w:val="sv-SE"/>
              </w:rPr>
              <w:t xml:space="preserve"> för styrka</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22115" w14:textId="2A4783AD" w:rsidR="00832FAE" w:rsidRPr="00F812EC" w:rsidRDefault="00832FAE" w:rsidP="00D23625">
            <w:pPr>
              <w:spacing w:line="229" w:lineRule="exact"/>
              <w:ind w:left="142"/>
              <w:jc w:val="center"/>
              <w:rPr>
                <w:szCs w:val="20"/>
                <w:lang w:val="sv-SE"/>
              </w:rPr>
            </w:pPr>
            <w:r>
              <w:rPr>
                <w:sz w:val="20"/>
                <w:szCs w:val="20"/>
                <w:lang w:val="sv-SE"/>
              </w:rPr>
              <w:t>1..1</w:t>
            </w:r>
          </w:p>
        </w:tc>
      </w:tr>
      <w:tr w:rsidR="00832FAE" w:rsidRPr="002E0A74" w14:paraId="07FCB951" w14:textId="77777777" w:rsidTr="00270378">
        <w:trPr>
          <w:trHeight w:hRule="exact" w:val="27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E07110" w14:textId="364AD8CA" w:rsidR="00832FAE" w:rsidRPr="00F812EC" w:rsidRDefault="00832FAE" w:rsidP="00966B3B">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5E4336" w14:textId="74869A38" w:rsidR="00832FAE" w:rsidRPr="00F812EC" w:rsidRDefault="00832FAE" w:rsidP="00966B3B">
            <w:pPr>
              <w:spacing w:line="226" w:lineRule="exact"/>
              <w:ind w:left="102"/>
              <w:rPr>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4544A2" w14:textId="407FA7A6" w:rsidR="00832FAE" w:rsidRPr="00F812EC" w:rsidRDefault="00832FAE" w:rsidP="00F812EC">
            <w:pPr>
              <w:spacing w:line="229" w:lineRule="exact"/>
              <w:ind w:left="102"/>
              <w:rPr>
                <w:szCs w:val="20"/>
                <w:lang w:val="sv-SE"/>
              </w:rPr>
            </w:pPr>
            <w:r>
              <w:rPr>
                <w:sz w:val="20"/>
                <w:szCs w:val="20"/>
                <w:lang w:val="sv-SE"/>
              </w:rPr>
              <w:t>E</w:t>
            </w:r>
            <w:r w:rsidRPr="00190D07">
              <w:rPr>
                <w:sz w:val="20"/>
                <w:szCs w:val="20"/>
                <w:lang w:val="sv-SE"/>
              </w:rPr>
              <w:t>nhet</w:t>
            </w:r>
            <w:r>
              <w:rPr>
                <w:sz w:val="20"/>
                <w:szCs w:val="20"/>
                <w:lang w:val="sv-SE"/>
              </w:rPr>
              <w:t xml:space="preserve"> för styrka.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66E8C5" w14:textId="603480A5" w:rsidR="00832FAE" w:rsidRPr="002E0A74" w:rsidRDefault="00832FAE" w:rsidP="00D23625">
            <w:pPr>
              <w:spacing w:line="229" w:lineRule="exact"/>
              <w:ind w:left="142"/>
              <w:jc w:val="center"/>
              <w:rPr>
                <w:szCs w:val="20"/>
              </w:rPr>
            </w:pPr>
            <w:r>
              <w:rPr>
                <w:sz w:val="20"/>
                <w:szCs w:val="20"/>
                <w:lang w:val="sv-SE"/>
              </w:rPr>
              <w:t>1..1</w:t>
            </w:r>
          </w:p>
        </w:tc>
      </w:tr>
      <w:tr w:rsidR="00832FAE" w:rsidRPr="002E0A74" w14:paraId="1EA4CC5B" w14:textId="77777777" w:rsidTr="00966B3B">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767174" w14:textId="2D2B5DE8" w:rsidR="00832FAE" w:rsidRPr="002E0A74" w:rsidRDefault="00832FAE" w:rsidP="00966B3B">
            <w:pPr>
              <w:spacing w:line="229" w:lineRule="exact"/>
              <w:ind w:left="102"/>
              <w:rPr>
                <w:sz w:val="20"/>
                <w:szCs w:val="20"/>
                <w:lang w:val="sv-SE"/>
              </w:rPr>
            </w:pPr>
            <w:r>
              <w:rPr>
                <w:sz w:val="20"/>
                <w:szCs w:val="20"/>
                <w:lang w:val="sv-SE"/>
              </w:rPr>
              <w:t>../</w:t>
            </w:r>
            <w:r w:rsidRPr="002E0A74">
              <w:rPr>
                <w:sz w:val="20"/>
                <w:szCs w:val="20"/>
              </w:rPr>
              <w:t>../../../</w:t>
            </w:r>
            <w:r w:rsidRPr="002E0A74">
              <w:rPr>
                <w:spacing w:val="-1"/>
                <w:sz w:val="20"/>
                <w:szCs w:val="20"/>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EB5E69" w14:textId="77777777" w:rsidR="00832FAE" w:rsidRPr="002E0A74" w:rsidRDefault="00832FAE" w:rsidP="00966B3B">
            <w:pPr>
              <w:spacing w:line="226" w:lineRule="exact"/>
              <w:ind w:left="102"/>
              <w:rPr>
                <w:spacing w:val="-1"/>
                <w:sz w:val="20"/>
                <w:szCs w:val="20"/>
                <w:lang w:val="sv-SE"/>
              </w:rPr>
            </w:pPr>
            <w:r>
              <w:rPr>
                <w:sz w:val="20"/>
                <w:szCs w:val="20"/>
              </w:rPr>
              <w:t>s</w:t>
            </w:r>
            <w:r w:rsidRPr="002E0A74">
              <w:rPr>
                <w:sz w:val="20"/>
                <w:szCs w:val="20"/>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1B1F2" w14:textId="77777777" w:rsidR="00832FAE" w:rsidRPr="002E0A74" w:rsidRDefault="00832FAE" w:rsidP="00966B3B">
            <w:pPr>
              <w:spacing w:line="229" w:lineRule="exact"/>
              <w:ind w:left="102"/>
              <w:rPr>
                <w:sz w:val="20"/>
                <w:szCs w:val="20"/>
                <w:lang w:val="sv-SE"/>
              </w:rPr>
            </w:pPr>
            <w:r w:rsidRPr="002E0A74">
              <w:rPr>
                <w:sz w:val="20"/>
                <w:szCs w:val="20"/>
                <w:lang w:val="sv-SE"/>
              </w:rPr>
              <w:t>Läkemedelsform.</w:t>
            </w:r>
          </w:p>
          <w:p w14:paraId="3464558D" w14:textId="77777777" w:rsidR="00832FAE" w:rsidRPr="002E0A74" w:rsidRDefault="00832FAE" w:rsidP="00966B3B">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32C463" w14:textId="77777777" w:rsidR="00832FAE" w:rsidRPr="002E0A74" w:rsidRDefault="00832FAE" w:rsidP="00D23625">
            <w:pPr>
              <w:spacing w:line="229" w:lineRule="exact"/>
              <w:ind w:left="142"/>
              <w:jc w:val="center"/>
              <w:rPr>
                <w:sz w:val="20"/>
                <w:szCs w:val="20"/>
                <w:lang w:val="sv-SE"/>
              </w:rPr>
            </w:pPr>
            <w:r w:rsidRPr="002E0A74">
              <w:rPr>
                <w:sz w:val="20"/>
                <w:szCs w:val="20"/>
              </w:rPr>
              <w:t>0..1</w:t>
            </w:r>
          </w:p>
        </w:tc>
      </w:tr>
      <w:tr w:rsidR="00832FAE" w:rsidRPr="002E0A74" w14:paraId="0CF7AF5E" w14:textId="77777777" w:rsidTr="00757AF3">
        <w:trPr>
          <w:trHeight w:hRule="exact" w:val="426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406FFD" w14:textId="73BE51FD" w:rsidR="00832FAE" w:rsidRPr="002E0A74" w:rsidRDefault="00832FAE"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1507D7" w14:textId="77777777" w:rsidR="00832FAE" w:rsidRPr="002E0A74" w:rsidRDefault="00832FAE" w:rsidP="00966B3B">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DA8F29" w14:textId="77777777" w:rsidR="00832FAE" w:rsidRDefault="00832FAE" w:rsidP="00966B3B">
            <w:pPr>
              <w:spacing w:line="229" w:lineRule="exact"/>
              <w:ind w:left="102"/>
              <w:rPr>
                <w:spacing w:val="-1"/>
                <w:sz w:val="20"/>
                <w:szCs w:val="20"/>
                <w:lang w:val="sv-SE"/>
              </w:rPr>
            </w:pPr>
            <w:r w:rsidRPr="002E0A74">
              <w:rPr>
                <w:spacing w:val="-1"/>
                <w:sz w:val="20"/>
                <w:szCs w:val="20"/>
                <w:lang w:val="sv-SE"/>
              </w:rPr>
              <w:t>Dosering.</w:t>
            </w:r>
          </w:p>
          <w:p w14:paraId="12B2D963" w14:textId="77777777" w:rsidR="00832FAE" w:rsidRPr="00292589" w:rsidRDefault="00832FAE" w:rsidP="00966B3B">
            <w:pPr>
              <w:spacing w:line="229" w:lineRule="exact"/>
              <w:ind w:left="102"/>
              <w:rPr>
                <w:spacing w:val="-1"/>
                <w:sz w:val="20"/>
                <w:szCs w:val="20"/>
                <w:lang w:val="sv-SE"/>
              </w:rPr>
            </w:pPr>
            <w:r w:rsidRPr="002E0A74">
              <w:rPr>
                <w:spacing w:val="-1"/>
                <w:sz w:val="20"/>
                <w:szCs w:val="20"/>
                <w:lang w:val="sv-SE"/>
              </w:rPr>
              <w:t xml:space="preserve">Socialstyrelsens termbank: Terminologirådet; </w:t>
            </w:r>
            <w:r w:rsidRPr="00292589">
              <w:rPr>
                <w:spacing w:val="-1"/>
                <w:sz w:val="20"/>
                <w:szCs w:val="20"/>
                <w:lang w:val="sv-SE"/>
              </w:rPr>
              <w:t>uppgift om mängd och periodicitet.</w:t>
            </w:r>
          </w:p>
          <w:p w14:paraId="724A54FF" w14:textId="77777777" w:rsidR="00832FAE" w:rsidRDefault="00832FAE" w:rsidP="00966B3B">
            <w:pPr>
              <w:spacing w:line="229" w:lineRule="exact"/>
              <w:ind w:left="102"/>
              <w:rPr>
                <w:spacing w:val="-1"/>
                <w:sz w:val="20"/>
                <w:szCs w:val="20"/>
                <w:lang w:val="sv-SE"/>
              </w:rPr>
            </w:pPr>
          </w:p>
          <w:p w14:paraId="3680DF76" w14:textId="3FA0A252" w:rsidR="00832FAE" w:rsidRPr="002E0A74" w:rsidRDefault="00832FAE" w:rsidP="00757AF3">
            <w:pPr>
              <w:spacing w:line="229" w:lineRule="exact"/>
              <w:ind w:left="102"/>
              <w:rPr>
                <w:spacing w:val="-1"/>
                <w:sz w:val="20"/>
                <w:szCs w:val="20"/>
                <w:lang w:val="sv-SE"/>
              </w:rPr>
            </w:pPr>
            <w:r w:rsidRPr="00292589">
              <w:rPr>
                <w:spacing w:val="-1"/>
                <w:sz w:val="20"/>
                <w:szCs w:val="20"/>
                <w:lang w:val="sv-SE"/>
              </w:rPr>
              <w:t xml:space="preserve">setDosage (fastdosering), maxiumumDosage (maxdosering) och conditionalDosage (villkorsdosering) anger samtliga mängd och periodicitet under en avgränsad tid, men med olika syfte. </w:t>
            </w:r>
            <w:r>
              <w:rPr>
                <w:spacing w:val="-1"/>
                <w:sz w:val="20"/>
                <w:szCs w:val="20"/>
                <w:lang w:val="sv-SE"/>
              </w:rPr>
              <w:t>Normalt består en d</w:t>
            </w:r>
            <w:r w:rsidRPr="002E0A74">
              <w:rPr>
                <w:spacing w:val="-1"/>
                <w:sz w:val="20"/>
                <w:szCs w:val="20"/>
                <w:lang w:val="sv-SE"/>
              </w:rPr>
              <w:t xml:space="preserve">osering av ett </w:t>
            </w:r>
            <w:r>
              <w:rPr>
                <w:spacing w:val="-1"/>
                <w:sz w:val="20"/>
                <w:szCs w:val="20"/>
                <w:lang w:val="sv-SE"/>
              </w:rPr>
              <w:t>av dessa val</w:t>
            </w:r>
            <w:r w:rsidRPr="002E0A74">
              <w:rPr>
                <w:spacing w:val="-1"/>
                <w:sz w:val="20"/>
                <w:szCs w:val="20"/>
                <w:lang w:val="sv-SE"/>
              </w:rPr>
              <w:t xml:space="preserve"> men den kan även bestå av flera </w:t>
            </w:r>
            <w:r>
              <w:rPr>
                <w:spacing w:val="-1"/>
                <w:sz w:val="20"/>
                <w:szCs w:val="20"/>
                <w:lang w:val="sv-SE"/>
              </w:rPr>
              <w:t>stycken</w:t>
            </w:r>
            <w:r w:rsidRPr="002E0A74">
              <w:rPr>
                <w:spacing w:val="-1"/>
                <w:sz w:val="20"/>
                <w:szCs w:val="20"/>
                <w:lang w:val="sv-SE"/>
              </w:rPr>
              <w:t>, t.ex. vid upp- och nedtrappning av läkemedel. Dessa följer då varandra i tiden och utgör tillsammans den kompletta doseringen.</w:t>
            </w:r>
            <w:r>
              <w:rPr>
                <w:spacing w:val="-1"/>
                <w:sz w:val="20"/>
                <w:szCs w:val="20"/>
                <w:lang w:val="sv-SE"/>
              </w:rPr>
              <w:t xml:space="preserve"> </w:t>
            </w:r>
            <w:r w:rsidRPr="00292589">
              <w:rPr>
                <w:spacing w:val="-1"/>
                <w:sz w:val="20"/>
                <w:szCs w:val="20"/>
                <w:lang w:val="sv-SE"/>
              </w:rPr>
              <w:t>De tre angivna attributen kan</w:t>
            </w:r>
            <w:r>
              <w:rPr>
                <w:spacing w:val="-1"/>
                <w:sz w:val="20"/>
                <w:szCs w:val="20"/>
                <w:lang w:val="sv-SE"/>
              </w:rPr>
              <w:t xml:space="preserve"> alltså</w:t>
            </w:r>
            <w:r w:rsidRPr="00292589">
              <w:rPr>
                <w:spacing w:val="-1"/>
                <w:sz w:val="20"/>
                <w:szCs w:val="20"/>
                <w:lang w:val="sv-SE"/>
              </w:rPr>
              <w:t>, men behöver inte, förekomma samtidigt. Däremot måste minst ett av attributen fast dosering eller</w:t>
            </w:r>
            <w:r>
              <w:rPr>
                <w:spacing w:val="-1"/>
                <w:sz w:val="20"/>
                <w:szCs w:val="20"/>
                <w:lang w:val="sv-SE"/>
              </w:rPr>
              <w:t xml:space="preserve"> villkorsdosering alltid anges.</w:t>
            </w:r>
          </w:p>
          <w:p w14:paraId="09097169" w14:textId="77777777" w:rsidR="00832FAE" w:rsidRPr="002E0A74" w:rsidRDefault="00832FAE"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507DD2" w14:textId="77777777" w:rsidR="00832FAE" w:rsidRPr="002E0A74" w:rsidRDefault="00832FAE" w:rsidP="00D23625">
            <w:pPr>
              <w:spacing w:line="229" w:lineRule="exact"/>
              <w:ind w:left="142"/>
              <w:jc w:val="center"/>
              <w:rPr>
                <w:spacing w:val="-1"/>
                <w:sz w:val="20"/>
                <w:szCs w:val="20"/>
                <w:lang w:val="sv-SE"/>
              </w:rPr>
            </w:pPr>
            <w:r w:rsidRPr="002E0A74">
              <w:rPr>
                <w:spacing w:val="-1"/>
                <w:sz w:val="20"/>
                <w:szCs w:val="20"/>
                <w:lang w:val="sv-SE"/>
              </w:rPr>
              <w:t>0..*</w:t>
            </w:r>
          </w:p>
        </w:tc>
      </w:tr>
      <w:tr w:rsidR="00832FAE" w:rsidRPr="00757AF3" w14:paraId="407A4638" w14:textId="77777777" w:rsidTr="00966B3B">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F66F8" w14:textId="675C5D68" w:rsidR="00832FAE" w:rsidRPr="00757AF3" w:rsidRDefault="00832FAE" w:rsidP="00966B3B">
            <w:pPr>
              <w:spacing w:line="229" w:lineRule="exact"/>
              <w:ind w:left="102"/>
              <w:rPr>
                <w:color w:val="FF0000"/>
                <w:sz w:val="20"/>
                <w:szCs w:val="20"/>
                <w:lang w:val="sv-SE"/>
              </w:rPr>
            </w:pPr>
            <w:r w:rsidRPr="00757AF3">
              <w:rPr>
                <w:color w:val="FF0000"/>
                <w:sz w:val="20"/>
                <w:szCs w:val="20"/>
                <w:lang w:val="sv-SE"/>
              </w:rPr>
              <w:t>../../../../../</w:t>
            </w:r>
            <w:r w:rsidRPr="00757AF3">
              <w:rPr>
                <w:color w:val="FF0000"/>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EDE5F4" w14:textId="11FF0244" w:rsidR="00832FAE" w:rsidRPr="00757AF3" w:rsidRDefault="00832FAE" w:rsidP="00757AF3">
            <w:pPr>
              <w:spacing w:line="229" w:lineRule="exact"/>
              <w:ind w:left="102"/>
              <w:rPr>
                <w:color w:val="FF0000"/>
                <w:sz w:val="20"/>
                <w:szCs w:val="20"/>
                <w:highlight w:val="yellow"/>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DA46B5" w14:textId="3F2BD2F9" w:rsidR="00832FAE" w:rsidRPr="00757AF3" w:rsidRDefault="00832FAE" w:rsidP="00966B3B">
            <w:pPr>
              <w:spacing w:line="229" w:lineRule="exact"/>
              <w:ind w:left="102"/>
              <w:rPr>
                <w:color w:val="FF0000"/>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D7663E" w14:textId="05E8309E" w:rsidR="00832FAE" w:rsidRPr="00757AF3" w:rsidRDefault="00832FAE" w:rsidP="00D23625">
            <w:pPr>
              <w:spacing w:line="229" w:lineRule="exact"/>
              <w:ind w:left="142"/>
              <w:jc w:val="center"/>
              <w:rPr>
                <w:color w:val="FF0000"/>
                <w:sz w:val="20"/>
                <w:szCs w:val="20"/>
                <w:lang w:val="sv-SE"/>
              </w:rPr>
            </w:pPr>
            <w:r w:rsidRPr="00757AF3">
              <w:rPr>
                <w:color w:val="FF0000"/>
                <w:sz w:val="20"/>
                <w:szCs w:val="20"/>
                <w:lang w:val="sv-SE"/>
              </w:rPr>
              <w:t>0..0</w:t>
            </w:r>
          </w:p>
        </w:tc>
      </w:tr>
      <w:tr w:rsidR="00832FAE" w:rsidRPr="002E0A74" w14:paraId="447956AC" w14:textId="77777777" w:rsidTr="00757AF3">
        <w:trPr>
          <w:trHeight w:hRule="exact" w:val="51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14EED" w14:textId="03F71393" w:rsidR="00832FAE" w:rsidRPr="002E0A74" w:rsidRDefault="00832FAE" w:rsidP="00966B3B">
            <w:pPr>
              <w:spacing w:line="229" w:lineRule="exact"/>
              <w:ind w:left="102"/>
              <w:rPr>
                <w:sz w:val="20"/>
                <w:szCs w:val="20"/>
                <w:lang w:val="sv-SE"/>
              </w:rPr>
            </w:pPr>
            <w:r w:rsidRPr="00757AF3">
              <w:rPr>
                <w:color w:val="FF0000"/>
                <w:sz w:val="20"/>
                <w:szCs w:val="20"/>
                <w:lang w:val="sv-SE"/>
              </w:rPr>
              <w:t>../../../../</w:t>
            </w:r>
            <w:r w:rsidRPr="00757AF3">
              <w:rPr>
                <w:color w:val="FF0000"/>
                <w:spacing w:val="-1"/>
                <w:sz w:val="20"/>
                <w:szCs w:val="20"/>
                <w:lang w:val="sv-SE"/>
              </w:rPr>
              <w:t>../</w:t>
            </w:r>
            <w:r w:rsidRPr="00757AF3">
              <w:rPr>
                <w:color w:val="FF0000"/>
                <w:sz w:val="20"/>
                <w:szCs w:val="20"/>
                <w:lang w:val="sv-SE"/>
              </w:rPr>
              <w:t>../isM</w:t>
            </w:r>
            <w:r w:rsidRPr="00757AF3">
              <w:rPr>
                <w:color w:val="FF0000"/>
                <w:spacing w:val="-1"/>
                <w:sz w:val="20"/>
                <w:szCs w:val="20"/>
                <w:lang w:val="sv-SE"/>
              </w:rPr>
              <w:t>aximumTreatmentTime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DDAD7F" w14:textId="7270AF62" w:rsidR="00832FAE" w:rsidRPr="002E0A74" w:rsidRDefault="00832FAE"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B1775E" w14:textId="0E61FD50" w:rsidR="00832FAE" w:rsidRPr="00190D07" w:rsidRDefault="00832FAE" w:rsidP="00966B3B">
            <w:pPr>
              <w:spacing w:line="229" w:lineRule="exact"/>
              <w:ind w:left="102"/>
              <w:rPr>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3D1C73" w14:textId="04ACC0E4" w:rsidR="00832FAE" w:rsidRPr="002E0A74" w:rsidRDefault="00832FAE" w:rsidP="00D23625">
            <w:pPr>
              <w:spacing w:line="229" w:lineRule="exact"/>
              <w:ind w:left="142"/>
              <w:jc w:val="center"/>
              <w:rPr>
                <w:sz w:val="20"/>
                <w:szCs w:val="20"/>
                <w:lang w:val="sv-SE"/>
              </w:rPr>
            </w:pPr>
            <w:r w:rsidRPr="00757AF3">
              <w:rPr>
                <w:color w:val="FF0000"/>
                <w:sz w:val="20"/>
                <w:szCs w:val="20"/>
                <w:lang w:val="sv-SE"/>
              </w:rPr>
              <w:t>0..0</w:t>
            </w:r>
          </w:p>
        </w:tc>
      </w:tr>
      <w:tr w:rsidR="00832FAE" w:rsidRPr="002E0A74" w14:paraId="0E5D1BCC" w14:textId="77777777" w:rsidTr="00757AF3">
        <w:trPr>
          <w:trHeight w:val="54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FED7BA" w14:textId="38B6B25D" w:rsidR="00832FAE" w:rsidRPr="002E0A74" w:rsidRDefault="00832FAE" w:rsidP="00966B3B">
            <w:pPr>
              <w:spacing w:line="229" w:lineRule="exact"/>
              <w:ind w:left="102"/>
              <w:rPr>
                <w:sz w:val="20"/>
                <w:szCs w:val="20"/>
                <w:lang w:val="sv-SE"/>
              </w:rPr>
            </w:pPr>
            <w:r w:rsidRPr="00757AF3">
              <w:rPr>
                <w:color w:val="FF0000"/>
                <w:sz w:val="20"/>
                <w:szCs w:val="20"/>
                <w:lang w:val="sv-SE"/>
              </w:rPr>
              <w:t>../../../../../</w:t>
            </w:r>
            <w:r w:rsidRPr="00757AF3">
              <w:rPr>
                <w:color w:val="FF0000"/>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A6F335" w14:textId="0F236A26" w:rsidR="00832FAE" w:rsidRPr="002E0A74" w:rsidRDefault="00832FAE"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705C7D" w14:textId="1AD8B21B" w:rsidR="00832FAE" w:rsidRPr="002E0A74" w:rsidRDefault="00832FAE" w:rsidP="00966B3B">
            <w:pPr>
              <w:spacing w:line="229" w:lineRule="exact"/>
              <w:ind w:left="102"/>
              <w:rPr>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98CF7E" w14:textId="4A7F4268" w:rsidR="00832FAE" w:rsidRPr="002E0A74" w:rsidRDefault="00832FAE" w:rsidP="00D23625">
            <w:pPr>
              <w:spacing w:line="229" w:lineRule="exact"/>
              <w:ind w:left="142"/>
              <w:jc w:val="center"/>
              <w:rPr>
                <w:sz w:val="20"/>
                <w:szCs w:val="20"/>
                <w:lang w:val="sv-SE"/>
              </w:rPr>
            </w:pPr>
            <w:r w:rsidRPr="00757AF3">
              <w:rPr>
                <w:color w:val="FF0000"/>
                <w:sz w:val="20"/>
                <w:szCs w:val="20"/>
                <w:lang w:val="sv-SE"/>
              </w:rPr>
              <w:t>0..0</w:t>
            </w:r>
          </w:p>
        </w:tc>
      </w:tr>
      <w:tr w:rsidR="00832FAE" w:rsidRPr="002E0A74" w14:paraId="61AB5B27" w14:textId="77777777" w:rsidTr="00966B3B">
        <w:trPr>
          <w:trHeight w:val="37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002C44" w14:textId="53E569F5" w:rsidR="00832FAE" w:rsidRPr="002E0A74" w:rsidRDefault="00832FAE" w:rsidP="00966B3B">
            <w:pPr>
              <w:spacing w:line="229" w:lineRule="exact"/>
              <w:ind w:left="102"/>
              <w:rPr>
                <w:color w:val="F79646" w:themeColor="accent6"/>
                <w:spacing w:val="-1"/>
                <w:sz w:val="20"/>
                <w:szCs w:val="20"/>
                <w:lang w:val="sv-SE"/>
              </w:rPr>
            </w:pPr>
            <w:r>
              <w:rPr>
                <w:sz w:val="20"/>
                <w:szCs w:val="20"/>
                <w:lang w:val="sv-SE"/>
              </w:rPr>
              <w:lastRenderedPageBreak/>
              <w:t>../</w:t>
            </w:r>
            <w:r w:rsidRPr="002E0A74">
              <w:rPr>
                <w:sz w:val="20"/>
                <w:szCs w:val="20"/>
                <w:lang w:val="sv-SE"/>
              </w:rPr>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AEE74D" w14:textId="77777777" w:rsidR="00832FAE" w:rsidRPr="002E0A74" w:rsidRDefault="00832FAE" w:rsidP="00966B3B">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75A32A" w14:textId="77777777" w:rsidR="00832FAE" w:rsidRPr="002E0A74" w:rsidRDefault="00832FAE" w:rsidP="008F15ED">
            <w:pPr>
              <w:spacing w:line="229" w:lineRule="exact"/>
              <w:ind w:left="102"/>
              <w:rPr>
                <w:spacing w:val="-1"/>
                <w:sz w:val="20"/>
                <w:szCs w:val="20"/>
                <w:lang w:val="sv-SE"/>
              </w:rPr>
            </w:pPr>
            <w:r w:rsidRPr="002E0A74">
              <w:rPr>
                <w:spacing w:val="-1"/>
                <w:sz w:val="20"/>
                <w:szCs w:val="20"/>
                <w:lang w:val="sv-SE"/>
              </w:rPr>
              <w:t>Doseringsenhet.</w:t>
            </w:r>
          </w:p>
          <w:p w14:paraId="12017068" w14:textId="77777777" w:rsidR="00832FAE" w:rsidRPr="002E0A74" w:rsidRDefault="00832FAE" w:rsidP="008F15ED">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5C41F9B5" w14:textId="77777777" w:rsidR="00832FAE" w:rsidRPr="002E0A74" w:rsidRDefault="00832FAE" w:rsidP="008F15ED">
            <w:pPr>
              <w:spacing w:line="229" w:lineRule="exact"/>
              <w:ind w:left="102"/>
              <w:rPr>
                <w:spacing w:val="-1"/>
                <w:sz w:val="20"/>
                <w:szCs w:val="20"/>
                <w:lang w:val="sv-SE"/>
              </w:rPr>
            </w:pPr>
            <w:r w:rsidRPr="002E0A74">
              <w:rPr>
                <w:spacing w:val="-1"/>
                <w:sz w:val="20"/>
                <w:szCs w:val="20"/>
                <w:lang w:val="sv-SE"/>
              </w:rPr>
              <w:t xml:space="preserve">Exempel: tablett, ml, droppe </w:t>
            </w:r>
          </w:p>
          <w:p w14:paraId="6A1569DF" w14:textId="77777777" w:rsidR="00832FAE" w:rsidRDefault="00832FAE" w:rsidP="008F15ED">
            <w:pPr>
              <w:spacing w:line="229" w:lineRule="exact"/>
              <w:ind w:left="102"/>
              <w:rPr>
                <w:spacing w:val="-1"/>
                <w:sz w:val="20"/>
                <w:szCs w:val="20"/>
                <w:lang w:val="sv-SE"/>
              </w:rPr>
            </w:pPr>
            <w:r w:rsidRPr="002E0A74">
              <w:rPr>
                <w:spacing w:val="-1"/>
                <w:sz w:val="20"/>
                <w:szCs w:val="20"/>
                <w:lang w:val="sv-SE"/>
              </w:rPr>
              <w:t>I dagsläget existerar ingen kvalitetssäkrad kodifierad förteckning över doseringsenheter</w:t>
            </w:r>
            <w:r>
              <w:rPr>
                <w:spacing w:val="-1"/>
                <w:sz w:val="20"/>
                <w:szCs w:val="20"/>
                <w:lang w:val="sv-SE"/>
              </w:rPr>
              <w:t>, men kan anges med SNOMED-kod.</w:t>
            </w:r>
          </w:p>
          <w:p w14:paraId="528B770A" w14:textId="77777777" w:rsidR="00832FAE" w:rsidRDefault="00832FAE" w:rsidP="008F15ED">
            <w:pPr>
              <w:spacing w:line="229" w:lineRule="exact"/>
              <w:ind w:left="102"/>
              <w:rPr>
                <w:spacing w:val="-1"/>
                <w:sz w:val="20"/>
                <w:szCs w:val="20"/>
                <w:lang w:val="sv-SE"/>
              </w:rPr>
            </w:pPr>
          </w:p>
          <w:p w14:paraId="1FBBC24F" w14:textId="4B628B1B" w:rsidR="00832FAE" w:rsidRPr="002E0A74" w:rsidRDefault="00832FAE" w:rsidP="008F15ED">
            <w:pPr>
              <w:spacing w:line="229" w:lineRule="exact"/>
              <w:ind w:left="102"/>
              <w:rPr>
                <w:spacing w:val="-1"/>
                <w:sz w:val="20"/>
                <w:szCs w:val="20"/>
                <w:lang w:val="sv-SE"/>
              </w:rPr>
            </w:pPr>
            <w:r w:rsidRPr="00543F11">
              <w:rPr>
                <w:spacing w:val="-1"/>
                <w:sz w:val="20"/>
                <w:szCs w:val="20"/>
                <w:lang w:val="sv-SE"/>
              </w:rPr>
              <w:t>Via SIL kan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1A1BDB"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585C2079"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D4C2A9" w14:textId="231EC37B" w:rsidR="00832FAE" w:rsidRPr="005B0057" w:rsidRDefault="00832FAE"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3C8404" w14:textId="77777777" w:rsidR="00832FAE" w:rsidRPr="005B0057" w:rsidRDefault="00832FAE"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A17742" w14:textId="77777777" w:rsidR="00832FAE" w:rsidRPr="005B0057" w:rsidRDefault="00832FAE" w:rsidP="00966B3B">
            <w:pPr>
              <w:spacing w:line="229" w:lineRule="exact"/>
              <w:ind w:left="102"/>
              <w:rPr>
                <w:spacing w:val="-1"/>
                <w:sz w:val="20"/>
                <w:szCs w:val="20"/>
                <w:lang w:val="sv-SE"/>
              </w:rPr>
            </w:pPr>
            <w:r>
              <w:rPr>
                <w:sz w:val="20"/>
                <w:szCs w:val="20"/>
                <w:lang w:val="sv-SE"/>
              </w:rPr>
              <w:t>Kod för doseringsenhet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8BE60" w14:textId="77777777" w:rsidR="00832FAE" w:rsidRPr="005B0057" w:rsidRDefault="00832FAE" w:rsidP="00D23625">
            <w:pPr>
              <w:spacing w:line="229" w:lineRule="exact"/>
              <w:ind w:left="142"/>
              <w:jc w:val="center"/>
              <w:rPr>
                <w:sz w:val="20"/>
                <w:szCs w:val="20"/>
                <w:lang w:val="sv-SE"/>
              </w:rPr>
            </w:pPr>
            <w:r w:rsidRPr="00335941">
              <w:rPr>
                <w:sz w:val="20"/>
                <w:szCs w:val="20"/>
                <w:lang w:val="sv-SE"/>
              </w:rPr>
              <w:t>0..1</w:t>
            </w:r>
          </w:p>
        </w:tc>
      </w:tr>
      <w:tr w:rsidR="00832FAE" w:rsidRPr="002E0A74" w14:paraId="1D6A3978"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56AA3F" w14:textId="6E3E199A" w:rsidR="00832FAE" w:rsidRPr="005B0057" w:rsidRDefault="00832FAE"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CE1DCF" w14:textId="77777777" w:rsidR="00832FAE" w:rsidRPr="005B0057" w:rsidRDefault="00832FAE"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A6FC3" w14:textId="77777777" w:rsidR="00832FAE" w:rsidRPr="005B0057" w:rsidRDefault="00832FAE" w:rsidP="00966B3B">
            <w:pPr>
              <w:spacing w:line="229" w:lineRule="exact"/>
              <w:ind w:left="102"/>
              <w:rPr>
                <w:spacing w:val="-1"/>
                <w:sz w:val="20"/>
                <w:szCs w:val="20"/>
                <w:lang w:val="sv-SE"/>
              </w:rPr>
            </w:pPr>
            <w:r w:rsidRPr="004049E0">
              <w:rPr>
                <w:sz w:val="20"/>
                <w:szCs w:val="20"/>
                <w:lang w:val="sv-SE"/>
              </w:rPr>
              <w:t xml:space="preserve">Kodsystem för </w:t>
            </w:r>
            <w:r>
              <w:rPr>
                <w:sz w:val="20"/>
                <w:szCs w:val="20"/>
                <w:lang w:val="sv-SE"/>
              </w:rPr>
              <w:t>doseringsenhetskod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7E2BFB" w14:textId="77777777" w:rsidR="00832FAE" w:rsidRPr="005B0057" w:rsidRDefault="00832FAE" w:rsidP="00D23625">
            <w:pPr>
              <w:spacing w:line="229" w:lineRule="exact"/>
              <w:ind w:left="142"/>
              <w:jc w:val="center"/>
              <w:rPr>
                <w:sz w:val="20"/>
                <w:szCs w:val="20"/>
                <w:lang w:val="sv-SE"/>
              </w:rPr>
            </w:pPr>
            <w:r w:rsidRPr="00335941">
              <w:rPr>
                <w:sz w:val="20"/>
                <w:szCs w:val="20"/>
                <w:lang w:val="sv-SE"/>
              </w:rPr>
              <w:t>0..1</w:t>
            </w:r>
          </w:p>
        </w:tc>
      </w:tr>
      <w:tr w:rsidR="00832FAE" w:rsidRPr="002E0A74" w14:paraId="36A6A59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2B6FB0" w14:textId="5F691391" w:rsidR="00832FAE" w:rsidRPr="005B0057" w:rsidRDefault="00832FAE"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68642B" w14:textId="77777777" w:rsidR="00832FAE" w:rsidRPr="005B0057" w:rsidRDefault="00832FAE"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D78610" w14:textId="77777777" w:rsidR="00832FAE" w:rsidRPr="005B0057" w:rsidRDefault="00832FAE" w:rsidP="00966B3B">
            <w:pPr>
              <w:spacing w:line="229" w:lineRule="exact"/>
              <w:ind w:left="102"/>
              <w:rPr>
                <w:spacing w:val="-1"/>
                <w:sz w:val="20"/>
                <w:szCs w:val="20"/>
                <w:lang w:val="sv-SE"/>
              </w:rPr>
            </w:pPr>
            <w:r w:rsidRPr="004049E0">
              <w:rPr>
                <w:sz w:val="20"/>
                <w:szCs w:val="20"/>
                <w:lang w:val="sv-SE"/>
              </w:rPr>
              <w:t xml:space="preserve">Namn på kodsystem för </w:t>
            </w:r>
            <w:r>
              <w:rPr>
                <w:sz w:val="20"/>
                <w:szCs w:val="20"/>
                <w:lang w:val="sv-SE"/>
              </w:rPr>
              <w:t>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3ECF61" w14:textId="77777777" w:rsidR="00832FAE" w:rsidRPr="005B0057" w:rsidRDefault="00832FAE" w:rsidP="00D23625">
            <w:pPr>
              <w:spacing w:line="229" w:lineRule="exact"/>
              <w:ind w:left="142"/>
              <w:jc w:val="center"/>
              <w:rPr>
                <w:sz w:val="20"/>
                <w:szCs w:val="20"/>
                <w:lang w:val="sv-SE"/>
              </w:rPr>
            </w:pPr>
            <w:r w:rsidRPr="00335941">
              <w:rPr>
                <w:sz w:val="20"/>
                <w:szCs w:val="20"/>
                <w:lang w:val="sv-SE"/>
              </w:rPr>
              <w:t>0..1</w:t>
            </w:r>
          </w:p>
        </w:tc>
      </w:tr>
      <w:tr w:rsidR="00832FAE" w:rsidRPr="002E0A74" w14:paraId="6C13AF2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2B542B" w14:textId="5D208DCC" w:rsidR="00832FAE" w:rsidRPr="005B0057" w:rsidRDefault="00832FAE"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48C5F2" w14:textId="77777777" w:rsidR="00832FAE" w:rsidRPr="005B0057" w:rsidRDefault="00832FAE"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DEA3F6" w14:textId="77777777" w:rsidR="00832FAE" w:rsidRPr="005B0057" w:rsidRDefault="00832FAE" w:rsidP="00966B3B">
            <w:pPr>
              <w:spacing w:line="229" w:lineRule="exact"/>
              <w:ind w:left="102"/>
              <w:rPr>
                <w:spacing w:val="-1"/>
                <w:sz w:val="20"/>
                <w:szCs w:val="20"/>
                <w:lang w:val="sv-SE"/>
              </w:rPr>
            </w:pPr>
            <w:r>
              <w:rPr>
                <w:sz w:val="20"/>
                <w:szCs w:val="20"/>
                <w:lang w:val="sv-SE"/>
              </w:rPr>
              <w:t>Version på kodsystem för 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450668" w14:textId="77777777" w:rsidR="00832FAE" w:rsidRPr="005B0057" w:rsidRDefault="00832FAE" w:rsidP="00D23625">
            <w:pPr>
              <w:spacing w:line="229" w:lineRule="exact"/>
              <w:ind w:left="142"/>
              <w:jc w:val="center"/>
              <w:rPr>
                <w:sz w:val="20"/>
                <w:szCs w:val="20"/>
                <w:lang w:val="sv-SE"/>
              </w:rPr>
            </w:pPr>
            <w:r w:rsidRPr="00335941">
              <w:rPr>
                <w:sz w:val="20"/>
                <w:szCs w:val="20"/>
                <w:lang w:val="sv-SE"/>
              </w:rPr>
              <w:t>0..1</w:t>
            </w:r>
          </w:p>
        </w:tc>
      </w:tr>
      <w:tr w:rsidR="00832FAE" w:rsidRPr="002E0A74" w14:paraId="01D0CD51"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3502C" w14:textId="44ECA912" w:rsidR="00832FAE" w:rsidRPr="005B0057" w:rsidRDefault="00832FAE"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7C21" w14:textId="77777777" w:rsidR="00832FAE" w:rsidRPr="005B0057" w:rsidRDefault="00832FAE"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1D728" w14:textId="77777777" w:rsidR="00832FAE" w:rsidRPr="005B0057" w:rsidRDefault="00832FAE" w:rsidP="00966B3B">
            <w:pPr>
              <w:spacing w:line="229" w:lineRule="exact"/>
              <w:ind w:left="102"/>
              <w:rPr>
                <w:spacing w:val="-1"/>
                <w:sz w:val="20"/>
                <w:szCs w:val="20"/>
                <w:lang w:val="sv-SE"/>
              </w:rPr>
            </w:pPr>
            <w:r>
              <w:rPr>
                <w:sz w:val="20"/>
                <w:szCs w:val="20"/>
                <w:lang w:val="sv-SE"/>
              </w:rPr>
              <w:t>Doseringsenhet</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27D2DA" w14:textId="77777777" w:rsidR="00832FAE" w:rsidRPr="005B0057" w:rsidRDefault="00832FAE" w:rsidP="00D23625">
            <w:pPr>
              <w:spacing w:line="229" w:lineRule="exact"/>
              <w:ind w:left="142"/>
              <w:jc w:val="center"/>
              <w:rPr>
                <w:sz w:val="20"/>
                <w:szCs w:val="20"/>
                <w:lang w:val="sv-SE"/>
              </w:rPr>
            </w:pPr>
            <w:r w:rsidRPr="00335941">
              <w:rPr>
                <w:sz w:val="20"/>
                <w:szCs w:val="20"/>
                <w:lang w:val="sv-SE"/>
              </w:rPr>
              <w:t>0..1</w:t>
            </w:r>
          </w:p>
        </w:tc>
      </w:tr>
      <w:tr w:rsidR="00832FAE" w:rsidRPr="002E0A74" w14:paraId="221535ED"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6140EB" w14:textId="461EE8D6" w:rsidR="00832FAE" w:rsidRPr="005B0057" w:rsidRDefault="00832FAE"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043C76" w14:textId="77777777" w:rsidR="00832FAE" w:rsidRPr="005B0057" w:rsidRDefault="00832FAE"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0311E" w14:textId="77777777" w:rsidR="00832FAE" w:rsidRPr="005B0057" w:rsidRDefault="00832FAE" w:rsidP="00966B3B">
            <w:pPr>
              <w:spacing w:line="229" w:lineRule="exact"/>
              <w:ind w:left="141"/>
              <w:rPr>
                <w:spacing w:val="-1"/>
                <w:sz w:val="20"/>
                <w:szCs w:val="20"/>
                <w:lang w:val="sv-SE"/>
              </w:rPr>
            </w:pPr>
            <w:r w:rsidRPr="00C84889">
              <w:rPr>
                <w:sz w:val="20"/>
                <w:szCs w:val="20"/>
                <w:lang w:val="sv-SE"/>
              </w:rPr>
              <w:t xml:space="preserve">Om </w:t>
            </w:r>
            <w:r>
              <w:rPr>
                <w:sz w:val="20"/>
                <w:szCs w:val="20"/>
                <w:lang w:val="sv-SE"/>
              </w:rPr>
              <w:t>doseringsenhet</w:t>
            </w:r>
            <w:r w:rsidRPr="00C84889">
              <w:rPr>
                <w:sz w:val="20"/>
                <w:szCs w:val="20"/>
                <w:lang w:val="sv-SE"/>
              </w:rPr>
              <w:t xml:space="preserve"> 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unitDose</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B912DB" w14:textId="77777777" w:rsidR="00832FAE" w:rsidRPr="005B0057" w:rsidRDefault="00832FAE" w:rsidP="00D23625">
            <w:pPr>
              <w:spacing w:line="229" w:lineRule="exact"/>
              <w:ind w:left="142"/>
              <w:jc w:val="center"/>
              <w:rPr>
                <w:sz w:val="20"/>
                <w:szCs w:val="20"/>
                <w:lang w:val="sv-SE"/>
              </w:rPr>
            </w:pPr>
            <w:r w:rsidRPr="00335941">
              <w:rPr>
                <w:sz w:val="20"/>
                <w:szCs w:val="20"/>
                <w:lang w:val="sv-SE"/>
              </w:rPr>
              <w:t>0..1</w:t>
            </w:r>
          </w:p>
        </w:tc>
      </w:tr>
      <w:tr w:rsidR="00832FAE" w:rsidRPr="002E0A74" w14:paraId="24229705"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C27AD3" w14:textId="2AD736A8" w:rsidR="00832FAE" w:rsidRPr="002E0A74" w:rsidRDefault="00832FAE"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EEAD32" w14:textId="77777777" w:rsidR="00832FAE" w:rsidRPr="002E0A74" w:rsidRDefault="00832FAE" w:rsidP="00966B3B">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772802"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Kortnotation.</w:t>
            </w:r>
          </w:p>
          <w:p w14:paraId="1A46D48F"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 xml:space="preserve">Text som ger en </w:t>
            </w:r>
            <w:r>
              <w:rPr>
                <w:spacing w:val="-1"/>
                <w:sz w:val="20"/>
                <w:szCs w:val="20"/>
                <w:lang w:val="sv-SE"/>
              </w:rPr>
              <w:t>kort beskrivning av doseringen.</w:t>
            </w:r>
          </w:p>
          <w:p w14:paraId="2A5520EE" w14:textId="77777777" w:rsidR="00832FAE" w:rsidRPr="002E0A74" w:rsidRDefault="00832FAE" w:rsidP="00966B3B">
            <w:pPr>
              <w:spacing w:line="229" w:lineRule="exact"/>
              <w:ind w:left="102"/>
              <w:rPr>
                <w:spacing w:val="-1"/>
                <w:sz w:val="20"/>
                <w:szCs w:val="20"/>
                <w:lang w:val="sv-SE"/>
              </w:rPr>
            </w:pPr>
            <w:r>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DD2008"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17C4CC6F" w14:textId="77777777" w:rsidTr="00966B3B">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085290" w14:textId="1D588780" w:rsidR="00832FAE" w:rsidRPr="002E0A74" w:rsidRDefault="00832FAE" w:rsidP="00966B3B">
            <w:pPr>
              <w:spacing w:line="229" w:lineRule="exact"/>
              <w:ind w:left="102"/>
              <w:rPr>
                <w:spacing w:val="-1"/>
                <w:sz w:val="20"/>
                <w:szCs w:val="20"/>
                <w:lang w:val="sv-SE"/>
              </w:rPr>
            </w:pPr>
            <w:r>
              <w:rPr>
                <w:sz w:val="20"/>
                <w:szCs w:val="20"/>
                <w:lang w:val="sv-SE"/>
              </w:rPr>
              <w:t>../</w:t>
            </w:r>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543D8D" w14:textId="77777777" w:rsidR="00832FAE" w:rsidRPr="002E0A74" w:rsidRDefault="00832FAE" w:rsidP="00966B3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C9F887"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Fastdosering.</w:t>
            </w:r>
          </w:p>
          <w:p w14:paraId="7150369F"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Dosering där or</w:t>
            </w:r>
            <w:r>
              <w:rPr>
                <w:spacing w:val="-1"/>
                <w:sz w:val="20"/>
                <w:szCs w:val="20"/>
                <w:lang w:val="sv-SE"/>
              </w:rPr>
              <w:t xml:space="preserve">dinatören har bestämt mängd och </w:t>
            </w:r>
            <w:r w:rsidRPr="002E0A74">
              <w:rPr>
                <w:spacing w:val="-1"/>
                <w:sz w:val="20"/>
                <w:szCs w:val="20"/>
                <w:lang w:val="sv-SE"/>
              </w:rPr>
              <w:t>periodicitet, t.ex. 2 tabletter 3 gånger</w:t>
            </w:r>
          </w:p>
          <w:p w14:paraId="2D4C6959"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 xml:space="preserve">dagligen. </w:t>
            </w:r>
          </w:p>
          <w:p w14:paraId="67725146" w14:textId="77777777" w:rsidR="00832FAE" w:rsidRPr="002E0A74" w:rsidRDefault="00832FAE" w:rsidP="00966B3B">
            <w:pPr>
              <w:spacing w:line="229" w:lineRule="exact"/>
              <w:ind w:left="102"/>
              <w:rPr>
                <w:spacing w:val="-1"/>
                <w:sz w:val="20"/>
                <w:szCs w:val="20"/>
                <w:lang w:val="sv-SE"/>
              </w:rPr>
            </w:pPr>
          </w:p>
          <w:p w14:paraId="27A4D162" w14:textId="77777777" w:rsidR="00832FAE" w:rsidRPr="002E0A74" w:rsidRDefault="00832FAE" w:rsidP="00966B3B">
            <w:pPr>
              <w:spacing w:line="229" w:lineRule="exact"/>
              <w:ind w:left="102"/>
              <w:rPr>
                <w:spacing w:val="-1"/>
                <w:sz w:val="20"/>
                <w:szCs w:val="20"/>
                <w:lang w:val="sv-SE"/>
              </w:rPr>
            </w:pPr>
            <w:r>
              <w:rPr>
                <w:spacing w:val="-1"/>
                <w:sz w:val="20"/>
                <w:szCs w:val="20"/>
                <w:lang w:val="sv-SE"/>
              </w:rPr>
              <w:t>Fastdosering</w:t>
            </w:r>
            <w:r w:rsidRPr="002E0A74">
              <w:rPr>
                <w:spacing w:val="-1"/>
                <w:sz w:val="20"/>
                <w:szCs w:val="20"/>
                <w:lang w:val="sv-SE"/>
              </w:rPr>
              <w:t xml:space="preserve"> kan utgöra Frekvensdosering, Perioddosering, Tillfällesdosering, Rampdosering, Engångsdosering och</w:t>
            </w:r>
          </w:p>
          <w:p w14:paraId="7901661A"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6FAEA"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52A5AF32" w14:textId="77777777" w:rsidTr="00966B3B">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3879A" w14:textId="68530361" w:rsidR="00832FAE" w:rsidRPr="002E0A74" w:rsidRDefault="00832FAE"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D61182" w14:textId="77777777" w:rsidR="00832FAE" w:rsidRPr="002E0A74" w:rsidRDefault="00832FAE" w:rsidP="00966B3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A9E18"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Maxdosering.</w:t>
            </w:r>
          </w:p>
          <w:p w14:paraId="723FA78D"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0BCC34"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7C2EA1BC" w14:textId="77777777" w:rsidTr="00966B3B">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3EF5DE" w14:textId="53B57DD3" w:rsidR="00832FAE" w:rsidRPr="002E0A74" w:rsidRDefault="00832FAE" w:rsidP="00966B3B">
            <w:pPr>
              <w:spacing w:line="229" w:lineRule="exact"/>
              <w:ind w:left="102"/>
              <w:rPr>
                <w:sz w:val="20"/>
                <w:szCs w:val="20"/>
                <w:lang w:val="sv-SE"/>
              </w:rPr>
            </w:pPr>
            <w:r>
              <w:rPr>
                <w:sz w:val="20"/>
                <w:szCs w:val="20"/>
                <w:lang w:val="sv-SE"/>
              </w:rPr>
              <w:lastRenderedPageBreak/>
              <w:t>../</w:t>
            </w:r>
            <w:r w:rsidRPr="002E0A74">
              <w:rPr>
                <w:sz w:val="20"/>
                <w:szCs w:val="20"/>
                <w:lang w:val="sv-SE"/>
              </w:rPr>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6B2449" w14:textId="77777777" w:rsidR="00832FAE" w:rsidRPr="002E0A74" w:rsidRDefault="00832FAE" w:rsidP="00966B3B">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5BC7CF"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Villkorsdosering.</w:t>
            </w:r>
          </w:p>
          <w:p w14:paraId="380D0806"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Ordinerad mängd och periodicitet som gäller</w:t>
            </w:r>
          </w:p>
          <w:p w14:paraId="66F98E04"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CA265E"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5C44033D" w14:textId="77777777" w:rsidTr="00966B3B">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FFB557" w14:textId="06F40EFD" w:rsidR="00832FAE" w:rsidRPr="002E0A74" w:rsidRDefault="00832FAE"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DC90D1" w14:textId="5EABA172" w:rsidR="00832FAE" w:rsidRPr="002E0A74" w:rsidRDefault="00832FAE" w:rsidP="00966B3B">
            <w:pPr>
              <w:spacing w:line="229" w:lineRule="exact"/>
              <w:ind w:left="102"/>
              <w:rPr>
                <w:spacing w:val="-1"/>
                <w:sz w:val="20"/>
                <w:szCs w:val="20"/>
                <w:lang w:val="sv-SE"/>
              </w:rPr>
            </w:pPr>
            <w:r>
              <w:rPr>
                <w:spacing w:val="-1"/>
                <w:sz w:val="20"/>
                <w:szCs w:val="20"/>
                <w:lang w:val="sv-SE"/>
              </w:rPr>
              <w:t>s</w:t>
            </w:r>
            <w:r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AC5CF8"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Villkorstext.</w:t>
            </w:r>
          </w:p>
          <w:p w14:paraId="72777506"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Text som anger villkor ko</w:t>
            </w:r>
            <w:r>
              <w:rPr>
                <w:spacing w:val="-1"/>
                <w:sz w:val="20"/>
                <w:szCs w:val="20"/>
                <w:lang w:val="sv-SE"/>
              </w:rPr>
              <w:t xml:space="preserve">pplat till en villkorsdosering, </w:t>
            </w:r>
            <w:r w:rsidRPr="002E0A74">
              <w:rPr>
                <w:spacing w:val="-1"/>
                <w:sz w:val="20"/>
                <w:szCs w:val="20"/>
                <w:lang w:val="sv-SE"/>
              </w:rPr>
              <w:t>t.ex. "vid behov"</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D16CB3"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32C3EEEB" w14:textId="77777777" w:rsidTr="00F57D18">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F11C9" w14:textId="27D44989" w:rsidR="00832FAE" w:rsidRPr="00270378" w:rsidRDefault="00832FAE" w:rsidP="00F57D18">
            <w:pPr>
              <w:spacing w:line="229" w:lineRule="exact"/>
              <w:ind w:left="102"/>
              <w:rPr>
                <w:sz w:val="20"/>
                <w:szCs w:val="20"/>
                <w:lang w:val="sv-SE"/>
              </w:rPr>
            </w:pPr>
            <w:r w:rsidRPr="00270378">
              <w:rPr>
                <w:sz w:val="20"/>
                <w:szCs w:val="20"/>
                <w:lang w:val="sv-SE"/>
              </w:rPr>
              <w:t>../../../../../../../f</w:t>
            </w:r>
            <w:r w:rsidRPr="00270378">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3A0EA1" w14:textId="77777777" w:rsidR="00832FAE" w:rsidRPr="00270378" w:rsidRDefault="00832FAE" w:rsidP="00F57D18">
            <w:pPr>
              <w:spacing w:line="229" w:lineRule="exact"/>
              <w:ind w:left="102"/>
              <w:rPr>
                <w:spacing w:val="-1"/>
                <w:sz w:val="20"/>
                <w:szCs w:val="20"/>
                <w:lang w:val="sv-SE"/>
              </w:rPr>
            </w:pPr>
            <w:r w:rsidRPr="00270378">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5022B0" w14:textId="77777777" w:rsidR="00832FAE" w:rsidRDefault="00832FAE" w:rsidP="00F57D18">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564F7880" w14:textId="77777777" w:rsidR="00832FAE" w:rsidRPr="00270378" w:rsidRDefault="00832FAE"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CEBA0A" w14:textId="77777777" w:rsidR="00832FAE" w:rsidRPr="00270378" w:rsidRDefault="00832FAE" w:rsidP="00D23625">
            <w:pPr>
              <w:spacing w:line="229" w:lineRule="exact"/>
              <w:ind w:left="142"/>
              <w:jc w:val="center"/>
              <w:rPr>
                <w:sz w:val="20"/>
                <w:szCs w:val="20"/>
                <w:lang w:val="sv-SE"/>
              </w:rPr>
            </w:pPr>
            <w:r w:rsidRPr="00270378">
              <w:rPr>
                <w:sz w:val="20"/>
                <w:szCs w:val="20"/>
                <w:lang w:val="sv-SE"/>
              </w:rPr>
              <w:t>0..1</w:t>
            </w:r>
          </w:p>
        </w:tc>
      </w:tr>
      <w:tr w:rsidR="00832FAE" w:rsidRPr="002E0A74" w14:paraId="2FDEDE2B" w14:textId="77777777" w:rsidTr="00F57D18">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B18CAF" w14:textId="5F17B90B" w:rsidR="00832FAE" w:rsidRPr="00270378" w:rsidRDefault="00832FAE" w:rsidP="00F57D18">
            <w:pPr>
              <w:spacing w:line="229" w:lineRule="exact"/>
              <w:ind w:left="102"/>
              <w:rPr>
                <w:sz w:val="20"/>
                <w:szCs w:val="20"/>
                <w:lang w:val="sv-SE"/>
              </w:rPr>
            </w:pP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ECAD9" w14:textId="77777777" w:rsidR="00832FAE" w:rsidRPr="009F3823" w:rsidRDefault="00832FAE"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68C64B" w14:textId="77777777" w:rsidR="00832FAE" w:rsidRPr="009F3823" w:rsidRDefault="00832FAE" w:rsidP="00F57D18">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1A8BEE76" w14:textId="77777777" w:rsidR="00832FAE" w:rsidRPr="009F3823" w:rsidRDefault="00832FAE"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47D5B9"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4180636F" w14:textId="77777777" w:rsidTr="00F57D18">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FDE7CC" w14:textId="6D6A0F31" w:rsidR="00832FAE" w:rsidRPr="00D77564" w:rsidRDefault="00832FAE" w:rsidP="00F57D18">
            <w:pPr>
              <w:spacing w:line="229" w:lineRule="exact"/>
              <w:ind w:left="102"/>
              <w:rPr>
                <w:szCs w:val="20"/>
                <w:lang w:val="sv-SE"/>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B23E3A" w14:textId="77777777" w:rsidR="00832FAE" w:rsidRPr="00D77564" w:rsidRDefault="00832FAE" w:rsidP="00F57D18">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09E4A0" w14:textId="77777777" w:rsidR="00832FAE" w:rsidRPr="00D77564" w:rsidRDefault="00832FAE" w:rsidP="00F57D18">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94B8C1" w14:textId="77777777" w:rsidR="00832FAE" w:rsidRPr="00D77564" w:rsidRDefault="00832FAE" w:rsidP="00D23625">
            <w:pPr>
              <w:spacing w:line="229" w:lineRule="exact"/>
              <w:ind w:left="142"/>
              <w:jc w:val="center"/>
              <w:rPr>
                <w:szCs w:val="20"/>
                <w:lang w:val="sv-SE"/>
              </w:rPr>
            </w:pPr>
            <w:r>
              <w:rPr>
                <w:sz w:val="20"/>
                <w:szCs w:val="20"/>
                <w:lang w:val="sv-SE"/>
              </w:rPr>
              <w:t>0..1</w:t>
            </w:r>
          </w:p>
        </w:tc>
      </w:tr>
      <w:tr w:rsidR="00832FAE" w:rsidRPr="002E0A74" w14:paraId="4C2D9AE1" w14:textId="77777777" w:rsidTr="00F57D18">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737050" w14:textId="18D5C5D6" w:rsidR="00832FAE" w:rsidRPr="00D77564" w:rsidRDefault="00832FAE"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8B44E" w14:textId="77777777" w:rsidR="00832FAE" w:rsidRPr="00D77564" w:rsidRDefault="00832FAE" w:rsidP="00F57D18">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1A0F4B" w14:textId="77777777" w:rsidR="00832FAE" w:rsidRPr="00D77564" w:rsidRDefault="00832FAE" w:rsidP="00F57D18">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98CDC"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2E0A74" w14:paraId="48212A1C" w14:textId="77777777" w:rsidTr="00F57D18">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9B841B" w14:textId="5C13601B" w:rsidR="00832FAE" w:rsidRPr="009F3823" w:rsidRDefault="00832FAE"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27B588" w14:textId="77777777" w:rsidR="00832FAE" w:rsidRPr="009F3823" w:rsidRDefault="00832FAE"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6C0550" w14:textId="77777777" w:rsidR="00832FAE" w:rsidRPr="00D77564" w:rsidRDefault="00832FAE" w:rsidP="00F57D18">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149EEA"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12E27759" w14:textId="77777777" w:rsidTr="00F57D18">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9495E" w14:textId="6E5AE2F1" w:rsidR="00832FAE" w:rsidRPr="009F3823" w:rsidRDefault="00832FAE"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6062C7" w14:textId="77777777" w:rsidR="00832FAE" w:rsidRPr="009F3823" w:rsidRDefault="00832FAE" w:rsidP="00F57D18">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BA5F01" w14:textId="77777777" w:rsidR="00832FAE" w:rsidRPr="009F3823" w:rsidRDefault="00832FAE" w:rsidP="00F57D18">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67DBAD29" w14:textId="77777777" w:rsidR="00832FAE" w:rsidRPr="009F3823" w:rsidRDefault="00832FAE"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8EEB36"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450FB080" w14:textId="77777777" w:rsidTr="00F57D18">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94735" w14:textId="2FC13069" w:rsidR="00832FAE" w:rsidRPr="00F812EC" w:rsidRDefault="00832FAE" w:rsidP="00F57D18">
            <w:pPr>
              <w:spacing w:line="229" w:lineRule="exact"/>
              <w:ind w:left="102"/>
              <w:rPr>
                <w:szCs w:val="20"/>
                <w:lang w:val="sv-SE"/>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D86BC" w14:textId="77777777" w:rsidR="00832FAE" w:rsidRPr="00F812EC" w:rsidRDefault="00832FAE" w:rsidP="00F57D18">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26A2E7" w14:textId="77777777" w:rsidR="00832FAE" w:rsidRPr="00F812EC" w:rsidRDefault="00832FAE" w:rsidP="00F57D18">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445222" w14:textId="77777777" w:rsidR="00832FAE" w:rsidRPr="00F812EC" w:rsidRDefault="00832FAE" w:rsidP="00D23625">
            <w:pPr>
              <w:spacing w:line="229" w:lineRule="exact"/>
              <w:ind w:left="142"/>
              <w:jc w:val="center"/>
              <w:rPr>
                <w:szCs w:val="20"/>
                <w:lang w:val="sv-SE"/>
              </w:rPr>
            </w:pPr>
            <w:r>
              <w:rPr>
                <w:sz w:val="20"/>
                <w:szCs w:val="20"/>
                <w:lang w:val="sv-SE"/>
              </w:rPr>
              <w:t>1..1</w:t>
            </w:r>
          </w:p>
        </w:tc>
      </w:tr>
      <w:tr w:rsidR="00832FAE" w:rsidRPr="002E0A74" w14:paraId="171E64F7" w14:textId="77777777" w:rsidTr="00F57D18">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F309A7" w14:textId="45D4C546" w:rsidR="00832FAE" w:rsidRPr="00F812EC" w:rsidRDefault="00832FAE" w:rsidP="00F57D18">
            <w:pPr>
              <w:spacing w:line="229" w:lineRule="exact"/>
              <w:ind w:left="102"/>
              <w:rPr>
                <w:szCs w:val="20"/>
                <w:lang w:val="sv-SE"/>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C5F567" w14:textId="77777777" w:rsidR="00832FAE" w:rsidRPr="00F812EC" w:rsidRDefault="00832FAE" w:rsidP="00F57D18">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6450ED" w14:textId="77777777" w:rsidR="00832FAE" w:rsidRPr="002F5563" w:rsidRDefault="00832FAE" w:rsidP="00F57D18">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816C24"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73030BF0" w14:textId="77777777" w:rsidTr="00F57D18">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1420F0" w14:textId="0EA0D59D" w:rsidR="00832FAE" w:rsidRPr="009F3823" w:rsidRDefault="00832FAE"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405C6D" w14:textId="77777777" w:rsidR="00832FAE" w:rsidRPr="009F3823" w:rsidRDefault="00832FAE" w:rsidP="00F57D18">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266EC8" w14:textId="77777777" w:rsidR="00832FAE" w:rsidRDefault="00832FAE" w:rsidP="00F57D18">
            <w:pPr>
              <w:spacing w:line="229" w:lineRule="exact"/>
              <w:ind w:left="102"/>
              <w:rPr>
                <w:spacing w:val="-1"/>
                <w:sz w:val="20"/>
                <w:szCs w:val="20"/>
                <w:lang w:val="sv-SE"/>
              </w:rPr>
            </w:pPr>
            <w:r>
              <w:rPr>
                <w:spacing w:val="-1"/>
                <w:sz w:val="20"/>
                <w:szCs w:val="20"/>
                <w:lang w:val="sv-SE"/>
              </w:rPr>
              <w:t>Perioddosering.</w:t>
            </w:r>
          </w:p>
          <w:p w14:paraId="0874B671" w14:textId="77777777" w:rsidR="00832FAE" w:rsidRPr="00270378" w:rsidRDefault="00832FAE"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7C0FB"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2E0A74" w14:paraId="71BD1536" w14:textId="77777777" w:rsidTr="00F57D1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EDDD37" w14:textId="4B2FB0F1" w:rsidR="00832FAE" w:rsidRPr="009F3823" w:rsidRDefault="00832FAE"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4C6310" w14:textId="77777777" w:rsidR="00832FAE" w:rsidRPr="009F3823" w:rsidRDefault="00832FAE"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16615" w14:textId="77777777" w:rsidR="00832FAE" w:rsidRPr="009F3823" w:rsidRDefault="00832FAE" w:rsidP="00F57D18">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2636047A" w14:textId="77777777" w:rsidR="00832FAE" w:rsidRPr="009F3823" w:rsidRDefault="00832FAE"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5695CA"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595CEA98" w14:textId="77777777" w:rsidTr="00F57D18">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E3A69C" w14:textId="7FA3DD45" w:rsidR="00832FAE" w:rsidRPr="009F3823" w:rsidRDefault="00832FAE" w:rsidP="00F57D18">
            <w:pPr>
              <w:spacing w:line="229" w:lineRule="exact"/>
              <w:ind w:left="102"/>
              <w:rPr>
                <w:szCs w:val="20"/>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7BACEE" w14:textId="77777777" w:rsidR="00832FAE" w:rsidRPr="009F3823" w:rsidRDefault="00832FAE"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A5DC7D" w14:textId="77777777" w:rsidR="00832FAE" w:rsidRPr="00D77564" w:rsidRDefault="00832FAE" w:rsidP="00F57D18">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85977"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2E0A74" w14:paraId="15E1157B" w14:textId="77777777" w:rsidTr="00F57D18">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0A42E" w14:textId="4C6CAA75" w:rsidR="00832FAE" w:rsidRPr="009F3823" w:rsidRDefault="00832FAE"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C7662F" w14:textId="77777777" w:rsidR="00832FAE" w:rsidRPr="009F3823" w:rsidRDefault="00832FAE"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A7DB04" w14:textId="77777777" w:rsidR="00832FAE" w:rsidRPr="00D77564" w:rsidRDefault="00832FAE" w:rsidP="00F57D18">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9D5EF"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2E0A74" w14:paraId="70F358A6" w14:textId="77777777" w:rsidTr="00F57D18">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01D9A3" w14:textId="7FD43739" w:rsidR="00832FAE" w:rsidRPr="009F3823" w:rsidRDefault="00832FAE"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0726C5" w14:textId="77777777" w:rsidR="00832FAE" w:rsidRPr="009F3823" w:rsidRDefault="00832FAE"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67246A" w14:textId="77777777" w:rsidR="00832FAE" w:rsidRPr="00D77564" w:rsidRDefault="00832FAE" w:rsidP="00F57D18">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ECCFF9"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28DA5B18" w14:textId="77777777" w:rsidTr="00F57D18">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9CC64D" w14:textId="0B57750E" w:rsidR="00832FAE" w:rsidRPr="009F3823" w:rsidRDefault="00832FAE"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704454" w14:textId="77777777" w:rsidR="00832FAE" w:rsidRPr="009F3823" w:rsidRDefault="00832FAE" w:rsidP="00F57D18">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FA0183" w14:textId="77777777" w:rsidR="00832FAE" w:rsidRPr="009F3823" w:rsidRDefault="00832FAE" w:rsidP="00F57D18">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1618E4DF" w14:textId="77777777" w:rsidR="00832FAE" w:rsidRPr="009F3823" w:rsidRDefault="00832FAE"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10F02A"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55EE01AA" w14:textId="77777777" w:rsidTr="00F57D18">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E56768" w14:textId="35324A91" w:rsidR="00832FAE" w:rsidRDefault="00832FAE" w:rsidP="00F57D18">
            <w:pPr>
              <w:spacing w:line="229" w:lineRule="exact"/>
              <w:ind w:left="102"/>
              <w:rPr>
                <w:szCs w:val="20"/>
              </w:rPr>
            </w:pPr>
            <w:r w:rsidRPr="00270378">
              <w:rPr>
                <w:sz w:val="20"/>
                <w:szCs w:val="20"/>
                <w:lang w:val="sv-SE"/>
              </w:rPr>
              <w:lastRenderedPageBreak/>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BCE9C2" w14:textId="77777777" w:rsidR="00832FAE" w:rsidRPr="009F3823" w:rsidRDefault="00832FAE" w:rsidP="00F57D18">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607D50" w14:textId="77777777" w:rsidR="00832FAE" w:rsidRPr="009F3823" w:rsidRDefault="00832FAE" w:rsidP="00F57D18">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424A0"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101C6C53" w14:textId="77777777" w:rsidTr="00F57D18">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B432" w14:textId="65636428" w:rsidR="00832FAE" w:rsidRDefault="00832FAE"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87A90D" w14:textId="77777777" w:rsidR="00832FAE" w:rsidRPr="009F3823" w:rsidRDefault="00832FAE" w:rsidP="00F57D18">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6D04C1" w14:textId="77777777" w:rsidR="00832FAE" w:rsidRPr="00F812EC" w:rsidRDefault="00832FAE" w:rsidP="00F57D18">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C4053"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239A84C2" w14:textId="77777777" w:rsidTr="00F57D18">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745A29" w14:textId="31063750" w:rsidR="00832FAE" w:rsidRPr="009F3823" w:rsidRDefault="00832FAE"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39E99" w14:textId="77777777" w:rsidR="00832FAE" w:rsidRPr="009F3823" w:rsidRDefault="00832FAE" w:rsidP="00F57D18">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D84D43" w14:textId="77777777" w:rsidR="00832FAE" w:rsidRDefault="00832FAE" w:rsidP="00F57D18">
            <w:pPr>
              <w:spacing w:line="229" w:lineRule="exact"/>
              <w:ind w:left="102"/>
              <w:rPr>
                <w:spacing w:val="-1"/>
                <w:sz w:val="20"/>
                <w:szCs w:val="20"/>
                <w:lang w:val="sv-SE"/>
              </w:rPr>
            </w:pPr>
            <w:r>
              <w:rPr>
                <w:spacing w:val="-1"/>
                <w:sz w:val="20"/>
                <w:szCs w:val="20"/>
                <w:lang w:val="sv-SE"/>
              </w:rPr>
              <w:t>Tillfällesdosering.</w:t>
            </w:r>
          </w:p>
          <w:p w14:paraId="111902F2" w14:textId="77777777" w:rsidR="00832FAE" w:rsidRPr="00270378" w:rsidRDefault="00832FAE"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92BE48"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2E0A74" w14:paraId="242CB594" w14:textId="77777777" w:rsidTr="00F57D18">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3CD95" w14:textId="5684B74D" w:rsidR="00832FAE" w:rsidRPr="009F3823" w:rsidRDefault="00832FAE"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52B56E" w14:textId="77777777" w:rsidR="00832FAE" w:rsidRPr="009F3823" w:rsidRDefault="00832FAE" w:rsidP="00F57D18">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0710CF" w14:textId="77777777" w:rsidR="00832FAE" w:rsidRPr="009F3823" w:rsidRDefault="00832FAE" w:rsidP="00F57D18">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C927E"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64284560" w14:textId="77777777" w:rsidTr="00F57D18">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EC562" w14:textId="3C78EA80" w:rsidR="00832FAE" w:rsidRPr="009F3823" w:rsidRDefault="00832FAE"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27198B" w14:textId="77777777" w:rsidR="00832FAE" w:rsidRPr="009F3823" w:rsidRDefault="00832FAE" w:rsidP="00F57D18">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0BB447" w14:textId="77777777" w:rsidR="00832FAE" w:rsidRPr="009F3823" w:rsidRDefault="00832FAE" w:rsidP="00B0471C">
            <w:pPr>
              <w:autoSpaceDE w:val="0"/>
              <w:autoSpaceDN w:val="0"/>
              <w:adjustRightInd w:val="0"/>
              <w:ind w:left="141"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0FC5E8"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34391513" w14:textId="77777777" w:rsidTr="00F57D18">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FA5128" w14:textId="05C90F10" w:rsidR="00832FAE" w:rsidRPr="009F3823" w:rsidRDefault="00832FAE"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87134" w14:textId="77777777" w:rsidR="00832FAE" w:rsidRPr="009F3823" w:rsidRDefault="00832FAE" w:rsidP="00F57D18">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EBB387" w14:textId="77777777" w:rsidR="00832FAE" w:rsidRPr="00F812EC" w:rsidRDefault="00832FAE" w:rsidP="00B0471C">
            <w:pPr>
              <w:autoSpaceDE w:val="0"/>
              <w:autoSpaceDN w:val="0"/>
              <w:adjustRightInd w:val="0"/>
              <w:ind w:left="141"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532180"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38B78445" w14:textId="77777777" w:rsidTr="00F57D1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EA5132" w14:textId="0D539522" w:rsidR="00832FAE" w:rsidRPr="009F3823" w:rsidRDefault="00832FAE"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39B618" w14:textId="77777777" w:rsidR="00832FAE" w:rsidRPr="009F3823" w:rsidRDefault="00832FAE" w:rsidP="00F57D18">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0B82C6" w14:textId="77777777" w:rsidR="00832FAE" w:rsidRPr="00270378" w:rsidRDefault="00832FAE" w:rsidP="00B0471C">
            <w:pPr>
              <w:autoSpaceDE w:val="0"/>
              <w:autoSpaceDN w:val="0"/>
              <w:adjustRightInd w:val="0"/>
              <w:ind w:left="141"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A4A76B" w14:textId="77777777" w:rsidR="00832FAE" w:rsidRPr="009F3823" w:rsidRDefault="00832FAE" w:rsidP="00D23625">
            <w:pPr>
              <w:spacing w:line="229" w:lineRule="exact"/>
              <w:ind w:left="142"/>
              <w:jc w:val="center"/>
              <w:rPr>
                <w:sz w:val="20"/>
                <w:szCs w:val="20"/>
              </w:rPr>
            </w:pPr>
            <w:r w:rsidRPr="009F3823">
              <w:rPr>
                <w:sz w:val="20"/>
                <w:szCs w:val="20"/>
              </w:rPr>
              <w:t>1..*</w:t>
            </w:r>
          </w:p>
        </w:tc>
      </w:tr>
      <w:tr w:rsidR="00832FAE" w:rsidRPr="002E0A74" w14:paraId="7F014A2C" w14:textId="77777777" w:rsidTr="00F57D18">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5A2115" w14:textId="5A8CF54B" w:rsidR="00832FAE" w:rsidRPr="009F3823" w:rsidRDefault="00832FAE" w:rsidP="00F57D18">
            <w:pPr>
              <w:spacing w:line="229" w:lineRule="exact"/>
              <w:ind w:left="102"/>
              <w:rPr>
                <w:sz w:val="20"/>
                <w:szCs w:val="20"/>
                <w:lang w:val="sv-SE"/>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4108C" w14:textId="77777777" w:rsidR="00832FAE" w:rsidRPr="009F3823" w:rsidRDefault="00832FAE"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EBB6AF" w14:textId="77777777" w:rsidR="00832FAE" w:rsidRPr="00270378" w:rsidRDefault="00832FAE" w:rsidP="00B0471C">
            <w:pPr>
              <w:autoSpaceDE w:val="0"/>
              <w:autoSpaceDN w:val="0"/>
              <w:adjustRightInd w:val="0"/>
              <w:ind w:left="141"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C19AA" w14:textId="77777777" w:rsidR="00832FAE" w:rsidRPr="009F3823" w:rsidRDefault="00832FAE" w:rsidP="00D23625">
            <w:pPr>
              <w:spacing w:line="229" w:lineRule="exact"/>
              <w:ind w:left="142"/>
              <w:jc w:val="center"/>
              <w:rPr>
                <w:sz w:val="20"/>
                <w:szCs w:val="20"/>
                <w:lang w:val="sv-SE"/>
              </w:rPr>
            </w:pPr>
            <w:r w:rsidRPr="009F3823">
              <w:rPr>
                <w:sz w:val="20"/>
                <w:szCs w:val="20"/>
                <w:lang w:val="sv-SE"/>
              </w:rPr>
              <w:t>1..1</w:t>
            </w:r>
          </w:p>
        </w:tc>
      </w:tr>
      <w:tr w:rsidR="00832FAE" w:rsidRPr="002E0A74" w14:paraId="07907487" w14:textId="77777777" w:rsidTr="00F57D18">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77BC2" w14:textId="21AEADE0" w:rsidR="00832FAE" w:rsidRPr="00166457" w:rsidRDefault="00832FAE" w:rsidP="00F57D18">
            <w:pPr>
              <w:spacing w:line="229" w:lineRule="exact"/>
              <w:ind w:left="102"/>
              <w:rPr>
                <w:szCs w:val="20"/>
                <w:lang w:val="sv-SE"/>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A3B265" w14:textId="77777777" w:rsidR="00832FAE" w:rsidRPr="00166457" w:rsidRDefault="00832FAE" w:rsidP="00F57D18">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FF9C58" w14:textId="77777777" w:rsidR="00832FAE" w:rsidRPr="00D77564" w:rsidRDefault="00832FAE" w:rsidP="00B0471C">
            <w:pPr>
              <w:autoSpaceDE w:val="0"/>
              <w:autoSpaceDN w:val="0"/>
              <w:adjustRightInd w:val="0"/>
              <w:ind w:left="141"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D92AB" w14:textId="77777777" w:rsidR="00832FAE" w:rsidRPr="00166457" w:rsidRDefault="00832FAE" w:rsidP="00D23625">
            <w:pPr>
              <w:spacing w:line="229" w:lineRule="exact"/>
              <w:ind w:left="142"/>
              <w:jc w:val="center"/>
              <w:rPr>
                <w:szCs w:val="20"/>
                <w:lang w:val="sv-SE"/>
              </w:rPr>
            </w:pPr>
            <w:r>
              <w:rPr>
                <w:sz w:val="20"/>
                <w:szCs w:val="20"/>
                <w:lang w:val="sv-SE"/>
              </w:rPr>
              <w:t>0..1</w:t>
            </w:r>
          </w:p>
        </w:tc>
      </w:tr>
      <w:tr w:rsidR="00832FAE" w:rsidRPr="002E0A74" w14:paraId="63FEB0C2" w14:textId="77777777" w:rsidTr="00F57D18">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320AE" w14:textId="0C77C9CE" w:rsidR="00832FAE" w:rsidRPr="00166457" w:rsidRDefault="00832FAE"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99918B" w14:textId="77777777" w:rsidR="00832FAE" w:rsidRPr="00166457" w:rsidRDefault="00832FAE" w:rsidP="00F57D18">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7175A4" w14:textId="77777777" w:rsidR="00832FAE" w:rsidRPr="00D77564" w:rsidRDefault="00832FAE" w:rsidP="00B0471C">
            <w:pPr>
              <w:autoSpaceDE w:val="0"/>
              <w:autoSpaceDN w:val="0"/>
              <w:adjustRightInd w:val="0"/>
              <w:ind w:left="141"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AB6AC" w14:textId="77777777" w:rsidR="00832FAE" w:rsidRPr="00166457" w:rsidRDefault="00832FAE" w:rsidP="00D23625">
            <w:pPr>
              <w:spacing w:line="229" w:lineRule="exact"/>
              <w:ind w:left="142"/>
              <w:jc w:val="center"/>
              <w:rPr>
                <w:szCs w:val="20"/>
                <w:lang w:val="sv-SE"/>
              </w:rPr>
            </w:pPr>
            <w:r>
              <w:rPr>
                <w:sz w:val="20"/>
                <w:szCs w:val="20"/>
                <w:lang w:val="sv-SE"/>
              </w:rPr>
              <w:t>0..1</w:t>
            </w:r>
          </w:p>
        </w:tc>
      </w:tr>
      <w:tr w:rsidR="00832FAE" w:rsidRPr="002E0A74" w14:paraId="4313CDC7" w14:textId="77777777" w:rsidTr="00F57D18">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FFF3C" w14:textId="59D5B25D" w:rsidR="00832FAE" w:rsidRPr="00166457" w:rsidRDefault="00832FAE"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F64D6" w14:textId="77777777" w:rsidR="00832FAE" w:rsidRPr="00166457" w:rsidRDefault="00832FAE" w:rsidP="00F57D18">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4C1685" w14:textId="77777777" w:rsidR="00832FAE" w:rsidRPr="00D77564" w:rsidRDefault="00832FAE" w:rsidP="00B0471C">
            <w:pPr>
              <w:autoSpaceDE w:val="0"/>
              <w:autoSpaceDN w:val="0"/>
              <w:adjustRightInd w:val="0"/>
              <w:ind w:left="141"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08CFAC" w14:textId="77777777" w:rsidR="00832FAE" w:rsidRPr="00166457" w:rsidRDefault="00832FAE" w:rsidP="00D23625">
            <w:pPr>
              <w:spacing w:line="229" w:lineRule="exact"/>
              <w:ind w:left="142"/>
              <w:jc w:val="center"/>
              <w:rPr>
                <w:szCs w:val="20"/>
                <w:lang w:val="sv-SE"/>
              </w:rPr>
            </w:pPr>
            <w:r>
              <w:rPr>
                <w:sz w:val="20"/>
                <w:szCs w:val="20"/>
                <w:lang w:val="sv-SE"/>
              </w:rPr>
              <w:t>1..1</w:t>
            </w:r>
          </w:p>
        </w:tc>
      </w:tr>
      <w:tr w:rsidR="00832FAE" w:rsidRPr="002E0A74" w14:paraId="4DC235C4" w14:textId="77777777" w:rsidTr="00F57D18">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A3264" w14:textId="122FC44B" w:rsidR="00832FAE" w:rsidRPr="008F15ED" w:rsidRDefault="00832FAE" w:rsidP="00F57D18">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FC2423" w14:textId="77777777" w:rsidR="00832FAE" w:rsidRPr="009F3823" w:rsidRDefault="00832FAE" w:rsidP="00F57D18">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030538" w14:textId="77777777" w:rsidR="00832FAE" w:rsidRPr="00F812EC" w:rsidRDefault="00832FAE" w:rsidP="00B0471C">
            <w:pPr>
              <w:autoSpaceDE w:val="0"/>
              <w:autoSpaceDN w:val="0"/>
              <w:adjustRightInd w:val="0"/>
              <w:ind w:left="141"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EBF927" w14:textId="77777777" w:rsidR="00832FAE" w:rsidRPr="009F3823" w:rsidRDefault="00832FAE" w:rsidP="00D23625">
            <w:pPr>
              <w:spacing w:line="229" w:lineRule="exact"/>
              <w:ind w:left="142"/>
              <w:jc w:val="center"/>
              <w:rPr>
                <w:sz w:val="20"/>
                <w:szCs w:val="20"/>
              </w:rPr>
            </w:pPr>
            <w:r w:rsidRPr="009F3823">
              <w:rPr>
                <w:sz w:val="20"/>
                <w:szCs w:val="20"/>
              </w:rPr>
              <w:t>0..1</w:t>
            </w:r>
          </w:p>
        </w:tc>
      </w:tr>
      <w:tr w:rsidR="00832FAE" w:rsidRPr="002E0A74" w14:paraId="2ACD066D" w14:textId="77777777" w:rsidTr="00F57D18">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958FEC" w14:textId="4D8A2159" w:rsidR="00832FAE" w:rsidRPr="008F15ED" w:rsidRDefault="00832FAE" w:rsidP="00F57D18">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BF23E8" w14:textId="77777777" w:rsidR="00832FAE" w:rsidRPr="009F3823" w:rsidRDefault="00832FAE" w:rsidP="00F57D18">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D14695" w14:textId="77777777" w:rsidR="00832FAE" w:rsidRPr="00F812EC" w:rsidRDefault="00832FAE" w:rsidP="00B0471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8DB105"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64E45024" w14:textId="77777777" w:rsidTr="00F57D18">
        <w:trPr>
          <w:trHeight w:hRule="exact" w:val="98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7C55DF" w14:textId="472E44B3" w:rsidR="00832FAE" w:rsidRPr="009F3823" w:rsidRDefault="00832FAE"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F7106C" w14:textId="77777777" w:rsidR="00832FAE" w:rsidRPr="009F3823" w:rsidRDefault="00832FAE" w:rsidP="00F57D18">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3DD2DB" w14:textId="77777777" w:rsidR="00832FAE" w:rsidRDefault="00832FAE" w:rsidP="00B0471C">
            <w:pPr>
              <w:spacing w:line="229" w:lineRule="exact"/>
              <w:ind w:left="141"/>
              <w:rPr>
                <w:spacing w:val="-1"/>
                <w:sz w:val="20"/>
                <w:szCs w:val="20"/>
                <w:lang w:val="sv-SE"/>
              </w:rPr>
            </w:pPr>
            <w:r>
              <w:rPr>
                <w:spacing w:val="-1"/>
                <w:sz w:val="20"/>
                <w:szCs w:val="20"/>
                <w:lang w:val="sv-SE"/>
              </w:rPr>
              <w:t>Rampdosering.</w:t>
            </w:r>
          </w:p>
          <w:p w14:paraId="65CEEA4E" w14:textId="77777777" w:rsidR="00832FAE" w:rsidRPr="00270378" w:rsidRDefault="00832FAE" w:rsidP="00B0471C">
            <w:pPr>
              <w:spacing w:line="229" w:lineRule="exact"/>
              <w:ind w:left="141"/>
              <w:rPr>
                <w:spacing w:val="-1"/>
                <w:sz w:val="20"/>
                <w:szCs w:val="20"/>
                <w:lang w:val="sv-SE"/>
              </w:rPr>
            </w:pPr>
            <w:r>
              <w:rPr>
                <w:spacing w:val="-1"/>
                <w:sz w:val="20"/>
                <w:szCs w:val="20"/>
                <w:lang w:val="sv-SE"/>
              </w:rPr>
              <w:t>I</w:t>
            </w:r>
            <w:r w:rsidRPr="00270378">
              <w:rPr>
                <w:spacing w:val="-1"/>
                <w:sz w:val="20"/>
                <w:szCs w:val="20"/>
                <w:lang w:val="sv-SE"/>
              </w:rPr>
              <w:t>nnehåller uppgifter om en successiv ökning eller minskning av läkemedelsdosen under en angiven 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FFAEDE"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2E0A74" w14:paraId="3594D03B" w14:textId="77777777" w:rsidTr="00F57D18">
        <w:trPr>
          <w:trHeight w:hRule="exact" w:val="58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35896" w14:textId="0BED7E0C" w:rsidR="00832FAE" w:rsidRPr="009F3823" w:rsidRDefault="00832FAE"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Pr>
                <w:sz w:val="20"/>
                <w:szCs w:val="20"/>
              </w:rPr>
              <w:t>dos</w:t>
            </w:r>
            <w:r w:rsidRPr="009F3823">
              <w:rPr>
                <w:sz w:val="20"/>
                <w:szCs w:val="20"/>
              </w:rPr>
              <w:t>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CA2E5D" w14:textId="4DE55C1A" w:rsidR="00832FAE" w:rsidRPr="00D77564" w:rsidRDefault="00832FAE" w:rsidP="003C0D91">
            <w:pPr>
              <w:spacing w:line="229" w:lineRule="exact"/>
              <w:ind w:left="102"/>
              <w:rPr>
                <w:sz w:val="20"/>
                <w:szCs w:val="20"/>
                <w:lang w:val="sv-SE"/>
              </w:rPr>
            </w:pPr>
            <w:r w:rsidRPr="00D77564">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615E47" w14:textId="77777777" w:rsidR="00832FAE" w:rsidRPr="00D77564" w:rsidRDefault="00832FAE" w:rsidP="00B0471C">
            <w:pPr>
              <w:autoSpaceDE w:val="0"/>
              <w:autoSpaceDN w:val="0"/>
              <w:adjustRightInd w:val="0"/>
              <w:ind w:left="141" w:right="33"/>
              <w:rPr>
                <w:rFonts w:cs="Helvetica"/>
                <w:sz w:val="20"/>
                <w:szCs w:val="20"/>
                <w:lang w:val="sv-SE"/>
              </w:rPr>
            </w:pPr>
            <w:r>
              <w:rPr>
                <w:rFonts w:cs="Helvetica"/>
                <w:sz w:val="20"/>
                <w:szCs w:val="20"/>
                <w:lang w:val="sv-SE"/>
              </w:rPr>
              <w:t>D</w:t>
            </w:r>
            <w:r w:rsidRPr="00D77564">
              <w:rPr>
                <w:rFonts w:cs="Helvetica"/>
                <w:sz w:val="20"/>
                <w:szCs w:val="20"/>
                <w:lang w:val="sv-SE"/>
              </w:rPr>
              <w:t>en mängd som dosen</w:t>
            </w:r>
            <w:r>
              <w:rPr>
                <w:rFonts w:cs="Helvetica"/>
                <w:sz w:val="20"/>
                <w:szCs w:val="20"/>
                <w:lang w:val="sv-SE"/>
              </w:rPr>
              <w:t xml:space="preserve"> ska ökas eller minskas med vid</w:t>
            </w:r>
            <w:r w:rsidRPr="00D77564">
              <w:rPr>
                <w:rFonts w:cs="Helvetica"/>
                <w:sz w:val="20"/>
                <w:szCs w:val="20"/>
                <w:lang w:val="sv-SE"/>
              </w:rPr>
              <w:t xml:space="preserve"> varje tidssteg</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6AC858" w14:textId="77777777" w:rsidR="00832FAE" w:rsidRPr="00D77564" w:rsidRDefault="00832FAE" w:rsidP="00D23625">
            <w:pPr>
              <w:spacing w:line="229" w:lineRule="exact"/>
              <w:ind w:left="142"/>
              <w:jc w:val="center"/>
              <w:rPr>
                <w:sz w:val="20"/>
                <w:szCs w:val="20"/>
                <w:lang w:val="sv-SE"/>
              </w:rPr>
            </w:pPr>
            <w:r>
              <w:rPr>
                <w:sz w:val="20"/>
                <w:szCs w:val="20"/>
                <w:lang w:val="sv-SE"/>
              </w:rPr>
              <w:t>1..1</w:t>
            </w:r>
          </w:p>
        </w:tc>
      </w:tr>
      <w:tr w:rsidR="00832FAE" w:rsidRPr="002E0A74" w14:paraId="32BEDE3C" w14:textId="77777777" w:rsidTr="00F57D18">
        <w:trPr>
          <w:trHeight w:hRule="exact" w:val="55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44542C" w14:textId="0D57AEE7" w:rsidR="00832FAE" w:rsidRPr="009F3823" w:rsidRDefault="00832FAE" w:rsidP="003C0D91">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DE32B" w14:textId="77777777" w:rsidR="00832FAE" w:rsidRDefault="00832FAE" w:rsidP="00F57D18">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BE0B187" w14:textId="0CC8AF40" w:rsidR="00832FAE" w:rsidRPr="00D77564" w:rsidRDefault="00832FAE" w:rsidP="00B0471C">
            <w:pPr>
              <w:autoSpaceDE w:val="0"/>
              <w:autoSpaceDN w:val="0"/>
              <w:adjustRightInd w:val="0"/>
              <w:ind w:left="141" w:right="33"/>
              <w:rPr>
                <w:rFonts w:cs="Helvetica"/>
                <w:szCs w:val="20"/>
                <w:lang w:val="sv-SE"/>
              </w:rPr>
            </w:pPr>
            <w:r>
              <w:rPr>
                <w:spacing w:val="-1"/>
                <w:sz w:val="20"/>
                <w:szCs w:val="20"/>
                <w:lang w:val="sv-SE"/>
              </w:rPr>
              <w:t>Värdet.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757C5" w14:textId="0AC7E689"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5C8BE28A" w14:textId="77777777" w:rsidTr="00F57D18">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606A14" w14:textId="4DFC0D7C" w:rsidR="00832FAE" w:rsidRPr="009F3823" w:rsidRDefault="00832FAE"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D269A5" w14:textId="77777777" w:rsidR="00832FAE" w:rsidRDefault="00832FAE" w:rsidP="00F57D18">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2B9363" w14:textId="77777777" w:rsidR="00832FAE" w:rsidRPr="00D77564" w:rsidRDefault="00832FAE" w:rsidP="00B0471C">
            <w:pPr>
              <w:autoSpaceDE w:val="0"/>
              <w:autoSpaceDN w:val="0"/>
              <w:adjustRightInd w:val="0"/>
              <w:ind w:left="141" w:right="33"/>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242DC"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1DAD89DB" w14:textId="77777777" w:rsidTr="00F57D1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7EA231" w14:textId="599E275C" w:rsidR="00832FAE" w:rsidRPr="009F3823" w:rsidRDefault="00832FAE" w:rsidP="00F57D18">
            <w:pPr>
              <w:spacing w:line="229" w:lineRule="exact"/>
              <w:ind w:left="102"/>
              <w:rPr>
                <w:sz w:val="20"/>
                <w:szCs w:val="20"/>
              </w:rPr>
            </w:pPr>
            <w:r w:rsidRPr="00270378">
              <w:rPr>
                <w:sz w:val="20"/>
                <w:szCs w:val="20"/>
                <w:lang w:val="sv-SE"/>
              </w:rPr>
              <w:lastRenderedPageBreak/>
              <w:t>../</w:t>
            </w: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213EBD" w14:textId="77777777" w:rsidR="00832FAE" w:rsidRPr="00D77564" w:rsidRDefault="00832FAE" w:rsidP="00F57D18">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0CC20" w14:textId="77777777" w:rsidR="00832FAE" w:rsidRPr="00F812EC" w:rsidRDefault="00832FAE" w:rsidP="00F57D18">
            <w:pPr>
              <w:autoSpaceDE w:val="0"/>
              <w:autoSpaceDN w:val="0"/>
              <w:adjustRightInd w:val="0"/>
              <w:ind w:right="33"/>
              <w:rPr>
                <w:rFonts w:cs="Helvetica"/>
                <w:sz w:val="20"/>
                <w:szCs w:val="20"/>
                <w:lang w:val="sv-SE"/>
              </w:rPr>
            </w:pPr>
            <w:r>
              <w:rPr>
                <w:rFonts w:cs="Helvetica"/>
                <w:sz w:val="20"/>
                <w:szCs w:val="20"/>
                <w:lang w:val="sv-SE"/>
              </w:rPr>
              <w:t xml:space="preserve">Den tid som ska förflyta mellan </w:t>
            </w:r>
            <w:r w:rsidRPr="00F812EC">
              <w:rPr>
                <w:rFonts w:cs="Helvetica"/>
                <w:sz w:val="20"/>
                <w:szCs w:val="20"/>
                <w:lang w:val="sv-SE"/>
              </w:rPr>
              <w:t>varje ändring av dosen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53BE04"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384A15C3" w14:textId="77777777" w:rsidTr="00F57D18">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8E4757" w14:textId="2358E20B" w:rsidR="00832FAE" w:rsidRPr="009F3823" w:rsidRDefault="00832FAE"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39198" w14:textId="77777777" w:rsidR="00832FAE" w:rsidRDefault="00832FAE" w:rsidP="00F57D18">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056EE0" w14:textId="77777777" w:rsidR="00832FAE" w:rsidRPr="009F3823" w:rsidRDefault="00832FAE" w:rsidP="00F57D18">
            <w:pPr>
              <w:spacing w:line="229" w:lineRule="exact"/>
              <w:ind w:left="102"/>
              <w:rPr>
                <w:rFonts w:cs="Helvetica"/>
                <w:szCs w:val="20"/>
              </w:rPr>
            </w:pPr>
            <w:r>
              <w:rPr>
                <w:sz w:val="20"/>
                <w:szCs w:val="20"/>
                <w:lang w:val="sv-SE"/>
              </w:rPr>
              <w:t>Värde</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7B6E7A" w14:textId="77777777" w:rsidR="00832FAE" w:rsidRPr="00D77564" w:rsidRDefault="00832FAE" w:rsidP="00D23625">
            <w:pPr>
              <w:spacing w:line="229" w:lineRule="exact"/>
              <w:ind w:left="142"/>
              <w:jc w:val="center"/>
              <w:rPr>
                <w:szCs w:val="20"/>
              </w:rPr>
            </w:pPr>
            <w:r>
              <w:rPr>
                <w:sz w:val="20"/>
                <w:szCs w:val="20"/>
                <w:lang w:val="sv-SE"/>
              </w:rPr>
              <w:t>1..1</w:t>
            </w:r>
          </w:p>
        </w:tc>
      </w:tr>
      <w:tr w:rsidR="00832FAE" w:rsidRPr="002E0A74" w14:paraId="2BC811F5" w14:textId="77777777" w:rsidTr="00F57D18">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31B2B5" w14:textId="23E48FDF" w:rsidR="00832FAE" w:rsidRPr="009F3823" w:rsidRDefault="00832FAE"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A18D90" w14:textId="77777777" w:rsidR="00832FAE" w:rsidRDefault="00832FAE" w:rsidP="00F57D18">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C0B5EA" w14:textId="77777777" w:rsidR="00832FAE" w:rsidRPr="00F812EC" w:rsidRDefault="00832FAE" w:rsidP="00F57D18">
            <w:pPr>
              <w:spacing w:line="229" w:lineRule="exact"/>
              <w:ind w:left="102"/>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0F9B5E" w14:textId="77777777" w:rsidR="00832FAE" w:rsidRPr="00D77564" w:rsidRDefault="00832FAE" w:rsidP="00D23625">
            <w:pPr>
              <w:spacing w:line="229" w:lineRule="exact"/>
              <w:ind w:left="142"/>
              <w:jc w:val="center"/>
              <w:rPr>
                <w:szCs w:val="20"/>
              </w:rPr>
            </w:pPr>
            <w:r>
              <w:rPr>
                <w:sz w:val="20"/>
                <w:szCs w:val="20"/>
                <w:lang w:val="sv-SE"/>
              </w:rPr>
              <w:t>1..1</w:t>
            </w:r>
          </w:p>
        </w:tc>
      </w:tr>
      <w:tr w:rsidR="00832FAE" w:rsidRPr="002E0A74" w14:paraId="7D672CB4" w14:textId="77777777" w:rsidTr="00F57D18">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65AF4F" w14:textId="1270299E" w:rsidR="00832FAE" w:rsidRPr="009F3823" w:rsidRDefault="00832FAE"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03493C" w14:textId="77777777" w:rsidR="00832FAE" w:rsidRPr="009F3823" w:rsidRDefault="00832FAE" w:rsidP="00F57D18">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1D4CFA" w14:textId="77777777" w:rsidR="00832FAE" w:rsidRPr="00D77564" w:rsidRDefault="00832FAE" w:rsidP="00F57D18">
            <w:pPr>
              <w:spacing w:line="229" w:lineRule="exact"/>
              <w:ind w:left="102"/>
              <w:rPr>
                <w:spacing w:val="-1"/>
                <w:sz w:val="20"/>
                <w:szCs w:val="20"/>
                <w:lang w:val="sv-SE"/>
              </w:rPr>
            </w:pPr>
            <w:r w:rsidRPr="009F3823">
              <w:rPr>
                <w:rFonts w:cs="Helvetica"/>
                <w:sz w:val="20"/>
                <w:szCs w:val="20"/>
                <w:lang w:val="sv-SE"/>
              </w:rPr>
              <w:t>den dosering som gäller vid Doseringsstegets start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EE5EB" w14:textId="77777777" w:rsidR="00832FAE" w:rsidRPr="00D77564" w:rsidRDefault="00832FAE" w:rsidP="00D23625">
            <w:pPr>
              <w:spacing w:line="229" w:lineRule="exact"/>
              <w:ind w:left="142"/>
              <w:jc w:val="center"/>
              <w:rPr>
                <w:sz w:val="20"/>
                <w:szCs w:val="20"/>
                <w:lang w:val="sv-SE"/>
              </w:rPr>
            </w:pPr>
            <w:r w:rsidRPr="000423F4">
              <w:rPr>
                <w:sz w:val="20"/>
                <w:szCs w:val="20"/>
                <w:lang w:val="sv-SE"/>
              </w:rPr>
              <w:t>1..1</w:t>
            </w:r>
          </w:p>
        </w:tc>
      </w:tr>
      <w:tr w:rsidR="00832FAE" w:rsidRPr="00270378" w14:paraId="385664D8" w14:textId="77777777" w:rsidTr="005C3B9C">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6F0141" w14:textId="372FBB0C" w:rsidR="00832FAE" w:rsidRPr="001E0FCA" w:rsidRDefault="00832FAE"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8FF488" w14:textId="77777777" w:rsidR="00832FAE" w:rsidRPr="001E0FCA" w:rsidRDefault="00832FAE" w:rsidP="005C3B9C">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A4B7B0" w14:textId="77777777" w:rsidR="00832FAE" w:rsidRDefault="00832FAE" w:rsidP="005C3B9C">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6B2789D7" w14:textId="77777777" w:rsidR="00832FAE" w:rsidRPr="00270378" w:rsidRDefault="00832FAE"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DFF211" w14:textId="77777777" w:rsidR="00832FAE" w:rsidRPr="00270378" w:rsidRDefault="00832FAE" w:rsidP="00D23625">
            <w:pPr>
              <w:spacing w:line="229" w:lineRule="exact"/>
              <w:ind w:left="142"/>
              <w:jc w:val="center"/>
              <w:rPr>
                <w:sz w:val="20"/>
                <w:szCs w:val="20"/>
                <w:lang w:val="sv-SE"/>
              </w:rPr>
            </w:pPr>
            <w:r w:rsidRPr="00270378">
              <w:rPr>
                <w:sz w:val="20"/>
                <w:szCs w:val="20"/>
                <w:lang w:val="sv-SE"/>
              </w:rPr>
              <w:t>0..1</w:t>
            </w:r>
          </w:p>
        </w:tc>
      </w:tr>
      <w:tr w:rsidR="00832FAE" w:rsidRPr="009F3823" w14:paraId="37E0C393" w14:textId="77777777" w:rsidTr="005C3B9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67972C" w14:textId="3179E3E0" w:rsidR="00832FAE" w:rsidRPr="00270378" w:rsidRDefault="00832FAE"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1F519E" w14:textId="77777777" w:rsidR="00832FAE" w:rsidRPr="009F3823" w:rsidRDefault="00832FAE"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8B040D" w14:textId="77777777" w:rsidR="00832FAE" w:rsidRPr="009F3823" w:rsidRDefault="00832FAE" w:rsidP="005C3B9C">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6E271E8B" w14:textId="77777777" w:rsidR="00832FAE" w:rsidRPr="009F3823" w:rsidRDefault="00832FAE"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CBA0B2"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D77564" w14:paraId="40EBF55F" w14:textId="77777777" w:rsidTr="005C3B9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BBC26F" w14:textId="2C27CFA2" w:rsidR="00832FAE" w:rsidRPr="00D77564" w:rsidRDefault="00832FAE"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1EE29B" w14:textId="77777777" w:rsidR="00832FAE" w:rsidRPr="00D77564" w:rsidRDefault="00832FAE"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83CB0" w14:textId="77777777" w:rsidR="00832FAE" w:rsidRPr="00D77564" w:rsidRDefault="00832FAE" w:rsidP="005C3B9C">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6CE076" w14:textId="77777777" w:rsidR="00832FAE" w:rsidRPr="00D77564" w:rsidRDefault="00832FAE" w:rsidP="00D23625">
            <w:pPr>
              <w:spacing w:line="229" w:lineRule="exact"/>
              <w:ind w:left="142"/>
              <w:jc w:val="center"/>
              <w:rPr>
                <w:szCs w:val="20"/>
                <w:lang w:val="sv-SE"/>
              </w:rPr>
            </w:pPr>
            <w:r>
              <w:rPr>
                <w:sz w:val="20"/>
                <w:szCs w:val="20"/>
                <w:lang w:val="sv-SE"/>
              </w:rPr>
              <w:t>0..1</w:t>
            </w:r>
          </w:p>
        </w:tc>
      </w:tr>
      <w:tr w:rsidR="00832FAE" w:rsidRPr="009F3823" w14:paraId="22325BA2" w14:textId="77777777" w:rsidTr="005C3B9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310392" w14:textId="0E5549BA" w:rsidR="00832FAE" w:rsidRPr="00D77564" w:rsidRDefault="00832FAE"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62CB82" w14:textId="77777777" w:rsidR="00832FAE" w:rsidRPr="00D77564" w:rsidRDefault="00832FAE"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262167" w14:textId="77777777" w:rsidR="00832FAE" w:rsidRPr="00D77564" w:rsidRDefault="00832FAE" w:rsidP="005C3B9C">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DC4AE7"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5773DA7B" w14:textId="77777777" w:rsidTr="005C3B9C">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F215EB" w14:textId="78FA302B"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F9775" w14:textId="77777777" w:rsidR="00832FAE" w:rsidRPr="009F3823" w:rsidRDefault="00832FAE"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A26176" w14:textId="77777777" w:rsidR="00832FAE" w:rsidRPr="00D77564" w:rsidRDefault="00832FAE" w:rsidP="005C3B9C">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81B7C5"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18FDE652" w14:textId="77777777" w:rsidTr="005C3B9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917954" w14:textId="3116EC64"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E83A6B" w14:textId="77777777" w:rsidR="00832FAE" w:rsidRPr="009F3823" w:rsidRDefault="00832FAE"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160FD5" w14:textId="77777777" w:rsidR="00832FAE" w:rsidRPr="009F3823" w:rsidRDefault="00832FAE" w:rsidP="005C3B9C">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6A6A4D0C" w14:textId="77777777" w:rsidR="00832FAE" w:rsidRPr="009F3823" w:rsidRDefault="00832FAE"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1AAA24"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F812EC" w14:paraId="6E1A9AC6" w14:textId="77777777" w:rsidTr="00DE0316">
        <w:trPr>
          <w:trHeight w:hRule="exact" w:val="5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7996F4" w14:textId="57777B17" w:rsidR="00832FAE" w:rsidRPr="00F812EC" w:rsidRDefault="00832FAE"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A0ED33" w14:textId="77777777" w:rsidR="00832FAE" w:rsidRPr="00F812EC" w:rsidRDefault="00832FAE" w:rsidP="005C3B9C">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B8A034" w14:textId="77777777" w:rsidR="00832FAE" w:rsidRPr="00F812EC" w:rsidRDefault="00832FAE" w:rsidP="005C3B9C">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E6F390" w14:textId="77777777" w:rsidR="00832FAE" w:rsidRPr="00F812EC" w:rsidRDefault="00832FAE" w:rsidP="00D23625">
            <w:pPr>
              <w:spacing w:line="229" w:lineRule="exact"/>
              <w:ind w:left="142"/>
              <w:jc w:val="center"/>
              <w:rPr>
                <w:szCs w:val="20"/>
                <w:lang w:val="sv-SE"/>
              </w:rPr>
            </w:pPr>
            <w:r>
              <w:rPr>
                <w:sz w:val="20"/>
                <w:szCs w:val="20"/>
                <w:lang w:val="sv-SE"/>
              </w:rPr>
              <w:t>1..1</w:t>
            </w:r>
          </w:p>
        </w:tc>
      </w:tr>
      <w:tr w:rsidR="00832FAE" w:rsidRPr="009F3823" w14:paraId="6A9CEF85" w14:textId="77777777" w:rsidTr="005C3B9C">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B0985E" w14:textId="1DB9F521" w:rsidR="00832FAE" w:rsidRPr="00F812EC" w:rsidRDefault="00832FAE"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D1FA22" w14:textId="77777777" w:rsidR="00832FAE" w:rsidRPr="00F812EC" w:rsidRDefault="00832FAE" w:rsidP="005C3B9C">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75B5BA" w14:textId="77777777" w:rsidR="00832FAE" w:rsidRPr="002F5563" w:rsidRDefault="00832FAE"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C9966E"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70378" w14:paraId="4AB9006A" w14:textId="77777777" w:rsidTr="005C3B9C">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9DC14C" w14:textId="01FDA951"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0D3D60" w14:textId="77777777" w:rsidR="00832FAE" w:rsidRPr="009F3823" w:rsidRDefault="00832FAE" w:rsidP="005C3B9C">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F871A0" w14:textId="77777777" w:rsidR="00832FAE" w:rsidRDefault="00832FAE" w:rsidP="005C3B9C">
            <w:pPr>
              <w:spacing w:line="229" w:lineRule="exact"/>
              <w:ind w:left="102"/>
              <w:rPr>
                <w:spacing w:val="-1"/>
                <w:sz w:val="20"/>
                <w:szCs w:val="20"/>
                <w:lang w:val="sv-SE"/>
              </w:rPr>
            </w:pPr>
            <w:r>
              <w:rPr>
                <w:spacing w:val="-1"/>
                <w:sz w:val="20"/>
                <w:szCs w:val="20"/>
                <w:lang w:val="sv-SE"/>
              </w:rPr>
              <w:t>Perioddosering.</w:t>
            </w:r>
          </w:p>
          <w:p w14:paraId="702BFA96" w14:textId="77777777" w:rsidR="00832FAE" w:rsidRPr="00270378" w:rsidRDefault="00832FAE"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9492C"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2A6DA6A0"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51BDC5" w14:textId="7B552FFC"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EA118B" w14:textId="77777777" w:rsidR="00832FAE" w:rsidRPr="009F3823" w:rsidRDefault="00832FAE"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AFFFAD" w14:textId="77777777" w:rsidR="00832FAE" w:rsidRPr="009F3823" w:rsidRDefault="00832FAE" w:rsidP="005C3B9C">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8F06530" w14:textId="77777777" w:rsidR="00832FAE" w:rsidRPr="009F3823" w:rsidRDefault="00832FAE"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66DE5E"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9F3823" w14:paraId="1699A176" w14:textId="77777777" w:rsidTr="005C3B9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DFFDF" w14:textId="0E1ED329"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DED40" w14:textId="77777777" w:rsidR="00832FAE" w:rsidRPr="009F3823" w:rsidRDefault="00832FAE"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335E8F" w14:textId="77777777" w:rsidR="00832FAE" w:rsidRPr="00D77564" w:rsidRDefault="00832FAE" w:rsidP="005C3B9C">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BF512B"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30B425F9" w14:textId="77777777" w:rsidTr="005C3B9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D3E03F" w14:textId="4F9772A2"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E8317" w14:textId="77777777" w:rsidR="00832FAE" w:rsidRPr="009F3823" w:rsidRDefault="00832FAE"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07D7A7" w14:textId="77777777" w:rsidR="00832FAE" w:rsidRPr="00D77564" w:rsidRDefault="00832FAE" w:rsidP="005C3B9C">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E91AC0"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69443859" w14:textId="77777777" w:rsidTr="005C3B9C">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217C5B" w14:textId="0015872C"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AC59B1" w14:textId="77777777" w:rsidR="00832FAE" w:rsidRPr="009F3823" w:rsidRDefault="00832FAE"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F9C2B5" w14:textId="77777777" w:rsidR="00832FAE" w:rsidRPr="00D77564" w:rsidRDefault="00832FAE" w:rsidP="005C3B9C">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AF4059"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361E8979" w14:textId="77777777" w:rsidTr="005C3B9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329A00" w14:textId="54EF600D" w:rsidR="00832FAE" w:rsidRPr="009F3823" w:rsidRDefault="00832FAE"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4AF2E1" w14:textId="77777777" w:rsidR="00832FAE" w:rsidRPr="009F3823" w:rsidRDefault="00832FAE"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546566" w14:textId="77777777" w:rsidR="00832FAE" w:rsidRPr="009F3823" w:rsidRDefault="00832FAE" w:rsidP="005C3B9C">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0BC2D4B9" w14:textId="77777777" w:rsidR="00832FAE" w:rsidRPr="009F3823" w:rsidRDefault="00832FAE"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676871"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9F3823" w14:paraId="497BA858" w14:textId="77777777" w:rsidTr="00DE0316">
        <w:trPr>
          <w:trHeight w:hRule="exact" w:val="65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8CB94E" w14:textId="7E44ADFC" w:rsidR="00832FAE"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ADB0B7" w14:textId="77777777" w:rsidR="00832FAE" w:rsidRPr="009F3823" w:rsidRDefault="00832FAE" w:rsidP="005C3B9C">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B612BFB" w14:textId="77777777" w:rsidR="00832FAE" w:rsidRPr="009F3823" w:rsidRDefault="00832FAE" w:rsidP="005C3B9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10B4E"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73DA901C" w14:textId="77777777" w:rsidTr="005C3B9C">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F61F4C" w14:textId="2BD38D2A" w:rsidR="00832FAE"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1B6C98" w14:textId="77777777" w:rsidR="00832FAE" w:rsidRPr="009F3823" w:rsidRDefault="00832FAE" w:rsidP="005C3B9C">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21CFB9" w14:textId="77777777" w:rsidR="00832FAE" w:rsidRPr="00F812EC" w:rsidRDefault="00832FAE"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2AB125"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70378" w14:paraId="7CBC5994" w14:textId="77777777" w:rsidTr="005C3B9C">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D780CE" w14:textId="6DDB5E65"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5116A" w14:textId="77777777" w:rsidR="00832FAE" w:rsidRPr="009F3823" w:rsidRDefault="00832FAE" w:rsidP="005C3B9C">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29DA49" w14:textId="77777777" w:rsidR="00832FAE" w:rsidRDefault="00832FAE" w:rsidP="005C3B9C">
            <w:pPr>
              <w:spacing w:line="229" w:lineRule="exact"/>
              <w:ind w:left="102"/>
              <w:rPr>
                <w:spacing w:val="-1"/>
                <w:sz w:val="20"/>
                <w:szCs w:val="20"/>
                <w:lang w:val="sv-SE"/>
              </w:rPr>
            </w:pPr>
            <w:r>
              <w:rPr>
                <w:spacing w:val="-1"/>
                <w:sz w:val="20"/>
                <w:szCs w:val="20"/>
                <w:lang w:val="sv-SE"/>
              </w:rPr>
              <w:t>Tillfällesdosering.</w:t>
            </w:r>
          </w:p>
          <w:p w14:paraId="6EA806FF" w14:textId="77777777" w:rsidR="00832FAE" w:rsidRPr="00270378" w:rsidRDefault="00832FAE"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2154BB"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57E2D070" w14:textId="77777777" w:rsidTr="005C3B9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C58630" w14:textId="13C1363D"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B9D05B" w14:textId="77777777" w:rsidR="00832FAE" w:rsidRPr="009F3823" w:rsidRDefault="00832FAE" w:rsidP="005C3B9C">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7B02A2" w14:textId="77777777" w:rsidR="00832FAE" w:rsidRPr="009F3823" w:rsidRDefault="00832FAE" w:rsidP="005C3B9C">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20D6F3"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9F3823" w14:paraId="7D9FB74D" w14:textId="77777777" w:rsidTr="005C3B9C">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34050" w14:textId="764A8B36"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A71EEC" w14:textId="77777777" w:rsidR="00832FAE" w:rsidRPr="009F3823" w:rsidRDefault="00832FAE" w:rsidP="005C3B9C">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59FFC2" w14:textId="77777777" w:rsidR="00832FAE" w:rsidRPr="009F3823" w:rsidRDefault="00832FAE" w:rsidP="005C3B9C">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B5558C"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450F43A3" w14:textId="77777777" w:rsidTr="005C3B9C">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4804E9" w14:textId="24CB9AA5"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F15183" w14:textId="77777777" w:rsidR="00832FAE" w:rsidRPr="009F3823" w:rsidRDefault="00832FAE" w:rsidP="005C3B9C">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D0D399" w14:textId="77777777" w:rsidR="00832FAE" w:rsidRPr="00F812EC" w:rsidRDefault="00832FAE" w:rsidP="005C3B9C">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527996"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6310B191" w14:textId="77777777" w:rsidTr="005C3B9C">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A29D60" w14:textId="31F86184"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7C71EB" w14:textId="77777777" w:rsidR="00832FAE" w:rsidRPr="009F3823" w:rsidRDefault="00832FAE" w:rsidP="005C3B9C">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2B42EE" w14:textId="77777777" w:rsidR="00832FAE" w:rsidRPr="00270378" w:rsidRDefault="00832FAE" w:rsidP="005C3B9C">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B34FFE" w14:textId="77777777" w:rsidR="00832FAE" w:rsidRPr="009F3823" w:rsidRDefault="00832FAE" w:rsidP="00D23625">
            <w:pPr>
              <w:spacing w:line="229" w:lineRule="exact"/>
              <w:ind w:left="142"/>
              <w:jc w:val="center"/>
              <w:rPr>
                <w:sz w:val="20"/>
                <w:szCs w:val="20"/>
              </w:rPr>
            </w:pPr>
            <w:r w:rsidRPr="009F3823">
              <w:rPr>
                <w:sz w:val="20"/>
                <w:szCs w:val="20"/>
              </w:rPr>
              <w:t>1..*</w:t>
            </w:r>
          </w:p>
        </w:tc>
      </w:tr>
      <w:tr w:rsidR="00832FAE" w:rsidRPr="009F3823" w14:paraId="22E20E50" w14:textId="77777777" w:rsidTr="005C3B9C">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8EFE7" w14:textId="20C1D9ED" w:rsidR="00832FAE" w:rsidRPr="009F3823" w:rsidRDefault="00832FAE"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983DCB" w14:textId="77777777" w:rsidR="00832FAE" w:rsidRPr="009F3823" w:rsidRDefault="00832FAE"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877C86" w14:textId="77777777" w:rsidR="00832FAE" w:rsidRPr="00270378" w:rsidRDefault="00832FAE" w:rsidP="005C3B9C">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C0EA1C" w14:textId="77777777" w:rsidR="00832FAE" w:rsidRPr="009F3823" w:rsidRDefault="00832FAE" w:rsidP="00D23625">
            <w:pPr>
              <w:spacing w:line="229" w:lineRule="exact"/>
              <w:ind w:left="142"/>
              <w:jc w:val="center"/>
              <w:rPr>
                <w:sz w:val="20"/>
                <w:szCs w:val="20"/>
                <w:lang w:val="sv-SE"/>
              </w:rPr>
            </w:pPr>
            <w:r w:rsidRPr="009F3823">
              <w:rPr>
                <w:sz w:val="20"/>
                <w:szCs w:val="20"/>
                <w:lang w:val="sv-SE"/>
              </w:rPr>
              <w:t>1..1</w:t>
            </w:r>
          </w:p>
        </w:tc>
      </w:tr>
      <w:tr w:rsidR="00832FAE" w:rsidRPr="006A1587" w14:paraId="15902D69" w14:textId="77777777" w:rsidTr="005C3B9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4BDA3E" w14:textId="47D20BD3" w:rsidR="00832FAE" w:rsidRPr="006A1587" w:rsidRDefault="00832FAE"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006BCA" w14:textId="77777777" w:rsidR="00832FAE" w:rsidRPr="006A1587" w:rsidRDefault="00832FAE"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341A78" w14:textId="77777777" w:rsidR="00832FAE" w:rsidRPr="00D77564" w:rsidRDefault="00832FAE" w:rsidP="005C3B9C">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E851A0" w14:textId="77777777" w:rsidR="00832FAE" w:rsidRPr="006A1587" w:rsidRDefault="00832FAE" w:rsidP="00D23625">
            <w:pPr>
              <w:spacing w:line="229" w:lineRule="exact"/>
              <w:ind w:left="142"/>
              <w:jc w:val="center"/>
              <w:rPr>
                <w:szCs w:val="20"/>
                <w:lang w:val="sv-SE"/>
              </w:rPr>
            </w:pPr>
            <w:r>
              <w:rPr>
                <w:sz w:val="20"/>
                <w:szCs w:val="20"/>
                <w:lang w:val="sv-SE"/>
              </w:rPr>
              <w:t>0..1</w:t>
            </w:r>
          </w:p>
        </w:tc>
      </w:tr>
      <w:tr w:rsidR="00832FAE" w:rsidRPr="009F3823" w14:paraId="523D4717" w14:textId="77777777" w:rsidTr="005C3B9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2AD728" w14:textId="601C765E" w:rsidR="00832FAE" w:rsidRPr="006A1587" w:rsidRDefault="00832FAE"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8CF459" w14:textId="77777777" w:rsidR="00832FAE" w:rsidRPr="006A1587" w:rsidRDefault="00832FAE"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86B381" w14:textId="77777777" w:rsidR="00832FAE" w:rsidRPr="00D77564" w:rsidRDefault="00832FAE" w:rsidP="005C3B9C">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A1260B"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6A1587" w14:paraId="4EC6A68B" w14:textId="77777777" w:rsidTr="00DE0316">
        <w:trPr>
          <w:trHeight w:hRule="exact" w:val="54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DD280E" w14:textId="3EF5D063" w:rsidR="00832FAE" w:rsidRPr="006A1587" w:rsidRDefault="00832FAE"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566DBD" w14:textId="77777777" w:rsidR="00832FAE" w:rsidRPr="006A1587" w:rsidRDefault="00832FAE" w:rsidP="005C3B9C">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BCBE88" w14:textId="77777777" w:rsidR="00832FAE" w:rsidRPr="00D77564" w:rsidRDefault="00832FAE" w:rsidP="005C3B9C">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E63D33" w14:textId="77777777" w:rsidR="00832FAE" w:rsidRPr="006A1587" w:rsidRDefault="00832FAE" w:rsidP="00D23625">
            <w:pPr>
              <w:spacing w:line="229" w:lineRule="exact"/>
              <w:ind w:left="142"/>
              <w:jc w:val="center"/>
              <w:rPr>
                <w:szCs w:val="20"/>
                <w:lang w:val="sv-SE"/>
              </w:rPr>
            </w:pPr>
            <w:r>
              <w:rPr>
                <w:sz w:val="20"/>
                <w:szCs w:val="20"/>
                <w:lang w:val="sv-SE"/>
              </w:rPr>
              <w:t>1..1</w:t>
            </w:r>
          </w:p>
        </w:tc>
      </w:tr>
      <w:tr w:rsidR="00832FAE" w:rsidRPr="009F3823" w14:paraId="31AD0F0F" w14:textId="77777777" w:rsidTr="005C3B9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FF43E" w14:textId="77483071" w:rsidR="00832FAE" w:rsidRPr="008F15ED" w:rsidRDefault="00832FAE" w:rsidP="005C3B9C">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79CEE1" w14:textId="77777777" w:rsidR="00832FAE" w:rsidRPr="009F3823" w:rsidRDefault="00832FAE" w:rsidP="005C3B9C">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027E35" w14:textId="77777777" w:rsidR="00832FAE" w:rsidRPr="00F812EC" w:rsidRDefault="00832FAE" w:rsidP="005C3B9C">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B08361" w14:textId="77777777" w:rsidR="00832FAE" w:rsidRPr="009F3823" w:rsidRDefault="00832FAE" w:rsidP="00D23625">
            <w:pPr>
              <w:spacing w:line="229" w:lineRule="exact"/>
              <w:ind w:left="142"/>
              <w:jc w:val="center"/>
              <w:rPr>
                <w:sz w:val="20"/>
                <w:szCs w:val="20"/>
              </w:rPr>
            </w:pPr>
            <w:r w:rsidRPr="009F3823">
              <w:rPr>
                <w:sz w:val="20"/>
                <w:szCs w:val="20"/>
              </w:rPr>
              <w:t>0..1</w:t>
            </w:r>
          </w:p>
        </w:tc>
      </w:tr>
      <w:tr w:rsidR="00832FAE" w:rsidRPr="009F3823" w14:paraId="26382EB2" w14:textId="77777777" w:rsidTr="005C3B9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277ECD" w14:textId="27774E05" w:rsidR="00832FAE" w:rsidRPr="008F15ED" w:rsidRDefault="00832FAE" w:rsidP="005C3B9C">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385BD6" w14:textId="77777777" w:rsidR="00832FAE" w:rsidRPr="009F3823" w:rsidRDefault="00832FAE" w:rsidP="005C3B9C">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27E0A9" w14:textId="77777777" w:rsidR="00832FAE" w:rsidRPr="00F812EC" w:rsidRDefault="00832FAE" w:rsidP="005C3B9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E2648C"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70378" w14:paraId="39DBFF4F"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4225A" w14:textId="26F8F01B" w:rsidR="00832FAE" w:rsidRPr="001E0FCA" w:rsidRDefault="00832FAE" w:rsidP="005C3B9C">
            <w:pPr>
              <w:spacing w:line="229" w:lineRule="exact"/>
              <w:ind w:left="102"/>
              <w:rPr>
                <w:color w:val="FF0000"/>
                <w:sz w:val="20"/>
                <w:szCs w:val="20"/>
              </w:rPr>
            </w:pPr>
            <w:r w:rsidRPr="00DE0316">
              <w:rPr>
                <w:color w:val="FF0000"/>
                <w:sz w:val="20"/>
                <w:szCs w:val="20"/>
                <w:lang w:val="sv-SE"/>
              </w:rPr>
              <w:t>../</w:t>
            </w:r>
            <w:r w:rsidRPr="001E0FCA">
              <w:rPr>
                <w:color w:val="FF0000"/>
                <w:sz w:val="20"/>
                <w:szCs w:val="20"/>
                <w:lang w:val="sv-SE"/>
              </w:rPr>
              <w:t>../../</w:t>
            </w:r>
            <w:r w:rsidRPr="001E0FCA">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86BFAC" w14:textId="77777777" w:rsidR="00832FAE" w:rsidRPr="001E0FCA" w:rsidRDefault="00832FAE" w:rsidP="005C3B9C">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3EF51" w14:textId="77777777" w:rsidR="00832FAE" w:rsidRPr="001E0FCA" w:rsidRDefault="00832FAE" w:rsidP="005C3B9C">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B0DB5B" w14:textId="77777777" w:rsidR="00832FAE" w:rsidRPr="001E0FCA" w:rsidRDefault="00832FAE" w:rsidP="00D23625">
            <w:pPr>
              <w:spacing w:line="229" w:lineRule="exact"/>
              <w:ind w:left="142"/>
              <w:jc w:val="center"/>
              <w:rPr>
                <w:color w:val="FF0000"/>
                <w:sz w:val="20"/>
                <w:szCs w:val="20"/>
              </w:rPr>
            </w:pPr>
            <w:r w:rsidRPr="001E0FCA">
              <w:rPr>
                <w:color w:val="FF0000"/>
                <w:sz w:val="20"/>
                <w:szCs w:val="20"/>
              </w:rPr>
              <w:t>0..0</w:t>
            </w:r>
          </w:p>
        </w:tc>
      </w:tr>
      <w:tr w:rsidR="00832FAE" w:rsidRPr="00270378" w14:paraId="4CDAF7C2"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DE5DF4" w14:textId="372010EE" w:rsidR="00832FAE" w:rsidRPr="009F3823" w:rsidRDefault="00832FAE"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C734D4" w14:textId="77777777" w:rsidR="00832FAE" w:rsidRPr="009F3823" w:rsidRDefault="00832FAE" w:rsidP="005C3B9C">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428507" w14:textId="77777777" w:rsidR="00832FAE" w:rsidRDefault="00832FAE" w:rsidP="005C3B9C">
            <w:pPr>
              <w:spacing w:line="229" w:lineRule="exact"/>
              <w:ind w:left="141"/>
              <w:rPr>
                <w:spacing w:val="-1"/>
                <w:sz w:val="20"/>
                <w:szCs w:val="20"/>
                <w:lang w:val="sv-SE"/>
              </w:rPr>
            </w:pPr>
            <w:r>
              <w:rPr>
                <w:spacing w:val="-1"/>
                <w:sz w:val="20"/>
                <w:szCs w:val="20"/>
                <w:lang w:val="sv-SE"/>
              </w:rPr>
              <w:t>Engångsdosering.</w:t>
            </w:r>
          </w:p>
          <w:p w14:paraId="0BF6397C" w14:textId="77777777" w:rsidR="00832FAE" w:rsidRPr="00270378" w:rsidRDefault="00832FAE" w:rsidP="005C3B9C">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07F8A8"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3232888E" w14:textId="77777777" w:rsidTr="005C3B9C">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5FA632" w14:textId="64363B1F" w:rsidR="00832FAE" w:rsidRPr="009F3823" w:rsidRDefault="00832FAE"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778FAC" w14:textId="77777777" w:rsidR="00832FAE" w:rsidRPr="00D77564" w:rsidRDefault="00832FAE"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CFAC93" w14:textId="77777777" w:rsidR="00832FAE" w:rsidRPr="009F3823" w:rsidRDefault="00832FAE" w:rsidP="005C3B9C">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1E1C5D3E" w14:textId="77777777" w:rsidR="00832FAE" w:rsidRPr="009F3823" w:rsidRDefault="00832FAE" w:rsidP="005C3B9C">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31E532" w14:textId="77777777" w:rsidR="00832FAE" w:rsidRPr="009F3823" w:rsidRDefault="00832FAE" w:rsidP="00D23625">
            <w:pPr>
              <w:spacing w:line="229" w:lineRule="exact"/>
              <w:ind w:left="142"/>
              <w:jc w:val="center"/>
              <w:rPr>
                <w:sz w:val="20"/>
                <w:szCs w:val="20"/>
                <w:lang w:val="sv-SE"/>
              </w:rPr>
            </w:pPr>
            <w:r w:rsidRPr="009F3823">
              <w:rPr>
                <w:sz w:val="20"/>
                <w:szCs w:val="20"/>
                <w:lang w:val="sv-SE"/>
              </w:rPr>
              <w:t>1..1</w:t>
            </w:r>
          </w:p>
        </w:tc>
      </w:tr>
      <w:tr w:rsidR="00832FAE" w:rsidRPr="009F3823" w14:paraId="2009F57E"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AD7DCF" w14:textId="0F870B1A"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C06051" w14:textId="77777777" w:rsidR="00832FAE" w:rsidRPr="009F3823" w:rsidRDefault="00832FAE"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3BCF68" w14:textId="77777777" w:rsidR="00832FAE" w:rsidRPr="00D77564" w:rsidRDefault="00832FAE" w:rsidP="005C3B9C">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90834E"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12EC3B64" w14:textId="77777777" w:rsidTr="005C3B9C">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1BB86B" w14:textId="4AC19B11"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7EB773" w14:textId="77777777" w:rsidR="00832FAE" w:rsidRPr="009F3823" w:rsidRDefault="00832FAE"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09F60" w14:textId="77777777" w:rsidR="00832FAE" w:rsidRPr="00D77564" w:rsidRDefault="00832FAE" w:rsidP="005C3B9C">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FF1598"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6C3CDE37" w14:textId="77777777" w:rsidTr="005C3B9C">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AF36A2" w14:textId="0066C4FB"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CFAD61" w14:textId="77777777" w:rsidR="00832FAE" w:rsidRPr="009F3823" w:rsidRDefault="00832FAE"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3B5BD9" w14:textId="77777777" w:rsidR="00832FAE" w:rsidRPr="00D77564" w:rsidRDefault="00832FAE" w:rsidP="005C3B9C">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3F661B"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5F422BEF" w14:textId="77777777" w:rsidTr="005C3B9C">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25DDF6" w14:textId="019F7095" w:rsidR="00832FAE" w:rsidRPr="009F3823" w:rsidRDefault="00832FAE"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C11B7B" w14:textId="77777777" w:rsidR="00832FAE" w:rsidRDefault="00832FAE" w:rsidP="005C3B9C">
            <w:pPr>
              <w:spacing w:line="229" w:lineRule="exact"/>
              <w:ind w:left="102"/>
              <w:rPr>
                <w:sz w:val="20"/>
                <w:szCs w:val="20"/>
              </w:rPr>
            </w:pPr>
            <w:r w:rsidRPr="009F3823">
              <w:rPr>
                <w:sz w:val="20"/>
                <w:szCs w:val="20"/>
              </w:rPr>
              <w:t>TimeStampType</w:t>
            </w:r>
          </w:p>
          <w:p w14:paraId="7C4813EC" w14:textId="77777777" w:rsidR="00832FAE" w:rsidRPr="009F3823" w:rsidRDefault="00832FAE" w:rsidP="005C3B9C">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31478E" w14:textId="77777777" w:rsidR="00832FAE" w:rsidRPr="00A97534" w:rsidRDefault="00832FAE" w:rsidP="005C3B9C">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2193187C" w14:textId="77777777" w:rsidR="00832FAE" w:rsidRPr="00D77564" w:rsidRDefault="00832FAE" w:rsidP="005C3B9C">
            <w:pPr>
              <w:autoSpaceDE w:val="0"/>
              <w:autoSpaceDN w:val="0"/>
              <w:adjustRightInd w:val="0"/>
              <w:rPr>
                <w:rFonts w:cs="Helvetica"/>
                <w:sz w:val="20"/>
                <w:szCs w:val="20"/>
                <w:lang w:val="sv-SE"/>
              </w:rPr>
            </w:pPr>
          </w:p>
          <w:p w14:paraId="231F174E" w14:textId="77777777" w:rsidR="00832FAE" w:rsidRPr="00D77564" w:rsidRDefault="00832FAE" w:rsidP="005C3B9C">
            <w:pPr>
              <w:autoSpaceDE w:val="0"/>
              <w:autoSpaceDN w:val="0"/>
              <w:adjustRightInd w:val="0"/>
              <w:rPr>
                <w:rFonts w:cs="Helvetica"/>
                <w:sz w:val="20"/>
                <w:szCs w:val="20"/>
                <w:lang w:val="sv-SE"/>
              </w:rPr>
            </w:pPr>
          </w:p>
          <w:p w14:paraId="7ACDBF08" w14:textId="77777777" w:rsidR="00832FAE" w:rsidRPr="00D77564" w:rsidRDefault="00832FAE"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26A2D9" w14:textId="77777777" w:rsidR="00832FAE" w:rsidRPr="009F3823" w:rsidRDefault="00832FAE" w:rsidP="00D23625">
            <w:pPr>
              <w:spacing w:line="229" w:lineRule="exact"/>
              <w:ind w:left="142"/>
              <w:jc w:val="center"/>
              <w:rPr>
                <w:sz w:val="20"/>
                <w:szCs w:val="20"/>
              </w:rPr>
            </w:pPr>
            <w:r w:rsidRPr="009F3823">
              <w:rPr>
                <w:sz w:val="20"/>
                <w:szCs w:val="20"/>
              </w:rPr>
              <w:t>0..1</w:t>
            </w:r>
          </w:p>
        </w:tc>
      </w:tr>
      <w:tr w:rsidR="00832FAE" w:rsidRPr="00270378" w14:paraId="69778A90" w14:textId="77777777" w:rsidTr="005C3B9C">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9C4625" w14:textId="5CAEBBBA"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3BB681" w14:textId="77777777" w:rsidR="00832FAE" w:rsidRPr="009F3823" w:rsidRDefault="00832FAE" w:rsidP="005C3B9C">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D5747E" w14:textId="77777777" w:rsidR="00832FAE" w:rsidRDefault="00832FAE" w:rsidP="005C3B9C">
            <w:pPr>
              <w:spacing w:line="229" w:lineRule="exact"/>
              <w:ind w:left="102"/>
              <w:rPr>
                <w:spacing w:val="-1"/>
                <w:sz w:val="20"/>
                <w:szCs w:val="20"/>
                <w:lang w:val="sv-SE"/>
              </w:rPr>
            </w:pPr>
            <w:r>
              <w:rPr>
                <w:spacing w:val="-1"/>
                <w:sz w:val="20"/>
                <w:szCs w:val="20"/>
                <w:lang w:val="sv-SE"/>
              </w:rPr>
              <w:t>Fritextdosering</w:t>
            </w:r>
          </w:p>
          <w:p w14:paraId="2EE2C28B" w14:textId="77777777" w:rsidR="00832FAE" w:rsidRPr="00270378" w:rsidRDefault="00832FAE" w:rsidP="005C3B9C">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4E0DE3"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654BE21F" w14:textId="77777777" w:rsidTr="005C3B9C">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0BB2FF" w14:textId="3664AE3E"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DE9DB5" w14:textId="77777777" w:rsidR="00832FAE" w:rsidRPr="009F3823" w:rsidRDefault="00832FAE" w:rsidP="005C3B9C">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54DDA8" w14:textId="77777777" w:rsidR="00832FAE" w:rsidRPr="00D77564" w:rsidRDefault="00832FAE" w:rsidP="005C3B9C">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C832A6"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4835A0F1" w14:textId="77777777" w:rsidTr="00F57D1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2AE867" w14:textId="73F95070" w:rsidR="00832FAE" w:rsidRPr="009F3823" w:rsidRDefault="00832FAE"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22B0BA" w14:textId="320A5621" w:rsidR="00832FAE" w:rsidRPr="009F3823" w:rsidRDefault="00832FAE" w:rsidP="00F57D18">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E2AC68" w14:textId="77777777" w:rsidR="00832FAE" w:rsidRPr="00D77564" w:rsidRDefault="00832FAE" w:rsidP="00F57D18">
            <w:pPr>
              <w:spacing w:line="229" w:lineRule="exact"/>
              <w:ind w:left="102"/>
              <w:rPr>
                <w:spacing w:val="-1"/>
                <w:sz w:val="20"/>
                <w:szCs w:val="20"/>
                <w:lang w:val="sv-SE"/>
              </w:rPr>
            </w:pPr>
            <w:r w:rsidRPr="009F3823">
              <w:rPr>
                <w:rFonts w:cs="Helvetica"/>
                <w:sz w:val="20"/>
                <w:szCs w:val="20"/>
                <w:lang w:val="sv-SE"/>
              </w:rPr>
              <w:t>den dosering som gäller vid Doseringsstegets slut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CEDA4" w14:textId="77777777" w:rsidR="00832FAE" w:rsidRPr="00D77564" w:rsidRDefault="00832FAE" w:rsidP="00D23625">
            <w:pPr>
              <w:spacing w:line="229" w:lineRule="exact"/>
              <w:ind w:left="142"/>
              <w:jc w:val="center"/>
              <w:rPr>
                <w:sz w:val="20"/>
                <w:szCs w:val="20"/>
                <w:lang w:val="sv-SE"/>
              </w:rPr>
            </w:pPr>
            <w:r w:rsidRPr="000423F4">
              <w:rPr>
                <w:sz w:val="20"/>
                <w:szCs w:val="20"/>
                <w:lang w:val="sv-SE"/>
              </w:rPr>
              <w:t>1..1</w:t>
            </w:r>
          </w:p>
        </w:tc>
      </w:tr>
      <w:tr w:rsidR="00832FAE" w:rsidRPr="00270378" w14:paraId="79ED0CD7" w14:textId="77777777" w:rsidTr="005C3B9C">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9B1CE4" w14:textId="77777777" w:rsidR="00832FAE" w:rsidRPr="001E0FCA" w:rsidRDefault="00832FAE"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B039BB" w14:textId="77777777" w:rsidR="00832FAE" w:rsidRPr="001E0FCA" w:rsidRDefault="00832FAE" w:rsidP="005C3B9C">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A3B225" w14:textId="77777777" w:rsidR="00832FAE" w:rsidRDefault="00832FAE" w:rsidP="005C3B9C">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04F60EFC" w14:textId="77777777" w:rsidR="00832FAE" w:rsidRPr="00270378" w:rsidRDefault="00832FAE"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A98F58" w14:textId="77777777" w:rsidR="00832FAE" w:rsidRPr="00270378" w:rsidRDefault="00832FAE" w:rsidP="00D23625">
            <w:pPr>
              <w:spacing w:line="229" w:lineRule="exact"/>
              <w:ind w:left="142"/>
              <w:jc w:val="center"/>
              <w:rPr>
                <w:sz w:val="20"/>
                <w:szCs w:val="20"/>
                <w:lang w:val="sv-SE"/>
              </w:rPr>
            </w:pPr>
            <w:r w:rsidRPr="00270378">
              <w:rPr>
                <w:sz w:val="20"/>
                <w:szCs w:val="20"/>
                <w:lang w:val="sv-SE"/>
              </w:rPr>
              <w:t>0..1</w:t>
            </w:r>
          </w:p>
        </w:tc>
      </w:tr>
      <w:tr w:rsidR="00832FAE" w:rsidRPr="009F3823" w14:paraId="1F4AA3CB" w14:textId="77777777" w:rsidTr="005C3B9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28746" w14:textId="77777777" w:rsidR="00832FAE" w:rsidRPr="00270378" w:rsidRDefault="00832FAE"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DC42F2" w14:textId="77777777" w:rsidR="00832FAE" w:rsidRPr="009F3823" w:rsidRDefault="00832FAE"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0138CC" w14:textId="77777777" w:rsidR="00832FAE" w:rsidRPr="009F3823" w:rsidRDefault="00832FAE" w:rsidP="005C3B9C">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69ECBFC0" w14:textId="77777777" w:rsidR="00832FAE" w:rsidRPr="009F3823" w:rsidRDefault="00832FAE"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851A31"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D77564" w14:paraId="13E669A6" w14:textId="77777777" w:rsidTr="005C3B9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7A5BFF" w14:textId="77777777" w:rsidR="00832FAE" w:rsidRPr="00D77564" w:rsidRDefault="00832FAE"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27F06C" w14:textId="77777777" w:rsidR="00832FAE" w:rsidRPr="00D77564" w:rsidRDefault="00832FAE"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3F2E35" w14:textId="77777777" w:rsidR="00832FAE" w:rsidRPr="00D77564" w:rsidRDefault="00832FAE" w:rsidP="005C3B9C">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DC9253" w14:textId="77777777" w:rsidR="00832FAE" w:rsidRPr="00D77564" w:rsidRDefault="00832FAE" w:rsidP="00D23625">
            <w:pPr>
              <w:spacing w:line="229" w:lineRule="exact"/>
              <w:ind w:left="142"/>
              <w:jc w:val="center"/>
              <w:rPr>
                <w:szCs w:val="20"/>
                <w:lang w:val="sv-SE"/>
              </w:rPr>
            </w:pPr>
            <w:r>
              <w:rPr>
                <w:sz w:val="20"/>
                <w:szCs w:val="20"/>
                <w:lang w:val="sv-SE"/>
              </w:rPr>
              <w:t>0..1</w:t>
            </w:r>
          </w:p>
        </w:tc>
      </w:tr>
      <w:tr w:rsidR="00832FAE" w:rsidRPr="009F3823" w14:paraId="3F5BC71D" w14:textId="77777777" w:rsidTr="005C3B9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6FC393" w14:textId="77777777" w:rsidR="00832FAE" w:rsidRPr="00D77564" w:rsidRDefault="00832FAE"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AE8FB5" w14:textId="77777777" w:rsidR="00832FAE" w:rsidRPr="00D77564" w:rsidRDefault="00832FAE"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CBDA2A" w14:textId="77777777" w:rsidR="00832FAE" w:rsidRPr="00D77564" w:rsidRDefault="00832FAE" w:rsidP="005C3B9C">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7D34B4"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599D52CA" w14:textId="77777777" w:rsidTr="005C3B9C">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288B0" w14:textId="77777777"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72AA04" w14:textId="77777777" w:rsidR="00832FAE" w:rsidRPr="009F3823" w:rsidRDefault="00832FAE"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152BD" w14:textId="77777777" w:rsidR="00832FAE" w:rsidRPr="00D77564" w:rsidRDefault="00832FAE" w:rsidP="005C3B9C">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FFFD18"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0B645724" w14:textId="77777777" w:rsidTr="005C3B9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7DFDC2" w14:textId="77777777" w:rsidR="00832FAE" w:rsidRPr="009F3823" w:rsidRDefault="00832FAE"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7C9DF2" w14:textId="77777777" w:rsidR="00832FAE" w:rsidRPr="009F3823" w:rsidRDefault="00832FAE"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C415AC" w14:textId="77777777" w:rsidR="00832FAE" w:rsidRPr="009F3823" w:rsidRDefault="00832FAE" w:rsidP="008F15ED">
            <w:pPr>
              <w:autoSpaceDE w:val="0"/>
              <w:autoSpaceDN w:val="0"/>
              <w:adjustRightInd w:val="0"/>
              <w:ind w:left="141"/>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33802946" w14:textId="77777777" w:rsidR="00832FAE" w:rsidRPr="009F3823" w:rsidRDefault="00832FAE"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BC2856"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F812EC" w14:paraId="7D7651E5" w14:textId="77777777" w:rsidTr="005C3B9C">
        <w:trPr>
          <w:trHeight w:hRule="exact" w:val="5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6FC923" w14:textId="77777777" w:rsidR="00832FAE" w:rsidRPr="00F812EC" w:rsidRDefault="00832FAE"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83FB04" w14:textId="77777777" w:rsidR="00832FAE" w:rsidRPr="00F812EC" w:rsidRDefault="00832FAE" w:rsidP="005C3B9C">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417DE0" w14:textId="77777777" w:rsidR="00832FAE" w:rsidRPr="00F812EC" w:rsidRDefault="00832FAE" w:rsidP="008F15ED">
            <w:pPr>
              <w:spacing w:line="229" w:lineRule="exact"/>
              <w:ind w:left="141"/>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6E7C6" w14:textId="77777777" w:rsidR="00832FAE" w:rsidRPr="00F812EC" w:rsidRDefault="00832FAE" w:rsidP="00D23625">
            <w:pPr>
              <w:spacing w:line="229" w:lineRule="exact"/>
              <w:ind w:left="142"/>
              <w:jc w:val="center"/>
              <w:rPr>
                <w:szCs w:val="20"/>
                <w:lang w:val="sv-SE"/>
              </w:rPr>
            </w:pPr>
            <w:r>
              <w:rPr>
                <w:sz w:val="20"/>
                <w:szCs w:val="20"/>
                <w:lang w:val="sv-SE"/>
              </w:rPr>
              <w:t>1..1</w:t>
            </w:r>
          </w:p>
        </w:tc>
      </w:tr>
      <w:tr w:rsidR="00832FAE" w:rsidRPr="009F3823" w14:paraId="2BBDFA56" w14:textId="77777777" w:rsidTr="005C3B9C">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30BC85" w14:textId="77777777" w:rsidR="00832FAE" w:rsidRPr="00F812EC" w:rsidRDefault="00832FAE"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BD1DBF" w14:textId="77777777" w:rsidR="00832FAE" w:rsidRPr="00F812EC" w:rsidRDefault="00832FAE" w:rsidP="005C3B9C">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2B03A7" w14:textId="77777777" w:rsidR="00832FAE" w:rsidRPr="002F5563" w:rsidRDefault="00832FAE" w:rsidP="008F15ED">
            <w:pPr>
              <w:spacing w:line="229" w:lineRule="exact"/>
              <w:ind w:left="141"/>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37DA49"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70378" w14:paraId="3F072923" w14:textId="77777777" w:rsidTr="005C3B9C">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398A96" w14:textId="77777777"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86720F" w14:textId="77777777" w:rsidR="00832FAE" w:rsidRPr="009F3823" w:rsidRDefault="00832FAE" w:rsidP="005C3B9C">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D293ED" w14:textId="77777777" w:rsidR="00832FAE" w:rsidRDefault="00832FAE" w:rsidP="008F15ED">
            <w:pPr>
              <w:spacing w:line="229" w:lineRule="exact"/>
              <w:ind w:left="141"/>
              <w:rPr>
                <w:spacing w:val="-1"/>
                <w:sz w:val="20"/>
                <w:szCs w:val="20"/>
                <w:lang w:val="sv-SE"/>
              </w:rPr>
            </w:pPr>
            <w:r>
              <w:rPr>
                <w:spacing w:val="-1"/>
                <w:sz w:val="20"/>
                <w:szCs w:val="20"/>
                <w:lang w:val="sv-SE"/>
              </w:rPr>
              <w:t>Perioddosering.</w:t>
            </w:r>
          </w:p>
          <w:p w14:paraId="6D81A2D8" w14:textId="77777777" w:rsidR="00832FAE" w:rsidRPr="00270378" w:rsidRDefault="00832FAE" w:rsidP="008F15ED">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5117B4"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003A7182"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C1E7E7" w14:textId="77777777"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A47A1" w14:textId="77777777" w:rsidR="00832FAE" w:rsidRPr="009F3823" w:rsidRDefault="00832FAE"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CAECF7" w14:textId="77777777" w:rsidR="00832FAE" w:rsidRPr="009F3823" w:rsidRDefault="00832FAE" w:rsidP="008F15ED">
            <w:pPr>
              <w:autoSpaceDE w:val="0"/>
              <w:autoSpaceDN w:val="0"/>
              <w:adjustRightInd w:val="0"/>
              <w:ind w:left="141"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22F194C7" w14:textId="77777777" w:rsidR="00832FAE" w:rsidRPr="009F3823" w:rsidRDefault="00832FAE"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E54FFD"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9F3823" w14:paraId="620A0462" w14:textId="77777777" w:rsidTr="005C3B9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13E79" w14:textId="77777777"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669547" w14:textId="77777777" w:rsidR="00832FAE" w:rsidRPr="009F3823" w:rsidRDefault="00832FAE"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79AD8A" w14:textId="77777777" w:rsidR="00832FAE" w:rsidRPr="00D77564" w:rsidRDefault="00832FAE" w:rsidP="008F15ED">
            <w:pPr>
              <w:autoSpaceDE w:val="0"/>
              <w:autoSpaceDN w:val="0"/>
              <w:adjustRightInd w:val="0"/>
              <w:ind w:left="141"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0384CA"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1173DD4D" w14:textId="77777777" w:rsidTr="005C3B9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571CFD" w14:textId="77777777"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FFD346" w14:textId="77777777" w:rsidR="00832FAE" w:rsidRPr="009F3823" w:rsidRDefault="00832FAE"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591B92" w14:textId="77777777" w:rsidR="00832FAE" w:rsidRPr="00D77564" w:rsidRDefault="00832FAE" w:rsidP="008F15ED">
            <w:pPr>
              <w:autoSpaceDE w:val="0"/>
              <w:autoSpaceDN w:val="0"/>
              <w:adjustRightInd w:val="0"/>
              <w:ind w:left="141"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835C2B"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7A2570FF" w14:textId="77777777" w:rsidTr="005C3B9C">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D9A3B" w14:textId="77777777"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12994F" w14:textId="77777777" w:rsidR="00832FAE" w:rsidRPr="009F3823" w:rsidRDefault="00832FAE"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90374D" w14:textId="77777777" w:rsidR="00832FAE" w:rsidRPr="00D77564" w:rsidRDefault="00832FAE" w:rsidP="008F15ED">
            <w:pPr>
              <w:autoSpaceDE w:val="0"/>
              <w:autoSpaceDN w:val="0"/>
              <w:adjustRightInd w:val="0"/>
              <w:ind w:left="141"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A66961"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32BC115D" w14:textId="77777777" w:rsidTr="005C3B9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6CE0C6" w14:textId="77777777"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F7C267" w14:textId="77777777" w:rsidR="00832FAE" w:rsidRPr="009F3823" w:rsidRDefault="00832FAE"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E9C548" w14:textId="77777777" w:rsidR="00832FAE" w:rsidRPr="009F3823" w:rsidRDefault="00832FAE" w:rsidP="008F15ED">
            <w:pPr>
              <w:autoSpaceDE w:val="0"/>
              <w:autoSpaceDN w:val="0"/>
              <w:adjustRightInd w:val="0"/>
              <w:ind w:left="141"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42422928" w14:textId="77777777" w:rsidR="00832FAE" w:rsidRPr="009F3823" w:rsidRDefault="00832FAE"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31C0BD"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9F3823" w14:paraId="1DBA28A0" w14:textId="77777777" w:rsidTr="005C3B9C">
        <w:trPr>
          <w:trHeight w:hRule="exact" w:val="65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F2FC9E" w14:textId="77777777" w:rsidR="00832FAE"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21F73" w14:textId="77777777" w:rsidR="00832FAE" w:rsidRPr="009F3823" w:rsidRDefault="00832FAE" w:rsidP="005C3B9C">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0D67E7" w14:textId="77777777" w:rsidR="00832FAE" w:rsidRPr="009F3823" w:rsidRDefault="00832FAE" w:rsidP="005C3B9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57DCB0"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09DF00AF" w14:textId="77777777" w:rsidTr="005C3B9C">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B5500E" w14:textId="77777777" w:rsidR="00832FAE"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CCD8F8" w14:textId="77777777" w:rsidR="00832FAE" w:rsidRPr="009F3823" w:rsidRDefault="00832FAE" w:rsidP="005C3B9C">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AC5831" w14:textId="77777777" w:rsidR="00832FAE" w:rsidRPr="00F812EC" w:rsidRDefault="00832FAE"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C02F30"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70378" w14:paraId="5115302B" w14:textId="77777777" w:rsidTr="005C3B9C">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29EE8C" w14:textId="77777777"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B15ACF" w14:textId="77777777" w:rsidR="00832FAE" w:rsidRPr="009F3823" w:rsidRDefault="00832FAE" w:rsidP="005C3B9C">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F58AE6" w14:textId="77777777" w:rsidR="00832FAE" w:rsidRDefault="00832FAE" w:rsidP="005C3B9C">
            <w:pPr>
              <w:spacing w:line="229" w:lineRule="exact"/>
              <w:ind w:left="102"/>
              <w:rPr>
                <w:spacing w:val="-1"/>
                <w:sz w:val="20"/>
                <w:szCs w:val="20"/>
                <w:lang w:val="sv-SE"/>
              </w:rPr>
            </w:pPr>
            <w:r>
              <w:rPr>
                <w:spacing w:val="-1"/>
                <w:sz w:val="20"/>
                <w:szCs w:val="20"/>
                <w:lang w:val="sv-SE"/>
              </w:rPr>
              <w:t>Tillfällesdosering.</w:t>
            </w:r>
          </w:p>
          <w:p w14:paraId="4EDE48E9" w14:textId="77777777" w:rsidR="00832FAE" w:rsidRPr="00270378" w:rsidRDefault="00832FAE"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9FE4B1"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1796B03D" w14:textId="77777777" w:rsidTr="005C3B9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E5C19B" w14:textId="77777777"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4124EF" w14:textId="77777777" w:rsidR="00832FAE" w:rsidRPr="009F3823" w:rsidRDefault="00832FAE" w:rsidP="005C3B9C">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32C58E" w14:textId="77777777" w:rsidR="00832FAE" w:rsidRPr="009F3823" w:rsidRDefault="00832FAE" w:rsidP="005C3B9C">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D1C59B"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9F3823" w14:paraId="1CAE46B6" w14:textId="77777777" w:rsidTr="008F15ED">
        <w:trPr>
          <w:trHeight w:hRule="exact" w:val="41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F3E16A" w14:textId="77777777"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1B5D66" w14:textId="77777777" w:rsidR="00832FAE" w:rsidRPr="009F3823" w:rsidRDefault="00832FAE" w:rsidP="005C3B9C">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DAED3E" w14:textId="77777777" w:rsidR="00832FAE" w:rsidRPr="009F3823" w:rsidRDefault="00832FAE" w:rsidP="008F15ED">
            <w:pPr>
              <w:autoSpaceDE w:val="0"/>
              <w:autoSpaceDN w:val="0"/>
              <w:adjustRightInd w:val="0"/>
              <w:ind w:left="141"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CC3F8A"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0E4B5ACF" w14:textId="77777777" w:rsidTr="005C3B9C">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DB62B8" w14:textId="77777777"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672C4C" w14:textId="77777777" w:rsidR="00832FAE" w:rsidRPr="009F3823" w:rsidRDefault="00832FAE" w:rsidP="005C3B9C">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B3853" w14:textId="77777777" w:rsidR="00832FAE" w:rsidRPr="00F812EC" w:rsidRDefault="00832FAE" w:rsidP="008F15ED">
            <w:pPr>
              <w:autoSpaceDE w:val="0"/>
              <w:autoSpaceDN w:val="0"/>
              <w:adjustRightInd w:val="0"/>
              <w:ind w:left="141"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4CA463"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157E1EDE" w14:textId="77777777" w:rsidTr="005C3B9C">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E77FCD" w14:textId="77777777"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1EDC0C" w14:textId="77777777" w:rsidR="00832FAE" w:rsidRPr="009F3823" w:rsidRDefault="00832FAE" w:rsidP="005C3B9C">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ECACDF" w14:textId="77777777" w:rsidR="00832FAE" w:rsidRPr="00270378" w:rsidRDefault="00832FAE" w:rsidP="008F15ED">
            <w:pPr>
              <w:autoSpaceDE w:val="0"/>
              <w:autoSpaceDN w:val="0"/>
              <w:adjustRightInd w:val="0"/>
              <w:ind w:left="141"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B0D23C" w14:textId="77777777" w:rsidR="00832FAE" w:rsidRPr="009F3823" w:rsidRDefault="00832FAE" w:rsidP="00D23625">
            <w:pPr>
              <w:spacing w:line="229" w:lineRule="exact"/>
              <w:ind w:left="142"/>
              <w:jc w:val="center"/>
              <w:rPr>
                <w:sz w:val="20"/>
                <w:szCs w:val="20"/>
              </w:rPr>
            </w:pPr>
            <w:r w:rsidRPr="009F3823">
              <w:rPr>
                <w:sz w:val="20"/>
                <w:szCs w:val="20"/>
              </w:rPr>
              <w:t>1..*</w:t>
            </w:r>
          </w:p>
        </w:tc>
      </w:tr>
      <w:tr w:rsidR="00832FAE" w:rsidRPr="009F3823" w14:paraId="2CD7215F" w14:textId="77777777" w:rsidTr="005C3B9C">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72E0AD" w14:textId="77777777" w:rsidR="00832FAE" w:rsidRPr="009F3823" w:rsidRDefault="00832FAE" w:rsidP="005C3B9C">
            <w:pPr>
              <w:spacing w:line="229" w:lineRule="exact"/>
              <w:ind w:left="102"/>
              <w:rPr>
                <w:sz w:val="20"/>
                <w:szCs w:val="20"/>
                <w:lang w:val="sv-SE"/>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21FEE7" w14:textId="77777777" w:rsidR="00832FAE" w:rsidRPr="009F3823" w:rsidRDefault="00832FAE"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3CA448" w14:textId="77777777" w:rsidR="00832FAE" w:rsidRPr="00270378" w:rsidRDefault="00832FAE" w:rsidP="008F15ED">
            <w:pPr>
              <w:autoSpaceDE w:val="0"/>
              <w:autoSpaceDN w:val="0"/>
              <w:adjustRightInd w:val="0"/>
              <w:ind w:left="141"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77391F" w14:textId="77777777" w:rsidR="00832FAE" w:rsidRPr="009F3823" w:rsidRDefault="00832FAE" w:rsidP="00D23625">
            <w:pPr>
              <w:spacing w:line="229" w:lineRule="exact"/>
              <w:ind w:left="142"/>
              <w:jc w:val="center"/>
              <w:rPr>
                <w:sz w:val="20"/>
                <w:szCs w:val="20"/>
                <w:lang w:val="sv-SE"/>
              </w:rPr>
            </w:pPr>
            <w:r w:rsidRPr="009F3823">
              <w:rPr>
                <w:sz w:val="20"/>
                <w:szCs w:val="20"/>
                <w:lang w:val="sv-SE"/>
              </w:rPr>
              <w:t>1..1</w:t>
            </w:r>
          </w:p>
        </w:tc>
      </w:tr>
      <w:tr w:rsidR="00832FAE" w:rsidRPr="006A1587" w14:paraId="3AA8F277" w14:textId="77777777" w:rsidTr="005C3B9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27FB73" w14:textId="77777777" w:rsidR="00832FAE" w:rsidRPr="006A1587" w:rsidRDefault="00832FAE"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E63EA0" w14:textId="77777777" w:rsidR="00832FAE" w:rsidRPr="006A1587" w:rsidRDefault="00832FAE"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FD3D6B" w14:textId="77777777" w:rsidR="00832FAE" w:rsidRPr="00D77564" w:rsidRDefault="00832FAE" w:rsidP="008F15ED">
            <w:pPr>
              <w:autoSpaceDE w:val="0"/>
              <w:autoSpaceDN w:val="0"/>
              <w:adjustRightInd w:val="0"/>
              <w:ind w:left="141"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29FBAD" w14:textId="77777777" w:rsidR="00832FAE" w:rsidRPr="006A1587" w:rsidRDefault="00832FAE" w:rsidP="00D23625">
            <w:pPr>
              <w:spacing w:line="229" w:lineRule="exact"/>
              <w:ind w:left="142"/>
              <w:jc w:val="center"/>
              <w:rPr>
                <w:szCs w:val="20"/>
                <w:lang w:val="sv-SE"/>
              </w:rPr>
            </w:pPr>
            <w:r>
              <w:rPr>
                <w:sz w:val="20"/>
                <w:szCs w:val="20"/>
                <w:lang w:val="sv-SE"/>
              </w:rPr>
              <w:t>0..1</w:t>
            </w:r>
          </w:p>
        </w:tc>
      </w:tr>
      <w:tr w:rsidR="00832FAE" w:rsidRPr="009F3823" w14:paraId="21343FC0" w14:textId="77777777" w:rsidTr="005C3B9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6A982B" w14:textId="77777777" w:rsidR="00832FAE" w:rsidRPr="006A1587" w:rsidRDefault="00832FAE"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5C9AC3" w14:textId="77777777" w:rsidR="00832FAE" w:rsidRPr="006A1587" w:rsidRDefault="00832FAE"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AA0F78" w14:textId="77777777" w:rsidR="00832FAE" w:rsidRPr="00D77564" w:rsidRDefault="00832FAE" w:rsidP="008F15ED">
            <w:pPr>
              <w:autoSpaceDE w:val="0"/>
              <w:autoSpaceDN w:val="0"/>
              <w:adjustRightInd w:val="0"/>
              <w:ind w:left="141"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204642"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6A1587" w14:paraId="04C65DFB" w14:textId="77777777" w:rsidTr="005C3B9C">
        <w:trPr>
          <w:trHeight w:hRule="exact" w:val="54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E6045" w14:textId="77777777" w:rsidR="00832FAE" w:rsidRPr="006A1587" w:rsidRDefault="00832FAE"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4027C2" w14:textId="77777777" w:rsidR="00832FAE" w:rsidRPr="006A1587" w:rsidRDefault="00832FAE" w:rsidP="005C3B9C">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421E83" w14:textId="77777777" w:rsidR="00832FAE" w:rsidRPr="00D77564" w:rsidRDefault="00832FAE" w:rsidP="008F15ED">
            <w:pPr>
              <w:autoSpaceDE w:val="0"/>
              <w:autoSpaceDN w:val="0"/>
              <w:adjustRightInd w:val="0"/>
              <w:ind w:left="141"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9943AF" w14:textId="77777777" w:rsidR="00832FAE" w:rsidRPr="006A1587" w:rsidRDefault="00832FAE" w:rsidP="00D23625">
            <w:pPr>
              <w:spacing w:line="229" w:lineRule="exact"/>
              <w:ind w:left="142"/>
              <w:jc w:val="center"/>
              <w:rPr>
                <w:szCs w:val="20"/>
                <w:lang w:val="sv-SE"/>
              </w:rPr>
            </w:pPr>
            <w:r>
              <w:rPr>
                <w:sz w:val="20"/>
                <w:szCs w:val="20"/>
                <w:lang w:val="sv-SE"/>
              </w:rPr>
              <w:t>1..1</w:t>
            </w:r>
          </w:p>
        </w:tc>
      </w:tr>
      <w:tr w:rsidR="00832FAE" w:rsidRPr="009F3823" w14:paraId="3DD134F3" w14:textId="77777777" w:rsidTr="005C3B9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1022A7" w14:textId="77777777" w:rsidR="00832FAE" w:rsidRPr="008F15ED" w:rsidRDefault="00832FAE" w:rsidP="005C3B9C">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0E2A8D" w14:textId="77777777" w:rsidR="00832FAE" w:rsidRPr="009F3823" w:rsidRDefault="00832FAE" w:rsidP="005C3B9C">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831A72" w14:textId="77777777" w:rsidR="00832FAE" w:rsidRPr="00F812EC" w:rsidRDefault="00832FAE" w:rsidP="008F15ED">
            <w:pPr>
              <w:autoSpaceDE w:val="0"/>
              <w:autoSpaceDN w:val="0"/>
              <w:adjustRightInd w:val="0"/>
              <w:ind w:left="141"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9A5C3B" w14:textId="77777777" w:rsidR="00832FAE" w:rsidRPr="009F3823" w:rsidRDefault="00832FAE" w:rsidP="00D23625">
            <w:pPr>
              <w:spacing w:line="229" w:lineRule="exact"/>
              <w:ind w:left="142"/>
              <w:jc w:val="center"/>
              <w:rPr>
                <w:sz w:val="20"/>
                <w:szCs w:val="20"/>
              </w:rPr>
            </w:pPr>
            <w:r w:rsidRPr="009F3823">
              <w:rPr>
                <w:sz w:val="20"/>
                <w:szCs w:val="20"/>
              </w:rPr>
              <w:t>0..1</w:t>
            </w:r>
          </w:p>
        </w:tc>
      </w:tr>
      <w:tr w:rsidR="00832FAE" w:rsidRPr="009F3823" w14:paraId="39E2E49D" w14:textId="77777777" w:rsidTr="005C3B9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E92F50" w14:textId="77777777" w:rsidR="00832FAE" w:rsidRPr="008F15ED" w:rsidRDefault="00832FAE" w:rsidP="005C3B9C">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C8CC28" w14:textId="77777777" w:rsidR="00832FAE" w:rsidRPr="009F3823" w:rsidRDefault="00832FAE" w:rsidP="005C3B9C">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4CE7EE" w14:textId="77777777" w:rsidR="00832FAE" w:rsidRPr="00F812EC" w:rsidRDefault="00832FAE" w:rsidP="005C3B9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6A87A7"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70378" w14:paraId="28FF68F7"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6937CC" w14:textId="77777777" w:rsidR="00832FAE" w:rsidRPr="001E0FCA" w:rsidRDefault="00832FAE" w:rsidP="005C3B9C">
            <w:pPr>
              <w:spacing w:line="229" w:lineRule="exact"/>
              <w:ind w:left="102"/>
              <w:rPr>
                <w:color w:val="FF0000"/>
                <w:sz w:val="20"/>
                <w:szCs w:val="20"/>
              </w:rPr>
            </w:pPr>
            <w:r w:rsidRPr="00DE0316">
              <w:rPr>
                <w:color w:val="FF0000"/>
                <w:sz w:val="20"/>
                <w:szCs w:val="20"/>
                <w:lang w:val="sv-SE"/>
              </w:rPr>
              <w:t>../</w:t>
            </w:r>
            <w:r w:rsidRPr="001E0FCA">
              <w:rPr>
                <w:color w:val="FF0000"/>
                <w:sz w:val="20"/>
                <w:szCs w:val="20"/>
                <w:lang w:val="sv-SE"/>
              </w:rPr>
              <w:t>../../</w:t>
            </w:r>
            <w:r w:rsidRPr="001E0FCA">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E6200" w14:textId="77777777" w:rsidR="00832FAE" w:rsidRPr="001E0FCA" w:rsidRDefault="00832FAE" w:rsidP="005C3B9C">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52927C" w14:textId="77777777" w:rsidR="00832FAE" w:rsidRPr="001E0FCA" w:rsidRDefault="00832FAE" w:rsidP="005C3B9C">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CA7BE2" w14:textId="77777777" w:rsidR="00832FAE" w:rsidRPr="001E0FCA" w:rsidRDefault="00832FAE" w:rsidP="00D23625">
            <w:pPr>
              <w:spacing w:line="229" w:lineRule="exact"/>
              <w:ind w:left="142"/>
              <w:jc w:val="center"/>
              <w:rPr>
                <w:color w:val="FF0000"/>
                <w:sz w:val="20"/>
                <w:szCs w:val="20"/>
              </w:rPr>
            </w:pPr>
            <w:r w:rsidRPr="001E0FCA">
              <w:rPr>
                <w:color w:val="FF0000"/>
                <w:sz w:val="20"/>
                <w:szCs w:val="20"/>
              </w:rPr>
              <w:t>0..0</w:t>
            </w:r>
          </w:p>
        </w:tc>
      </w:tr>
      <w:tr w:rsidR="00832FAE" w:rsidRPr="00270378" w14:paraId="32CD2A07"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6A99BB" w14:textId="77777777"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987825" w14:textId="77777777" w:rsidR="00832FAE" w:rsidRPr="009F3823" w:rsidRDefault="00832FAE" w:rsidP="005C3B9C">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45FBC9" w14:textId="77777777" w:rsidR="00832FAE" w:rsidRDefault="00832FAE" w:rsidP="005C3B9C">
            <w:pPr>
              <w:spacing w:line="229" w:lineRule="exact"/>
              <w:ind w:left="141"/>
              <w:rPr>
                <w:spacing w:val="-1"/>
                <w:sz w:val="20"/>
                <w:szCs w:val="20"/>
                <w:lang w:val="sv-SE"/>
              </w:rPr>
            </w:pPr>
            <w:r>
              <w:rPr>
                <w:spacing w:val="-1"/>
                <w:sz w:val="20"/>
                <w:szCs w:val="20"/>
                <w:lang w:val="sv-SE"/>
              </w:rPr>
              <w:t>Engångsdosering.</w:t>
            </w:r>
          </w:p>
          <w:p w14:paraId="7CD90769" w14:textId="77777777" w:rsidR="00832FAE" w:rsidRPr="00270378" w:rsidRDefault="00832FAE" w:rsidP="005C3B9C">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FE4C98"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71B16759" w14:textId="77777777" w:rsidTr="005C3B9C">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D21AF9" w14:textId="77777777" w:rsidR="00832FAE" w:rsidRPr="009F3823" w:rsidRDefault="00832FAE"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61806D" w14:textId="77777777" w:rsidR="00832FAE" w:rsidRPr="00D77564" w:rsidRDefault="00832FAE"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889163" w14:textId="77777777" w:rsidR="00832FAE" w:rsidRPr="009F3823" w:rsidRDefault="00832FAE" w:rsidP="005C3B9C">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2B3E8138" w14:textId="77777777" w:rsidR="00832FAE" w:rsidRPr="009F3823" w:rsidRDefault="00832FAE" w:rsidP="005C3B9C">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F01DBC" w14:textId="77777777" w:rsidR="00832FAE" w:rsidRPr="009F3823" w:rsidRDefault="00832FAE" w:rsidP="00D23625">
            <w:pPr>
              <w:spacing w:line="229" w:lineRule="exact"/>
              <w:ind w:left="142"/>
              <w:jc w:val="center"/>
              <w:rPr>
                <w:sz w:val="20"/>
                <w:szCs w:val="20"/>
                <w:lang w:val="sv-SE"/>
              </w:rPr>
            </w:pPr>
            <w:r w:rsidRPr="009F3823">
              <w:rPr>
                <w:sz w:val="20"/>
                <w:szCs w:val="20"/>
                <w:lang w:val="sv-SE"/>
              </w:rPr>
              <w:t>1..1</w:t>
            </w:r>
          </w:p>
        </w:tc>
      </w:tr>
      <w:tr w:rsidR="00832FAE" w:rsidRPr="009F3823" w14:paraId="07DA7509"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D6A80F" w14:textId="77777777"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FA227C" w14:textId="77777777" w:rsidR="00832FAE" w:rsidRPr="009F3823" w:rsidRDefault="00832FAE"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09E37D" w14:textId="77777777" w:rsidR="00832FAE" w:rsidRPr="00D77564" w:rsidRDefault="00832FAE" w:rsidP="005C3B9C">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68F060"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4A22010A" w14:textId="77777777" w:rsidTr="005C3B9C">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C88BCC" w14:textId="77777777"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A7ED6C" w14:textId="77777777" w:rsidR="00832FAE" w:rsidRPr="009F3823" w:rsidRDefault="00832FAE"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4C19AF" w14:textId="77777777" w:rsidR="00832FAE" w:rsidRPr="00D77564" w:rsidRDefault="00832FAE" w:rsidP="005C3B9C">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2130F"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47572E94" w14:textId="77777777" w:rsidTr="005C3B9C">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EA744" w14:textId="77777777"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B38BE2" w14:textId="77777777" w:rsidR="00832FAE" w:rsidRPr="009F3823" w:rsidRDefault="00832FAE"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0A2F13" w14:textId="77777777" w:rsidR="00832FAE" w:rsidRPr="00D77564" w:rsidRDefault="00832FAE" w:rsidP="005C3B9C">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BCBACE"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05320923" w14:textId="77777777" w:rsidTr="005C3B9C">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A2B104" w14:textId="77777777" w:rsidR="00832FAE" w:rsidRPr="009F3823" w:rsidRDefault="00832FAE"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6DCAB5" w14:textId="77777777" w:rsidR="00832FAE" w:rsidRDefault="00832FAE" w:rsidP="005C3B9C">
            <w:pPr>
              <w:spacing w:line="229" w:lineRule="exact"/>
              <w:ind w:left="102"/>
              <w:rPr>
                <w:sz w:val="20"/>
                <w:szCs w:val="20"/>
              </w:rPr>
            </w:pPr>
            <w:r w:rsidRPr="009F3823">
              <w:rPr>
                <w:sz w:val="20"/>
                <w:szCs w:val="20"/>
              </w:rPr>
              <w:t>TimeStampType</w:t>
            </w:r>
          </w:p>
          <w:p w14:paraId="41065D17" w14:textId="77777777" w:rsidR="00832FAE" w:rsidRPr="009F3823" w:rsidRDefault="00832FAE" w:rsidP="005C3B9C">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2E254E" w14:textId="77777777" w:rsidR="00832FAE" w:rsidRPr="00A97534" w:rsidRDefault="00832FAE" w:rsidP="005C3B9C">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0159F509" w14:textId="77777777" w:rsidR="00832FAE" w:rsidRPr="00D77564" w:rsidRDefault="00832FAE" w:rsidP="005C3B9C">
            <w:pPr>
              <w:autoSpaceDE w:val="0"/>
              <w:autoSpaceDN w:val="0"/>
              <w:adjustRightInd w:val="0"/>
              <w:rPr>
                <w:rFonts w:cs="Helvetica"/>
                <w:sz w:val="20"/>
                <w:szCs w:val="20"/>
                <w:lang w:val="sv-SE"/>
              </w:rPr>
            </w:pPr>
          </w:p>
          <w:p w14:paraId="731A099F" w14:textId="77777777" w:rsidR="00832FAE" w:rsidRPr="00D77564" w:rsidRDefault="00832FAE" w:rsidP="005C3B9C">
            <w:pPr>
              <w:autoSpaceDE w:val="0"/>
              <w:autoSpaceDN w:val="0"/>
              <w:adjustRightInd w:val="0"/>
              <w:rPr>
                <w:rFonts w:cs="Helvetica"/>
                <w:sz w:val="20"/>
                <w:szCs w:val="20"/>
                <w:lang w:val="sv-SE"/>
              </w:rPr>
            </w:pPr>
          </w:p>
          <w:p w14:paraId="48F0112C" w14:textId="77777777" w:rsidR="00832FAE" w:rsidRPr="00D77564" w:rsidRDefault="00832FAE"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FA677" w14:textId="77777777" w:rsidR="00832FAE" w:rsidRPr="009F3823" w:rsidRDefault="00832FAE" w:rsidP="00D23625">
            <w:pPr>
              <w:spacing w:line="229" w:lineRule="exact"/>
              <w:ind w:left="142"/>
              <w:jc w:val="center"/>
              <w:rPr>
                <w:sz w:val="20"/>
                <w:szCs w:val="20"/>
              </w:rPr>
            </w:pPr>
            <w:r w:rsidRPr="009F3823">
              <w:rPr>
                <w:sz w:val="20"/>
                <w:szCs w:val="20"/>
              </w:rPr>
              <w:t>0..1</w:t>
            </w:r>
          </w:p>
        </w:tc>
      </w:tr>
      <w:tr w:rsidR="00832FAE" w:rsidRPr="00270378" w14:paraId="0C589806" w14:textId="77777777" w:rsidTr="005C3B9C">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953863" w14:textId="77777777" w:rsidR="00832FAE" w:rsidRPr="009F3823" w:rsidRDefault="00832FAE"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A12267" w14:textId="77777777" w:rsidR="00832FAE" w:rsidRPr="009F3823" w:rsidRDefault="00832FAE" w:rsidP="005C3B9C">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B1ADBE" w14:textId="77777777" w:rsidR="00832FAE" w:rsidRDefault="00832FAE" w:rsidP="005C3B9C">
            <w:pPr>
              <w:spacing w:line="229" w:lineRule="exact"/>
              <w:ind w:left="102"/>
              <w:rPr>
                <w:spacing w:val="-1"/>
                <w:sz w:val="20"/>
                <w:szCs w:val="20"/>
                <w:lang w:val="sv-SE"/>
              </w:rPr>
            </w:pPr>
            <w:r>
              <w:rPr>
                <w:spacing w:val="-1"/>
                <w:sz w:val="20"/>
                <w:szCs w:val="20"/>
                <w:lang w:val="sv-SE"/>
              </w:rPr>
              <w:t>Fritextdosering</w:t>
            </w:r>
          </w:p>
          <w:p w14:paraId="01635A8C" w14:textId="77777777" w:rsidR="00832FAE" w:rsidRPr="00270378" w:rsidRDefault="00832FAE" w:rsidP="005C3B9C">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955E89"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7C8C0464" w14:textId="77777777" w:rsidTr="005C3B9C">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CCCC7C" w14:textId="77777777"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CD94A0" w14:textId="77777777" w:rsidR="00832FAE" w:rsidRPr="009F3823" w:rsidRDefault="00832FAE" w:rsidP="005C3B9C">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CBA754" w14:textId="77777777" w:rsidR="00832FAE" w:rsidRPr="00D77564" w:rsidRDefault="00832FAE" w:rsidP="008F15ED">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DEF5E4"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4AF31247" w14:textId="77777777" w:rsidTr="00F57D18">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6C1AD6" w14:textId="3E8FC1D0" w:rsidR="00832FAE" w:rsidRPr="009F3823" w:rsidRDefault="00832FAE"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E630C" w14:textId="77777777" w:rsidR="00832FAE" w:rsidRPr="009F3823" w:rsidRDefault="00832FAE" w:rsidP="00F57D18">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3AC55C" w14:textId="77777777" w:rsidR="00832FAE" w:rsidRDefault="00832FAE" w:rsidP="008F15ED">
            <w:pPr>
              <w:spacing w:line="229" w:lineRule="exact"/>
              <w:ind w:left="102"/>
              <w:rPr>
                <w:spacing w:val="-1"/>
                <w:sz w:val="20"/>
                <w:szCs w:val="20"/>
                <w:lang w:val="sv-SE"/>
              </w:rPr>
            </w:pPr>
            <w:r>
              <w:rPr>
                <w:spacing w:val="-1"/>
                <w:sz w:val="20"/>
                <w:szCs w:val="20"/>
                <w:lang w:val="sv-SE"/>
              </w:rPr>
              <w:t>Engångsdosering.</w:t>
            </w:r>
          </w:p>
          <w:p w14:paraId="55B239E1" w14:textId="77777777" w:rsidR="00832FAE" w:rsidRPr="00270378" w:rsidRDefault="00832FAE" w:rsidP="008F15ED">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635650"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2E0A74" w14:paraId="1AB87D7A" w14:textId="77777777" w:rsidTr="00F57D18">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11181D" w14:textId="2C0B1C69" w:rsidR="00832FAE" w:rsidRPr="009F3823" w:rsidRDefault="00832FAE" w:rsidP="00F57D18">
            <w:pPr>
              <w:spacing w:line="229" w:lineRule="exact"/>
              <w:ind w:left="102"/>
              <w:rPr>
                <w:sz w:val="20"/>
                <w:szCs w:val="20"/>
                <w:lang w:val="sv-SE"/>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D70713" w14:textId="77777777" w:rsidR="00832FAE" w:rsidRPr="00D77564" w:rsidRDefault="00832FAE"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372504" w14:textId="77777777" w:rsidR="00832FAE" w:rsidRPr="009F3823" w:rsidRDefault="00832FAE" w:rsidP="008F15ED">
            <w:pPr>
              <w:autoSpaceDE w:val="0"/>
              <w:autoSpaceDN w:val="0"/>
              <w:adjustRightInd w:val="0"/>
              <w:ind w:left="102"/>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6E93DE5F" w14:textId="77777777" w:rsidR="00832FAE" w:rsidRPr="009F3823" w:rsidRDefault="00832FAE" w:rsidP="008F15ED">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C6CD23" w14:textId="77777777" w:rsidR="00832FAE" w:rsidRPr="009F3823" w:rsidRDefault="00832FAE" w:rsidP="00D23625">
            <w:pPr>
              <w:spacing w:line="229" w:lineRule="exact"/>
              <w:ind w:left="142"/>
              <w:jc w:val="center"/>
              <w:rPr>
                <w:sz w:val="20"/>
                <w:szCs w:val="20"/>
                <w:lang w:val="sv-SE"/>
              </w:rPr>
            </w:pPr>
            <w:r w:rsidRPr="009F3823">
              <w:rPr>
                <w:sz w:val="20"/>
                <w:szCs w:val="20"/>
                <w:lang w:val="sv-SE"/>
              </w:rPr>
              <w:t>1..1</w:t>
            </w:r>
          </w:p>
        </w:tc>
      </w:tr>
      <w:tr w:rsidR="00832FAE" w:rsidRPr="002E0A74" w14:paraId="5694FE01" w14:textId="77777777" w:rsidTr="00F57D1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268EB" w14:textId="414DA570" w:rsidR="00832FAE" w:rsidRPr="009F3823" w:rsidRDefault="00832FAE" w:rsidP="00F57D18">
            <w:pPr>
              <w:spacing w:line="229" w:lineRule="exact"/>
              <w:ind w:left="102"/>
              <w:rPr>
                <w:szCs w:val="20"/>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FD0AC" w14:textId="77777777" w:rsidR="00832FAE" w:rsidRPr="009F3823" w:rsidRDefault="00832FAE"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A50D08" w14:textId="77777777" w:rsidR="00832FAE" w:rsidRPr="00D77564" w:rsidRDefault="00832FAE" w:rsidP="008F15ED">
            <w:pPr>
              <w:autoSpaceDE w:val="0"/>
              <w:autoSpaceDN w:val="0"/>
              <w:adjustRightInd w:val="0"/>
              <w:ind w:left="102"/>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F1CEBE"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2E0A74" w14:paraId="2E2D971F" w14:textId="77777777" w:rsidTr="00F57D18">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E141EF" w14:textId="5AD0837E" w:rsidR="00832FAE" w:rsidRPr="009F3823" w:rsidRDefault="00832FAE"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AB31EF" w14:textId="77777777" w:rsidR="00832FAE" w:rsidRPr="009F3823" w:rsidRDefault="00832FAE"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A77BEF" w14:textId="77777777" w:rsidR="00832FAE" w:rsidRPr="00D77564" w:rsidRDefault="00832FAE" w:rsidP="008F15ED">
            <w:pPr>
              <w:autoSpaceDE w:val="0"/>
              <w:autoSpaceDN w:val="0"/>
              <w:adjustRightInd w:val="0"/>
              <w:ind w:left="102"/>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4A5F0F"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2E0A74" w14:paraId="1D17F4F8" w14:textId="77777777" w:rsidTr="00F57D18">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0B3D7B" w14:textId="0C514F65" w:rsidR="00832FAE" w:rsidRPr="009F3823" w:rsidRDefault="00832FAE"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425A86" w14:textId="77777777" w:rsidR="00832FAE" w:rsidRPr="009F3823" w:rsidRDefault="00832FAE"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977B0E" w14:textId="77777777" w:rsidR="00832FAE" w:rsidRPr="00D77564" w:rsidRDefault="00832FAE" w:rsidP="008F15ED">
            <w:pPr>
              <w:autoSpaceDE w:val="0"/>
              <w:autoSpaceDN w:val="0"/>
              <w:adjustRightInd w:val="0"/>
              <w:ind w:left="102"/>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8A0A8"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3633653D" w14:textId="77777777" w:rsidTr="00F57D18">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1DA0D1" w14:textId="265F8845" w:rsidR="00832FAE" w:rsidRPr="009F3823" w:rsidRDefault="00832FAE" w:rsidP="00F57D18">
            <w:pPr>
              <w:spacing w:line="229" w:lineRule="exact"/>
              <w:ind w:left="102"/>
              <w:rPr>
                <w:sz w:val="20"/>
                <w:szCs w:val="20"/>
                <w:lang w:val="sv-SE"/>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AF50C8" w14:textId="77777777" w:rsidR="00832FAE" w:rsidRDefault="00832FAE" w:rsidP="00F57D18">
            <w:pPr>
              <w:spacing w:line="229" w:lineRule="exact"/>
              <w:ind w:left="102"/>
              <w:rPr>
                <w:sz w:val="20"/>
                <w:szCs w:val="20"/>
              </w:rPr>
            </w:pPr>
            <w:r w:rsidRPr="009F3823">
              <w:rPr>
                <w:sz w:val="20"/>
                <w:szCs w:val="20"/>
              </w:rPr>
              <w:t>TimeStampType</w:t>
            </w:r>
          </w:p>
          <w:p w14:paraId="32BB0736" w14:textId="77777777" w:rsidR="00832FAE" w:rsidRPr="009F3823" w:rsidRDefault="00832FAE" w:rsidP="00F57D18">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107483" w14:textId="77777777" w:rsidR="00832FAE" w:rsidRPr="00D77564" w:rsidRDefault="00832FAE" w:rsidP="008F15ED">
            <w:pPr>
              <w:autoSpaceDE w:val="0"/>
              <w:autoSpaceDN w:val="0"/>
              <w:adjustRightInd w:val="0"/>
              <w:ind w:left="102"/>
              <w:rPr>
                <w:rFonts w:cs="Helvetica"/>
                <w:sz w:val="20"/>
                <w:szCs w:val="20"/>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 xml:space="preserve">gnet när läkemedlet ska intas eller appliceras. Tidpunkt kan anges som en specifik dag, (datum, veckodag eller antal. dagar från Doseringsstegets början) eller som ett tillfälle eller klockslag inom dygnet eller som en kombination av dessa. </w:t>
            </w:r>
            <w:r>
              <w:rPr>
                <w:rFonts w:cs="Helvetica"/>
                <w:sz w:val="20"/>
                <w:szCs w:val="20"/>
              </w:rPr>
              <w:t xml:space="preserve">Om tid utelämnas tolkas </w:t>
            </w:r>
            <w:r w:rsidRPr="009F3823">
              <w:rPr>
                <w:rFonts w:cs="Helvetica"/>
                <w:sz w:val="20"/>
                <w:szCs w:val="20"/>
              </w:rPr>
              <w:t>det som "omgående".</w:t>
            </w:r>
          </w:p>
          <w:p w14:paraId="2E52B3E3" w14:textId="77777777" w:rsidR="00832FAE" w:rsidRPr="00D77564" w:rsidRDefault="00832FAE" w:rsidP="008F15ED">
            <w:pPr>
              <w:autoSpaceDE w:val="0"/>
              <w:autoSpaceDN w:val="0"/>
              <w:adjustRightInd w:val="0"/>
              <w:ind w:left="102"/>
              <w:rPr>
                <w:rFonts w:cs="Helvetica"/>
                <w:sz w:val="20"/>
                <w:szCs w:val="20"/>
                <w:lang w:val="sv-SE"/>
              </w:rPr>
            </w:pPr>
          </w:p>
          <w:p w14:paraId="35CBCD54" w14:textId="77777777" w:rsidR="00832FAE" w:rsidRPr="00D77564" w:rsidRDefault="00832FAE" w:rsidP="008F15ED">
            <w:pPr>
              <w:autoSpaceDE w:val="0"/>
              <w:autoSpaceDN w:val="0"/>
              <w:adjustRightInd w:val="0"/>
              <w:ind w:left="102"/>
              <w:rPr>
                <w:rFonts w:cs="Helvetica"/>
                <w:sz w:val="20"/>
                <w:szCs w:val="20"/>
                <w:lang w:val="sv-SE"/>
              </w:rPr>
            </w:pPr>
          </w:p>
          <w:p w14:paraId="6690DC64" w14:textId="77777777" w:rsidR="00832FAE" w:rsidRPr="00D77564" w:rsidRDefault="00832FAE" w:rsidP="008F15ED">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63D01A" w14:textId="77777777" w:rsidR="00832FAE" w:rsidRPr="009F3823" w:rsidRDefault="00832FAE" w:rsidP="00D23625">
            <w:pPr>
              <w:spacing w:line="229" w:lineRule="exact"/>
              <w:ind w:left="142"/>
              <w:jc w:val="center"/>
              <w:rPr>
                <w:sz w:val="20"/>
                <w:szCs w:val="20"/>
              </w:rPr>
            </w:pPr>
            <w:r w:rsidRPr="009F3823">
              <w:rPr>
                <w:sz w:val="20"/>
                <w:szCs w:val="20"/>
              </w:rPr>
              <w:t>0..1</w:t>
            </w:r>
          </w:p>
        </w:tc>
      </w:tr>
      <w:tr w:rsidR="00832FAE" w:rsidRPr="002E0A74" w14:paraId="6986A409" w14:textId="77777777" w:rsidTr="00F57D18">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FAF4C" w14:textId="39FB89D8" w:rsidR="00832FAE" w:rsidRPr="009F3823" w:rsidRDefault="00832FAE"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B4E428" w14:textId="77777777" w:rsidR="00832FAE" w:rsidRPr="009F3823" w:rsidRDefault="00832FAE" w:rsidP="00F57D18">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A19B97" w14:textId="77777777" w:rsidR="00832FAE" w:rsidRDefault="00832FAE" w:rsidP="00F57D18">
            <w:pPr>
              <w:spacing w:line="229" w:lineRule="exact"/>
              <w:ind w:left="102"/>
              <w:rPr>
                <w:spacing w:val="-1"/>
                <w:sz w:val="20"/>
                <w:szCs w:val="20"/>
                <w:lang w:val="sv-SE"/>
              </w:rPr>
            </w:pPr>
            <w:r>
              <w:rPr>
                <w:spacing w:val="-1"/>
                <w:sz w:val="20"/>
                <w:szCs w:val="20"/>
                <w:lang w:val="sv-SE"/>
              </w:rPr>
              <w:t>Fritextdosering</w:t>
            </w:r>
          </w:p>
          <w:p w14:paraId="00DAA728" w14:textId="77777777" w:rsidR="00832FAE" w:rsidRPr="00270378" w:rsidRDefault="00832FAE" w:rsidP="00F57D18">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4B5EF4"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2E0A74" w14:paraId="044D62CF" w14:textId="77777777" w:rsidTr="00F57D18">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4FDA10" w14:textId="01E407F4" w:rsidR="00832FAE" w:rsidRPr="009F3823" w:rsidRDefault="00832FAE"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6D8E20" w14:textId="77777777" w:rsidR="00832FAE" w:rsidRPr="009F3823" w:rsidRDefault="00832FAE" w:rsidP="00F57D18">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23446" w14:textId="77777777" w:rsidR="00832FAE" w:rsidRPr="00D77564" w:rsidRDefault="00832FAE" w:rsidP="00F57D18">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CC2250"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648747D2" w14:textId="77777777" w:rsidTr="00010B9D">
        <w:trPr>
          <w:trHeight w:hRule="exact" w:val="834"/>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750B5BE" w14:textId="58028EF5" w:rsidR="00832FAE" w:rsidRPr="00010B9D" w:rsidRDefault="00832FAE" w:rsidP="002E0A74">
            <w:pPr>
              <w:tabs>
                <w:tab w:val="left" w:pos="567"/>
              </w:tabs>
              <w:spacing w:line="229" w:lineRule="exact"/>
              <w:ind w:left="102"/>
              <w:rPr>
                <w:sz w:val="20"/>
                <w:szCs w:val="20"/>
              </w:rPr>
            </w:pPr>
            <w:r w:rsidRPr="00010B9D">
              <w:rPr>
                <w:sz w:val="20"/>
                <w:szCs w:val="20"/>
              </w:rPr>
              <w:t>../../additionalPatientInformation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E5931C3" w14:textId="4976BAD6" w:rsidR="00832FAE" w:rsidRPr="00010B9D" w:rsidRDefault="00832FAE" w:rsidP="002E0A74">
            <w:pPr>
              <w:spacing w:line="229" w:lineRule="exact"/>
              <w:ind w:left="102"/>
              <w:rPr>
                <w:sz w:val="20"/>
                <w:szCs w:val="20"/>
              </w:rPr>
            </w:pPr>
            <w:r w:rsidRPr="00010B9D">
              <w:rPr>
                <w:sz w:val="20"/>
                <w:szCs w:val="20"/>
              </w:rPr>
              <w:t>AdditionalPatientInformationType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5ED6C35B" w14:textId="6AEA70B1" w:rsidR="00832FAE" w:rsidRPr="00B56C5D" w:rsidRDefault="00832FAE" w:rsidP="008F15ED">
            <w:pPr>
              <w:spacing w:line="229" w:lineRule="exact"/>
              <w:rPr>
                <w:spacing w:val="-1"/>
                <w:sz w:val="20"/>
                <w:szCs w:val="20"/>
                <w:lang w:val="sv-SE"/>
              </w:rPr>
            </w:pPr>
            <w:r w:rsidRPr="00B56C5D">
              <w:rPr>
                <w:sz w:val="20"/>
                <w:szCs w:val="20"/>
                <w:lang w:val="sv-SE"/>
              </w:rPr>
              <w:t>Ytterligare information om patienten som inte går att få tag på via en gemensam PU-slagning.</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01158C4" w14:textId="6A8402D1" w:rsidR="00832FAE" w:rsidRPr="00010B9D" w:rsidRDefault="00832FAE" w:rsidP="00D23625">
            <w:pPr>
              <w:spacing w:line="229" w:lineRule="exact"/>
              <w:ind w:left="142"/>
              <w:jc w:val="center"/>
              <w:rPr>
                <w:sz w:val="20"/>
                <w:szCs w:val="20"/>
              </w:rPr>
            </w:pPr>
            <w:r w:rsidRPr="00010B9D">
              <w:rPr>
                <w:sz w:val="20"/>
                <w:szCs w:val="20"/>
              </w:rPr>
              <w:t>0..1</w:t>
            </w:r>
          </w:p>
        </w:tc>
      </w:tr>
      <w:tr w:rsidR="00832FAE" w:rsidRPr="002E0A74" w14:paraId="674E0C19"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97E6431" w14:textId="1FE7E8A9" w:rsidR="00832FAE" w:rsidRPr="00010B9D" w:rsidRDefault="00832FAE" w:rsidP="002E0A74">
            <w:pPr>
              <w:tabs>
                <w:tab w:val="left" w:pos="567"/>
              </w:tabs>
              <w:spacing w:line="229" w:lineRule="exact"/>
              <w:ind w:left="102"/>
              <w:rPr>
                <w:sz w:val="20"/>
                <w:szCs w:val="20"/>
              </w:rPr>
            </w:pPr>
            <w:r w:rsidRPr="00010B9D">
              <w:rPr>
                <w:sz w:val="20"/>
                <w:szCs w:val="20"/>
              </w:rPr>
              <w:t>../../../dateOfBirth</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0D6930E" w14:textId="42DC6303" w:rsidR="00832FAE" w:rsidRPr="00010B9D" w:rsidRDefault="00832FAE" w:rsidP="002E0A74">
            <w:pPr>
              <w:spacing w:line="229" w:lineRule="exact"/>
              <w:ind w:left="102"/>
              <w:rPr>
                <w:sz w:val="20"/>
                <w:szCs w:val="20"/>
              </w:rPr>
            </w:pPr>
            <w:r>
              <w:rPr>
                <w:sz w:val="20"/>
                <w:szCs w:val="20"/>
              </w:rPr>
              <w:t>DateType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2D43F1B" w14:textId="1ED55072" w:rsidR="00832FAE" w:rsidRPr="00010B9D" w:rsidRDefault="00832FAE" w:rsidP="008F15ED">
            <w:pPr>
              <w:spacing w:line="229" w:lineRule="exact"/>
              <w:rPr>
                <w:spacing w:val="-1"/>
                <w:sz w:val="20"/>
                <w:szCs w:val="20"/>
              </w:rPr>
            </w:pPr>
            <w:r w:rsidRPr="00010B9D">
              <w:rPr>
                <w:sz w:val="20"/>
                <w:szCs w:val="20"/>
              </w:rPr>
              <w:t>Patientens födelsedatum.</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3859911" w14:textId="787BEFF7" w:rsidR="00832FAE" w:rsidRPr="00010B9D" w:rsidRDefault="00832FAE" w:rsidP="00D23625">
            <w:pPr>
              <w:spacing w:line="229" w:lineRule="exact"/>
              <w:ind w:left="142"/>
              <w:jc w:val="center"/>
              <w:rPr>
                <w:sz w:val="20"/>
                <w:szCs w:val="20"/>
              </w:rPr>
            </w:pPr>
            <w:r w:rsidRPr="00010B9D">
              <w:rPr>
                <w:sz w:val="20"/>
                <w:szCs w:val="20"/>
              </w:rPr>
              <w:t>1..1</w:t>
            </w:r>
          </w:p>
        </w:tc>
      </w:tr>
      <w:tr w:rsidR="00832FAE" w:rsidRPr="002E0A74" w14:paraId="365C07F6"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0C241FE" w14:textId="45B1CCAB" w:rsidR="00832FAE" w:rsidRPr="00010B9D" w:rsidRDefault="00832FAE" w:rsidP="002E0A74">
            <w:pPr>
              <w:tabs>
                <w:tab w:val="left" w:pos="567"/>
              </w:tabs>
              <w:spacing w:line="229" w:lineRule="exact"/>
              <w:ind w:left="102"/>
              <w:rPr>
                <w:sz w:val="20"/>
                <w:szCs w:val="20"/>
              </w:rPr>
            </w:pPr>
            <w:r w:rsidRPr="00010B9D">
              <w:rPr>
                <w:sz w:val="20"/>
                <w:szCs w:val="20"/>
              </w:rPr>
              <w:t>../../../gender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76A817E" w14:textId="5105925D" w:rsidR="00832FAE" w:rsidRPr="00010B9D" w:rsidRDefault="00832FAE" w:rsidP="002E0A74">
            <w:pPr>
              <w:spacing w:line="229" w:lineRule="exact"/>
              <w:ind w:left="102"/>
              <w:rPr>
                <w:sz w:val="20"/>
                <w:szCs w:val="20"/>
              </w:rPr>
            </w:pPr>
            <w:r w:rsidRPr="00010B9D">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5BF69EE8" w14:textId="5DCCD63F" w:rsidR="00832FAE" w:rsidRPr="00B56C5D" w:rsidRDefault="00832FAE" w:rsidP="008F15ED">
            <w:pPr>
              <w:spacing w:line="229" w:lineRule="exact"/>
              <w:rPr>
                <w:spacing w:val="-1"/>
                <w:sz w:val="20"/>
                <w:szCs w:val="20"/>
                <w:lang w:val="sv-SE"/>
              </w:rPr>
            </w:pPr>
            <w:r w:rsidRPr="00B56C5D">
              <w:rPr>
                <w:sz w:val="20"/>
                <w:szCs w:val="20"/>
                <w:lang w:val="sv-SE"/>
              </w:rPr>
              <w:t>Patientens kön. KV Kön (1.2.752.129.2.2.1.1) bör användas.</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F3B05D9" w14:textId="16440E46" w:rsidR="00832FAE" w:rsidRPr="00010B9D" w:rsidRDefault="00832FAE" w:rsidP="00D23625">
            <w:pPr>
              <w:spacing w:line="229" w:lineRule="exact"/>
              <w:ind w:left="142"/>
              <w:jc w:val="center"/>
              <w:rPr>
                <w:sz w:val="20"/>
                <w:szCs w:val="20"/>
              </w:rPr>
            </w:pPr>
            <w:r w:rsidRPr="00010B9D">
              <w:rPr>
                <w:sz w:val="20"/>
                <w:szCs w:val="20"/>
              </w:rPr>
              <w:t>0..1</w:t>
            </w:r>
          </w:p>
        </w:tc>
      </w:tr>
      <w:tr w:rsidR="00832FAE" w:rsidRPr="002E0A74" w14:paraId="58673F0F"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2E7E2E7" w14:textId="4BE44FAC" w:rsidR="00832FAE" w:rsidRPr="00010B9D" w:rsidRDefault="00832FAE" w:rsidP="002E0A74">
            <w:pPr>
              <w:tabs>
                <w:tab w:val="left" w:pos="567"/>
              </w:tabs>
              <w:spacing w:line="229" w:lineRule="exact"/>
              <w:ind w:left="102"/>
              <w:rPr>
                <w:sz w:val="20"/>
                <w:szCs w:val="20"/>
              </w:rPr>
            </w:pPr>
            <w:r w:rsidRPr="00010B9D">
              <w:rPr>
                <w:rFonts w:eastAsia="Times New Roman"/>
                <w:sz w:val="20"/>
                <w:szCs w:val="20"/>
              </w:rPr>
              <w:lastRenderedPageBreak/>
              <w:t>../../../../code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4F87E0D" w14:textId="10D154D3" w:rsidR="00832FAE" w:rsidRPr="00010B9D" w:rsidRDefault="00832FAE"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C08932A" w14:textId="49AFE63D" w:rsidR="00832FAE" w:rsidRPr="00010B9D" w:rsidRDefault="00832FAE" w:rsidP="008F15ED">
            <w:pPr>
              <w:spacing w:line="229" w:lineRule="exact"/>
              <w:rPr>
                <w:spacing w:val="-1"/>
                <w:sz w:val="20"/>
                <w:szCs w:val="20"/>
              </w:rPr>
            </w:pPr>
            <w:r w:rsidRPr="00010B9D">
              <w:rPr>
                <w:sz w:val="20"/>
                <w:szCs w:val="20"/>
              </w:rPr>
              <w:t>Kod som anger kön.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0026EF3" w14:textId="7C2085DA" w:rsidR="00832FAE" w:rsidRPr="00010B9D" w:rsidRDefault="00832FAE" w:rsidP="00D23625">
            <w:pPr>
              <w:spacing w:line="229" w:lineRule="exact"/>
              <w:ind w:left="142"/>
              <w:jc w:val="center"/>
              <w:rPr>
                <w:sz w:val="20"/>
                <w:szCs w:val="20"/>
              </w:rPr>
            </w:pPr>
            <w:r w:rsidRPr="00010B9D">
              <w:rPr>
                <w:sz w:val="20"/>
                <w:szCs w:val="20"/>
              </w:rPr>
              <w:t>1..1</w:t>
            </w:r>
          </w:p>
        </w:tc>
      </w:tr>
      <w:tr w:rsidR="00832FAE" w:rsidRPr="002E0A74" w14:paraId="257C53B5"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C5C0A9A" w14:textId="06BBF848" w:rsidR="00832FAE" w:rsidRPr="00010B9D" w:rsidRDefault="00832FAE" w:rsidP="002E0A74">
            <w:pPr>
              <w:tabs>
                <w:tab w:val="left" w:pos="567"/>
              </w:tabs>
              <w:spacing w:line="229" w:lineRule="exact"/>
              <w:ind w:left="102"/>
              <w:rPr>
                <w:sz w:val="20"/>
                <w:szCs w:val="20"/>
              </w:rPr>
            </w:pPr>
            <w:r w:rsidRPr="00010B9D">
              <w:rPr>
                <w:rFonts w:eastAsia="Times New Roman"/>
                <w:sz w:val="20"/>
                <w:szCs w:val="20"/>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20F9F60" w14:textId="74308DD6" w:rsidR="00832FAE" w:rsidRPr="00010B9D" w:rsidRDefault="00832FAE"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C61C8CB" w14:textId="05BE46FA" w:rsidR="00832FAE" w:rsidRPr="00B56C5D" w:rsidRDefault="00832FAE" w:rsidP="008F15ED">
            <w:pPr>
              <w:spacing w:line="229" w:lineRule="exact"/>
              <w:rPr>
                <w:spacing w:val="-1"/>
                <w:sz w:val="20"/>
                <w:szCs w:val="20"/>
                <w:lang w:val="sv-SE"/>
              </w:rPr>
            </w:pPr>
            <w:r w:rsidRPr="00B56C5D">
              <w:rPr>
                <w:sz w:val="20"/>
                <w:szCs w:val="20"/>
                <w:lang w:val="sv-SE"/>
              </w:rPr>
              <w:t>OID för kodsystem för kön.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E60DFF3" w14:textId="6FB59E96" w:rsidR="00832FAE" w:rsidRPr="00010B9D" w:rsidRDefault="00832FAE" w:rsidP="00D23625">
            <w:pPr>
              <w:spacing w:line="229" w:lineRule="exact"/>
              <w:ind w:left="142"/>
              <w:jc w:val="center"/>
              <w:rPr>
                <w:sz w:val="20"/>
                <w:szCs w:val="20"/>
              </w:rPr>
            </w:pPr>
            <w:r w:rsidRPr="00010B9D">
              <w:rPr>
                <w:sz w:val="20"/>
                <w:szCs w:val="20"/>
              </w:rPr>
              <w:t>1..1</w:t>
            </w:r>
          </w:p>
        </w:tc>
      </w:tr>
      <w:tr w:rsidR="00832FAE" w:rsidRPr="002E0A74" w14:paraId="610F0E31"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D23BC0F" w14:textId="2591E26B" w:rsidR="00832FAE" w:rsidRPr="00010B9D" w:rsidRDefault="00832FAE" w:rsidP="002E0A74">
            <w:pPr>
              <w:tabs>
                <w:tab w:val="left" w:pos="567"/>
              </w:tabs>
              <w:spacing w:line="229" w:lineRule="exact"/>
              <w:ind w:left="102"/>
              <w:rPr>
                <w:sz w:val="20"/>
                <w:szCs w:val="20"/>
              </w:rPr>
            </w:pPr>
            <w:r w:rsidRPr="00010B9D">
              <w:rPr>
                <w:rFonts w:eastAsia="Times New Roman"/>
                <w:sz w:val="20"/>
                <w:szCs w:val="20"/>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EF2741F" w14:textId="68A7FB82" w:rsidR="00832FAE" w:rsidRPr="00010B9D" w:rsidRDefault="00832FAE"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65DBFF2" w14:textId="0F68A5DD" w:rsidR="00832FAE" w:rsidRPr="00B56C5D" w:rsidRDefault="00832FAE" w:rsidP="008F15ED">
            <w:pPr>
              <w:spacing w:line="229" w:lineRule="exact"/>
              <w:rPr>
                <w:spacing w:val="-1"/>
                <w:sz w:val="20"/>
                <w:szCs w:val="20"/>
                <w:lang w:val="sv-SE"/>
              </w:rPr>
            </w:pPr>
            <w:r w:rsidRPr="00B56C5D">
              <w:rPr>
                <w:spacing w:val="-1"/>
                <w:sz w:val="20"/>
                <w:szCs w:val="20"/>
                <w:lang w:val="sv-SE"/>
              </w:rPr>
              <w:t>Namn på kodsystem för kön.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5999C54" w14:textId="3CAFB786" w:rsidR="00832FAE" w:rsidRPr="00010B9D" w:rsidRDefault="00832FAE" w:rsidP="00D23625">
            <w:pPr>
              <w:spacing w:line="229" w:lineRule="exact"/>
              <w:ind w:left="142"/>
              <w:jc w:val="center"/>
              <w:rPr>
                <w:sz w:val="20"/>
                <w:szCs w:val="20"/>
              </w:rPr>
            </w:pPr>
            <w:r w:rsidRPr="00010B9D">
              <w:rPr>
                <w:sz w:val="20"/>
                <w:szCs w:val="20"/>
              </w:rPr>
              <w:t>0..1</w:t>
            </w:r>
          </w:p>
        </w:tc>
      </w:tr>
      <w:tr w:rsidR="00832FAE" w:rsidRPr="002E0A74" w14:paraId="51383F42"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E86A3EF" w14:textId="3C2057E9" w:rsidR="00832FAE" w:rsidRPr="00010B9D" w:rsidRDefault="00832FAE" w:rsidP="002E0A74">
            <w:pPr>
              <w:tabs>
                <w:tab w:val="left" w:pos="567"/>
              </w:tabs>
              <w:spacing w:line="229" w:lineRule="exact"/>
              <w:ind w:left="102"/>
              <w:rPr>
                <w:sz w:val="20"/>
                <w:szCs w:val="20"/>
              </w:rPr>
            </w:pPr>
            <w:r w:rsidRPr="00010B9D">
              <w:rPr>
                <w:rFonts w:eastAsia="Times New Roman"/>
                <w:sz w:val="20"/>
                <w:szCs w:val="20"/>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E4BDFF0" w14:textId="3FD96361" w:rsidR="00832FAE" w:rsidRPr="00010B9D" w:rsidRDefault="00832FAE"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1C662FF" w14:textId="77777777" w:rsidR="00832FAE" w:rsidRPr="00B56C5D" w:rsidRDefault="00832FAE" w:rsidP="00D82DEA">
            <w:pPr>
              <w:rPr>
                <w:sz w:val="20"/>
                <w:szCs w:val="20"/>
                <w:lang w:val="sv-SE"/>
              </w:rPr>
            </w:pPr>
            <w:r w:rsidRPr="00B56C5D">
              <w:rPr>
                <w:sz w:val="20"/>
                <w:szCs w:val="20"/>
                <w:lang w:val="sv-SE"/>
              </w:rPr>
              <w:t>Version på kodsystem för kön.</w:t>
            </w:r>
          </w:p>
          <w:p w14:paraId="4FDAEB67" w14:textId="77777777" w:rsidR="00832FAE" w:rsidRPr="00B56C5D" w:rsidRDefault="00832FAE" w:rsidP="008F15ED">
            <w:pPr>
              <w:spacing w:line="229"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C85B9DE" w14:textId="02D0938D" w:rsidR="00832FAE" w:rsidRPr="00010B9D" w:rsidRDefault="00832FAE" w:rsidP="00D23625">
            <w:pPr>
              <w:spacing w:line="229" w:lineRule="exact"/>
              <w:ind w:left="142"/>
              <w:jc w:val="center"/>
              <w:rPr>
                <w:sz w:val="20"/>
                <w:szCs w:val="20"/>
              </w:rPr>
            </w:pPr>
            <w:r w:rsidRPr="00010B9D">
              <w:rPr>
                <w:sz w:val="20"/>
                <w:szCs w:val="20"/>
              </w:rPr>
              <w:t>0..1</w:t>
            </w:r>
          </w:p>
        </w:tc>
      </w:tr>
      <w:tr w:rsidR="00832FAE" w:rsidRPr="002E0A74" w14:paraId="50EF1BAA"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A32E4E0" w14:textId="16B94392" w:rsidR="00832FAE" w:rsidRPr="00010B9D" w:rsidRDefault="00832FAE" w:rsidP="002E0A74">
            <w:pPr>
              <w:tabs>
                <w:tab w:val="left" w:pos="567"/>
              </w:tabs>
              <w:spacing w:line="229" w:lineRule="exact"/>
              <w:ind w:left="102"/>
              <w:rPr>
                <w:sz w:val="20"/>
                <w:szCs w:val="20"/>
              </w:rPr>
            </w:pPr>
            <w:r w:rsidRPr="00010B9D">
              <w:rPr>
                <w:rFonts w:eastAsia="Times New Roman"/>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8365F5" w14:textId="5C61E61F" w:rsidR="00832FAE" w:rsidRPr="00010B9D" w:rsidRDefault="00832FAE"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04EB1B55" w14:textId="32C618F1" w:rsidR="00832FAE" w:rsidRPr="00010B9D" w:rsidRDefault="00832FAE" w:rsidP="008F15ED">
            <w:pPr>
              <w:spacing w:line="229" w:lineRule="exact"/>
              <w:rPr>
                <w:spacing w:val="-1"/>
                <w:sz w:val="20"/>
                <w:szCs w:val="20"/>
              </w:rPr>
            </w:pPr>
            <w:r w:rsidRPr="00010B9D">
              <w:rPr>
                <w:sz w:val="20"/>
                <w:szCs w:val="20"/>
              </w:rPr>
              <w:t>Könet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A844F9D" w14:textId="74B79BAE" w:rsidR="00832FAE" w:rsidRPr="00010B9D" w:rsidRDefault="00832FAE" w:rsidP="00D23625">
            <w:pPr>
              <w:spacing w:line="229" w:lineRule="exact"/>
              <w:ind w:left="142"/>
              <w:jc w:val="center"/>
              <w:rPr>
                <w:sz w:val="20"/>
                <w:szCs w:val="20"/>
              </w:rPr>
            </w:pPr>
            <w:r w:rsidRPr="00010B9D">
              <w:rPr>
                <w:sz w:val="20"/>
                <w:szCs w:val="20"/>
              </w:rPr>
              <w:t>1..1</w:t>
            </w:r>
          </w:p>
        </w:tc>
      </w:tr>
      <w:tr w:rsidR="00832FAE" w:rsidRPr="002E0A74" w14:paraId="1FB7330E" w14:textId="77777777" w:rsidTr="006D44C7">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6A6A6"/>
          </w:tcPr>
          <w:p w14:paraId="32158C6A" w14:textId="5864F4AB" w:rsidR="00832FAE" w:rsidRPr="007B3265" w:rsidRDefault="00832FAE" w:rsidP="002E0A74">
            <w:pPr>
              <w:tabs>
                <w:tab w:val="left" w:pos="567"/>
              </w:tabs>
              <w:spacing w:line="229" w:lineRule="exact"/>
              <w:ind w:left="102"/>
              <w:rPr>
                <w:sz w:val="20"/>
                <w:szCs w:val="20"/>
                <w:lang w:val="sv-SE"/>
              </w:rPr>
            </w:pPr>
            <w:r w:rsidRPr="007B3265">
              <w:rPr>
                <w:sz w:val="20"/>
                <w:szCs w:val="20"/>
                <w:lang w:val="sv-SE"/>
              </w:rPr>
              <w:t>../relation</w:t>
            </w:r>
          </w:p>
        </w:tc>
        <w:tc>
          <w:tcPr>
            <w:tcW w:w="1417" w:type="dxa"/>
            <w:tcBorders>
              <w:top w:val="single" w:sz="5" w:space="0" w:color="000000"/>
              <w:left w:val="single" w:sz="5" w:space="0" w:color="000000"/>
              <w:bottom w:val="single" w:sz="5" w:space="0" w:color="000000"/>
              <w:right w:val="single" w:sz="5" w:space="0" w:color="000000"/>
            </w:tcBorders>
            <w:shd w:val="clear" w:color="auto" w:fill="A6A6A6"/>
          </w:tcPr>
          <w:p w14:paraId="7FB88EAD" w14:textId="0D24E530" w:rsidR="00832FAE" w:rsidRPr="007B3265" w:rsidRDefault="00832FAE" w:rsidP="002E0A74">
            <w:pPr>
              <w:spacing w:line="229" w:lineRule="exact"/>
              <w:ind w:left="102"/>
              <w:rPr>
                <w:sz w:val="20"/>
                <w:szCs w:val="20"/>
                <w:lang w:val="sv-SE"/>
              </w:rPr>
            </w:pPr>
            <w:r w:rsidRPr="007B3265">
              <w:rPr>
                <w:sz w:val="20"/>
                <w:szCs w:val="20"/>
                <w:lang w:val="sv-SE"/>
              </w:rPr>
              <w:t>RelationType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6A6A6"/>
          </w:tcPr>
          <w:p w14:paraId="664690AF" w14:textId="77777777" w:rsidR="00832FAE" w:rsidRPr="007B3265" w:rsidRDefault="00832FAE" w:rsidP="008F15ED">
            <w:pPr>
              <w:spacing w:line="229"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6A6A6"/>
          </w:tcPr>
          <w:p w14:paraId="3C2983EF" w14:textId="4ADA1E3A" w:rsidR="00832FAE" w:rsidRPr="007B3265" w:rsidRDefault="00832FAE" w:rsidP="00D23625">
            <w:pPr>
              <w:spacing w:line="229" w:lineRule="exact"/>
              <w:ind w:left="142"/>
              <w:jc w:val="center"/>
              <w:rPr>
                <w:sz w:val="20"/>
                <w:szCs w:val="20"/>
                <w:lang w:val="sv-SE"/>
              </w:rPr>
            </w:pPr>
            <w:r w:rsidRPr="007B3265">
              <w:rPr>
                <w:sz w:val="20"/>
                <w:szCs w:val="20"/>
                <w:lang w:val="sv-SE"/>
              </w:rPr>
              <w:t>0..*</w:t>
            </w:r>
          </w:p>
        </w:tc>
      </w:tr>
      <w:tr w:rsidR="006D44C7" w:rsidRPr="002E0A74" w14:paraId="1BD85D63"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2F5B299" w14:textId="36C7BC9E" w:rsidR="006D44C7" w:rsidRPr="007B3265" w:rsidRDefault="005F11F0" w:rsidP="002E0A74">
            <w:pPr>
              <w:tabs>
                <w:tab w:val="left" w:pos="567"/>
              </w:tabs>
              <w:spacing w:line="229" w:lineRule="exact"/>
              <w:ind w:left="102"/>
              <w:rPr>
                <w:szCs w:val="20"/>
              </w:rPr>
            </w:pPr>
            <w:r>
              <w:rPr>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6D16F67" w14:textId="279BCCDF" w:rsidR="006D44C7" w:rsidRPr="007B3265" w:rsidRDefault="005F11F0" w:rsidP="002E0A74">
            <w:pPr>
              <w:spacing w:line="229" w:lineRule="exact"/>
              <w:ind w:left="102"/>
              <w:rPr>
                <w:szCs w:val="20"/>
              </w:rPr>
            </w:pPr>
            <w:r>
              <w:rPr>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7BAB7165" w14:textId="29FB1447" w:rsidR="006D44C7" w:rsidRPr="005F11F0" w:rsidRDefault="005F11F0" w:rsidP="008F15ED">
            <w:pPr>
              <w:spacing w:line="229" w:lineRule="exact"/>
              <w:rPr>
                <w:spacing w:val="-1"/>
                <w:sz w:val="20"/>
                <w:szCs w:val="20"/>
              </w:rPr>
            </w:pPr>
            <w:r w:rsidRPr="005F11F0">
              <w:rPr>
                <w:rFonts w:cs="Georgia"/>
                <w:sz w:val="20"/>
                <w:szCs w:val="20"/>
                <w:lang w:eastAsia="sv-SE"/>
              </w:rPr>
              <w:t>Anger vilken typ av relation den refererade informationen har till hämtad observation.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B2A2B9F" w14:textId="2045ABD5" w:rsidR="006D44C7" w:rsidRPr="007B3265" w:rsidRDefault="005F11F0" w:rsidP="00D23625">
            <w:pPr>
              <w:spacing w:line="229" w:lineRule="exact"/>
              <w:ind w:left="142"/>
              <w:jc w:val="center"/>
              <w:rPr>
                <w:szCs w:val="20"/>
              </w:rPr>
            </w:pPr>
            <w:r>
              <w:rPr>
                <w:szCs w:val="20"/>
              </w:rPr>
              <w:t>1..1</w:t>
            </w:r>
          </w:p>
        </w:tc>
      </w:tr>
      <w:tr w:rsidR="006D44C7" w:rsidRPr="002E0A74" w14:paraId="65AD8758"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07A359FE" w14:textId="7461D0E2" w:rsidR="006D44C7" w:rsidRPr="007B3265" w:rsidRDefault="005F11F0" w:rsidP="002E0A74">
            <w:pPr>
              <w:tabs>
                <w:tab w:val="left" w:pos="567"/>
              </w:tabs>
              <w:spacing w:line="229" w:lineRule="exact"/>
              <w:ind w:left="102"/>
              <w:rPr>
                <w:szCs w:val="20"/>
              </w:rPr>
            </w:pPr>
            <w:r>
              <w:rPr>
                <w:szCs w:val="20"/>
              </w:rPr>
              <w:t>../../code/code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0C008CB" w14:textId="79E4CD45" w:rsidR="006D44C7" w:rsidRPr="007B3265" w:rsidRDefault="005F11F0" w:rsidP="002E0A74">
            <w:pPr>
              <w:spacing w:line="229" w:lineRule="exact"/>
              <w:ind w:left="102"/>
              <w:rPr>
                <w:szCs w:val="20"/>
              </w:rPr>
            </w:pPr>
            <w:r>
              <w:rPr>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021E21F7" w14:textId="7E28E569" w:rsidR="006D44C7" w:rsidRPr="005F11F0" w:rsidRDefault="005F11F0" w:rsidP="008F15ED">
            <w:pPr>
              <w:spacing w:line="229" w:lineRule="exact"/>
              <w:rPr>
                <w:spacing w:val="-1"/>
                <w:sz w:val="20"/>
                <w:szCs w:val="20"/>
              </w:rPr>
            </w:pPr>
            <w:r w:rsidRPr="005F11F0">
              <w:rPr>
                <w:rFonts w:cs="Georgia"/>
                <w:sz w:val="20"/>
                <w:szCs w:val="20"/>
                <w:lang w:eastAsia="sv-SE"/>
              </w:rPr>
              <w:t>Kod för relationstyp.</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909BD3C" w14:textId="01F5EF86" w:rsidR="006D44C7" w:rsidRPr="007B3265" w:rsidRDefault="005F11F0" w:rsidP="00D23625">
            <w:pPr>
              <w:spacing w:line="229" w:lineRule="exact"/>
              <w:ind w:left="142"/>
              <w:jc w:val="center"/>
              <w:rPr>
                <w:szCs w:val="20"/>
              </w:rPr>
            </w:pPr>
            <w:r>
              <w:rPr>
                <w:szCs w:val="20"/>
              </w:rPr>
              <w:t>1..1</w:t>
            </w:r>
          </w:p>
        </w:tc>
      </w:tr>
      <w:tr w:rsidR="006D44C7" w:rsidRPr="002E0A74" w14:paraId="0D033AF7"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A95BE72" w14:textId="52F29D41" w:rsidR="006D44C7" w:rsidRPr="007B3265" w:rsidRDefault="005F11F0" w:rsidP="002E0A74">
            <w:pPr>
              <w:tabs>
                <w:tab w:val="left" w:pos="567"/>
              </w:tabs>
              <w:spacing w:line="229" w:lineRule="exact"/>
              <w:ind w:left="102"/>
              <w:rPr>
                <w:szCs w:val="20"/>
              </w:rPr>
            </w:pPr>
            <w:r>
              <w:rPr>
                <w:szCs w:val="20"/>
              </w:rPr>
              <w:t>../../code/codeSystem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DB80476" w14:textId="40879B96" w:rsidR="006D44C7" w:rsidRPr="007B3265" w:rsidRDefault="005F11F0" w:rsidP="002E0A74">
            <w:pPr>
              <w:spacing w:line="229" w:lineRule="exact"/>
              <w:ind w:left="102"/>
              <w:rPr>
                <w:szCs w:val="20"/>
              </w:rPr>
            </w:pPr>
            <w:r>
              <w:rPr>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7790162E" w14:textId="1FE4C15C" w:rsidR="006D44C7" w:rsidRPr="005F11F0" w:rsidRDefault="005F11F0" w:rsidP="008F15ED">
            <w:pPr>
              <w:spacing w:line="229" w:lineRule="exact"/>
              <w:rPr>
                <w:spacing w:val="-1"/>
                <w:sz w:val="20"/>
                <w:szCs w:val="20"/>
              </w:rPr>
            </w:pPr>
            <w:r w:rsidRPr="005F11F0">
              <w:rPr>
                <w:rFonts w:cs="Georgia"/>
                <w:sz w:val="20"/>
                <w:szCs w:val="20"/>
                <w:lang w:eastAsia="sv-SE"/>
              </w:rPr>
              <w:t>Kodsystem för angiven kod för relationstyp.</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DAFD174" w14:textId="25DA9D1F" w:rsidR="006D44C7" w:rsidRPr="007B3265" w:rsidRDefault="005F11F0" w:rsidP="00D23625">
            <w:pPr>
              <w:spacing w:line="229" w:lineRule="exact"/>
              <w:ind w:left="142"/>
              <w:jc w:val="center"/>
              <w:rPr>
                <w:szCs w:val="20"/>
              </w:rPr>
            </w:pPr>
            <w:r>
              <w:rPr>
                <w:szCs w:val="20"/>
              </w:rPr>
              <w:t>0..1</w:t>
            </w:r>
          </w:p>
        </w:tc>
      </w:tr>
      <w:tr w:rsidR="006D44C7" w:rsidRPr="002E0A74" w14:paraId="0176D715"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77ACA4B" w14:textId="0A1165D1" w:rsidR="006D44C7" w:rsidRPr="005F11F0" w:rsidRDefault="005F11F0" w:rsidP="002E0A74">
            <w:pPr>
              <w:tabs>
                <w:tab w:val="left" w:pos="567"/>
              </w:tabs>
              <w:spacing w:line="229" w:lineRule="exact"/>
              <w:ind w:left="102"/>
              <w:rPr>
                <w:sz w:val="20"/>
                <w:szCs w:val="20"/>
              </w:rPr>
            </w:pPr>
            <w:r w:rsidRPr="005F11F0">
              <w:rPr>
                <w:sz w:val="20"/>
                <w:szCs w:val="20"/>
              </w:rPr>
              <w:t>../../code/codeSystemVersion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CAF60BB" w14:textId="20F03762" w:rsidR="006D44C7" w:rsidRPr="005F11F0" w:rsidRDefault="005F11F0" w:rsidP="002E0A74">
            <w:pPr>
              <w:spacing w:line="229" w:lineRule="exact"/>
              <w:ind w:left="102"/>
              <w:rPr>
                <w:sz w:val="20"/>
                <w:szCs w:val="20"/>
              </w:rPr>
            </w:pPr>
            <w:r w:rsidRPr="005F11F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F1EDCB1" w14:textId="3A89626C" w:rsidR="006D44C7" w:rsidRPr="005F11F0" w:rsidRDefault="005F11F0" w:rsidP="008F15ED">
            <w:pPr>
              <w:spacing w:line="229" w:lineRule="exact"/>
              <w:rPr>
                <w:spacing w:val="-1"/>
                <w:sz w:val="20"/>
                <w:szCs w:val="20"/>
              </w:rPr>
            </w:pPr>
            <w:r w:rsidRPr="005F11F0">
              <w:rPr>
                <w:spacing w:val="-1"/>
                <w:sz w:val="20"/>
                <w:szCs w:val="20"/>
              </w:rPr>
              <w:t>Versionsnummer för använt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E056EC3" w14:textId="4ECA78AA" w:rsidR="006D44C7" w:rsidRPr="005F11F0" w:rsidRDefault="005F11F0" w:rsidP="00D23625">
            <w:pPr>
              <w:spacing w:line="229" w:lineRule="exact"/>
              <w:ind w:left="142"/>
              <w:jc w:val="center"/>
              <w:rPr>
                <w:sz w:val="20"/>
                <w:szCs w:val="20"/>
              </w:rPr>
            </w:pPr>
            <w:r w:rsidRPr="005F11F0">
              <w:rPr>
                <w:sz w:val="20"/>
                <w:szCs w:val="20"/>
              </w:rPr>
              <w:t>0..1</w:t>
            </w:r>
          </w:p>
        </w:tc>
      </w:tr>
      <w:tr w:rsidR="006D44C7" w:rsidRPr="002E0A74" w14:paraId="0762F68D"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6D70B4C" w14:textId="47042C3C" w:rsidR="006D44C7" w:rsidRPr="005F11F0" w:rsidRDefault="005F11F0" w:rsidP="002E0A74">
            <w:pPr>
              <w:tabs>
                <w:tab w:val="left" w:pos="567"/>
              </w:tabs>
              <w:spacing w:line="229" w:lineRule="exact"/>
              <w:ind w:left="102"/>
              <w:rPr>
                <w:color w:val="FF0000"/>
                <w:sz w:val="20"/>
                <w:szCs w:val="20"/>
              </w:rPr>
            </w:pPr>
            <w:r w:rsidRPr="005F11F0">
              <w:rPr>
                <w:color w:val="FF0000"/>
                <w:sz w:val="20"/>
                <w:szCs w:val="20"/>
              </w:rPr>
              <w:t>../../code/displayName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2D94A02" w14:textId="0621DDC1" w:rsidR="006D44C7" w:rsidRPr="005F11F0" w:rsidRDefault="005F11F0" w:rsidP="002E0A74">
            <w:pPr>
              <w:spacing w:line="229" w:lineRule="exact"/>
              <w:ind w:left="102"/>
              <w:rPr>
                <w:color w:val="FF0000"/>
                <w:sz w:val="20"/>
                <w:szCs w:val="20"/>
              </w:rPr>
            </w:pPr>
            <w:r w:rsidRPr="005F11F0">
              <w:rPr>
                <w:color w:val="FF0000"/>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4F9220B" w14:textId="39E88DE3" w:rsidR="006D44C7" w:rsidRPr="005F11F0" w:rsidRDefault="005F11F0" w:rsidP="008F15ED">
            <w:pPr>
              <w:spacing w:line="229" w:lineRule="exact"/>
              <w:rPr>
                <w:color w:val="FF0000"/>
                <w:spacing w:val="-1"/>
                <w:sz w:val="20"/>
                <w:szCs w:val="20"/>
              </w:rPr>
            </w:pPr>
            <w:r w:rsidRPr="005F11F0">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49BC861" w14:textId="6825FAC9" w:rsidR="006D44C7" w:rsidRPr="005F11F0" w:rsidRDefault="005F11F0" w:rsidP="005F11F0">
            <w:pPr>
              <w:spacing w:line="229" w:lineRule="exact"/>
              <w:ind w:left="142"/>
              <w:jc w:val="center"/>
              <w:rPr>
                <w:color w:val="FF0000"/>
                <w:sz w:val="20"/>
                <w:szCs w:val="20"/>
              </w:rPr>
            </w:pPr>
            <w:r w:rsidRPr="005F11F0">
              <w:rPr>
                <w:color w:val="FF0000"/>
                <w:sz w:val="20"/>
                <w:szCs w:val="20"/>
              </w:rPr>
              <w:t>0..0</w:t>
            </w:r>
          </w:p>
        </w:tc>
      </w:tr>
      <w:tr w:rsidR="005F11F0" w:rsidRPr="002E0A74" w14:paraId="3BAFCAFB"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7FA8DE2" w14:textId="54D890FD" w:rsidR="005F11F0" w:rsidRPr="005F11F0" w:rsidRDefault="005F11F0" w:rsidP="002E0A74">
            <w:pPr>
              <w:tabs>
                <w:tab w:val="left" w:pos="567"/>
              </w:tabs>
              <w:spacing w:line="229" w:lineRule="exact"/>
              <w:ind w:left="102"/>
              <w:rPr>
                <w:color w:val="FF0000"/>
                <w:sz w:val="20"/>
                <w:szCs w:val="20"/>
              </w:rPr>
            </w:pPr>
            <w:r w:rsidRPr="005F11F0">
              <w:rPr>
                <w:color w:val="FF0000"/>
                <w:sz w:val="20"/>
                <w:szCs w:val="20"/>
              </w:rPr>
              <w:t>../../code/originalText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221FDC1" w14:textId="133F2416" w:rsidR="005F11F0" w:rsidRPr="005F11F0" w:rsidRDefault="005F11F0" w:rsidP="002E0A74">
            <w:pPr>
              <w:spacing w:line="229" w:lineRule="exact"/>
              <w:ind w:left="102"/>
              <w:rPr>
                <w:color w:val="FF0000"/>
                <w:sz w:val="20"/>
                <w:szCs w:val="20"/>
              </w:rPr>
            </w:pPr>
            <w:r w:rsidRPr="005F11F0">
              <w:rPr>
                <w:color w:val="FF0000"/>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D10A91C" w14:textId="2998217F" w:rsidR="005F11F0" w:rsidRPr="005F11F0" w:rsidRDefault="005F11F0" w:rsidP="008F15ED">
            <w:pPr>
              <w:spacing w:line="229" w:lineRule="exact"/>
              <w:rPr>
                <w:color w:val="FF0000"/>
                <w:spacing w:val="-1"/>
                <w:sz w:val="20"/>
                <w:szCs w:val="20"/>
              </w:rPr>
            </w:pPr>
            <w:r w:rsidRPr="005F11F0">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3346266" w14:textId="1412EAA2" w:rsidR="005F11F0" w:rsidRPr="005F11F0" w:rsidRDefault="005F11F0" w:rsidP="005F11F0">
            <w:pPr>
              <w:spacing w:line="229" w:lineRule="exact"/>
              <w:ind w:left="142"/>
              <w:jc w:val="center"/>
              <w:rPr>
                <w:color w:val="FF0000"/>
                <w:sz w:val="20"/>
                <w:szCs w:val="20"/>
              </w:rPr>
            </w:pPr>
            <w:r w:rsidRPr="005F11F0">
              <w:rPr>
                <w:color w:val="FF0000"/>
                <w:sz w:val="20"/>
                <w:szCs w:val="20"/>
              </w:rPr>
              <w:t>0..0</w:t>
            </w:r>
          </w:p>
        </w:tc>
      </w:tr>
      <w:tr w:rsidR="00832FAE" w:rsidRPr="002E0A74" w14:paraId="28FFDFF1"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0CE3615" w14:textId="2E184389" w:rsidR="00832FAE" w:rsidRPr="00F37F16" w:rsidRDefault="00832FAE" w:rsidP="002E0A74">
            <w:pPr>
              <w:tabs>
                <w:tab w:val="left" w:pos="567"/>
              </w:tabs>
              <w:spacing w:line="229" w:lineRule="exact"/>
              <w:ind w:left="102"/>
              <w:rPr>
                <w:sz w:val="20"/>
                <w:szCs w:val="20"/>
                <w:lang w:val="sv-SE"/>
              </w:rPr>
            </w:pPr>
            <w:r w:rsidRPr="00F37F16">
              <w:rPr>
                <w:sz w:val="20"/>
                <w:szCs w:val="20"/>
                <w:lang w:val="sv-SE"/>
              </w:rPr>
              <w:t>../</w:t>
            </w:r>
            <w:r>
              <w:rPr>
                <w:sz w:val="20"/>
                <w:szCs w:val="20"/>
                <w:lang w:val="sv-SE"/>
              </w:rPr>
              <w:t>../</w:t>
            </w:r>
            <w:r w:rsidRPr="00F37F16">
              <w:rPr>
                <w:sz w:val="20"/>
                <w:szCs w:val="20"/>
                <w:lang w:val="sv-SE"/>
              </w:rPr>
              <w:t>referredInformation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1FD97EC" w14:textId="52B677F2" w:rsidR="00832FAE" w:rsidRPr="00F37F16" w:rsidRDefault="00832FAE" w:rsidP="002E0A74">
            <w:pPr>
              <w:spacing w:line="229" w:lineRule="exact"/>
              <w:ind w:left="102"/>
              <w:rPr>
                <w:spacing w:val="-1"/>
                <w:sz w:val="20"/>
                <w:szCs w:val="20"/>
                <w:lang w:val="sv-SE"/>
              </w:rPr>
            </w:pPr>
            <w:r w:rsidRPr="00F37F16">
              <w:rPr>
                <w:sz w:val="20"/>
                <w:szCs w:val="20"/>
                <w:lang w:val="sv-SE"/>
              </w:rPr>
              <w:t>ReferredInformationType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8BA1FD6" w14:textId="32A39B20" w:rsidR="00832FAE" w:rsidRPr="00966B3B" w:rsidRDefault="00832FAE" w:rsidP="008F15ED">
            <w:pPr>
              <w:spacing w:line="229"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7642C30" w14:textId="4046E0A6" w:rsidR="00832FAE" w:rsidRPr="00F37F16" w:rsidRDefault="00832FAE" w:rsidP="00A70B4A">
            <w:pPr>
              <w:spacing w:line="229" w:lineRule="exact"/>
              <w:ind w:left="142"/>
              <w:jc w:val="center"/>
              <w:rPr>
                <w:sz w:val="20"/>
                <w:szCs w:val="20"/>
                <w:lang w:val="sv-SE"/>
              </w:rPr>
            </w:pPr>
            <w:r>
              <w:rPr>
                <w:sz w:val="20"/>
                <w:szCs w:val="20"/>
                <w:lang w:val="sv-SE"/>
              </w:rPr>
              <w:t>1..1</w:t>
            </w:r>
          </w:p>
        </w:tc>
      </w:tr>
      <w:tr w:rsidR="00832FAE" w:rsidRPr="002E0A74" w14:paraId="2139E800"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76B00EB" w14:textId="7E9633B9" w:rsidR="00832FAE" w:rsidRPr="00F37F16" w:rsidRDefault="00832FAE" w:rsidP="002E0A74">
            <w:pPr>
              <w:tabs>
                <w:tab w:val="left" w:pos="567"/>
              </w:tabs>
              <w:spacing w:line="229" w:lineRule="exact"/>
              <w:ind w:left="102"/>
              <w:rPr>
                <w:rFonts w:cs="Arial"/>
                <w:sz w:val="20"/>
                <w:szCs w:val="20"/>
                <w:lang w:val="sv-SE"/>
              </w:rPr>
            </w:pPr>
            <w:r>
              <w:rPr>
                <w:sz w:val="20"/>
                <w:szCs w:val="20"/>
                <w:lang w:val="sv-SE"/>
              </w:rPr>
              <w:t>../</w:t>
            </w:r>
            <w:r w:rsidRPr="00F37F16">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F0EF602" w14:textId="741B658B" w:rsidR="00832FAE" w:rsidRPr="00F37F16" w:rsidRDefault="00832FAE" w:rsidP="002E0A74">
            <w:pPr>
              <w:spacing w:line="229" w:lineRule="exact"/>
              <w:ind w:left="102"/>
              <w:rPr>
                <w:spacing w:val="-1"/>
                <w:sz w:val="20"/>
                <w:szCs w:val="20"/>
                <w:lang w:val="sv-SE"/>
              </w:rPr>
            </w:pPr>
            <w:r w:rsidRPr="00F37F16">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7C00A53B" w14:textId="5A1381E0" w:rsidR="00832FAE" w:rsidRPr="00966B3B" w:rsidRDefault="00832FAE" w:rsidP="002E0A74">
            <w:pPr>
              <w:spacing w:line="229" w:lineRule="exact"/>
              <w:ind w:left="102"/>
              <w:rPr>
                <w:sz w:val="20"/>
                <w:szCs w:val="20"/>
                <w:lang w:val="sv-SE"/>
              </w:rPr>
            </w:pPr>
            <w:r w:rsidRPr="00966B3B">
              <w:rPr>
                <w:sz w:val="20"/>
                <w:szCs w:val="20"/>
                <w:lang w:val="sv-SE"/>
              </w:rPr>
              <w:t>Den refererade externa informationens identitet.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FCFC809" w14:textId="396A5C4C" w:rsidR="00832FAE" w:rsidRPr="00F37F16" w:rsidRDefault="00832FAE" w:rsidP="00D23625">
            <w:pPr>
              <w:spacing w:line="229" w:lineRule="exact"/>
              <w:ind w:left="142"/>
              <w:jc w:val="center"/>
              <w:rPr>
                <w:sz w:val="20"/>
                <w:szCs w:val="20"/>
                <w:lang w:val="sv-SE"/>
              </w:rPr>
            </w:pPr>
            <w:r w:rsidRPr="00F37F16">
              <w:rPr>
                <w:sz w:val="20"/>
                <w:szCs w:val="20"/>
                <w:lang w:val="sv-SE"/>
              </w:rPr>
              <w:t>1..1</w:t>
            </w:r>
          </w:p>
        </w:tc>
      </w:tr>
      <w:tr w:rsidR="00832FAE" w:rsidRPr="002E0A74" w14:paraId="4A9151D6"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585FC9A" w14:textId="634B4E7E" w:rsidR="00832FAE" w:rsidRPr="00FC4072" w:rsidRDefault="00832FAE" w:rsidP="002E0A74">
            <w:pPr>
              <w:tabs>
                <w:tab w:val="left" w:pos="567"/>
              </w:tabs>
              <w:spacing w:line="229" w:lineRule="exact"/>
              <w:ind w:left="102"/>
              <w:rPr>
                <w:rFonts w:cs="Arial"/>
                <w:sz w:val="20"/>
                <w:szCs w:val="20"/>
                <w:lang w:val="sv-SE"/>
              </w:rPr>
            </w:pPr>
            <w:r w:rsidRPr="00FC4072">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038670D" w14:textId="4757B5C1" w:rsidR="00832FAE" w:rsidRPr="00FC4072" w:rsidRDefault="00832FAE" w:rsidP="002E0A74">
            <w:pPr>
              <w:spacing w:line="229" w:lineRule="exact"/>
              <w:ind w:left="102"/>
              <w:rPr>
                <w:spacing w:val="-1"/>
                <w:sz w:val="20"/>
                <w:szCs w:val="20"/>
                <w:lang w:val="sv-SE"/>
              </w:rPr>
            </w:pPr>
            <w:r w:rsidRPr="00FC4072">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ED64606" w14:textId="04E9F8D0" w:rsidR="00832FAE" w:rsidRPr="00FC4072" w:rsidRDefault="00FC4072" w:rsidP="002E0A74">
            <w:pPr>
              <w:spacing w:line="229" w:lineRule="exact"/>
              <w:ind w:left="102"/>
              <w:rPr>
                <w:sz w:val="20"/>
                <w:szCs w:val="20"/>
                <w:lang w:val="sv-SE"/>
              </w:rPr>
            </w:pPr>
            <w:r w:rsidRPr="00FC4072">
              <w:rPr>
                <w:rFonts w:cs="Georgia"/>
                <w:sz w:val="20"/>
                <w:szCs w:val="20"/>
                <w:lang w:eastAsia="sv-SE"/>
              </w:rPr>
              <w:t>Källsystemets HSA-id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492807" w14:textId="7DE8DB7D" w:rsidR="00832FAE" w:rsidRPr="00FC4072" w:rsidRDefault="00832FAE" w:rsidP="00D23625">
            <w:pPr>
              <w:spacing w:line="229" w:lineRule="exact"/>
              <w:ind w:left="142"/>
              <w:jc w:val="center"/>
              <w:rPr>
                <w:sz w:val="20"/>
                <w:szCs w:val="20"/>
              </w:rPr>
            </w:pPr>
            <w:r w:rsidRPr="00FC4072">
              <w:rPr>
                <w:sz w:val="20"/>
                <w:szCs w:val="20"/>
              </w:rPr>
              <w:t>1..1</w:t>
            </w:r>
          </w:p>
        </w:tc>
      </w:tr>
      <w:tr w:rsidR="00832FAE" w:rsidRPr="002E0A74" w14:paraId="5B798A60" w14:textId="77777777" w:rsidTr="00966B3B">
        <w:trPr>
          <w:trHeight w:hRule="exact" w:val="74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3FD488C" w14:textId="5B0F3594" w:rsidR="00832FAE" w:rsidRPr="00FC4072" w:rsidRDefault="00832FAE" w:rsidP="002E0A74">
            <w:pPr>
              <w:tabs>
                <w:tab w:val="left" w:pos="567"/>
              </w:tabs>
              <w:spacing w:line="229" w:lineRule="exact"/>
              <w:ind w:left="102"/>
              <w:rPr>
                <w:rFonts w:cs="Arial"/>
                <w:sz w:val="20"/>
                <w:szCs w:val="20"/>
              </w:rPr>
            </w:pPr>
            <w:r w:rsidRPr="00FC4072">
              <w:rPr>
                <w:sz w:val="20"/>
                <w:szCs w:val="20"/>
                <w:lang w:val="sv-SE"/>
              </w:rPr>
              <w:t>../</w:t>
            </w:r>
            <w:r w:rsidRPr="00FC4072">
              <w:rPr>
                <w:sz w:val="20"/>
                <w:szCs w:val="20"/>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6D4F979" w14:textId="542CEF29" w:rsidR="00832FAE" w:rsidRPr="00FC4072" w:rsidRDefault="00832FAE" w:rsidP="002E0A74">
            <w:pPr>
              <w:spacing w:line="229" w:lineRule="exact"/>
              <w:ind w:left="102"/>
              <w:rPr>
                <w:spacing w:val="-1"/>
                <w:sz w:val="20"/>
                <w:szCs w:val="20"/>
              </w:rPr>
            </w:pPr>
            <w:r w:rsidRPr="00FC4072">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3739643" w14:textId="0B464523" w:rsidR="00832FAE" w:rsidRPr="00FC4072" w:rsidRDefault="00FC4072" w:rsidP="002E0A74">
            <w:pPr>
              <w:spacing w:line="229" w:lineRule="exact"/>
              <w:ind w:left="102"/>
              <w:rPr>
                <w:sz w:val="20"/>
                <w:szCs w:val="20"/>
                <w:lang w:val="sv-SE"/>
              </w:rPr>
            </w:pPr>
            <w:r w:rsidRPr="00FC4072">
              <w:rPr>
                <w:rFonts w:cs="Georgia"/>
                <w:sz w:val="20"/>
                <w:szCs w:val="20"/>
                <w:lang w:eastAsia="sv-SE"/>
              </w:rPr>
              <w:t>Det unika id-värdet för den refererade informationen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458531E" w14:textId="58BCFC9D" w:rsidR="00832FAE" w:rsidRPr="00FC4072" w:rsidRDefault="00832FAE" w:rsidP="00D23625">
            <w:pPr>
              <w:spacing w:line="229" w:lineRule="exact"/>
              <w:ind w:left="142"/>
              <w:jc w:val="center"/>
              <w:rPr>
                <w:sz w:val="20"/>
                <w:szCs w:val="20"/>
              </w:rPr>
            </w:pPr>
            <w:r w:rsidRPr="00FC4072">
              <w:rPr>
                <w:sz w:val="20"/>
                <w:szCs w:val="20"/>
              </w:rPr>
              <w:t>1..1</w:t>
            </w:r>
          </w:p>
        </w:tc>
      </w:tr>
      <w:tr w:rsidR="00832FAE" w:rsidRPr="002E0A74" w14:paraId="3ED51FB1" w14:textId="77777777" w:rsidTr="00966B3B">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BE74F7" w14:textId="718747A1" w:rsidR="00832FAE" w:rsidRPr="00966B3B" w:rsidRDefault="00832FAE" w:rsidP="002E0A74">
            <w:pPr>
              <w:tabs>
                <w:tab w:val="left" w:pos="567"/>
              </w:tabs>
              <w:spacing w:line="229" w:lineRule="exact"/>
              <w:ind w:left="102"/>
              <w:rPr>
                <w:rFonts w:cs="Arial"/>
                <w:sz w:val="20"/>
                <w:szCs w:val="20"/>
              </w:rPr>
            </w:pPr>
            <w:r>
              <w:rPr>
                <w:sz w:val="20"/>
                <w:szCs w:val="20"/>
                <w:lang w:val="sv-SE"/>
              </w:rPr>
              <w:t>../</w:t>
            </w:r>
            <w:r w:rsidRPr="00966B3B">
              <w:rPr>
                <w:sz w:val="20"/>
                <w:szCs w:val="20"/>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59A1DBF" w14:textId="1471FAC8" w:rsidR="00832FAE" w:rsidRPr="00966B3B" w:rsidRDefault="00832FAE" w:rsidP="002E0A74">
            <w:pPr>
              <w:spacing w:line="229" w:lineRule="exact"/>
              <w:ind w:left="102"/>
              <w:rPr>
                <w:spacing w:val="-1"/>
                <w:sz w:val="20"/>
                <w:szCs w:val="20"/>
              </w:rPr>
            </w:pPr>
            <w:r w:rsidRPr="00966B3B">
              <w:rPr>
                <w:sz w:val="20"/>
                <w:szCs w:val="20"/>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0473DF17" w14:textId="73AE8F23" w:rsidR="00832FAE" w:rsidRPr="00966B3B" w:rsidRDefault="00832FAE" w:rsidP="002E0A74">
            <w:pPr>
              <w:spacing w:line="229" w:lineRule="exact"/>
              <w:ind w:left="102"/>
              <w:rPr>
                <w:sz w:val="20"/>
                <w:szCs w:val="20"/>
              </w:rPr>
            </w:pPr>
            <w:r w:rsidRPr="00966B3B">
              <w:rPr>
                <w:sz w:val="20"/>
                <w:szCs w:val="20"/>
                <w:lang w:val="sv-SE"/>
              </w:rPr>
              <w:t xml:space="preserve">Tidpunkt eller starttid för tidsintervall motsvarande händelsetidpunkt för den refererade informationen. </w:t>
            </w:r>
            <w:r w:rsidRPr="00966B3B">
              <w:rPr>
                <w:sz w:val="20"/>
                <w:szCs w:val="20"/>
              </w:rPr>
              <w:t>Uttrycks på formatet ÅÅÅÅMMDDttmmss.</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C421965" w14:textId="0AB632AC" w:rsidR="00832FAE" w:rsidRPr="00966B3B" w:rsidRDefault="00832FAE" w:rsidP="00D23625">
            <w:pPr>
              <w:spacing w:line="229" w:lineRule="exact"/>
              <w:ind w:left="142"/>
              <w:jc w:val="center"/>
              <w:rPr>
                <w:sz w:val="20"/>
                <w:szCs w:val="20"/>
              </w:rPr>
            </w:pPr>
            <w:r w:rsidRPr="00966B3B">
              <w:rPr>
                <w:sz w:val="20"/>
                <w:szCs w:val="20"/>
              </w:rPr>
              <w:t>1..1</w:t>
            </w:r>
          </w:p>
        </w:tc>
      </w:tr>
      <w:tr w:rsidR="00832FAE" w:rsidRPr="002E0A74" w14:paraId="676C753A" w14:textId="77777777" w:rsidTr="00FC4072">
        <w:trPr>
          <w:trHeight w:hRule="exact" w:val="171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12DA7A4" w14:textId="5140595C" w:rsidR="00832FAE" w:rsidRPr="00FC4072" w:rsidRDefault="00832FAE" w:rsidP="00FC4072">
            <w:pPr>
              <w:tabs>
                <w:tab w:val="left" w:pos="567"/>
              </w:tabs>
              <w:spacing w:line="229" w:lineRule="exact"/>
              <w:ind w:left="102"/>
              <w:rPr>
                <w:rFonts w:cs="Arial"/>
                <w:sz w:val="20"/>
                <w:szCs w:val="20"/>
              </w:rPr>
            </w:pPr>
            <w:r w:rsidRPr="00FC4072">
              <w:rPr>
                <w:sz w:val="20"/>
                <w:szCs w:val="20"/>
                <w:lang w:val="sv-SE"/>
              </w:rPr>
              <w:lastRenderedPageBreak/>
              <w:t>../</w:t>
            </w:r>
            <w:r w:rsidRPr="00FC4072">
              <w:rPr>
                <w:sz w:val="20"/>
                <w:szCs w:val="20"/>
              </w:rPr>
              <w:t>../../</w:t>
            </w:r>
            <w:r w:rsidR="00FC4072" w:rsidRPr="00FC4072">
              <w:rPr>
                <w:sz w:val="20"/>
                <w:szCs w:val="20"/>
              </w:rPr>
              <w:t>type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F84E5FE" w14:textId="1CA6CEB6" w:rsidR="00832FAE" w:rsidRPr="00FC4072" w:rsidRDefault="00FC4072" w:rsidP="002E0A74">
            <w:pPr>
              <w:spacing w:line="229" w:lineRule="exact"/>
              <w:ind w:left="102"/>
              <w:rPr>
                <w:spacing w:val="-1"/>
                <w:sz w:val="20"/>
                <w:szCs w:val="20"/>
              </w:rPr>
            </w:pPr>
            <w:r w:rsidRPr="00FC4072">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8780994" w14:textId="7B28846E" w:rsidR="00832FAE" w:rsidRPr="00FC4072" w:rsidRDefault="00FC4072" w:rsidP="002E0A74">
            <w:pPr>
              <w:spacing w:line="229" w:lineRule="exact"/>
              <w:ind w:left="102"/>
              <w:rPr>
                <w:sz w:val="20"/>
                <w:szCs w:val="20"/>
              </w:rPr>
            </w:pPr>
            <w:r w:rsidRPr="00FC4072">
              <w:rPr>
                <w:rFonts w:cs="Georgia"/>
                <w:sz w:val="20"/>
                <w:szCs w:val="20"/>
                <w:lang w:eastAsia="sv-SE"/>
              </w:rPr>
              <w:t>Den typ av uppgift i patientjournal som sambandet pekar ut. Detta är en kod från  Categorization i engagemangsindexposten. Exempelvis kan en vårdkontakt ha ett samband till en vaccination och då är  referredInformationType ”vko”</w:t>
            </w:r>
            <w:r>
              <w:rPr>
                <w:rFonts w:cs="Georgia"/>
                <w:sz w:val="20"/>
                <w:szCs w:val="20"/>
                <w:lang w:eastAsia="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0145778" w14:textId="767B4C11" w:rsidR="00832FAE" w:rsidRPr="00FC4072" w:rsidRDefault="00832FAE" w:rsidP="00D23625">
            <w:pPr>
              <w:spacing w:line="229" w:lineRule="exact"/>
              <w:ind w:left="142"/>
              <w:jc w:val="center"/>
              <w:rPr>
                <w:sz w:val="20"/>
                <w:szCs w:val="20"/>
              </w:rPr>
            </w:pPr>
            <w:r w:rsidRPr="00FC4072">
              <w:rPr>
                <w:sz w:val="20"/>
                <w:szCs w:val="20"/>
              </w:rPr>
              <w:t>1..1</w:t>
            </w:r>
          </w:p>
        </w:tc>
      </w:tr>
      <w:tr w:rsidR="00832FAE" w:rsidRPr="002E0A74" w14:paraId="735449C7"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6DA1BB8" w14:textId="72B89D11" w:rsidR="00832FAE" w:rsidRPr="00FC4072" w:rsidRDefault="00832FAE" w:rsidP="002E0A74">
            <w:pPr>
              <w:tabs>
                <w:tab w:val="left" w:pos="567"/>
              </w:tabs>
              <w:spacing w:line="229" w:lineRule="exact"/>
              <w:ind w:left="102"/>
              <w:rPr>
                <w:rFonts w:cs="Arial"/>
                <w:sz w:val="20"/>
                <w:szCs w:val="20"/>
              </w:rPr>
            </w:pPr>
            <w:r w:rsidRPr="00FC4072">
              <w:rPr>
                <w:sz w:val="20"/>
                <w:szCs w:val="20"/>
                <w:lang w:val="sv-SE"/>
              </w:rPr>
              <w:t>../</w:t>
            </w:r>
            <w:r w:rsidRPr="00FC4072">
              <w:rPr>
                <w:sz w:val="20"/>
                <w:szCs w:val="20"/>
              </w:rPr>
              <w:t>../../informationOwner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664008" w14:textId="7E041F1F" w:rsidR="00832FAE" w:rsidRPr="00FC4072" w:rsidRDefault="00832FAE" w:rsidP="002E0A74">
            <w:pPr>
              <w:spacing w:line="229" w:lineRule="exact"/>
              <w:ind w:left="102"/>
              <w:rPr>
                <w:spacing w:val="-1"/>
                <w:sz w:val="20"/>
                <w:szCs w:val="20"/>
              </w:rPr>
            </w:pPr>
            <w:r w:rsidRPr="00FC4072">
              <w:rPr>
                <w:sz w:val="20"/>
                <w:szCs w:val="20"/>
              </w:rPr>
              <w:t>InformationOwnerType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5B332BF" w14:textId="67F37D1F" w:rsidR="00832FAE" w:rsidRPr="00FC4072" w:rsidRDefault="00FC4072" w:rsidP="002E0A74">
            <w:pPr>
              <w:spacing w:line="229" w:lineRule="exact"/>
              <w:ind w:left="102"/>
              <w:rPr>
                <w:sz w:val="20"/>
                <w:szCs w:val="20"/>
              </w:rPr>
            </w:pPr>
            <w:r w:rsidRPr="00FC4072">
              <w:rPr>
                <w:rFonts w:cs="Georgia"/>
                <w:sz w:val="20"/>
                <w:szCs w:val="20"/>
                <w:lang w:eastAsia="sv-SE"/>
              </w:rPr>
              <w:t>Källsystemet där den refererade informationen finns lagrad.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6AE99F0" w14:textId="7F2ADB93" w:rsidR="00832FAE" w:rsidRPr="00FC4072" w:rsidRDefault="00832FAE" w:rsidP="00D23625">
            <w:pPr>
              <w:spacing w:line="229" w:lineRule="exact"/>
              <w:ind w:left="142"/>
              <w:jc w:val="center"/>
              <w:rPr>
                <w:sz w:val="20"/>
                <w:szCs w:val="20"/>
              </w:rPr>
            </w:pPr>
            <w:r w:rsidRPr="00FC4072">
              <w:rPr>
                <w:sz w:val="20"/>
                <w:szCs w:val="20"/>
              </w:rPr>
              <w:t>1..1</w:t>
            </w:r>
          </w:p>
        </w:tc>
      </w:tr>
      <w:tr w:rsidR="00832FAE" w:rsidRPr="002E0A74" w14:paraId="21E155F6" w14:textId="77777777" w:rsidTr="00966B3B">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039F3CFA" w14:textId="2F6E8BF0" w:rsidR="00832FAE" w:rsidRPr="00FC4072" w:rsidRDefault="00832FAE" w:rsidP="002E0A74">
            <w:pPr>
              <w:tabs>
                <w:tab w:val="left" w:pos="567"/>
              </w:tabs>
              <w:spacing w:line="229" w:lineRule="exact"/>
              <w:ind w:left="102"/>
              <w:rPr>
                <w:rFonts w:cs="Arial"/>
                <w:sz w:val="20"/>
                <w:szCs w:val="20"/>
              </w:rPr>
            </w:pPr>
            <w:r w:rsidRPr="00FC4072">
              <w:rPr>
                <w:sz w:val="20"/>
                <w:szCs w:val="20"/>
                <w:lang w:val="sv-SE"/>
              </w:rPr>
              <w:t>../</w:t>
            </w:r>
            <w:r w:rsidRPr="00FC4072">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EF2E2AB" w14:textId="08A1A810" w:rsidR="00832FAE" w:rsidRPr="00FC4072" w:rsidRDefault="00832FAE" w:rsidP="002E0A74">
            <w:pPr>
              <w:spacing w:line="229" w:lineRule="exact"/>
              <w:ind w:left="102"/>
              <w:rPr>
                <w:spacing w:val="-1"/>
                <w:sz w:val="20"/>
                <w:szCs w:val="20"/>
              </w:rPr>
            </w:pPr>
            <w:r w:rsidRPr="00FC4072">
              <w:rPr>
                <w:sz w:val="20"/>
                <w:szCs w:val="20"/>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6EE752B" w14:textId="1A4414E3" w:rsidR="00832FAE" w:rsidRPr="00FC4072" w:rsidRDefault="00FC4072" w:rsidP="002E0A74">
            <w:pPr>
              <w:spacing w:line="229" w:lineRule="exact"/>
              <w:ind w:left="102"/>
              <w:rPr>
                <w:sz w:val="20"/>
                <w:szCs w:val="20"/>
                <w:lang w:val="sv-SE"/>
              </w:rPr>
            </w:pPr>
            <w:r w:rsidRPr="00FC4072">
              <w:rPr>
                <w:sz w:val="20"/>
                <w:szCs w:val="20"/>
                <w:lang w:val="sv-SE"/>
              </w:rPr>
              <w:t>Logisk adress till det källsystem där informationen återfinns.</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11AB31" w14:textId="25C5FF7A" w:rsidR="00832FAE" w:rsidRPr="00FC4072" w:rsidRDefault="00832FAE" w:rsidP="00D23625">
            <w:pPr>
              <w:spacing w:line="229" w:lineRule="exact"/>
              <w:ind w:left="142"/>
              <w:jc w:val="center"/>
              <w:rPr>
                <w:sz w:val="20"/>
                <w:szCs w:val="20"/>
              </w:rPr>
            </w:pPr>
            <w:r w:rsidRPr="00FC4072">
              <w:rPr>
                <w:sz w:val="20"/>
                <w:szCs w:val="20"/>
              </w:rPr>
              <w:t>1..1</w:t>
            </w:r>
          </w:p>
        </w:tc>
      </w:tr>
      <w:tr w:rsidR="00832FAE" w:rsidRPr="002E0A74" w14:paraId="3A009B31" w14:textId="77777777" w:rsidTr="00966B3B">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CAB8C11" w14:textId="3EFB4C48" w:rsidR="00832FAE" w:rsidRPr="00966B3B" w:rsidRDefault="00832FAE" w:rsidP="002E0A74">
            <w:pPr>
              <w:tabs>
                <w:tab w:val="left" w:pos="567"/>
              </w:tabs>
              <w:spacing w:line="229" w:lineRule="exact"/>
              <w:ind w:left="102"/>
              <w:rPr>
                <w:rFonts w:cs="Arial"/>
                <w:sz w:val="20"/>
                <w:szCs w:val="20"/>
              </w:rPr>
            </w:pPr>
            <w:r>
              <w:rPr>
                <w:sz w:val="20"/>
                <w:szCs w:val="20"/>
                <w:lang w:val="sv-SE"/>
              </w:rPr>
              <w:t>../</w:t>
            </w:r>
            <w:r w:rsidRPr="00966B3B">
              <w:rPr>
                <w:sz w:val="20"/>
                <w:szCs w:val="20"/>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C294FE1" w14:textId="2ACD6B94" w:rsidR="00832FAE" w:rsidRPr="00966B3B" w:rsidRDefault="00832FAE"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7EA2D34" w14:textId="3B7C3C57" w:rsidR="00832FAE" w:rsidRPr="00966B3B" w:rsidRDefault="00FC4072" w:rsidP="002E0A74">
            <w:pPr>
              <w:spacing w:line="229" w:lineRule="exact"/>
              <w:ind w:left="102"/>
              <w:rPr>
                <w:sz w:val="20"/>
                <w:szCs w:val="20"/>
              </w:rPr>
            </w:pPr>
            <w:r>
              <w:rPr>
                <w:sz w:val="20"/>
                <w:szCs w:val="20"/>
              </w:rPr>
              <w:t xml:space="preserve">Sätts till </w:t>
            </w:r>
            <w:r w:rsidR="00832FAE" w:rsidRPr="00966B3B">
              <w:rPr>
                <w:sz w:val="20"/>
                <w:szCs w:val="20"/>
              </w:rPr>
              <w:t>OID för HSA-id: 1.2.752.129.2.1.4.1</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D4DBCA" w14:textId="3E44671E" w:rsidR="00832FAE" w:rsidRPr="00966B3B" w:rsidRDefault="00832FAE" w:rsidP="00D23625">
            <w:pPr>
              <w:spacing w:line="229" w:lineRule="exact"/>
              <w:ind w:left="142"/>
              <w:jc w:val="center"/>
              <w:rPr>
                <w:sz w:val="20"/>
                <w:szCs w:val="20"/>
              </w:rPr>
            </w:pPr>
            <w:r w:rsidRPr="00966B3B">
              <w:rPr>
                <w:sz w:val="20"/>
                <w:szCs w:val="20"/>
              </w:rPr>
              <w:t>1..1</w:t>
            </w:r>
          </w:p>
        </w:tc>
      </w:tr>
      <w:tr w:rsidR="00832FAE" w:rsidRPr="002E0A74" w14:paraId="1E36B99E" w14:textId="77777777" w:rsidTr="00FC4072">
        <w:trPr>
          <w:trHeight w:hRule="exact" w:val="99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44E733A" w14:textId="49AA34AE" w:rsidR="00832FAE" w:rsidRPr="00966B3B" w:rsidRDefault="00832FAE" w:rsidP="002E0A74">
            <w:pPr>
              <w:tabs>
                <w:tab w:val="left" w:pos="567"/>
              </w:tabs>
              <w:spacing w:line="229" w:lineRule="exact"/>
              <w:ind w:left="102"/>
              <w:rPr>
                <w:rFonts w:cs="Arial"/>
                <w:sz w:val="20"/>
                <w:szCs w:val="20"/>
              </w:rPr>
            </w:pPr>
            <w:r>
              <w:rPr>
                <w:sz w:val="20"/>
                <w:szCs w:val="20"/>
                <w:lang w:val="sv-SE"/>
              </w:rPr>
              <w:t>../</w:t>
            </w:r>
            <w:r w:rsidRPr="00966B3B">
              <w:rPr>
                <w:sz w:val="20"/>
                <w:szCs w:val="20"/>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0A75C67" w14:textId="3D467DDD" w:rsidR="00832FAE" w:rsidRPr="00966B3B" w:rsidRDefault="00832FAE"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B0A9AEB" w14:textId="77777777" w:rsidR="00FC4072" w:rsidRPr="00FC4072" w:rsidRDefault="00FC4072" w:rsidP="00FC4072">
            <w:pPr>
              <w:spacing w:line="229" w:lineRule="exact"/>
              <w:ind w:left="102"/>
              <w:rPr>
                <w:spacing w:val="-1"/>
                <w:sz w:val="20"/>
                <w:szCs w:val="20"/>
                <w:lang w:val="sv-SE"/>
              </w:rPr>
            </w:pPr>
            <w:r w:rsidRPr="00FC4072">
              <w:rPr>
                <w:spacing w:val="-1"/>
                <w:sz w:val="20"/>
                <w:szCs w:val="20"/>
                <w:lang w:val="sv-SE"/>
              </w:rPr>
              <w:t>Källsystemets HSA-id.</w:t>
            </w:r>
          </w:p>
          <w:p w14:paraId="7F909735" w14:textId="20E60E3A" w:rsidR="00832FAE" w:rsidRPr="00966B3B" w:rsidRDefault="00FC4072" w:rsidP="00FC4072">
            <w:pPr>
              <w:spacing w:line="229" w:lineRule="exact"/>
              <w:ind w:left="102"/>
              <w:rPr>
                <w:sz w:val="20"/>
                <w:szCs w:val="20"/>
                <w:lang w:val="sv-SE"/>
              </w:rPr>
            </w:pPr>
            <w:r w:rsidRPr="00FC4072">
              <w:rPr>
                <w:spacing w:val="-1"/>
                <w:sz w:val="20"/>
                <w:szCs w:val="20"/>
                <w:lang w:val="sv-SE"/>
              </w:rPr>
              <w:t>Värdet skall sättas som LogicalAddress när konsument hämtar refererad informationsmängd.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905CA82" w14:textId="35501027" w:rsidR="00832FAE" w:rsidRPr="00966B3B" w:rsidRDefault="00832FAE" w:rsidP="00D23625">
            <w:pPr>
              <w:spacing w:line="229" w:lineRule="exact"/>
              <w:ind w:left="142"/>
              <w:jc w:val="center"/>
              <w:rPr>
                <w:sz w:val="20"/>
                <w:szCs w:val="20"/>
              </w:rPr>
            </w:pPr>
            <w:r w:rsidRPr="00966B3B">
              <w:rPr>
                <w:sz w:val="20"/>
                <w:szCs w:val="20"/>
              </w:rPr>
              <w:t>1..1</w:t>
            </w:r>
          </w:p>
        </w:tc>
      </w:tr>
      <w:tr w:rsidR="00832FAE" w:rsidRPr="002E0A74" w14:paraId="6096CE8F"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47B9474" w14:textId="1389B13B" w:rsidR="00832FAE" w:rsidRPr="002079D9" w:rsidRDefault="00832FAE" w:rsidP="002E0A74">
            <w:pPr>
              <w:tabs>
                <w:tab w:val="left" w:pos="567"/>
              </w:tabs>
              <w:spacing w:line="229" w:lineRule="exact"/>
              <w:ind w:left="102"/>
              <w:rPr>
                <w:rFonts w:cs="Arial"/>
                <w:szCs w:val="20"/>
              </w:rPr>
            </w:pPr>
            <w:r w:rsidRPr="002079D9">
              <w:rPr>
                <w:rFonts w:cs="Arial"/>
                <w:sz w:val="20"/>
                <w:szCs w:val="20"/>
              </w:rPr>
              <w:t>result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3FAE682" w14:textId="2460E77F" w:rsidR="00832FAE" w:rsidRPr="002079D9" w:rsidRDefault="00832FAE" w:rsidP="002E0A74">
            <w:pPr>
              <w:spacing w:line="229" w:lineRule="exact"/>
              <w:ind w:left="102"/>
              <w:rPr>
                <w:spacing w:val="-1"/>
                <w:szCs w:val="20"/>
              </w:rPr>
            </w:pPr>
            <w:r w:rsidRPr="002079D9">
              <w:rPr>
                <w:spacing w:val="-1"/>
                <w:sz w:val="20"/>
                <w:szCs w:val="20"/>
              </w:rPr>
              <w:t>ResultType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B69BDD3" w14:textId="349DBC6B" w:rsidR="00832FAE" w:rsidRPr="00966B3B" w:rsidRDefault="00832FAE" w:rsidP="002E0A74">
            <w:pPr>
              <w:spacing w:line="229" w:lineRule="exact"/>
              <w:ind w:left="102"/>
              <w:rPr>
                <w:szCs w:val="20"/>
                <w:lang w:val="sv-SE"/>
              </w:rPr>
            </w:pPr>
            <w:r w:rsidRPr="002079D9">
              <w:rPr>
                <w:sz w:val="20"/>
                <w:szCs w:val="20"/>
                <w:lang w:val="sv-SE"/>
              </w:rPr>
              <w:t>Innehåller information om begäran gick bra eller ej.</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2A43520" w14:textId="22522113" w:rsidR="00832FAE" w:rsidRPr="002079D9" w:rsidRDefault="00832FAE" w:rsidP="00D23625">
            <w:pPr>
              <w:spacing w:line="229" w:lineRule="exact"/>
              <w:ind w:left="142"/>
              <w:jc w:val="center"/>
              <w:rPr>
                <w:szCs w:val="20"/>
              </w:rPr>
            </w:pPr>
            <w:r w:rsidRPr="002079D9">
              <w:rPr>
                <w:sz w:val="20"/>
                <w:szCs w:val="20"/>
              </w:rPr>
              <w:t>1..1</w:t>
            </w:r>
          </w:p>
        </w:tc>
      </w:tr>
      <w:tr w:rsidR="00832FAE" w:rsidRPr="002E0A74" w14:paraId="57459FDA" w14:textId="77777777" w:rsidTr="002079D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B3EE45C" w14:textId="29244482" w:rsidR="00832FAE" w:rsidRPr="002079D9" w:rsidRDefault="00832FAE" w:rsidP="002E0A74">
            <w:pPr>
              <w:tabs>
                <w:tab w:val="left" w:pos="567"/>
              </w:tabs>
              <w:spacing w:line="229" w:lineRule="exact"/>
              <w:ind w:left="102"/>
              <w:rPr>
                <w:sz w:val="20"/>
                <w:szCs w:val="20"/>
              </w:rPr>
            </w:pPr>
            <w:r w:rsidRPr="002079D9">
              <w:rPr>
                <w:rFonts w:cs="Arial"/>
                <w:sz w:val="20"/>
                <w:szCs w:val="20"/>
              </w:rPr>
              <w:t>../resultCode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6CB8606" w14:textId="6F64FFEC" w:rsidR="00832FAE" w:rsidRPr="002079D9" w:rsidRDefault="00832FAE" w:rsidP="002E0A74">
            <w:pPr>
              <w:spacing w:line="229" w:lineRule="exact"/>
              <w:ind w:left="102"/>
              <w:rPr>
                <w:spacing w:val="-1"/>
                <w:sz w:val="20"/>
                <w:szCs w:val="20"/>
              </w:rPr>
            </w:pPr>
            <w:r w:rsidRPr="002079D9">
              <w:rPr>
                <w:spacing w:val="-1"/>
                <w:sz w:val="20"/>
                <w:szCs w:val="20"/>
              </w:rPr>
              <w:t>ResultCodeEnum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8E15D89" w14:textId="10BAF2A1" w:rsidR="00832FAE" w:rsidRPr="002079D9" w:rsidRDefault="00832FAE" w:rsidP="002E0A74">
            <w:pPr>
              <w:spacing w:line="229" w:lineRule="exact"/>
              <w:ind w:left="102"/>
              <w:rPr>
                <w:spacing w:val="-1"/>
                <w:sz w:val="20"/>
                <w:szCs w:val="20"/>
                <w:lang w:val="sv-SE"/>
              </w:rPr>
            </w:pPr>
            <w:r w:rsidRPr="002079D9">
              <w:rPr>
                <w:sz w:val="20"/>
                <w:szCs w:val="20"/>
                <w:lang w:val="sv-SE"/>
              </w:rPr>
              <w:t>Kan endast vara OK, INFO eller ERROR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CE23F1" w14:textId="6EFAC18F" w:rsidR="00832FAE" w:rsidRPr="002079D9" w:rsidRDefault="00832FAE" w:rsidP="00D23625">
            <w:pPr>
              <w:spacing w:line="229" w:lineRule="exact"/>
              <w:ind w:left="142"/>
              <w:jc w:val="center"/>
              <w:rPr>
                <w:sz w:val="20"/>
                <w:szCs w:val="20"/>
              </w:rPr>
            </w:pPr>
            <w:r w:rsidRPr="002079D9">
              <w:rPr>
                <w:sz w:val="20"/>
                <w:szCs w:val="20"/>
              </w:rPr>
              <w:t>1..1</w:t>
            </w:r>
          </w:p>
        </w:tc>
      </w:tr>
      <w:tr w:rsidR="00832FAE" w:rsidRPr="002E0A74" w14:paraId="636923BB"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5125D17" w14:textId="24E07832" w:rsidR="00832FAE" w:rsidRPr="002079D9" w:rsidRDefault="00832FAE" w:rsidP="002E0A74">
            <w:pPr>
              <w:tabs>
                <w:tab w:val="left" w:pos="567"/>
              </w:tabs>
              <w:spacing w:line="229" w:lineRule="exact"/>
              <w:ind w:left="102"/>
              <w:rPr>
                <w:sz w:val="20"/>
                <w:szCs w:val="20"/>
              </w:rPr>
            </w:pPr>
            <w:r w:rsidRPr="002079D9">
              <w:rPr>
                <w:rFonts w:cs="Arial"/>
                <w:sz w:val="20"/>
                <w:szCs w:val="20"/>
              </w:rPr>
              <w:t>../errorCode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C8A0E9A" w14:textId="526FE9B5" w:rsidR="00832FAE" w:rsidRPr="002079D9" w:rsidRDefault="00832FAE" w:rsidP="002E0A74">
            <w:pPr>
              <w:spacing w:line="229" w:lineRule="exact"/>
              <w:ind w:left="102"/>
              <w:rPr>
                <w:spacing w:val="-1"/>
                <w:sz w:val="20"/>
                <w:szCs w:val="20"/>
              </w:rPr>
            </w:pPr>
            <w:r w:rsidRPr="002079D9">
              <w:rPr>
                <w:spacing w:val="-1"/>
                <w:sz w:val="20"/>
                <w:szCs w:val="20"/>
              </w:rPr>
              <w:t>ErrorCodeEnum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75EFC37" w14:textId="558623AD" w:rsidR="00832FAE" w:rsidRPr="002079D9" w:rsidRDefault="00832FAE" w:rsidP="002079D9">
            <w:pPr>
              <w:spacing w:line="229" w:lineRule="exact"/>
              <w:ind w:left="102"/>
              <w:rPr>
                <w:spacing w:val="-1"/>
                <w:sz w:val="20"/>
                <w:szCs w:val="20"/>
                <w:lang w:val="sv-SE"/>
              </w:rPr>
            </w:pPr>
            <w:r w:rsidRPr="002079D9">
              <w:rPr>
                <w:sz w:val="20"/>
                <w:szCs w:val="20"/>
                <w:lang w:val="sv-SE"/>
              </w:rPr>
              <w:t xml:space="preserve">Sätts endast om resultCode är ERROR, se kapitel </w:t>
            </w:r>
            <w:r>
              <w:rPr>
                <w:szCs w:val="20"/>
              </w:rPr>
              <w:fldChar w:fldCharType="begin"/>
            </w:r>
            <w:r>
              <w:rPr>
                <w:sz w:val="20"/>
                <w:szCs w:val="20"/>
                <w:lang w:val="sv-SE"/>
              </w:rPr>
              <w:instrText xml:space="preserve"> REF _Ref388258616 \r \h </w:instrText>
            </w:r>
            <w:r>
              <w:rPr>
                <w:szCs w:val="20"/>
              </w:rPr>
            </w:r>
            <w:r>
              <w:rPr>
                <w:szCs w:val="20"/>
              </w:rPr>
              <w:fldChar w:fldCharType="separate"/>
            </w:r>
            <w:r>
              <w:rPr>
                <w:sz w:val="20"/>
                <w:szCs w:val="20"/>
                <w:lang w:val="sv-SE"/>
              </w:rPr>
              <w:t>4.4</w:t>
            </w:r>
            <w:r>
              <w:rPr>
                <w:szCs w:val="20"/>
              </w:rPr>
              <w:fldChar w:fldCharType="end"/>
            </w:r>
            <w:r w:rsidRPr="002079D9">
              <w:rPr>
                <w:sz w:val="20"/>
                <w:szCs w:val="20"/>
                <w:lang w:val="sv-SE"/>
              </w:rPr>
              <w:t xml:space="preserve"> för mer 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1FEB4C1" w14:textId="1A8CFBD9" w:rsidR="00832FAE" w:rsidRPr="002079D9" w:rsidRDefault="00832FAE" w:rsidP="00D23625">
            <w:pPr>
              <w:spacing w:line="229" w:lineRule="exact"/>
              <w:ind w:left="142"/>
              <w:jc w:val="center"/>
              <w:rPr>
                <w:sz w:val="20"/>
                <w:szCs w:val="20"/>
              </w:rPr>
            </w:pPr>
            <w:r w:rsidRPr="002079D9">
              <w:rPr>
                <w:sz w:val="20"/>
                <w:szCs w:val="20"/>
              </w:rPr>
              <w:t>0..1</w:t>
            </w:r>
          </w:p>
        </w:tc>
      </w:tr>
      <w:tr w:rsidR="00832FAE" w:rsidRPr="002E0A74" w14:paraId="1F374AAA" w14:textId="77777777" w:rsidTr="002079D9">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38CB20C" w14:textId="2DA66297" w:rsidR="00832FAE" w:rsidRPr="002079D9" w:rsidRDefault="00832FAE" w:rsidP="002E0A74">
            <w:pPr>
              <w:tabs>
                <w:tab w:val="left" w:pos="567"/>
              </w:tabs>
              <w:spacing w:line="229" w:lineRule="exact"/>
              <w:ind w:left="102"/>
              <w:rPr>
                <w:sz w:val="20"/>
                <w:szCs w:val="20"/>
              </w:rPr>
            </w:pPr>
            <w:r w:rsidRPr="002079D9">
              <w:rPr>
                <w:rFonts w:cs="Arial"/>
                <w:sz w:val="20"/>
                <w:szCs w:val="20"/>
              </w:rPr>
              <w:t>../subcode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7974C87" w14:textId="6320FB84" w:rsidR="00832FAE" w:rsidRPr="002079D9" w:rsidRDefault="00832FAE"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25FAC89" w14:textId="035DEDCB" w:rsidR="00832FAE" w:rsidRPr="002079D9" w:rsidRDefault="00832FAE" w:rsidP="002E0A74">
            <w:pPr>
              <w:spacing w:line="229" w:lineRule="exact"/>
              <w:ind w:left="102"/>
              <w:rPr>
                <w:spacing w:val="-1"/>
                <w:sz w:val="20"/>
                <w:szCs w:val="20"/>
              </w:rPr>
            </w:pPr>
            <w:r w:rsidRPr="002079D9">
              <w:rPr>
                <w:sz w:val="20"/>
                <w:szCs w:val="20"/>
              </w:rPr>
              <w:t>Inga subkoder är specificerade.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B6AE747" w14:textId="45783B5E" w:rsidR="00832FAE" w:rsidRPr="002079D9" w:rsidRDefault="00832FAE" w:rsidP="00D23625">
            <w:pPr>
              <w:spacing w:line="229" w:lineRule="exact"/>
              <w:ind w:left="142"/>
              <w:jc w:val="center"/>
              <w:rPr>
                <w:sz w:val="20"/>
                <w:szCs w:val="20"/>
              </w:rPr>
            </w:pPr>
            <w:r w:rsidRPr="002079D9">
              <w:rPr>
                <w:sz w:val="20"/>
                <w:szCs w:val="20"/>
              </w:rPr>
              <w:t>0..1</w:t>
            </w:r>
          </w:p>
        </w:tc>
      </w:tr>
      <w:tr w:rsidR="00832FAE" w:rsidRPr="002E0A74" w14:paraId="14D24068"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7381441" w14:textId="308A6EF3" w:rsidR="00832FAE" w:rsidRPr="002079D9" w:rsidRDefault="00832FAE" w:rsidP="002E0A74">
            <w:pPr>
              <w:tabs>
                <w:tab w:val="left" w:pos="567"/>
              </w:tabs>
              <w:spacing w:line="229" w:lineRule="exact"/>
              <w:ind w:left="102"/>
              <w:rPr>
                <w:sz w:val="20"/>
                <w:szCs w:val="20"/>
              </w:rPr>
            </w:pPr>
            <w:r w:rsidRPr="002079D9">
              <w:rPr>
                <w:rFonts w:cs="Arial"/>
                <w:sz w:val="20"/>
                <w:szCs w:val="20"/>
              </w:rPr>
              <w:t>../logId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D6DD9CE" w14:textId="49CF2609" w:rsidR="00832FAE" w:rsidRPr="002079D9" w:rsidRDefault="00832FAE"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A4985A8" w14:textId="2AF3053B" w:rsidR="00832FAE" w:rsidRPr="002079D9" w:rsidRDefault="00832FAE" w:rsidP="002E0A74">
            <w:pPr>
              <w:spacing w:line="229" w:lineRule="exact"/>
              <w:ind w:left="102"/>
              <w:rPr>
                <w:spacing w:val="-1"/>
                <w:sz w:val="20"/>
                <w:szCs w:val="20"/>
                <w:lang w:val="sv-SE"/>
              </w:rPr>
            </w:pPr>
            <w:r w:rsidRPr="002079D9">
              <w:rPr>
                <w:sz w:val="20"/>
                <w:szCs w:val="20"/>
                <w:lang w:val="sv-SE"/>
              </w:rPr>
              <w:t>En UUID som kan användas vid felanmälan för att användas vid felsökning av producent.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199655C" w14:textId="481C79BB" w:rsidR="00832FAE" w:rsidRPr="002079D9" w:rsidRDefault="00832FAE" w:rsidP="00D23625">
            <w:pPr>
              <w:spacing w:line="229" w:lineRule="exact"/>
              <w:ind w:left="142"/>
              <w:jc w:val="center"/>
              <w:rPr>
                <w:sz w:val="20"/>
                <w:szCs w:val="20"/>
              </w:rPr>
            </w:pPr>
            <w:r w:rsidRPr="002079D9">
              <w:rPr>
                <w:sz w:val="20"/>
                <w:szCs w:val="20"/>
              </w:rPr>
              <w:t>1..1</w:t>
            </w:r>
          </w:p>
        </w:tc>
      </w:tr>
      <w:tr w:rsidR="00832FAE" w:rsidRPr="002E0A74" w14:paraId="70A6C8B1" w14:textId="77777777" w:rsidTr="002079D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FDA248" w14:textId="0776D7D9" w:rsidR="00832FAE" w:rsidRPr="002079D9" w:rsidRDefault="00832FAE" w:rsidP="002E0A74">
            <w:pPr>
              <w:tabs>
                <w:tab w:val="left" w:pos="567"/>
              </w:tabs>
              <w:spacing w:line="229" w:lineRule="exact"/>
              <w:ind w:left="102"/>
              <w:rPr>
                <w:sz w:val="20"/>
                <w:szCs w:val="20"/>
              </w:rPr>
            </w:pPr>
            <w:r w:rsidRPr="002079D9">
              <w:rPr>
                <w:rFonts w:cs="Arial"/>
                <w:sz w:val="20"/>
                <w:szCs w:val="20"/>
              </w:rPr>
              <w:t>../message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D478F73" w14:textId="75435C4C" w:rsidR="00832FAE" w:rsidRPr="002079D9" w:rsidRDefault="00832FAE"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D57332D" w14:textId="3438BFDA" w:rsidR="00832FAE" w:rsidRPr="002079D9" w:rsidRDefault="00832FAE" w:rsidP="002E0A74">
            <w:pPr>
              <w:spacing w:line="229" w:lineRule="exact"/>
              <w:ind w:left="102"/>
              <w:rPr>
                <w:spacing w:val="-1"/>
                <w:sz w:val="20"/>
                <w:szCs w:val="20"/>
                <w:lang w:val="sv-SE"/>
              </w:rPr>
            </w:pPr>
            <w:r w:rsidRPr="002079D9">
              <w:rPr>
                <w:sz w:val="20"/>
                <w:szCs w:val="20"/>
                <w:lang w:val="sv-SE"/>
              </w:rPr>
              <w:t>En beskrivande text som kan visas för användaren.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531DB0" w14:textId="0024EBEF" w:rsidR="00832FAE" w:rsidRPr="002079D9" w:rsidRDefault="00832FAE" w:rsidP="00D23625">
            <w:pPr>
              <w:spacing w:line="229" w:lineRule="exact"/>
              <w:ind w:left="142"/>
              <w:jc w:val="center"/>
              <w:rPr>
                <w:sz w:val="20"/>
                <w:szCs w:val="20"/>
              </w:rPr>
            </w:pPr>
            <w:r w:rsidRPr="002079D9">
              <w:rPr>
                <w:sz w:val="20"/>
                <w:szCs w:val="20"/>
              </w:rPr>
              <w:t>0..1</w:t>
            </w:r>
          </w:p>
        </w:tc>
      </w:tr>
    </w:tbl>
    <w:p w14:paraId="15D7072D" w14:textId="77777777" w:rsidR="001053D0" w:rsidRDefault="001053D0" w:rsidP="004F1154"/>
    <w:p w14:paraId="05A9D447" w14:textId="77777777" w:rsidR="001053D0" w:rsidRDefault="001053D0" w:rsidP="004F1154"/>
    <w:p w14:paraId="595881FB" w14:textId="77777777" w:rsidR="001053D0" w:rsidRDefault="001053D0" w:rsidP="001053D0">
      <w:pPr>
        <w:pStyle w:val="Heading3"/>
      </w:pPr>
      <w:bookmarkStart w:id="140" w:name="_Toc282412645"/>
      <w:r>
        <w:t>Övriga regler</w:t>
      </w:r>
      <w:bookmarkEnd w:id="140"/>
    </w:p>
    <w:p w14:paraId="337F5BD1" w14:textId="77777777" w:rsidR="001053D0" w:rsidRPr="00CC412F" w:rsidRDefault="001053D0" w:rsidP="001053D0">
      <w:r w:rsidRPr="00CC412F">
        <w:t xml:space="preserve">Inga fältregler utöver de som är beskrivna ovan. </w:t>
      </w:r>
    </w:p>
    <w:p w14:paraId="37F22E67" w14:textId="77777777" w:rsidR="001053D0" w:rsidRDefault="001053D0" w:rsidP="001053D0">
      <w:pPr>
        <w:rPr>
          <w:color w:val="4F81BD" w:themeColor="accent1"/>
        </w:rPr>
      </w:pPr>
    </w:p>
    <w:p w14:paraId="60EAF836" w14:textId="77777777" w:rsidR="001053D0" w:rsidRPr="00776D68" w:rsidRDefault="001053D0" w:rsidP="001053D0">
      <w:pPr>
        <w:pStyle w:val="Heading4"/>
      </w:pPr>
      <w:r w:rsidRPr="00776D68">
        <w:t>Icke funktionella krav</w:t>
      </w:r>
    </w:p>
    <w:p w14:paraId="314124CE" w14:textId="77777777" w:rsidR="001053D0" w:rsidRPr="00776D68" w:rsidRDefault="001053D0" w:rsidP="001053D0">
      <w:r w:rsidRPr="00CC412F">
        <w:t>Inga övriga icke funktionella krav.</w:t>
      </w:r>
    </w:p>
    <w:p w14:paraId="2B2DCFF9" w14:textId="77777777" w:rsidR="001053D0" w:rsidRPr="00BA6CD2" w:rsidRDefault="001053D0" w:rsidP="001053D0">
      <w:pPr>
        <w:pStyle w:val="Heading5"/>
        <w:rPr>
          <w:rFonts w:ascii="Georgia" w:hAnsi="Georgia"/>
        </w:rPr>
      </w:pPr>
      <w:r w:rsidRPr="00BA6CD2">
        <w:rPr>
          <w:rFonts w:ascii="Georgia" w:hAnsi="Georgia"/>
        </w:rPr>
        <w:t>SLA-krav</w:t>
      </w:r>
    </w:p>
    <w:p w14:paraId="39E1D409" w14:textId="3B808F13" w:rsidR="00E127E3" w:rsidRDefault="001053D0" w:rsidP="002E0A74">
      <w:r w:rsidRPr="00BA6CD2">
        <w:t>Inga avvikande SLA-krav.</w:t>
      </w:r>
    </w:p>
    <w:sectPr w:rsidR="00E127E3" w:rsidSect="000A531A">
      <w:headerReference w:type="default" r:id="rId24"/>
      <w:footerReference w:type="default" r:id="rId25"/>
      <w:headerReference w:type="first" r:id="rId26"/>
      <w:footerReference w:type="first" r:id="rId27"/>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21FBB5" w14:textId="77777777" w:rsidR="00B82554" w:rsidRDefault="00B82554" w:rsidP="00C72B17">
      <w:pPr>
        <w:spacing w:line="240" w:lineRule="auto"/>
      </w:pPr>
      <w:r>
        <w:separator/>
      </w:r>
    </w:p>
  </w:endnote>
  <w:endnote w:type="continuationSeparator" w:id="0">
    <w:p w14:paraId="7D15897F" w14:textId="77777777" w:rsidR="00B82554" w:rsidRDefault="00B82554"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B82554" w:rsidRDefault="00B82554"/>
  <w:p w14:paraId="1FC233E8" w14:textId="77777777" w:rsidR="00B82554" w:rsidRDefault="00B82554"/>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B82554" w:rsidRPr="004A7C1C" w14:paraId="3C5A492F" w14:textId="77777777" w:rsidTr="00095A0D">
      <w:trPr>
        <w:trHeight w:val="629"/>
      </w:trPr>
      <w:tc>
        <w:tcPr>
          <w:tcW w:w="1559" w:type="dxa"/>
        </w:tcPr>
        <w:p w14:paraId="784DFED4" w14:textId="77777777" w:rsidR="00B82554" w:rsidRPr="001304B6" w:rsidRDefault="00B82554"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B82554" w:rsidRPr="001304B6" w:rsidRDefault="00B82554"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B82554" w:rsidRPr="001304B6" w:rsidRDefault="00B82554"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B82554" w:rsidRPr="001304B6" w:rsidRDefault="00B82554"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B82554" w:rsidRPr="00CF1208" w:rsidRDefault="00B82554" w:rsidP="00095A0D">
          <w:pPr>
            <w:pStyle w:val="Footer"/>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Tel 08 452 71 60</w:t>
          </w:r>
        </w:p>
        <w:p w14:paraId="3A35D9B7" w14:textId="77777777" w:rsidR="00B82554" w:rsidRPr="00CF1208" w:rsidRDefault="00B82554" w:rsidP="00095A0D">
          <w:pPr>
            <w:pStyle w:val="Footer"/>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info@inera.se</w:t>
          </w:r>
        </w:p>
        <w:p w14:paraId="3EEE20B7" w14:textId="77777777" w:rsidR="00B82554" w:rsidRPr="0091623E" w:rsidRDefault="00B82554" w:rsidP="00095A0D">
          <w:pPr>
            <w:pStyle w:val="Footer"/>
            <w:ind w:left="0"/>
            <w:jc w:val="both"/>
            <w:rPr>
              <w:lang w:val="en-US"/>
            </w:rPr>
          </w:pPr>
          <w:r w:rsidRPr="00CF1208">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B82554" w:rsidRPr="001304B6" w:rsidRDefault="00B82554"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B82554" w:rsidRPr="001304B6" w:rsidRDefault="00B82554"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B82554" w:rsidRPr="004A7C1C" w:rsidRDefault="00B82554" w:rsidP="001304B6">
          <w:pPr>
            <w:pStyle w:val="Footer"/>
          </w:pPr>
        </w:p>
      </w:tc>
      <w:tc>
        <w:tcPr>
          <w:tcW w:w="709" w:type="dxa"/>
        </w:tcPr>
        <w:p w14:paraId="6E332D35" w14:textId="77777777" w:rsidR="00B82554" w:rsidRPr="004A7C1C" w:rsidRDefault="00B82554"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8A71A6">
            <w:rPr>
              <w:rStyle w:val="PageNumber"/>
              <w:noProof/>
            </w:rPr>
            <w:t>2</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8A71A6">
            <w:rPr>
              <w:rStyle w:val="PageNumber"/>
              <w:noProof/>
            </w:rPr>
            <w:t>110</w:t>
          </w:r>
          <w:r w:rsidRPr="004A7C1C">
            <w:rPr>
              <w:rStyle w:val="PageNumber"/>
            </w:rPr>
            <w:fldChar w:fldCharType="end"/>
          </w:r>
        </w:p>
      </w:tc>
    </w:tr>
  </w:tbl>
  <w:p w14:paraId="6EB65E86" w14:textId="77777777" w:rsidR="00B82554" w:rsidRDefault="00B82554"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B82554" w:rsidRDefault="00B82554">
    <w:pPr>
      <w:pStyle w:val="Footer"/>
    </w:pPr>
  </w:p>
  <w:p w14:paraId="36E0CB75" w14:textId="77777777" w:rsidR="00B82554" w:rsidRDefault="00B82554">
    <w:pPr>
      <w:pStyle w:val="Footer"/>
    </w:pPr>
  </w:p>
  <w:p w14:paraId="68EA24B6" w14:textId="77777777" w:rsidR="00B82554" w:rsidRDefault="00B82554">
    <w:pPr>
      <w:pStyle w:val="Footer"/>
    </w:pPr>
  </w:p>
  <w:p w14:paraId="798F58D1" w14:textId="77777777" w:rsidR="00B82554" w:rsidRDefault="00B82554">
    <w:pPr>
      <w:pStyle w:val="Footer"/>
    </w:pPr>
  </w:p>
  <w:p w14:paraId="0B4F500D" w14:textId="77777777" w:rsidR="00B82554" w:rsidRDefault="00B8255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44EC3E" w14:textId="77777777" w:rsidR="00B82554" w:rsidRDefault="00B82554" w:rsidP="00C72B17">
      <w:pPr>
        <w:spacing w:line="240" w:lineRule="auto"/>
      </w:pPr>
      <w:r>
        <w:separator/>
      </w:r>
    </w:p>
  </w:footnote>
  <w:footnote w:type="continuationSeparator" w:id="0">
    <w:p w14:paraId="03303D74" w14:textId="77777777" w:rsidR="00B82554" w:rsidRDefault="00B82554"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B82554" w:rsidRDefault="00B82554"/>
  <w:p w14:paraId="69BC34DE" w14:textId="77777777" w:rsidR="00B82554" w:rsidRDefault="00B82554"/>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B82554" w:rsidRPr="00333716" w14:paraId="38E1EC6E" w14:textId="77777777" w:rsidTr="000A531A">
      <w:trPr>
        <w:trHeight w:hRule="exact" w:val="539"/>
      </w:trPr>
      <w:tc>
        <w:tcPr>
          <w:tcW w:w="3168" w:type="dxa"/>
          <w:tcBorders>
            <w:top w:val="nil"/>
            <w:bottom w:val="nil"/>
          </w:tcBorders>
        </w:tcPr>
        <w:p w14:paraId="74451D16" w14:textId="77777777" w:rsidR="00B82554" w:rsidRPr="00095A0D" w:rsidRDefault="00B82554" w:rsidP="00095A0D">
          <w:pPr>
            <w:pStyle w:val="Footer"/>
            <w:rPr>
              <w:rFonts w:ascii="Arial" w:eastAsia="Times New Roman" w:hAnsi="Arial"/>
              <w:color w:val="00A9A7"/>
              <w:sz w:val="14"/>
              <w:szCs w:val="24"/>
              <w:lang w:eastAsia="en-GB"/>
            </w:rPr>
          </w:pPr>
          <w:bookmarkStart w:id="141" w:name="LDnr1"/>
          <w:bookmarkEnd w:id="141"/>
        </w:p>
        <w:p w14:paraId="1A79B92D" w14:textId="77777777" w:rsidR="00B82554" w:rsidRPr="00095A0D" w:rsidRDefault="00B82554"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7777777" w:rsidR="00B82554" w:rsidRDefault="00B82554"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Tjänstekontraktsbeskrivning - clinicalprocess activityprescription actoutcome</w:t>
          </w:r>
          <w:r>
            <w:rPr>
              <w:rFonts w:ascii="Arial" w:eastAsia="Times New Roman" w:hAnsi="Arial"/>
              <w:color w:val="00A9A7"/>
              <w:sz w:val="14"/>
              <w:szCs w:val="24"/>
              <w:lang w:eastAsia="en-GB"/>
            </w:rPr>
            <w:fldChar w:fldCharType="end"/>
          </w:r>
        </w:p>
        <w:p w14:paraId="015507E6" w14:textId="77777777" w:rsidR="00B82554" w:rsidRDefault="00B82554"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p>
        <w:p w14:paraId="361CB3A2" w14:textId="77777777" w:rsidR="00B82554" w:rsidRPr="00095A0D" w:rsidRDefault="00B82554"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B82554" w:rsidRDefault="00B82554"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B82554" w:rsidRPr="00095A0D" w:rsidRDefault="00B82554"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B82554" w:rsidRPr="00095A0D" w:rsidRDefault="00B82554"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488F57B" w:rsidR="00B82554" w:rsidRPr="000A531A" w:rsidRDefault="00B82554"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r w:rsidR="008A71A6">
            <w:rPr>
              <w:rFonts w:ascii="Arial" w:eastAsia="Times New Roman" w:hAnsi="Arial"/>
              <w:color w:val="00A9A7"/>
              <w:sz w:val="14"/>
              <w:szCs w:val="24"/>
              <w:lang w:eastAsia="en-GB"/>
            </w:rPr>
            <w:t>2015-01-28</w:t>
          </w:r>
          <w:r>
            <w:rPr>
              <w:rFonts w:ascii="Arial" w:eastAsia="Times New Roman" w:hAnsi="Arial"/>
              <w:color w:val="00A9A7"/>
              <w:sz w:val="14"/>
              <w:szCs w:val="24"/>
              <w:lang w:eastAsia="en-GB"/>
            </w:rPr>
            <w:fldChar w:fldCharType="end"/>
          </w:r>
        </w:p>
      </w:tc>
    </w:tr>
    <w:tr w:rsidR="00B82554"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B82554" w:rsidRPr="00095A0D" w:rsidRDefault="00B82554"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B82554" w:rsidRPr="00095A0D" w:rsidRDefault="00B82554" w:rsidP="00095A0D">
          <w:pPr>
            <w:pStyle w:val="Footer"/>
            <w:rPr>
              <w:rFonts w:ascii="Arial" w:eastAsia="Times New Roman" w:hAnsi="Arial"/>
              <w:color w:val="00A9A7"/>
              <w:sz w:val="14"/>
              <w:szCs w:val="24"/>
              <w:lang w:eastAsia="en-GB"/>
            </w:rPr>
          </w:pPr>
        </w:p>
      </w:tc>
    </w:tr>
  </w:tbl>
  <w:p w14:paraId="2AC110CF" w14:textId="77777777" w:rsidR="00B82554" w:rsidRDefault="00B82554" w:rsidP="008303EF">
    <w:pPr>
      <w:tabs>
        <w:tab w:val="left" w:pos="6237"/>
      </w:tabs>
    </w:pPr>
    <w:r>
      <w:t xml:space="preserve"> </w:t>
    </w:r>
    <w:bookmarkStart w:id="142" w:name="Dnr1"/>
    <w:bookmarkEnd w:id="142"/>
  </w:p>
  <w:p w14:paraId="3FB91188" w14:textId="77777777" w:rsidR="00B82554" w:rsidRDefault="00B82554"/>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B82554" w:rsidRDefault="00B82554" w:rsidP="00D774BC">
    <w:pPr>
      <w:tabs>
        <w:tab w:val="left" w:pos="6237"/>
      </w:tabs>
    </w:pPr>
  </w:p>
  <w:p w14:paraId="51103E17" w14:textId="77777777" w:rsidR="00B82554" w:rsidRDefault="00B82554" w:rsidP="00D774BC">
    <w:pPr>
      <w:tabs>
        <w:tab w:val="left" w:pos="6237"/>
      </w:tabs>
    </w:pPr>
  </w:p>
  <w:p w14:paraId="772AE06E" w14:textId="77777777" w:rsidR="00B82554" w:rsidRDefault="00B82554" w:rsidP="00D774BC">
    <w:pPr>
      <w:tabs>
        <w:tab w:val="left" w:pos="6237"/>
      </w:tabs>
    </w:pPr>
  </w:p>
  <w:p w14:paraId="42F0C144" w14:textId="77777777" w:rsidR="00B82554" w:rsidRDefault="00B82554"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43" w:name="LDnr"/>
    <w:bookmarkEnd w:id="143"/>
    <w:r>
      <w:t xml:space="preserve"> </w:t>
    </w:r>
    <w:bookmarkStart w:id="144" w:name="Dnr"/>
    <w:bookmarkEnd w:id="144"/>
  </w:p>
  <w:tbl>
    <w:tblPr>
      <w:tblW w:w="9180" w:type="dxa"/>
      <w:tblLayout w:type="fixed"/>
      <w:tblLook w:val="04A0" w:firstRow="1" w:lastRow="0" w:firstColumn="1" w:lastColumn="0" w:noHBand="0" w:noVBand="1"/>
    </w:tblPr>
    <w:tblGrid>
      <w:gridCol w:w="956"/>
      <w:gridCol w:w="1199"/>
      <w:gridCol w:w="4049"/>
      <w:gridCol w:w="2976"/>
    </w:tblGrid>
    <w:tr w:rsidR="00B82554" w:rsidRPr="0024387D" w14:paraId="6E3EED84" w14:textId="77777777" w:rsidTr="00364AE6">
      <w:tc>
        <w:tcPr>
          <w:tcW w:w="2155" w:type="dxa"/>
          <w:gridSpan w:val="2"/>
        </w:tcPr>
        <w:p w14:paraId="2933175C" w14:textId="77777777" w:rsidR="00B82554" w:rsidRPr="0024387D" w:rsidRDefault="00B82554" w:rsidP="002A2120">
          <w:pPr>
            <w:pStyle w:val="Header"/>
            <w:rPr>
              <w:rFonts w:cs="Georgia"/>
              <w:sz w:val="12"/>
              <w:szCs w:val="12"/>
            </w:rPr>
          </w:pPr>
        </w:p>
      </w:tc>
      <w:tc>
        <w:tcPr>
          <w:tcW w:w="4049" w:type="dxa"/>
        </w:tcPr>
        <w:p w14:paraId="2813ED1B" w14:textId="77777777" w:rsidR="00B82554" w:rsidRPr="0024387D" w:rsidRDefault="00B82554" w:rsidP="00DE4030">
          <w:pPr>
            <w:pStyle w:val="Header"/>
            <w:rPr>
              <w:rFonts w:cs="Georgia"/>
              <w:sz w:val="14"/>
              <w:szCs w:val="14"/>
            </w:rPr>
          </w:pPr>
        </w:p>
      </w:tc>
      <w:tc>
        <w:tcPr>
          <w:tcW w:w="2976" w:type="dxa"/>
        </w:tcPr>
        <w:p w14:paraId="1F7BDFA1" w14:textId="77777777" w:rsidR="00B82554" w:rsidRDefault="00B82554" w:rsidP="00DE4030">
          <w:r>
            <w:t xml:space="preserve"> </w:t>
          </w:r>
          <w:bookmarkStart w:id="145" w:name="slask"/>
          <w:bookmarkStart w:id="146" w:name="Addressee"/>
          <w:bookmarkEnd w:id="145"/>
          <w:bookmarkEnd w:id="146"/>
        </w:p>
      </w:tc>
    </w:tr>
    <w:tr w:rsidR="00B82554" w:rsidRPr="00F456CC" w14:paraId="7817C09A" w14:textId="77777777" w:rsidTr="00364AE6">
      <w:tc>
        <w:tcPr>
          <w:tcW w:w="956" w:type="dxa"/>
          <w:tcBorders>
            <w:right w:val="single" w:sz="4" w:space="0" w:color="auto"/>
          </w:tcBorders>
        </w:tcPr>
        <w:p w14:paraId="7F2ACC79" w14:textId="77777777" w:rsidR="00B82554" w:rsidRPr="00F456CC" w:rsidRDefault="00B82554" w:rsidP="00025527">
          <w:pPr>
            <w:pStyle w:val="Header"/>
            <w:rPr>
              <w:rFonts w:cs="Georgia"/>
              <w:sz w:val="12"/>
              <w:szCs w:val="12"/>
            </w:rPr>
          </w:pPr>
        </w:p>
      </w:tc>
      <w:tc>
        <w:tcPr>
          <w:tcW w:w="1199" w:type="dxa"/>
          <w:tcBorders>
            <w:left w:val="single" w:sz="4" w:space="0" w:color="auto"/>
          </w:tcBorders>
        </w:tcPr>
        <w:p w14:paraId="27F330F9" w14:textId="77777777" w:rsidR="00B82554" w:rsidRPr="00F456CC" w:rsidRDefault="00B82554" w:rsidP="00DE4030">
          <w:pPr>
            <w:pStyle w:val="Header"/>
            <w:rPr>
              <w:rFonts w:cs="Georgia"/>
              <w:sz w:val="12"/>
              <w:szCs w:val="12"/>
            </w:rPr>
          </w:pPr>
        </w:p>
      </w:tc>
      <w:tc>
        <w:tcPr>
          <w:tcW w:w="4049" w:type="dxa"/>
        </w:tcPr>
        <w:p w14:paraId="37AA9367" w14:textId="77777777" w:rsidR="00B82554" w:rsidRPr="002C11AF" w:rsidRDefault="00B82554" w:rsidP="00DE4030">
          <w:pPr>
            <w:pStyle w:val="Header"/>
            <w:rPr>
              <w:rFonts w:cs="Georgia"/>
              <w:sz w:val="12"/>
              <w:szCs w:val="12"/>
            </w:rPr>
          </w:pPr>
        </w:p>
      </w:tc>
      <w:tc>
        <w:tcPr>
          <w:tcW w:w="2976" w:type="dxa"/>
        </w:tcPr>
        <w:p w14:paraId="25E5B32E" w14:textId="77777777" w:rsidR="00B82554" w:rsidRPr="002C11AF" w:rsidRDefault="00B82554" w:rsidP="00DE4030">
          <w:pPr>
            <w:pStyle w:val="Header"/>
            <w:rPr>
              <w:rFonts w:cs="Georgia"/>
              <w:sz w:val="12"/>
              <w:szCs w:val="12"/>
            </w:rPr>
          </w:pPr>
        </w:p>
      </w:tc>
    </w:tr>
  </w:tbl>
  <w:p w14:paraId="4244CC6E" w14:textId="77777777" w:rsidR="00B82554" w:rsidRPr="003755FD" w:rsidRDefault="00B82554" w:rsidP="008866A6">
    <w:bookmarkStart w:id="147" w:name="Radera2"/>
    <w:bookmarkEnd w:id="147"/>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4845CE0"/>
    <w:multiLevelType w:val="hybridMultilevel"/>
    <w:tmpl w:val="B380DE64"/>
    <w:lvl w:ilvl="0" w:tplc="BB7AEDAE">
      <w:start w:val="2013"/>
      <w:numFmt w:val="bullet"/>
      <w:lvlText w:val="-"/>
      <w:lvlJc w:val="left"/>
      <w:pPr>
        <w:ind w:left="440" w:hanging="360"/>
      </w:pPr>
      <w:rPr>
        <w:rFonts w:ascii="Georgia" w:eastAsia="Calibri" w:hAnsi="Georgia" w:cs="Times New Roman" w:hint="default"/>
      </w:rPr>
    </w:lvl>
    <w:lvl w:ilvl="1" w:tplc="041D0003" w:tentative="1">
      <w:start w:val="1"/>
      <w:numFmt w:val="bullet"/>
      <w:lvlText w:val="o"/>
      <w:lvlJc w:val="left"/>
      <w:pPr>
        <w:ind w:left="1160" w:hanging="360"/>
      </w:pPr>
      <w:rPr>
        <w:rFonts w:ascii="Courier New" w:hAnsi="Courier New" w:cs="Courier New" w:hint="default"/>
      </w:rPr>
    </w:lvl>
    <w:lvl w:ilvl="2" w:tplc="041D0005" w:tentative="1">
      <w:start w:val="1"/>
      <w:numFmt w:val="bullet"/>
      <w:lvlText w:val=""/>
      <w:lvlJc w:val="left"/>
      <w:pPr>
        <w:ind w:left="1880" w:hanging="360"/>
      </w:pPr>
      <w:rPr>
        <w:rFonts w:ascii="Wingdings" w:hAnsi="Wingdings" w:hint="default"/>
      </w:rPr>
    </w:lvl>
    <w:lvl w:ilvl="3" w:tplc="041D0001" w:tentative="1">
      <w:start w:val="1"/>
      <w:numFmt w:val="bullet"/>
      <w:lvlText w:val=""/>
      <w:lvlJc w:val="left"/>
      <w:pPr>
        <w:ind w:left="2600" w:hanging="360"/>
      </w:pPr>
      <w:rPr>
        <w:rFonts w:ascii="Symbol" w:hAnsi="Symbol" w:hint="default"/>
      </w:rPr>
    </w:lvl>
    <w:lvl w:ilvl="4" w:tplc="041D0003" w:tentative="1">
      <w:start w:val="1"/>
      <w:numFmt w:val="bullet"/>
      <w:lvlText w:val="o"/>
      <w:lvlJc w:val="left"/>
      <w:pPr>
        <w:ind w:left="3320" w:hanging="360"/>
      </w:pPr>
      <w:rPr>
        <w:rFonts w:ascii="Courier New" w:hAnsi="Courier New" w:cs="Courier New" w:hint="default"/>
      </w:rPr>
    </w:lvl>
    <w:lvl w:ilvl="5" w:tplc="041D0005" w:tentative="1">
      <w:start w:val="1"/>
      <w:numFmt w:val="bullet"/>
      <w:lvlText w:val=""/>
      <w:lvlJc w:val="left"/>
      <w:pPr>
        <w:ind w:left="4040" w:hanging="360"/>
      </w:pPr>
      <w:rPr>
        <w:rFonts w:ascii="Wingdings" w:hAnsi="Wingdings" w:hint="default"/>
      </w:rPr>
    </w:lvl>
    <w:lvl w:ilvl="6" w:tplc="041D0001" w:tentative="1">
      <w:start w:val="1"/>
      <w:numFmt w:val="bullet"/>
      <w:lvlText w:val=""/>
      <w:lvlJc w:val="left"/>
      <w:pPr>
        <w:ind w:left="4760" w:hanging="360"/>
      </w:pPr>
      <w:rPr>
        <w:rFonts w:ascii="Symbol" w:hAnsi="Symbol" w:hint="default"/>
      </w:rPr>
    </w:lvl>
    <w:lvl w:ilvl="7" w:tplc="041D0003" w:tentative="1">
      <w:start w:val="1"/>
      <w:numFmt w:val="bullet"/>
      <w:lvlText w:val="o"/>
      <w:lvlJc w:val="left"/>
      <w:pPr>
        <w:ind w:left="5480" w:hanging="360"/>
      </w:pPr>
      <w:rPr>
        <w:rFonts w:ascii="Courier New" w:hAnsi="Courier New" w:cs="Courier New" w:hint="default"/>
      </w:rPr>
    </w:lvl>
    <w:lvl w:ilvl="8" w:tplc="041D0005" w:tentative="1">
      <w:start w:val="1"/>
      <w:numFmt w:val="bullet"/>
      <w:lvlText w:val=""/>
      <w:lvlJc w:val="left"/>
      <w:pPr>
        <w:ind w:left="6200" w:hanging="360"/>
      </w:pPr>
      <w:rPr>
        <w:rFonts w:ascii="Wingdings" w:hAnsi="Wingdings" w:hint="default"/>
      </w:rPr>
    </w:lvl>
  </w:abstractNum>
  <w:abstractNum w:abstractNumId="4">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6">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DE042BC"/>
    <w:multiLevelType w:val="hybridMultilevel"/>
    <w:tmpl w:val="78084364"/>
    <w:lvl w:ilvl="0" w:tplc="3672FB1E">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4">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29DE5B18"/>
    <w:multiLevelType w:val="hybridMultilevel"/>
    <w:tmpl w:val="F5AC8A4A"/>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7">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3690464"/>
    <w:multiLevelType w:val="multilevel"/>
    <w:tmpl w:val="E4C87E66"/>
    <w:lvl w:ilvl="0">
      <w:start w:val="2013"/>
      <w:numFmt w:val="bullet"/>
      <w:lvlText w:val="-"/>
      <w:lvlJc w:val="left"/>
      <w:pPr>
        <w:ind w:left="388" w:hanging="360"/>
      </w:pPr>
      <w:rPr>
        <w:rFonts w:ascii="Arial" w:eastAsia="Times New Roman" w:hAnsi="Arial" w:cs="Arial" w:hint="default"/>
      </w:rPr>
    </w:lvl>
    <w:lvl w:ilvl="1">
      <w:start w:val="1"/>
      <w:numFmt w:val="bullet"/>
      <w:lvlText w:val="o"/>
      <w:lvlJc w:val="left"/>
      <w:pPr>
        <w:ind w:left="1108" w:hanging="360"/>
      </w:pPr>
      <w:rPr>
        <w:rFonts w:ascii="Courier New" w:hAnsi="Courier New" w:hint="default"/>
      </w:rPr>
    </w:lvl>
    <w:lvl w:ilvl="2">
      <w:start w:val="1"/>
      <w:numFmt w:val="bullet"/>
      <w:lvlText w:val=""/>
      <w:lvlJc w:val="left"/>
      <w:pPr>
        <w:ind w:left="1828" w:hanging="360"/>
      </w:pPr>
      <w:rPr>
        <w:rFonts w:ascii="Wingdings" w:hAnsi="Wingdings" w:hint="default"/>
      </w:rPr>
    </w:lvl>
    <w:lvl w:ilvl="3">
      <w:start w:val="1"/>
      <w:numFmt w:val="bullet"/>
      <w:lvlText w:val=""/>
      <w:lvlJc w:val="left"/>
      <w:pPr>
        <w:ind w:left="2548" w:hanging="360"/>
      </w:pPr>
      <w:rPr>
        <w:rFonts w:ascii="Symbol" w:hAnsi="Symbol" w:hint="default"/>
      </w:rPr>
    </w:lvl>
    <w:lvl w:ilvl="4">
      <w:start w:val="1"/>
      <w:numFmt w:val="bullet"/>
      <w:lvlText w:val="o"/>
      <w:lvlJc w:val="left"/>
      <w:pPr>
        <w:ind w:left="3268" w:hanging="360"/>
      </w:pPr>
      <w:rPr>
        <w:rFonts w:ascii="Courier New" w:hAnsi="Courier New" w:hint="default"/>
      </w:rPr>
    </w:lvl>
    <w:lvl w:ilvl="5">
      <w:start w:val="1"/>
      <w:numFmt w:val="bullet"/>
      <w:lvlText w:val=""/>
      <w:lvlJc w:val="left"/>
      <w:pPr>
        <w:ind w:left="3988" w:hanging="360"/>
      </w:pPr>
      <w:rPr>
        <w:rFonts w:ascii="Wingdings" w:hAnsi="Wingdings" w:hint="default"/>
      </w:rPr>
    </w:lvl>
    <w:lvl w:ilvl="6">
      <w:start w:val="1"/>
      <w:numFmt w:val="bullet"/>
      <w:lvlText w:val=""/>
      <w:lvlJc w:val="left"/>
      <w:pPr>
        <w:ind w:left="4708" w:hanging="360"/>
      </w:pPr>
      <w:rPr>
        <w:rFonts w:ascii="Symbol" w:hAnsi="Symbol" w:hint="default"/>
      </w:rPr>
    </w:lvl>
    <w:lvl w:ilvl="7">
      <w:start w:val="1"/>
      <w:numFmt w:val="bullet"/>
      <w:lvlText w:val="o"/>
      <w:lvlJc w:val="left"/>
      <w:pPr>
        <w:ind w:left="5428" w:hanging="360"/>
      </w:pPr>
      <w:rPr>
        <w:rFonts w:ascii="Courier New" w:hAnsi="Courier New" w:hint="default"/>
      </w:rPr>
    </w:lvl>
    <w:lvl w:ilvl="8">
      <w:start w:val="1"/>
      <w:numFmt w:val="bullet"/>
      <w:lvlText w:val=""/>
      <w:lvlJc w:val="left"/>
      <w:pPr>
        <w:ind w:left="6148" w:hanging="360"/>
      </w:pPr>
      <w:rPr>
        <w:rFonts w:ascii="Wingdings" w:hAnsi="Wingdings" w:hint="default"/>
      </w:rPr>
    </w:lvl>
  </w:abstractNum>
  <w:abstractNum w:abstractNumId="20">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2">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2EF7AF6"/>
    <w:multiLevelType w:val="hybridMultilevel"/>
    <w:tmpl w:val="DB10B1C8"/>
    <w:lvl w:ilvl="0" w:tplc="F8FECE2A">
      <w:start w:val="5"/>
      <w:numFmt w:val="bullet"/>
      <w:lvlText w:val="-"/>
      <w:lvlJc w:val="left"/>
      <w:pPr>
        <w:ind w:left="502" w:hanging="360"/>
      </w:pPr>
      <w:rPr>
        <w:rFonts w:ascii="Times New Roman" w:eastAsia="Times New Roman" w:hAnsi="Times New Roman" w:cs="Times New Roman" w:hint="default"/>
      </w:rPr>
    </w:lvl>
    <w:lvl w:ilvl="1" w:tplc="041D0003" w:tentative="1">
      <w:start w:val="1"/>
      <w:numFmt w:val="bullet"/>
      <w:lvlText w:val="o"/>
      <w:lvlJc w:val="left"/>
      <w:pPr>
        <w:ind w:left="1222" w:hanging="360"/>
      </w:pPr>
      <w:rPr>
        <w:rFonts w:ascii="Courier New" w:hAnsi="Courier New" w:cs="Courier New" w:hint="default"/>
      </w:rPr>
    </w:lvl>
    <w:lvl w:ilvl="2" w:tplc="041D0005" w:tentative="1">
      <w:start w:val="1"/>
      <w:numFmt w:val="bullet"/>
      <w:lvlText w:val=""/>
      <w:lvlJc w:val="left"/>
      <w:pPr>
        <w:ind w:left="1942" w:hanging="360"/>
      </w:pPr>
      <w:rPr>
        <w:rFonts w:ascii="Wingdings" w:hAnsi="Wingdings" w:hint="default"/>
      </w:rPr>
    </w:lvl>
    <w:lvl w:ilvl="3" w:tplc="041D0001" w:tentative="1">
      <w:start w:val="1"/>
      <w:numFmt w:val="bullet"/>
      <w:lvlText w:val=""/>
      <w:lvlJc w:val="left"/>
      <w:pPr>
        <w:ind w:left="2662" w:hanging="360"/>
      </w:pPr>
      <w:rPr>
        <w:rFonts w:ascii="Symbol" w:hAnsi="Symbol" w:hint="default"/>
      </w:rPr>
    </w:lvl>
    <w:lvl w:ilvl="4" w:tplc="041D0003" w:tentative="1">
      <w:start w:val="1"/>
      <w:numFmt w:val="bullet"/>
      <w:lvlText w:val="o"/>
      <w:lvlJc w:val="left"/>
      <w:pPr>
        <w:ind w:left="3382" w:hanging="360"/>
      </w:pPr>
      <w:rPr>
        <w:rFonts w:ascii="Courier New" w:hAnsi="Courier New" w:cs="Courier New" w:hint="default"/>
      </w:rPr>
    </w:lvl>
    <w:lvl w:ilvl="5" w:tplc="041D0005" w:tentative="1">
      <w:start w:val="1"/>
      <w:numFmt w:val="bullet"/>
      <w:lvlText w:val=""/>
      <w:lvlJc w:val="left"/>
      <w:pPr>
        <w:ind w:left="4102" w:hanging="360"/>
      </w:pPr>
      <w:rPr>
        <w:rFonts w:ascii="Wingdings" w:hAnsi="Wingdings" w:hint="default"/>
      </w:rPr>
    </w:lvl>
    <w:lvl w:ilvl="6" w:tplc="041D0001" w:tentative="1">
      <w:start w:val="1"/>
      <w:numFmt w:val="bullet"/>
      <w:lvlText w:val=""/>
      <w:lvlJc w:val="left"/>
      <w:pPr>
        <w:ind w:left="4822" w:hanging="360"/>
      </w:pPr>
      <w:rPr>
        <w:rFonts w:ascii="Symbol" w:hAnsi="Symbol" w:hint="default"/>
      </w:rPr>
    </w:lvl>
    <w:lvl w:ilvl="7" w:tplc="041D0003" w:tentative="1">
      <w:start w:val="1"/>
      <w:numFmt w:val="bullet"/>
      <w:lvlText w:val="o"/>
      <w:lvlJc w:val="left"/>
      <w:pPr>
        <w:ind w:left="5542" w:hanging="360"/>
      </w:pPr>
      <w:rPr>
        <w:rFonts w:ascii="Courier New" w:hAnsi="Courier New" w:cs="Courier New" w:hint="default"/>
      </w:rPr>
    </w:lvl>
    <w:lvl w:ilvl="8" w:tplc="041D0005" w:tentative="1">
      <w:start w:val="1"/>
      <w:numFmt w:val="bullet"/>
      <w:lvlText w:val=""/>
      <w:lvlJc w:val="left"/>
      <w:pPr>
        <w:ind w:left="6262" w:hanging="360"/>
      </w:pPr>
      <w:rPr>
        <w:rFonts w:ascii="Wingdings" w:hAnsi="Wingdings" w:hint="default"/>
      </w:rPr>
    </w:lvl>
  </w:abstractNum>
  <w:abstractNum w:abstractNumId="25">
    <w:nsid w:val="448318F4"/>
    <w:multiLevelType w:val="multilevel"/>
    <w:tmpl w:val="E4C87E66"/>
    <w:lvl w:ilvl="0">
      <w:start w:val="2013"/>
      <w:numFmt w:val="bullet"/>
      <w:lvlText w:val="-"/>
      <w:lvlJc w:val="left"/>
      <w:pPr>
        <w:ind w:left="388" w:hanging="360"/>
      </w:pPr>
      <w:rPr>
        <w:rFonts w:ascii="Arial" w:eastAsia="Times New Roman" w:hAnsi="Arial" w:cs="Arial" w:hint="default"/>
      </w:rPr>
    </w:lvl>
    <w:lvl w:ilvl="1">
      <w:start w:val="1"/>
      <w:numFmt w:val="bullet"/>
      <w:lvlText w:val="o"/>
      <w:lvlJc w:val="left"/>
      <w:pPr>
        <w:ind w:left="1108" w:hanging="360"/>
      </w:pPr>
      <w:rPr>
        <w:rFonts w:ascii="Courier New" w:hAnsi="Courier New" w:hint="default"/>
      </w:rPr>
    </w:lvl>
    <w:lvl w:ilvl="2">
      <w:start w:val="1"/>
      <w:numFmt w:val="bullet"/>
      <w:lvlText w:val=""/>
      <w:lvlJc w:val="left"/>
      <w:pPr>
        <w:ind w:left="1828" w:hanging="360"/>
      </w:pPr>
      <w:rPr>
        <w:rFonts w:ascii="Wingdings" w:hAnsi="Wingdings" w:hint="default"/>
      </w:rPr>
    </w:lvl>
    <w:lvl w:ilvl="3">
      <w:start w:val="1"/>
      <w:numFmt w:val="bullet"/>
      <w:lvlText w:val=""/>
      <w:lvlJc w:val="left"/>
      <w:pPr>
        <w:ind w:left="2548" w:hanging="360"/>
      </w:pPr>
      <w:rPr>
        <w:rFonts w:ascii="Symbol" w:hAnsi="Symbol" w:hint="default"/>
      </w:rPr>
    </w:lvl>
    <w:lvl w:ilvl="4">
      <w:start w:val="1"/>
      <w:numFmt w:val="bullet"/>
      <w:lvlText w:val="o"/>
      <w:lvlJc w:val="left"/>
      <w:pPr>
        <w:ind w:left="3268" w:hanging="360"/>
      </w:pPr>
      <w:rPr>
        <w:rFonts w:ascii="Courier New" w:hAnsi="Courier New" w:hint="default"/>
      </w:rPr>
    </w:lvl>
    <w:lvl w:ilvl="5">
      <w:start w:val="1"/>
      <w:numFmt w:val="bullet"/>
      <w:lvlText w:val=""/>
      <w:lvlJc w:val="left"/>
      <w:pPr>
        <w:ind w:left="3988" w:hanging="360"/>
      </w:pPr>
      <w:rPr>
        <w:rFonts w:ascii="Wingdings" w:hAnsi="Wingdings" w:hint="default"/>
      </w:rPr>
    </w:lvl>
    <w:lvl w:ilvl="6">
      <w:start w:val="1"/>
      <w:numFmt w:val="bullet"/>
      <w:lvlText w:val=""/>
      <w:lvlJc w:val="left"/>
      <w:pPr>
        <w:ind w:left="4708" w:hanging="360"/>
      </w:pPr>
      <w:rPr>
        <w:rFonts w:ascii="Symbol" w:hAnsi="Symbol" w:hint="default"/>
      </w:rPr>
    </w:lvl>
    <w:lvl w:ilvl="7">
      <w:start w:val="1"/>
      <w:numFmt w:val="bullet"/>
      <w:lvlText w:val="o"/>
      <w:lvlJc w:val="left"/>
      <w:pPr>
        <w:ind w:left="5428" w:hanging="360"/>
      </w:pPr>
      <w:rPr>
        <w:rFonts w:ascii="Courier New" w:hAnsi="Courier New" w:hint="default"/>
      </w:rPr>
    </w:lvl>
    <w:lvl w:ilvl="8">
      <w:start w:val="1"/>
      <w:numFmt w:val="bullet"/>
      <w:lvlText w:val=""/>
      <w:lvlJc w:val="left"/>
      <w:pPr>
        <w:ind w:left="6148" w:hanging="360"/>
      </w:pPr>
      <w:rPr>
        <w:rFonts w:ascii="Wingdings" w:hAnsi="Wingdings" w:hint="default"/>
      </w:rPr>
    </w:lvl>
  </w:abstractNum>
  <w:abstractNum w:abstractNumId="26">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9">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4FE246C2"/>
    <w:multiLevelType w:val="multilevel"/>
    <w:tmpl w:val="A08E15C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2">
    <w:nsid w:val="53B17F3E"/>
    <w:multiLevelType w:val="hybridMultilevel"/>
    <w:tmpl w:val="63066A2E"/>
    <w:lvl w:ilvl="0" w:tplc="94FE5B1A">
      <w:start w:val="2013"/>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7">
    <w:nsid w:val="5C114F95"/>
    <w:multiLevelType w:val="hybridMultilevel"/>
    <w:tmpl w:val="EB1E96A0"/>
    <w:lvl w:ilvl="0" w:tplc="6C9ACAF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8">
    <w:nsid w:val="5C6431CB"/>
    <w:multiLevelType w:val="hybridMultilevel"/>
    <w:tmpl w:val="E5823F64"/>
    <w:lvl w:ilvl="0" w:tplc="5F7EFD8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9">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0">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9CB61BE"/>
    <w:multiLevelType w:val="hybridMultilevel"/>
    <w:tmpl w:val="DCC4F250"/>
    <w:lvl w:ilvl="0" w:tplc="51245E30">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43">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7E2D52DC"/>
    <w:multiLevelType w:val="hybridMultilevel"/>
    <w:tmpl w:val="C1A681D8"/>
    <w:lvl w:ilvl="0" w:tplc="DC58CE80">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6">
    <w:nsid w:val="7E3039C4"/>
    <w:multiLevelType w:val="hybridMultilevel"/>
    <w:tmpl w:val="CB6683A8"/>
    <w:lvl w:ilvl="0" w:tplc="1248BB3E">
      <w:start w:val="2013"/>
      <w:numFmt w:val="bullet"/>
      <w:lvlText w:val="-"/>
      <w:lvlJc w:val="left"/>
      <w:pPr>
        <w:ind w:left="388"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8"/>
  </w:num>
  <w:num w:numId="4">
    <w:abstractNumId w:val="8"/>
  </w:num>
  <w:num w:numId="5">
    <w:abstractNumId w:val="33"/>
  </w:num>
  <w:num w:numId="6">
    <w:abstractNumId w:val="22"/>
  </w:num>
  <w:num w:numId="7">
    <w:abstractNumId w:val="35"/>
  </w:num>
  <w:num w:numId="8">
    <w:abstractNumId w:val="36"/>
  </w:num>
  <w:num w:numId="9">
    <w:abstractNumId w:val="26"/>
  </w:num>
  <w:num w:numId="10">
    <w:abstractNumId w:val="23"/>
  </w:num>
  <w:num w:numId="11">
    <w:abstractNumId w:val="17"/>
  </w:num>
  <w:num w:numId="12">
    <w:abstractNumId w:val="39"/>
  </w:num>
  <w:num w:numId="13">
    <w:abstractNumId w:val="21"/>
  </w:num>
  <w:num w:numId="14">
    <w:abstractNumId w:val="6"/>
  </w:num>
  <w:num w:numId="15">
    <w:abstractNumId w:val="29"/>
  </w:num>
  <w:num w:numId="16">
    <w:abstractNumId w:val="34"/>
  </w:num>
  <w:num w:numId="17">
    <w:abstractNumId w:val="44"/>
  </w:num>
  <w:num w:numId="18">
    <w:abstractNumId w:val="30"/>
  </w:num>
  <w:num w:numId="19">
    <w:abstractNumId w:val="7"/>
  </w:num>
  <w:num w:numId="20">
    <w:abstractNumId w:val="11"/>
  </w:num>
  <w:num w:numId="21">
    <w:abstractNumId w:val="9"/>
  </w:num>
  <w:num w:numId="22">
    <w:abstractNumId w:val="4"/>
  </w:num>
  <w:num w:numId="23">
    <w:abstractNumId w:val="28"/>
  </w:num>
  <w:num w:numId="24">
    <w:abstractNumId w:val="14"/>
  </w:num>
  <w:num w:numId="25">
    <w:abstractNumId w:val="15"/>
  </w:num>
  <w:num w:numId="26">
    <w:abstractNumId w:val="41"/>
  </w:num>
  <w:num w:numId="27">
    <w:abstractNumId w:val="43"/>
  </w:num>
  <w:num w:numId="28">
    <w:abstractNumId w:val="12"/>
  </w:num>
  <w:num w:numId="29">
    <w:abstractNumId w:val="3"/>
  </w:num>
  <w:num w:numId="30">
    <w:abstractNumId w:val="40"/>
  </w:num>
  <w:num w:numId="31">
    <w:abstractNumId w:val="13"/>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27"/>
  </w:num>
  <w:num w:numId="35">
    <w:abstractNumId w:val="31"/>
  </w:num>
  <w:num w:numId="36">
    <w:abstractNumId w:val="47"/>
  </w:num>
  <w:num w:numId="37">
    <w:abstractNumId w:val="5"/>
  </w:num>
  <w:num w:numId="38">
    <w:abstractNumId w:val="20"/>
  </w:num>
  <w:num w:numId="39">
    <w:abstractNumId w:val="24"/>
  </w:num>
  <w:num w:numId="40">
    <w:abstractNumId w:val="45"/>
  </w:num>
  <w:num w:numId="41">
    <w:abstractNumId w:val="10"/>
  </w:num>
  <w:num w:numId="42">
    <w:abstractNumId w:val="37"/>
  </w:num>
  <w:num w:numId="43">
    <w:abstractNumId w:val="38"/>
  </w:num>
  <w:num w:numId="44">
    <w:abstractNumId w:val="42"/>
  </w:num>
  <w:num w:numId="45">
    <w:abstractNumId w:val="32"/>
  </w:num>
  <w:num w:numId="46">
    <w:abstractNumId w:val="19"/>
  </w:num>
  <w:num w:numId="47">
    <w:abstractNumId w:val="16"/>
  </w:num>
  <w:num w:numId="48">
    <w:abstractNumId w:val="25"/>
  </w:num>
  <w:num w:numId="49">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hideGrammatical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56E"/>
    <w:rsid w:val="00003FF5"/>
    <w:rsid w:val="000065DE"/>
    <w:rsid w:val="00010B9D"/>
    <w:rsid w:val="00013301"/>
    <w:rsid w:val="0002295F"/>
    <w:rsid w:val="00025527"/>
    <w:rsid w:val="00027B5E"/>
    <w:rsid w:val="00036FF1"/>
    <w:rsid w:val="00047E25"/>
    <w:rsid w:val="00053977"/>
    <w:rsid w:val="00067C04"/>
    <w:rsid w:val="00070C4D"/>
    <w:rsid w:val="00072C70"/>
    <w:rsid w:val="0008100A"/>
    <w:rsid w:val="000818E2"/>
    <w:rsid w:val="000844ED"/>
    <w:rsid w:val="000872BF"/>
    <w:rsid w:val="000911E9"/>
    <w:rsid w:val="0009310C"/>
    <w:rsid w:val="000954B2"/>
    <w:rsid w:val="00095A0D"/>
    <w:rsid w:val="000967F8"/>
    <w:rsid w:val="000A531A"/>
    <w:rsid w:val="000A565F"/>
    <w:rsid w:val="000A69BD"/>
    <w:rsid w:val="000A7F5D"/>
    <w:rsid w:val="000B48A8"/>
    <w:rsid w:val="000C1ACF"/>
    <w:rsid w:val="000C1B27"/>
    <w:rsid w:val="000C776C"/>
    <w:rsid w:val="000D4323"/>
    <w:rsid w:val="000D4B64"/>
    <w:rsid w:val="000D7502"/>
    <w:rsid w:val="000E020A"/>
    <w:rsid w:val="000E190F"/>
    <w:rsid w:val="000E2581"/>
    <w:rsid w:val="000E6F79"/>
    <w:rsid w:val="000F6A8C"/>
    <w:rsid w:val="00100799"/>
    <w:rsid w:val="00100B52"/>
    <w:rsid w:val="001053D0"/>
    <w:rsid w:val="00116504"/>
    <w:rsid w:val="001233FB"/>
    <w:rsid w:val="001304B6"/>
    <w:rsid w:val="00132377"/>
    <w:rsid w:val="001353E9"/>
    <w:rsid w:val="001369A3"/>
    <w:rsid w:val="00137510"/>
    <w:rsid w:val="001425B4"/>
    <w:rsid w:val="00144495"/>
    <w:rsid w:val="00144F49"/>
    <w:rsid w:val="001502F9"/>
    <w:rsid w:val="00151BF7"/>
    <w:rsid w:val="00160052"/>
    <w:rsid w:val="00166457"/>
    <w:rsid w:val="001714C5"/>
    <w:rsid w:val="0017507C"/>
    <w:rsid w:val="001752B9"/>
    <w:rsid w:val="00176AE0"/>
    <w:rsid w:val="00183401"/>
    <w:rsid w:val="00184750"/>
    <w:rsid w:val="00190D07"/>
    <w:rsid w:val="00191B2C"/>
    <w:rsid w:val="001A2E92"/>
    <w:rsid w:val="001B2C00"/>
    <w:rsid w:val="001B376F"/>
    <w:rsid w:val="001B7874"/>
    <w:rsid w:val="001C046C"/>
    <w:rsid w:val="001C1E6E"/>
    <w:rsid w:val="001D4729"/>
    <w:rsid w:val="001E0FCA"/>
    <w:rsid w:val="002047F2"/>
    <w:rsid w:val="002072FA"/>
    <w:rsid w:val="002079D9"/>
    <w:rsid w:val="00212825"/>
    <w:rsid w:val="002145F6"/>
    <w:rsid w:val="00222033"/>
    <w:rsid w:val="00224476"/>
    <w:rsid w:val="00226F03"/>
    <w:rsid w:val="0024331E"/>
    <w:rsid w:val="0024387D"/>
    <w:rsid w:val="00245417"/>
    <w:rsid w:val="00246426"/>
    <w:rsid w:val="002515DE"/>
    <w:rsid w:val="00255326"/>
    <w:rsid w:val="00262D13"/>
    <w:rsid w:val="00266041"/>
    <w:rsid w:val="00267208"/>
    <w:rsid w:val="00270378"/>
    <w:rsid w:val="00272D3A"/>
    <w:rsid w:val="002771CA"/>
    <w:rsid w:val="00277ADB"/>
    <w:rsid w:val="0029087A"/>
    <w:rsid w:val="00292589"/>
    <w:rsid w:val="00296F37"/>
    <w:rsid w:val="002A2120"/>
    <w:rsid w:val="002A29A1"/>
    <w:rsid w:val="002A59E4"/>
    <w:rsid w:val="002A77D2"/>
    <w:rsid w:val="002A7A43"/>
    <w:rsid w:val="002B2087"/>
    <w:rsid w:val="002C11AF"/>
    <w:rsid w:val="002C3F1A"/>
    <w:rsid w:val="002C5A2A"/>
    <w:rsid w:val="002D08A4"/>
    <w:rsid w:val="002D3B2A"/>
    <w:rsid w:val="002D5B10"/>
    <w:rsid w:val="002D5FBC"/>
    <w:rsid w:val="002E0A74"/>
    <w:rsid w:val="002E6348"/>
    <w:rsid w:val="002F33E0"/>
    <w:rsid w:val="002F5563"/>
    <w:rsid w:val="002F7E28"/>
    <w:rsid w:val="0030710D"/>
    <w:rsid w:val="00321BD0"/>
    <w:rsid w:val="00322A41"/>
    <w:rsid w:val="00325EBF"/>
    <w:rsid w:val="003326B1"/>
    <w:rsid w:val="00360554"/>
    <w:rsid w:val="00364AE6"/>
    <w:rsid w:val="00364D31"/>
    <w:rsid w:val="00370D4A"/>
    <w:rsid w:val="003755FD"/>
    <w:rsid w:val="00380FE2"/>
    <w:rsid w:val="00386AD4"/>
    <w:rsid w:val="00386F12"/>
    <w:rsid w:val="00390030"/>
    <w:rsid w:val="0039481C"/>
    <w:rsid w:val="00394F76"/>
    <w:rsid w:val="003A1F89"/>
    <w:rsid w:val="003C0D91"/>
    <w:rsid w:val="003C2D14"/>
    <w:rsid w:val="003D21E1"/>
    <w:rsid w:val="003E4B56"/>
    <w:rsid w:val="003F0DDF"/>
    <w:rsid w:val="003F43E5"/>
    <w:rsid w:val="003F5380"/>
    <w:rsid w:val="003F5F5D"/>
    <w:rsid w:val="004049E0"/>
    <w:rsid w:val="00405057"/>
    <w:rsid w:val="00415214"/>
    <w:rsid w:val="00415791"/>
    <w:rsid w:val="00434761"/>
    <w:rsid w:val="004375C9"/>
    <w:rsid w:val="0044173E"/>
    <w:rsid w:val="004433BE"/>
    <w:rsid w:val="00444C74"/>
    <w:rsid w:val="00447792"/>
    <w:rsid w:val="0045506E"/>
    <w:rsid w:val="004578F0"/>
    <w:rsid w:val="00460BEE"/>
    <w:rsid w:val="00463E09"/>
    <w:rsid w:val="00471BAF"/>
    <w:rsid w:val="00482B99"/>
    <w:rsid w:val="00486358"/>
    <w:rsid w:val="00491FA2"/>
    <w:rsid w:val="00493E3B"/>
    <w:rsid w:val="0049416E"/>
    <w:rsid w:val="0049774B"/>
    <w:rsid w:val="004B0B17"/>
    <w:rsid w:val="004B347C"/>
    <w:rsid w:val="004C349F"/>
    <w:rsid w:val="004C6CAE"/>
    <w:rsid w:val="004F1154"/>
    <w:rsid w:val="004F2686"/>
    <w:rsid w:val="004F39E1"/>
    <w:rsid w:val="004F4091"/>
    <w:rsid w:val="004F60F7"/>
    <w:rsid w:val="00506F31"/>
    <w:rsid w:val="00513745"/>
    <w:rsid w:val="005201EE"/>
    <w:rsid w:val="005207BD"/>
    <w:rsid w:val="00520999"/>
    <w:rsid w:val="00521297"/>
    <w:rsid w:val="00523025"/>
    <w:rsid w:val="00525CF4"/>
    <w:rsid w:val="00536E54"/>
    <w:rsid w:val="0053732E"/>
    <w:rsid w:val="005408F3"/>
    <w:rsid w:val="00543F11"/>
    <w:rsid w:val="005477ED"/>
    <w:rsid w:val="005521B0"/>
    <w:rsid w:val="00554DE4"/>
    <w:rsid w:val="0055716A"/>
    <w:rsid w:val="0056497A"/>
    <w:rsid w:val="00566ACF"/>
    <w:rsid w:val="0057032F"/>
    <w:rsid w:val="00573261"/>
    <w:rsid w:val="00573CD0"/>
    <w:rsid w:val="00580634"/>
    <w:rsid w:val="0058282A"/>
    <w:rsid w:val="0059544B"/>
    <w:rsid w:val="005957FC"/>
    <w:rsid w:val="005A0069"/>
    <w:rsid w:val="005A11F9"/>
    <w:rsid w:val="005A2DFC"/>
    <w:rsid w:val="005A6077"/>
    <w:rsid w:val="005A6380"/>
    <w:rsid w:val="005B0057"/>
    <w:rsid w:val="005B55A4"/>
    <w:rsid w:val="005B6762"/>
    <w:rsid w:val="005C3B9C"/>
    <w:rsid w:val="005C5369"/>
    <w:rsid w:val="005D655F"/>
    <w:rsid w:val="005D6C3E"/>
    <w:rsid w:val="005E710A"/>
    <w:rsid w:val="005F11F0"/>
    <w:rsid w:val="005F330B"/>
    <w:rsid w:val="005F7E0A"/>
    <w:rsid w:val="00601833"/>
    <w:rsid w:val="00602874"/>
    <w:rsid w:val="00614EF1"/>
    <w:rsid w:val="006217E0"/>
    <w:rsid w:val="00625AAD"/>
    <w:rsid w:val="00627B90"/>
    <w:rsid w:val="00633EAD"/>
    <w:rsid w:val="00640A36"/>
    <w:rsid w:val="006453D8"/>
    <w:rsid w:val="00650709"/>
    <w:rsid w:val="00653081"/>
    <w:rsid w:val="00661F2C"/>
    <w:rsid w:val="006648CB"/>
    <w:rsid w:val="00665D28"/>
    <w:rsid w:val="00676BBF"/>
    <w:rsid w:val="00680624"/>
    <w:rsid w:val="00681CFB"/>
    <w:rsid w:val="00684D45"/>
    <w:rsid w:val="00686189"/>
    <w:rsid w:val="0069359C"/>
    <w:rsid w:val="006A1587"/>
    <w:rsid w:val="006A4A7F"/>
    <w:rsid w:val="006A4E14"/>
    <w:rsid w:val="006B1F15"/>
    <w:rsid w:val="006D3A7D"/>
    <w:rsid w:val="006D44C7"/>
    <w:rsid w:val="006D483F"/>
    <w:rsid w:val="006D5CD5"/>
    <w:rsid w:val="006D6685"/>
    <w:rsid w:val="006E09BF"/>
    <w:rsid w:val="006E13C4"/>
    <w:rsid w:val="006E31A2"/>
    <w:rsid w:val="006E59A7"/>
    <w:rsid w:val="006E7C71"/>
    <w:rsid w:val="006F3C4A"/>
    <w:rsid w:val="006F5D11"/>
    <w:rsid w:val="00702AFD"/>
    <w:rsid w:val="00707037"/>
    <w:rsid w:val="00707704"/>
    <w:rsid w:val="00713166"/>
    <w:rsid w:val="00714301"/>
    <w:rsid w:val="00715791"/>
    <w:rsid w:val="0072035C"/>
    <w:rsid w:val="007231DB"/>
    <w:rsid w:val="0072413D"/>
    <w:rsid w:val="00727057"/>
    <w:rsid w:val="007306AD"/>
    <w:rsid w:val="00735BDF"/>
    <w:rsid w:val="00747F6B"/>
    <w:rsid w:val="00754008"/>
    <w:rsid w:val="0075501A"/>
    <w:rsid w:val="00757042"/>
    <w:rsid w:val="00757424"/>
    <w:rsid w:val="00757AF3"/>
    <w:rsid w:val="00763952"/>
    <w:rsid w:val="007706A2"/>
    <w:rsid w:val="007804CB"/>
    <w:rsid w:val="007871FB"/>
    <w:rsid w:val="00793064"/>
    <w:rsid w:val="007A0162"/>
    <w:rsid w:val="007A2939"/>
    <w:rsid w:val="007B025E"/>
    <w:rsid w:val="007B2DED"/>
    <w:rsid w:val="007B3265"/>
    <w:rsid w:val="007C1712"/>
    <w:rsid w:val="007C2A05"/>
    <w:rsid w:val="007C34B3"/>
    <w:rsid w:val="007C3C26"/>
    <w:rsid w:val="007C4121"/>
    <w:rsid w:val="007C7D7A"/>
    <w:rsid w:val="007D050A"/>
    <w:rsid w:val="007D32B7"/>
    <w:rsid w:val="007D77EF"/>
    <w:rsid w:val="007E0D40"/>
    <w:rsid w:val="007E3F00"/>
    <w:rsid w:val="007E481B"/>
    <w:rsid w:val="007F0F3A"/>
    <w:rsid w:val="007F6C11"/>
    <w:rsid w:val="00805333"/>
    <w:rsid w:val="00805FAD"/>
    <w:rsid w:val="008143C0"/>
    <w:rsid w:val="00817886"/>
    <w:rsid w:val="00823414"/>
    <w:rsid w:val="008303EF"/>
    <w:rsid w:val="00832F02"/>
    <w:rsid w:val="00832FAE"/>
    <w:rsid w:val="00837BEA"/>
    <w:rsid w:val="00837D69"/>
    <w:rsid w:val="008409C3"/>
    <w:rsid w:val="00843310"/>
    <w:rsid w:val="00843606"/>
    <w:rsid w:val="008465AF"/>
    <w:rsid w:val="00861176"/>
    <w:rsid w:val="00862480"/>
    <w:rsid w:val="008644BA"/>
    <w:rsid w:val="00865D61"/>
    <w:rsid w:val="00871E8E"/>
    <w:rsid w:val="00882CEC"/>
    <w:rsid w:val="008866A6"/>
    <w:rsid w:val="00891F1D"/>
    <w:rsid w:val="00892362"/>
    <w:rsid w:val="008962E0"/>
    <w:rsid w:val="008977F7"/>
    <w:rsid w:val="008A71A6"/>
    <w:rsid w:val="008B23F2"/>
    <w:rsid w:val="008B34A4"/>
    <w:rsid w:val="008B682B"/>
    <w:rsid w:val="008C1082"/>
    <w:rsid w:val="008C400C"/>
    <w:rsid w:val="008C72A2"/>
    <w:rsid w:val="008C7C3E"/>
    <w:rsid w:val="008D7540"/>
    <w:rsid w:val="008D797D"/>
    <w:rsid w:val="008E0AA0"/>
    <w:rsid w:val="008E73EF"/>
    <w:rsid w:val="008F15ED"/>
    <w:rsid w:val="008F38AA"/>
    <w:rsid w:val="008F6ADA"/>
    <w:rsid w:val="008F7B62"/>
    <w:rsid w:val="009036DE"/>
    <w:rsid w:val="00903DA3"/>
    <w:rsid w:val="00912B23"/>
    <w:rsid w:val="00914082"/>
    <w:rsid w:val="00917AF8"/>
    <w:rsid w:val="0092063F"/>
    <w:rsid w:val="00922A33"/>
    <w:rsid w:val="00922D94"/>
    <w:rsid w:val="00932401"/>
    <w:rsid w:val="00932DB9"/>
    <w:rsid w:val="0093372C"/>
    <w:rsid w:val="00934DF5"/>
    <w:rsid w:val="0094234F"/>
    <w:rsid w:val="00946AE3"/>
    <w:rsid w:val="009538C9"/>
    <w:rsid w:val="00956547"/>
    <w:rsid w:val="00966B3B"/>
    <w:rsid w:val="0097628C"/>
    <w:rsid w:val="00984B50"/>
    <w:rsid w:val="00987592"/>
    <w:rsid w:val="009906C8"/>
    <w:rsid w:val="009A056B"/>
    <w:rsid w:val="009A2154"/>
    <w:rsid w:val="009A24FD"/>
    <w:rsid w:val="009A70FF"/>
    <w:rsid w:val="009A7229"/>
    <w:rsid w:val="009A780D"/>
    <w:rsid w:val="009B1690"/>
    <w:rsid w:val="009B473C"/>
    <w:rsid w:val="009B581F"/>
    <w:rsid w:val="009B5AA8"/>
    <w:rsid w:val="009C2472"/>
    <w:rsid w:val="009C4747"/>
    <w:rsid w:val="009C5E05"/>
    <w:rsid w:val="009D07E0"/>
    <w:rsid w:val="009D5269"/>
    <w:rsid w:val="009D583C"/>
    <w:rsid w:val="009E057D"/>
    <w:rsid w:val="009E1E4B"/>
    <w:rsid w:val="009E2F3A"/>
    <w:rsid w:val="009E461C"/>
    <w:rsid w:val="009E508B"/>
    <w:rsid w:val="009F1D5A"/>
    <w:rsid w:val="009F3594"/>
    <w:rsid w:val="009F3823"/>
    <w:rsid w:val="009F5D80"/>
    <w:rsid w:val="00A03D94"/>
    <w:rsid w:val="00A20653"/>
    <w:rsid w:val="00A21104"/>
    <w:rsid w:val="00A33783"/>
    <w:rsid w:val="00A34D56"/>
    <w:rsid w:val="00A35D2A"/>
    <w:rsid w:val="00A4266A"/>
    <w:rsid w:val="00A43C2F"/>
    <w:rsid w:val="00A50E40"/>
    <w:rsid w:val="00A542FF"/>
    <w:rsid w:val="00A70B4A"/>
    <w:rsid w:val="00A7304A"/>
    <w:rsid w:val="00A7347F"/>
    <w:rsid w:val="00A73AC2"/>
    <w:rsid w:val="00A7696A"/>
    <w:rsid w:val="00A80E12"/>
    <w:rsid w:val="00A8153D"/>
    <w:rsid w:val="00A81BE1"/>
    <w:rsid w:val="00A836CA"/>
    <w:rsid w:val="00A8749F"/>
    <w:rsid w:val="00A94A15"/>
    <w:rsid w:val="00A97534"/>
    <w:rsid w:val="00AA3E23"/>
    <w:rsid w:val="00AA5F0D"/>
    <w:rsid w:val="00AB2D09"/>
    <w:rsid w:val="00AB63BF"/>
    <w:rsid w:val="00AC3470"/>
    <w:rsid w:val="00AC54E5"/>
    <w:rsid w:val="00AC60F3"/>
    <w:rsid w:val="00AD6D79"/>
    <w:rsid w:val="00AE4934"/>
    <w:rsid w:val="00AF1559"/>
    <w:rsid w:val="00AF35C8"/>
    <w:rsid w:val="00AF3B49"/>
    <w:rsid w:val="00AF7B2A"/>
    <w:rsid w:val="00B01CEA"/>
    <w:rsid w:val="00B0471C"/>
    <w:rsid w:val="00B05AA9"/>
    <w:rsid w:val="00B10EEB"/>
    <w:rsid w:val="00B1310A"/>
    <w:rsid w:val="00B14DBA"/>
    <w:rsid w:val="00B16F0E"/>
    <w:rsid w:val="00B17E44"/>
    <w:rsid w:val="00B32719"/>
    <w:rsid w:val="00B37219"/>
    <w:rsid w:val="00B50BDA"/>
    <w:rsid w:val="00B5414D"/>
    <w:rsid w:val="00B56C5D"/>
    <w:rsid w:val="00B60B4B"/>
    <w:rsid w:val="00B6227B"/>
    <w:rsid w:val="00B635F7"/>
    <w:rsid w:val="00B72189"/>
    <w:rsid w:val="00B741AF"/>
    <w:rsid w:val="00B77D5E"/>
    <w:rsid w:val="00B8193A"/>
    <w:rsid w:val="00B82554"/>
    <w:rsid w:val="00B86215"/>
    <w:rsid w:val="00B90A42"/>
    <w:rsid w:val="00BA1F56"/>
    <w:rsid w:val="00BA5890"/>
    <w:rsid w:val="00BA6CD2"/>
    <w:rsid w:val="00BB02BA"/>
    <w:rsid w:val="00BC0E4D"/>
    <w:rsid w:val="00BC38E2"/>
    <w:rsid w:val="00BD3476"/>
    <w:rsid w:val="00BD68EB"/>
    <w:rsid w:val="00BE1E93"/>
    <w:rsid w:val="00BE4830"/>
    <w:rsid w:val="00BE7872"/>
    <w:rsid w:val="00C00D40"/>
    <w:rsid w:val="00C01215"/>
    <w:rsid w:val="00C04B41"/>
    <w:rsid w:val="00C10D6D"/>
    <w:rsid w:val="00C14894"/>
    <w:rsid w:val="00C14D25"/>
    <w:rsid w:val="00C17C33"/>
    <w:rsid w:val="00C20A82"/>
    <w:rsid w:val="00C20DBF"/>
    <w:rsid w:val="00C26EAC"/>
    <w:rsid w:val="00C305FA"/>
    <w:rsid w:val="00C33DCB"/>
    <w:rsid w:val="00C349B3"/>
    <w:rsid w:val="00C375AB"/>
    <w:rsid w:val="00C427B8"/>
    <w:rsid w:val="00C52A04"/>
    <w:rsid w:val="00C52D77"/>
    <w:rsid w:val="00C5331E"/>
    <w:rsid w:val="00C54788"/>
    <w:rsid w:val="00C5641A"/>
    <w:rsid w:val="00C621C4"/>
    <w:rsid w:val="00C66377"/>
    <w:rsid w:val="00C667C7"/>
    <w:rsid w:val="00C67977"/>
    <w:rsid w:val="00C71635"/>
    <w:rsid w:val="00C72B17"/>
    <w:rsid w:val="00C72FDC"/>
    <w:rsid w:val="00C84889"/>
    <w:rsid w:val="00C875DE"/>
    <w:rsid w:val="00C933F7"/>
    <w:rsid w:val="00C96A1E"/>
    <w:rsid w:val="00CA66E6"/>
    <w:rsid w:val="00CA6970"/>
    <w:rsid w:val="00CB32DC"/>
    <w:rsid w:val="00CB5D62"/>
    <w:rsid w:val="00CC270E"/>
    <w:rsid w:val="00CC7016"/>
    <w:rsid w:val="00CC70DA"/>
    <w:rsid w:val="00CE0FA6"/>
    <w:rsid w:val="00CE1031"/>
    <w:rsid w:val="00CE6671"/>
    <w:rsid w:val="00CE6D51"/>
    <w:rsid w:val="00CE7DFC"/>
    <w:rsid w:val="00CF1208"/>
    <w:rsid w:val="00CF245D"/>
    <w:rsid w:val="00CF4460"/>
    <w:rsid w:val="00CF47A0"/>
    <w:rsid w:val="00D037DF"/>
    <w:rsid w:val="00D11EA1"/>
    <w:rsid w:val="00D1500E"/>
    <w:rsid w:val="00D15CF1"/>
    <w:rsid w:val="00D20363"/>
    <w:rsid w:val="00D21C11"/>
    <w:rsid w:val="00D23625"/>
    <w:rsid w:val="00D246DD"/>
    <w:rsid w:val="00D27FB3"/>
    <w:rsid w:val="00D53A9A"/>
    <w:rsid w:val="00D615E9"/>
    <w:rsid w:val="00D66D2C"/>
    <w:rsid w:val="00D7450D"/>
    <w:rsid w:val="00D748B5"/>
    <w:rsid w:val="00D774BC"/>
    <w:rsid w:val="00D77564"/>
    <w:rsid w:val="00D82DEA"/>
    <w:rsid w:val="00D85001"/>
    <w:rsid w:val="00D91240"/>
    <w:rsid w:val="00D92B59"/>
    <w:rsid w:val="00D93512"/>
    <w:rsid w:val="00DA0988"/>
    <w:rsid w:val="00DA1759"/>
    <w:rsid w:val="00DA5D2D"/>
    <w:rsid w:val="00DB0D07"/>
    <w:rsid w:val="00DB56E2"/>
    <w:rsid w:val="00DC234A"/>
    <w:rsid w:val="00DC3968"/>
    <w:rsid w:val="00DE0316"/>
    <w:rsid w:val="00DE4030"/>
    <w:rsid w:val="00DF0ABE"/>
    <w:rsid w:val="00DF3F53"/>
    <w:rsid w:val="00E00BA0"/>
    <w:rsid w:val="00E05DE2"/>
    <w:rsid w:val="00E1012B"/>
    <w:rsid w:val="00E127E3"/>
    <w:rsid w:val="00E12C4A"/>
    <w:rsid w:val="00E13898"/>
    <w:rsid w:val="00E2294E"/>
    <w:rsid w:val="00E324C6"/>
    <w:rsid w:val="00E425E1"/>
    <w:rsid w:val="00E46C51"/>
    <w:rsid w:val="00E73202"/>
    <w:rsid w:val="00E738E4"/>
    <w:rsid w:val="00E809F3"/>
    <w:rsid w:val="00E87AA7"/>
    <w:rsid w:val="00E9738E"/>
    <w:rsid w:val="00E9789B"/>
    <w:rsid w:val="00EA38A9"/>
    <w:rsid w:val="00EA4EC6"/>
    <w:rsid w:val="00EB1451"/>
    <w:rsid w:val="00EB1E88"/>
    <w:rsid w:val="00EB3EAB"/>
    <w:rsid w:val="00EB5B3D"/>
    <w:rsid w:val="00EB63D6"/>
    <w:rsid w:val="00EB6836"/>
    <w:rsid w:val="00EC3AE6"/>
    <w:rsid w:val="00EC3FBC"/>
    <w:rsid w:val="00EC5E28"/>
    <w:rsid w:val="00EC6E6F"/>
    <w:rsid w:val="00EC7763"/>
    <w:rsid w:val="00EC77AF"/>
    <w:rsid w:val="00ED3446"/>
    <w:rsid w:val="00ED51E0"/>
    <w:rsid w:val="00EE04DB"/>
    <w:rsid w:val="00EE0737"/>
    <w:rsid w:val="00EE64E3"/>
    <w:rsid w:val="00EE7FE7"/>
    <w:rsid w:val="00EF1242"/>
    <w:rsid w:val="00F0601F"/>
    <w:rsid w:val="00F07598"/>
    <w:rsid w:val="00F14550"/>
    <w:rsid w:val="00F157C2"/>
    <w:rsid w:val="00F25F5B"/>
    <w:rsid w:val="00F32347"/>
    <w:rsid w:val="00F34EBF"/>
    <w:rsid w:val="00F35278"/>
    <w:rsid w:val="00F37F16"/>
    <w:rsid w:val="00F44A96"/>
    <w:rsid w:val="00F456CC"/>
    <w:rsid w:val="00F46893"/>
    <w:rsid w:val="00F46DD0"/>
    <w:rsid w:val="00F47471"/>
    <w:rsid w:val="00F515E9"/>
    <w:rsid w:val="00F54B0C"/>
    <w:rsid w:val="00F57D18"/>
    <w:rsid w:val="00F642D8"/>
    <w:rsid w:val="00F6750F"/>
    <w:rsid w:val="00F71B18"/>
    <w:rsid w:val="00F72824"/>
    <w:rsid w:val="00F72C45"/>
    <w:rsid w:val="00F7374B"/>
    <w:rsid w:val="00F812EC"/>
    <w:rsid w:val="00F84FC0"/>
    <w:rsid w:val="00F85F1F"/>
    <w:rsid w:val="00F860FC"/>
    <w:rsid w:val="00FA53C3"/>
    <w:rsid w:val="00FA7E3E"/>
    <w:rsid w:val="00FB1144"/>
    <w:rsid w:val="00FB20B9"/>
    <w:rsid w:val="00FB3539"/>
    <w:rsid w:val="00FC1164"/>
    <w:rsid w:val="00FC4072"/>
    <w:rsid w:val="00FD2E7E"/>
    <w:rsid w:val="00FD4E8C"/>
    <w:rsid w:val="00FD7B85"/>
    <w:rsid w:val="00FE0514"/>
    <w:rsid w:val="00FE29F5"/>
    <w:rsid w:val="00FE63AF"/>
    <w:rsid w:val="00FE6B9C"/>
    <w:rsid w:val="00FF170D"/>
    <w:rsid w:val="00FF3E23"/>
    <w:rsid w:val="00FF4A63"/>
    <w:rsid w:val="00FF72A0"/>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DefaultParagraphFont"/>
    <w:uiPriority w:val="1"/>
    <w:rsid w:val="00D15CF1"/>
    <w:rPr>
      <w:rFonts w:ascii="Georgia" w:hAnsi="Georgia"/>
      <w:szCs w:val="22"/>
      <w:lang w:eastAsia="en-US"/>
    </w:rPr>
  </w:style>
  <w:style w:type="paragraph" w:styleId="CommentText">
    <w:name w:val="annotation text"/>
    <w:link w:val="CommentTextChar"/>
    <w:autoRedefine/>
    <w:uiPriority w:val="99"/>
    <w:rsid w:val="006F5D11"/>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F5D1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CommentSubjectChar">
    <w:name w:val="Comment Subject Char"/>
    <w:basedOn w:val="CommentTextChar"/>
    <w:link w:val="CommentSubject"/>
    <w:uiPriority w:val="99"/>
    <w:semiHidden/>
    <w:rsid w:val="00D15CF1"/>
    <w:rPr>
      <w:rFonts w:ascii="Times New Roman" w:eastAsia="Times New Roman" w:hAnsi="Times New Roman"/>
      <w:b/>
      <w:bCs/>
      <w:i w:val="0"/>
      <w:color w:val="000000"/>
      <w:sz w:val="24"/>
      <w:lang w:val="en-GB" w:eastAsia="en-US"/>
    </w:rPr>
  </w:style>
  <w:style w:type="paragraph" w:styleId="CommentSubject">
    <w:name w:val="annotation subject"/>
    <w:basedOn w:val="CommentText"/>
    <w:next w:val="CommentText"/>
    <w:link w:val="CommentSubject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CommentReference">
    <w:name w:val="annotation reference"/>
    <w:basedOn w:val="DefaultParagraphFont"/>
    <w:uiPriority w:val="99"/>
    <w:semiHidden/>
    <w:unhideWhenUsed/>
    <w:rsid w:val="002E0A74"/>
    <w:rPr>
      <w:sz w:val="16"/>
      <w:szCs w:val="16"/>
    </w:rPr>
  </w:style>
  <w:style w:type="paragraph" w:styleId="HTMLPreformatted">
    <w:name w:val="HTML Preformatted"/>
    <w:basedOn w:val="Normal"/>
    <w:link w:val="HTMLPreformattedChar"/>
    <w:uiPriority w:val="99"/>
    <w:semiHidden/>
    <w:unhideWhenUsed/>
    <w:rsid w:val="005201EE"/>
    <w:pPr>
      <w:spacing w:line="240" w:lineRule="auto"/>
    </w:pPr>
    <w:rPr>
      <w:rFonts w:ascii="Courier" w:hAnsi="Courier"/>
      <w:szCs w:val="20"/>
    </w:rPr>
  </w:style>
  <w:style w:type="character" w:customStyle="1" w:styleId="HTMLPreformattedChar">
    <w:name w:val="HTML Preformatted Char"/>
    <w:basedOn w:val="DefaultParagraphFont"/>
    <w:link w:val="HTMLPreformatted"/>
    <w:uiPriority w:val="99"/>
    <w:semiHidden/>
    <w:rsid w:val="005201EE"/>
    <w:rPr>
      <w:rFonts w:ascii="Courier" w:hAnsi="Courier"/>
      <w:lang w:eastAsia="en-US"/>
    </w:rPr>
  </w:style>
  <w:style w:type="paragraph" w:styleId="DocumentMap">
    <w:name w:val="Document Map"/>
    <w:basedOn w:val="Normal"/>
    <w:link w:val="DocumentMapChar"/>
    <w:uiPriority w:val="99"/>
    <w:semiHidden/>
    <w:unhideWhenUsed/>
    <w:rsid w:val="00625AAD"/>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625AAD"/>
    <w:rPr>
      <w:rFonts w:ascii="Lucida Grande" w:hAnsi="Lucida Grande" w:cs="Lucida Grande"/>
      <w:sz w:val="24"/>
      <w:szCs w:val="24"/>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DefaultParagraphFont"/>
    <w:uiPriority w:val="1"/>
    <w:rsid w:val="00D15CF1"/>
    <w:rPr>
      <w:rFonts w:ascii="Georgia" w:hAnsi="Georgia"/>
      <w:szCs w:val="22"/>
      <w:lang w:eastAsia="en-US"/>
    </w:rPr>
  </w:style>
  <w:style w:type="paragraph" w:styleId="CommentText">
    <w:name w:val="annotation text"/>
    <w:link w:val="CommentTextChar"/>
    <w:autoRedefine/>
    <w:uiPriority w:val="99"/>
    <w:rsid w:val="006F5D11"/>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F5D1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CommentSubjectChar">
    <w:name w:val="Comment Subject Char"/>
    <w:basedOn w:val="CommentTextChar"/>
    <w:link w:val="CommentSubject"/>
    <w:uiPriority w:val="99"/>
    <w:semiHidden/>
    <w:rsid w:val="00D15CF1"/>
    <w:rPr>
      <w:rFonts w:ascii="Times New Roman" w:eastAsia="Times New Roman" w:hAnsi="Times New Roman"/>
      <w:b/>
      <w:bCs/>
      <w:i w:val="0"/>
      <w:color w:val="000000"/>
      <w:sz w:val="24"/>
      <w:lang w:val="en-GB" w:eastAsia="en-US"/>
    </w:rPr>
  </w:style>
  <w:style w:type="paragraph" w:styleId="CommentSubject">
    <w:name w:val="annotation subject"/>
    <w:basedOn w:val="CommentText"/>
    <w:next w:val="CommentText"/>
    <w:link w:val="CommentSubject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CommentReference">
    <w:name w:val="annotation reference"/>
    <w:basedOn w:val="DefaultParagraphFont"/>
    <w:uiPriority w:val="99"/>
    <w:semiHidden/>
    <w:unhideWhenUsed/>
    <w:rsid w:val="002E0A74"/>
    <w:rPr>
      <w:sz w:val="16"/>
      <w:szCs w:val="16"/>
    </w:rPr>
  </w:style>
  <w:style w:type="paragraph" w:styleId="HTMLPreformatted">
    <w:name w:val="HTML Preformatted"/>
    <w:basedOn w:val="Normal"/>
    <w:link w:val="HTMLPreformattedChar"/>
    <w:uiPriority w:val="99"/>
    <w:semiHidden/>
    <w:unhideWhenUsed/>
    <w:rsid w:val="005201EE"/>
    <w:pPr>
      <w:spacing w:line="240" w:lineRule="auto"/>
    </w:pPr>
    <w:rPr>
      <w:rFonts w:ascii="Courier" w:hAnsi="Courier"/>
      <w:szCs w:val="20"/>
    </w:rPr>
  </w:style>
  <w:style w:type="character" w:customStyle="1" w:styleId="HTMLPreformattedChar">
    <w:name w:val="HTML Preformatted Char"/>
    <w:basedOn w:val="DefaultParagraphFont"/>
    <w:link w:val="HTMLPreformatted"/>
    <w:uiPriority w:val="99"/>
    <w:semiHidden/>
    <w:rsid w:val="005201EE"/>
    <w:rPr>
      <w:rFonts w:ascii="Courier" w:hAnsi="Courier"/>
      <w:lang w:eastAsia="en-US"/>
    </w:rPr>
  </w:style>
  <w:style w:type="paragraph" w:styleId="DocumentMap">
    <w:name w:val="Document Map"/>
    <w:basedOn w:val="Normal"/>
    <w:link w:val="DocumentMapChar"/>
    <w:uiPriority w:val="99"/>
    <w:semiHidden/>
    <w:unhideWhenUsed/>
    <w:rsid w:val="00625AAD"/>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625AAD"/>
    <w:rPr>
      <w:rFonts w:ascii="Lucida Grande" w:hAnsi="Lucida Grande" w:cs="Lucida Grande"/>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187238">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844394071">
      <w:bodyDiv w:val="1"/>
      <w:marLeft w:val="0"/>
      <w:marRight w:val="0"/>
      <w:marTop w:val="0"/>
      <w:marBottom w:val="0"/>
      <w:divBdr>
        <w:top w:val="none" w:sz="0" w:space="0" w:color="auto"/>
        <w:left w:val="none" w:sz="0" w:space="0" w:color="auto"/>
        <w:bottom w:val="none" w:sz="0" w:space="0" w:color="auto"/>
        <w:right w:val="none" w:sz="0" w:space="0" w:color="auto"/>
      </w:divBdr>
    </w:div>
    <w:div w:id="971863305">
      <w:bodyDiv w:val="1"/>
      <w:marLeft w:val="0"/>
      <w:marRight w:val="0"/>
      <w:marTop w:val="0"/>
      <w:marBottom w:val="0"/>
      <w:divBdr>
        <w:top w:val="none" w:sz="0" w:space="0" w:color="auto"/>
        <w:left w:val="none" w:sz="0" w:space="0" w:color="auto"/>
        <w:bottom w:val="none" w:sz="0" w:space="0" w:color="auto"/>
        <w:right w:val="none" w:sz="0" w:space="0" w:color="auto"/>
      </w:divBdr>
    </w:div>
    <w:div w:id="1088313044">
      <w:bodyDiv w:val="1"/>
      <w:marLeft w:val="0"/>
      <w:marRight w:val="0"/>
      <w:marTop w:val="0"/>
      <w:marBottom w:val="0"/>
      <w:divBdr>
        <w:top w:val="none" w:sz="0" w:space="0" w:color="auto"/>
        <w:left w:val="none" w:sz="0" w:space="0" w:color="auto"/>
        <w:bottom w:val="none" w:sz="0" w:space="0" w:color="auto"/>
        <w:right w:val="none" w:sz="0" w:space="0" w:color="auto"/>
      </w:divBdr>
    </w:div>
    <w:div w:id="1184976919">
      <w:bodyDiv w:val="1"/>
      <w:marLeft w:val="0"/>
      <w:marRight w:val="0"/>
      <w:marTop w:val="0"/>
      <w:marBottom w:val="0"/>
      <w:divBdr>
        <w:top w:val="none" w:sz="0" w:space="0" w:color="auto"/>
        <w:left w:val="none" w:sz="0" w:space="0" w:color="auto"/>
        <w:bottom w:val="none" w:sz="0" w:space="0" w:color="auto"/>
        <w:right w:val="none" w:sz="0" w:space="0" w:color="auto"/>
      </w:divBdr>
    </w:div>
    <w:div w:id="1473593789">
      <w:bodyDiv w:val="1"/>
      <w:marLeft w:val="0"/>
      <w:marRight w:val="0"/>
      <w:marTop w:val="0"/>
      <w:marBottom w:val="0"/>
      <w:divBdr>
        <w:top w:val="none" w:sz="0" w:space="0" w:color="auto"/>
        <w:left w:val="none" w:sz="0" w:space="0" w:color="auto"/>
        <w:bottom w:val="none" w:sz="0" w:space="0" w:color="auto"/>
        <w:right w:val="none" w:sz="0" w:space="0" w:color="auto"/>
      </w:divBdr>
      <w:divsChild>
        <w:div w:id="1344286350">
          <w:marLeft w:val="0"/>
          <w:marRight w:val="0"/>
          <w:marTop w:val="0"/>
          <w:marBottom w:val="0"/>
          <w:divBdr>
            <w:top w:val="none" w:sz="0" w:space="0" w:color="auto"/>
            <w:left w:val="none" w:sz="0" w:space="0" w:color="auto"/>
            <w:bottom w:val="none" w:sz="0" w:space="0" w:color="auto"/>
            <w:right w:val="none" w:sz="0" w:space="0" w:color="auto"/>
          </w:divBdr>
          <w:divsChild>
            <w:div w:id="695887634">
              <w:marLeft w:val="0"/>
              <w:marRight w:val="0"/>
              <w:marTop w:val="0"/>
              <w:marBottom w:val="0"/>
              <w:divBdr>
                <w:top w:val="none" w:sz="0" w:space="0" w:color="auto"/>
                <w:left w:val="none" w:sz="0" w:space="0" w:color="auto"/>
                <w:bottom w:val="none" w:sz="0" w:space="0" w:color="auto"/>
                <w:right w:val="none" w:sz="0" w:space="0" w:color="auto"/>
              </w:divBdr>
            </w:div>
          </w:divsChild>
        </w:div>
        <w:div w:id="479032497">
          <w:marLeft w:val="0"/>
          <w:marRight w:val="0"/>
          <w:marTop w:val="0"/>
          <w:marBottom w:val="0"/>
          <w:divBdr>
            <w:top w:val="none" w:sz="0" w:space="0" w:color="auto"/>
            <w:left w:val="none" w:sz="0" w:space="0" w:color="auto"/>
            <w:bottom w:val="none" w:sz="0" w:space="0" w:color="auto"/>
            <w:right w:val="none" w:sz="0" w:space="0" w:color="auto"/>
          </w:divBdr>
        </w:div>
      </w:divsChild>
    </w:div>
    <w:div w:id="1721589625">
      <w:bodyDiv w:val="1"/>
      <w:marLeft w:val="0"/>
      <w:marRight w:val="0"/>
      <w:marTop w:val="0"/>
      <w:marBottom w:val="0"/>
      <w:divBdr>
        <w:top w:val="none" w:sz="0" w:space="0" w:color="auto"/>
        <w:left w:val="none" w:sz="0" w:space="0" w:color="auto"/>
        <w:bottom w:val="none" w:sz="0" w:space="0" w:color="auto"/>
        <w:right w:val="none" w:sz="0" w:space="0" w:color="auto"/>
      </w:divBdr>
    </w:div>
    <w:div w:id="1741174568">
      <w:bodyDiv w:val="1"/>
      <w:marLeft w:val="0"/>
      <w:marRight w:val="0"/>
      <w:marTop w:val="0"/>
      <w:marBottom w:val="0"/>
      <w:divBdr>
        <w:top w:val="none" w:sz="0" w:space="0" w:color="auto"/>
        <w:left w:val="none" w:sz="0" w:space="0" w:color="auto"/>
        <w:bottom w:val="none" w:sz="0" w:space="0" w:color="auto"/>
        <w:right w:val="none" w:sz="0" w:space="0" w:color="auto"/>
      </w:divBdr>
    </w:div>
    <w:div w:id="1830363094">
      <w:bodyDiv w:val="1"/>
      <w:marLeft w:val="0"/>
      <w:marRight w:val="0"/>
      <w:marTop w:val="0"/>
      <w:marBottom w:val="0"/>
      <w:divBdr>
        <w:top w:val="none" w:sz="0" w:space="0" w:color="auto"/>
        <w:left w:val="none" w:sz="0" w:space="0" w:color="auto"/>
        <w:bottom w:val="none" w:sz="0" w:space="0" w:color="auto"/>
        <w:right w:val="none" w:sz="0" w:space="0" w:color="auto"/>
      </w:divBdr>
      <w:divsChild>
        <w:div w:id="46689707">
          <w:marLeft w:val="0"/>
          <w:marRight w:val="0"/>
          <w:marTop w:val="0"/>
          <w:marBottom w:val="0"/>
          <w:divBdr>
            <w:top w:val="none" w:sz="0" w:space="0" w:color="auto"/>
            <w:left w:val="none" w:sz="0" w:space="0" w:color="auto"/>
            <w:bottom w:val="none" w:sz="0" w:space="0" w:color="auto"/>
            <w:right w:val="none" w:sz="0" w:space="0" w:color="auto"/>
          </w:divBdr>
          <w:divsChild>
            <w:div w:id="152645342">
              <w:marLeft w:val="0"/>
              <w:marRight w:val="0"/>
              <w:marTop w:val="0"/>
              <w:marBottom w:val="0"/>
              <w:divBdr>
                <w:top w:val="none" w:sz="0" w:space="0" w:color="auto"/>
                <w:left w:val="none" w:sz="0" w:space="0" w:color="auto"/>
                <w:bottom w:val="none" w:sz="0" w:space="0" w:color="auto"/>
                <w:right w:val="none" w:sz="0" w:space="0" w:color="auto"/>
              </w:divBdr>
            </w:div>
          </w:divsChild>
        </w:div>
        <w:div w:id="1340623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code.google.com/p/rivta/issues" TargetMode="External"/><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hyperlink" Target="http://www.inera.se/Documents/TJANSTER_PROJEKT/Katalogtjanst_HSA/Innehall/hsa_innehall_befattning.pdf" TargetMode="External"/><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header" Target="header2.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rivta.se/documents/" TargetMode="External"/><Relationship Id="rId11" Type="http://schemas.openxmlformats.org/officeDocument/2006/relationships/hyperlink" Target="http://rivta.se/documents/ARK_0001/RIV_Tekniska_Anvisningar_Oversikt_2.0.1.pdf" TargetMode="External"/><Relationship Id="rId12" Type="http://schemas.openxmlformats.org/officeDocument/2006/relationships/hyperlink" Target="https://code.google.com/p/rivta/wiki/ListOfCommonlyUsedCodeSystems" TargetMode="External"/><Relationship Id="rId13" Type="http://schemas.openxmlformats.org/officeDocument/2006/relationships/hyperlink" Target="http://rivta.se/documents/" TargetMode="External"/><Relationship Id="rId14" Type="http://schemas.openxmlformats.org/officeDocument/2006/relationships/hyperlink" Target="http://en.wikipedia.org/wiki/ISO_8601" TargetMode="External"/><Relationship Id="rId15" Type="http://schemas.openxmlformats.org/officeDocument/2006/relationships/hyperlink" Target="https://code.google.com/p/rivta/wiki/ServiceDomainTable" TargetMode="External"/><Relationship Id="rId16" Type="http://schemas.openxmlformats.org/officeDocument/2006/relationships/hyperlink" Target="http://www.cehis.se/images/uploads/dokumentarkiv/Implementationsguide_ordinationsorsak_20130620.pdf" TargetMode="External"/><Relationship Id="rId17" Type="http://schemas.openxmlformats.org/officeDocument/2006/relationships/hyperlink" Target="http://www.cehis.se/images/uploads/dokumentarkiv/ARK_0001_Oversikt.pdf" TargetMode="External"/><Relationship Id="rId18" Type="http://schemas.openxmlformats.org/officeDocument/2006/relationships/image" Target="media/image1.png"/><Relationship Id="rId19" Type="http://schemas.openxmlformats.org/officeDocument/2006/relationships/image" Target="media/image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67BCEC4-6C39-E64A-9DD0-C7A145669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2857</TotalTime>
  <Pages>110</Pages>
  <Words>26134</Words>
  <Characters>161509</Characters>
  <Application>Microsoft Macintosh Word</Application>
  <DocSecurity>0</DocSecurity>
  <Lines>12423</Lines>
  <Paragraphs>7818</Paragraphs>
  <ScaleCrop>false</ScaleCrop>
  <HeadingPairs>
    <vt:vector size="2" baseType="variant">
      <vt:variant>
        <vt:lpstr>Title</vt:lpstr>
      </vt:variant>
      <vt:variant>
        <vt:i4>1</vt:i4>
      </vt:variant>
    </vt:vector>
  </HeadingPairs>
  <TitlesOfParts>
    <vt:vector size="1" baseType="lpstr">
      <vt:lpstr>Tjänstekontraktsbeskrivning - clinicalprocess activityprescription actoutcome</vt:lpstr>
    </vt:vector>
  </TitlesOfParts>
  <Manager/>
  <Company>Inera AB</Company>
  <LinksUpToDate>false</LinksUpToDate>
  <CharactersWithSpaces>179825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 activityprescription actoutcome</dc:title>
  <dc:subject>Arkitektur</dc:subject>
  <dc:creator>Inera AR</dc:creator>
  <cp:keywords>TKB, Tjänstekontraktsbeskrivning, Tjänstekontrakt, clinicalprocess, activityprescription, actoutcome, vaccination, läkemedel</cp:keywords>
  <dc:description/>
  <cp:lastModifiedBy>Khaled Daham</cp:lastModifiedBy>
  <cp:revision>102</cp:revision>
  <cp:lastPrinted>2014-05-19T19:18:00Z</cp:lastPrinted>
  <dcterms:created xsi:type="dcterms:W3CDTF">2014-05-21T16:29:00Z</dcterms:created>
  <dcterms:modified xsi:type="dcterms:W3CDTF">2015-01-28T17:21:00Z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name">
    <vt:lpwstr>vård- och omsorg kärnprocess: hantera aktiviteter: ordinationsutfall</vt:lpwstr>
  </property>
  <property fmtid="{D5CDD505-2E9C-101B-9397-08002B2CF9AE}" pid="4" name="domain_3">
    <vt:lpwstr>actoutcome</vt:lpwstr>
  </property>
  <property fmtid="{D5CDD505-2E9C-101B-9397-08002B2CF9AE}" pid="5" name="Domain_2">
    <vt:lpwstr>activityprescription</vt:lpwstr>
  </property>
  <property fmtid="{D5CDD505-2E9C-101B-9397-08002B2CF9AE}" pid="6" name="Domain_1">
    <vt:lpwstr>clinicalprocess</vt:lpwstr>
  </property>
  <property fmtid="{D5CDD505-2E9C-101B-9397-08002B2CF9AE}" pid="7" name="datepublished">
    <vt:lpwstr>2015-01-28</vt:lpwstr>
  </property>
  <property fmtid="{D5CDD505-2E9C-101B-9397-08002B2CF9AE}" pid="8" name="rc">
    <vt:lpwstr> </vt:lpwstr>
  </property>
  <property fmtid="{D5CDD505-2E9C-101B-9397-08002B2CF9AE}" pid="9" name="version1">
    <vt:lpwstr>2</vt:lpwstr>
  </property>
  <property fmtid="{D5CDD505-2E9C-101B-9397-08002B2CF9AE}" pid="10" name="version2">
    <vt:lpwstr>0</vt:lpwstr>
  </property>
  <property fmtid="{D5CDD505-2E9C-101B-9397-08002B2CF9AE}" pid="11" name="version3">
    <vt:lpwstr>0</vt:lpwstr>
  </property>
</Properties>
</file>