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Pr="00DF78DB" w:rsidRDefault="00F25F5B" w:rsidP="00F25F5B">
      <w:pPr>
        <w:tabs>
          <w:tab w:val="left" w:pos="2552"/>
        </w:tabs>
        <w:spacing w:line="240" w:lineRule="auto"/>
        <w:jc w:val="center"/>
        <w:rPr>
          <w:b/>
        </w:rP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1F75ABFB" w:rsidR="008866A6" w:rsidRPr="00AC5707" w:rsidRDefault="00667831" w:rsidP="008866A6">
            <w:pPr>
              <w:pStyle w:val="Rubrik"/>
              <w:rPr>
                <w:color w:val="008000"/>
              </w:rPr>
            </w:pPr>
            <w:r>
              <w:rPr>
                <w:color w:val="008000"/>
              </w:rPr>
              <w:fldChar w:fldCharType="begin"/>
            </w:r>
            <w:r>
              <w:rPr>
                <w:color w:val="008000"/>
              </w:rPr>
              <w:instrText xml:space="preserve"> TITLE  "Vård och omsorg, kärnprocess: hantera aktiviteter:aktiviteter"  \* MERGEFORMAT </w:instrText>
            </w:r>
            <w:r>
              <w:rPr>
                <w:color w:val="008000"/>
              </w:rPr>
              <w:fldChar w:fldCharType="separate"/>
            </w:r>
            <w:r>
              <w:rPr>
                <w:color w:val="008000"/>
              </w:rPr>
              <w:t>Vård och omsorg, kärnprocess: hantera aktiviteter:aktiviteter</w:t>
            </w:r>
            <w:r>
              <w:rPr>
                <w:color w:val="008000"/>
              </w:rPr>
              <w:fldChar w:fldCharType="end"/>
            </w:r>
          </w:p>
          <w:p w14:paraId="72C6FD29" w14:textId="1F4DD145" w:rsidR="008866A6" w:rsidRDefault="00667831" w:rsidP="008866A6">
            <w:pPr>
              <w:pStyle w:val="FrsttsbladUnderrubrik"/>
            </w:pPr>
            <w:r>
              <w:t>Tjänstekontraktbeskrivning</w:t>
            </w:r>
          </w:p>
          <w:p w14:paraId="56EAF9CA" w14:textId="076214C5"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667831">
              <w:rPr>
                <w:color w:val="008000"/>
                <w:sz w:val="32"/>
              </w:rPr>
              <w:t>1.0_RC2</w:t>
            </w:r>
            <w:r w:rsidR="00E57C71">
              <w:rPr>
                <w:color w:val="008000"/>
                <w:sz w:val="32"/>
              </w:rPr>
              <w:fldChar w:fldCharType="end"/>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667831">
              <w:rPr>
                <w:color w:val="008000"/>
                <w:sz w:val="32"/>
              </w:rPr>
              <w:t>ARK_0001</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667831">
              <w:rPr>
                <w:color w:val="008000"/>
                <w:sz w:val="32"/>
              </w:rPr>
              <w:t>2014-09-14</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403C276E" w14:textId="77777777" w:rsidR="003A3AA7"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555760" w:history="1">
            <w:r w:rsidR="003A3AA7" w:rsidRPr="0068336C">
              <w:rPr>
                <w:rStyle w:val="Hyperlnk"/>
                <w:noProof/>
              </w:rPr>
              <w:t>1</w:t>
            </w:r>
            <w:r w:rsidR="003A3AA7">
              <w:rPr>
                <w:rFonts w:asciiTheme="minorHAnsi" w:eastAsiaTheme="minorEastAsia" w:hAnsiTheme="minorHAnsi" w:cstheme="minorBidi"/>
                <w:noProof/>
                <w:sz w:val="22"/>
                <w:lang w:eastAsia="sv-SE"/>
              </w:rPr>
              <w:tab/>
            </w:r>
            <w:r w:rsidR="003A3AA7" w:rsidRPr="0068336C">
              <w:rPr>
                <w:rStyle w:val="Hyperlnk"/>
                <w:noProof/>
              </w:rPr>
              <w:t>Inledning</w:t>
            </w:r>
            <w:r w:rsidR="003A3AA7">
              <w:rPr>
                <w:noProof/>
                <w:webHidden/>
              </w:rPr>
              <w:tab/>
            </w:r>
            <w:r w:rsidR="003A3AA7">
              <w:rPr>
                <w:noProof/>
                <w:webHidden/>
              </w:rPr>
              <w:fldChar w:fldCharType="begin"/>
            </w:r>
            <w:r w:rsidR="003A3AA7">
              <w:rPr>
                <w:noProof/>
                <w:webHidden/>
              </w:rPr>
              <w:instrText xml:space="preserve"> PAGEREF _Toc398555760 \h </w:instrText>
            </w:r>
            <w:r w:rsidR="003A3AA7">
              <w:rPr>
                <w:noProof/>
                <w:webHidden/>
              </w:rPr>
            </w:r>
            <w:r w:rsidR="003A3AA7">
              <w:rPr>
                <w:noProof/>
                <w:webHidden/>
              </w:rPr>
              <w:fldChar w:fldCharType="separate"/>
            </w:r>
            <w:r w:rsidR="003A3AA7">
              <w:rPr>
                <w:noProof/>
                <w:webHidden/>
              </w:rPr>
              <w:t>6</w:t>
            </w:r>
            <w:r w:rsidR="003A3AA7">
              <w:rPr>
                <w:noProof/>
                <w:webHidden/>
              </w:rPr>
              <w:fldChar w:fldCharType="end"/>
            </w:r>
          </w:hyperlink>
        </w:p>
        <w:p w14:paraId="5EC17376" w14:textId="77777777" w:rsidR="003A3AA7" w:rsidRDefault="001E4941">
          <w:pPr>
            <w:pStyle w:val="Innehll2"/>
            <w:tabs>
              <w:tab w:val="left" w:pos="660"/>
              <w:tab w:val="right" w:leader="dot" w:pos="10456"/>
            </w:tabs>
            <w:rPr>
              <w:rFonts w:asciiTheme="minorHAnsi" w:eastAsiaTheme="minorEastAsia" w:hAnsiTheme="minorHAnsi" w:cstheme="minorBidi"/>
              <w:noProof/>
              <w:sz w:val="22"/>
              <w:lang w:eastAsia="sv-SE"/>
            </w:rPr>
          </w:pPr>
          <w:hyperlink w:anchor="_Toc398555761" w:history="1">
            <w:r w:rsidR="003A3AA7" w:rsidRPr="0068336C">
              <w:rPr>
                <w:rStyle w:val="Hyperlnk"/>
                <w:noProof/>
              </w:rPr>
              <w:t>1.1</w:t>
            </w:r>
            <w:r w:rsidR="003A3AA7">
              <w:rPr>
                <w:rFonts w:asciiTheme="minorHAnsi" w:eastAsiaTheme="minorEastAsia" w:hAnsiTheme="minorHAnsi" w:cstheme="minorBidi"/>
                <w:noProof/>
                <w:sz w:val="22"/>
                <w:lang w:eastAsia="sv-SE"/>
              </w:rPr>
              <w:tab/>
            </w:r>
            <w:r w:rsidR="003A3AA7" w:rsidRPr="0068336C">
              <w:rPr>
                <w:rStyle w:val="Hyperlnk"/>
                <w:noProof/>
              </w:rPr>
              <w:t>Svenskt namn</w:t>
            </w:r>
            <w:r w:rsidR="003A3AA7">
              <w:rPr>
                <w:noProof/>
                <w:webHidden/>
              </w:rPr>
              <w:tab/>
            </w:r>
            <w:r w:rsidR="003A3AA7">
              <w:rPr>
                <w:noProof/>
                <w:webHidden/>
              </w:rPr>
              <w:fldChar w:fldCharType="begin"/>
            </w:r>
            <w:r w:rsidR="003A3AA7">
              <w:rPr>
                <w:noProof/>
                <w:webHidden/>
              </w:rPr>
              <w:instrText xml:space="preserve"> PAGEREF _Toc398555761 \h </w:instrText>
            </w:r>
            <w:r w:rsidR="003A3AA7">
              <w:rPr>
                <w:noProof/>
                <w:webHidden/>
              </w:rPr>
            </w:r>
            <w:r w:rsidR="003A3AA7">
              <w:rPr>
                <w:noProof/>
                <w:webHidden/>
              </w:rPr>
              <w:fldChar w:fldCharType="separate"/>
            </w:r>
            <w:r w:rsidR="003A3AA7">
              <w:rPr>
                <w:noProof/>
                <w:webHidden/>
              </w:rPr>
              <w:t>6</w:t>
            </w:r>
            <w:r w:rsidR="003A3AA7">
              <w:rPr>
                <w:noProof/>
                <w:webHidden/>
              </w:rPr>
              <w:fldChar w:fldCharType="end"/>
            </w:r>
          </w:hyperlink>
        </w:p>
        <w:p w14:paraId="3E77612A" w14:textId="77777777" w:rsidR="003A3AA7" w:rsidRDefault="001E4941">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2" w:history="1">
            <w:r w:rsidR="003A3AA7" w:rsidRPr="0068336C">
              <w:rPr>
                <w:rStyle w:val="Hyperlnk"/>
                <w:noProof/>
              </w:rPr>
              <w:t>1.2</w:t>
            </w:r>
            <w:r w:rsidR="003A3AA7">
              <w:rPr>
                <w:rFonts w:asciiTheme="minorHAnsi" w:eastAsiaTheme="minorEastAsia" w:hAnsiTheme="minorHAnsi" w:cstheme="minorBidi"/>
                <w:noProof/>
                <w:sz w:val="22"/>
                <w:lang w:eastAsia="sv-SE"/>
              </w:rPr>
              <w:tab/>
            </w:r>
            <w:r w:rsidR="003A3AA7" w:rsidRPr="0068336C">
              <w:rPr>
                <w:rStyle w:val="Hyperlnk"/>
                <w:noProof/>
              </w:rPr>
              <w:t>WEB beskrivning</w:t>
            </w:r>
            <w:r w:rsidR="003A3AA7">
              <w:rPr>
                <w:noProof/>
                <w:webHidden/>
              </w:rPr>
              <w:tab/>
            </w:r>
            <w:r w:rsidR="003A3AA7">
              <w:rPr>
                <w:noProof/>
                <w:webHidden/>
              </w:rPr>
              <w:fldChar w:fldCharType="begin"/>
            </w:r>
            <w:r w:rsidR="003A3AA7">
              <w:rPr>
                <w:noProof/>
                <w:webHidden/>
              </w:rPr>
              <w:instrText xml:space="preserve"> PAGEREF _Toc398555762 \h </w:instrText>
            </w:r>
            <w:r w:rsidR="003A3AA7">
              <w:rPr>
                <w:noProof/>
                <w:webHidden/>
              </w:rPr>
            </w:r>
            <w:r w:rsidR="003A3AA7">
              <w:rPr>
                <w:noProof/>
                <w:webHidden/>
              </w:rPr>
              <w:fldChar w:fldCharType="separate"/>
            </w:r>
            <w:r w:rsidR="003A3AA7">
              <w:rPr>
                <w:noProof/>
                <w:webHidden/>
              </w:rPr>
              <w:t>6</w:t>
            </w:r>
            <w:r w:rsidR="003A3AA7">
              <w:rPr>
                <w:noProof/>
                <w:webHidden/>
              </w:rPr>
              <w:fldChar w:fldCharType="end"/>
            </w:r>
          </w:hyperlink>
        </w:p>
        <w:p w14:paraId="04D7664C" w14:textId="77777777" w:rsidR="003A3AA7" w:rsidRDefault="001E4941">
          <w:pPr>
            <w:pStyle w:val="Innehll1"/>
            <w:tabs>
              <w:tab w:val="left" w:pos="400"/>
              <w:tab w:val="right" w:leader="dot" w:pos="10456"/>
            </w:tabs>
            <w:rPr>
              <w:rFonts w:asciiTheme="minorHAnsi" w:eastAsiaTheme="minorEastAsia" w:hAnsiTheme="minorHAnsi" w:cstheme="minorBidi"/>
              <w:noProof/>
              <w:sz w:val="22"/>
              <w:lang w:eastAsia="sv-SE"/>
            </w:rPr>
          </w:pPr>
          <w:hyperlink w:anchor="_Toc398555763" w:history="1">
            <w:r w:rsidR="003A3AA7" w:rsidRPr="0068336C">
              <w:rPr>
                <w:rStyle w:val="Hyperlnk"/>
                <w:noProof/>
              </w:rPr>
              <w:t>2</w:t>
            </w:r>
            <w:r w:rsidR="003A3AA7">
              <w:rPr>
                <w:rFonts w:asciiTheme="minorHAnsi" w:eastAsiaTheme="minorEastAsia" w:hAnsiTheme="minorHAnsi" w:cstheme="minorBidi"/>
                <w:noProof/>
                <w:sz w:val="22"/>
                <w:lang w:eastAsia="sv-SE"/>
              </w:rPr>
              <w:tab/>
            </w:r>
            <w:r w:rsidR="003A3AA7" w:rsidRPr="0068336C">
              <w:rPr>
                <w:rStyle w:val="Hyperlnk"/>
                <w:noProof/>
              </w:rPr>
              <w:t>Versionsinformation</w:t>
            </w:r>
            <w:r w:rsidR="003A3AA7">
              <w:rPr>
                <w:noProof/>
                <w:webHidden/>
              </w:rPr>
              <w:tab/>
            </w:r>
            <w:r w:rsidR="003A3AA7">
              <w:rPr>
                <w:noProof/>
                <w:webHidden/>
              </w:rPr>
              <w:fldChar w:fldCharType="begin"/>
            </w:r>
            <w:r w:rsidR="003A3AA7">
              <w:rPr>
                <w:noProof/>
                <w:webHidden/>
              </w:rPr>
              <w:instrText xml:space="preserve"> PAGEREF _Toc398555763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567C2383" w14:textId="77777777" w:rsidR="003A3AA7" w:rsidRDefault="001E4941">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4" w:history="1">
            <w:r w:rsidR="003A3AA7" w:rsidRPr="0068336C">
              <w:rPr>
                <w:rStyle w:val="Hyperlnk"/>
                <w:noProof/>
              </w:rPr>
              <w:t>2.1</w:t>
            </w:r>
            <w:r w:rsidR="003A3AA7">
              <w:rPr>
                <w:rFonts w:asciiTheme="minorHAnsi" w:eastAsiaTheme="minorEastAsia" w:hAnsiTheme="minorHAnsi" w:cstheme="minorBidi"/>
                <w:noProof/>
                <w:sz w:val="22"/>
                <w:lang w:eastAsia="sv-SE"/>
              </w:rPr>
              <w:tab/>
            </w:r>
            <w:r w:rsidR="003A3AA7" w:rsidRPr="0068336C">
              <w:rPr>
                <w:rStyle w:val="Hyperlnk"/>
                <w:noProof/>
              </w:rPr>
              <w:t>Version 1.0RC2</w:t>
            </w:r>
            <w:r w:rsidR="003A3AA7">
              <w:rPr>
                <w:noProof/>
                <w:webHidden/>
              </w:rPr>
              <w:tab/>
            </w:r>
            <w:r w:rsidR="003A3AA7">
              <w:rPr>
                <w:noProof/>
                <w:webHidden/>
              </w:rPr>
              <w:fldChar w:fldCharType="begin"/>
            </w:r>
            <w:r w:rsidR="003A3AA7">
              <w:rPr>
                <w:noProof/>
                <w:webHidden/>
              </w:rPr>
              <w:instrText xml:space="preserve"> PAGEREF _Toc398555764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736B3161"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5" w:history="1">
            <w:r w:rsidR="003A3AA7" w:rsidRPr="0068336C">
              <w:rPr>
                <w:rStyle w:val="Hyperlnk"/>
                <w:noProof/>
              </w:rPr>
              <w:t>2.1.1</w:t>
            </w:r>
            <w:r w:rsidR="003A3AA7">
              <w:rPr>
                <w:rFonts w:asciiTheme="minorHAnsi" w:eastAsiaTheme="minorEastAsia" w:hAnsiTheme="minorHAnsi" w:cstheme="minorBidi"/>
                <w:noProof/>
                <w:sz w:val="22"/>
                <w:lang w:eastAsia="sv-SE"/>
              </w:rPr>
              <w:tab/>
            </w:r>
            <w:r w:rsidR="003A3AA7" w:rsidRPr="0068336C">
              <w:rPr>
                <w:rStyle w:val="Hyperlnk"/>
                <w:noProof/>
              </w:rPr>
              <w:t>Oförändrade tjänstekontrakt</w:t>
            </w:r>
            <w:r w:rsidR="003A3AA7">
              <w:rPr>
                <w:noProof/>
                <w:webHidden/>
              </w:rPr>
              <w:tab/>
            </w:r>
            <w:r w:rsidR="003A3AA7">
              <w:rPr>
                <w:noProof/>
                <w:webHidden/>
              </w:rPr>
              <w:fldChar w:fldCharType="begin"/>
            </w:r>
            <w:r w:rsidR="003A3AA7">
              <w:rPr>
                <w:noProof/>
                <w:webHidden/>
              </w:rPr>
              <w:instrText xml:space="preserve"> PAGEREF _Toc398555765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72523971"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6" w:history="1">
            <w:r w:rsidR="003A3AA7" w:rsidRPr="0068336C">
              <w:rPr>
                <w:rStyle w:val="Hyperlnk"/>
                <w:noProof/>
              </w:rPr>
              <w:t>2.1.2</w:t>
            </w:r>
            <w:r w:rsidR="003A3AA7">
              <w:rPr>
                <w:rFonts w:asciiTheme="minorHAnsi" w:eastAsiaTheme="minorEastAsia" w:hAnsiTheme="minorHAnsi" w:cstheme="minorBidi"/>
                <w:noProof/>
                <w:sz w:val="22"/>
                <w:lang w:eastAsia="sv-SE"/>
              </w:rPr>
              <w:tab/>
            </w:r>
            <w:r w:rsidR="003A3AA7" w:rsidRPr="0068336C">
              <w:rPr>
                <w:rStyle w:val="Hyperlnk"/>
                <w:noProof/>
              </w:rPr>
              <w:t>Nya tjänstekontrakt</w:t>
            </w:r>
            <w:r w:rsidR="003A3AA7">
              <w:rPr>
                <w:noProof/>
                <w:webHidden/>
              </w:rPr>
              <w:tab/>
            </w:r>
            <w:r w:rsidR="003A3AA7">
              <w:rPr>
                <w:noProof/>
                <w:webHidden/>
              </w:rPr>
              <w:fldChar w:fldCharType="begin"/>
            </w:r>
            <w:r w:rsidR="003A3AA7">
              <w:rPr>
                <w:noProof/>
                <w:webHidden/>
              </w:rPr>
              <w:instrText xml:space="preserve"> PAGEREF _Toc398555766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577290C5"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7" w:history="1">
            <w:r w:rsidR="003A3AA7" w:rsidRPr="0068336C">
              <w:rPr>
                <w:rStyle w:val="Hyperlnk"/>
                <w:noProof/>
              </w:rPr>
              <w:t>2.1.3</w:t>
            </w:r>
            <w:r w:rsidR="003A3AA7">
              <w:rPr>
                <w:rFonts w:asciiTheme="minorHAnsi" w:eastAsiaTheme="minorEastAsia" w:hAnsiTheme="minorHAnsi" w:cstheme="minorBidi"/>
                <w:noProof/>
                <w:sz w:val="22"/>
                <w:lang w:eastAsia="sv-SE"/>
              </w:rPr>
              <w:tab/>
            </w:r>
            <w:r w:rsidR="003A3AA7" w:rsidRPr="0068336C">
              <w:rPr>
                <w:rStyle w:val="Hyperlnk"/>
                <w:noProof/>
              </w:rPr>
              <w:t>Förändrade tjänstekontrakt</w:t>
            </w:r>
            <w:r w:rsidR="003A3AA7">
              <w:rPr>
                <w:noProof/>
                <w:webHidden/>
              </w:rPr>
              <w:tab/>
            </w:r>
            <w:r w:rsidR="003A3AA7">
              <w:rPr>
                <w:noProof/>
                <w:webHidden/>
              </w:rPr>
              <w:fldChar w:fldCharType="begin"/>
            </w:r>
            <w:r w:rsidR="003A3AA7">
              <w:rPr>
                <w:noProof/>
                <w:webHidden/>
              </w:rPr>
              <w:instrText xml:space="preserve"> PAGEREF _Toc398555767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6128C4FC"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68" w:history="1">
            <w:r w:rsidR="003A3AA7" w:rsidRPr="0068336C">
              <w:rPr>
                <w:rStyle w:val="Hyperlnk"/>
                <w:noProof/>
              </w:rPr>
              <w:t>2.1.4</w:t>
            </w:r>
            <w:r w:rsidR="003A3AA7">
              <w:rPr>
                <w:rFonts w:asciiTheme="minorHAnsi" w:eastAsiaTheme="minorEastAsia" w:hAnsiTheme="minorHAnsi" w:cstheme="minorBidi"/>
                <w:noProof/>
                <w:sz w:val="22"/>
                <w:lang w:eastAsia="sv-SE"/>
              </w:rPr>
              <w:tab/>
            </w:r>
            <w:r w:rsidR="003A3AA7" w:rsidRPr="0068336C">
              <w:rPr>
                <w:rStyle w:val="Hyperlnk"/>
                <w:noProof/>
              </w:rPr>
              <w:t>Utgångna tjänstekontrakt</w:t>
            </w:r>
            <w:r w:rsidR="003A3AA7">
              <w:rPr>
                <w:noProof/>
                <w:webHidden/>
              </w:rPr>
              <w:tab/>
            </w:r>
            <w:r w:rsidR="003A3AA7">
              <w:rPr>
                <w:noProof/>
                <w:webHidden/>
              </w:rPr>
              <w:fldChar w:fldCharType="begin"/>
            </w:r>
            <w:r w:rsidR="003A3AA7">
              <w:rPr>
                <w:noProof/>
                <w:webHidden/>
              </w:rPr>
              <w:instrText xml:space="preserve"> PAGEREF _Toc398555768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7419D534" w14:textId="77777777" w:rsidR="003A3AA7" w:rsidRDefault="001E4941">
          <w:pPr>
            <w:pStyle w:val="Innehll2"/>
            <w:tabs>
              <w:tab w:val="left" w:pos="880"/>
              <w:tab w:val="right" w:leader="dot" w:pos="10456"/>
            </w:tabs>
            <w:rPr>
              <w:rFonts w:asciiTheme="minorHAnsi" w:eastAsiaTheme="minorEastAsia" w:hAnsiTheme="minorHAnsi" w:cstheme="minorBidi"/>
              <w:noProof/>
              <w:sz w:val="22"/>
              <w:lang w:eastAsia="sv-SE"/>
            </w:rPr>
          </w:pPr>
          <w:hyperlink w:anchor="_Toc398555769" w:history="1">
            <w:r w:rsidR="003A3AA7" w:rsidRPr="0068336C">
              <w:rPr>
                <w:rStyle w:val="Hyperlnk"/>
                <w:noProof/>
              </w:rPr>
              <w:t>2.2</w:t>
            </w:r>
            <w:r w:rsidR="003A3AA7">
              <w:rPr>
                <w:rFonts w:asciiTheme="minorHAnsi" w:eastAsiaTheme="minorEastAsia" w:hAnsiTheme="minorHAnsi" w:cstheme="minorBidi"/>
                <w:noProof/>
                <w:sz w:val="22"/>
                <w:lang w:eastAsia="sv-SE"/>
              </w:rPr>
              <w:tab/>
            </w:r>
            <w:r w:rsidR="003A3AA7" w:rsidRPr="0068336C">
              <w:rPr>
                <w:rStyle w:val="Hyperlnk"/>
                <w:noProof/>
              </w:rPr>
              <w:t>Version tidigare</w:t>
            </w:r>
            <w:r w:rsidR="003A3AA7">
              <w:rPr>
                <w:noProof/>
                <w:webHidden/>
              </w:rPr>
              <w:tab/>
            </w:r>
            <w:r w:rsidR="003A3AA7">
              <w:rPr>
                <w:noProof/>
                <w:webHidden/>
              </w:rPr>
              <w:fldChar w:fldCharType="begin"/>
            </w:r>
            <w:r w:rsidR="003A3AA7">
              <w:rPr>
                <w:noProof/>
                <w:webHidden/>
              </w:rPr>
              <w:instrText xml:space="preserve"> PAGEREF _Toc398555769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1E152E0B" w14:textId="77777777" w:rsidR="003A3AA7" w:rsidRDefault="001E4941">
          <w:pPr>
            <w:pStyle w:val="Innehll1"/>
            <w:tabs>
              <w:tab w:val="left" w:pos="400"/>
              <w:tab w:val="right" w:leader="dot" w:pos="10456"/>
            </w:tabs>
            <w:rPr>
              <w:rFonts w:asciiTheme="minorHAnsi" w:eastAsiaTheme="minorEastAsia" w:hAnsiTheme="minorHAnsi" w:cstheme="minorBidi"/>
              <w:noProof/>
              <w:sz w:val="22"/>
              <w:lang w:eastAsia="sv-SE"/>
            </w:rPr>
          </w:pPr>
          <w:hyperlink w:anchor="_Toc398555770" w:history="1">
            <w:r w:rsidR="003A3AA7" w:rsidRPr="0068336C">
              <w:rPr>
                <w:rStyle w:val="Hyperlnk"/>
                <w:noProof/>
              </w:rPr>
              <w:t>3</w:t>
            </w:r>
            <w:r w:rsidR="003A3AA7">
              <w:rPr>
                <w:rFonts w:asciiTheme="minorHAnsi" w:eastAsiaTheme="minorEastAsia" w:hAnsiTheme="minorHAnsi" w:cstheme="minorBidi"/>
                <w:noProof/>
                <w:sz w:val="22"/>
                <w:lang w:eastAsia="sv-SE"/>
              </w:rPr>
              <w:tab/>
            </w:r>
            <w:r w:rsidR="003A3AA7" w:rsidRPr="0068336C">
              <w:rPr>
                <w:rStyle w:val="Hyperlnk"/>
                <w:noProof/>
              </w:rPr>
              <w:t>Tjänstedomänens arkitektur</w:t>
            </w:r>
            <w:r w:rsidR="003A3AA7">
              <w:rPr>
                <w:noProof/>
                <w:webHidden/>
              </w:rPr>
              <w:tab/>
            </w:r>
            <w:r w:rsidR="003A3AA7">
              <w:rPr>
                <w:noProof/>
                <w:webHidden/>
              </w:rPr>
              <w:fldChar w:fldCharType="begin"/>
            </w:r>
            <w:r w:rsidR="003A3AA7">
              <w:rPr>
                <w:noProof/>
                <w:webHidden/>
              </w:rPr>
              <w:instrText xml:space="preserve"> PAGEREF _Toc398555770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2D94231B"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1" w:history="1">
            <w:r w:rsidR="003A3AA7" w:rsidRPr="0068336C">
              <w:rPr>
                <w:rStyle w:val="Hyperlnk"/>
                <w:noProof/>
              </w:rPr>
              <w:t>3.1.1</w:t>
            </w:r>
            <w:r w:rsidR="003A3AA7">
              <w:rPr>
                <w:rFonts w:asciiTheme="minorHAnsi" w:eastAsiaTheme="minorEastAsia" w:hAnsiTheme="minorHAnsi" w:cstheme="minorBidi"/>
                <w:noProof/>
                <w:sz w:val="22"/>
                <w:lang w:eastAsia="sv-SE"/>
              </w:rPr>
              <w:tab/>
            </w:r>
            <w:r w:rsidR="003A3AA7" w:rsidRPr="0068336C">
              <w:rPr>
                <w:rStyle w:val="Hyperlnk"/>
                <w:noProof/>
              </w:rPr>
              <w:t>Hämta aktiviteter</w:t>
            </w:r>
            <w:r w:rsidR="003A3AA7">
              <w:rPr>
                <w:noProof/>
                <w:webHidden/>
              </w:rPr>
              <w:tab/>
            </w:r>
            <w:r w:rsidR="003A3AA7">
              <w:rPr>
                <w:noProof/>
                <w:webHidden/>
              </w:rPr>
              <w:fldChar w:fldCharType="begin"/>
            </w:r>
            <w:r w:rsidR="003A3AA7">
              <w:rPr>
                <w:noProof/>
                <w:webHidden/>
              </w:rPr>
              <w:instrText xml:space="preserve"> PAGEREF _Toc398555771 \h </w:instrText>
            </w:r>
            <w:r w:rsidR="003A3AA7">
              <w:rPr>
                <w:noProof/>
                <w:webHidden/>
              </w:rPr>
            </w:r>
            <w:r w:rsidR="003A3AA7">
              <w:rPr>
                <w:noProof/>
                <w:webHidden/>
              </w:rPr>
              <w:fldChar w:fldCharType="separate"/>
            </w:r>
            <w:r w:rsidR="003A3AA7">
              <w:rPr>
                <w:noProof/>
                <w:webHidden/>
              </w:rPr>
              <w:t>7</w:t>
            </w:r>
            <w:r w:rsidR="003A3AA7">
              <w:rPr>
                <w:noProof/>
                <w:webHidden/>
              </w:rPr>
              <w:fldChar w:fldCharType="end"/>
            </w:r>
          </w:hyperlink>
        </w:p>
        <w:p w14:paraId="271384BF"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2" w:history="1">
            <w:r w:rsidR="003A3AA7" w:rsidRPr="0068336C">
              <w:rPr>
                <w:rStyle w:val="Hyperlnk"/>
                <w:noProof/>
              </w:rPr>
              <w:t>3.1.2</w:t>
            </w:r>
            <w:r w:rsidR="003A3AA7">
              <w:rPr>
                <w:rFonts w:asciiTheme="minorHAnsi" w:eastAsiaTheme="minorEastAsia" w:hAnsiTheme="minorHAnsi" w:cstheme="minorBidi"/>
                <w:noProof/>
                <w:sz w:val="22"/>
                <w:lang w:eastAsia="sv-SE"/>
              </w:rPr>
              <w:tab/>
            </w:r>
            <w:r w:rsidR="003A3AA7" w:rsidRPr="0068336C">
              <w:rPr>
                <w:rStyle w:val="Hyperlnk"/>
                <w:noProof/>
              </w:rPr>
              <w:t>Skicka aktiviteter</w:t>
            </w:r>
            <w:r w:rsidR="003A3AA7">
              <w:rPr>
                <w:noProof/>
                <w:webHidden/>
              </w:rPr>
              <w:tab/>
            </w:r>
            <w:r w:rsidR="003A3AA7">
              <w:rPr>
                <w:noProof/>
                <w:webHidden/>
              </w:rPr>
              <w:fldChar w:fldCharType="begin"/>
            </w:r>
            <w:r w:rsidR="003A3AA7">
              <w:rPr>
                <w:noProof/>
                <w:webHidden/>
              </w:rPr>
              <w:instrText xml:space="preserve"> PAGEREF _Toc398555772 \h </w:instrText>
            </w:r>
            <w:r w:rsidR="003A3AA7">
              <w:rPr>
                <w:noProof/>
                <w:webHidden/>
              </w:rPr>
            </w:r>
            <w:r w:rsidR="003A3AA7">
              <w:rPr>
                <w:noProof/>
                <w:webHidden/>
              </w:rPr>
              <w:fldChar w:fldCharType="separate"/>
            </w:r>
            <w:r w:rsidR="003A3AA7">
              <w:rPr>
                <w:noProof/>
                <w:webHidden/>
              </w:rPr>
              <w:t>13</w:t>
            </w:r>
            <w:r w:rsidR="003A3AA7">
              <w:rPr>
                <w:noProof/>
                <w:webHidden/>
              </w:rPr>
              <w:fldChar w:fldCharType="end"/>
            </w:r>
          </w:hyperlink>
        </w:p>
        <w:p w14:paraId="32D8673C"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3" w:history="1">
            <w:r w:rsidR="003A3AA7" w:rsidRPr="0068336C">
              <w:rPr>
                <w:rStyle w:val="Hyperlnk"/>
                <w:noProof/>
              </w:rPr>
              <w:t>3.1.3</w:t>
            </w:r>
            <w:r w:rsidR="003A3AA7">
              <w:rPr>
                <w:rFonts w:asciiTheme="minorHAnsi" w:eastAsiaTheme="minorEastAsia" w:hAnsiTheme="minorHAnsi" w:cstheme="minorBidi"/>
                <w:noProof/>
                <w:sz w:val="22"/>
                <w:lang w:eastAsia="sv-SE"/>
              </w:rPr>
              <w:tab/>
            </w:r>
            <w:r w:rsidR="003A3AA7" w:rsidRPr="0068336C">
              <w:rPr>
                <w:rStyle w:val="Hyperlnk"/>
                <w:noProof/>
              </w:rPr>
              <w:t>Radera aktiviteter</w:t>
            </w:r>
            <w:r w:rsidR="003A3AA7">
              <w:rPr>
                <w:noProof/>
                <w:webHidden/>
              </w:rPr>
              <w:tab/>
            </w:r>
            <w:r w:rsidR="003A3AA7">
              <w:rPr>
                <w:noProof/>
                <w:webHidden/>
              </w:rPr>
              <w:fldChar w:fldCharType="begin"/>
            </w:r>
            <w:r w:rsidR="003A3AA7">
              <w:rPr>
                <w:noProof/>
                <w:webHidden/>
              </w:rPr>
              <w:instrText xml:space="preserve"> PAGEREF _Toc398555773 \h </w:instrText>
            </w:r>
            <w:r w:rsidR="003A3AA7">
              <w:rPr>
                <w:noProof/>
                <w:webHidden/>
              </w:rPr>
            </w:r>
            <w:r w:rsidR="003A3AA7">
              <w:rPr>
                <w:noProof/>
                <w:webHidden/>
              </w:rPr>
              <w:fldChar w:fldCharType="separate"/>
            </w:r>
            <w:r w:rsidR="003A3AA7">
              <w:rPr>
                <w:noProof/>
                <w:webHidden/>
              </w:rPr>
              <w:t>17</w:t>
            </w:r>
            <w:r w:rsidR="003A3AA7">
              <w:rPr>
                <w:noProof/>
                <w:webHidden/>
              </w:rPr>
              <w:fldChar w:fldCharType="end"/>
            </w:r>
          </w:hyperlink>
        </w:p>
        <w:p w14:paraId="32FD2617"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4" w:history="1">
            <w:r w:rsidR="003A3AA7" w:rsidRPr="0068336C">
              <w:rPr>
                <w:rStyle w:val="Hyperlnk"/>
                <w:noProof/>
              </w:rPr>
              <w:t>3.1.4</w:t>
            </w:r>
            <w:r w:rsidR="003A3AA7">
              <w:rPr>
                <w:rFonts w:asciiTheme="minorHAnsi" w:eastAsiaTheme="minorEastAsia" w:hAnsiTheme="minorHAnsi" w:cstheme="minorBidi"/>
                <w:noProof/>
                <w:sz w:val="22"/>
                <w:lang w:eastAsia="sv-SE"/>
              </w:rPr>
              <w:tab/>
            </w:r>
            <w:r w:rsidR="003A3AA7" w:rsidRPr="0068336C">
              <w:rPr>
                <w:rStyle w:val="Hyperlnk"/>
                <w:noProof/>
              </w:rPr>
              <w:t>Obligatoriska kontrakt</w:t>
            </w:r>
            <w:r w:rsidR="003A3AA7">
              <w:rPr>
                <w:noProof/>
                <w:webHidden/>
              </w:rPr>
              <w:tab/>
            </w:r>
            <w:r w:rsidR="003A3AA7">
              <w:rPr>
                <w:noProof/>
                <w:webHidden/>
              </w:rPr>
              <w:fldChar w:fldCharType="begin"/>
            </w:r>
            <w:r w:rsidR="003A3AA7">
              <w:rPr>
                <w:noProof/>
                <w:webHidden/>
              </w:rPr>
              <w:instrText xml:space="preserve"> PAGEREF _Toc398555774 \h </w:instrText>
            </w:r>
            <w:r w:rsidR="003A3AA7">
              <w:rPr>
                <w:noProof/>
                <w:webHidden/>
              </w:rPr>
            </w:r>
            <w:r w:rsidR="003A3AA7">
              <w:rPr>
                <w:noProof/>
                <w:webHidden/>
              </w:rPr>
              <w:fldChar w:fldCharType="separate"/>
            </w:r>
            <w:r w:rsidR="003A3AA7">
              <w:rPr>
                <w:noProof/>
                <w:webHidden/>
              </w:rPr>
              <w:t>21</w:t>
            </w:r>
            <w:r w:rsidR="003A3AA7">
              <w:rPr>
                <w:noProof/>
                <w:webHidden/>
              </w:rPr>
              <w:fldChar w:fldCharType="end"/>
            </w:r>
          </w:hyperlink>
        </w:p>
        <w:p w14:paraId="34AB0A29" w14:textId="77777777" w:rsidR="003A3AA7" w:rsidRDefault="001E4941">
          <w:pPr>
            <w:pStyle w:val="Innehll2"/>
            <w:tabs>
              <w:tab w:val="left" w:pos="880"/>
              <w:tab w:val="right" w:leader="dot" w:pos="10456"/>
            </w:tabs>
            <w:rPr>
              <w:rFonts w:asciiTheme="minorHAnsi" w:eastAsiaTheme="minorEastAsia" w:hAnsiTheme="minorHAnsi" w:cstheme="minorBidi"/>
              <w:noProof/>
              <w:sz w:val="22"/>
              <w:lang w:eastAsia="sv-SE"/>
            </w:rPr>
          </w:pPr>
          <w:hyperlink w:anchor="_Toc398555775" w:history="1">
            <w:r w:rsidR="003A3AA7" w:rsidRPr="0068336C">
              <w:rPr>
                <w:rStyle w:val="Hyperlnk"/>
                <w:noProof/>
              </w:rPr>
              <w:t>3.2</w:t>
            </w:r>
            <w:r w:rsidR="003A3AA7">
              <w:rPr>
                <w:rFonts w:asciiTheme="minorHAnsi" w:eastAsiaTheme="minorEastAsia" w:hAnsiTheme="minorHAnsi" w:cstheme="minorBidi"/>
                <w:noProof/>
                <w:sz w:val="22"/>
                <w:lang w:eastAsia="sv-SE"/>
              </w:rPr>
              <w:tab/>
            </w:r>
            <w:r w:rsidR="003A3AA7" w:rsidRPr="0068336C">
              <w:rPr>
                <w:rStyle w:val="Hyperlnk"/>
                <w:noProof/>
              </w:rPr>
              <w:t>Adressering</w:t>
            </w:r>
            <w:r w:rsidR="003A3AA7">
              <w:rPr>
                <w:noProof/>
                <w:webHidden/>
              </w:rPr>
              <w:tab/>
            </w:r>
            <w:r w:rsidR="003A3AA7">
              <w:rPr>
                <w:noProof/>
                <w:webHidden/>
              </w:rPr>
              <w:fldChar w:fldCharType="begin"/>
            </w:r>
            <w:r w:rsidR="003A3AA7">
              <w:rPr>
                <w:noProof/>
                <w:webHidden/>
              </w:rPr>
              <w:instrText xml:space="preserve"> PAGEREF _Toc398555775 \h </w:instrText>
            </w:r>
            <w:r w:rsidR="003A3AA7">
              <w:rPr>
                <w:noProof/>
                <w:webHidden/>
              </w:rPr>
            </w:r>
            <w:r w:rsidR="003A3AA7">
              <w:rPr>
                <w:noProof/>
                <w:webHidden/>
              </w:rPr>
              <w:fldChar w:fldCharType="separate"/>
            </w:r>
            <w:r w:rsidR="003A3AA7">
              <w:rPr>
                <w:noProof/>
                <w:webHidden/>
              </w:rPr>
              <w:t>21</w:t>
            </w:r>
            <w:r w:rsidR="003A3AA7">
              <w:rPr>
                <w:noProof/>
                <w:webHidden/>
              </w:rPr>
              <w:fldChar w:fldCharType="end"/>
            </w:r>
          </w:hyperlink>
        </w:p>
        <w:p w14:paraId="20B19D84"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6" w:history="1">
            <w:r w:rsidR="003A3AA7" w:rsidRPr="0068336C">
              <w:rPr>
                <w:rStyle w:val="Hyperlnk"/>
                <w:noProof/>
              </w:rPr>
              <w:t>3.2.1</w:t>
            </w:r>
            <w:r w:rsidR="003A3AA7">
              <w:rPr>
                <w:rFonts w:asciiTheme="minorHAnsi" w:eastAsiaTheme="minorEastAsia" w:hAnsiTheme="minorHAnsi" w:cstheme="minorBidi"/>
                <w:noProof/>
                <w:sz w:val="22"/>
                <w:lang w:eastAsia="sv-SE"/>
              </w:rPr>
              <w:tab/>
            </w:r>
            <w:r w:rsidR="003A3AA7" w:rsidRPr="0068336C">
              <w:rPr>
                <w:rStyle w:val="Hyperlnk"/>
                <w:noProof/>
              </w:rPr>
              <w:t>Adressering vid nationell användning</w:t>
            </w:r>
            <w:r w:rsidR="003A3AA7">
              <w:rPr>
                <w:noProof/>
                <w:webHidden/>
              </w:rPr>
              <w:tab/>
            </w:r>
            <w:r w:rsidR="003A3AA7">
              <w:rPr>
                <w:noProof/>
                <w:webHidden/>
              </w:rPr>
              <w:fldChar w:fldCharType="begin"/>
            </w:r>
            <w:r w:rsidR="003A3AA7">
              <w:rPr>
                <w:noProof/>
                <w:webHidden/>
              </w:rPr>
              <w:instrText xml:space="preserve"> PAGEREF _Toc398555776 \h </w:instrText>
            </w:r>
            <w:r w:rsidR="003A3AA7">
              <w:rPr>
                <w:noProof/>
                <w:webHidden/>
              </w:rPr>
            </w:r>
            <w:r w:rsidR="003A3AA7">
              <w:rPr>
                <w:noProof/>
                <w:webHidden/>
              </w:rPr>
              <w:fldChar w:fldCharType="separate"/>
            </w:r>
            <w:r w:rsidR="003A3AA7">
              <w:rPr>
                <w:noProof/>
                <w:webHidden/>
              </w:rPr>
              <w:t>22</w:t>
            </w:r>
            <w:r w:rsidR="003A3AA7">
              <w:rPr>
                <w:noProof/>
                <w:webHidden/>
              </w:rPr>
              <w:fldChar w:fldCharType="end"/>
            </w:r>
          </w:hyperlink>
        </w:p>
        <w:p w14:paraId="58F48387"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7" w:history="1">
            <w:r w:rsidR="003A3AA7" w:rsidRPr="0068336C">
              <w:rPr>
                <w:rStyle w:val="Hyperlnk"/>
                <w:noProof/>
              </w:rPr>
              <w:t>3.2.2</w:t>
            </w:r>
            <w:r w:rsidR="003A3AA7">
              <w:rPr>
                <w:rFonts w:asciiTheme="minorHAnsi" w:eastAsiaTheme="minorEastAsia" w:hAnsiTheme="minorHAnsi" w:cstheme="minorBidi"/>
                <w:noProof/>
                <w:sz w:val="22"/>
                <w:lang w:eastAsia="sv-SE"/>
              </w:rPr>
              <w:tab/>
            </w:r>
            <w:r w:rsidR="003A3AA7" w:rsidRPr="0068336C">
              <w:rPr>
                <w:rStyle w:val="Hyperlnk"/>
                <w:noProof/>
              </w:rPr>
              <w:t>Adressering vid regional användning</w:t>
            </w:r>
            <w:r w:rsidR="003A3AA7">
              <w:rPr>
                <w:noProof/>
                <w:webHidden/>
              </w:rPr>
              <w:tab/>
            </w:r>
            <w:r w:rsidR="003A3AA7">
              <w:rPr>
                <w:noProof/>
                <w:webHidden/>
              </w:rPr>
              <w:fldChar w:fldCharType="begin"/>
            </w:r>
            <w:r w:rsidR="003A3AA7">
              <w:rPr>
                <w:noProof/>
                <w:webHidden/>
              </w:rPr>
              <w:instrText xml:space="preserve"> PAGEREF _Toc398555777 \h </w:instrText>
            </w:r>
            <w:r w:rsidR="003A3AA7">
              <w:rPr>
                <w:noProof/>
                <w:webHidden/>
              </w:rPr>
            </w:r>
            <w:r w:rsidR="003A3AA7">
              <w:rPr>
                <w:noProof/>
                <w:webHidden/>
              </w:rPr>
              <w:fldChar w:fldCharType="separate"/>
            </w:r>
            <w:r w:rsidR="003A3AA7">
              <w:rPr>
                <w:noProof/>
                <w:webHidden/>
              </w:rPr>
              <w:t>22</w:t>
            </w:r>
            <w:r w:rsidR="003A3AA7">
              <w:rPr>
                <w:noProof/>
                <w:webHidden/>
              </w:rPr>
              <w:fldChar w:fldCharType="end"/>
            </w:r>
          </w:hyperlink>
        </w:p>
        <w:p w14:paraId="3766C32F"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8" w:history="1">
            <w:r w:rsidR="003A3AA7" w:rsidRPr="0068336C">
              <w:rPr>
                <w:rStyle w:val="Hyperlnk"/>
                <w:noProof/>
              </w:rPr>
              <w:t>3.2.3</w:t>
            </w:r>
            <w:r w:rsidR="003A3AA7">
              <w:rPr>
                <w:rFonts w:asciiTheme="minorHAnsi" w:eastAsiaTheme="minorEastAsia" w:hAnsiTheme="minorHAnsi" w:cstheme="minorBidi"/>
                <w:noProof/>
                <w:sz w:val="22"/>
                <w:lang w:eastAsia="sv-SE"/>
              </w:rPr>
              <w:tab/>
            </w:r>
            <w:r w:rsidR="003A3AA7" w:rsidRPr="0068336C">
              <w:rPr>
                <w:rStyle w:val="Hyperlnk"/>
                <w:noProof/>
              </w:rPr>
              <w:t>Adressering direkt till ett källsystem</w:t>
            </w:r>
            <w:r w:rsidR="003A3AA7">
              <w:rPr>
                <w:noProof/>
                <w:webHidden/>
              </w:rPr>
              <w:tab/>
            </w:r>
            <w:r w:rsidR="003A3AA7">
              <w:rPr>
                <w:noProof/>
                <w:webHidden/>
              </w:rPr>
              <w:fldChar w:fldCharType="begin"/>
            </w:r>
            <w:r w:rsidR="003A3AA7">
              <w:rPr>
                <w:noProof/>
                <w:webHidden/>
              </w:rPr>
              <w:instrText xml:space="preserve"> PAGEREF _Toc398555778 \h </w:instrText>
            </w:r>
            <w:r w:rsidR="003A3AA7">
              <w:rPr>
                <w:noProof/>
                <w:webHidden/>
              </w:rPr>
            </w:r>
            <w:r w:rsidR="003A3AA7">
              <w:rPr>
                <w:noProof/>
                <w:webHidden/>
              </w:rPr>
              <w:fldChar w:fldCharType="separate"/>
            </w:r>
            <w:r w:rsidR="003A3AA7">
              <w:rPr>
                <w:noProof/>
                <w:webHidden/>
              </w:rPr>
              <w:t>23</w:t>
            </w:r>
            <w:r w:rsidR="003A3AA7">
              <w:rPr>
                <w:noProof/>
                <w:webHidden/>
              </w:rPr>
              <w:fldChar w:fldCharType="end"/>
            </w:r>
          </w:hyperlink>
        </w:p>
        <w:p w14:paraId="7C5AC68D"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79" w:history="1">
            <w:r w:rsidR="003A3AA7" w:rsidRPr="0068336C">
              <w:rPr>
                <w:rStyle w:val="Hyperlnk"/>
                <w:noProof/>
              </w:rPr>
              <w:t>3.2.4</w:t>
            </w:r>
            <w:r w:rsidR="003A3AA7">
              <w:rPr>
                <w:rFonts w:asciiTheme="minorHAnsi" w:eastAsiaTheme="minorEastAsia" w:hAnsiTheme="minorHAnsi" w:cstheme="minorBidi"/>
                <w:noProof/>
                <w:sz w:val="22"/>
                <w:lang w:eastAsia="sv-SE"/>
              </w:rPr>
              <w:tab/>
            </w:r>
            <w:r w:rsidR="003A3AA7" w:rsidRPr="0068336C">
              <w:rPr>
                <w:rStyle w:val="Hyperlnk"/>
                <w:noProof/>
              </w:rPr>
              <w:t>Sammanfattning av adresseringsmodell</w:t>
            </w:r>
            <w:r w:rsidR="003A3AA7">
              <w:rPr>
                <w:noProof/>
                <w:webHidden/>
              </w:rPr>
              <w:tab/>
            </w:r>
            <w:r w:rsidR="003A3AA7">
              <w:rPr>
                <w:noProof/>
                <w:webHidden/>
              </w:rPr>
              <w:fldChar w:fldCharType="begin"/>
            </w:r>
            <w:r w:rsidR="003A3AA7">
              <w:rPr>
                <w:noProof/>
                <w:webHidden/>
              </w:rPr>
              <w:instrText xml:space="preserve"> PAGEREF _Toc398555779 \h </w:instrText>
            </w:r>
            <w:r w:rsidR="003A3AA7">
              <w:rPr>
                <w:noProof/>
                <w:webHidden/>
              </w:rPr>
            </w:r>
            <w:r w:rsidR="003A3AA7">
              <w:rPr>
                <w:noProof/>
                <w:webHidden/>
              </w:rPr>
              <w:fldChar w:fldCharType="separate"/>
            </w:r>
            <w:r w:rsidR="003A3AA7">
              <w:rPr>
                <w:noProof/>
                <w:webHidden/>
              </w:rPr>
              <w:t>24</w:t>
            </w:r>
            <w:r w:rsidR="003A3AA7">
              <w:rPr>
                <w:noProof/>
                <w:webHidden/>
              </w:rPr>
              <w:fldChar w:fldCharType="end"/>
            </w:r>
          </w:hyperlink>
        </w:p>
        <w:p w14:paraId="417FFF51" w14:textId="77777777" w:rsidR="003A3AA7" w:rsidRDefault="001E4941">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0" w:history="1">
            <w:r w:rsidR="003A3AA7" w:rsidRPr="0068336C">
              <w:rPr>
                <w:rStyle w:val="Hyperlnk"/>
                <w:noProof/>
              </w:rPr>
              <w:t>3.3</w:t>
            </w:r>
            <w:r w:rsidR="003A3AA7">
              <w:rPr>
                <w:rFonts w:asciiTheme="minorHAnsi" w:eastAsiaTheme="minorEastAsia" w:hAnsiTheme="minorHAnsi" w:cstheme="minorBidi"/>
                <w:noProof/>
                <w:sz w:val="22"/>
                <w:lang w:eastAsia="sv-SE"/>
              </w:rPr>
              <w:tab/>
            </w:r>
            <w:r w:rsidR="003A3AA7" w:rsidRPr="0068336C">
              <w:rPr>
                <w:rStyle w:val="Hyperlnk"/>
                <w:noProof/>
              </w:rPr>
              <w:t>Aggregering och engagemangsindex</w:t>
            </w:r>
            <w:r w:rsidR="003A3AA7">
              <w:rPr>
                <w:noProof/>
                <w:webHidden/>
              </w:rPr>
              <w:tab/>
            </w:r>
            <w:r w:rsidR="003A3AA7">
              <w:rPr>
                <w:noProof/>
                <w:webHidden/>
              </w:rPr>
              <w:fldChar w:fldCharType="begin"/>
            </w:r>
            <w:r w:rsidR="003A3AA7">
              <w:rPr>
                <w:noProof/>
                <w:webHidden/>
              </w:rPr>
              <w:instrText xml:space="preserve"> PAGEREF _Toc398555780 \h </w:instrText>
            </w:r>
            <w:r w:rsidR="003A3AA7">
              <w:rPr>
                <w:noProof/>
                <w:webHidden/>
              </w:rPr>
            </w:r>
            <w:r w:rsidR="003A3AA7">
              <w:rPr>
                <w:noProof/>
                <w:webHidden/>
              </w:rPr>
              <w:fldChar w:fldCharType="separate"/>
            </w:r>
            <w:r w:rsidR="003A3AA7">
              <w:rPr>
                <w:noProof/>
                <w:webHidden/>
              </w:rPr>
              <w:t>24</w:t>
            </w:r>
            <w:r w:rsidR="003A3AA7">
              <w:rPr>
                <w:noProof/>
                <w:webHidden/>
              </w:rPr>
              <w:fldChar w:fldCharType="end"/>
            </w:r>
          </w:hyperlink>
        </w:p>
        <w:p w14:paraId="66729613" w14:textId="77777777" w:rsidR="003A3AA7" w:rsidRDefault="001E4941">
          <w:pPr>
            <w:pStyle w:val="Innehll1"/>
            <w:tabs>
              <w:tab w:val="left" w:pos="400"/>
              <w:tab w:val="right" w:leader="dot" w:pos="10456"/>
            </w:tabs>
            <w:rPr>
              <w:rFonts w:asciiTheme="minorHAnsi" w:eastAsiaTheme="minorEastAsia" w:hAnsiTheme="minorHAnsi" w:cstheme="minorBidi"/>
              <w:noProof/>
              <w:sz w:val="22"/>
              <w:lang w:eastAsia="sv-SE"/>
            </w:rPr>
          </w:pPr>
          <w:hyperlink w:anchor="_Toc398555781" w:history="1">
            <w:r w:rsidR="003A3AA7" w:rsidRPr="0068336C">
              <w:rPr>
                <w:rStyle w:val="Hyperlnk"/>
                <w:noProof/>
              </w:rPr>
              <w:t>4</w:t>
            </w:r>
            <w:r w:rsidR="003A3AA7">
              <w:rPr>
                <w:rFonts w:asciiTheme="minorHAnsi" w:eastAsiaTheme="minorEastAsia" w:hAnsiTheme="minorHAnsi" w:cstheme="minorBidi"/>
                <w:noProof/>
                <w:sz w:val="22"/>
                <w:lang w:eastAsia="sv-SE"/>
              </w:rPr>
              <w:tab/>
            </w:r>
            <w:r w:rsidR="003A3AA7" w:rsidRPr="0068336C">
              <w:rPr>
                <w:rStyle w:val="Hyperlnk"/>
                <w:noProof/>
              </w:rPr>
              <w:t>Tjänstedomänens krav och regler</w:t>
            </w:r>
            <w:r w:rsidR="003A3AA7">
              <w:rPr>
                <w:noProof/>
                <w:webHidden/>
              </w:rPr>
              <w:tab/>
            </w:r>
            <w:r w:rsidR="003A3AA7">
              <w:rPr>
                <w:noProof/>
                <w:webHidden/>
              </w:rPr>
              <w:fldChar w:fldCharType="begin"/>
            </w:r>
            <w:r w:rsidR="003A3AA7">
              <w:rPr>
                <w:noProof/>
                <w:webHidden/>
              </w:rPr>
              <w:instrText xml:space="preserve"> PAGEREF _Toc398555781 \h </w:instrText>
            </w:r>
            <w:r w:rsidR="003A3AA7">
              <w:rPr>
                <w:noProof/>
                <w:webHidden/>
              </w:rPr>
            </w:r>
            <w:r w:rsidR="003A3AA7">
              <w:rPr>
                <w:noProof/>
                <w:webHidden/>
              </w:rPr>
              <w:fldChar w:fldCharType="separate"/>
            </w:r>
            <w:r w:rsidR="003A3AA7">
              <w:rPr>
                <w:noProof/>
                <w:webHidden/>
              </w:rPr>
              <w:t>25</w:t>
            </w:r>
            <w:r w:rsidR="003A3AA7">
              <w:rPr>
                <w:noProof/>
                <w:webHidden/>
              </w:rPr>
              <w:fldChar w:fldCharType="end"/>
            </w:r>
          </w:hyperlink>
        </w:p>
        <w:p w14:paraId="54F433F6" w14:textId="77777777" w:rsidR="003A3AA7" w:rsidRDefault="001E4941">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2" w:history="1">
            <w:r w:rsidR="003A3AA7" w:rsidRPr="0068336C">
              <w:rPr>
                <w:rStyle w:val="Hyperlnk"/>
                <w:noProof/>
              </w:rPr>
              <w:t>4.1</w:t>
            </w:r>
            <w:r w:rsidR="003A3AA7">
              <w:rPr>
                <w:rFonts w:asciiTheme="minorHAnsi" w:eastAsiaTheme="minorEastAsia" w:hAnsiTheme="minorHAnsi" w:cstheme="minorBidi"/>
                <w:noProof/>
                <w:sz w:val="22"/>
                <w:lang w:eastAsia="sv-SE"/>
              </w:rPr>
              <w:tab/>
            </w:r>
            <w:r w:rsidR="003A3AA7" w:rsidRPr="0068336C">
              <w:rPr>
                <w:rStyle w:val="Hyperlnk"/>
                <w:noProof/>
              </w:rPr>
              <w:t>Uppdatering av engagemangsindex</w:t>
            </w:r>
            <w:r w:rsidR="003A3AA7">
              <w:rPr>
                <w:noProof/>
                <w:webHidden/>
              </w:rPr>
              <w:tab/>
            </w:r>
            <w:r w:rsidR="003A3AA7">
              <w:rPr>
                <w:noProof/>
                <w:webHidden/>
              </w:rPr>
              <w:fldChar w:fldCharType="begin"/>
            </w:r>
            <w:r w:rsidR="003A3AA7">
              <w:rPr>
                <w:noProof/>
                <w:webHidden/>
              </w:rPr>
              <w:instrText xml:space="preserve"> PAGEREF _Toc398555782 \h </w:instrText>
            </w:r>
            <w:r w:rsidR="003A3AA7">
              <w:rPr>
                <w:noProof/>
                <w:webHidden/>
              </w:rPr>
            </w:r>
            <w:r w:rsidR="003A3AA7">
              <w:rPr>
                <w:noProof/>
                <w:webHidden/>
              </w:rPr>
              <w:fldChar w:fldCharType="separate"/>
            </w:r>
            <w:r w:rsidR="003A3AA7">
              <w:rPr>
                <w:noProof/>
                <w:webHidden/>
              </w:rPr>
              <w:t>25</w:t>
            </w:r>
            <w:r w:rsidR="003A3AA7">
              <w:rPr>
                <w:noProof/>
                <w:webHidden/>
              </w:rPr>
              <w:fldChar w:fldCharType="end"/>
            </w:r>
          </w:hyperlink>
        </w:p>
        <w:p w14:paraId="377A5523" w14:textId="77777777" w:rsidR="003A3AA7" w:rsidRDefault="001E4941">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3" w:history="1">
            <w:r w:rsidR="003A3AA7" w:rsidRPr="0068336C">
              <w:rPr>
                <w:rStyle w:val="Hyperlnk"/>
                <w:noProof/>
              </w:rPr>
              <w:t>4.2</w:t>
            </w:r>
            <w:r w:rsidR="003A3AA7">
              <w:rPr>
                <w:rFonts w:asciiTheme="minorHAnsi" w:eastAsiaTheme="minorEastAsia" w:hAnsiTheme="minorHAnsi" w:cstheme="minorBidi"/>
                <w:noProof/>
                <w:sz w:val="22"/>
                <w:lang w:eastAsia="sv-SE"/>
              </w:rPr>
              <w:tab/>
            </w:r>
            <w:r w:rsidR="003A3AA7" w:rsidRPr="0068336C">
              <w:rPr>
                <w:rStyle w:val="Hyperlnk"/>
                <w:noProof/>
              </w:rPr>
              <w:t>Informationssäkerhet och juridik</w:t>
            </w:r>
            <w:r w:rsidR="003A3AA7">
              <w:rPr>
                <w:noProof/>
                <w:webHidden/>
              </w:rPr>
              <w:tab/>
            </w:r>
            <w:r w:rsidR="003A3AA7">
              <w:rPr>
                <w:noProof/>
                <w:webHidden/>
              </w:rPr>
              <w:fldChar w:fldCharType="begin"/>
            </w:r>
            <w:r w:rsidR="003A3AA7">
              <w:rPr>
                <w:noProof/>
                <w:webHidden/>
              </w:rPr>
              <w:instrText xml:space="preserve"> PAGEREF _Toc398555783 \h </w:instrText>
            </w:r>
            <w:r w:rsidR="003A3AA7">
              <w:rPr>
                <w:noProof/>
                <w:webHidden/>
              </w:rPr>
            </w:r>
            <w:r w:rsidR="003A3AA7">
              <w:rPr>
                <w:noProof/>
                <w:webHidden/>
              </w:rPr>
              <w:fldChar w:fldCharType="separate"/>
            </w:r>
            <w:r w:rsidR="003A3AA7">
              <w:rPr>
                <w:noProof/>
                <w:webHidden/>
              </w:rPr>
              <w:t>28</w:t>
            </w:r>
            <w:r w:rsidR="003A3AA7">
              <w:rPr>
                <w:noProof/>
                <w:webHidden/>
              </w:rPr>
              <w:fldChar w:fldCharType="end"/>
            </w:r>
          </w:hyperlink>
        </w:p>
        <w:p w14:paraId="6B20E15A"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4" w:history="1">
            <w:r w:rsidR="003A3AA7" w:rsidRPr="0068336C">
              <w:rPr>
                <w:rStyle w:val="Hyperlnk"/>
                <w:noProof/>
              </w:rPr>
              <w:t>4.2.1</w:t>
            </w:r>
            <w:r w:rsidR="003A3AA7">
              <w:rPr>
                <w:rFonts w:asciiTheme="minorHAnsi" w:eastAsiaTheme="minorEastAsia" w:hAnsiTheme="minorHAnsi" w:cstheme="minorBidi"/>
                <w:noProof/>
                <w:sz w:val="22"/>
                <w:lang w:eastAsia="sv-SE"/>
              </w:rPr>
              <w:tab/>
            </w:r>
            <w:r w:rsidR="003A3AA7" w:rsidRPr="0068336C">
              <w:rPr>
                <w:rStyle w:val="Hyperlnk"/>
                <w:noProof/>
              </w:rPr>
              <w:t>Medarbetarens direktåtkomst</w:t>
            </w:r>
            <w:r w:rsidR="003A3AA7">
              <w:rPr>
                <w:noProof/>
                <w:webHidden/>
              </w:rPr>
              <w:tab/>
            </w:r>
            <w:r w:rsidR="003A3AA7">
              <w:rPr>
                <w:noProof/>
                <w:webHidden/>
              </w:rPr>
              <w:fldChar w:fldCharType="begin"/>
            </w:r>
            <w:r w:rsidR="003A3AA7">
              <w:rPr>
                <w:noProof/>
                <w:webHidden/>
              </w:rPr>
              <w:instrText xml:space="preserve"> PAGEREF _Toc398555784 \h </w:instrText>
            </w:r>
            <w:r w:rsidR="003A3AA7">
              <w:rPr>
                <w:noProof/>
                <w:webHidden/>
              </w:rPr>
            </w:r>
            <w:r w:rsidR="003A3AA7">
              <w:rPr>
                <w:noProof/>
                <w:webHidden/>
              </w:rPr>
              <w:fldChar w:fldCharType="separate"/>
            </w:r>
            <w:r w:rsidR="003A3AA7">
              <w:rPr>
                <w:noProof/>
                <w:webHidden/>
              </w:rPr>
              <w:t>28</w:t>
            </w:r>
            <w:r w:rsidR="003A3AA7">
              <w:rPr>
                <w:noProof/>
                <w:webHidden/>
              </w:rPr>
              <w:fldChar w:fldCharType="end"/>
            </w:r>
          </w:hyperlink>
        </w:p>
        <w:p w14:paraId="67721807"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5" w:history="1">
            <w:r w:rsidR="003A3AA7" w:rsidRPr="0068336C">
              <w:rPr>
                <w:rStyle w:val="Hyperlnk"/>
                <w:noProof/>
              </w:rPr>
              <w:t>4.2.2</w:t>
            </w:r>
            <w:r w:rsidR="003A3AA7">
              <w:rPr>
                <w:rFonts w:asciiTheme="minorHAnsi" w:eastAsiaTheme="minorEastAsia" w:hAnsiTheme="minorHAnsi" w:cstheme="minorBidi"/>
                <w:noProof/>
                <w:sz w:val="22"/>
                <w:lang w:eastAsia="sv-SE"/>
              </w:rPr>
              <w:tab/>
            </w:r>
            <w:r w:rsidR="003A3AA7" w:rsidRPr="0068336C">
              <w:rPr>
                <w:rStyle w:val="Hyperlnk"/>
                <w:noProof/>
              </w:rPr>
              <w:t>Patientens direktåtkomst</w:t>
            </w:r>
            <w:r w:rsidR="003A3AA7">
              <w:rPr>
                <w:noProof/>
                <w:webHidden/>
              </w:rPr>
              <w:tab/>
            </w:r>
            <w:r w:rsidR="003A3AA7">
              <w:rPr>
                <w:noProof/>
                <w:webHidden/>
              </w:rPr>
              <w:fldChar w:fldCharType="begin"/>
            </w:r>
            <w:r w:rsidR="003A3AA7">
              <w:rPr>
                <w:noProof/>
                <w:webHidden/>
              </w:rPr>
              <w:instrText xml:space="preserve"> PAGEREF _Toc398555785 \h </w:instrText>
            </w:r>
            <w:r w:rsidR="003A3AA7">
              <w:rPr>
                <w:noProof/>
                <w:webHidden/>
              </w:rPr>
            </w:r>
            <w:r w:rsidR="003A3AA7">
              <w:rPr>
                <w:noProof/>
                <w:webHidden/>
              </w:rPr>
              <w:fldChar w:fldCharType="separate"/>
            </w:r>
            <w:r w:rsidR="003A3AA7">
              <w:rPr>
                <w:noProof/>
                <w:webHidden/>
              </w:rPr>
              <w:t>28</w:t>
            </w:r>
            <w:r w:rsidR="003A3AA7">
              <w:rPr>
                <w:noProof/>
                <w:webHidden/>
              </w:rPr>
              <w:fldChar w:fldCharType="end"/>
            </w:r>
          </w:hyperlink>
        </w:p>
        <w:p w14:paraId="1F10B8C2"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6" w:history="1">
            <w:r w:rsidR="003A3AA7" w:rsidRPr="0068336C">
              <w:rPr>
                <w:rStyle w:val="Hyperlnk"/>
                <w:noProof/>
              </w:rPr>
              <w:t>4.2.3</w:t>
            </w:r>
            <w:r w:rsidR="003A3AA7">
              <w:rPr>
                <w:rFonts w:asciiTheme="minorHAnsi" w:eastAsiaTheme="minorEastAsia" w:hAnsiTheme="minorHAnsi" w:cstheme="minorBidi"/>
                <w:noProof/>
                <w:sz w:val="22"/>
                <w:lang w:eastAsia="sv-SE"/>
              </w:rPr>
              <w:tab/>
            </w:r>
            <w:r w:rsidR="003A3AA7" w:rsidRPr="0068336C">
              <w:rPr>
                <w:rStyle w:val="Hyperlnk"/>
                <w:noProof/>
              </w:rPr>
              <w:t>Generellt</w:t>
            </w:r>
            <w:r w:rsidR="003A3AA7">
              <w:rPr>
                <w:noProof/>
                <w:webHidden/>
              </w:rPr>
              <w:tab/>
            </w:r>
            <w:r w:rsidR="003A3AA7">
              <w:rPr>
                <w:noProof/>
                <w:webHidden/>
              </w:rPr>
              <w:fldChar w:fldCharType="begin"/>
            </w:r>
            <w:r w:rsidR="003A3AA7">
              <w:rPr>
                <w:noProof/>
                <w:webHidden/>
              </w:rPr>
              <w:instrText xml:space="preserve"> PAGEREF _Toc398555786 \h </w:instrText>
            </w:r>
            <w:r w:rsidR="003A3AA7">
              <w:rPr>
                <w:noProof/>
                <w:webHidden/>
              </w:rPr>
            </w:r>
            <w:r w:rsidR="003A3AA7">
              <w:rPr>
                <w:noProof/>
                <w:webHidden/>
              </w:rPr>
              <w:fldChar w:fldCharType="separate"/>
            </w:r>
            <w:r w:rsidR="003A3AA7">
              <w:rPr>
                <w:noProof/>
                <w:webHidden/>
              </w:rPr>
              <w:t>29</w:t>
            </w:r>
            <w:r w:rsidR="003A3AA7">
              <w:rPr>
                <w:noProof/>
                <w:webHidden/>
              </w:rPr>
              <w:fldChar w:fldCharType="end"/>
            </w:r>
          </w:hyperlink>
        </w:p>
        <w:p w14:paraId="5F8CB9C0" w14:textId="77777777" w:rsidR="003A3AA7" w:rsidRDefault="001E4941">
          <w:pPr>
            <w:pStyle w:val="Innehll2"/>
            <w:tabs>
              <w:tab w:val="left" w:pos="880"/>
              <w:tab w:val="right" w:leader="dot" w:pos="10456"/>
            </w:tabs>
            <w:rPr>
              <w:rFonts w:asciiTheme="minorHAnsi" w:eastAsiaTheme="minorEastAsia" w:hAnsiTheme="minorHAnsi" w:cstheme="minorBidi"/>
              <w:noProof/>
              <w:sz w:val="22"/>
              <w:lang w:eastAsia="sv-SE"/>
            </w:rPr>
          </w:pPr>
          <w:hyperlink w:anchor="_Toc398555787" w:history="1">
            <w:r w:rsidR="003A3AA7" w:rsidRPr="0068336C">
              <w:rPr>
                <w:rStyle w:val="Hyperlnk"/>
                <w:noProof/>
              </w:rPr>
              <w:t>4.3</w:t>
            </w:r>
            <w:r w:rsidR="003A3AA7">
              <w:rPr>
                <w:rFonts w:asciiTheme="minorHAnsi" w:eastAsiaTheme="minorEastAsia" w:hAnsiTheme="minorHAnsi" w:cstheme="minorBidi"/>
                <w:noProof/>
                <w:sz w:val="22"/>
                <w:lang w:eastAsia="sv-SE"/>
              </w:rPr>
              <w:tab/>
            </w:r>
            <w:r w:rsidR="003A3AA7" w:rsidRPr="0068336C">
              <w:rPr>
                <w:rStyle w:val="Hyperlnk"/>
                <w:noProof/>
              </w:rPr>
              <w:t>Icke funktionella krav</w:t>
            </w:r>
            <w:r w:rsidR="003A3AA7">
              <w:rPr>
                <w:noProof/>
                <w:webHidden/>
              </w:rPr>
              <w:tab/>
            </w:r>
            <w:r w:rsidR="003A3AA7">
              <w:rPr>
                <w:noProof/>
                <w:webHidden/>
              </w:rPr>
              <w:fldChar w:fldCharType="begin"/>
            </w:r>
            <w:r w:rsidR="003A3AA7">
              <w:rPr>
                <w:noProof/>
                <w:webHidden/>
              </w:rPr>
              <w:instrText xml:space="preserve"> PAGEREF _Toc398555787 \h </w:instrText>
            </w:r>
            <w:r w:rsidR="003A3AA7">
              <w:rPr>
                <w:noProof/>
                <w:webHidden/>
              </w:rPr>
            </w:r>
            <w:r w:rsidR="003A3AA7">
              <w:rPr>
                <w:noProof/>
                <w:webHidden/>
              </w:rPr>
              <w:fldChar w:fldCharType="separate"/>
            </w:r>
            <w:r w:rsidR="003A3AA7">
              <w:rPr>
                <w:noProof/>
                <w:webHidden/>
              </w:rPr>
              <w:t>29</w:t>
            </w:r>
            <w:r w:rsidR="003A3AA7">
              <w:rPr>
                <w:noProof/>
                <w:webHidden/>
              </w:rPr>
              <w:fldChar w:fldCharType="end"/>
            </w:r>
          </w:hyperlink>
        </w:p>
        <w:p w14:paraId="34BEDB55"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8" w:history="1">
            <w:r w:rsidR="003A3AA7" w:rsidRPr="0068336C">
              <w:rPr>
                <w:rStyle w:val="Hyperlnk"/>
                <w:noProof/>
              </w:rPr>
              <w:t>4.3.1</w:t>
            </w:r>
            <w:r w:rsidR="003A3AA7">
              <w:rPr>
                <w:rFonts w:asciiTheme="minorHAnsi" w:eastAsiaTheme="minorEastAsia" w:hAnsiTheme="minorHAnsi" w:cstheme="minorBidi"/>
                <w:noProof/>
                <w:sz w:val="22"/>
                <w:lang w:eastAsia="sv-SE"/>
              </w:rPr>
              <w:tab/>
            </w:r>
            <w:r w:rsidR="003A3AA7" w:rsidRPr="0068336C">
              <w:rPr>
                <w:rStyle w:val="Hyperlnk"/>
                <w:noProof/>
              </w:rPr>
              <w:t>SLA krav</w:t>
            </w:r>
            <w:r w:rsidR="003A3AA7">
              <w:rPr>
                <w:noProof/>
                <w:webHidden/>
              </w:rPr>
              <w:tab/>
            </w:r>
            <w:r w:rsidR="003A3AA7">
              <w:rPr>
                <w:noProof/>
                <w:webHidden/>
              </w:rPr>
              <w:fldChar w:fldCharType="begin"/>
            </w:r>
            <w:r w:rsidR="003A3AA7">
              <w:rPr>
                <w:noProof/>
                <w:webHidden/>
              </w:rPr>
              <w:instrText xml:space="preserve"> PAGEREF _Toc398555788 \h </w:instrText>
            </w:r>
            <w:r w:rsidR="003A3AA7">
              <w:rPr>
                <w:noProof/>
                <w:webHidden/>
              </w:rPr>
            </w:r>
            <w:r w:rsidR="003A3AA7">
              <w:rPr>
                <w:noProof/>
                <w:webHidden/>
              </w:rPr>
              <w:fldChar w:fldCharType="separate"/>
            </w:r>
            <w:r w:rsidR="003A3AA7">
              <w:rPr>
                <w:noProof/>
                <w:webHidden/>
              </w:rPr>
              <w:t>29</w:t>
            </w:r>
            <w:r w:rsidR="003A3AA7">
              <w:rPr>
                <w:noProof/>
                <w:webHidden/>
              </w:rPr>
              <w:fldChar w:fldCharType="end"/>
            </w:r>
          </w:hyperlink>
        </w:p>
        <w:p w14:paraId="18F12AE4"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89" w:history="1">
            <w:r w:rsidR="003A3AA7" w:rsidRPr="0068336C">
              <w:rPr>
                <w:rStyle w:val="Hyperlnk"/>
                <w:noProof/>
              </w:rPr>
              <w:t>4.3.2</w:t>
            </w:r>
            <w:r w:rsidR="003A3AA7">
              <w:rPr>
                <w:rFonts w:asciiTheme="minorHAnsi" w:eastAsiaTheme="minorEastAsia" w:hAnsiTheme="minorHAnsi" w:cstheme="minorBidi"/>
                <w:noProof/>
                <w:sz w:val="22"/>
                <w:lang w:eastAsia="sv-SE"/>
              </w:rPr>
              <w:tab/>
            </w:r>
            <w:r w:rsidR="003A3AA7" w:rsidRPr="0068336C">
              <w:rPr>
                <w:rStyle w:val="Hyperlnk"/>
                <w:noProof/>
              </w:rPr>
              <w:t>Övriga krav</w:t>
            </w:r>
            <w:r w:rsidR="003A3AA7">
              <w:rPr>
                <w:noProof/>
                <w:webHidden/>
              </w:rPr>
              <w:tab/>
            </w:r>
            <w:r w:rsidR="003A3AA7">
              <w:rPr>
                <w:noProof/>
                <w:webHidden/>
              </w:rPr>
              <w:fldChar w:fldCharType="begin"/>
            </w:r>
            <w:r w:rsidR="003A3AA7">
              <w:rPr>
                <w:noProof/>
                <w:webHidden/>
              </w:rPr>
              <w:instrText xml:space="preserve"> PAGEREF _Toc398555789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77072C97"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0" w:history="1">
            <w:r w:rsidR="003A3AA7" w:rsidRPr="0068336C">
              <w:rPr>
                <w:rStyle w:val="Hyperlnk"/>
                <w:noProof/>
              </w:rPr>
              <w:t>4.3.3</w:t>
            </w:r>
            <w:r w:rsidR="003A3AA7">
              <w:rPr>
                <w:rFonts w:asciiTheme="minorHAnsi" w:eastAsiaTheme="minorEastAsia" w:hAnsiTheme="minorHAnsi" w:cstheme="minorBidi"/>
                <w:noProof/>
                <w:sz w:val="22"/>
                <w:lang w:eastAsia="sv-SE"/>
              </w:rPr>
              <w:tab/>
            </w:r>
            <w:r w:rsidR="003A3AA7" w:rsidRPr="0068336C">
              <w:rPr>
                <w:rStyle w:val="Hyperlnk"/>
                <w:noProof/>
              </w:rPr>
              <w:t>Krav på en tjänsteproducent</w:t>
            </w:r>
            <w:r w:rsidR="003A3AA7">
              <w:rPr>
                <w:noProof/>
                <w:webHidden/>
              </w:rPr>
              <w:tab/>
            </w:r>
            <w:r w:rsidR="003A3AA7">
              <w:rPr>
                <w:noProof/>
                <w:webHidden/>
              </w:rPr>
              <w:fldChar w:fldCharType="begin"/>
            </w:r>
            <w:r w:rsidR="003A3AA7">
              <w:rPr>
                <w:noProof/>
                <w:webHidden/>
              </w:rPr>
              <w:instrText xml:space="preserve"> PAGEREF _Toc398555790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69468CCC" w14:textId="77777777" w:rsidR="003A3AA7" w:rsidRDefault="001E4941">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1" w:history="1">
            <w:r w:rsidR="003A3AA7" w:rsidRPr="0068336C">
              <w:rPr>
                <w:rStyle w:val="Hyperlnk"/>
                <w:noProof/>
              </w:rPr>
              <w:t>4.4</w:t>
            </w:r>
            <w:r w:rsidR="003A3AA7">
              <w:rPr>
                <w:rFonts w:asciiTheme="minorHAnsi" w:eastAsiaTheme="minorEastAsia" w:hAnsiTheme="minorHAnsi" w:cstheme="minorBidi"/>
                <w:noProof/>
                <w:sz w:val="22"/>
                <w:lang w:eastAsia="sv-SE"/>
              </w:rPr>
              <w:tab/>
            </w:r>
            <w:r w:rsidR="003A3AA7" w:rsidRPr="0068336C">
              <w:rPr>
                <w:rStyle w:val="Hyperlnk"/>
                <w:noProof/>
              </w:rPr>
              <w:t>Felhantering</w:t>
            </w:r>
            <w:r w:rsidR="003A3AA7">
              <w:rPr>
                <w:noProof/>
                <w:webHidden/>
              </w:rPr>
              <w:tab/>
            </w:r>
            <w:r w:rsidR="003A3AA7">
              <w:rPr>
                <w:noProof/>
                <w:webHidden/>
              </w:rPr>
              <w:fldChar w:fldCharType="begin"/>
            </w:r>
            <w:r w:rsidR="003A3AA7">
              <w:rPr>
                <w:noProof/>
                <w:webHidden/>
              </w:rPr>
              <w:instrText xml:space="preserve"> PAGEREF _Toc398555791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52945655"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2" w:history="1">
            <w:r w:rsidR="003A3AA7" w:rsidRPr="0068336C">
              <w:rPr>
                <w:rStyle w:val="Hyperlnk"/>
                <w:noProof/>
              </w:rPr>
              <w:t>4.4.1</w:t>
            </w:r>
            <w:r w:rsidR="003A3AA7">
              <w:rPr>
                <w:rFonts w:asciiTheme="minorHAnsi" w:eastAsiaTheme="minorEastAsia" w:hAnsiTheme="minorHAnsi" w:cstheme="minorBidi"/>
                <w:noProof/>
                <w:sz w:val="22"/>
                <w:lang w:eastAsia="sv-SE"/>
              </w:rPr>
              <w:tab/>
            </w:r>
            <w:r w:rsidR="003A3AA7" w:rsidRPr="0068336C">
              <w:rPr>
                <w:rStyle w:val="Hyperlnk"/>
                <w:noProof/>
              </w:rPr>
              <w:t>Krav på en tjänsteproducent</w:t>
            </w:r>
            <w:r w:rsidR="003A3AA7">
              <w:rPr>
                <w:noProof/>
                <w:webHidden/>
              </w:rPr>
              <w:tab/>
            </w:r>
            <w:r w:rsidR="003A3AA7">
              <w:rPr>
                <w:noProof/>
                <w:webHidden/>
              </w:rPr>
              <w:fldChar w:fldCharType="begin"/>
            </w:r>
            <w:r w:rsidR="003A3AA7">
              <w:rPr>
                <w:noProof/>
                <w:webHidden/>
              </w:rPr>
              <w:instrText xml:space="preserve"> PAGEREF _Toc398555792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1FC0EE1F"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3" w:history="1">
            <w:r w:rsidR="003A3AA7" w:rsidRPr="0068336C">
              <w:rPr>
                <w:rStyle w:val="Hyperlnk"/>
                <w:noProof/>
              </w:rPr>
              <w:t>4.4.2</w:t>
            </w:r>
            <w:r w:rsidR="003A3AA7">
              <w:rPr>
                <w:rFonts w:asciiTheme="minorHAnsi" w:eastAsiaTheme="minorEastAsia" w:hAnsiTheme="minorHAnsi" w:cstheme="minorBidi"/>
                <w:noProof/>
                <w:sz w:val="22"/>
                <w:lang w:eastAsia="sv-SE"/>
              </w:rPr>
              <w:tab/>
            </w:r>
            <w:r w:rsidR="003A3AA7" w:rsidRPr="0068336C">
              <w:rPr>
                <w:rStyle w:val="Hyperlnk"/>
                <w:noProof/>
              </w:rPr>
              <w:t>Krav på en tjänstekonsument</w:t>
            </w:r>
            <w:r w:rsidR="003A3AA7">
              <w:rPr>
                <w:noProof/>
                <w:webHidden/>
              </w:rPr>
              <w:tab/>
            </w:r>
            <w:r w:rsidR="003A3AA7">
              <w:rPr>
                <w:noProof/>
                <w:webHidden/>
              </w:rPr>
              <w:fldChar w:fldCharType="begin"/>
            </w:r>
            <w:r w:rsidR="003A3AA7">
              <w:rPr>
                <w:noProof/>
                <w:webHidden/>
              </w:rPr>
              <w:instrText xml:space="preserve"> PAGEREF _Toc398555793 \h </w:instrText>
            </w:r>
            <w:r w:rsidR="003A3AA7">
              <w:rPr>
                <w:noProof/>
                <w:webHidden/>
              </w:rPr>
            </w:r>
            <w:r w:rsidR="003A3AA7">
              <w:rPr>
                <w:noProof/>
                <w:webHidden/>
              </w:rPr>
              <w:fldChar w:fldCharType="separate"/>
            </w:r>
            <w:r w:rsidR="003A3AA7">
              <w:rPr>
                <w:noProof/>
                <w:webHidden/>
              </w:rPr>
              <w:t>30</w:t>
            </w:r>
            <w:r w:rsidR="003A3AA7">
              <w:rPr>
                <w:noProof/>
                <w:webHidden/>
              </w:rPr>
              <w:fldChar w:fldCharType="end"/>
            </w:r>
          </w:hyperlink>
        </w:p>
        <w:p w14:paraId="477BDCAD" w14:textId="77777777" w:rsidR="003A3AA7" w:rsidRDefault="001E4941">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4" w:history="1">
            <w:r w:rsidR="003A3AA7" w:rsidRPr="0068336C">
              <w:rPr>
                <w:rStyle w:val="Hyperlnk"/>
                <w:noProof/>
              </w:rPr>
              <w:t>4.5</w:t>
            </w:r>
            <w:r w:rsidR="003A3AA7">
              <w:rPr>
                <w:rFonts w:asciiTheme="minorHAnsi" w:eastAsiaTheme="minorEastAsia" w:hAnsiTheme="minorHAnsi" w:cstheme="minorBidi"/>
                <w:noProof/>
                <w:sz w:val="22"/>
                <w:lang w:eastAsia="sv-SE"/>
              </w:rPr>
              <w:tab/>
            </w:r>
            <w:r w:rsidR="003A3AA7" w:rsidRPr="0068336C">
              <w:rPr>
                <w:rStyle w:val="Hyperlnk"/>
                <w:noProof/>
              </w:rPr>
              <w:t>Icke funktionella krav</w:t>
            </w:r>
            <w:r w:rsidR="003A3AA7">
              <w:rPr>
                <w:noProof/>
                <w:webHidden/>
              </w:rPr>
              <w:tab/>
            </w:r>
            <w:r w:rsidR="003A3AA7">
              <w:rPr>
                <w:noProof/>
                <w:webHidden/>
              </w:rPr>
              <w:fldChar w:fldCharType="begin"/>
            </w:r>
            <w:r w:rsidR="003A3AA7">
              <w:rPr>
                <w:noProof/>
                <w:webHidden/>
              </w:rPr>
              <w:instrText xml:space="preserve"> PAGEREF _Toc398555794 \h </w:instrText>
            </w:r>
            <w:r w:rsidR="003A3AA7">
              <w:rPr>
                <w:noProof/>
                <w:webHidden/>
              </w:rPr>
            </w:r>
            <w:r w:rsidR="003A3AA7">
              <w:rPr>
                <w:noProof/>
                <w:webHidden/>
              </w:rPr>
              <w:fldChar w:fldCharType="separate"/>
            </w:r>
            <w:r w:rsidR="003A3AA7">
              <w:rPr>
                <w:noProof/>
                <w:webHidden/>
              </w:rPr>
              <w:t>31</w:t>
            </w:r>
            <w:r w:rsidR="003A3AA7">
              <w:rPr>
                <w:noProof/>
                <w:webHidden/>
              </w:rPr>
              <w:fldChar w:fldCharType="end"/>
            </w:r>
          </w:hyperlink>
        </w:p>
        <w:p w14:paraId="75CDA246" w14:textId="77777777" w:rsidR="003A3AA7" w:rsidRDefault="001E4941">
          <w:pPr>
            <w:pStyle w:val="Innehll1"/>
            <w:tabs>
              <w:tab w:val="left" w:pos="400"/>
              <w:tab w:val="right" w:leader="dot" w:pos="10456"/>
            </w:tabs>
            <w:rPr>
              <w:rFonts w:asciiTheme="minorHAnsi" w:eastAsiaTheme="minorEastAsia" w:hAnsiTheme="minorHAnsi" w:cstheme="minorBidi"/>
              <w:noProof/>
              <w:sz w:val="22"/>
              <w:lang w:eastAsia="sv-SE"/>
            </w:rPr>
          </w:pPr>
          <w:hyperlink w:anchor="_Toc398555795" w:history="1">
            <w:r w:rsidR="003A3AA7" w:rsidRPr="0068336C">
              <w:rPr>
                <w:rStyle w:val="Hyperlnk"/>
                <w:noProof/>
              </w:rPr>
              <w:t>5</w:t>
            </w:r>
            <w:r w:rsidR="003A3AA7">
              <w:rPr>
                <w:rFonts w:asciiTheme="minorHAnsi" w:eastAsiaTheme="minorEastAsia" w:hAnsiTheme="minorHAnsi" w:cstheme="minorBidi"/>
                <w:noProof/>
                <w:sz w:val="22"/>
                <w:lang w:eastAsia="sv-SE"/>
              </w:rPr>
              <w:tab/>
            </w:r>
            <w:r w:rsidR="003A3AA7" w:rsidRPr="0068336C">
              <w:rPr>
                <w:rStyle w:val="Hyperlnk"/>
                <w:noProof/>
              </w:rPr>
              <w:t>Tjänstedomänens meddelandemodeller</w:t>
            </w:r>
            <w:r w:rsidR="003A3AA7">
              <w:rPr>
                <w:noProof/>
                <w:webHidden/>
              </w:rPr>
              <w:tab/>
            </w:r>
            <w:r w:rsidR="003A3AA7">
              <w:rPr>
                <w:noProof/>
                <w:webHidden/>
              </w:rPr>
              <w:fldChar w:fldCharType="begin"/>
            </w:r>
            <w:r w:rsidR="003A3AA7">
              <w:rPr>
                <w:noProof/>
                <w:webHidden/>
              </w:rPr>
              <w:instrText xml:space="preserve"> PAGEREF _Toc398555795 \h </w:instrText>
            </w:r>
            <w:r w:rsidR="003A3AA7">
              <w:rPr>
                <w:noProof/>
                <w:webHidden/>
              </w:rPr>
            </w:r>
            <w:r w:rsidR="003A3AA7">
              <w:rPr>
                <w:noProof/>
                <w:webHidden/>
              </w:rPr>
              <w:fldChar w:fldCharType="separate"/>
            </w:r>
            <w:r w:rsidR="003A3AA7">
              <w:rPr>
                <w:noProof/>
                <w:webHidden/>
              </w:rPr>
              <w:t>31</w:t>
            </w:r>
            <w:r w:rsidR="003A3AA7">
              <w:rPr>
                <w:noProof/>
                <w:webHidden/>
              </w:rPr>
              <w:fldChar w:fldCharType="end"/>
            </w:r>
          </w:hyperlink>
        </w:p>
        <w:p w14:paraId="6CD757EE" w14:textId="77777777" w:rsidR="003A3AA7" w:rsidRDefault="001E4941">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6" w:history="1">
            <w:r w:rsidR="003A3AA7" w:rsidRPr="0068336C">
              <w:rPr>
                <w:rStyle w:val="Hyperlnk"/>
                <w:i/>
                <w:noProof/>
              </w:rPr>
              <w:t>5.1</w:t>
            </w:r>
            <w:r w:rsidR="003A3AA7">
              <w:rPr>
                <w:rFonts w:asciiTheme="minorHAnsi" w:eastAsiaTheme="minorEastAsia" w:hAnsiTheme="minorHAnsi" w:cstheme="minorBidi"/>
                <w:noProof/>
                <w:sz w:val="22"/>
                <w:lang w:eastAsia="sv-SE"/>
              </w:rPr>
              <w:tab/>
            </w:r>
            <w:r w:rsidR="003A3AA7" w:rsidRPr="0068336C">
              <w:rPr>
                <w:rStyle w:val="Hyperlnk"/>
                <w:i/>
                <w:noProof/>
              </w:rPr>
              <w:t>V-MIM</w:t>
            </w:r>
            <w:r w:rsidR="003A3AA7">
              <w:rPr>
                <w:noProof/>
                <w:webHidden/>
              </w:rPr>
              <w:tab/>
            </w:r>
            <w:r w:rsidR="003A3AA7">
              <w:rPr>
                <w:noProof/>
                <w:webHidden/>
              </w:rPr>
              <w:fldChar w:fldCharType="begin"/>
            </w:r>
            <w:r w:rsidR="003A3AA7">
              <w:rPr>
                <w:noProof/>
                <w:webHidden/>
              </w:rPr>
              <w:instrText xml:space="preserve"> PAGEREF _Toc398555796 \h </w:instrText>
            </w:r>
            <w:r w:rsidR="003A3AA7">
              <w:rPr>
                <w:noProof/>
                <w:webHidden/>
              </w:rPr>
            </w:r>
            <w:r w:rsidR="003A3AA7">
              <w:rPr>
                <w:noProof/>
                <w:webHidden/>
              </w:rPr>
              <w:fldChar w:fldCharType="separate"/>
            </w:r>
            <w:r w:rsidR="003A3AA7">
              <w:rPr>
                <w:noProof/>
                <w:webHidden/>
              </w:rPr>
              <w:t>31</w:t>
            </w:r>
            <w:r w:rsidR="003A3AA7">
              <w:rPr>
                <w:noProof/>
                <w:webHidden/>
              </w:rPr>
              <w:fldChar w:fldCharType="end"/>
            </w:r>
          </w:hyperlink>
        </w:p>
        <w:p w14:paraId="1C553315" w14:textId="77777777" w:rsidR="003A3AA7" w:rsidRDefault="001E4941">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7" w:history="1">
            <w:r w:rsidR="003A3AA7" w:rsidRPr="0068336C">
              <w:rPr>
                <w:rStyle w:val="Hyperlnk"/>
                <w:noProof/>
              </w:rPr>
              <w:t>5.2</w:t>
            </w:r>
            <w:r w:rsidR="003A3AA7">
              <w:rPr>
                <w:rFonts w:asciiTheme="minorHAnsi" w:eastAsiaTheme="minorEastAsia" w:hAnsiTheme="minorHAnsi" w:cstheme="minorBidi"/>
                <w:noProof/>
                <w:sz w:val="22"/>
                <w:lang w:eastAsia="sv-SE"/>
              </w:rPr>
              <w:tab/>
            </w:r>
            <w:r w:rsidR="003A3AA7" w:rsidRPr="0068336C">
              <w:rPr>
                <w:rStyle w:val="Hyperlnk"/>
                <w:noProof/>
              </w:rPr>
              <w:t>V-MIM</w:t>
            </w:r>
            <w:r w:rsidR="003A3AA7">
              <w:rPr>
                <w:noProof/>
                <w:webHidden/>
              </w:rPr>
              <w:tab/>
            </w:r>
            <w:r w:rsidR="003A3AA7">
              <w:rPr>
                <w:noProof/>
                <w:webHidden/>
              </w:rPr>
              <w:fldChar w:fldCharType="begin"/>
            </w:r>
            <w:r w:rsidR="003A3AA7">
              <w:rPr>
                <w:noProof/>
                <w:webHidden/>
              </w:rPr>
              <w:instrText xml:space="preserve"> PAGEREF _Toc398555797 \h </w:instrText>
            </w:r>
            <w:r w:rsidR="003A3AA7">
              <w:rPr>
                <w:noProof/>
                <w:webHidden/>
              </w:rPr>
            </w:r>
            <w:r w:rsidR="003A3AA7">
              <w:rPr>
                <w:noProof/>
                <w:webHidden/>
              </w:rPr>
              <w:fldChar w:fldCharType="separate"/>
            </w:r>
            <w:r w:rsidR="003A3AA7">
              <w:rPr>
                <w:noProof/>
                <w:webHidden/>
              </w:rPr>
              <w:t>32</w:t>
            </w:r>
            <w:r w:rsidR="003A3AA7">
              <w:rPr>
                <w:noProof/>
                <w:webHidden/>
              </w:rPr>
              <w:fldChar w:fldCharType="end"/>
            </w:r>
          </w:hyperlink>
        </w:p>
        <w:p w14:paraId="0B957C95" w14:textId="77777777" w:rsidR="003A3AA7" w:rsidRDefault="001E4941">
          <w:pPr>
            <w:pStyle w:val="Innehll2"/>
            <w:tabs>
              <w:tab w:val="left" w:pos="880"/>
              <w:tab w:val="right" w:leader="dot" w:pos="10456"/>
            </w:tabs>
            <w:rPr>
              <w:rFonts w:asciiTheme="minorHAnsi" w:eastAsiaTheme="minorEastAsia" w:hAnsiTheme="minorHAnsi" w:cstheme="minorBidi"/>
              <w:noProof/>
              <w:sz w:val="22"/>
              <w:lang w:eastAsia="sv-SE"/>
            </w:rPr>
          </w:pPr>
          <w:hyperlink w:anchor="_Toc398555798" w:history="1">
            <w:r w:rsidR="003A3AA7" w:rsidRPr="0068336C">
              <w:rPr>
                <w:rStyle w:val="Hyperlnk"/>
                <w:noProof/>
              </w:rPr>
              <w:t>5.3</w:t>
            </w:r>
            <w:r w:rsidR="003A3AA7">
              <w:rPr>
                <w:rFonts w:asciiTheme="minorHAnsi" w:eastAsiaTheme="minorEastAsia" w:hAnsiTheme="minorHAnsi" w:cstheme="minorBidi"/>
                <w:noProof/>
                <w:sz w:val="22"/>
                <w:lang w:eastAsia="sv-SE"/>
              </w:rPr>
              <w:tab/>
            </w:r>
            <w:r w:rsidR="003A3AA7" w:rsidRPr="0068336C">
              <w:rPr>
                <w:rStyle w:val="Hyperlnk"/>
                <w:noProof/>
              </w:rPr>
              <w:t>Formatregler</w:t>
            </w:r>
            <w:r w:rsidR="003A3AA7">
              <w:rPr>
                <w:noProof/>
                <w:webHidden/>
              </w:rPr>
              <w:tab/>
            </w:r>
            <w:r w:rsidR="003A3AA7">
              <w:rPr>
                <w:noProof/>
                <w:webHidden/>
              </w:rPr>
              <w:fldChar w:fldCharType="begin"/>
            </w:r>
            <w:r w:rsidR="003A3AA7">
              <w:rPr>
                <w:noProof/>
                <w:webHidden/>
              </w:rPr>
              <w:instrText xml:space="preserve"> PAGEREF _Toc398555798 \h </w:instrText>
            </w:r>
            <w:r w:rsidR="003A3AA7">
              <w:rPr>
                <w:noProof/>
                <w:webHidden/>
              </w:rPr>
            </w:r>
            <w:r w:rsidR="003A3AA7">
              <w:rPr>
                <w:noProof/>
                <w:webHidden/>
              </w:rPr>
              <w:fldChar w:fldCharType="separate"/>
            </w:r>
            <w:r w:rsidR="003A3AA7">
              <w:rPr>
                <w:noProof/>
                <w:webHidden/>
              </w:rPr>
              <w:t>34</w:t>
            </w:r>
            <w:r w:rsidR="003A3AA7">
              <w:rPr>
                <w:noProof/>
                <w:webHidden/>
              </w:rPr>
              <w:fldChar w:fldCharType="end"/>
            </w:r>
          </w:hyperlink>
        </w:p>
        <w:p w14:paraId="00D90C57"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799" w:history="1">
            <w:r w:rsidR="003A3AA7" w:rsidRPr="0068336C">
              <w:rPr>
                <w:rStyle w:val="Hyperlnk"/>
                <w:noProof/>
              </w:rPr>
              <w:t>5.3.1</w:t>
            </w:r>
            <w:r w:rsidR="003A3AA7">
              <w:rPr>
                <w:rFonts w:asciiTheme="minorHAnsi" w:eastAsiaTheme="minorEastAsia" w:hAnsiTheme="minorHAnsi" w:cstheme="minorBidi"/>
                <w:noProof/>
                <w:sz w:val="22"/>
                <w:lang w:eastAsia="sv-SE"/>
              </w:rPr>
              <w:tab/>
            </w:r>
            <w:r w:rsidR="003A3AA7" w:rsidRPr="0068336C">
              <w:rPr>
                <w:rStyle w:val="Hyperlnk"/>
                <w:noProof/>
              </w:rPr>
              <w:t>Regel 1 – ReferredInformation.time</w:t>
            </w:r>
            <w:r w:rsidR="003A3AA7">
              <w:rPr>
                <w:noProof/>
                <w:webHidden/>
              </w:rPr>
              <w:tab/>
            </w:r>
            <w:r w:rsidR="003A3AA7">
              <w:rPr>
                <w:noProof/>
                <w:webHidden/>
              </w:rPr>
              <w:fldChar w:fldCharType="begin"/>
            </w:r>
            <w:r w:rsidR="003A3AA7">
              <w:rPr>
                <w:noProof/>
                <w:webHidden/>
              </w:rPr>
              <w:instrText xml:space="preserve"> PAGEREF _Toc398555799 \h </w:instrText>
            </w:r>
            <w:r w:rsidR="003A3AA7">
              <w:rPr>
                <w:noProof/>
                <w:webHidden/>
              </w:rPr>
            </w:r>
            <w:r w:rsidR="003A3AA7">
              <w:rPr>
                <w:noProof/>
                <w:webHidden/>
              </w:rPr>
              <w:fldChar w:fldCharType="separate"/>
            </w:r>
            <w:r w:rsidR="003A3AA7">
              <w:rPr>
                <w:noProof/>
                <w:webHidden/>
              </w:rPr>
              <w:t>34</w:t>
            </w:r>
            <w:r w:rsidR="003A3AA7">
              <w:rPr>
                <w:noProof/>
                <w:webHidden/>
              </w:rPr>
              <w:fldChar w:fldCharType="end"/>
            </w:r>
          </w:hyperlink>
        </w:p>
        <w:p w14:paraId="21BB1F87" w14:textId="77777777" w:rsidR="003A3AA7" w:rsidRDefault="001E4941">
          <w:pPr>
            <w:pStyle w:val="Innehll1"/>
            <w:tabs>
              <w:tab w:val="left" w:pos="400"/>
              <w:tab w:val="right" w:leader="dot" w:pos="10456"/>
            </w:tabs>
            <w:rPr>
              <w:rFonts w:asciiTheme="minorHAnsi" w:eastAsiaTheme="minorEastAsia" w:hAnsiTheme="minorHAnsi" w:cstheme="minorBidi"/>
              <w:noProof/>
              <w:sz w:val="22"/>
              <w:lang w:eastAsia="sv-SE"/>
            </w:rPr>
          </w:pPr>
          <w:hyperlink w:anchor="_Toc398555800" w:history="1">
            <w:r w:rsidR="003A3AA7" w:rsidRPr="0068336C">
              <w:rPr>
                <w:rStyle w:val="Hyperlnk"/>
                <w:noProof/>
              </w:rPr>
              <w:t>6</w:t>
            </w:r>
            <w:r w:rsidR="003A3AA7">
              <w:rPr>
                <w:rFonts w:asciiTheme="minorHAnsi" w:eastAsiaTheme="minorEastAsia" w:hAnsiTheme="minorHAnsi" w:cstheme="minorBidi"/>
                <w:noProof/>
                <w:sz w:val="22"/>
                <w:lang w:eastAsia="sv-SE"/>
              </w:rPr>
              <w:tab/>
            </w:r>
            <w:r w:rsidR="003A3AA7" w:rsidRPr="0068336C">
              <w:rPr>
                <w:rStyle w:val="Hyperlnk"/>
                <w:noProof/>
              </w:rPr>
              <w:t>Tjänstekontrakt</w:t>
            </w:r>
            <w:r w:rsidR="003A3AA7">
              <w:rPr>
                <w:noProof/>
                <w:webHidden/>
              </w:rPr>
              <w:tab/>
            </w:r>
            <w:r w:rsidR="003A3AA7">
              <w:rPr>
                <w:noProof/>
                <w:webHidden/>
              </w:rPr>
              <w:fldChar w:fldCharType="begin"/>
            </w:r>
            <w:r w:rsidR="003A3AA7">
              <w:rPr>
                <w:noProof/>
                <w:webHidden/>
              </w:rPr>
              <w:instrText xml:space="preserve"> PAGEREF _Toc398555800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22B5412F" w14:textId="77777777" w:rsidR="003A3AA7" w:rsidRDefault="001E494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01" w:history="1">
            <w:r w:rsidR="003A3AA7" w:rsidRPr="0068336C">
              <w:rPr>
                <w:rStyle w:val="Hyperlnk"/>
                <w:noProof/>
              </w:rPr>
              <w:t>6.1</w:t>
            </w:r>
            <w:r w:rsidR="003A3AA7">
              <w:rPr>
                <w:rFonts w:asciiTheme="minorHAnsi" w:eastAsiaTheme="minorEastAsia" w:hAnsiTheme="minorHAnsi" w:cstheme="minorBidi"/>
                <w:noProof/>
                <w:sz w:val="22"/>
                <w:lang w:eastAsia="sv-SE"/>
              </w:rPr>
              <w:tab/>
            </w:r>
            <w:r w:rsidR="003A3AA7" w:rsidRPr="0068336C">
              <w:rPr>
                <w:rStyle w:val="Hyperlnk"/>
                <w:noProof/>
              </w:rPr>
              <w:t>GetActivity</w:t>
            </w:r>
            <w:r w:rsidR="003A3AA7">
              <w:rPr>
                <w:noProof/>
                <w:webHidden/>
              </w:rPr>
              <w:tab/>
            </w:r>
            <w:r w:rsidR="003A3AA7">
              <w:rPr>
                <w:noProof/>
                <w:webHidden/>
              </w:rPr>
              <w:fldChar w:fldCharType="begin"/>
            </w:r>
            <w:r w:rsidR="003A3AA7">
              <w:rPr>
                <w:noProof/>
                <w:webHidden/>
              </w:rPr>
              <w:instrText xml:space="preserve"> PAGEREF _Toc398555801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1E925D77"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2" w:history="1">
            <w:r w:rsidR="003A3AA7" w:rsidRPr="0068336C">
              <w:rPr>
                <w:rStyle w:val="Hyperlnk"/>
                <w:noProof/>
              </w:rPr>
              <w:t>6.1.1</w:t>
            </w:r>
            <w:r w:rsidR="003A3AA7">
              <w:rPr>
                <w:rFonts w:asciiTheme="minorHAnsi" w:eastAsiaTheme="minorEastAsia" w:hAnsiTheme="minorHAnsi" w:cstheme="minorBidi"/>
                <w:noProof/>
                <w:sz w:val="22"/>
                <w:lang w:eastAsia="sv-SE"/>
              </w:rPr>
              <w:tab/>
            </w:r>
            <w:r w:rsidR="003A3AA7" w:rsidRPr="0068336C">
              <w:rPr>
                <w:rStyle w:val="Hyperlnk"/>
                <w:noProof/>
              </w:rPr>
              <w:t>Version</w:t>
            </w:r>
            <w:r w:rsidR="003A3AA7">
              <w:rPr>
                <w:noProof/>
                <w:webHidden/>
              </w:rPr>
              <w:tab/>
            </w:r>
            <w:r w:rsidR="003A3AA7">
              <w:rPr>
                <w:noProof/>
                <w:webHidden/>
              </w:rPr>
              <w:fldChar w:fldCharType="begin"/>
            </w:r>
            <w:r w:rsidR="003A3AA7">
              <w:rPr>
                <w:noProof/>
                <w:webHidden/>
              </w:rPr>
              <w:instrText xml:space="preserve"> PAGEREF _Toc398555802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70184E98"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3" w:history="1">
            <w:r w:rsidR="003A3AA7" w:rsidRPr="0068336C">
              <w:rPr>
                <w:rStyle w:val="Hyperlnk"/>
                <w:noProof/>
              </w:rPr>
              <w:t>6.1.2</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_Toc398555803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6F8C13CA"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4" w:history="1">
            <w:r w:rsidR="003A3AA7" w:rsidRPr="0068336C">
              <w:rPr>
                <w:rStyle w:val="Hyperlnk"/>
                <w:noProof/>
              </w:rPr>
              <w:t>6.1.3</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_Toc398555804 \h </w:instrText>
            </w:r>
            <w:r w:rsidR="003A3AA7">
              <w:rPr>
                <w:noProof/>
                <w:webHidden/>
              </w:rPr>
            </w:r>
            <w:r w:rsidR="003A3AA7">
              <w:rPr>
                <w:noProof/>
                <w:webHidden/>
              </w:rPr>
              <w:fldChar w:fldCharType="separate"/>
            </w:r>
            <w:r w:rsidR="003A3AA7">
              <w:rPr>
                <w:noProof/>
                <w:webHidden/>
              </w:rPr>
              <w:t>35</w:t>
            </w:r>
            <w:r w:rsidR="003A3AA7">
              <w:rPr>
                <w:noProof/>
                <w:webHidden/>
              </w:rPr>
              <w:fldChar w:fldCharType="end"/>
            </w:r>
          </w:hyperlink>
        </w:p>
        <w:p w14:paraId="6BE02AA2"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5" w:history="1">
            <w:r w:rsidR="003A3AA7" w:rsidRPr="0068336C">
              <w:rPr>
                <w:rStyle w:val="Hyperlnk"/>
                <w:noProof/>
              </w:rPr>
              <w:t>6.1.4</w:t>
            </w:r>
            <w:r w:rsidR="003A3AA7">
              <w:rPr>
                <w:rFonts w:asciiTheme="minorHAnsi" w:eastAsiaTheme="minorEastAsia" w:hAnsiTheme="minorHAnsi" w:cstheme="minorBidi"/>
                <w:noProof/>
                <w:sz w:val="22"/>
                <w:lang w:eastAsia="sv-SE"/>
              </w:rPr>
              <w:tab/>
            </w:r>
            <w:r w:rsidR="003A3AA7" w:rsidRPr="0068336C">
              <w:rPr>
                <w:rStyle w:val="Hyperlnk"/>
                <w:noProof/>
              </w:rPr>
              <w:t>Övriga regler</w:t>
            </w:r>
            <w:r w:rsidR="003A3AA7">
              <w:rPr>
                <w:noProof/>
                <w:webHidden/>
              </w:rPr>
              <w:tab/>
            </w:r>
            <w:r w:rsidR="003A3AA7">
              <w:rPr>
                <w:noProof/>
                <w:webHidden/>
              </w:rPr>
              <w:fldChar w:fldCharType="begin"/>
            </w:r>
            <w:r w:rsidR="003A3AA7">
              <w:rPr>
                <w:noProof/>
                <w:webHidden/>
              </w:rPr>
              <w:instrText xml:space="preserve"> PAGEREF _Toc398555805 \h </w:instrText>
            </w:r>
            <w:r w:rsidR="003A3AA7">
              <w:rPr>
                <w:noProof/>
                <w:webHidden/>
              </w:rPr>
            </w:r>
            <w:r w:rsidR="003A3AA7">
              <w:rPr>
                <w:noProof/>
                <w:webHidden/>
              </w:rPr>
              <w:fldChar w:fldCharType="separate"/>
            </w:r>
            <w:r w:rsidR="003A3AA7">
              <w:rPr>
                <w:noProof/>
                <w:webHidden/>
              </w:rPr>
              <w:t>52</w:t>
            </w:r>
            <w:r w:rsidR="003A3AA7">
              <w:rPr>
                <w:noProof/>
                <w:webHidden/>
              </w:rPr>
              <w:fldChar w:fldCharType="end"/>
            </w:r>
          </w:hyperlink>
        </w:p>
        <w:p w14:paraId="11D08B9B" w14:textId="77777777" w:rsidR="003A3AA7" w:rsidRDefault="001E494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06" w:history="1">
            <w:r w:rsidR="003A3AA7" w:rsidRPr="0068336C">
              <w:rPr>
                <w:rStyle w:val="Hyperlnk"/>
                <w:noProof/>
              </w:rPr>
              <w:t>6.2</w:t>
            </w:r>
            <w:r w:rsidR="003A3AA7">
              <w:rPr>
                <w:rFonts w:asciiTheme="minorHAnsi" w:eastAsiaTheme="minorEastAsia" w:hAnsiTheme="minorHAnsi" w:cstheme="minorBidi"/>
                <w:noProof/>
                <w:sz w:val="22"/>
                <w:lang w:eastAsia="sv-SE"/>
              </w:rPr>
              <w:tab/>
            </w:r>
            <w:r w:rsidR="003A3AA7" w:rsidRPr="0068336C">
              <w:rPr>
                <w:rStyle w:val="Hyperlnk"/>
                <w:noProof/>
              </w:rPr>
              <w:t>ProcessActivity</w:t>
            </w:r>
            <w:r w:rsidR="003A3AA7">
              <w:rPr>
                <w:noProof/>
                <w:webHidden/>
              </w:rPr>
              <w:tab/>
            </w:r>
            <w:r w:rsidR="003A3AA7">
              <w:rPr>
                <w:noProof/>
                <w:webHidden/>
              </w:rPr>
              <w:fldChar w:fldCharType="begin"/>
            </w:r>
            <w:r w:rsidR="003A3AA7">
              <w:rPr>
                <w:noProof/>
                <w:webHidden/>
              </w:rPr>
              <w:instrText xml:space="preserve"> PAGEREF _Toc398555806 \h </w:instrText>
            </w:r>
            <w:r w:rsidR="003A3AA7">
              <w:rPr>
                <w:noProof/>
                <w:webHidden/>
              </w:rPr>
            </w:r>
            <w:r w:rsidR="003A3AA7">
              <w:rPr>
                <w:noProof/>
                <w:webHidden/>
              </w:rPr>
              <w:fldChar w:fldCharType="separate"/>
            </w:r>
            <w:r w:rsidR="003A3AA7">
              <w:rPr>
                <w:noProof/>
                <w:webHidden/>
              </w:rPr>
              <w:t>54</w:t>
            </w:r>
            <w:r w:rsidR="003A3AA7">
              <w:rPr>
                <w:noProof/>
                <w:webHidden/>
              </w:rPr>
              <w:fldChar w:fldCharType="end"/>
            </w:r>
          </w:hyperlink>
        </w:p>
        <w:p w14:paraId="08886B70"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7" w:history="1">
            <w:r w:rsidR="003A3AA7" w:rsidRPr="0068336C">
              <w:rPr>
                <w:rStyle w:val="Hyperlnk"/>
                <w:noProof/>
              </w:rPr>
              <w:t>6.2.1</w:t>
            </w:r>
            <w:r w:rsidR="003A3AA7">
              <w:rPr>
                <w:rFonts w:asciiTheme="minorHAnsi" w:eastAsiaTheme="minorEastAsia" w:hAnsiTheme="minorHAnsi" w:cstheme="minorBidi"/>
                <w:noProof/>
                <w:sz w:val="22"/>
                <w:lang w:eastAsia="sv-SE"/>
              </w:rPr>
              <w:tab/>
            </w:r>
            <w:r w:rsidR="003A3AA7" w:rsidRPr="0068336C">
              <w:rPr>
                <w:rStyle w:val="Hyperlnk"/>
                <w:noProof/>
              </w:rPr>
              <w:t>Version</w:t>
            </w:r>
            <w:r w:rsidR="003A3AA7">
              <w:rPr>
                <w:noProof/>
                <w:webHidden/>
              </w:rPr>
              <w:tab/>
            </w:r>
            <w:r w:rsidR="003A3AA7">
              <w:rPr>
                <w:noProof/>
                <w:webHidden/>
              </w:rPr>
              <w:fldChar w:fldCharType="begin"/>
            </w:r>
            <w:r w:rsidR="003A3AA7">
              <w:rPr>
                <w:noProof/>
                <w:webHidden/>
              </w:rPr>
              <w:instrText xml:space="preserve"> PAGEREF _Toc398555807 \h </w:instrText>
            </w:r>
            <w:r w:rsidR="003A3AA7">
              <w:rPr>
                <w:noProof/>
                <w:webHidden/>
              </w:rPr>
            </w:r>
            <w:r w:rsidR="003A3AA7">
              <w:rPr>
                <w:noProof/>
                <w:webHidden/>
              </w:rPr>
              <w:fldChar w:fldCharType="separate"/>
            </w:r>
            <w:r w:rsidR="003A3AA7">
              <w:rPr>
                <w:noProof/>
                <w:webHidden/>
              </w:rPr>
              <w:t>54</w:t>
            </w:r>
            <w:r w:rsidR="003A3AA7">
              <w:rPr>
                <w:noProof/>
                <w:webHidden/>
              </w:rPr>
              <w:fldChar w:fldCharType="end"/>
            </w:r>
          </w:hyperlink>
        </w:p>
        <w:p w14:paraId="748E6F04"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8" w:history="1">
            <w:r w:rsidR="003A3AA7" w:rsidRPr="0068336C">
              <w:rPr>
                <w:rStyle w:val="Hyperlnk"/>
                <w:noProof/>
              </w:rPr>
              <w:t>6.2.2</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_Toc398555808 \h </w:instrText>
            </w:r>
            <w:r w:rsidR="003A3AA7">
              <w:rPr>
                <w:noProof/>
                <w:webHidden/>
              </w:rPr>
            </w:r>
            <w:r w:rsidR="003A3AA7">
              <w:rPr>
                <w:noProof/>
                <w:webHidden/>
              </w:rPr>
              <w:fldChar w:fldCharType="separate"/>
            </w:r>
            <w:r w:rsidR="003A3AA7">
              <w:rPr>
                <w:noProof/>
                <w:webHidden/>
              </w:rPr>
              <w:t>54</w:t>
            </w:r>
            <w:r w:rsidR="003A3AA7">
              <w:rPr>
                <w:noProof/>
                <w:webHidden/>
              </w:rPr>
              <w:fldChar w:fldCharType="end"/>
            </w:r>
          </w:hyperlink>
        </w:p>
        <w:p w14:paraId="1745E9A9"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09" w:history="1">
            <w:r w:rsidR="003A3AA7" w:rsidRPr="0068336C">
              <w:rPr>
                <w:rStyle w:val="Hyperlnk"/>
                <w:noProof/>
              </w:rPr>
              <w:t>6.2.3</w:t>
            </w:r>
            <w:r w:rsidR="003A3AA7">
              <w:rPr>
                <w:rFonts w:asciiTheme="minorHAnsi" w:eastAsiaTheme="minorEastAsia" w:hAnsiTheme="minorHAnsi" w:cstheme="minorBidi"/>
                <w:noProof/>
                <w:sz w:val="22"/>
                <w:lang w:eastAsia="sv-SE"/>
              </w:rPr>
              <w:tab/>
            </w:r>
            <w:r w:rsidR="003A3AA7" w:rsidRPr="0068336C">
              <w:rPr>
                <w:rStyle w:val="Hyperlnk"/>
                <w:noProof/>
              </w:rPr>
              <w:t>Övriga regler</w:t>
            </w:r>
            <w:r w:rsidR="003A3AA7">
              <w:rPr>
                <w:noProof/>
                <w:webHidden/>
              </w:rPr>
              <w:tab/>
            </w:r>
            <w:r w:rsidR="003A3AA7">
              <w:rPr>
                <w:noProof/>
                <w:webHidden/>
              </w:rPr>
              <w:fldChar w:fldCharType="begin"/>
            </w:r>
            <w:r w:rsidR="003A3AA7">
              <w:rPr>
                <w:noProof/>
                <w:webHidden/>
              </w:rPr>
              <w:instrText xml:space="preserve"> PAGEREF _Toc398555809 \h </w:instrText>
            </w:r>
            <w:r w:rsidR="003A3AA7">
              <w:rPr>
                <w:noProof/>
                <w:webHidden/>
              </w:rPr>
            </w:r>
            <w:r w:rsidR="003A3AA7">
              <w:rPr>
                <w:noProof/>
                <w:webHidden/>
              </w:rPr>
              <w:fldChar w:fldCharType="separate"/>
            </w:r>
            <w:r w:rsidR="003A3AA7">
              <w:rPr>
                <w:noProof/>
                <w:webHidden/>
              </w:rPr>
              <w:t>68</w:t>
            </w:r>
            <w:r w:rsidR="003A3AA7">
              <w:rPr>
                <w:noProof/>
                <w:webHidden/>
              </w:rPr>
              <w:fldChar w:fldCharType="end"/>
            </w:r>
          </w:hyperlink>
        </w:p>
        <w:p w14:paraId="7021BFF3" w14:textId="77777777" w:rsidR="003A3AA7" w:rsidRDefault="001E4941">
          <w:pPr>
            <w:pStyle w:val="Innehll2"/>
            <w:tabs>
              <w:tab w:val="left" w:pos="880"/>
              <w:tab w:val="right" w:leader="dot" w:pos="10456"/>
            </w:tabs>
            <w:rPr>
              <w:rFonts w:asciiTheme="minorHAnsi" w:eastAsiaTheme="minorEastAsia" w:hAnsiTheme="minorHAnsi" w:cstheme="minorBidi"/>
              <w:noProof/>
              <w:sz w:val="22"/>
              <w:lang w:eastAsia="sv-SE"/>
            </w:rPr>
          </w:pPr>
          <w:hyperlink w:anchor="_Toc398555810" w:history="1">
            <w:r w:rsidR="003A3AA7" w:rsidRPr="0068336C">
              <w:rPr>
                <w:rStyle w:val="Hyperlnk"/>
                <w:noProof/>
              </w:rPr>
              <w:t>6.3</w:t>
            </w:r>
            <w:r w:rsidR="003A3AA7">
              <w:rPr>
                <w:rFonts w:asciiTheme="minorHAnsi" w:eastAsiaTheme="minorEastAsia" w:hAnsiTheme="minorHAnsi" w:cstheme="minorBidi"/>
                <w:noProof/>
                <w:sz w:val="22"/>
                <w:lang w:eastAsia="sv-SE"/>
              </w:rPr>
              <w:tab/>
            </w:r>
            <w:r w:rsidR="003A3AA7" w:rsidRPr="0068336C">
              <w:rPr>
                <w:rStyle w:val="Hyperlnk"/>
                <w:noProof/>
              </w:rPr>
              <w:t>Detta tjänstekontrakt har inga avvikande SLA-krav.DeleteActivity</w:t>
            </w:r>
            <w:r w:rsidR="003A3AA7">
              <w:rPr>
                <w:noProof/>
                <w:webHidden/>
              </w:rPr>
              <w:tab/>
            </w:r>
            <w:r w:rsidR="003A3AA7">
              <w:rPr>
                <w:noProof/>
                <w:webHidden/>
              </w:rPr>
              <w:fldChar w:fldCharType="begin"/>
            </w:r>
            <w:r w:rsidR="003A3AA7">
              <w:rPr>
                <w:noProof/>
                <w:webHidden/>
              </w:rPr>
              <w:instrText xml:space="preserve"> PAGEREF _Toc398555810 \h </w:instrText>
            </w:r>
            <w:r w:rsidR="003A3AA7">
              <w:rPr>
                <w:noProof/>
                <w:webHidden/>
              </w:rPr>
            </w:r>
            <w:r w:rsidR="003A3AA7">
              <w:rPr>
                <w:noProof/>
                <w:webHidden/>
              </w:rPr>
              <w:fldChar w:fldCharType="separate"/>
            </w:r>
            <w:r w:rsidR="003A3AA7">
              <w:rPr>
                <w:noProof/>
                <w:webHidden/>
              </w:rPr>
              <w:t>68</w:t>
            </w:r>
            <w:r w:rsidR="003A3AA7">
              <w:rPr>
                <w:noProof/>
                <w:webHidden/>
              </w:rPr>
              <w:fldChar w:fldCharType="end"/>
            </w:r>
          </w:hyperlink>
        </w:p>
        <w:p w14:paraId="59CDB906"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1" w:history="1">
            <w:r w:rsidR="003A3AA7" w:rsidRPr="0068336C">
              <w:rPr>
                <w:rStyle w:val="Hyperlnk"/>
                <w:noProof/>
              </w:rPr>
              <w:t>6.3.1</w:t>
            </w:r>
            <w:r w:rsidR="003A3AA7">
              <w:rPr>
                <w:rFonts w:asciiTheme="minorHAnsi" w:eastAsiaTheme="minorEastAsia" w:hAnsiTheme="minorHAnsi" w:cstheme="minorBidi"/>
                <w:noProof/>
                <w:sz w:val="22"/>
                <w:lang w:eastAsia="sv-SE"/>
              </w:rPr>
              <w:tab/>
            </w:r>
            <w:r w:rsidR="003A3AA7" w:rsidRPr="0068336C">
              <w:rPr>
                <w:rStyle w:val="Hyperlnk"/>
                <w:noProof/>
              </w:rPr>
              <w:t>Version</w:t>
            </w:r>
            <w:r w:rsidR="003A3AA7">
              <w:rPr>
                <w:noProof/>
                <w:webHidden/>
              </w:rPr>
              <w:tab/>
            </w:r>
            <w:r w:rsidR="003A3AA7">
              <w:rPr>
                <w:noProof/>
                <w:webHidden/>
              </w:rPr>
              <w:fldChar w:fldCharType="begin"/>
            </w:r>
            <w:r w:rsidR="003A3AA7">
              <w:rPr>
                <w:noProof/>
                <w:webHidden/>
              </w:rPr>
              <w:instrText xml:space="preserve"> PAGEREF _Toc398555811 \h </w:instrText>
            </w:r>
            <w:r w:rsidR="003A3AA7">
              <w:rPr>
                <w:noProof/>
                <w:webHidden/>
              </w:rPr>
            </w:r>
            <w:r w:rsidR="003A3AA7">
              <w:rPr>
                <w:noProof/>
                <w:webHidden/>
              </w:rPr>
              <w:fldChar w:fldCharType="separate"/>
            </w:r>
            <w:r w:rsidR="003A3AA7">
              <w:rPr>
                <w:noProof/>
                <w:webHidden/>
              </w:rPr>
              <w:t>69</w:t>
            </w:r>
            <w:r w:rsidR="003A3AA7">
              <w:rPr>
                <w:noProof/>
                <w:webHidden/>
              </w:rPr>
              <w:fldChar w:fldCharType="end"/>
            </w:r>
          </w:hyperlink>
        </w:p>
        <w:p w14:paraId="443FFCD0"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2" w:history="1">
            <w:r w:rsidR="003A3AA7" w:rsidRPr="0068336C">
              <w:rPr>
                <w:rStyle w:val="Hyperlnk"/>
                <w:noProof/>
              </w:rPr>
              <w:t>6.3.2</w:t>
            </w:r>
            <w:r w:rsidR="003A3AA7">
              <w:rPr>
                <w:rFonts w:asciiTheme="minorHAnsi" w:eastAsiaTheme="minorEastAsia" w:hAnsiTheme="minorHAnsi" w:cstheme="minorBidi"/>
                <w:noProof/>
                <w:sz w:val="22"/>
                <w:lang w:eastAsia="sv-SE"/>
              </w:rPr>
              <w:tab/>
            </w:r>
            <w:r w:rsidR="003A3AA7" w:rsidRPr="0068336C">
              <w:rPr>
                <w:rStyle w:val="Hyperlnk"/>
                <w:noProof/>
              </w:rPr>
              <w:t>Fältregler</w:t>
            </w:r>
            <w:r w:rsidR="003A3AA7">
              <w:rPr>
                <w:noProof/>
                <w:webHidden/>
              </w:rPr>
              <w:tab/>
            </w:r>
            <w:r w:rsidR="003A3AA7">
              <w:rPr>
                <w:noProof/>
                <w:webHidden/>
              </w:rPr>
              <w:fldChar w:fldCharType="begin"/>
            </w:r>
            <w:r w:rsidR="003A3AA7">
              <w:rPr>
                <w:noProof/>
                <w:webHidden/>
              </w:rPr>
              <w:instrText xml:space="preserve"> PAGEREF _Toc398555812 \h </w:instrText>
            </w:r>
            <w:r w:rsidR="003A3AA7">
              <w:rPr>
                <w:noProof/>
                <w:webHidden/>
              </w:rPr>
            </w:r>
            <w:r w:rsidR="003A3AA7">
              <w:rPr>
                <w:noProof/>
                <w:webHidden/>
              </w:rPr>
              <w:fldChar w:fldCharType="separate"/>
            </w:r>
            <w:r w:rsidR="003A3AA7">
              <w:rPr>
                <w:noProof/>
                <w:webHidden/>
              </w:rPr>
              <w:t>69</w:t>
            </w:r>
            <w:r w:rsidR="003A3AA7">
              <w:rPr>
                <w:noProof/>
                <w:webHidden/>
              </w:rPr>
              <w:fldChar w:fldCharType="end"/>
            </w:r>
          </w:hyperlink>
        </w:p>
        <w:p w14:paraId="65D28509" w14:textId="77777777" w:rsidR="003A3AA7" w:rsidRDefault="001E4941">
          <w:pPr>
            <w:pStyle w:val="Innehll3"/>
            <w:tabs>
              <w:tab w:val="left" w:pos="1100"/>
              <w:tab w:val="right" w:leader="dot" w:pos="10456"/>
            </w:tabs>
            <w:rPr>
              <w:rFonts w:asciiTheme="minorHAnsi" w:eastAsiaTheme="minorEastAsia" w:hAnsiTheme="minorHAnsi" w:cstheme="minorBidi"/>
              <w:noProof/>
              <w:sz w:val="22"/>
              <w:lang w:eastAsia="sv-SE"/>
            </w:rPr>
          </w:pPr>
          <w:hyperlink w:anchor="_Toc398555813" w:history="1">
            <w:r w:rsidR="003A3AA7" w:rsidRPr="0068336C">
              <w:rPr>
                <w:rStyle w:val="Hyperlnk"/>
                <w:noProof/>
              </w:rPr>
              <w:t>6.3.3</w:t>
            </w:r>
            <w:r w:rsidR="003A3AA7">
              <w:rPr>
                <w:rFonts w:asciiTheme="minorHAnsi" w:eastAsiaTheme="minorEastAsia" w:hAnsiTheme="minorHAnsi" w:cstheme="minorBidi"/>
                <w:noProof/>
                <w:sz w:val="22"/>
                <w:lang w:eastAsia="sv-SE"/>
              </w:rPr>
              <w:tab/>
            </w:r>
            <w:r w:rsidR="003A3AA7" w:rsidRPr="0068336C">
              <w:rPr>
                <w:rStyle w:val="Hyperlnk"/>
                <w:noProof/>
              </w:rPr>
              <w:t>Övriga regler</w:t>
            </w:r>
            <w:r w:rsidR="003A3AA7">
              <w:rPr>
                <w:noProof/>
                <w:webHidden/>
              </w:rPr>
              <w:tab/>
            </w:r>
            <w:r w:rsidR="003A3AA7">
              <w:rPr>
                <w:noProof/>
                <w:webHidden/>
              </w:rPr>
              <w:fldChar w:fldCharType="begin"/>
            </w:r>
            <w:r w:rsidR="003A3AA7">
              <w:rPr>
                <w:noProof/>
                <w:webHidden/>
              </w:rPr>
              <w:instrText xml:space="preserve"> PAGEREF _Toc398555813 \h </w:instrText>
            </w:r>
            <w:r w:rsidR="003A3AA7">
              <w:rPr>
                <w:noProof/>
                <w:webHidden/>
              </w:rPr>
            </w:r>
            <w:r w:rsidR="003A3AA7">
              <w:rPr>
                <w:noProof/>
                <w:webHidden/>
              </w:rPr>
              <w:fldChar w:fldCharType="separate"/>
            </w:r>
            <w:r w:rsidR="003A3AA7">
              <w:rPr>
                <w:noProof/>
                <w:webHidden/>
              </w:rPr>
              <w:t>70</w:t>
            </w:r>
            <w:r w:rsidR="003A3AA7">
              <w:rPr>
                <w:noProof/>
                <w:webHidden/>
              </w:rPr>
              <w:fldChar w:fldCharType="end"/>
            </w:r>
          </w:hyperlink>
        </w:p>
        <w:p w14:paraId="498C31C0" w14:textId="77777777" w:rsidR="00265F48" w:rsidRDefault="00793064" w:rsidP="00265F48">
          <w:r>
            <w:fldChar w:fldCharType="end"/>
          </w:r>
        </w:p>
      </w:sdtContent>
    </w:sdt>
    <w:bookmarkStart w:id="1" w:name="Radera3" w:displacedByCustomXml="prev"/>
    <w:bookmarkEnd w:id="1" w:displacedByCustomXml="prev"/>
    <w:bookmarkEnd w:id="0" w:displacedByCustomXml="prev"/>
    <w:p w14:paraId="68086271" w14:textId="14B04678" w:rsidR="0039481C" w:rsidRPr="00265F48" w:rsidRDefault="0039481C" w:rsidP="00265F48">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3419BC" w:rsidRPr="000C2908" w14:paraId="6F5893EB" w14:textId="77777777" w:rsidTr="000C2908">
        <w:tc>
          <w:tcPr>
            <w:tcW w:w="1304" w:type="dxa"/>
          </w:tcPr>
          <w:p w14:paraId="1F5C3BD7" w14:textId="77777777" w:rsidR="003419BC" w:rsidRDefault="003419BC" w:rsidP="000308E4">
            <w:pPr>
              <w:pStyle w:val="TableText"/>
              <w:rPr>
                <w:rFonts w:ascii="Georgia" w:hAnsi="Georgia"/>
                <w:color w:val="008000"/>
              </w:rPr>
            </w:pPr>
          </w:p>
        </w:tc>
        <w:tc>
          <w:tcPr>
            <w:tcW w:w="992" w:type="dxa"/>
          </w:tcPr>
          <w:p w14:paraId="30705F4E" w14:textId="2D01A1F0" w:rsidR="003419BC" w:rsidRPr="000C2908" w:rsidRDefault="003419BC" w:rsidP="0039481C">
            <w:pPr>
              <w:pStyle w:val="TableText"/>
              <w:rPr>
                <w:rFonts w:ascii="Georgia" w:hAnsi="Georgia"/>
                <w:highlight w:val="yellow"/>
              </w:rPr>
            </w:pPr>
            <w:r w:rsidRPr="00EE68DF">
              <w:rPr>
                <w:rFonts w:ascii="Georgia" w:hAnsi="Georgia"/>
              </w:rPr>
              <w:t>PA1</w:t>
            </w:r>
          </w:p>
        </w:tc>
        <w:tc>
          <w:tcPr>
            <w:tcW w:w="1560" w:type="dxa"/>
          </w:tcPr>
          <w:p w14:paraId="6204EFA7" w14:textId="32AE44D0" w:rsidR="003419BC" w:rsidRPr="000C2908" w:rsidRDefault="003419BC" w:rsidP="0039481C">
            <w:pPr>
              <w:pStyle w:val="TableText"/>
              <w:rPr>
                <w:rFonts w:ascii="Georgia" w:hAnsi="Georgia"/>
                <w:highlight w:val="yellow"/>
              </w:rPr>
            </w:pPr>
            <w:r w:rsidRPr="00EE68DF">
              <w:rPr>
                <w:rFonts w:ascii="Georgia" w:hAnsi="Georgia"/>
              </w:rPr>
              <w:t>2013-05</w:t>
            </w:r>
          </w:p>
        </w:tc>
        <w:tc>
          <w:tcPr>
            <w:tcW w:w="3260" w:type="dxa"/>
          </w:tcPr>
          <w:p w14:paraId="726ABBF9" w14:textId="6292A41F" w:rsidR="003419BC" w:rsidRPr="000C2908" w:rsidRDefault="003419BC" w:rsidP="00F35278">
            <w:pPr>
              <w:pStyle w:val="TableText"/>
              <w:tabs>
                <w:tab w:val="right" w:pos="3176"/>
              </w:tabs>
              <w:rPr>
                <w:rFonts w:ascii="Georgia" w:hAnsi="Georgia"/>
                <w:highlight w:val="yellow"/>
              </w:rPr>
            </w:pPr>
            <w:r w:rsidRPr="00EE68DF">
              <w:rPr>
                <w:rFonts w:ascii="Georgia" w:hAnsi="Georgia"/>
              </w:rPr>
              <w:t>Första version</w:t>
            </w:r>
          </w:p>
        </w:tc>
        <w:tc>
          <w:tcPr>
            <w:tcW w:w="1559" w:type="dxa"/>
          </w:tcPr>
          <w:p w14:paraId="2EAF1AD2" w14:textId="77777777" w:rsidR="003419BC" w:rsidRPr="00EE68DF" w:rsidRDefault="003419BC" w:rsidP="00E17DF3">
            <w:pPr>
              <w:pStyle w:val="TableText"/>
              <w:spacing w:before="40" w:after="40"/>
              <w:rPr>
                <w:rFonts w:ascii="Georgia" w:hAnsi="Georgia"/>
              </w:rPr>
            </w:pPr>
            <w:r w:rsidRPr="00EE68DF">
              <w:rPr>
                <w:rFonts w:ascii="Georgia" w:hAnsi="Georgia"/>
              </w:rPr>
              <w:t>Sofia Sjölén</w:t>
            </w:r>
          </w:p>
          <w:p w14:paraId="03BA254A" w14:textId="0EA4B0CD"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173535AB" w14:textId="77777777" w:rsidR="003419BC" w:rsidRPr="000C2908" w:rsidRDefault="003419BC" w:rsidP="0039481C">
            <w:pPr>
              <w:pStyle w:val="TableText"/>
              <w:rPr>
                <w:rFonts w:ascii="Georgia" w:hAnsi="Georgia"/>
              </w:rPr>
            </w:pPr>
          </w:p>
        </w:tc>
      </w:tr>
      <w:tr w:rsidR="003419BC" w:rsidRPr="000C2908" w14:paraId="4468C38E" w14:textId="77777777" w:rsidTr="000C2908">
        <w:tc>
          <w:tcPr>
            <w:tcW w:w="1304" w:type="dxa"/>
          </w:tcPr>
          <w:p w14:paraId="342FA46B" w14:textId="77777777" w:rsidR="003419BC" w:rsidRDefault="003419BC" w:rsidP="000308E4">
            <w:pPr>
              <w:pStyle w:val="TableText"/>
              <w:rPr>
                <w:rFonts w:ascii="Georgia" w:hAnsi="Georgia"/>
                <w:color w:val="008000"/>
              </w:rPr>
            </w:pPr>
          </w:p>
        </w:tc>
        <w:tc>
          <w:tcPr>
            <w:tcW w:w="992" w:type="dxa"/>
          </w:tcPr>
          <w:p w14:paraId="22C37510" w14:textId="5F1F5906" w:rsidR="003419BC" w:rsidRPr="000C2908" w:rsidRDefault="003419BC" w:rsidP="0039481C">
            <w:pPr>
              <w:pStyle w:val="TableText"/>
              <w:rPr>
                <w:rFonts w:ascii="Georgia" w:hAnsi="Georgia"/>
                <w:highlight w:val="yellow"/>
              </w:rPr>
            </w:pPr>
            <w:r w:rsidRPr="00EE68DF">
              <w:rPr>
                <w:rFonts w:ascii="Georgia" w:hAnsi="Georgia"/>
              </w:rPr>
              <w:t>PA2</w:t>
            </w:r>
          </w:p>
        </w:tc>
        <w:tc>
          <w:tcPr>
            <w:tcW w:w="1560" w:type="dxa"/>
          </w:tcPr>
          <w:p w14:paraId="3F6EB8A2" w14:textId="50A72FFE" w:rsidR="003419BC" w:rsidRPr="000C2908" w:rsidRDefault="003419BC" w:rsidP="0039481C">
            <w:pPr>
              <w:pStyle w:val="TableText"/>
              <w:rPr>
                <w:rFonts w:ascii="Georgia" w:hAnsi="Georgia"/>
                <w:highlight w:val="yellow"/>
              </w:rPr>
            </w:pPr>
            <w:r w:rsidRPr="00EE68DF">
              <w:rPr>
                <w:rFonts w:ascii="Georgia" w:hAnsi="Georgia"/>
              </w:rPr>
              <w:t>2013-06</w:t>
            </w:r>
          </w:p>
        </w:tc>
        <w:tc>
          <w:tcPr>
            <w:tcW w:w="3260" w:type="dxa"/>
          </w:tcPr>
          <w:p w14:paraId="15AE062E" w14:textId="38E903EF" w:rsidR="003419BC" w:rsidRPr="000C2908" w:rsidRDefault="003419BC" w:rsidP="00F35278">
            <w:pPr>
              <w:pStyle w:val="TableText"/>
              <w:tabs>
                <w:tab w:val="right" w:pos="3176"/>
              </w:tabs>
              <w:rPr>
                <w:rFonts w:ascii="Georgia" w:hAnsi="Georgia"/>
                <w:highlight w:val="yellow"/>
              </w:rPr>
            </w:pPr>
            <w:r w:rsidRPr="00EE68DF">
              <w:rPr>
                <w:rFonts w:ascii="Georgia" w:hAnsi="Georgia"/>
              </w:rPr>
              <w:t>Andra version</w:t>
            </w:r>
          </w:p>
        </w:tc>
        <w:tc>
          <w:tcPr>
            <w:tcW w:w="1559" w:type="dxa"/>
          </w:tcPr>
          <w:p w14:paraId="502FD8B1" w14:textId="5E48A770"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5698F12A" w14:textId="77777777" w:rsidR="003419BC" w:rsidRPr="000C2908" w:rsidRDefault="003419BC" w:rsidP="0039481C">
            <w:pPr>
              <w:pStyle w:val="TableText"/>
              <w:rPr>
                <w:rFonts w:ascii="Georgia" w:hAnsi="Georgia"/>
              </w:rPr>
            </w:pPr>
          </w:p>
        </w:tc>
      </w:tr>
      <w:tr w:rsidR="003419BC" w:rsidRPr="000C2908" w14:paraId="070B7BAF" w14:textId="77777777" w:rsidTr="000C2908">
        <w:tc>
          <w:tcPr>
            <w:tcW w:w="1304" w:type="dxa"/>
          </w:tcPr>
          <w:p w14:paraId="0222FCA0" w14:textId="77777777" w:rsidR="003419BC" w:rsidRDefault="003419BC" w:rsidP="000308E4">
            <w:pPr>
              <w:pStyle w:val="TableText"/>
              <w:rPr>
                <w:rFonts w:ascii="Georgia" w:hAnsi="Georgia"/>
                <w:color w:val="008000"/>
              </w:rPr>
            </w:pPr>
          </w:p>
        </w:tc>
        <w:tc>
          <w:tcPr>
            <w:tcW w:w="992" w:type="dxa"/>
          </w:tcPr>
          <w:p w14:paraId="13423808" w14:textId="244C55B2" w:rsidR="003419BC" w:rsidRPr="000C2908" w:rsidRDefault="003419BC" w:rsidP="0039481C">
            <w:pPr>
              <w:pStyle w:val="TableText"/>
              <w:rPr>
                <w:rFonts w:ascii="Georgia" w:hAnsi="Georgia"/>
                <w:highlight w:val="yellow"/>
              </w:rPr>
            </w:pPr>
            <w:r w:rsidRPr="00EE68DF">
              <w:rPr>
                <w:rFonts w:ascii="Georgia" w:hAnsi="Georgia"/>
              </w:rPr>
              <w:t>PA3</w:t>
            </w:r>
          </w:p>
        </w:tc>
        <w:tc>
          <w:tcPr>
            <w:tcW w:w="1560" w:type="dxa"/>
          </w:tcPr>
          <w:p w14:paraId="6E6C3D55" w14:textId="1F80579F" w:rsidR="003419BC" w:rsidRPr="000C2908" w:rsidRDefault="003419BC" w:rsidP="0039481C">
            <w:pPr>
              <w:pStyle w:val="TableText"/>
              <w:rPr>
                <w:rFonts w:ascii="Georgia" w:hAnsi="Georgia"/>
                <w:highlight w:val="yellow"/>
              </w:rPr>
            </w:pPr>
            <w:r w:rsidRPr="00EE68DF">
              <w:rPr>
                <w:rFonts w:ascii="Georgia" w:hAnsi="Georgia"/>
              </w:rPr>
              <w:t>2013-08</w:t>
            </w:r>
          </w:p>
        </w:tc>
        <w:tc>
          <w:tcPr>
            <w:tcW w:w="3260" w:type="dxa"/>
          </w:tcPr>
          <w:p w14:paraId="4979E016" w14:textId="19AE2CF4" w:rsidR="003419BC" w:rsidRPr="000C2908" w:rsidRDefault="003419BC" w:rsidP="00F35278">
            <w:pPr>
              <w:pStyle w:val="TableText"/>
              <w:tabs>
                <w:tab w:val="right" w:pos="3176"/>
              </w:tabs>
              <w:rPr>
                <w:rFonts w:ascii="Georgia" w:hAnsi="Georgia"/>
                <w:highlight w:val="yellow"/>
              </w:rPr>
            </w:pPr>
            <w:r w:rsidRPr="00EE68DF">
              <w:rPr>
                <w:rFonts w:ascii="Georgia" w:hAnsi="Georgia"/>
              </w:rPr>
              <w:t>Nya diagram och beskrivningar</w:t>
            </w:r>
          </w:p>
        </w:tc>
        <w:tc>
          <w:tcPr>
            <w:tcW w:w="1559" w:type="dxa"/>
          </w:tcPr>
          <w:p w14:paraId="63968FB8" w14:textId="49FF5D57"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22147CFB" w14:textId="77777777" w:rsidR="003419BC" w:rsidRPr="000C2908" w:rsidRDefault="003419BC" w:rsidP="0039481C">
            <w:pPr>
              <w:pStyle w:val="TableText"/>
              <w:rPr>
                <w:rFonts w:ascii="Georgia" w:hAnsi="Georgia"/>
              </w:rPr>
            </w:pPr>
          </w:p>
        </w:tc>
      </w:tr>
      <w:tr w:rsidR="003419BC" w:rsidRPr="000C2908" w14:paraId="2699DE32" w14:textId="77777777" w:rsidTr="000C2908">
        <w:tc>
          <w:tcPr>
            <w:tcW w:w="1304" w:type="dxa"/>
          </w:tcPr>
          <w:p w14:paraId="5E949B86" w14:textId="77777777" w:rsidR="003419BC" w:rsidRDefault="003419BC" w:rsidP="000308E4">
            <w:pPr>
              <w:pStyle w:val="TableText"/>
              <w:rPr>
                <w:rFonts w:ascii="Georgia" w:hAnsi="Georgia"/>
                <w:color w:val="008000"/>
              </w:rPr>
            </w:pPr>
          </w:p>
        </w:tc>
        <w:tc>
          <w:tcPr>
            <w:tcW w:w="992" w:type="dxa"/>
          </w:tcPr>
          <w:p w14:paraId="061F514E" w14:textId="64AC9E22" w:rsidR="003419BC" w:rsidRPr="000C2908" w:rsidRDefault="003419BC" w:rsidP="0039481C">
            <w:pPr>
              <w:pStyle w:val="TableText"/>
              <w:rPr>
                <w:rFonts w:ascii="Georgia" w:hAnsi="Georgia"/>
                <w:highlight w:val="yellow"/>
              </w:rPr>
            </w:pPr>
            <w:r w:rsidRPr="00EE68DF">
              <w:rPr>
                <w:rFonts w:ascii="Georgia" w:hAnsi="Georgia"/>
              </w:rPr>
              <w:t>PA4</w:t>
            </w:r>
          </w:p>
        </w:tc>
        <w:tc>
          <w:tcPr>
            <w:tcW w:w="1560" w:type="dxa"/>
          </w:tcPr>
          <w:p w14:paraId="7A7EC6D8" w14:textId="4D3B5BC9" w:rsidR="003419BC" w:rsidRPr="000C2908" w:rsidRDefault="003419BC" w:rsidP="0039481C">
            <w:pPr>
              <w:pStyle w:val="TableText"/>
              <w:rPr>
                <w:rFonts w:ascii="Georgia" w:hAnsi="Georgia"/>
                <w:highlight w:val="yellow"/>
              </w:rPr>
            </w:pPr>
            <w:r w:rsidRPr="00EE68DF">
              <w:rPr>
                <w:rFonts w:ascii="Georgia" w:hAnsi="Georgia"/>
              </w:rPr>
              <w:t>2013-08-28</w:t>
            </w:r>
          </w:p>
        </w:tc>
        <w:tc>
          <w:tcPr>
            <w:tcW w:w="3260" w:type="dxa"/>
          </w:tcPr>
          <w:p w14:paraId="6C9F3E6F" w14:textId="793D1B43" w:rsidR="003419BC" w:rsidRPr="000C2908" w:rsidRDefault="003419BC" w:rsidP="00F35278">
            <w:pPr>
              <w:pStyle w:val="TableText"/>
              <w:tabs>
                <w:tab w:val="right" w:pos="3176"/>
              </w:tabs>
              <w:rPr>
                <w:rFonts w:ascii="Georgia" w:hAnsi="Georgia"/>
                <w:highlight w:val="yellow"/>
              </w:rPr>
            </w:pPr>
            <w:r w:rsidRPr="00EE68DF">
              <w:rPr>
                <w:rFonts w:ascii="Georgia" w:hAnsi="Georgia"/>
              </w:rPr>
              <w:t>Anpassning till den nya mallen, uppdatering av tabeller, diagram samt tillhörande beskrivningar.</w:t>
            </w:r>
          </w:p>
        </w:tc>
        <w:tc>
          <w:tcPr>
            <w:tcW w:w="1559" w:type="dxa"/>
          </w:tcPr>
          <w:p w14:paraId="342B0CCE" w14:textId="384BD319"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729704A3" w14:textId="77777777" w:rsidR="003419BC" w:rsidRPr="000C2908" w:rsidRDefault="003419BC" w:rsidP="0039481C">
            <w:pPr>
              <w:pStyle w:val="TableText"/>
              <w:rPr>
                <w:rFonts w:ascii="Georgia" w:hAnsi="Georgia"/>
              </w:rPr>
            </w:pPr>
          </w:p>
        </w:tc>
      </w:tr>
      <w:tr w:rsidR="003419BC" w:rsidRPr="000C2908" w14:paraId="4CDF7DD5" w14:textId="77777777" w:rsidTr="000C2908">
        <w:tc>
          <w:tcPr>
            <w:tcW w:w="1304" w:type="dxa"/>
          </w:tcPr>
          <w:p w14:paraId="77EDFD1A" w14:textId="77777777" w:rsidR="003419BC" w:rsidRDefault="003419BC" w:rsidP="000308E4">
            <w:pPr>
              <w:pStyle w:val="TableText"/>
              <w:rPr>
                <w:rFonts w:ascii="Georgia" w:hAnsi="Georgia"/>
                <w:color w:val="008000"/>
              </w:rPr>
            </w:pPr>
          </w:p>
        </w:tc>
        <w:tc>
          <w:tcPr>
            <w:tcW w:w="992" w:type="dxa"/>
          </w:tcPr>
          <w:p w14:paraId="0013BF97" w14:textId="4FEE465D" w:rsidR="003419BC" w:rsidRPr="000C2908" w:rsidRDefault="003419BC" w:rsidP="0039481C">
            <w:pPr>
              <w:pStyle w:val="TableText"/>
              <w:rPr>
                <w:rFonts w:ascii="Georgia" w:hAnsi="Georgia"/>
                <w:highlight w:val="yellow"/>
              </w:rPr>
            </w:pPr>
            <w:r>
              <w:rPr>
                <w:rFonts w:ascii="Georgia" w:hAnsi="Georgia"/>
              </w:rPr>
              <w:t>PA4</w:t>
            </w:r>
          </w:p>
        </w:tc>
        <w:tc>
          <w:tcPr>
            <w:tcW w:w="1560" w:type="dxa"/>
          </w:tcPr>
          <w:p w14:paraId="10A9C220" w14:textId="030E474A" w:rsidR="003419BC" w:rsidRPr="000C2908" w:rsidRDefault="003419BC" w:rsidP="0039481C">
            <w:pPr>
              <w:pStyle w:val="TableText"/>
              <w:rPr>
                <w:rFonts w:ascii="Georgia" w:hAnsi="Georgia"/>
                <w:highlight w:val="yellow"/>
              </w:rPr>
            </w:pPr>
            <w:r>
              <w:rPr>
                <w:rFonts w:ascii="Georgia" w:hAnsi="Georgia"/>
              </w:rPr>
              <w:t>2013-08-30</w:t>
            </w:r>
          </w:p>
        </w:tc>
        <w:tc>
          <w:tcPr>
            <w:tcW w:w="3260" w:type="dxa"/>
          </w:tcPr>
          <w:p w14:paraId="5B88F6EE" w14:textId="55D18BC4"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3075DD86" w14:textId="62EBCCA6" w:rsidR="003419BC" w:rsidRPr="000C2908" w:rsidRDefault="003419BC" w:rsidP="0039481C">
            <w:pPr>
              <w:pStyle w:val="TableText"/>
              <w:rPr>
                <w:rFonts w:ascii="Georgia" w:hAnsi="Georgia"/>
                <w:highlight w:val="yellow"/>
              </w:rPr>
            </w:pPr>
            <w:r>
              <w:rPr>
                <w:rFonts w:ascii="Georgia" w:hAnsi="Georgia"/>
              </w:rPr>
              <w:t>Nadeem Hossain</w:t>
            </w:r>
          </w:p>
        </w:tc>
        <w:tc>
          <w:tcPr>
            <w:tcW w:w="1418" w:type="dxa"/>
          </w:tcPr>
          <w:p w14:paraId="34C035DF" w14:textId="77777777" w:rsidR="003419BC" w:rsidRPr="000C2908" w:rsidRDefault="003419BC" w:rsidP="0039481C">
            <w:pPr>
              <w:pStyle w:val="TableText"/>
              <w:rPr>
                <w:rFonts w:ascii="Georgia" w:hAnsi="Georgia"/>
              </w:rPr>
            </w:pPr>
          </w:p>
        </w:tc>
      </w:tr>
      <w:tr w:rsidR="003419BC" w:rsidRPr="000C2908" w14:paraId="1A072785" w14:textId="77777777" w:rsidTr="000C2908">
        <w:tc>
          <w:tcPr>
            <w:tcW w:w="1304" w:type="dxa"/>
          </w:tcPr>
          <w:p w14:paraId="34EB3BB5" w14:textId="77777777" w:rsidR="003419BC" w:rsidRDefault="003419BC" w:rsidP="000308E4">
            <w:pPr>
              <w:pStyle w:val="TableText"/>
              <w:rPr>
                <w:rFonts w:ascii="Georgia" w:hAnsi="Georgia"/>
                <w:color w:val="008000"/>
              </w:rPr>
            </w:pPr>
          </w:p>
        </w:tc>
        <w:tc>
          <w:tcPr>
            <w:tcW w:w="992" w:type="dxa"/>
          </w:tcPr>
          <w:p w14:paraId="3F5E54BD" w14:textId="0B16E31C" w:rsidR="003419BC" w:rsidRPr="000C2908" w:rsidRDefault="003419BC" w:rsidP="0039481C">
            <w:pPr>
              <w:pStyle w:val="TableText"/>
              <w:rPr>
                <w:rFonts w:ascii="Georgia" w:hAnsi="Georgia"/>
                <w:highlight w:val="yellow"/>
              </w:rPr>
            </w:pPr>
            <w:r>
              <w:rPr>
                <w:rFonts w:ascii="Georgia" w:hAnsi="Georgia"/>
              </w:rPr>
              <w:t>Pa5</w:t>
            </w:r>
          </w:p>
        </w:tc>
        <w:tc>
          <w:tcPr>
            <w:tcW w:w="1560" w:type="dxa"/>
          </w:tcPr>
          <w:p w14:paraId="20E5A32A" w14:textId="081364BE" w:rsidR="003419BC" w:rsidRPr="000C2908" w:rsidRDefault="003419BC" w:rsidP="0039481C">
            <w:pPr>
              <w:pStyle w:val="TableText"/>
              <w:rPr>
                <w:rFonts w:ascii="Georgia" w:hAnsi="Georgia"/>
                <w:highlight w:val="yellow"/>
              </w:rPr>
            </w:pPr>
            <w:r>
              <w:rPr>
                <w:rFonts w:ascii="Georgia" w:hAnsi="Georgia"/>
              </w:rPr>
              <w:t>2013-09-02</w:t>
            </w:r>
          </w:p>
        </w:tc>
        <w:tc>
          <w:tcPr>
            <w:tcW w:w="3260" w:type="dxa"/>
          </w:tcPr>
          <w:p w14:paraId="24B14732" w14:textId="6B0C9002"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400500D6" w14:textId="5BFD8566" w:rsidR="003419BC" w:rsidRPr="000C2908" w:rsidRDefault="003419BC" w:rsidP="0039481C">
            <w:pPr>
              <w:pStyle w:val="TableText"/>
              <w:rPr>
                <w:rFonts w:ascii="Georgia" w:hAnsi="Georgia"/>
                <w:highlight w:val="yellow"/>
              </w:rPr>
            </w:pPr>
            <w:r w:rsidRPr="00D34A87">
              <w:rPr>
                <w:rFonts w:ascii="Georgia" w:hAnsi="Georgia"/>
              </w:rPr>
              <w:t>Nadeem Hossain</w:t>
            </w:r>
          </w:p>
        </w:tc>
        <w:tc>
          <w:tcPr>
            <w:tcW w:w="1418" w:type="dxa"/>
          </w:tcPr>
          <w:p w14:paraId="1AFDEA03" w14:textId="77777777" w:rsidR="003419BC" w:rsidRPr="000C2908" w:rsidRDefault="003419BC" w:rsidP="0039481C">
            <w:pPr>
              <w:pStyle w:val="TableText"/>
              <w:rPr>
                <w:rFonts w:ascii="Georgia" w:hAnsi="Georgia"/>
              </w:rPr>
            </w:pPr>
          </w:p>
        </w:tc>
      </w:tr>
      <w:tr w:rsidR="003419BC" w:rsidRPr="000C2908" w14:paraId="06F63545" w14:textId="77777777" w:rsidTr="000C2908">
        <w:tc>
          <w:tcPr>
            <w:tcW w:w="1304" w:type="dxa"/>
          </w:tcPr>
          <w:p w14:paraId="1F83D629" w14:textId="77777777" w:rsidR="003419BC" w:rsidRDefault="003419BC" w:rsidP="000308E4">
            <w:pPr>
              <w:pStyle w:val="TableText"/>
              <w:rPr>
                <w:rFonts w:ascii="Georgia" w:hAnsi="Georgia"/>
                <w:color w:val="008000"/>
              </w:rPr>
            </w:pPr>
          </w:p>
        </w:tc>
        <w:tc>
          <w:tcPr>
            <w:tcW w:w="992" w:type="dxa"/>
          </w:tcPr>
          <w:p w14:paraId="1FBBA941" w14:textId="27F390D1" w:rsidR="003419BC" w:rsidRPr="000C2908" w:rsidRDefault="003419BC" w:rsidP="0039481C">
            <w:pPr>
              <w:pStyle w:val="TableText"/>
              <w:rPr>
                <w:rFonts w:ascii="Georgia" w:hAnsi="Georgia"/>
                <w:highlight w:val="yellow"/>
              </w:rPr>
            </w:pPr>
            <w:r>
              <w:rPr>
                <w:rFonts w:ascii="Georgia" w:hAnsi="Georgia"/>
              </w:rPr>
              <w:t>Pa6</w:t>
            </w:r>
          </w:p>
        </w:tc>
        <w:tc>
          <w:tcPr>
            <w:tcW w:w="1560" w:type="dxa"/>
          </w:tcPr>
          <w:p w14:paraId="7D58EB97" w14:textId="460777F2" w:rsidR="003419BC" w:rsidRPr="000C2908" w:rsidRDefault="003419BC" w:rsidP="0039481C">
            <w:pPr>
              <w:pStyle w:val="TableText"/>
              <w:rPr>
                <w:rFonts w:ascii="Georgia" w:hAnsi="Georgia"/>
                <w:highlight w:val="yellow"/>
              </w:rPr>
            </w:pPr>
            <w:r>
              <w:rPr>
                <w:rFonts w:ascii="Georgia" w:hAnsi="Georgia"/>
              </w:rPr>
              <w:t>2013-10-16</w:t>
            </w:r>
          </w:p>
        </w:tc>
        <w:tc>
          <w:tcPr>
            <w:tcW w:w="3260" w:type="dxa"/>
          </w:tcPr>
          <w:p w14:paraId="5752FCE9" w14:textId="27914679" w:rsidR="003419BC" w:rsidRPr="000C2908" w:rsidRDefault="003419BC" w:rsidP="00F35278">
            <w:pPr>
              <w:pStyle w:val="TableText"/>
              <w:tabs>
                <w:tab w:val="right" w:pos="3176"/>
              </w:tabs>
              <w:rPr>
                <w:rFonts w:ascii="Georgia" w:hAnsi="Georgia"/>
                <w:highlight w:val="yellow"/>
              </w:rPr>
            </w:pPr>
            <w:r>
              <w:rPr>
                <w:rFonts w:ascii="Georgia" w:hAnsi="Georgia"/>
              </w:rPr>
              <w:t>MIM och attributslista samt referens till DIM bilaga, svar och begäran GetActivity &amp; omstrukturering dokument v.1 BETA 0.1</w:t>
            </w:r>
          </w:p>
        </w:tc>
        <w:tc>
          <w:tcPr>
            <w:tcW w:w="1559" w:type="dxa"/>
          </w:tcPr>
          <w:p w14:paraId="25BD56A1" w14:textId="0B495558" w:rsidR="003419BC" w:rsidRPr="000C2908" w:rsidRDefault="003419BC" w:rsidP="0039481C">
            <w:pPr>
              <w:pStyle w:val="TableText"/>
              <w:rPr>
                <w:rFonts w:ascii="Georgia" w:hAnsi="Georgia"/>
                <w:highlight w:val="yellow"/>
              </w:rPr>
            </w:pPr>
            <w:r>
              <w:rPr>
                <w:rFonts w:ascii="Georgia" w:hAnsi="Georgia"/>
              </w:rPr>
              <w:t>Stefan Asanin</w:t>
            </w:r>
          </w:p>
        </w:tc>
        <w:tc>
          <w:tcPr>
            <w:tcW w:w="1418" w:type="dxa"/>
          </w:tcPr>
          <w:p w14:paraId="6BB12C1D" w14:textId="77777777" w:rsidR="003419BC" w:rsidRPr="000C2908" w:rsidRDefault="003419BC" w:rsidP="0039481C">
            <w:pPr>
              <w:pStyle w:val="TableText"/>
              <w:rPr>
                <w:rFonts w:ascii="Georgia" w:hAnsi="Georgia"/>
              </w:rPr>
            </w:pPr>
          </w:p>
        </w:tc>
      </w:tr>
      <w:tr w:rsidR="003419BC" w:rsidRPr="000C2908" w14:paraId="6928805C" w14:textId="77777777" w:rsidTr="000C2908">
        <w:tc>
          <w:tcPr>
            <w:tcW w:w="1304" w:type="dxa"/>
          </w:tcPr>
          <w:p w14:paraId="2E665EBA" w14:textId="77777777" w:rsidR="003419BC" w:rsidRDefault="003419BC" w:rsidP="000308E4">
            <w:pPr>
              <w:pStyle w:val="TableText"/>
              <w:rPr>
                <w:rFonts w:ascii="Georgia" w:hAnsi="Georgia"/>
                <w:color w:val="008000"/>
              </w:rPr>
            </w:pPr>
          </w:p>
        </w:tc>
        <w:tc>
          <w:tcPr>
            <w:tcW w:w="992" w:type="dxa"/>
          </w:tcPr>
          <w:p w14:paraId="284CC410" w14:textId="175BCC17" w:rsidR="003419BC" w:rsidRPr="000C2908" w:rsidRDefault="003419BC" w:rsidP="0039481C">
            <w:pPr>
              <w:pStyle w:val="TableText"/>
              <w:rPr>
                <w:rFonts w:ascii="Georgia" w:hAnsi="Georgia"/>
                <w:highlight w:val="yellow"/>
              </w:rPr>
            </w:pPr>
            <w:r>
              <w:rPr>
                <w:rFonts w:ascii="Georgia" w:hAnsi="Georgia"/>
              </w:rPr>
              <w:t>Pa7</w:t>
            </w:r>
          </w:p>
        </w:tc>
        <w:tc>
          <w:tcPr>
            <w:tcW w:w="1560" w:type="dxa"/>
          </w:tcPr>
          <w:p w14:paraId="240A6006" w14:textId="37B14DE5" w:rsidR="003419BC" w:rsidRPr="000C2908" w:rsidRDefault="003419BC" w:rsidP="0039481C">
            <w:pPr>
              <w:pStyle w:val="TableText"/>
              <w:rPr>
                <w:rFonts w:ascii="Georgia" w:hAnsi="Georgia"/>
                <w:highlight w:val="yellow"/>
              </w:rPr>
            </w:pPr>
            <w:r>
              <w:rPr>
                <w:rFonts w:ascii="Georgia" w:hAnsi="Georgia"/>
              </w:rPr>
              <w:t>2013-11-07</w:t>
            </w:r>
          </w:p>
        </w:tc>
        <w:tc>
          <w:tcPr>
            <w:tcW w:w="3260" w:type="dxa"/>
          </w:tcPr>
          <w:p w14:paraId="3D128139" w14:textId="2806253B" w:rsidR="003419BC" w:rsidRPr="000C2908" w:rsidRDefault="003419BC" w:rsidP="00F35278">
            <w:pPr>
              <w:pStyle w:val="TableText"/>
              <w:tabs>
                <w:tab w:val="right" w:pos="3176"/>
              </w:tabs>
              <w:rPr>
                <w:rFonts w:ascii="Georgia" w:hAnsi="Georgia"/>
                <w:highlight w:val="yellow"/>
              </w:rPr>
            </w:pPr>
            <w:r>
              <w:rPr>
                <w:rFonts w:ascii="Georgia" w:hAnsi="Georgia"/>
              </w:rPr>
              <w:t>Lagt till AdditionalParticipation klassen samt tillägg av attributsdefinitioner i svar/begäran</w:t>
            </w:r>
          </w:p>
        </w:tc>
        <w:tc>
          <w:tcPr>
            <w:tcW w:w="1559" w:type="dxa"/>
          </w:tcPr>
          <w:p w14:paraId="09F446A5" w14:textId="0ECF1683"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7B46E0BC" w14:textId="77777777" w:rsidR="003419BC" w:rsidRPr="000C2908" w:rsidRDefault="003419BC" w:rsidP="0039481C">
            <w:pPr>
              <w:pStyle w:val="TableText"/>
              <w:rPr>
                <w:rFonts w:ascii="Georgia" w:hAnsi="Georgia"/>
              </w:rPr>
            </w:pPr>
          </w:p>
        </w:tc>
      </w:tr>
      <w:tr w:rsidR="003419BC" w:rsidRPr="000C2908" w14:paraId="38CB6664" w14:textId="77777777" w:rsidTr="000C2908">
        <w:tc>
          <w:tcPr>
            <w:tcW w:w="1304" w:type="dxa"/>
          </w:tcPr>
          <w:p w14:paraId="51D13132" w14:textId="77777777" w:rsidR="003419BC" w:rsidRDefault="003419BC" w:rsidP="000308E4">
            <w:pPr>
              <w:pStyle w:val="TableText"/>
              <w:rPr>
                <w:rFonts w:ascii="Georgia" w:hAnsi="Georgia"/>
                <w:color w:val="008000"/>
              </w:rPr>
            </w:pPr>
          </w:p>
        </w:tc>
        <w:tc>
          <w:tcPr>
            <w:tcW w:w="992" w:type="dxa"/>
          </w:tcPr>
          <w:p w14:paraId="61593AF5" w14:textId="399F5D68" w:rsidR="003419BC" w:rsidRPr="000C2908" w:rsidRDefault="003419BC" w:rsidP="0039481C">
            <w:pPr>
              <w:pStyle w:val="TableText"/>
              <w:rPr>
                <w:rFonts w:ascii="Georgia" w:hAnsi="Georgia"/>
                <w:highlight w:val="yellow"/>
              </w:rPr>
            </w:pPr>
            <w:r>
              <w:rPr>
                <w:rFonts w:ascii="Georgia" w:hAnsi="Georgia"/>
              </w:rPr>
              <w:t>Pa8</w:t>
            </w:r>
          </w:p>
        </w:tc>
        <w:tc>
          <w:tcPr>
            <w:tcW w:w="1560" w:type="dxa"/>
          </w:tcPr>
          <w:p w14:paraId="3737A325" w14:textId="31CF3300" w:rsidR="003419BC" w:rsidRPr="000C2908" w:rsidRDefault="003419BC" w:rsidP="0039481C">
            <w:pPr>
              <w:pStyle w:val="TableText"/>
              <w:rPr>
                <w:rFonts w:ascii="Georgia" w:hAnsi="Georgia"/>
                <w:highlight w:val="yellow"/>
              </w:rPr>
            </w:pPr>
            <w:r>
              <w:rPr>
                <w:rFonts w:ascii="Georgia" w:hAnsi="Georgia"/>
              </w:rPr>
              <w:t>2013-11-12</w:t>
            </w:r>
          </w:p>
        </w:tc>
        <w:tc>
          <w:tcPr>
            <w:tcW w:w="3260" w:type="dxa"/>
          </w:tcPr>
          <w:p w14:paraId="6C7A899F" w14:textId="74E46721" w:rsidR="003419BC" w:rsidRPr="000C2908" w:rsidRDefault="003419BC" w:rsidP="00F35278">
            <w:pPr>
              <w:pStyle w:val="TableText"/>
              <w:tabs>
                <w:tab w:val="right" w:pos="3176"/>
              </w:tabs>
              <w:rPr>
                <w:rFonts w:ascii="Georgia" w:hAnsi="Georgia"/>
                <w:highlight w:val="yellow"/>
              </w:rPr>
            </w:pPr>
            <w:r>
              <w:rPr>
                <w:rFonts w:ascii="Georgia" w:hAnsi="Georgia"/>
              </w:rPr>
              <w:t>Mindre korrigeringar och genomgång av kapitel</w:t>
            </w:r>
          </w:p>
        </w:tc>
        <w:tc>
          <w:tcPr>
            <w:tcW w:w="1559" w:type="dxa"/>
          </w:tcPr>
          <w:p w14:paraId="33FE8808" w14:textId="79555EE9"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46B56AB4" w14:textId="77777777" w:rsidR="003419BC" w:rsidRPr="000C2908" w:rsidRDefault="003419BC" w:rsidP="0039481C">
            <w:pPr>
              <w:pStyle w:val="TableText"/>
              <w:rPr>
                <w:rFonts w:ascii="Georgia" w:hAnsi="Georgia"/>
              </w:rPr>
            </w:pPr>
          </w:p>
        </w:tc>
      </w:tr>
      <w:tr w:rsidR="003419BC" w:rsidRPr="000C2908" w14:paraId="07FF0E95" w14:textId="77777777" w:rsidTr="000C2908">
        <w:tc>
          <w:tcPr>
            <w:tcW w:w="1304" w:type="dxa"/>
          </w:tcPr>
          <w:p w14:paraId="6E23CC7D" w14:textId="77777777" w:rsidR="003419BC" w:rsidRDefault="003419BC" w:rsidP="000308E4">
            <w:pPr>
              <w:pStyle w:val="TableText"/>
              <w:rPr>
                <w:rFonts w:ascii="Georgia" w:hAnsi="Georgia"/>
                <w:color w:val="008000"/>
              </w:rPr>
            </w:pPr>
          </w:p>
        </w:tc>
        <w:tc>
          <w:tcPr>
            <w:tcW w:w="992" w:type="dxa"/>
          </w:tcPr>
          <w:p w14:paraId="6E68C028" w14:textId="5B270FA6" w:rsidR="003419BC" w:rsidRPr="000C2908" w:rsidRDefault="003419BC" w:rsidP="0039481C">
            <w:pPr>
              <w:pStyle w:val="TableText"/>
              <w:rPr>
                <w:rFonts w:ascii="Georgia" w:hAnsi="Georgia"/>
                <w:highlight w:val="yellow"/>
              </w:rPr>
            </w:pPr>
            <w:r>
              <w:rPr>
                <w:rFonts w:ascii="Georgia" w:hAnsi="Georgia"/>
              </w:rPr>
              <w:t>PA9</w:t>
            </w:r>
          </w:p>
        </w:tc>
        <w:tc>
          <w:tcPr>
            <w:tcW w:w="1560" w:type="dxa"/>
          </w:tcPr>
          <w:p w14:paraId="43A0BC56" w14:textId="049028A7" w:rsidR="003419BC" w:rsidRPr="000C2908" w:rsidRDefault="003419BC" w:rsidP="0039481C">
            <w:pPr>
              <w:pStyle w:val="TableText"/>
              <w:rPr>
                <w:rFonts w:ascii="Georgia" w:hAnsi="Georgia"/>
                <w:highlight w:val="yellow"/>
              </w:rPr>
            </w:pPr>
            <w:r>
              <w:rPr>
                <w:rFonts w:ascii="Georgia" w:hAnsi="Georgia"/>
              </w:rPr>
              <w:t>2013-12</w:t>
            </w:r>
          </w:p>
        </w:tc>
        <w:tc>
          <w:tcPr>
            <w:tcW w:w="3260" w:type="dxa"/>
          </w:tcPr>
          <w:p w14:paraId="08660830" w14:textId="29743DE0" w:rsidR="003419BC" w:rsidRPr="000C2908" w:rsidRDefault="003419BC" w:rsidP="00F35278">
            <w:pPr>
              <w:pStyle w:val="TableText"/>
              <w:tabs>
                <w:tab w:val="right" w:pos="3176"/>
              </w:tabs>
              <w:rPr>
                <w:rFonts w:ascii="Georgia" w:hAnsi="Georgia"/>
                <w:highlight w:val="yellow"/>
              </w:rPr>
            </w:pPr>
            <w:r>
              <w:t>Större ändringar och tillägg i flöden, fältlistor och beskrivningar</w:t>
            </w:r>
          </w:p>
        </w:tc>
        <w:tc>
          <w:tcPr>
            <w:tcW w:w="1559" w:type="dxa"/>
          </w:tcPr>
          <w:p w14:paraId="4D54BDDA" w14:textId="6B767E7C" w:rsidR="003419BC" w:rsidRPr="000C2908" w:rsidRDefault="003419BC" w:rsidP="0039481C">
            <w:pPr>
              <w:pStyle w:val="TableText"/>
              <w:rPr>
                <w:rFonts w:ascii="Georgia" w:hAnsi="Georgia"/>
                <w:highlight w:val="yellow"/>
              </w:rPr>
            </w:pPr>
            <w:r w:rsidRPr="001719F5">
              <w:rPr>
                <w:rFonts w:ascii="Georgia" w:hAnsi="Georgia"/>
              </w:rPr>
              <w:t>Nadeem Hossain</w:t>
            </w:r>
          </w:p>
        </w:tc>
        <w:tc>
          <w:tcPr>
            <w:tcW w:w="1418" w:type="dxa"/>
          </w:tcPr>
          <w:p w14:paraId="470438AD" w14:textId="77777777" w:rsidR="003419BC" w:rsidRPr="000C2908" w:rsidRDefault="003419BC" w:rsidP="0039481C">
            <w:pPr>
              <w:pStyle w:val="TableText"/>
              <w:rPr>
                <w:rFonts w:ascii="Georgia" w:hAnsi="Georgia"/>
              </w:rPr>
            </w:pPr>
          </w:p>
        </w:tc>
      </w:tr>
      <w:tr w:rsidR="003419BC" w:rsidRPr="000C2908" w14:paraId="3A2BC760" w14:textId="77777777" w:rsidTr="000C2908">
        <w:tc>
          <w:tcPr>
            <w:tcW w:w="1304" w:type="dxa"/>
          </w:tcPr>
          <w:p w14:paraId="5EDF136A" w14:textId="77777777" w:rsidR="003419BC" w:rsidRDefault="003419BC" w:rsidP="000308E4">
            <w:pPr>
              <w:pStyle w:val="TableText"/>
              <w:rPr>
                <w:rFonts w:ascii="Georgia" w:hAnsi="Georgia"/>
                <w:color w:val="008000"/>
              </w:rPr>
            </w:pPr>
          </w:p>
        </w:tc>
        <w:tc>
          <w:tcPr>
            <w:tcW w:w="992" w:type="dxa"/>
          </w:tcPr>
          <w:p w14:paraId="2EF8A692" w14:textId="3BDF3928" w:rsidR="003419BC" w:rsidRPr="000C2908" w:rsidRDefault="003419BC" w:rsidP="0039481C">
            <w:pPr>
              <w:pStyle w:val="TableText"/>
              <w:rPr>
                <w:rFonts w:ascii="Georgia" w:hAnsi="Georgia"/>
                <w:highlight w:val="yellow"/>
              </w:rPr>
            </w:pPr>
            <w:r>
              <w:rPr>
                <w:rFonts w:ascii="Georgia" w:hAnsi="Georgia"/>
              </w:rPr>
              <w:t>PA10</w:t>
            </w:r>
          </w:p>
        </w:tc>
        <w:tc>
          <w:tcPr>
            <w:tcW w:w="1560" w:type="dxa"/>
          </w:tcPr>
          <w:p w14:paraId="141AF972" w14:textId="7DA092C3" w:rsidR="003419BC" w:rsidRPr="000C2908" w:rsidRDefault="003419BC" w:rsidP="0039481C">
            <w:pPr>
              <w:pStyle w:val="TableText"/>
              <w:rPr>
                <w:rFonts w:ascii="Georgia" w:hAnsi="Georgia"/>
                <w:highlight w:val="yellow"/>
              </w:rPr>
            </w:pPr>
            <w:r>
              <w:rPr>
                <w:rFonts w:ascii="Georgia" w:hAnsi="Georgia"/>
              </w:rPr>
              <w:t>2014-01-17</w:t>
            </w:r>
          </w:p>
        </w:tc>
        <w:tc>
          <w:tcPr>
            <w:tcW w:w="3260" w:type="dxa"/>
          </w:tcPr>
          <w:p w14:paraId="69E04C0D" w14:textId="142B3DE0" w:rsidR="003419BC" w:rsidRPr="000C2908" w:rsidRDefault="003419BC" w:rsidP="00F35278">
            <w:pPr>
              <w:pStyle w:val="TableText"/>
              <w:tabs>
                <w:tab w:val="right" w:pos="3176"/>
              </w:tabs>
              <w:rPr>
                <w:rFonts w:ascii="Georgia" w:hAnsi="Georgia"/>
                <w:highlight w:val="yellow"/>
              </w:rPr>
            </w:pPr>
            <w:r w:rsidRPr="009D32BB">
              <w:t>Tog bort text i 3.2 och figur i 3.2.3 som felaktigt angav att konsument kan hämta information direkt ur EI</w:t>
            </w:r>
          </w:p>
        </w:tc>
        <w:tc>
          <w:tcPr>
            <w:tcW w:w="1559" w:type="dxa"/>
          </w:tcPr>
          <w:p w14:paraId="5CD26D0E" w14:textId="59F177BD" w:rsidR="003419BC" w:rsidRPr="000C2908" w:rsidRDefault="003419BC" w:rsidP="0039481C">
            <w:pPr>
              <w:pStyle w:val="TableText"/>
              <w:rPr>
                <w:rFonts w:ascii="Georgia" w:hAnsi="Georgia"/>
                <w:highlight w:val="yellow"/>
              </w:rPr>
            </w:pPr>
            <w:r>
              <w:rPr>
                <w:rFonts w:ascii="Georgia" w:hAnsi="Georgia"/>
              </w:rPr>
              <w:t>Göran Oettinger</w:t>
            </w:r>
          </w:p>
        </w:tc>
        <w:tc>
          <w:tcPr>
            <w:tcW w:w="1418" w:type="dxa"/>
          </w:tcPr>
          <w:p w14:paraId="0FAEA63A" w14:textId="77777777" w:rsidR="003419BC" w:rsidRPr="000C2908" w:rsidRDefault="003419BC" w:rsidP="0039481C">
            <w:pPr>
              <w:pStyle w:val="TableText"/>
              <w:rPr>
                <w:rFonts w:ascii="Georgia" w:hAnsi="Georgia"/>
              </w:rPr>
            </w:pPr>
          </w:p>
        </w:tc>
      </w:tr>
      <w:tr w:rsidR="003419BC" w:rsidRPr="000C2908" w14:paraId="1969BA35" w14:textId="77777777" w:rsidTr="000C2908">
        <w:tc>
          <w:tcPr>
            <w:tcW w:w="1304" w:type="dxa"/>
          </w:tcPr>
          <w:p w14:paraId="542DAC5C" w14:textId="77777777" w:rsidR="003419BC" w:rsidRDefault="003419BC" w:rsidP="000308E4">
            <w:pPr>
              <w:pStyle w:val="TableText"/>
              <w:rPr>
                <w:rFonts w:ascii="Georgia" w:hAnsi="Georgia"/>
                <w:color w:val="008000"/>
              </w:rPr>
            </w:pPr>
          </w:p>
        </w:tc>
        <w:tc>
          <w:tcPr>
            <w:tcW w:w="992" w:type="dxa"/>
          </w:tcPr>
          <w:p w14:paraId="773A25DA" w14:textId="1F8B84CC" w:rsidR="003419BC" w:rsidRPr="000C2908" w:rsidRDefault="003419BC" w:rsidP="0039481C">
            <w:pPr>
              <w:pStyle w:val="TableText"/>
              <w:rPr>
                <w:rFonts w:ascii="Georgia" w:hAnsi="Georgia"/>
                <w:highlight w:val="yellow"/>
              </w:rPr>
            </w:pPr>
            <w:r>
              <w:rPr>
                <w:rFonts w:ascii="Georgia" w:hAnsi="Georgia"/>
              </w:rPr>
              <w:t>PA11</w:t>
            </w:r>
          </w:p>
        </w:tc>
        <w:tc>
          <w:tcPr>
            <w:tcW w:w="1560" w:type="dxa"/>
          </w:tcPr>
          <w:p w14:paraId="0CCB13A2" w14:textId="4672589B" w:rsidR="003419BC" w:rsidRPr="000C2908" w:rsidRDefault="003419BC" w:rsidP="0039481C">
            <w:pPr>
              <w:pStyle w:val="TableText"/>
              <w:rPr>
                <w:rFonts w:ascii="Georgia" w:hAnsi="Georgia"/>
                <w:highlight w:val="yellow"/>
              </w:rPr>
            </w:pPr>
            <w:r>
              <w:rPr>
                <w:rFonts w:ascii="Georgia" w:hAnsi="Georgia"/>
              </w:rPr>
              <w:t>2014-01-27</w:t>
            </w:r>
          </w:p>
        </w:tc>
        <w:tc>
          <w:tcPr>
            <w:tcW w:w="3260" w:type="dxa"/>
          </w:tcPr>
          <w:p w14:paraId="65BCF601" w14:textId="2BBE0BA0" w:rsidR="003419BC" w:rsidRPr="000C2908" w:rsidRDefault="003419BC" w:rsidP="00F35278">
            <w:pPr>
              <w:pStyle w:val="TableText"/>
              <w:tabs>
                <w:tab w:val="right" w:pos="3176"/>
              </w:tabs>
              <w:rPr>
                <w:rFonts w:ascii="Georgia" w:hAnsi="Georgia"/>
                <w:highlight w:val="yellow"/>
              </w:rPr>
            </w:pPr>
            <w:r>
              <w:t xml:space="preserve">Tillägg av attribut targetSite. Schemafiler uppdaterade. Uppdatering av sekvensdiagram. </w:t>
            </w:r>
          </w:p>
        </w:tc>
        <w:tc>
          <w:tcPr>
            <w:tcW w:w="1559" w:type="dxa"/>
          </w:tcPr>
          <w:p w14:paraId="1D36817F" w14:textId="34D0C062" w:rsidR="003419BC" w:rsidRPr="000C2908" w:rsidRDefault="003419BC" w:rsidP="0039481C">
            <w:pPr>
              <w:pStyle w:val="TableText"/>
              <w:rPr>
                <w:rFonts w:ascii="Georgia" w:hAnsi="Georgia"/>
                <w:highlight w:val="yellow"/>
              </w:rPr>
            </w:pPr>
            <w:r w:rsidRPr="00D16AFD">
              <w:rPr>
                <w:rFonts w:ascii="Georgia" w:hAnsi="Georgia"/>
              </w:rPr>
              <w:t>Nadeem Hossain</w:t>
            </w:r>
          </w:p>
        </w:tc>
        <w:tc>
          <w:tcPr>
            <w:tcW w:w="1418" w:type="dxa"/>
          </w:tcPr>
          <w:p w14:paraId="4F12A5A6" w14:textId="77777777" w:rsidR="003419BC" w:rsidRPr="000C2908" w:rsidRDefault="003419BC" w:rsidP="0039481C">
            <w:pPr>
              <w:pStyle w:val="TableText"/>
              <w:rPr>
                <w:rFonts w:ascii="Georgia" w:hAnsi="Georgia"/>
              </w:rPr>
            </w:pPr>
          </w:p>
        </w:tc>
      </w:tr>
      <w:tr w:rsidR="003419BC" w:rsidRPr="000C2908" w14:paraId="7A3A67FB" w14:textId="77777777" w:rsidTr="000C2908">
        <w:tc>
          <w:tcPr>
            <w:tcW w:w="1304" w:type="dxa"/>
          </w:tcPr>
          <w:p w14:paraId="0819421F" w14:textId="77777777" w:rsidR="003419BC" w:rsidRDefault="003419BC" w:rsidP="000308E4">
            <w:pPr>
              <w:pStyle w:val="TableText"/>
              <w:rPr>
                <w:rFonts w:ascii="Georgia" w:hAnsi="Georgia"/>
                <w:color w:val="008000"/>
              </w:rPr>
            </w:pPr>
          </w:p>
        </w:tc>
        <w:tc>
          <w:tcPr>
            <w:tcW w:w="992" w:type="dxa"/>
          </w:tcPr>
          <w:p w14:paraId="4C0A61F3" w14:textId="47713F7A" w:rsidR="003419BC" w:rsidRPr="000C2908" w:rsidRDefault="003419BC" w:rsidP="0039481C">
            <w:pPr>
              <w:pStyle w:val="TableText"/>
              <w:rPr>
                <w:rFonts w:ascii="Georgia" w:hAnsi="Georgia"/>
                <w:highlight w:val="yellow"/>
              </w:rPr>
            </w:pPr>
            <w:r>
              <w:rPr>
                <w:rFonts w:ascii="Georgia" w:hAnsi="Georgia"/>
              </w:rPr>
              <w:t>PA12</w:t>
            </w:r>
          </w:p>
        </w:tc>
        <w:tc>
          <w:tcPr>
            <w:tcW w:w="1560" w:type="dxa"/>
          </w:tcPr>
          <w:p w14:paraId="455C7414" w14:textId="5E9CF6EC" w:rsidR="003419BC" w:rsidRPr="000C2908" w:rsidRDefault="003419BC" w:rsidP="0039481C">
            <w:pPr>
              <w:pStyle w:val="TableText"/>
              <w:rPr>
                <w:rFonts w:ascii="Georgia" w:hAnsi="Georgia"/>
                <w:highlight w:val="yellow"/>
              </w:rPr>
            </w:pPr>
            <w:r>
              <w:rPr>
                <w:rFonts w:ascii="Georgia" w:hAnsi="Georgia"/>
              </w:rPr>
              <w:t>2014-01-31</w:t>
            </w:r>
          </w:p>
        </w:tc>
        <w:tc>
          <w:tcPr>
            <w:tcW w:w="3260" w:type="dxa"/>
          </w:tcPr>
          <w:p w14:paraId="06DE0414" w14:textId="46B9A023" w:rsidR="003419BC" w:rsidRPr="000C2908" w:rsidRDefault="003419BC" w:rsidP="00F35278">
            <w:pPr>
              <w:pStyle w:val="TableText"/>
              <w:tabs>
                <w:tab w:val="right" w:pos="3176"/>
              </w:tabs>
              <w:rPr>
                <w:rFonts w:ascii="Georgia" w:hAnsi="Georgia"/>
                <w:highlight w:val="yellow"/>
              </w:rPr>
            </w:pPr>
            <w:r>
              <w:t>Uppdatering av benämningen för rollerna i diagrammen</w:t>
            </w:r>
          </w:p>
        </w:tc>
        <w:tc>
          <w:tcPr>
            <w:tcW w:w="1559" w:type="dxa"/>
          </w:tcPr>
          <w:p w14:paraId="0E4F1A75" w14:textId="5A4147D7" w:rsidR="003419BC" w:rsidRPr="000C2908" w:rsidRDefault="003419BC" w:rsidP="0039481C">
            <w:pPr>
              <w:pStyle w:val="TableText"/>
              <w:rPr>
                <w:rFonts w:ascii="Georgia" w:hAnsi="Georgia"/>
                <w:highlight w:val="yellow"/>
              </w:rPr>
            </w:pPr>
            <w:r w:rsidRPr="00A10BCC">
              <w:rPr>
                <w:rFonts w:ascii="Georgia" w:hAnsi="Georgia"/>
              </w:rPr>
              <w:t>Nadeem Hossain</w:t>
            </w:r>
          </w:p>
        </w:tc>
        <w:tc>
          <w:tcPr>
            <w:tcW w:w="1418" w:type="dxa"/>
          </w:tcPr>
          <w:p w14:paraId="0BB6ADE9" w14:textId="77777777" w:rsidR="003419BC" w:rsidRPr="000C2908" w:rsidRDefault="003419BC" w:rsidP="0039481C">
            <w:pPr>
              <w:pStyle w:val="TableText"/>
              <w:rPr>
                <w:rFonts w:ascii="Georgia" w:hAnsi="Georgia"/>
              </w:rPr>
            </w:pPr>
          </w:p>
        </w:tc>
      </w:tr>
      <w:tr w:rsidR="003419BC" w:rsidRPr="000C2908" w14:paraId="2C7F1BC8" w14:textId="77777777" w:rsidTr="000C2908">
        <w:tc>
          <w:tcPr>
            <w:tcW w:w="1304" w:type="dxa"/>
          </w:tcPr>
          <w:p w14:paraId="2DB40C0F" w14:textId="77777777" w:rsidR="003419BC" w:rsidRDefault="003419BC" w:rsidP="000308E4">
            <w:pPr>
              <w:pStyle w:val="TableText"/>
              <w:rPr>
                <w:rFonts w:ascii="Georgia" w:hAnsi="Georgia"/>
                <w:color w:val="008000"/>
              </w:rPr>
            </w:pPr>
          </w:p>
        </w:tc>
        <w:tc>
          <w:tcPr>
            <w:tcW w:w="992" w:type="dxa"/>
          </w:tcPr>
          <w:p w14:paraId="6F3F694C" w14:textId="156DD6E1" w:rsidR="003419BC" w:rsidRPr="000C2908" w:rsidRDefault="003419BC" w:rsidP="0039481C">
            <w:pPr>
              <w:pStyle w:val="TableText"/>
              <w:rPr>
                <w:rFonts w:ascii="Georgia" w:hAnsi="Georgia"/>
                <w:highlight w:val="yellow"/>
              </w:rPr>
            </w:pPr>
            <w:r>
              <w:rPr>
                <w:rFonts w:ascii="Georgia" w:hAnsi="Georgia"/>
              </w:rPr>
              <w:t>PA13</w:t>
            </w:r>
          </w:p>
        </w:tc>
        <w:tc>
          <w:tcPr>
            <w:tcW w:w="1560" w:type="dxa"/>
          </w:tcPr>
          <w:p w14:paraId="6EB77E3F" w14:textId="31D92C10" w:rsidR="003419BC" w:rsidRPr="000C2908" w:rsidRDefault="003419BC" w:rsidP="0039481C">
            <w:pPr>
              <w:pStyle w:val="TableText"/>
              <w:rPr>
                <w:rFonts w:ascii="Georgia" w:hAnsi="Georgia"/>
                <w:highlight w:val="yellow"/>
              </w:rPr>
            </w:pPr>
            <w:r>
              <w:rPr>
                <w:rFonts w:ascii="Georgia" w:hAnsi="Georgia"/>
              </w:rPr>
              <w:t>2014-03-05</w:t>
            </w:r>
          </w:p>
        </w:tc>
        <w:tc>
          <w:tcPr>
            <w:tcW w:w="3260" w:type="dxa"/>
          </w:tcPr>
          <w:p w14:paraId="1073179F" w14:textId="737C2FBC" w:rsidR="003419BC" w:rsidRPr="000C2908" w:rsidRDefault="003419BC" w:rsidP="00F35278">
            <w:pPr>
              <w:pStyle w:val="TableText"/>
              <w:tabs>
                <w:tab w:val="right" w:pos="3176"/>
              </w:tabs>
              <w:rPr>
                <w:rFonts w:ascii="Georgia" w:hAnsi="Georgia"/>
                <w:highlight w:val="yellow"/>
              </w:rPr>
            </w:pPr>
            <w:r>
              <w:t>Nya diagram och uppdatering av beskrivningar efter feedback från AL.</w:t>
            </w:r>
          </w:p>
        </w:tc>
        <w:tc>
          <w:tcPr>
            <w:tcW w:w="1559" w:type="dxa"/>
          </w:tcPr>
          <w:p w14:paraId="2A5DF56C" w14:textId="7E403BE6" w:rsidR="003419BC" w:rsidRPr="000C2908" w:rsidRDefault="003419BC" w:rsidP="0039481C">
            <w:pPr>
              <w:pStyle w:val="TableText"/>
              <w:rPr>
                <w:rFonts w:ascii="Georgia" w:hAnsi="Georgia"/>
                <w:highlight w:val="yellow"/>
              </w:rPr>
            </w:pPr>
            <w:r w:rsidRPr="00BF4ED4">
              <w:rPr>
                <w:rFonts w:ascii="Georgia" w:hAnsi="Georgia"/>
              </w:rPr>
              <w:t>Nadeem Hossain</w:t>
            </w:r>
          </w:p>
        </w:tc>
        <w:tc>
          <w:tcPr>
            <w:tcW w:w="1418" w:type="dxa"/>
          </w:tcPr>
          <w:p w14:paraId="719CEEB9" w14:textId="77777777" w:rsidR="003419BC" w:rsidRPr="000C2908" w:rsidRDefault="003419BC" w:rsidP="0039481C">
            <w:pPr>
              <w:pStyle w:val="TableText"/>
              <w:rPr>
                <w:rFonts w:ascii="Georgia" w:hAnsi="Georgia"/>
              </w:rPr>
            </w:pPr>
          </w:p>
        </w:tc>
      </w:tr>
      <w:tr w:rsidR="003419BC" w:rsidRPr="000C2908" w14:paraId="6E8A3E51" w14:textId="77777777" w:rsidTr="000C2908">
        <w:tc>
          <w:tcPr>
            <w:tcW w:w="1304" w:type="dxa"/>
          </w:tcPr>
          <w:p w14:paraId="235982C7" w14:textId="77777777" w:rsidR="003419BC" w:rsidRDefault="003419BC" w:rsidP="000308E4">
            <w:pPr>
              <w:pStyle w:val="TableText"/>
              <w:rPr>
                <w:rFonts w:ascii="Georgia" w:hAnsi="Georgia"/>
                <w:color w:val="008000"/>
              </w:rPr>
            </w:pPr>
          </w:p>
        </w:tc>
        <w:tc>
          <w:tcPr>
            <w:tcW w:w="992" w:type="dxa"/>
          </w:tcPr>
          <w:p w14:paraId="3BFACBD5" w14:textId="0146E975" w:rsidR="003419BC" w:rsidRPr="000C2908" w:rsidRDefault="003419BC" w:rsidP="0039481C">
            <w:pPr>
              <w:pStyle w:val="TableText"/>
              <w:rPr>
                <w:rFonts w:ascii="Georgia" w:hAnsi="Georgia"/>
                <w:highlight w:val="yellow"/>
              </w:rPr>
            </w:pPr>
            <w:r>
              <w:rPr>
                <w:rFonts w:ascii="Georgia" w:hAnsi="Georgia"/>
              </w:rPr>
              <w:t>PA14</w:t>
            </w:r>
          </w:p>
        </w:tc>
        <w:tc>
          <w:tcPr>
            <w:tcW w:w="1560" w:type="dxa"/>
          </w:tcPr>
          <w:p w14:paraId="1F6A856B" w14:textId="1876ED92" w:rsidR="003419BC" w:rsidRPr="000C2908" w:rsidRDefault="003419BC" w:rsidP="0039481C">
            <w:pPr>
              <w:pStyle w:val="TableText"/>
              <w:rPr>
                <w:rFonts w:ascii="Georgia" w:hAnsi="Georgia"/>
                <w:highlight w:val="yellow"/>
              </w:rPr>
            </w:pPr>
            <w:r>
              <w:rPr>
                <w:rFonts w:ascii="Georgia" w:hAnsi="Georgia"/>
              </w:rPr>
              <w:t>2014-03-17</w:t>
            </w:r>
          </w:p>
        </w:tc>
        <w:tc>
          <w:tcPr>
            <w:tcW w:w="3260" w:type="dxa"/>
          </w:tcPr>
          <w:p w14:paraId="548D27F2" w14:textId="2584B922" w:rsidR="003419BC" w:rsidRPr="000C2908" w:rsidRDefault="003419BC" w:rsidP="00F35278">
            <w:pPr>
              <w:pStyle w:val="TableText"/>
              <w:tabs>
                <w:tab w:val="right" w:pos="3176"/>
              </w:tabs>
              <w:rPr>
                <w:rFonts w:ascii="Georgia" w:hAnsi="Georgia"/>
                <w:highlight w:val="yellow"/>
              </w:rPr>
            </w:pPr>
            <w:r>
              <w:t>Uppdatering efter kommentarer från AL</w:t>
            </w:r>
          </w:p>
        </w:tc>
        <w:tc>
          <w:tcPr>
            <w:tcW w:w="1559" w:type="dxa"/>
          </w:tcPr>
          <w:p w14:paraId="46425318" w14:textId="6FBF0A14" w:rsidR="003419BC" w:rsidRPr="000C2908" w:rsidRDefault="003419BC" w:rsidP="0039481C">
            <w:pPr>
              <w:pStyle w:val="TableText"/>
              <w:rPr>
                <w:rFonts w:ascii="Georgia" w:hAnsi="Georgia"/>
                <w:highlight w:val="yellow"/>
              </w:rPr>
            </w:pPr>
            <w:r w:rsidRPr="00332DF0">
              <w:rPr>
                <w:rFonts w:ascii="Georgia" w:hAnsi="Georgia"/>
              </w:rPr>
              <w:t>Nadeem Hossain</w:t>
            </w:r>
          </w:p>
        </w:tc>
        <w:tc>
          <w:tcPr>
            <w:tcW w:w="1418" w:type="dxa"/>
          </w:tcPr>
          <w:p w14:paraId="797A93EF" w14:textId="77777777" w:rsidR="003419BC" w:rsidRPr="000C2908" w:rsidRDefault="003419BC" w:rsidP="0039481C">
            <w:pPr>
              <w:pStyle w:val="TableText"/>
              <w:rPr>
                <w:rFonts w:ascii="Georgia" w:hAnsi="Georgia"/>
              </w:rPr>
            </w:pPr>
          </w:p>
        </w:tc>
      </w:tr>
      <w:tr w:rsidR="003419BC" w:rsidRPr="000C2908" w14:paraId="07F7197A" w14:textId="77777777" w:rsidTr="000C2908">
        <w:tc>
          <w:tcPr>
            <w:tcW w:w="1304" w:type="dxa"/>
          </w:tcPr>
          <w:p w14:paraId="4885AB6D" w14:textId="77777777" w:rsidR="003419BC" w:rsidRDefault="003419BC" w:rsidP="000308E4">
            <w:pPr>
              <w:pStyle w:val="TableText"/>
              <w:rPr>
                <w:rFonts w:ascii="Georgia" w:hAnsi="Georgia"/>
                <w:color w:val="008000"/>
              </w:rPr>
            </w:pPr>
          </w:p>
        </w:tc>
        <w:tc>
          <w:tcPr>
            <w:tcW w:w="992" w:type="dxa"/>
          </w:tcPr>
          <w:p w14:paraId="4B0E5422" w14:textId="0EF296B8" w:rsidR="003419BC" w:rsidRPr="000C2908" w:rsidRDefault="003419BC" w:rsidP="0039481C">
            <w:pPr>
              <w:pStyle w:val="TableText"/>
              <w:rPr>
                <w:rFonts w:ascii="Georgia" w:hAnsi="Georgia"/>
                <w:highlight w:val="yellow"/>
              </w:rPr>
            </w:pPr>
            <w:r>
              <w:rPr>
                <w:rFonts w:ascii="Georgia" w:hAnsi="Georgia"/>
              </w:rPr>
              <w:t>1.0 RC1</w:t>
            </w:r>
          </w:p>
        </w:tc>
        <w:tc>
          <w:tcPr>
            <w:tcW w:w="1560" w:type="dxa"/>
          </w:tcPr>
          <w:p w14:paraId="7FBE6687" w14:textId="0B8CCCDD" w:rsidR="003419BC" w:rsidRPr="000C2908" w:rsidRDefault="003419BC" w:rsidP="0039481C">
            <w:pPr>
              <w:pStyle w:val="TableText"/>
              <w:rPr>
                <w:rFonts w:ascii="Georgia" w:hAnsi="Georgia"/>
                <w:highlight w:val="yellow"/>
              </w:rPr>
            </w:pPr>
            <w:r>
              <w:rPr>
                <w:rFonts w:ascii="Georgia" w:hAnsi="Georgia"/>
              </w:rPr>
              <w:t>2014-03-18</w:t>
            </w:r>
          </w:p>
        </w:tc>
        <w:tc>
          <w:tcPr>
            <w:tcW w:w="3260" w:type="dxa"/>
          </w:tcPr>
          <w:p w14:paraId="46704280" w14:textId="339C00B8" w:rsidR="003419BC" w:rsidRPr="000C2908" w:rsidRDefault="003419BC" w:rsidP="00F35278">
            <w:pPr>
              <w:pStyle w:val="TableText"/>
              <w:tabs>
                <w:tab w:val="right" w:pos="3176"/>
              </w:tabs>
              <w:rPr>
                <w:rFonts w:ascii="Georgia" w:hAnsi="Georgia"/>
                <w:highlight w:val="yellow"/>
              </w:rPr>
            </w:pPr>
            <w:r>
              <w:t>RC1</w:t>
            </w:r>
          </w:p>
        </w:tc>
        <w:tc>
          <w:tcPr>
            <w:tcW w:w="1559" w:type="dxa"/>
          </w:tcPr>
          <w:p w14:paraId="5BB41345" w14:textId="02D462CC" w:rsidR="003419BC" w:rsidRPr="000C2908" w:rsidRDefault="003419BC" w:rsidP="0039481C">
            <w:pPr>
              <w:pStyle w:val="TableText"/>
              <w:rPr>
                <w:rFonts w:ascii="Georgia" w:hAnsi="Georgia"/>
                <w:highlight w:val="yellow"/>
              </w:rPr>
            </w:pPr>
            <w:r w:rsidRPr="00723D3D">
              <w:rPr>
                <w:rFonts w:ascii="Georgia" w:hAnsi="Georgia"/>
              </w:rPr>
              <w:t>Nadeem Hossain</w:t>
            </w:r>
          </w:p>
        </w:tc>
        <w:tc>
          <w:tcPr>
            <w:tcW w:w="1418" w:type="dxa"/>
          </w:tcPr>
          <w:p w14:paraId="2654380D" w14:textId="77777777" w:rsidR="003419BC" w:rsidRPr="000C2908" w:rsidRDefault="003419BC" w:rsidP="0039481C">
            <w:pPr>
              <w:pStyle w:val="TableText"/>
              <w:rPr>
                <w:rFonts w:ascii="Georgia" w:hAnsi="Georgia"/>
              </w:rPr>
            </w:pPr>
          </w:p>
        </w:tc>
      </w:tr>
      <w:tr w:rsidR="000512A9" w:rsidRPr="000C2908" w14:paraId="129EB5D9" w14:textId="77777777" w:rsidTr="000C2908">
        <w:tc>
          <w:tcPr>
            <w:tcW w:w="1304" w:type="dxa"/>
          </w:tcPr>
          <w:p w14:paraId="01924E91" w14:textId="59BC33EC" w:rsidR="000512A9" w:rsidRPr="000C2908" w:rsidRDefault="000512A9" w:rsidP="000308E4">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265F48">
              <w:rPr>
                <w:rFonts w:ascii="Georgia" w:hAnsi="Georgia"/>
                <w:color w:val="008000"/>
              </w:rPr>
              <w:t>1.0RC2</w:t>
            </w:r>
            <w:r>
              <w:rPr>
                <w:rFonts w:ascii="Georgia" w:hAnsi="Georgia"/>
                <w:color w:val="008000"/>
              </w:rPr>
              <w:fldChar w:fldCharType="end"/>
            </w:r>
            <w:r w:rsidRPr="000C2908">
              <w:rPr>
                <w:rFonts w:ascii="Georgia" w:hAnsi="Georgia"/>
                <w:color w:val="008000"/>
              </w:rPr>
              <w:t xml:space="preserve"> </w:t>
            </w:r>
          </w:p>
        </w:tc>
        <w:tc>
          <w:tcPr>
            <w:tcW w:w="992" w:type="dxa"/>
          </w:tcPr>
          <w:p w14:paraId="64DCBB02" w14:textId="7791F5DD" w:rsidR="000512A9" w:rsidRPr="000C2908" w:rsidRDefault="000512A9" w:rsidP="0039481C">
            <w:pPr>
              <w:pStyle w:val="TableText"/>
              <w:rPr>
                <w:rFonts w:ascii="Georgia" w:hAnsi="Georgia"/>
                <w:highlight w:val="yellow"/>
              </w:rPr>
            </w:pPr>
          </w:p>
        </w:tc>
        <w:tc>
          <w:tcPr>
            <w:tcW w:w="1560" w:type="dxa"/>
          </w:tcPr>
          <w:p w14:paraId="02FF2D9F" w14:textId="40F739C8" w:rsidR="000512A9" w:rsidRPr="000C2908" w:rsidRDefault="003419BC" w:rsidP="0039481C">
            <w:pPr>
              <w:pStyle w:val="TableText"/>
              <w:rPr>
                <w:rFonts w:ascii="Georgia" w:hAnsi="Georgia"/>
                <w:highlight w:val="yellow"/>
              </w:rPr>
            </w:pPr>
            <w:r w:rsidRPr="003419BC">
              <w:rPr>
                <w:rFonts w:ascii="Georgia" w:hAnsi="Georgia"/>
              </w:rPr>
              <w:t>2014-09-14</w:t>
            </w:r>
          </w:p>
        </w:tc>
        <w:tc>
          <w:tcPr>
            <w:tcW w:w="3260" w:type="dxa"/>
          </w:tcPr>
          <w:p w14:paraId="1285EF4D" w14:textId="1C8CAC6E" w:rsidR="000512A9" w:rsidRPr="000C2908" w:rsidRDefault="003419BC" w:rsidP="00F35278">
            <w:pPr>
              <w:pStyle w:val="TableText"/>
              <w:tabs>
                <w:tab w:val="right" w:pos="3176"/>
              </w:tabs>
              <w:rPr>
                <w:rFonts w:ascii="Georgia" w:hAnsi="Georgia"/>
                <w:highlight w:val="yellow"/>
              </w:rPr>
            </w:pPr>
            <w:r w:rsidRPr="003419BC">
              <w:rPr>
                <w:rFonts w:ascii="Georgia" w:hAnsi="Georgia"/>
              </w:rPr>
              <w:t xml:space="preserve">Uppdatering till ny mall, </w:t>
            </w:r>
            <w:r w:rsidRPr="003419BC">
              <w:rPr>
                <w:rFonts w:ascii="Georgia" w:hAnsi="Georgia"/>
              </w:rPr>
              <w:lastRenderedPageBreak/>
              <w:t>webbeskrivning</w:t>
            </w:r>
          </w:p>
        </w:tc>
        <w:tc>
          <w:tcPr>
            <w:tcW w:w="1559" w:type="dxa"/>
          </w:tcPr>
          <w:p w14:paraId="373A1BD7" w14:textId="372DDAAC" w:rsidR="000512A9" w:rsidRPr="000C2908" w:rsidRDefault="003419BC" w:rsidP="003419BC">
            <w:pPr>
              <w:pStyle w:val="TableText"/>
              <w:jc w:val="left"/>
              <w:rPr>
                <w:rFonts w:ascii="Georgia" w:hAnsi="Georgia"/>
                <w:highlight w:val="yellow"/>
              </w:rPr>
            </w:pPr>
            <w:r w:rsidRPr="003419BC">
              <w:rPr>
                <w:rFonts w:ascii="Georgia" w:hAnsi="Georgia"/>
              </w:rPr>
              <w:lastRenderedPageBreak/>
              <w:t>Sofia</w:t>
            </w:r>
            <w:r>
              <w:rPr>
                <w:rFonts w:ascii="Georgia" w:hAnsi="Georgia"/>
              </w:rPr>
              <w:t xml:space="preserve"> </w:t>
            </w:r>
            <w:r w:rsidRPr="003419BC">
              <w:rPr>
                <w:rFonts w:ascii="Georgia" w:hAnsi="Georgia"/>
              </w:rPr>
              <w:t xml:space="preserve">Sjölén </w:t>
            </w:r>
            <w:r w:rsidRPr="003419BC">
              <w:rPr>
                <w:rFonts w:ascii="Georgia" w:hAnsi="Georgia"/>
              </w:rPr>
              <w:lastRenderedPageBreak/>
              <w:t>Mawell</w:t>
            </w:r>
          </w:p>
        </w:tc>
        <w:tc>
          <w:tcPr>
            <w:tcW w:w="1418" w:type="dxa"/>
          </w:tcPr>
          <w:p w14:paraId="4B4AE0CB" w14:textId="77777777" w:rsidR="000512A9" w:rsidRPr="000C2908" w:rsidRDefault="000512A9"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r w:rsidRPr="000C2908">
              <w:rPr>
                <w:rFonts w:ascii="Georgia" w:hAnsi="Georgia"/>
              </w:rPr>
              <w:t xml:space="preserve">Arkitekturella beslut – </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915636">
              <w:rPr>
                <w:rFonts w:ascii="Georgia" w:hAnsi="Georgia"/>
                <w:color w:val="9BBB59" w:themeColor="accent3"/>
              </w:rPr>
              <w:t>Vård och omsorg, kärnprocess: hantera aktiviteter:aktiviteter</w:t>
            </w:r>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0DF16BEB" w:rsidR="0039481C" w:rsidRPr="000C2908" w:rsidRDefault="00915636" w:rsidP="0039481C">
            <w:pPr>
              <w:pStyle w:val="TableText"/>
              <w:rPr>
                <w:rFonts w:ascii="Georgia" w:hAnsi="Georgia"/>
              </w:rPr>
            </w:pPr>
            <w:r>
              <w:rPr>
                <w:rFonts w:ascii="Georgia" w:hAnsi="Georgia"/>
              </w:rPr>
              <w:t>Bilaga</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1B5081D8" w:rsidR="0039481C" w:rsidRPr="000C2908" w:rsidRDefault="00915636" w:rsidP="0039481C">
            <w:pPr>
              <w:pStyle w:val="TableText"/>
              <w:rPr>
                <w:rFonts w:ascii="Georgia" w:hAnsi="Georgia"/>
              </w:rPr>
            </w:pPr>
            <w:r>
              <w:rPr>
                <w:rFonts w:ascii="Georgia" w:hAnsi="Georgia"/>
              </w:rPr>
              <w:t>ARK_0001</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654DA739" w:rsidR="0039481C" w:rsidRPr="000C2908" w:rsidRDefault="001E4941" w:rsidP="0039481C">
            <w:pPr>
              <w:pStyle w:val="TableText"/>
              <w:rPr>
                <w:rFonts w:ascii="Georgia" w:hAnsi="Georgia"/>
              </w:rPr>
            </w:pPr>
            <w:hyperlink r:id="rId9" w:history="1">
              <w:r w:rsidR="00915636" w:rsidRPr="0074530B">
                <w:rPr>
                  <w:rStyle w:val="Hyperlnk"/>
                </w:rPr>
                <w:t>http://rivta.se/documents/ARK_0001</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 w:name="_Toc357754843"/>
      <w:bookmarkStart w:id="3" w:name="_Toc243452541"/>
      <w:bookmarkStart w:id="4" w:name="_Toc398555760"/>
      <w:r>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915636" w:rsidRPr="00915636">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915636" w:rsidRPr="00915636">
        <w:rPr>
          <w:b/>
          <w:color w:val="76923C" w:themeColor="accent3" w:themeShade="BF"/>
        </w:rPr>
        <w:t>activity</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5636" w:rsidRPr="00915636">
        <w:rPr>
          <w:b/>
          <w:color w:val="76923C" w:themeColor="accent3" w:themeShade="BF"/>
        </w:rPr>
        <w:t>actions</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398555761"/>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915636" w:rsidRPr="00915636">
        <w:rPr>
          <w:b/>
          <w:color w:val="76923C" w:themeColor="accent3" w:themeShade="BF"/>
        </w:rPr>
        <w:t>Vård</w:t>
      </w:r>
      <w:r w:rsidR="00915636">
        <w:rPr>
          <w:color w:val="76923C" w:themeColor="accent3" w:themeShade="BF"/>
        </w:rPr>
        <w:t xml:space="preserve"> och omsorg, kärnprocess:hantera aktiviteter:aktiviteter</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D87995">
        <w:rPr>
          <w:b/>
          <w:color w:val="76923C" w:themeColor="accent3" w:themeShade="BF"/>
        </w:rPr>
        <w:t>aktivitetshantering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7" w:name="_Toc398555762"/>
      <w:r>
        <w:t>WEB beskrivning</w:t>
      </w:r>
      <w:bookmarkEnd w:id="6"/>
      <w:bookmarkEnd w:id="7"/>
    </w:p>
    <w:p w14:paraId="39EF1BC7" w14:textId="77777777" w:rsidR="00DB72EB" w:rsidRDefault="00DB72EB" w:rsidP="00DB72EB">
      <w:r>
        <w:t xml:space="preserve">Syftet med denna domän är att kommunicera information om aktiviteter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genomgått en operation på grund av en tidigare ställd diagnos. Då har man koppling mellan den utförda operationen och diagnosen. Kontrakten ställer krav på att informationen är strukturerad och kodad. Denna domän tillgodoser behov hos exempelvis kvalitetsregister och uppföljningssystem som behöver kunna bearbeta och tolka information maskinellt. </w:t>
      </w:r>
    </w:p>
    <w:p w14:paraId="74674C82" w14:textId="77777777" w:rsidR="00DB72EB" w:rsidRPr="00DB72EB" w:rsidRDefault="00DB72EB" w:rsidP="00DB72EB"/>
    <w:p w14:paraId="6A4B8311" w14:textId="77777777" w:rsidR="0039481C" w:rsidRDefault="0039481C" w:rsidP="0039481C">
      <w:pPr>
        <w:pStyle w:val="Rubrik1"/>
      </w:pPr>
      <w:bookmarkStart w:id="8" w:name="_Toc198086678"/>
      <w:bookmarkStart w:id="9" w:name="_Toc224960918"/>
      <w:bookmarkStart w:id="10" w:name="_Toc357754844"/>
      <w:bookmarkStart w:id="11" w:name="_Toc243452542"/>
      <w:bookmarkStart w:id="12" w:name="_Toc398555763"/>
      <w:bookmarkStart w:id="13" w:name="_Toc163300578"/>
      <w:bookmarkStart w:id="14" w:name="_Toc163300880"/>
      <w:bookmarkStart w:id="15" w:name="_Toc198366954"/>
      <w:r>
        <w:t>Versionsinformation</w:t>
      </w:r>
      <w:bookmarkEnd w:id="8"/>
      <w:bookmarkEnd w:id="9"/>
      <w:bookmarkEnd w:id="10"/>
      <w:bookmarkEnd w:id="11"/>
      <w:bookmarkEnd w:id="1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915636" w:rsidRPr="00915636">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915636" w:rsidRPr="00915636">
        <w:rPr>
          <w:b/>
          <w:color w:val="76923C" w:themeColor="accent3" w:themeShade="BF"/>
        </w:rPr>
        <w:t>activity</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915636" w:rsidRPr="00915636">
        <w:rPr>
          <w:b/>
          <w:color w:val="76923C" w:themeColor="accent3" w:themeShade="BF"/>
        </w:rPr>
        <w:t>actions</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6" w:name="_Toc357754845"/>
      <w:bookmarkStart w:id="17" w:name="_Toc243452543"/>
      <w:bookmarkStart w:id="18" w:name="_Toc398555764"/>
      <w:bookmarkStart w:id="19" w:name="_Toc163300882"/>
      <w:r>
        <w:lastRenderedPageBreak/>
        <w:t xml:space="preserve">Version </w:t>
      </w:r>
      <w:bookmarkEnd w:id="16"/>
      <w:bookmarkEnd w:id="17"/>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915636">
        <w:rPr>
          <w:color w:val="008000"/>
        </w:rPr>
        <w:t>1.0RC2</w:t>
      </w:r>
      <w:bookmarkEnd w:id="18"/>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0" w:name="_Toc243452544"/>
      <w:bookmarkStart w:id="21" w:name="_Toc398555765"/>
      <w:r>
        <w:t>Oförändrade tjänstekontrakt</w:t>
      </w:r>
      <w:bookmarkEnd w:id="20"/>
      <w:bookmarkEnd w:id="21"/>
    </w:p>
    <w:p w14:paraId="4F7E5329" w14:textId="77777777" w:rsidR="00063133" w:rsidRPr="00063133" w:rsidRDefault="00063133" w:rsidP="00063133"/>
    <w:p w14:paraId="00D1F070" w14:textId="77777777" w:rsidR="0039481C" w:rsidRDefault="0039481C" w:rsidP="0039481C">
      <w:pPr>
        <w:pStyle w:val="Rubrik3"/>
      </w:pPr>
      <w:bookmarkStart w:id="22" w:name="_Toc243452545"/>
      <w:bookmarkStart w:id="23" w:name="_Toc398555766"/>
      <w:r>
        <w:t>Nya tjänstekontrakt</w:t>
      </w:r>
      <w:bookmarkEnd w:id="22"/>
      <w:bookmarkEnd w:id="23"/>
    </w:p>
    <w:p w14:paraId="1101B2AF" w14:textId="77777777" w:rsidR="0039481C" w:rsidRPr="007E3F3B" w:rsidRDefault="0039481C" w:rsidP="0039481C">
      <w:pPr>
        <w:rPr>
          <w:i/>
        </w:rPr>
      </w:pPr>
      <w:r w:rsidRPr="007E3F3B">
        <w:rPr>
          <w:i/>
        </w:rPr>
        <w:t>Följande nya tjänstekontrakt finns från och med denna version:</w:t>
      </w:r>
    </w:p>
    <w:p w14:paraId="06CDAE26" w14:textId="77777777" w:rsidR="00063133" w:rsidRDefault="00063133" w:rsidP="00063133">
      <w:pPr>
        <w:numPr>
          <w:ilvl w:val="0"/>
          <w:numId w:val="27"/>
        </w:numPr>
      </w:pPr>
      <w:r w:rsidRPr="0007501F">
        <w:t>Get</w:t>
      </w:r>
      <w:r>
        <w:t>Activity</w:t>
      </w:r>
      <w:r w:rsidRPr="0007501F">
        <w:t>, version 1.0</w:t>
      </w:r>
    </w:p>
    <w:p w14:paraId="1B9E9F68" w14:textId="77777777" w:rsidR="00063133" w:rsidRDefault="00063133" w:rsidP="00063133">
      <w:pPr>
        <w:numPr>
          <w:ilvl w:val="0"/>
          <w:numId w:val="27"/>
        </w:numPr>
      </w:pPr>
      <w:r>
        <w:t>ProcessActivity, version 1.0</w:t>
      </w:r>
    </w:p>
    <w:p w14:paraId="2F561218" w14:textId="77777777" w:rsidR="00063133" w:rsidRPr="0007501F" w:rsidRDefault="00063133" w:rsidP="00063133">
      <w:pPr>
        <w:numPr>
          <w:ilvl w:val="0"/>
          <w:numId w:val="27"/>
        </w:numPr>
      </w:pPr>
      <w:r>
        <w:t>DeleteActivity, version 1.0</w:t>
      </w:r>
    </w:p>
    <w:p w14:paraId="2B83C3D7" w14:textId="77777777" w:rsidR="0039481C" w:rsidRPr="00DC5529" w:rsidRDefault="0039481C" w:rsidP="0039481C">
      <w:pPr>
        <w:rPr>
          <w:highlight w:val="yellow"/>
        </w:rPr>
      </w:pPr>
    </w:p>
    <w:p w14:paraId="00310CB8" w14:textId="08ED5F30" w:rsidR="0039481C" w:rsidRDefault="0039481C" w:rsidP="0039481C">
      <w:pPr>
        <w:pStyle w:val="Rubrik3"/>
      </w:pPr>
      <w:bookmarkStart w:id="24" w:name="_Toc243452546"/>
      <w:bookmarkStart w:id="25" w:name="_Toc398555767"/>
      <w:r>
        <w:t>Förändrade tjänstekontrakt</w:t>
      </w:r>
      <w:bookmarkEnd w:id="24"/>
      <w:bookmarkEnd w:id="25"/>
    </w:p>
    <w:p w14:paraId="74C18F23" w14:textId="77777777" w:rsidR="0039481C" w:rsidRPr="0038515C" w:rsidRDefault="0039481C" w:rsidP="0039481C"/>
    <w:p w14:paraId="409D1692" w14:textId="77777777" w:rsidR="0039481C" w:rsidRDefault="0039481C" w:rsidP="0039481C">
      <w:pPr>
        <w:pStyle w:val="Rubrik3"/>
      </w:pPr>
      <w:bookmarkStart w:id="26" w:name="_Toc243452547"/>
      <w:bookmarkStart w:id="27" w:name="_Toc398555768"/>
      <w:r>
        <w:t>Utgångna tjänstekontrakt</w:t>
      </w:r>
      <w:bookmarkEnd w:id="26"/>
      <w:bookmarkEnd w:id="27"/>
    </w:p>
    <w:p w14:paraId="6577B3A2" w14:textId="15697A80" w:rsidR="0039481C" w:rsidRPr="0028759B" w:rsidRDefault="0039481C" w:rsidP="0028759B">
      <w:pPr>
        <w:rPr>
          <w:color w:val="4F81BD" w:themeColor="accent1"/>
        </w:rPr>
      </w:pP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8" w:name="_Toc357754846"/>
      <w:bookmarkStart w:id="29" w:name="_Toc243452548"/>
      <w:bookmarkStart w:id="30" w:name="_Toc398555769"/>
      <w:r w:rsidRPr="0028759B">
        <w:t>Version tidigare</w:t>
      </w:r>
      <w:bookmarkEnd w:id="28"/>
      <w:bookmarkEnd w:id="29"/>
      <w:bookmarkEnd w:id="30"/>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1" w:name="_Toc357754847"/>
      <w:bookmarkStart w:id="32" w:name="_Toc243452549"/>
      <w:bookmarkStart w:id="33" w:name="_Toc398555770"/>
      <w:bookmarkEnd w:id="19"/>
      <w:r>
        <w:t>Tjänstedomänens arkitektur</w:t>
      </w:r>
      <w:bookmarkEnd w:id="31"/>
      <w:bookmarkEnd w:id="32"/>
      <w:bookmarkEnd w:id="33"/>
    </w:p>
    <w:p w14:paraId="16E36E0C" w14:textId="77777777" w:rsidR="00063133" w:rsidRDefault="00063133" w:rsidP="00063133">
      <w:pPr>
        <w:pStyle w:val="Rubrik3"/>
      </w:pPr>
      <w:bookmarkStart w:id="34" w:name="_Toc381963915"/>
      <w:bookmarkStart w:id="35" w:name="_Toc398555771"/>
      <w:r>
        <w:t>Hämta aktiviteter</w:t>
      </w:r>
      <w:bookmarkEnd w:id="34"/>
      <w:bookmarkEnd w:id="35"/>
    </w:p>
    <w:p w14:paraId="2E019143" w14:textId="77777777" w:rsidR="00063133" w:rsidRPr="00D55F7B" w:rsidRDefault="00063133" w:rsidP="00063133">
      <w:r w:rsidRPr="00D55F7B">
        <w:t xml:space="preserve">Nedanstående diagram visar hur </w:t>
      </w:r>
      <w:r>
        <w:t>flödet ser ut när information om aktiviteter hämtas</w:t>
      </w:r>
      <w:r w:rsidRPr="00D55F7B">
        <w:t>.</w:t>
      </w:r>
      <w:r>
        <w:t xml:space="preserve"> Var informationen finns är inte känt i förhand. </w:t>
      </w:r>
    </w:p>
    <w:p w14:paraId="0D2E7516" w14:textId="77777777" w:rsidR="00063133" w:rsidRDefault="00063133" w:rsidP="00063133">
      <w:pPr>
        <w:tabs>
          <w:tab w:val="left" w:pos="5138"/>
        </w:tabs>
      </w:pPr>
      <w:r>
        <w:tab/>
      </w:r>
    </w:p>
    <w:p w14:paraId="4A4E73E1" w14:textId="77777777" w:rsidR="00063133" w:rsidRPr="00296580" w:rsidRDefault="00063133" w:rsidP="00063133">
      <w:pPr>
        <w:pStyle w:val="Rubrik4"/>
      </w:pPr>
      <w:r>
        <w:t>Arbetsflödesdiagram</w:t>
      </w:r>
    </w:p>
    <w:p w14:paraId="3EC062FE" w14:textId="77777777" w:rsidR="00063133" w:rsidRPr="0026242B" w:rsidRDefault="00063133" w:rsidP="00063133">
      <w:pPr>
        <w:tabs>
          <w:tab w:val="left" w:pos="567"/>
        </w:tabs>
        <w:rPr>
          <w:color w:val="4F81BD" w:themeColor="accent1"/>
        </w:rPr>
      </w:pPr>
    </w:p>
    <w:p w14:paraId="75A28575" w14:textId="77777777" w:rsidR="00063133" w:rsidRDefault="00063133" w:rsidP="00063133">
      <w:pPr>
        <w:tabs>
          <w:tab w:val="left" w:pos="567"/>
        </w:tabs>
        <w:jc w:val="center"/>
      </w:pPr>
      <w:r>
        <w:object w:dxaOrig="6037" w:dyaOrig="5564" w14:anchorId="7E0D8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1pt;height:277.85pt" o:ole="">
            <v:imagedata r:id="rId10" o:title=""/>
          </v:shape>
          <o:OLEObject Type="Embed" ProgID="Visio.Drawing.11" ShapeID="_x0000_i1025" DrawAspect="Content" ObjectID="_1473251179" r:id="rId11"/>
        </w:object>
      </w:r>
    </w:p>
    <w:p w14:paraId="76E6DBE0" w14:textId="77777777" w:rsidR="00063133" w:rsidRDefault="00063133" w:rsidP="00063133">
      <w:pPr>
        <w:rPr>
          <w:color w:val="4F81BD" w:themeColor="accent1"/>
        </w:rPr>
      </w:pPr>
    </w:p>
    <w:p w14:paraId="118E22AE" w14:textId="77777777" w:rsidR="00063133" w:rsidRPr="00A55D30" w:rsidRDefault="00063133" w:rsidP="00063133">
      <w:pPr>
        <w:pStyle w:val="Rubrik5"/>
      </w:pPr>
      <w:bookmarkStart w:id="36" w:name="_Toc368996808"/>
      <w:r w:rsidRPr="00A55D30">
        <w:t>Roller (Aktörer) i arbetsflödet</w:t>
      </w:r>
      <w:bookmarkEnd w:id="36"/>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C02AE0F" w14:textId="77777777" w:rsidTr="00E17DF3">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D51BE5" w14:textId="77777777" w:rsidR="00063133" w:rsidRPr="00F71DFD" w:rsidRDefault="00063133" w:rsidP="00E17DF3">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9BD9E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8BBBDED" w14:textId="77777777" w:rsidTr="00E17DF3">
        <w:trPr>
          <w:trHeight w:val="709"/>
        </w:trPr>
        <w:tc>
          <w:tcPr>
            <w:tcW w:w="1027" w:type="pct"/>
            <w:tcBorders>
              <w:top w:val="single" w:sz="6" w:space="0" w:color="auto"/>
            </w:tcBorders>
          </w:tcPr>
          <w:p w14:paraId="1DDC5210" w14:textId="77777777" w:rsidR="00063133" w:rsidRPr="00640CE2" w:rsidRDefault="00063133" w:rsidP="00E17DF3">
            <w:pPr>
              <w:spacing w:before="40" w:after="40"/>
            </w:pPr>
            <w:r w:rsidRPr="00640CE2">
              <w:t>Informations-konsument</w:t>
            </w:r>
          </w:p>
        </w:tc>
        <w:tc>
          <w:tcPr>
            <w:tcW w:w="3973" w:type="pct"/>
            <w:tcBorders>
              <w:top w:val="single" w:sz="6" w:space="0" w:color="auto"/>
            </w:tcBorders>
          </w:tcPr>
          <w:p w14:paraId="2844F6C5" w14:textId="77777777" w:rsidR="00063133" w:rsidRPr="00A55D30" w:rsidRDefault="00063133" w:rsidP="00E17DF3">
            <w:pPr>
              <w:spacing w:before="40" w:after="40"/>
            </w:pPr>
            <w:r>
              <w:t xml:space="preserve">Med informationskonsument avses en person eller annat externt system som vill hämta information om aktiviteter. </w:t>
            </w:r>
          </w:p>
        </w:tc>
      </w:tr>
    </w:tbl>
    <w:p w14:paraId="55722F8C" w14:textId="77777777" w:rsidR="00063133" w:rsidRPr="00A55D30" w:rsidRDefault="00063133" w:rsidP="00063133">
      <w:pPr>
        <w:tabs>
          <w:tab w:val="left" w:pos="567"/>
        </w:tabs>
        <w:rPr>
          <w:b/>
          <w:szCs w:val="24"/>
        </w:rPr>
      </w:pPr>
    </w:p>
    <w:p w14:paraId="1896F0D8" w14:textId="77777777" w:rsidR="00063133" w:rsidRPr="00A55D30" w:rsidRDefault="00063133" w:rsidP="00063133">
      <w:pPr>
        <w:pStyle w:val="Rubrik5"/>
      </w:pPr>
      <w:bookmarkStart w:id="37" w:name="_Toc368996809"/>
      <w:r w:rsidRPr="00A55D30">
        <w:t>Arbetssteg</w:t>
      </w:r>
      <w:bookmarkEnd w:id="37"/>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3133" w:rsidRPr="00F71DFD" w14:paraId="250AD2E9" w14:textId="77777777" w:rsidTr="00E17DF3">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A23FEB" w14:textId="77777777" w:rsidR="00063133" w:rsidRPr="00F71DFD" w:rsidRDefault="00063133" w:rsidP="00E17DF3">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7B161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C4665AA" w14:textId="77777777" w:rsidTr="00E17DF3">
        <w:trPr>
          <w:trHeight w:val="709"/>
        </w:trPr>
        <w:tc>
          <w:tcPr>
            <w:tcW w:w="1311" w:type="pct"/>
          </w:tcPr>
          <w:p w14:paraId="2B49FFCD" w14:textId="77777777" w:rsidR="00063133" w:rsidRPr="00A55D30" w:rsidRDefault="00063133" w:rsidP="00E17DF3">
            <w:pPr>
              <w:spacing w:before="40" w:after="40"/>
            </w:pPr>
            <w:r w:rsidRPr="002B65A2">
              <w:t>Sök info om aktivitet</w:t>
            </w:r>
            <w:r>
              <w:t>er för en viss patient/invånare</w:t>
            </w:r>
          </w:p>
        </w:tc>
        <w:tc>
          <w:tcPr>
            <w:tcW w:w="3689" w:type="pct"/>
          </w:tcPr>
          <w:p w14:paraId="50E71611" w14:textId="77777777" w:rsidR="00063133" w:rsidRPr="00A55D30" w:rsidRDefault="00063133" w:rsidP="00E17DF3">
            <w:pPr>
              <w:spacing w:before="40" w:after="40"/>
            </w:pPr>
            <w:r>
              <w:t xml:space="preserve">Informationskonsumenten söker efter information om aktiviteter kring en viss patient/invånare i syfte för uppföljning, kvalitetssäkring eller vård och behandling.  </w:t>
            </w:r>
          </w:p>
        </w:tc>
      </w:tr>
      <w:tr w:rsidR="00063133" w:rsidRPr="00A55D30" w14:paraId="398B3424" w14:textId="77777777" w:rsidTr="00E17DF3">
        <w:trPr>
          <w:trHeight w:val="709"/>
        </w:trPr>
        <w:tc>
          <w:tcPr>
            <w:tcW w:w="1311" w:type="pct"/>
          </w:tcPr>
          <w:p w14:paraId="43B6FC48" w14:textId="77777777" w:rsidR="00063133" w:rsidRPr="00A55D30" w:rsidRDefault="00063133" w:rsidP="00E17DF3">
            <w:pPr>
              <w:spacing w:before="40" w:after="40"/>
            </w:pPr>
            <w:r w:rsidRPr="00A55D30">
              <w:t xml:space="preserve">Tar emot </w:t>
            </w:r>
            <w:r>
              <w:t>aktivitet</w:t>
            </w:r>
            <w:r w:rsidRPr="00A55D30">
              <w:t>(er)</w:t>
            </w:r>
          </w:p>
        </w:tc>
        <w:tc>
          <w:tcPr>
            <w:tcW w:w="3689" w:type="pct"/>
          </w:tcPr>
          <w:p w14:paraId="5DF9219C" w14:textId="77777777" w:rsidR="00063133" w:rsidRPr="00A55D30" w:rsidRDefault="00063133" w:rsidP="00E17DF3">
            <w:pPr>
              <w:spacing w:before="40" w:after="40"/>
            </w:pPr>
            <w:r>
              <w:t xml:space="preserve">Informationskonsumenten </w:t>
            </w:r>
            <w:r w:rsidRPr="00A55D30">
              <w:t xml:space="preserve">tar </w:t>
            </w:r>
            <w:r>
              <w:t>emot den begärda informationen</w:t>
            </w:r>
            <w:r w:rsidRPr="00A55D30">
              <w:t>.</w:t>
            </w:r>
          </w:p>
        </w:tc>
      </w:tr>
    </w:tbl>
    <w:p w14:paraId="2C5C1415" w14:textId="77777777" w:rsidR="00063133" w:rsidRPr="00A55D30" w:rsidRDefault="00063133" w:rsidP="00063133"/>
    <w:p w14:paraId="637B3CA6" w14:textId="77777777" w:rsidR="00063133" w:rsidRPr="00A55D30" w:rsidRDefault="00063133" w:rsidP="00063133">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2412CA7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D2900A"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EC7A0A" w14:textId="77777777" w:rsidR="00063133" w:rsidRPr="00F71DFD" w:rsidRDefault="00063133" w:rsidP="00E17DF3">
            <w:pPr>
              <w:tabs>
                <w:tab w:val="left" w:pos="567"/>
              </w:tabs>
              <w:rPr>
                <w:b/>
                <w:szCs w:val="24"/>
              </w:rPr>
            </w:pPr>
            <w:r w:rsidRPr="00F71DFD">
              <w:rPr>
                <w:b/>
                <w:szCs w:val="24"/>
              </w:rPr>
              <w:t>Beskrivning alt. referens</w:t>
            </w:r>
          </w:p>
        </w:tc>
      </w:tr>
      <w:tr w:rsidR="00063133" w:rsidRPr="00412989" w14:paraId="64EC3ACC" w14:textId="77777777" w:rsidTr="00E17DF3">
        <w:trPr>
          <w:trHeight w:val="709"/>
        </w:trPr>
        <w:tc>
          <w:tcPr>
            <w:tcW w:w="1164" w:type="pct"/>
          </w:tcPr>
          <w:p w14:paraId="7FEF1D29" w14:textId="77777777" w:rsidR="00063133" w:rsidRPr="00412989" w:rsidRDefault="00063133" w:rsidP="00E17DF3">
            <w:pPr>
              <w:spacing w:before="40" w:after="40"/>
            </w:pPr>
            <w:r w:rsidRPr="00412989">
              <w:lastRenderedPageBreak/>
              <w:t>Sökkriterier</w:t>
            </w:r>
          </w:p>
        </w:tc>
        <w:tc>
          <w:tcPr>
            <w:tcW w:w="3836" w:type="pct"/>
          </w:tcPr>
          <w:p w14:paraId="133EA27C" w14:textId="77777777" w:rsidR="00063133" w:rsidRPr="00412989" w:rsidRDefault="00063133" w:rsidP="00E17DF3">
            <w:pPr>
              <w:spacing w:before="40" w:after="40"/>
            </w:pPr>
            <w:r w:rsidRPr="00412989">
              <w:t>Önskade kriterier för efterfrågad information</w:t>
            </w:r>
            <w:r>
              <w:t>.</w:t>
            </w:r>
          </w:p>
        </w:tc>
      </w:tr>
      <w:tr w:rsidR="00063133" w:rsidRPr="00412989" w14:paraId="32CA19EA" w14:textId="77777777" w:rsidTr="00E17DF3">
        <w:trPr>
          <w:trHeight w:val="709"/>
        </w:trPr>
        <w:tc>
          <w:tcPr>
            <w:tcW w:w="1164" w:type="pct"/>
          </w:tcPr>
          <w:p w14:paraId="55989673" w14:textId="77777777" w:rsidR="00063133" w:rsidRPr="00412989" w:rsidRDefault="00063133" w:rsidP="00E17DF3">
            <w:pPr>
              <w:spacing w:before="40" w:after="40"/>
            </w:pPr>
            <w:r>
              <w:t>Begäran</w:t>
            </w:r>
          </w:p>
        </w:tc>
        <w:tc>
          <w:tcPr>
            <w:tcW w:w="3836" w:type="pct"/>
          </w:tcPr>
          <w:p w14:paraId="59D09AA9" w14:textId="77777777" w:rsidR="00063133" w:rsidRPr="00412989" w:rsidRDefault="00063133" w:rsidP="00E17DF3">
            <w:pPr>
              <w:spacing w:before="40" w:after="40"/>
            </w:pPr>
            <w:r>
              <w:t>En begäran som skickas ut baserat på tidigare sökkriterier på efterfrågad aktivitetsdata.</w:t>
            </w:r>
          </w:p>
        </w:tc>
      </w:tr>
      <w:tr w:rsidR="00063133" w:rsidRPr="00A51E7F" w14:paraId="60D07960" w14:textId="77777777" w:rsidTr="00E17DF3">
        <w:trPr>
          <w:trHeight w:val="709"/>
        </w:trPr>
        <w:tc>
          <w:tcPr>
            <w:tcW w:w="1164" w:type="pct"/>
          </w:tcPr>
          <w:p w14:paraId="0E50FBA7" w14:textId="77777777" w:rsidR="00063133" w:rsidRPr="00412989" w:rsidRDefault="00063133" w:rsidP="00E17DF3">
            <w:pPr>
              <w:spacing w:before="40" w:after="40"/>
            </w:pPr>
            <w:r>
              <w:t>Svar</w:t>
            </w:r>
          </w:p>
        </w:tc>
        <w:tc>
          <w:tcPr>
            <w:tcW w:w="3836" w:type="pct"/>
          </w:tcPr>
          <w:p w14:paraId="53D300BF" w14:textId="77777777" w:rsidR="00063133" w:rsidRPr="00412989" w:rsidRDefault="00063133" w:rsidP="00E17DF3">
            <w:pPr>
              <w:spacing w:before="40" w:after="40"/>
            </w:pPr>
            <w:r>
              <w:t xml:space="preserve">Svar på begäran med aktivitetsdata.  </w:t>
            </w:r>
          </w:p>
        </w:tc>
      </w:tr>
      <w:tr w:rsidR="00063133" w:rsidRPr="00A51E7F" w14:paraId="425B8A23" w14:textId="77777777" w:rsidTr="00E17DF3">
        <w:trPr>
          <w:trHeight w:val="709"/>
        </w:trPr>
        <w:tc>
          <w:tcPr>
            <w:tcW w:w="1164" w:type="pct"/>
            <w:tcBorders>
              <w:top w:val="single" w:sz="6" w:space="0" w:color="auto"/>
            </w:tcBorders>
          </w:tcPr>
          <w:p w14:paraId="38CD377C" w14:textId="77777777" w:rsidR="00063133" w:rsidRPr="00A55D30" w:rsidRDefault="00063133" w:rsidP="00E17DF3">
            <w:pPr>
              <w:spacing w:before="40" w:after="40"/>
            </w:pPr>
            <w:r>
              <w:t>Aktiviteter</w:t>
            </w:r>
          </w:p>
        </w:tc>
        <w:tc>
          <w:tcPr>
            <w:tcW w:w="3836" w:type="pct"/>
            <w:tcBorders>
              <w:top w:val="single" w:sz="6" w:space="0" w:color="auto"/>
            </w:tcBorders>
          </w:tcPr>
          <w:p w14:paraId="33D66132" w14:textId="77777777" w:rsidR="00063133" w:rsidRPr="00A55D30" w:rsidRDefault="00063133" w:rsidP="00E17DF3">
            <w:pPr>
              <w:spacing w:before="40" w:after="40"/>
            </w:pPr>
            <w:r>
              <w:t xml:space="preserve">Aktivitetsdata som tas emot av informationskonsumenten. </w:t>
            </w:r>
          </w:p>
        </w:tc>
      </w:tr>
    </w:tbl>
    <w:p w14:paraId="4CCF4BC9" w14:textId="77777777" w:rsidR="00063133" w:rsidRPr="00A51E7F" w:rsidRDefault="00063133" w:rsidP="00063133">
      <w:pPr>
        <w:rPr>
          <w:highlight w:val="yellow"/>
        </w:rPr>
      </w:pPr>
    </w:p>
    <w:p w14:paraId="479B4D83"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353BD80"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F97F38"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925F03"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0F17295F" w14:textId="77777777" w:rsidTr="00E17DF3">
        <w:trPr>
          <w:trHeight w:val="709"/>
        </w:trPr>
        <w:tc>
          <w:tcPr>
            <w:tcW w:w="1354" w:type="pct"/>
            <w:tcBorders>
              <w:top w:val="single" w:sz="6" w:space="0" w:color="auto"/>
              <w:bottom w:val="single" w:sz="6" w:space="0" w:color="auto"/>
            </w:tcBorders>
          </w:tcPr>
          <w:p w14:paraId="0E998EF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40DC3A4"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10A9107F" w14:textId="77777777" w:rsidTr="00E17DF3">
        <w:trPr>
          <w:trHeight w:val="709"/>
        </w:trPr>
        <w:tc>
          <w:tcPr>
            <w:tcW w:w="1354" w:type="pct"/>
            <w:tcBorders>
              <w:top w:val="single" w:sz="6" w:space="0" w:color="auto"/>
              <w:bottom w:val="single" w:sz="6" w:space="0" w:color="auto"/>
            </w:tcBorders>
          </w:tcPr>
          <w:p w14:paraId="069ADD3C"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7E25F15A"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3A4A18D4" w14:textId="77777777" w:rsidTr="00E17DF3">
        <w:trPr>
          <w:trHeight w:val="709"/>
        </w:trPr>
        <w:tc>
          <w:tcPr>
            <w:tcW w:w="1354" w:type="pct"/>
            <w:tcBorders>
              <w:top w:val="single" w:sz="6" w:space="0" w:color="auto"/>
            </w:tcBorders>
          </w:tcPr>
          <w:p w14:paraId="40EA82EC" w14:textId="77777777" w:rsidR="00063133" w:rsidRPr="00211EF1" w:rsidRDefault="00063133" w:rsidP="00E17DF3">
            <w:pPr>
              <w:spacing w:before="40" w:after="40"/>
            </w:pPr>
            <w:r>
              <w:t>Tjänsteproducent</w:t>
            </w:r>
          </w:p>
        </w:tc>
        <w:tc>
          <w:tcPr>
            <w:tcW w:w="3646" w:type="pct"/>
            <w:tcBorders>
              <w:top w:val="single" w:sz="6" w:space="0" w:color="auto"/>
            </w:tcBorders>
          </w:tcPr>
          <w:p w14:paraId="7FAD66B5" w14:textId="77777777" w:rsidR="00063133" w:rsidRDefault="00063133" w:rsidP="00E17DF3">
            <w:pPr>
              <w:spacing w:before="40" w:after="40"/>
            </w:pPr>
            <w:r>
              <w:t xml:space="preserve">Tjänsteproducenter uppvisar ett tekniskt gränssnitt för tjänstekonsumenter. I detta fall genom frågemeddelanden som begär information. </w:t>
            </w:r>
          </w:p>
        </w:tc>
      </w:tr>
    </w:tbl>
    <w:p w14:paraId="47A74638" w14:textId="77777777" w:rsidR="00063133" w:rsidRDefault="00063133" w:rsidP="00063133">
      <w:pPr>
        <w:spacing w:line="240" w:lineRule="auto"/>
        <w:rPr>
          <w:rFonts w:eastAsia="Times New Roman"/>
          <w:bCs/>
          <w:iCs/>
          <w:sz w:val="24"/>
        </w:rPr>
      </w:pPr>
      <w:r>
        <w:br w:type="page"/>
      </w:r>
    </w:p>
    <w:p w14:paraId="773DBDF0" w14:textId="77777777" w:rsidR="00063133" w:rsidRDefault="00063133" w:rsidP="00063133">
      <w:pPr>
        <w:pStyle w:val="Rubrik4"/>
      </w:pPr>
      <w:r w:rsidRPr="0026242B">
        <w:lastRenderedPageBreak/>
        <w:t>Sekvensdiagram</w:t>
      </w:r>
    </w:p>
    <w:p w14:paraId="16AC9A19" w14:textId="77777777" w:rsidR="00063133" w:rsidRPr="00040252" w:rsidRDefault="00063133" w:rsidP="00063133">
      <w:r>
        <w:t xml:space="preserve">Siffrorna i diagrammet nedan kopplar ihop begäran-svar för respektive meddelande. </w:t>
      </w:r>
    </w:p>
    <w:p w14:paraId="76A078EF" w14:textId="77777777" w:rsidR="00063133" w:rsidRPr="0026242B" w:rsidRDefault="00063133" w:rsidP="00063133">
      <w:pPr>
        <w:jc w:val="center"/>
      </w:pPr>
      <w:r>
        <w:object w:dxaOrig="11598" w:dyaOrig="10253" w14:anchorId="68C443EA">
          <v:shape id="_x0000_i1026" type="#_x0000_t75" style="width:434.35pt;height:383.5pt" o:ole="">
            <v:imagedata r:id="rId12" o:title=""/>
          </v:shape>
          <o:OLEObject Type="Embed" ProgID="Visio.Drawing.11" ShapeID="_x0000_i1026" DrawAspect="Content" ObjectID="_1473251180" r:id="rId13"/>
        </w:object>
      </w:r>
    </w:p>
    <w:p w14:paraId="054C7073" w14:textId="77777777" w:rsidR="00063133" w:rsidRPr="0026242B" w:rsidRDefault="00063133" w:rsidP="00063133">
      <w:pPr>
        <w:jc w:val="center"/>
        <w:rPr>
          <w:color w:val="4F81BD" w:themeColor="accent1"/>
        </w:rPr>
      </w:pPr>
    </w:p>
    <w:p w14:paraId="6082968F"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1523C8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D6E14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8D9898" w14:textId="77777777" w:rsidR="00063133" w:rsidRPr="00F71DFD" w:rsidRDefault="00063133" w:rsidP="00E17DF3">
            <w:pPr>
              <w:spacing w:before="40" w:after="40"/>
              <w:rPr>
                <w:b/>
              </w:rPr>
            </w:pPr>
            <w:r w:rsidRPr="00F71DFD">
              <w:rPr>
                <w:b/>
              </w:rPr>
              <w:t>Beskrivning</w:t>
            </w:r>
          </w:p>
        </w:tc>
      </w:tr>
      <w:tr w:rsidR="00063133" w:rsidRPr="008A6814" w14:paraId="7D5753AC" w14:textId="77777777" w:rsidTr="00E17DF3">
        <w:tc>
          <w:tcPr>
            <w:tcW w:w="1951" w:type="dxa"/>
            <w:tcBorders>
              <w:top w:val="single" w:sz="6" w:space="0" w:color="auto"/>
            </w:tcBorders>
          </w:tcPr>
          <w:p w14:paraId="18C9E2F7" w14:textId="77777777" w:rsidR="00063133" w:rsidRPr="008A6814" w:rsidRDefault="00063133" w:rsidP="00E17DF3">
            <w:pPr>
              <w:spacing w:before="40" w:after="40"/>
            </w:pPr>
            <w:r>
              <w:t>Tjänstekonsument</w:t>
            </w:r>
          </w:p>
        </w:tc>
        <w:tc>
          <w:tcPr>
            <w:tcW w:w="6863" w:type="dxa"/>
            <w:tcBorders>
              <w:top w:val="single" w:sz="6" w:space="0" w:color="auto"/>
            </w:tcBorders>
          </w:tcPr>
          <w:p w14:paraId="1414CF09" w14:textId="77777777" w:rsidR="00063133" w:rsidRPr="008A6814" w:rsidRDefault="00063133" w:rsidP="00E17DF3">
            <w:pPr>
              <w:spacing w:before="40" w:after="40"/>
            </w:pPr>
            <w:r>
              <w:t xml:space="preserve">Verksamhetssystem i rollen som tjänstekonsument som interagerar med information från andra källor. I detta fall för att hämta information i form av aktiviteter. </w:t>
            </w:r>
          </w:p>
        </w:tc>
      </w:tr>
      <w:tr w:rsidR="00063133" w:rsidRPr="008A6814" w14:paraId="5E670844" w14:textId="77777777" w:rsidTr="00E17DF3">
        <w:tc>
          <w:tcPr>
            <w:tcW w:w="1951" w:type="dxa"/>
          </w:tcPr>
          <w:p w14:paraId="1A31F1A9" w14:textId="77777777" w:rsidR="00063133" w:rsidRPr="008A6814" w:rsidRDefault="00063133" w:rsidP="00E17DF3">
            <w:pPr>
              <w:spacing w:before="40" w:after="40"/>
            </w:pPr>
            <w:r>
              <w:t>Tjänsteplattformen</w:t>
            </w:r>
          </w:p>
        </w:tc>
        <w:tc>
          <w:tcPr>
            <w:tcW w:w="6863" w:type="dxa"/>
          </w:tcPr>
          <w:p w14:paraId="0910A3C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8A6814" w14:paraId="02EE1AFD" w14:textId="77777777" w:rsidTr="00E17DF3">
        <w:tc>
          <w:tcPr>
            <w:tcW w:w="1951" w:type="dxa"/>
          </w:tcPr>
          <w:p w14:paraId="31B4FAC9" w14:textId="77777777" w:rsidR="00063133" w:rsidRPr="008A6814" w:rsidRDefault="00063133" w:rsidP="00E17DF3">
            <w:pPr>
              <w:spacing w:before="40" w:after="40"/>
            </w:pPr>
            <w:r>
              <w:lastRenderedPageBreak/>
              <w:t>Aggregerande tjänst</w:t>
            </w:r>
          </w:p>
        </w:tc>
        <w:tc>
          <w:tcPr>
            <w:tcW w:w="6863" w:type="dxa"/>
          </w:tcPr>
          <w:p w14:paraId="0705C1F2" w14:textId="77777777" w:rsidR="00063133" w:rsidRPr="008A6814" w:rsidRDefault="00063133" w:rsidP="00E17DF3">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063133" w:rsidRPr="00A51E7F" w14:paraId="05696A65" w14:textId="77777777" w:rsidTr="00E17DF3">
        <w:tc>
          <w:tcPr>
            <w:tcW w:w="1951" w:type="dxa"/>
          </w:tcPr>
          <w:p w14:paraId="038E06A0" w14:textId="77777777" w:rsidR="00063133" w:rsidRPr="008A6814" w:rsidRDefault="00063133" w:rsidP="00E17DF3">
            <w:pPr>
              <w:spacing w:before="40" w:after="40"/>
            </w:pPr>
            <w:r>
              <w:t>Engagemangsindex</w:t>
            </w:r>
          </w:p>
        </w:tc>
        <w:tc>
          <w:tcPr>
            <w:tcW w:w="6863" w:type="dxa"/>
          </w:tcPr>
          <w:p w14:paraId="7AA0C9C4"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r w:rsidR="00063133" w:rsidRPr="00A51E7F" w14:paraId="65C0FA02" w14:textId="77777777" w:rsidTr="00E17DF3">
        <w:tc>
          <w:tcPr>
            <w:tcW w:w="1951" w:type="dxa"/>
          </w:tcPr>
          <w:p w14:paraId="3823552C" w14:textId="77777777" w:rsidR="00063133" w:rsidRPr="008A6814" w:rsidRDefault="00063133" w:rsidP="00E17DF3">
            <w:pPr>
              <w:spacing w:before="40" w:after="40"/>
            </w:pPr>
            <w:r>
              <w:t>Tjänsteproducent</w:t>
            </w:r>
          </w:p>
        </w:tc>
        <w:tc>
          <w:tcPr>
            <w:tcW w:w="6863" w:type="dxa"/>
          </w:tcPr>
          <w:p w14:paraId="3E874077" w14:textId="77777777" w:rsidR="00063133" w:rsidRDefault="00063133" w:rsidP="00E17DF3">
            <w:pPr>
              <w:spacing w:before="40" w:after="40"/>
            </w:pPr>
            <w:r>
              <w:t xml:space="preserve">Tjänsteproducenter uppvisar ett tekniskt gränssnitt för tjänstekonsumenter så att dessa genom frågemeddelanden kan begära/uppdatera/skicka information. </w:t>
            </w:r>
          </w:p>
        </w:tc>
      </w:tr>
    </w:tbl>
    <w:p w14:paraId="37440455" w14:textId="77777777" w:rsidR="00063133" w:rsidRPr="00A51E7F" w:rsidRDefault="00063133" w:rsidP="00063133">
      <w:pPr>
        <w:rPr>
          <w:highlight w:val="yellow"/>
        </w:rPr>
      </w:pPr>
    </w:p>
    <w:p w14:paraId="4766F00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1B18A903"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13B48E"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028E44" w14:textId="77777777" w:rsidR="00063133" w:rsidRPr="00F71DFD" w:rsidRDefault="00063133" w:rsidP="00E17DF3">
            <w:pPr>
              <w:spacing w:before="40" w:after="40"/>
              <w:rPr>
                <w:b/>
              </w:rPr>
            </w:pPr>
            <w:r w:rsidRPr="00F71DFD">
              <w:rPr>
                <w:b/>
              </w:rPr>
              <w:t>Beskrivning</w:t>
            </w:r>
          </w:p>
        </w:tc>
      </w:tr>
      <w:tr w:rsidR="00063133" w:rsidRPr="00445AF5" w14:paraId="66555D3A" w14:textId="77777777" w:rsidTr="00E17DF3">
        <w:tc>
          <w:tcPr>
            <w:tcW w:w="2943" w:type="dxa"/>
            <w:tcBorders>
              <w:top w:val="single" w:sz="6" w:space="0" w:color="auto"/>
            </w:tcBorders>
          </w:tcPr>
          <w:p w14:paraId="1C18978E" w14:textId="77777777" w:rsidR="00063133" w:rsidRDefault="00063133" w:rsidP="00E17DF3">
            <w:pPr>
              <w:spacing w:before="40" w:after="40"/>
            </w:pPr>
            <w:r>
              <w:t>1. GetActivity(Request)</w:t>
            </w:r>
          </w:p>
        </w:tc>
        <w:tc>
          <w:tcPr>
            <w:tcW w:w="5947" w:type="dxa"/>
            <w:tcBorders>
              <w:top w:val="single" w:sz="6" w:space="0" w:color="auto"/>
            </w:tcBorders>
          </w:tcPr>
          <w:p w14:paraId="767AF6A7" w14:textId="77777777" w:rsidR="00063133" w:rsidRPr="00A55D30" w:rsidRDefault="00063133" w:rsidP="00E17DF3">
            <w:pPr>
              <w:spacing w:before="40" w:after="40"/>
            </w:pPr>
            <w:r>
              <w:t xml:space="preserve">Tjänstekonsumenten vill hämta aktiviter via tjänstekontraktet GetActivity kring en viss invånare/patient från andra källor/informationsägare. Källorna/informationsägarna i detta fall är inte kända och därmed är Logical Address den aggregerande tjänsten. </w:t>
            </w:r>
          </w:p>
        </w:tc>
      </w:tr>
      <w:tr w:rsidR="00063133" w:rsidRPr="00445AF5" w14:paraId="4251E12A" w14:textId="77777777" w:rsidTr="00E17DF3">
        <w:tc>
          <w:tcPr>
            <w:tcW w:w="2943" w:type="dxa"/>
            <w:tcBorders>
              <w:top w:val="single" w:sz="6" w:space="0" w:color="auto"/>
            </w:tcBorders>
          </w:tcPr>
          <w:p w14:paraId="73E65DF2" w14:textId="77777777" w:rsidR="00063133" w:rsidRDefault="00063133" w:rsidP="00E17DF3">
            <w:pPr>
              <w:spacing w:before="40" w:after="40"/>
            </w:pPr>
            <w:r>
              <w:t>2. GetActivity(Request)</w:t>
            </w:r>
          </w:p>
        </w:tc>
        <w:tc>
          <w:tcPr>
            <w:tcW w:w="5947" w:type="dxa"/>
            <w:tcBorders>
              <w:top w:val="single" w:sz="6" w:space="0" w:color="auto"/>
            </w:tcBorders>
          </w:tcPr>
          <w:p w14:paraId="67AF11FC" w14:textId="77777777" w:rsidR="00063133" w:rsidRDefault="00063133" w:rsidP="00E17DF3">
            <w:pPr>
              <w:spacing w:before="40" w:after="40"/>
            </w:pPr>
            <w:r>
              <w:t xml:space="preserve">Tjänsteplattformen slussar vidare till rätt teknisk adress enligt Logical Address med hjälp av tjänsteadresseringskatalogen. </w:t>
            </w:r>
          </w:p>
        </w:tc>
      </w:tr>
      <w:tr w:rsidR="00063133" w:rsidRPr="00445AF5" w14:paraId="661BC52C" w14:textId="77777777" w:rsidTr="00E17DF3">
        <w:tc>
          <w:tcPr>
            <w:tcW w:w="2943" w:type="dxa"/>
            <w:tcBorders>
              <w:top w:val="single" w:sz="6" w:space="0" w:color="auto"/>
            </w:tcBorders>
          </w:tcPr>
          <w:p w14:paraId="5A37E252" w14:textId="77777777" w:rsidR="00063133" w:rsidRDefault="00063133" w:rsidP="00E17DF3">
            <w:pPr>
              <w:spacing w:before="40" w:after="40"/>
            </w:pPr>
            <w:r>
              <w:t>3. FindContent(Request)</w:t>
            </w:r>
          </w:p>
        </w:tc>
        <w:tc>
          <w:tcPr>
            <w:tcW w:w="5947" w:type="dxa"/>
            <w:tcBorders>
              <w:top w:val="single" w:sz="6" w:space="0" w:color="auto"/>
            </w:tcBorders>
          </w:tcPr>
          <w:p w14:paraId="2CF24A5E" w14:textId="77777777" w:rsidR="00063133" w:rsidRPr="00A55D30" w:rsidRDefault="00063133" w:rsidP="00E17DF3">
            <w:pPr>
              <w:spacing w:before="40" w:after="40"/>
            </w:pPr>
            <w:r>
              <w:t>Tjänstekontraktet FindContent anropas för att ta reda på var information om aktiviteter finns. Vilken vårdenhet/informationsägare har informationen?</w:t>
            </w:r>
          </w:p>
        </w:tc>
      </w:tr>
      <w:tr w:rsidR="00063133" w:rsidRPr="00445AF5" w14:paraId="4C536ADE" w14:textId="77777777" w:rsidTr="00E17DF3">
        <w:tc>
          <w:tcPr>
            <w:tcW w:w="2943" w:type="dxa"/>
            <w:tcBorders>
              <w:top w:val="single" w:sz="6" w:space="0" w:color="auto"/>
            </w:tcBorders>
          </w:tcPr>
          <w:p w14:paraId="52681EB2" w14:textId="77777777" w:rsidR="00063133" w:rsidRDefault="00063133" w:rsidP="00E17DF3">
            <w:pPr>
              <w:spacing w:before="40" w:after="40"/>
            </w:pPr>
            <w:r>
              <w:t>4. FindContent(Request)</w:t>
            </w:r>
          </w:p>
        </w:tc>
        <w:tc>
          <w:tcPr>
            <w:tcW w:w="5947" w:type="dxa"/>
            <w:tcBorders>
              <w:top w:val="single" w:sz="6" w:space="0" w:color="auto"/>
            </w:tcBorders>
          </w:tcPr>
          <w:p w14:paraId="7F6E7A36" w14:textId="77777777" w:rsidR="00063133" w:rsidRDefault="00063133" w:rsidP="00E17DF3">
            <w:pPr>
              <w:spacing w:before="40" w:after="40"/>
            </w:pPr>
            <w:r>
              <w:t xml:space="preserve">Tjänsteplattformen slussar vidare frågan till stödtjänsten engagemangsindex. </w:t>
            </w:r>
          </w:p>
        </w:tc>
      </w:tr>
      <w:tr w:rsidR="00063133" w:rsidRPr="00445AF5" w14:paraId="2B03296F" w14:textId="77777777" w:rsidTr="00E17DF3">
        <w:tc>
          <w:tcPr>
            <w:tcW w:w="2943" w:type="dxa"/>
            <w:tcBorders>
              <w:top w:val="single" w:sz="6" w:space="0" w:color="auto"/>
            </w:tcBorders>
          </w:tcPr>
          <w:p w14:paraId="3737AD3A" w14:textId="77777777" w:rsidR="00063133" w:rsidRDefault="00063133" w:rsidP="00E17DF3">
            <w:pPr>
              <w:spacing w:before="40" w:after="40"/>
            </w:pPr>
            <w:r>
              <w:t>4. FindContent(Response)</w:t>
            </w:r>
          </w:p>
        </w:tc>
        <w:tc>
          <w:tcPr>
            <w:tcW w:w="5947" w:type="dxa"/>
            <w:tcBorders>
              <w:top w:val="single" w:sz="6" w:space="0" w:color="auto"/>
            </w:tcBorders>
          </w:tcPr>
          <w:p w14:paraId="6DFD5718" w14:textId="77777777" w:rsidR="00063133" w:rsidRPr="00A55D30" w:rsidRDefault="00063133" w:rsidP="00E17DF3">
            <w:pPr>
              <w:spacing w:before="40" w:after="40"/>
            </w:pPr>
            <w:r>
              <w:t xml:space="preserve">Engagemangsindex svarar på frågan (returnerar) vilken vårdenhet/informationsägare innehar information om aktivititer. </w:t>
            </w:r>
          </w:p>
        </w:tc>
      </w:tr>
      <w:tr w:rsidR="00063133" w:rsidRPr="00445AF5" w14:paraId="29DC2CB7" w14:textId="77777777" w:rsidTr="00E17DF3">
        <w:tc>
          <w:tcPr>
            <w:tcW w:w="2943" w:type="dxa"/>
            <w:tcBorders>
              <w:top w:val="single" w:sz="6" w:space="0" w:color="auto"/>
            </w:tcBorders>
          </w:tcPr>
          <w:p w14:paraId="33594896" w14:textId="77777777" w:rsidR="00063133" w:rsidRDefault="00063133" w:rsidP="00E17DF3">
            <w:pPr>
              <w:spacing w:before="40" w:after="40"/>
            </w:pPr>
            <w:r>
              <w:t>3. FindContent(Response)</w:t>
            </w:r>
          </w:p>
        </w:tc>
        <w:tc>
          <w:tcPr>
            <w:tcW w:w="5947" w:type="dxa"/>
            <w:tcBorders>
              <w:top w:val="single" w:sz="6" w:space="0" w:color="auto"/>
            </w:tcBorders>
          </w:tcPr>
          <w:p w14:paraId="0342845A" w14:textId="77777777" w:rsidR="00063133" w:rsidRDefault="00063133" w:rsidP="00E17DF3">
            <w:pPr>
              <w:spacing w:before="40" w:after="40"/>
            </w:pPr>
            <w:r>
              <w:t>Tjänsteplattformen slussar vidare svaret till den aggregerande tjänsten.</w:t>
            </w:r>
          </w:p>
        </w:tc>
      </w:tr>
      <w:tr w:rsidR="00063133" w:rsidRPr="00445AF5" w14:paraId="7F6E8005" w14:textId="77777777" w:rsidTr="00E17DF3">
        <w:tc>
          <w:tcPr>
            <w:tcW w:w="2943" w:type="dxa"/>
          </w:tcPr>
          <w:p w14:paraId="7EAC2EE9" w14:textId="77777777" w:rsidR="00063133" w:rsidRPr="00445AF5" w:rsidRDefault="00063133" w:rsidP="00E17DF3">
            <w:pPr>
              <w:spacing w:before="40" w:after="40"/>
            </w:pPr>
            <w:r>
              <w:t xml:space="preserve">5. </w:t>
            </w:r>
            <w:r w:rsidRPr="00445AF5">
              <w:t>Get</w:t>
            </w:r>
            <w:r>
              <w:t>Activity(</w:t>
            </w:r>
            <w:r w:rsidRPr="00445AF5">
              <w:t>Request</w:t>
            </w:r>
            <w:r>
              <w:t>)</w:t>
            </w:r>
          </w:p>
        </w:tc>
        <w:tc>
          <w:tcPr>
            <w:tcW w:w="5947" w:type="dxa"/>
          </w:tcPr>
          <w:p w14:paraId="2E90ADF6" w14:textId="77777777" w:rsidR="00063133" w:rsidRPr="00445AF5" w:rsidRDefault="00063133" w:rsidP="00E17DF3">
            <w:pPr>
              <w:spacing w:before="40" w:after="40"/>
            </w:pPr>
            <w:r>
              <w:t xml:space="preserve">Tjänstekontraktet GetActivity anropas tillsammans med information vilken vårdenhet/informationsägare som innehar information om aktiviter kring en viss invånare/patient. </w:t>
            </w:r>
          </w:p>
        </w:tc>
      </w:tr>
      <w:tr w:rsidR="00063133" w:rsidRPr="00445AF5" w14:paraId="43508894" w14:textId="77777777" w:rsidTr="00E17DF3">
        <w:tc>
          <w:tcPr>
            <w:tcW w:w="2943" w:type="dxa"/>
          </w:tcPr>
          <w:p w14:paraId="4D322EDC" w14:textId="77777777" w:rsidR="00063133" w:rsidRPr="00445AF5" w:rsidRDefault="00063133" w:rsidP="00E17DF3">
            <w:pPr>
              <w:spacing w:before="40" w:after="40"/>
            </w:pPr>
            <w:r>
              <w:t>6.</w:t>
            </w:r>
            <w:r w:rsidRPr="00445AF5">
              <w:t xml:space="preserve"> Get</w:t>
            </w:r>
            <w:r>
              <w:t>Activity(</w:t>
            </w:r>
            <w:r w:rsidRPr="00445AF5">
              <w:t>Request</w:t>
            </w:r>
            <w:r>
              <w:t>)</w:t>
            </w:r>
          </w:p>
        </w:tc>
        <w:tc>
          <w:tcPr>
            <w:tcW w:w="5947" w:type="dxa"/>
          </w:tcPr>
          <w:p w14:paraId="193C8F42" w14:textId="77777777" w:rsidR="00063133" w:rsidRPr="00445AF5" w:rsidRDefault="00063133" w:rsidP="00E17DF3">
            <w:pPr>
              <w:spacing w:before="40" w:after="40"/>
            </w:pPr>
            <w:r>
              <w:t xml:space="preserve">Tjänsteplattformen slussar frågan vidare till rätt teknisk adress med hjälp av tjänsteadresseringskatalogen. </w:t>
            </w:r>
          </w:p>
        </w:tc>
      </w:tr>
      <w:tr w:rsidR="00063133" w:rsidRPr="00445AF5" w14:paraId="4E12BACC" w14:textId="77777777" w:rsidTr="00E17DF3">
        <w:tc>
          <w:tcPr>
            <w:tcW w:w="2943" w:type="dxa"/>
          </w:tcPr>
          <w:p w14:paraId="0394790D" w14:textId="77777777" w:rsidR="00063133" w:rsidRPr="00445AF5" w:rsidRDefault="00063133" w:rsidP="00E17DF3">
            <w:pPr>
              <w:spacing w:before="40" w:after="40"/>
            </w:pPr>
            <w:r>
              <w:t>6.</w:t>
            </w:r>
            <w:r w:rsidRPr="00445AF5">
              <w:t xml:space="preserve"> Get</w:t>
            </w:r>
            <w:r>
              <w:t>Activity(</w:t>
            </w:r>
            <w:r w:rsidRPr="00445AF5">
              <w:t>Response</w:t>
            </w:r>
            <w:r>
              <w:t>)</w:t>
            </w:r>
          </w:p>
        </w:tc>
        <w:tc>
          <w:tcPr>
            <w:tcW w:w="5947" w:type="dxa"/>
          </w:tcPr>
          <w:p w14:paraId="71F48EAF" w14:textId="77777777" w:rsidR="00063133" w:rsidRPr="00445AF5" w:rsidRDefault="00063133" w:rsidP="00E17DF3">
            <w:pPr>
              <w:spacing w:before="40" w:after="40"/>
            </w:pPr>
            <w:r>
              <w:t xml:space="preserve">Tjänsteproducenten svarar på frågan (returnerar) och skickar </w:t>
            </w:r>
            <w:r>
              <w:lastRenderedPageBreak/>
              <w:t xml:space="preserve">aktivitet(er) kring efterfrågad patient/invånare. </w:t>
            </w:r>
          </w:p>
        </w:tc>
      </w:tr>
      <w:tr w:rsidR="00063133" w:rsidRPr="00445AF5" w14:paraId="76B2739A" w14:textId="77777777" w:rsidTr="00E17DF3">
        <w:tc>
          <w:tcPr>
            <w:tcW w:w="2943" w:type="dxa"/>
          </w:tcPr>
          <w:p w14:paraId="3F94FB40" w14:textId="77777777" w:rsidR="00063133" w:rsidRDefault="00063133" w:rsidP="00E17DF3">
            <w:pPr>
              <w:spacing w:before="40" w:after="40"/>
            </w:pPr>
            <w:r>
              <w:lastRenderedPageBreak/>
              <w:t>5.</w:t>
            </w:r>
            <w:r w:rsidRPr="00445AF5">
              <w:t xml:space="preserve"> Get</w:t>
            </w:r>
            <w:r>
              <w:t>Activity(</w:t>
            </w:r>
            <w:r w:rsidRPr="00445AF5">
              <w:t>Response</w:t>
            </w:r>
            <w:r>
              <w:t xml:space="preserve">) </w:t>
            </w:r>
          </w:p>
        </w:tc>
        <w:tc>
          <w:tcPr>
            <w:tcW w:w="5947" w:type="dxa"/>
          </w:tcPr>
          <w:p w14:paraId="5177A99B" w14:textId="77777777" w:rsidR="00063133" w:rsidRPr="00445AF5" w:rsidRDefault="00063133" w:rsidP="00E17DF3">
            <w:pPr>
              <w:spacing w:before="40" w:after="40"/>
            </w:pPr>
            <w:r>
              <w:t>Tjänsteplattformen slussar vidare svaret till den aggregerande tjänsten.</w:t>
            </w:r>
          </w:p>
        </w:tc>
      </w:tr>
      <w:tr w:rsidR="00063133" w:rsidRPr="00A51E7F" w14:paraId="44921A56" w14:textId="77777777" w:rsidTr="00E17DF3">
        <w:tc>
          <w:tcPr>
            <w:tcW w:w="2943" w:type="dxa"/>
          </w:tcPr>
          <w:p w14:paraId="3709C20C" w14:textId="77777777" w:rsidR="00063133" w:rsidRPr="00445AF5" w:rsidRDefault="00063133" w:rsidP="00E17DF3">
            <w:pPr>
              <w:spacing w:before="40" w:after="40"/>
            </w:pPr>
            <w:r>
              <w:t xml:space="preserve">2. </w:t>
            </w:r>
            <w:r w:rsidRPr="00445AF5">
              <w:t>Get</w:t>
            </w:r>
            <w:r>
              <w:t>Activity(</w:t>
            </w:r>
            <w:r w:rsidRPr="00445AF5">
              <w:t>Response</w:t>
            </w:r>
            <w:r>
              <w:t>)</w:t>
            </w:r>
          </w:p>
        </w:tc>
        <w:tc>
          <w:tcPr>
            <w:tcW w:w="5947" w:type="dxa"/>
          </w:tcPr>
          <w:p w14:paraId="0C661DCE" w14:textId="77777777" w:rsidR="00063133" w:rsidRPr="00445AF5" w:rsidRDefault="00063133" w:rsidP="00E17DF3">
            <w:pPr>
              <w:spacing w:before="40" w:after="40"/>
            </w:pPr>
            <w:r>
              <w:t xml:space="preserve">Den aggregerande tjänsten slår ihop svaren till ett meddelande och skickar det till tjänsteplattformen. </w:t>
            </w:r>
          </w:p>
        </w:tc>
      </w:tr>
      <w:tr w:rsidR="00063133" w:rsidRPr="00A51E7F" w14:paraId="6A6E3186" w14:textId="77777777" w:rsidTr="00E17DF3">
        <w:tc>
          <w:tcPr>
            <w:tcW w:w="2943" w:type="dxa"/>
          </w:tcPr>
          <w:p w14:paraId="34093F6B" w14:textId="77777777" w:rsidR="00063133" w:rsidRDefault="00063133" w:rsidP="00E17DF3">
            <w:pPr>
              <w:spacing w:before="40" w:after="40"/>
            </w:pPr>
            <w:r>
              <w:t xml:space="preserve">1. </w:t>
            </w:r>
            <w:r w:rsidRPr="00445AF5">
              <w:t>Get</w:t>
            </w:r>
            <w:r>
              <w:t>Activity(</w:t>
            </w:r>
            <w:r w:rsidRPr="00445AF5">
              <w:t>Response</w:t>
            </w:r>
            <w:r>
              <w:t>)</w:t>
            </w:r>
          </w:p>
        </w:tc>
        <w:tc>
          <w:tcPr>
            <w:tcW w:w="5947" w:type="dxa"/>
          </w:tcPr>
          <w:p w14:paraId="61D2AE1B" w14:textId="77777777" w:rsidR="00063133" w:rsidRPr="00445AF5" w:rsidRDefault="00063133" w:rsidP="00E17DF3">
            <w:pPr>
              <w:spacing w:before="40" w:after="40"/>
            </w:pPr>
            <w:r>
              <w:t xml:space="preserve">Tjänsteplattformen slussar vidare meddelandet med patientens/invånarens aktivitet(er). </w:t>
            </w:r>
          </w:p>
        </w:tc>
      </w:tr>
    </w:tbl>
    <w:p w14:paraId="206EDB37" w14:textId="77777777" w:rsidR="00063133" w:rsidRDefault="00063133" w:rsidP="00063133">
      <w:pPr>
        <w:pStyle w:val="Rubrik3"/>
      </w:pPr>
      <w:bookmarkStart w:id="38" w:name="_Toc374435200"/>
      <w:r>
        <w:br w:type="page"/>
      </w:r>
      <w:bookmarkStart w:id="39" w:name="_Toc381963916"/>
      <w:bookmarkStart w:id="40" w:name="_Toc398555772"/>
      <w:r>
        <w:lastRenderedPageBreak/>
        <w:t>Skicka aktiviteter</w:t>
      </w:r>
      <w:bookmarkEnd w:id="39"/>
      <w:bookmarkEnd w:id="40"/>
    </w:p>
    <w:p w14:paraId="57DC9848" w14:textId="77777777" w:rsidR="00063133" w:rsidRDefault="00063133" w:rsidP="00063133">
      <w:r w:rsidRPr="00D55F7B">
        <w:t xml:space="preserve">Nedanstående diagram visar hur </w:t>
      </w:r>
      <w:r>
        <w:t>flödet ser ut när information om aktiviteter skall skickas till ett externt system</w:t>
      </w:r>
      <w:r w:rsidRPr="00D55F7B">
        <w:t>.</w:t>
      </w:r>
      <w:r>
        <w:t xml:space="preserve"> Det kan vara i form av nyregistrering av aktivititer eller uppdatering av befintliga aktiviteter. Det systemet där information skall skickas till är i förhand känt.</w:t>
      </w:r>
    </w:p>
    <w:p w14:paraId="44CAF10D" w14:textId="77777777" w:rsidR="00063133" w:rsidRDefault="00063133" w:rsidP="00063133"/>
    <w:p w14:paraId="388E52F8" w14:textId="77777777" w:rsidR="00063133" w:rsidRDefault="00063133" w:rsidP="00063133">
      <w:pPr>
        <w:pStyle w:val="Rubrik4"/>
      </w:pPr>
      <w:r>
        <w:t>Arbetsflödesdiagram</w:t>
      </w:r>
    </w:p>
    <w:p w14:paraId="4711C65D" w14:textId="77777777" w:rsidR="00063133" w:rsidRDefault="00063133" w:rsidP="00063133"/>
    <w:p w14:paraId="0FF3C890" w14:textId="77777777" w:rsidR="00063133" w:rsidRDefault="00063133" w:rsidP="00063133">
      <w:pPr>
        <w:jc w:val="center"/>
      </w:pPr>
      <w:r>
        <w:object w:dxaOrig="6037" w:dyaOrig="5564" w14:anchorId="4C6E680F">
          <v:shape id="_x0000_i1027" type="#_x0000_t75" style="width:302.1pt;height:277.85pt" o:ole="">
            <v:imagedata r:id="rId14" o:title=""/>
          </v:shape>
          <o:OLEObject Type="Embed" ProgID="Visio.Drawing.11" ShapeID="_x0000_i1027" DrawAspect="Content" ObjectID="_1473251181" r:id="rId15"/>
        </w:object>
      </w:r>
    </w:p>
    <w:p w14:paraId="1661E992" w14:textId="77777777" w:rsidR="00063133" w:rsidRDefault="00063133" w:rsidP="00063133"/>
    <w:p w14:paraId="454A54CA" w14:textId="77777777" w:rsidR="00063133" w:rsidRDefault="00063133" w:rsidP="00063133"/>
    <w:p w14:paraId="4FA39F8D"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4399C7"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2CB9B7"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DD84FB"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F56EB21" w14:textId="77777777" w:rsidTr="00E17DF3">
        <w:trPr>
          <w:trHeight w:val="709"/>
        </w:trPr>
        <w:tc>
          <w:tcPr>
            <w:tcW w:w="1164" w:type="pct"/>
            <w:tcBorders>
              <w:top w:val="single" w:sz="6" w:space="0" w:color="auto"/>
            </w:tcBorders>
          </w:tcPr>
          <w:p w14:paraId="126F463B" w14:textId="77777777" w:rsidR="00063133" w:rsidRPr="00A55D30" w:rsidRDefault="00063133" w:rsidP="00E17DF3">
            <w:pPr>
              <w:spacing w:before="40" w:after="40"/>
            </w:pPr>
            <w:r>
              <w:t>Händelsekälla</w:t>
            </w:r>
          </w:p>
        </w:tc>
        <w:tc>
          <w:tcPr>
            <w:tcW w:w="3836" w:type="pct"/>
            <w:tcBorders>
              <w:top w:val="single" w:sz="6" w:space="0" w:color="auto"/>
            </w:tcBorders>
          </w:tcPr>
          <w:p w14:paraId="51E5FE3A" w14:textId="77777777" w:rsidR="00063133" w:rsidRPr="00A55D30" w:rsidRDefault="00063133" w:rsidP="00E17DF3">
            <w:pPr>
              <w:spacing w:before="40" w:after="40"/>
            </w:pPr>
            <w:r>
              <w:t xml:space="preserve">Med händelsekälla avses en person som matar in ny data eller att data inkommer automatiskt. </w:t>
            </w:r>
          </w:p>
        </w:tc>
      </w:tr>
    </w:tbl>
    <w:p w14:paraId="44875F0D"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7DC90F11"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65E8D"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75FF1F"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B75A29A" w14:textId="77777777" w:rsidTr="00E17DF3">
        <w:trPr>
          <w:trHeight w:val="709"/>
        </w:trPr>
        <w:tc>
          <w:tcPr>
            <w:tcW w:w="1415" w:type="pct"/>
            <w:tcBorders>
              <w:top w:val="single" w:sz="6" w:space="0" w:color="auto"/>
            </w:tcBorders>
          </w:tcPr>
          <w:p w14:paraId="2553F1F8" w14:textId="77777777" w:rsidR="00063133" w:rsidRPr="00A55D30" w:rsidRDefault="00063133" w:rsidP="00E17DF3">
            <w:pPr>
              <w:spacing w:before="40" w:after="40"/>
            </w:pPr>
            <w:r>
              <w:lastRenderedPageBreak/>
              <w:t xml:space="preserve">Information om aktiviteter nyregistreras/uppdateras. </w:t>
            </w:r>
          </w:p>
        </w:tc>
        <w:tc>
          <w:tcPr>
            <w:tcW w:w="3585" w:type="pct"/>
            <w:tcBorders>
              <w:top w:val="single" w:sz="6" w:space="0" w:color="auto"/>
            </w:tcBorders>
          </w:tcPr>
          <w:p w14:paraId="20767510" w14:textId="77777777" w:rsidR="00063133" w:rsidRPr="00A55D30" w:rsidRDefault="00063133" w:rsidP="00E17DF3">
            <w:pPr>
              <w:spacing w:before="40" w:after="40"/>
            </w:pPr>
            <w:r w:rsidRPr="00A55D30">
              <w:t>Information som innefattar</w:t>
            </w:r>
            <w:r>
              <w:t xml:space="preserve"> aktivitetsdata registreras</w:t>
            </w:r>
            <w:r w:rsidRPr="00A55D30">
              <w:t xml:space="preserve">.  </w:t>
            </w:r>
            <w:r>
              <w:t>Detta kan vara i form av nyregistrering eller uppdatering av befintlig aktivitetsdata.</w:t>
            </w:r>
          </w:p>
        </w:tc>
      </w:tr>
      <w:tr w:rsidR="00063133" w:rsidRPr="00A55D30" w14:paraId="311AB580" w14:textId="77777777" w:rsidTr="00E17DF3">
        <w:trPr>
          <w:trHeight w:val="709"/>
        </w:trPr>
        <w:tc>
          <w:tcPr>
            <w:tcW w:w="1415" w:type="pct"/>
          </w:tcPr>
          <w:p w14:paraId="6AEBEC32" w14:textId="77777777" w:rsidR="00063133" w:rsidRPr="00A55D30" w:rsidRDefault="00063133" w:rsidP="00E17DF3">
            <w:pPr>
              <w:spacing w:before="40" w:after="40"/>
            </w:pPr>
            <w:r>
              <w:t xml:space="preserve">Svar på hur skrivningen gick.  </w:t>
            </w:r>
          </w:p>
        </w:tc>
        <w:tc>
          <w:tcPr>
            <w:tcW w:w="3585" w:type="pct"/>
          </w:tcPr>
          <w:p w14:paraId="77D13CE9" w14:textId="77777777" w:rsidR="00063133" w:rsidRPr="00A55D30" w:rsidRDefault="00063133" w:rsidP="00E17DF3">
            <w:pPr>
              <w:spacing w:before="40" w:after="40"/>
            </w:pPr>
            <w:r>
              <w:t xml:space="preserve">Information om hur skrivningen hos tjänsteproducenten gick tas emot. </w:t>
            </w:r>
          </w:p>
        </w:tc>
      </w:tr>
    </w:tbl>
    <w:p w14:paraId="68B1B6E8" w14:textId="77777777" w:rsidR="00063133" w:rsidRPr="00A55D30" w:rsidRDefault="00063133" w:rsidP="00063133">
      <w:pPr>
        <w:tabs>
          <w:tab w:val="left" w:pos="567"/>
        </w:tabs>
        <w:rPr>
          <w:b/>
          <w:szCs w:val="24"/>
        </w:rPr>
      </w:pPr>
    </w:p>
    <w:p w14:paraId="04C2C0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14CBAF4"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01C14"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52106C"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47175F76" w14:textId="77777777" w:rsidTr="00E17DF3">
        <w:trPr>
          <w:trHeight w:val="709"/>
        </w:trPr>
        <w:tc>
          <w:tcPr>
            <w:tcW w:w="1164" w:type="pct"/>
            <w:tcBorders>
              <w:top w:val="single" w:sz="6" w:space="0" w:color="auto"/>
            </w:tcBorders>
          </w:tcPr>
          <w:p w14:paraId="37ACF390" w14:textId="77777777" w:rsidR="00063133" w:rsidRPr="00A55D30" w:rsidRDefault="00063133" w:rsidP="00E17DF3">
            <w:pPr>
              <w:spacing w:before="40" w:after="40"/>
            </w:pPr>
            <w:r>
              <w:t>Aktivitet(er)</w:t>
            </w:r>
          </w:p>
        </w:tc>
        <w:tc>
          <w:tcPr>
            <w:tcW w:w="3836" w:type="pct"/>
            <w:tcBorders>
              <w:top w:val="single" w:sz="6" w:space="0" w:color="auto"/>
            </w:tcBorders>
          </w:tcPr>
          <w:p w14:paraId="0108BBC0" w14:textId="77777777" w:rsidR="00063133" w:rsidRPr="00A55D30" w:rsidRDefault="00063133" w:rsidP="00E17DF3">
            <w:pPr>
              <w:spacing w:before="40" w:after="40"/>
            </w:pPr>
            <w:r>
              <w:t xml:space="preserve">Information om aktiviteter. </w:t>
            </w:r>
          </w:p>
        </w:tc>
      </w:tr>
      <w:tr w:rsidR="00063133" w:rsidRPr="00412989" w14:paraId="22B4B939" w14:textId="77777777" w:rsidTr="00E17DF3">
        <w:trPr>
          <w:trHeight w:val="709"/>
        </w:trPr>
        <w:tc>
          <w:tcPr>
            <w:tcW w:w="1164" w:type="pct"/>
          </w:tcPr>
          <w:p w14:paraId="66B5F9DF" w14:textId="77777777" w:rsidR="00063133" w:rsidRPr="00412989" w:rsidRDefault="00063133" w:rsidP="00E17DF3">
            <w:pPr>
              <w:spacing w:before="40" w:after="40"/>
            </w:pPr>
            <w:r>
              <w:t>Begäran</w:t>
            </w:r>
          </w:p>
        </w:tc>
        <w:tc>
          <w:tcPr>
            <w:tcW w:w="3836" w:type="pct"/>
          </w:tcPr>
          <w:p w14:paraId="6E3FDAAB" w14:textId="77777777" w:rsidR="00063133" w:rsidRPr="00412989" w:rsidRDefault="00063133" w:rsidP="00E17DF3">
            <w:r>
              <w:t>En begäran för att skriva aktivitetsdata skickas till beststämd destination.</w:t>
            </w:r>
          </w:p>
        </w:tc>
      </w:tr>
      <w:tr w:rsidR="00063133" w:rsidRPr="00A51E7F" w14:paraId="35923B4C" w14:textId="77777777" w:rsidTr="00E17DF3">
        <w:trPr>
          <w:trHeight w:val="709"/>
        </w:trPr>
        <w:tc>
          <w:tcPr>
            <w:tcW w:w="1164" w:type="pct"/>
          </w:tcPr>
          <w:p w14:paraId="0A329727" w14:textId="77777777" w:rsidR="00063133" w:rsidRPr="00412989" w:rsidRDefault="00063133" w:rsidP="00E17DF3">
            <w:pPr>
              <w:spacing w:before="40" w:after="40"/>
            </w:pPr>
            <w:r>
              <w:t>Svar</w:t>
            </w:r>
          </w:p>
        </w:tc>
        <w:tc>
          <w:tcPr>
            <w:tcW w:w="3836" w:type="pct"/>
          </w:tcPr>
          <w:p w14:paraId="51DD65AB" w14:textId="77777777" w:rsidR="00063133" w:rsidRPr="00412989" w:rsidRDefault="00063133" w:rsidP="00E17DF3">
            <w:pPr>
              <w:spacing w:before="40" w:after="40"/>
            </w:pPr>
            <w:r>
              <w:t xml:space="preserve">Svar på hur skrivningen gick.   </w:t>
            </w:r>
          </w:p>
        </w:tc>
      </w:tr>
    </w:tbl>
    <w:p w14:paraId="45F994D9" w14:textId="77777777" w:rsidR="00063133" w:rsidRPr="00A51E7F" w:rsidRDefault="00063133" w:rsidP="00063133">
      <w:pPr>
        <w:rPr>
          <w:highlight w:val="yellow"/>
        </w:rPr>
      </w:pPr>
    </w:p>
    <w:p w14:paraId="12D01231"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D835C5A"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568E9B"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A9C1FA"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6BD9090F" w14:textId="77777777" w:rsidTr="00E17DF3">
        <w:trPr>
          <w:trHeight w:val="709"/>
        </w:trPr>
        <w:tc>
          <w:tcPr>
            <w:tcW w:w="1354" w:type="pct"/>
            <w:tcBorders>
              <w:top w:val="single" w:sz="6" w:space="0" w:color="auto"/>
              <w:bottom w:val="single" w:sz="6" w:space="0" w:color="auto"/>
            </w:tcBorders>
          </w:tcPr>
          <w:p w14:paraId="537ABBF1"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2688DED3"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6BD5AA12" w14:textId="77777777" w:rsidTr="00E17DF3">
        <w:trPr>
          <w:trHeight w:val="709"/>
        </w:trPr>
        <w:tc>
          <w:tcPr>
            <w:tcW w:w="1354" w:type="pct"/>
            <w:tcBorders>
              <w:top w:val="single" w:sz="6" w:space="0" w:color="auto"/>
              <w:bottom w:val="single" w:sz="6" w:space="0" w:color="auto"/>
            </w:tcBorders>
          </w:tcPr>
          <w:p w14:paraId="003D7E70"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52283713"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0FE70155" w14:textId="77777777" w:rsidTr="00E17DF3">
        <w:trPr>
          <w:trHeight w:val="709"/>
        </w:trPr>
        <w:tc>
          <w:tcPr>
            <w:tcW w:w="1354" w:type="pct"/>
            <w:tcBorders>
              <w:top w:val="single" w:sz="6" w:space="0" w:color="auto"/>
            </w:tcBorders>
          </w:tcPr>
          <w:p w14:paraId="7EEA586A" w14:textId="77777777" w:rsidR="00063133" w:rsidRPr="00211EF1" w:rsidRDefault="00063133" w:rsidP="00E17DF3">
            <w:pPr>
              <w:spacing w:before="40" w:after="40"/>
            </w:pPr>
            <w:r>
              <w:t>Tjänsteproducent</w:t>
            </w:r>
          </w:p>
        </w:tc>
        <w:tc>
          <w:tcPr>
            <w:tcW w:w="3646" w:type="pct"/>
            <w:tcBorders>
              <w:top w:val="single" w:sz="6" w:space="0" w:color="auto"/>
            </w:tcBorders>
          </w:tcPr>
          <w:p w14:paraId="7F4EDFA7"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2C2AD081" w14:textId="77777777" w:rsidR="00063133" w:rsidRDefault="00063133" w:rsidP="00063133"/>
    <w:p w14:paraId="018DA84E" w14:textId="77777777" w:rsidR="00063133" w:rsidRDefault="00063133" w:rsidP="00063133"/>
    <w:p w14:paraId="327E57BB" w14:textId="77777777" w:rsidR="00063133" w:rsidRDefault="00063133" w:rsidP="00063133">
      <w:pPr>
        <w:spacing w:line="240" w:lineRule="auto"/>
        <w:rPr>
          <w:rFonts w:eastAsia="Times New Roman"/>
          <w:bCs/>
          <w:iCs/>
          <w:sz w:val="24"/>
        </w:rPr>
      </w:pPr>
      <w:r>
        <w:br w:type="page"/>
      </w:r>
    </w:p>
    <w:p w14:paraId="33F87EE5" w14:textId="77777777" w:rsidR="00063133" w:rsidRDefault="00063133" w:rsidP="00063133">
      <w:pPr>
        <w:pStyle w:val="Rubrik4"/>
      </w:pPr>
      <w:r>
        <w:lastRenderedPageBreak/>
        <w:t>Sekvensdiagram</w:t>
      </w:r>
    </w:p>
    <w:p w14:paraId="5F28F3FD" w14:textId="77777777" w:rsidR="00063133" w:rsidRPr="00040252" w:rsidRDefault="00063133" w:rsidP="00063133">
      <w:r>
        <w:t>Siffrorna i diagrammet</w:t>
      </w:r>
      <w:r w:rsidRPr="00A24F62">
        <w:t xml:space="preserve"> </w:t>
      </w:r>
      <w:r>
        <w:t xml:space="preserve">nedan kopplar ihop begäran-svar för respektive meddelande. </w:t>
      </w:r>
    </w:p>
    <w:p w14:paraId="41251C78" w14:textId="77777777" w:rsidR="00063133" w:rsidRPr="00040252" w:rsidRDefault="00063133" w:rsidP="00063133"/>
    <w:p w14:paraId="47C20ACC" w14:textId="77777777" w:rsidR="00063133" w:rsidRDefault="00063133" w:rsidP="00063133">
      <w:r>
        <w:object w:dxaOrig="9129" w:dyaOrig="6939" w14:anchorId="429AF18C">
          <v:shape id="_x0000_i1028" type="#_x0000_t75" style="width:434.35pt;height:328.7pt" o:ole="">
            <v:imagedata r:id="rId16" o:title=""/>
          </v:shape>
          <o:OLEObject Type="Embed" ProgID="Visio.Drawing.11" ShapeID="_x0000_i1028" DrawAspect="Content" ObjectID="_1473251182" r:id="rId17"/>
        </w:object>
      </w:r>
    </w:p>
    <w:p w14:paraId="7A2520D4" w14:textId="77777777" w:rsidR="00063133" w:rsidRDefault="00063133" w:rsidP="00063133"/>
    <w:p w14:paraId="7D69545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23F52BB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D62443"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3A0C42" w14:textId="77777777" w:rsidR="00063133" w:rsidRPr="00F71DFD" w:rsidRDefault="00063133" w:rsidP="00E17DF3">
            <w:pPr>
              <w:spacing w:before="40" w:after="40"/>
              <w:rPr>
                <w:b/>
              </w:rPr>
            </w:pPr>
            <w:r w:rsidRPr="00F71DFD">
              <w:rPr>
                <w:b/>
              </w:rPr>
              <w:t>Beskrivning</w:t>
            </w:r>
          </w:p>
        </w:tc>
      </w:tr>
      <w:tr w:rsidR="00063133" w:rsidRPr="008A6814" w14:paraId="2DA3E525" w14:textId="77777777" w:rsidTr="00E17DF3">
        <w:tc>
          <w:tcPr>
            <w:tcW w:w="1951" w:type="dxa"/>
            <w:tcBorders>
              <w:top w:val="single" w:sz="6" w:space="0" w:color="auto"/>
            </w:tcBorders>
          </w:tcPr>
          <w:p w14:paraId="0F9B39B1" w14:textId="77777777" w:rsidR="00063133" w:rsidRPr="008A6814" w:rsidRDefault="00063133" w:rsidP="00E17DF3">
            <w:pPr>
              <w:spacing w:before="40" w:after="40"/>
            </w:pPr>
            <w:r>
              <w:t>Tjänstekonsument</w:t>
            </w:r>
          </w:p>
        </w:tc>
        <w:tc>
          <w:tcPr>
            <w:tcW w:w="6863" w:type="dxa"/>
            <w:tcBorders>
              <w:top w:val="single" w:sz="6" w:space="0" w:color="auto"/>
            </w:tcBorders>
          </w:tcPr>
          <w:p w14:paraId="5100FAD7" w14:textId="77777777" w:rsidR="00063133" w:rsidRPr="008A6814" w:rsidRDefault="00063133" w:rsidP="00E17DF3">
            <w:pPr>
              <w:spacing w:before="40" w:after="40"/>
            </w:pPr>
            <w:r>
              <w:t xml:space="preserve">Verksamhetssystem i rollen som tjänstekonsument som interagerar med information från andra källor. I detta fall för att skicka information i form av aktiviteter. </w:t>
            </w:r>
          </w:p>
        </w:tc>
      </w:tr>
      <w:tr w:rsidR="00063133" w:rsidRPr="008A6814" w14:paraId="31B0C292" w14:textId="77777777" w:rsidTr="00E17DF3">
        <w:tc>
          <w:tcPr>
            <w:tcW w:w="1951" w:type="dxa"/>
          </w:tcPr>
          <w:p w14:paraId="039A8A85" w14:textId="77777777" w:rsidR="00063133" w:rsidRPr="008A6814" w:rsidRDefault="00063133" w:rsidP="00E17DF3">
            <w:pPr>
              <w:spacing w:before="40" w:after="40"/>
            </w:pPr>
            <w:r>
              <w:t>Tjänsteplattformen</w:t>
            </w:r>
          </w:p>
        </w:tc>
        <w:tc>
          <w:tcPr>
            <w:tcW w:w="6863" w:type="dxa"/>
          </w:tcPr>
          <w:p w14:paraId="5AC0CE2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400EED5A" w14:textId="77777777" w:rsidTr="00E17DF3">
        <w:tc>
          <w:tcPr>
            <w:tcW w:w="1951" w:type="dxa"/>
          </w:tcPr>
          <w:p w14:paraId="65253B2C" w14:textId="77777777" w:rsidR="00063133" w:rsidRPr="008A6814" w:rsidRDefault="00063133" w:rsidP="00E17DF3">
            <w:pPr>
              <w:spacing w:before="40" w:after="40"/>
            </w:pPr>
            <w:r>
              <w:t>Tjänsteproducent</w:t>
            </w:r>
          </w:p>
        </w:tc>
        <w:tc>
          <w:tcPr>
            <w:tcW w:w="6863" w:type="dxa"/>
          </w:tcPr>
          <w:p w14:paraId="605BE28C" w14:textId="77777777" w:rsidR="00063133" w:rsidRDefault="00063133" w:rsidP="00E17DF3">
            <w:pPr>
              <w:spacing w:before="40" w:after="40"/>
            </w:pPr>
            <w:r>
              <w:t xml:space="preserve">Tjänsteproducenter uppvisar ett tekniskt gränssnitt för tjänstekonsumenter så att dessa genom frågemeddelanden kan </w:t>
            </w:r>
            <w:r>
              <w:lastRenderedPageBreak/>
              <w:t>begära/uppdatera/skicka information.</w:t>
            </w:r>
          </w:p>
        </w:tc>
      </w:tr>
      <w:tr w:rsidR="00063133" w:rsidRPr="00A51E7F" w14:paraId="271F1973" w14:textId="77777777" w:rsidTr="00E17DF3">
        <w:tc>
          <w:tcPr>
            <w:tcW w:w="1951" w:type="dxa"/>
          </w:tcPr>
          <w:p w14:paraId="17B45D08" w14:textId="77777777" w:rsidR="00063133" w:rsidRPr="008A6814" w:rsidRDefault="00063133" w:rsidP="00E17DF3">
            <w:pPr>
              <w:spacing w:before="40" w:after="40"/>
            </w:pPr>
            <w:r>
              <w:lastRenderedPageBreak/>
              <w:t>Engagemangsindex</w:t>
            </w:r>
          </w:p>
        </w:tc>
        <w:tc>
          <w:tcPr>
            <w:tcW w:w="6863" w:type="dxa"/>
          </w:tcPr>
          <w:p w14:paraId="7D61AC62"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6F200F57" w14:textId="77777777" w:rsidR="00063133" w:rsidRPr="00A51E7F" w:rsidRDefault="00063133" w:rsidP="00063133">
      <w:pPr>
        <w:rPr>
          <w:highlight w:val="yellow"/>
        </w:rPr>
      </w:pPr>
    </w:p>
    <w:p w14:paraId="3BF97025"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2D57454F"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5018E0"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D7369E" w14:textId="77777777" w:rsidR="00063133" w:rsidRPr="00F71DFD" w:rsidRDefault="00063133" w:rsidP="00E17DF3">
            <w:pPr>
              <w:spacing w:before="40" w:after="40"/>
              <w:rPr>
                <w:b/>
              </w:rPr>
            </w:pPr>
            <w:r w:rsidRPr="00F71DFD">
              <w:rPr>
                <w:b/>
              </w:rPr>
              <w:t>Beskrivning</w:t>
            </w:r>
          </w:p>
        </w:tc>
      </w:tr>
      <w:tr w:rsidR="00063133" w:rsidRPr="00445AF5" w14:paraId="4D1C1E77" w14:textId="77777777" w:rsidTr="00E17DF3">
        <w:tc>
          <w:tcPr>
            <w:tcW w:w="2943" w:type="dxa"/>
            <w:tcBorders>
              <w:top w:val="single" w:sz="6" w:space="0" w:color="auto"/>
            </w:tcBorders>
          </w:tcPr>
          <w:p w14:paraId="080AAF8F" w14:textId="77777777" w:rsidR="00063133" w:rsidRDefault="00063133" w:rsidP="00E17DF3">
            <w:pPr>
              <w:spacing w:before="40" w:after="40"/>
            </w:pPr>
            <w:r>
              <w:t>1. ProcessActivity(Request)</w:t>
            </w:r>
          </w:p>
        </w:tc>
        <w:tc>
          <w:tcPr>
            <w:tcW w:w="5947" w:type="dxa"/>
            <w:tcBorders>
              <w:top w:val="single" w:sz="6" w:space="0" w:color="auto"/>
            </w:tcBorders>
          </w:tcPr>
          <w:p w14:paraId="1CFDBBD8" w14:textId="77777777" w:rsidR="00063133" w:rsidRPr="00A55D30" w:rsidRDefault="00063133" w:rsidP="00E17DF3">
            <w:pPr>
              <w:spacing w:before="40" w:after="40"/>
            </w:pPr>
            <w:r>
              <w:t xml:space="preserve">Tjänstekonsumenten vill skicka aktiviter via tjänstekontraktet ProcessActivity kring en viss invånare/patient till en annan källa/informationsägare. Källan/informationsägaren är i detta fall är känd och därmed pekar Logical Address till rätt destination (HSA-id). </w:t>
            </w:r>
          </w:p>
        </w:tc>
      </w:tr>
      <w:tr w:rsidR="00063133" w:rsidRPr="00445AF5" w14:paraId="6B5FC037" w14:textId="77777777" w:rsidTr="00E17DF3">
        <w:tc>
          <w:tcPr>
            <w:tcW w:w="2943" w:type="dxa"/>
            <w:tcBorders>
              <w:top w:val="single" w:sz="6" w:space="0" w:color="auto"/>
            </w:tcBorders>
          </w:tcPr>
          <w:p w14:paraId="4AC9A2A2" w14:textId="77777777" w:rsidR="00063133" w:rsidRDefault="00063133" w:rsidP="00E17DF3">
            <w:pPr>
              <w:spacing w:before="40" w:after="40"/>
            </w:pPr>
            <w:r>
              <w:t>2. ProcessActivity(Request)</w:t>
            </w:r>
          </w:p>
        </w:tc>
        <w:tc>
          <w:tcPr>
            <w:tcW w:w="5947" w:type="dxa"/>
            <w:tcBorders>
              <w:top w:val="single" w:sz="6" w:space="0" w:color="auto"/>
            </w:tcBorders>
          </w:tcPr>
          <w:p w14:paraId="3470EDCE" w14:textId="77777777" w:rsidR="00063133" w:rsidRDefault="00063133" w:rsidP="00E17DF3">
            <w:pPr>
              <w:spacing w:before="40" w:after="40"/>
            </w:pPr>
            <w:r>
              <w:t xml:space="preserve">Tjänsteplattformen slussar informationen vidare till rätt teknisk adress enligt Logical Address med hjälp av tjänsteadresseringskatalogen. </w:t>
            </w:r>
          </w:p>
        </w:tc>
      </w:tr>
      <w:tr w:rsidR="00063133" w:rsidRPr="00445AF5" w14:paraId="38005C9B" w14:textId="77777777" w:rsidTr="00E17DF3">
        <w:tc>
          <w:tcPr>
            <w:tcW w:w="2943" w:type="dxa"/>
            <w:tcBorders>
              <w:top w:val="single" w:sz="6" w:space="0" w:color="auto"/>
            </w:tcBorders>
          </w:tcPr>
          <w:p w14:paraId="535DE9A7" w14:textId="77777777" w:rsidR="00063133" w:rsidRDefault="00063133" w:rsidP="00E17DF3">
            <w:pPr>
              <w:spacing w:before="40" w:after="40"/>
            </w:pPr>
            <w:r>
              <w:t xml:space="preserve">2. ProcessActivity(Response) </w:t>
            </w:r>
          </w:p>
        </w:tc>
        <w:tc>
          <w:tcPr>
            <w:tcW w:w="5947" w:type="dxa"/>
            <w:tcBorders>
              <w:top w:val="single" w:sz="6" w:space="0" w:color="auto"/>
            </w:tcBorders>
          </w:tcPr>
          <w:p w14:paraId="54D98641" w14:textId="77777777" w:rsidR="00063133" w:rsidRPr="00A55D30" w:rsidRDefault="00063133" w:rsidP="00E17DF3">
            <w:pPr>
              <w:spacing w:before="40" w:after="40"/>
            </w:pPr>
            <w:r>
              <w:t xml:space="preserve">Tjänsteproducenten returnerar ett svar på hur skrivningen gick. </w:t>
            </w:r>
          </w:p>
        </w:tc>
      </w:tr>
      <w:tr w:rsidR="00063133" w:rsidRPr="00445AF5" w14:paraId="4E2A0585" w14:textId="77777777" w:rsidTr="00E17DF3">
        <w:tc>
          <w:tcPr>
            <w:tcW w:w="2943" w:type="dxa"/>
            <w:tcBorders>
              <w:top w:val="single" w:sz="6" w:space="0" w:color="auto"/>
            </w:tcBorders>
          </w:tcPr>
          <w:p w14:paraId="00ED7CDB" w14:textId="77777777" w:rsidR="00063133" w:rsidRDefault="00063133" w:rsidP="00E17DF3">
            <w:pPr>
              <w:spacing w:before="40" w:after="40"/>
            </w:pPr>
            <w:r>
              <w:t>1. ProcessActivity(Response)</w:t>
            </w:r>
          </w:p>
        </w:tc>
        <w:tc>
          <w:tcPr>
            <w:tcW w:w="5947" w:type="dxa"/>
            <w:tcBorders>
              <w:top w:val="single" w:sz="6" w:space="0" w:color="auto"/>
            </w:tcBorders>
          </w:tcPr>
          <w:p w14:paraId="31DB892B" w14:textId="77777777" w:rsidR="00063133" w:rsidRDefault="00063133" w:rsidP="00E17DF3">
            <w:pPr>
              <w:spacing w:before="40" w:after="40"/>
            </w:pPr>
            <w:r>
              <w:t xml:space="preserve">Tjänsteplattformen slussar vidare svaret till tjänstekonsumenten. </w:t>
            </w:r>
          </w:p>
        </w:tc>
      </w:tr>
      <w:tr w:rsidR="00063133" w:rsidRPr="00445AF5" w14:paraId="10CF0E96" w14:textId="77777777" w:rsidTr="00E17DF3">
        <w:tc>
          <w:tcPr>
            <w:tcW w:w="2943" w:type="dxa"/>
            <w:tcBorders>
              <w:top w:val="single" w:sz="6" w:space="0" w:color="auto"/>
            </w:tcBorders>
          </w:tcPr>
          <w:p w14:paraId="3D22AEEC" w14:textId="77777777" w:rsidR="00063133" w:rsidRDefault="00063133" w:rsidP="00E17DF3">
            <w:pPr>
              <w:spacing w:before="40" w:after="40"/>
            </w:pPr>
            <w:r>
              <w:t>3. Update(Request)</w:t>
            </w:r>
          </w:p>
        </w:tc>
        <w:tc>
          <w:tcPr>
            <w:tcW w:w="5947" w:type="dxa"/>
            <w:tcBorders>
              <w:top w:val="single" w:sz="6" w:space="0" w:color="auto"/>
            </w:tcBorders>
          </w:tcPr>
          <w:p w14:paraId="769D6F98" w14:textId="77777777" w:rsidR="00063133" w:rsidRPr="00A55D30" w:rsidRDefault="00063133" w:rsidP="00E17DF3">
            <w:pPr>
              <w:spacing w:before="40" w:after="40"/>
            </w:pPr>
            <w:r>
              <w:t xml:space="preserve">Tjänstekonsumenten använder tjänstekontraktet Update för att uppdatera engagemangsindex.  </w:t>
            </w:r>
          </w:p>
        </w:tc>
      </w:tr>
      <w:tr w:rsidR="00063133" w:rsidRPr="00445AF5" w14:paraId="330E0990" w14:textId="77777777" w:rsidTr="00E17DF3">
        <w:tc>
          <w:tcPr>
            <w:tcW w:w="2943" w:type="dxa"/>
            <w:tcBorders>
              <w:top w:val="single" w:sz="6" w:space="0" w:color="auto"/>
            </w:tcBorders>
          </w:tcPr>
          <w:p w14:paraId="726F4769" w14:textId="77777777" w:rsidR="00063133" w:rsidRDefault="00063133" w:rsidP="00E17DF3">
            <w:pPr>
              <w:spacing w:before="40" w:after="40"/>
            </w:pPr>
            <w:r>
              <w:t>4. Update(Request)</w:t>
            </w:r>
          </w:p>
        </w:tc>
        <w:tc>
          <w:tcPr>
            <w:tcW w:w="5947" w:type="dxa"/>
            <w:tcBorders>
              <w:top w:val="single" w:sz="6" w:space="0" w:color="auto"/>
            </w:tcBorders>
          </w:tcPr>
          <w:p w14:paraId="32138CD1" w14:textId="77777777" w:rsidR="00063133" w:rsidRDefault="00063133" w:rsidP="00E17DF3">
            <w:pPr>
              <w:spacing w:before="40" w:after="40"/>
            </w:pPr>
            <w:r>
              <w:t xml:space="preserve">Tjänsteplattformen slussar vidare begäran för uppdateringen till engagemangsindex. </w:t>
            </w:r>
          </w:p>
        </w:tc>
      </w:tr>
      <w:tr w:rsidR="00063133" w:rsidRPr="00445AF5" w14:paraId="3138074C" w14:textId="77777777" w:rsidTr="00E17DF3">
        <w:tc>
          <w:tcPr>
            <w:tcW w:w="2943" w:type="dxa"/>
          </w:tcPr>
          <w:p w14:paraId="3C91B8C6" w14:textId="77777777" w:rsidR="00063133" w:rsidRDefault="00063133" w:rsidP="00E17DF3">
            <w:pPr>
              <w:spacing w:before="40" w:after="40"/>
            </w:pPr>
            <w:r>
              <w:t>4. Update(Response)</w:t>
            </w:r>
          </w:p>
        </w:tc>
        <w:tc>
          <w:tcPr>
            <w:tcW w:w="5947" w:type="dxa"/>
          </w:tcPr>
          <w:p w14:paraId="3D6A4724" w14:textId="77777777" w:rsidR="00063133" w:rsidRPr="00445AF5" w:rsidRDefault="00063133" w:rsidP="00E17DF3">
            <w:pPr>
              <w:spacing w:before="40" w:after="40"/>
            </w:pPr>
            <w:r>
              <w:t xml:space="preserve">Engagemangesindex returnerar ett svar på hur uppdateringen gick. </w:t>
            </w:r>
          </w:p>
        </w:tc>
      </w:tr>
      <w:tr w:rsidR="00063133" w:rsidRPr="00445AF5" w14:paraId="51470E18" w14:textId="77777777" w:rsidTr="00E17DF3">
        <w:tc>
          <w:tcPr>
            <w:tcW w:w="2943" w:type="dxa"/>
          </w:tcPr>
          <w:p w14:paraId="4D7CB292" w14:textId="77777777" w:rsidR="00063133" w:rsidRPr="00445AF5" w:rsidRDefault="00063133" w:rsidP="00E17DF3">
            <w:pPr>
              <w:spacing w:before="40" w:after="40"/>
            </w:pPr>
            <w:r>
              <w:t>3. Update(Response)</w:t>
            </w:r>
          </w:p>
        </w:tc>
        <w:tc>
          <w:tcPr>
            <w:tcW w:w="5947" w:type="dxa"/>
          </w:tcPr>
          <w:p w14:paraId="43DB5B36" w14:textId="77777777" w:rsidR="00063133" w:rsidRPr="00445AF5" w:rsidRDefault="00063133" w:rsidP="00E17DF3">
            <w:pPr>
              <w:spacing w:before="40" w:after="40"/>
            </w:pPr>
            <w:r>
              <w:t xml:space="preserve">Svaret slussas vidare till tjänsteproducenten av tjänsteplattformen. </w:t>
            </w:r>
          </w:p>
        </w:tc>
      </w:tr>
    </w:tbl>
    <w:p w14:paraId="2DF482A4" w14:textId="77777777" w:rsidR="00063133" w:rsidRDefault="00063133" w:rsidP="00063133">
      <w:pPr>
        <w:spacing w:line="240" w:lineRule="auto"/>
        <w:rPr>
          <w:rFonts w:eastAsia="Times New Roman"/>
          <w:bCs/>
          <w:sz w:val="24"/>
        </w:rPr>
      </w:pPr>
      <w:r>
        <w:br w:type="page"/>
      </w:r>
    </w:p>
    <w:p w14:paraId="184491D7" w14:textId="77777777" w:rsidR="00063133" w:rsidRDefault="00063133" w:rsidP="00063133">
      <w:pPr>
        <w:pStyle w:val="Rubrik3"/>
      </w:pPr>
      <w:bookmarkStart w:id="41" w:name="_Toc381963917"/>
      <w:bookmarkStart w:id="42" w:name="_Toc398555773"/>
      <w:r>
        <w:lastRenderedPageBreak/>
        <w:t>Radera aktiviteter</w:t>
      </w:r>
      <w:bookmarkEnd w:id="41"/>
      <w:bookmarkEnd w:id="42"/>
    </w:p>
    <w:p w14:paraId="199BAACB" w14:textId="77777777" w:rsidR="00063133" w:rsidRPr="009E653A" w:rsidRDefault="00063133" w:rsidP="00063133">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14:paraId="03F3DE61" w14:textId="77777777" w:rsidR="00063133" w:rsidRDefault="00063133" w:rsidP="00063133"/>
    <w:p w14:paraId="3DA6DE4B" w14:textId="77777777" w:rsidR="00063133" w:rsidRDefault="00063133" w:rsidP="00063133"/>
    <w:p w14:paraId="45AABFC8" w14:textId="77777777" w:rsidR="00063133" w:rsidRDefault="00063133" w:rsidP="00063133">
      <w:pPr>
        <w:pStyle w:val="Rubrik4"/>
      </w:pPr>
      <w:r>
        <w:t>Arbetsflödesdiagram</w:t>
      </w:r>
    </w:p>
    <w:p w14:paraId="428C4202" w14:textId="77777777" w:rsidR="00063133" w:rsidRPr="00AD294D" w:rsidRDefault="00063133" w:rsidP="00063133"/>
    <w:p w14:paraId="19CD2537" w14:textId="77777777" w:rsidR="00063133" w:rsidRDefault="00063133" w:rsidP="00063133">
      <w:pPr>
        <w:jc w:val="center"/>
      </w:pPr>
      <w:r>
        <w:object w:dxaOrig="6037" w:dyaOrig="5564" w14:anchorId="4D31697E">
          <v:shape id="_x0000_i1029" type="#_x0000_t75" style="width:302.1pt;height:277.85pt" o:ole="">
            <v:imagedata r:id="rId18" o:title=""/>
          </v:shape>
          <o:OLEObject Type="Embed" ProgID="Visio.Drawing.11" ShapeID="_x0000_i1029" DrawAspect="Content" ObjectID="_1473251183" r:id="rId19"/>
        </w:object>
      </w:r>
    </w:p>
    <w:p w14:paraId="6E196454" w14:textId="77777777" w:rsidR="00063133" w:rsidRDefault="00063133" w:rsidP="00063133"/>
    <w:p w14:paraId="5F2AD0F1"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C63555"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9E9315"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7D44D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BD581FD" w14:textId="77777777" w:rsidTr="00E17DF3">
        <w:trPr>
          <w:trHeight w:val="709"/>
        </w:trPr>
        <w:tc>
          <w:tcPr>
            <w:tcW w:w="1164" w:type="pct"/>
            <w:tcBorders>
              <w:top w:val="single" w:sz="6" w:space="0" w:color="auto"/>
            </w:tcBorders>
          </w:tcPr>
          <w:p w14:paraId="24F8E030" w14:textId="77777777" w:rsidR="00063133" w:rsidRPr="00A55D30" w:rsidRDefault="00063133" w:rsidP="00E17DF3">
            <w:pPr>
              <w:spacing w:before="40" w:after="40"/>
            </w:pPr>
            <w:r>
              <w:t>Händelsekälla</w:t>
            </w:r>
          </w:p>
        </w:tc>
        <w:tc>
          <w:tcPr>
            <w:tcW w:w="3836" w:type="pct"/>
            <w:tcBorders>
              <w:top w:val="single" w:sz="6" w:space="0" w:color="auto"/>
            </w:tcBorders>
          </w:tcPr>
          <w:p w14:paraId="7ABD50E6" w14:textId="77777777" w:rsidR="00063133" w:rsidRPr="00A55D30" w:rsidRDefault="00063133" w:rsidP="00E17DF3">
            <w:pPr>
              <w:spacing w:before="40" w:after="40"/>
            </w:pPr>
            <w:r>
              <w:t xml:space="preserve">Med händelsekälla avses en person som raderar data eller att data raderas automatiskt. </w:t>
            </w:r>
          </w:p>
        </w:tc>
      </w:tr>
    </w:tbl>
    <w:p w14:paraId="58E89941"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04BF0B27"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4C445A"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E7268E"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3E5E65A5" w14:textId="77777777" w:rsidTr="00E17DF3">
        <w:trPr>
          <w:trHeight w:val="709"/>
        </w:trPr>
        <w:tc>
          <w:tcPr>
            <w:tcW w:w="1415" w:type="pct"/>
            <w:tcBorders>
              <w:top w:val="single" w:sz="6" w:space="0" w:color="auto"/>
            </w:tcBorders>
          </w:tcPr>
          <w:p w14:paraId="301B8A7F" w14:textId="77777777" w:rsidR="00063133" w:rsidRPr="00A55D30" w:rsidRDefault="00063133" w:rsidP="00E17DF3">
            <w:pPr>
              <w:spacing w:before="40" w:after="40"/>
            </w:pPr>
            <w:r>
              <w:t xml:space="preserve">Information om befintliga aktiviteter raderas.  </w:t>
            </w:r>
          </w:p>
        </w:tc>
        <w:tc>
          <w:tcPr>
            <w:tcW w:w="3585" w:type="pct"/>
            <w:tcBorders>
              <w:top w:val="single" w:sz="6" w:space="0" w:color="auto"/>
            </w:tcBorders>
          </w:tcPr>
          <w:p w14:paraId="2B9CEDE0" w14:textId="77777777" w:rsidR="00063133" w:rsidRPr="00A55D30" w:rsidRDefault="00063133" w:rsidP="00E17DF3">
            <w:pPr>
              <w:spacing w:before="40" w:after="40"/>
            </w:pPr>
            <w:r w:rsidRPr="00A55D30">
              <w:t>Information som innefattar</w:t>
            </w:r>
            <w:r>
              <w:t xml:space="preserve"> aktivitetsdata raderas</w:t>
            </w:r>
            <w:r w:rsidRPr="00A55D30">
              <w:t xml:space="preserve">.  </w:t>
            </w:r>
          </w:p>
        </w:tc>
      </w:tr>
      <w:tr w:rsidR="00063133" w:rsidRPr="00A55D30" w14:paraId="3105F5F2" w14:textId="77777777" w:rsidTr="00E17DF3">
        <w:trPr>
          <w:trHeight w:val="709"/>
        </w:trPr>
        <w:tc>
          <w:tcPr>
            <w:tcW w:w="1415" w:type="pct"/>
          </w:tcPr>
          <w:p w14:paraId="466E386B" w14:textId="77777777" w:rsidR="00063133" w:rsidRPr="00A55D30" w:rsidRDefault="00063133" w:rsidP="00E17DF3">
            <w:pPr>
              <w:spacing w:before="40" w:after="40"/>
            </w:pPr>
            <w:r>
              <w:lastRenderedPageBreak/>
              <w:t xml:space="preserve">Erhåller svar på hur raderingen gick. </w:t>
            </w:r>
          </w:p>
        </w:tc>
        <w:tc>
          <w:tcPr>
            <w:tcW w:w="3585" w:type="pct"/>
          </w:tcPr>
          <w:p w14:paraId="0D7733AC" w14:textId="77777777" w:rsidR="00063133" w:rsidRPr="00A55D30" w:rsidRDefault="00063133" w:rsidP="00E17DF3">
            <w:pPr>
              <w:spacing w:before="40" w:after="40"/>
            </w:pPr>
            <w:r>
              <w:t xml:space="preserve">Information om hur raderingen hos tjänsteproducenten gick tas emot. </w:t>
            </w:r>
          </w:p>
        </w:tc>
      </w:tr>
    </w:tbl>
    <w:p w14:paraId="4CB9220D" w14:textId="77777777" w:rsidR="00063133" w:rsidRPr="00A55D30" w:rsidRDefault="00063133" w:rsidP="00063133">
      <w:pPr>
        <w:tabs>
          <w:tab w:val="left" w:pos="567"/>
        </w:tabs>
        <w:rPr>
          <w:b/>
          <w:szCs w:val="24"/>
        </w:rPr>
      </w:pPr>
    </w:p>
    <w:p w14:paraId="755C1E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331DF55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FB6299"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02665D"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7C6FD238" w14:textId="77777777" w:rsidTr="00E17DF3">
        <w:trPr>
          <w:trHeight w:val="709"/>
        </w:trPr>
        <w:tc>
          <w:tcPr>
            <w:tcW w:w="1164" w:type="pct"/>
            <w:tcBorders>
              <w:top w:val="single" w:sz="6" w:space="0" w:color="auto"/>
            </w:tcBorders>
          </w:tcPr>
          <w:p w14:paraId="1F5B1375" w14:textId="77777777" w:rsidR="00063133" w:rsidRPr="00A55D30" w:rsidRDefault="00063133" w:rsidP="00E17DF3">
            <w:pPr>
              <w:spacing w:before="40" w:after="40"/>
            </w:pPr>
            <w:r>
              <w:t>Radering</w:t>
            </w:r>
          </w:p>
        </w:tc>
        <w:tc>
          <w:tcPr>
            <w:tcW w:w="3836" w:type="pct"/>
            <w:tcBorders>
              <w:top w:val="single" w:sz="6" w:space="0" w:color="auto"/>
            </w:tcBorders>
          </w:tcPr>
          <w:p w14:paraId="04063019" w14:textId="77777777" w:rsidR="00063133" w:rsidRPr="00A55D30" w:rsidRDefault="00063133" w:rsidP="00E17DF3">
            <w:pPr>
              <w:spacing w:before="40" w:after="40"/>
            </w:pPr>
            <w:r>
              <w:t xml:space="preserve">Information om radering av befintliga aktiviteter. </w:t>
            </w:r>
          </w:p>
        </w:tc>
      </w:tr>
      <w:tr w:rsidR="00063133" w:rsidRPr="00412989" w14:paraId="4E3D1431" w14:textId="77777777" w:rsidTr="00E17DF3">
        <w:trPr>
          <w:trHeight w:val="709"/>
        </w:trPr>
        <w:tc>
          <w:tcPr>
            <w:tcW w:w="1164" w:type="pct"/>
          </w:tcPr>
          <w:p w14:paraId="68E0B5D0" w14:textId="77777777" w:rsidR="00063133" w:rsidRPr="00412989" w:rsidRDefault="00063133" w:rsidP="00E17DF3">
            <w:pPr>
              <w:spacing w:before="40" w:after="40"/>
            </w:pPr>
            <w:r>
              <w:t>Begäran</w:t>
            </w:r>
          </w:p>
        </w:tc>
        <w:tc>
          <w:tcPr>
            <w:tcW w:w="3836" w:type="pct"/>
          </w:tcPr>
          <w:p w14:paraId="0FABD5FD" w14:textId="77777777" w:rsidR="00063133" w:rsidRPr="00412989" w:rsidRDefault="00063133" w:rsidP="00E17DF3">
            <w:r>
              <w:t>En begäran för att radera aktivitetsdata skickas till beststämd destination.</w:t>
            </w:r>
          </w:p>
        </w:tc>
      </w:tr>
      <w:tr w:rsidR="00063133" w:rsidRPr="00A51E7F" w14:paraId="1373B68B" w14:textId="77777777" w:rsidTr="00E17DF3">
        <w:trPr>
          <w:trHeight w:val="709"/>
        </w:trPr>
        <w:tc>
          <w:tcPr>
            <w:tcW w:w="1164" w:type="pct"/>
          </w:tcPr>
          <w:p w14:paraId="183C6801" w14:textId="77777777" w:rsidR="00063133" w:rsidRPr="00412989" w:rsidRDefault="00063133" w:rsidP="00E17DF3">
            <w:pPr>
              <w:spacing w:before="40" w:after="40"/>
            </w:pPr>
            <w:r>
              <w:t>Svar</w:t>
            </w:r>
          </w:p>
        </w:tc>
        <w:tc>
          <w:tcPr>
            <w:tcW w:w="3836" w:type="pct"/>
          </w:tcPr>
          <w:p w14:paraId="606EBDC9" w14:textId="77777777" w:rsidR="00063133" w:rsidRPr="00412989" w:rsidRDefault="00063133" w:rsidP="00E17DF3">
            <w:pPr>
              <w:spacing w:before="40" w:after="40"/>
            </w:pPr>
            <w:r>
              <w:t xml:space="preserve">Svar på hur raderingen gick.   </w:t>
            </w:r>
          </w:p>
        </w:tc>
      </w:tr>
    </w:tbl>
    <w:p w14:paraId="592EA2E6" w14:textId="77777777" w:rsidR="00063133" w:rsidRPr="00A51E7F" w:rsidRDefault="00063133" w:rsidP="00063133">
      <w:pPr>
        <w:rPr>
          <w:highlight w:val="yellow"/>
        </w:rPr>
      </w:pPr>
    </w:p>
    <w:p w14:paraId="6D2C386E"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380E7FDB"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7DBCDC"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C32926"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4485C3C4" w14:textId="77777777" w:rsidTr="00E17DF3">
        <w:trPr>
          <w:trHeight w:val="709"/>
        </w:trPr>
        <w:tc>
          <w:tcPr>
            <w:tcW w:w="1354" w:type="pct"/>
            <w:tcBorders>
              <w:top w:val="single" w:sz="6" w:space="0" w:color="auto"/>
              <w:bottom w:val="single" w:sz="6" w:space="0" w:color="auto"/>
            </w:tcBorders>
          </w:tcPr>
          <w:p w14:paraId="1F4BC18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84B86F9"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0CBBFD88" w14:textId="77777777" w:rsidTr="00E17DF3">
        <w:trPr>
          <w:trHeight w:val="709"/>
        </w:trPr>
        <w:tc>
          <w:tcPr>
            <w:tcW w:w="1354" w:type="pct"/>
            <w:tcBorders>
              <w:top w:val="single" w:sz="6" w:space="0" w:color="auto"/>
              <w:bottom w:val="single" w:sz="6" w:space="0" w:color="auto"/>
            </w:tcBorders>
          </w:tcPr>
          <w:p w14:paraId="5AB410B7"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48F22681"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4FE93D58" w14:textId="77777777" w:rsidTr="00E17DF3">
        <w:trPr>
          <w:trHeight w:val="709"/>
        </w:trPr>
        <w:tc>
          <w:tcPr>
            <w:tcW w:w="1354" w:type="pct"/>
            <w:tcBorders>
              <w:top w:val="single" w:sz="6" w:space="0" w:color="auto"/>
            </w:tcBorders>
          </w:tcPr>
          <w:p w14:paraId="22F9F5A4" w14:textId="77777777" w:rsidR="00063133" w:rsidRPr="00211EF1" w:rsidRDefault="00063133" w:rsidP="00E17DF3">
            <w:pPr>
              <w:spacing w:before="40" w:after="40"/>
            </w:pPr>
            <w:r>
              <w:t>Tjänsteproducent</w:t>
            </w:r>
          </w:p>
        </w:tc>
        <w:tc>
          <w:tcPr>
            <w:tcW w:w="3646" w:type="pct"/>
            <w:tcBorders>
              <w:top w:val="single" w:sz="6" w:space="0" w:color="auto"/>
            </w:tcBorders>
          </w:tcPr>
          <w:p w14:paraId="6A5166FF"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41E34AB6" w14:textId="77777777" w:rsidR="00063133" w:rsidRDefault="00063133" w:rsidP="00063133"/>
    <w:p w14:paraId="47B5F79E" w14:textId="77777777" w:rsidR="00063133" w:rsidRDefault="00063133" w:rsidP="00063133">
      <w:pPr>
        <w:spacing w:line="240" w:lineRule="auto"/>
        <w:rPr>
          <w:rFonts w:eastAsia="Times New Roman"/>
          <w:bCs/>
          <w:iCs/>
          <w:sz w:val="24"/>
        </w:rPr>
      </w:pPr>
      <w:r>
        <w:br w:type="page"/>
      </w:r>
    </w:p>
    <w:p w14:paraId="2AE93786" w14:textId="77777777" w:rsidR="00063133" w:rsidRDefault="00063133" w:rsidP="00063133">
      <w:pPr>
        <w:pStyle w:val="Rubrik4"/>
      </w:pPr>
      <w:r>
        <w:lastRenderedPageBreak/>
        <w:t>Sekvensdiagram</w:t>
      </w:r>
    </w:p>
    <w:p w14:paraId="5003E253" w14:textId="77777777" w:rsidR="00063133" w:rsidRPr="00040252" w:rsidRDefault="00063133" w:rsidP="00063133">
      <w:r>
        <w:t xml:space="preserve">Siffrorna i diagrammet nedan kopplar ihop begäran-svar för respektive meddelande. </w:t>
      </w:r>
    </w:p>
    <w:p w14:paraId="400E7167" w14:textId="77777777" w:rsidR="00063133" w:rsidRDefault="00063133" w:rsidP="00063133">
      <w:pPr>
        <w:spacing w:line="240" w:lineRule="auto"/>
        <w:rPr>
          <w:rFonts w:eastAsia="Times New Roman"/>
          <w:bCs/>
          <w:sz w:val="24"/>
        </w:rPr>
      </w:pPr>
      <w:r>
        <w:object w:dxaOrig="9129" w:dyaOrig="6939" w14:anchorId="7BA8D43F">
          <v:shape id="_x0000_i1030" type="#_x0000_t75" style="width:434.35pt;height:328.7pt" o:ole="">
            <v:imagedata r:id="rId20" o:title=""/>
          </v:shape>
          <o:OLEObject Type="Embed" ProgID="Visio.Drawing.11" ShapeID="_x0000_i1030" DrawAspect="Content" ObjectID="_1473251184" r:id="rId21"/>
        </w:object>
      </w:r>
    </w:p>
    <w:p w14:paraId="052161CD" w14:textId="77777777" w:rsidR="00063133" w:rsidRDefault="00063133" w:rsidP="00063133">
      <w:pPr>
        <w:spacing w:line="240" w:lineRule="auto"/>
        <w:rPr>
          <w:rFonts w:eastAsia="Times New Roman"/>
          <w:bCs/>
          <w:sz w:val="24"/>
        </w:rPr>
      </w:pPr>
    </w:p>
    <w:p w14:paraId="6CB19FB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5044B7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49B3D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85BA31" w14:textId="77777777" w:rsidR="00063133" w:rsidRPr="00F71DFD" w:rsidRDefault="00063133" w:rsidP="00E17DF3">
            <w:pPr>
              <w:spacing w:before="40" w:after="40"/>
              <w:rPr>
                <w:b/>
              </w:rPr>
            </w:pPr>
            <w:r w:rsidRPr="00F71DFD">
              <w:rPr>
                <w:b/>
              </w:rPr>
              <w:t>Beskrivning</w:t>
            </w:r>
          </w:p>
        </w:tc>
      </w:tr>
      <w:tr w:rsidR="00063133" w:rsidRPr="008A6814" w14:paraId="73A5CC9F" w14:textId="77777777" w:rsidTr="00E17DF3">
        <w:tc>
          <w:tcPr>
            <w:tcW w:w="1951" w:type="dxa"/>
            <w:tcBorders>
              <w:top w:val="single" w:sz="6" w:space="0" w:color="auto"/>
            </w:tcBorders>
          </w:tcPr>
          <w:p w14:paraId="773AD175" w14:textId="77777777" w:rsidR="00063133" w:rsidRPr="008A6814" w:rsidRDefault="00063133" w:rsidP="00E17DF3">
            <w:pPr>
              <w:spacing w:before="40" w:after="40"/>
            </w:pPr>
            <w:r>
              <w:t>Tjänstekonsument</w:t>
            </w:r>
          </w:p>
        </w:tc>
        <w:tc>
          <w:tcPr>
            <w:tcW w:w="6863" w:type="dxa"/>
            <w:tcBorders>
              <w:top w:val="single" w:sz="6" w:space="0" w:color="auto"/>
            </w:tcBorders>
          </w:tcPr>
          <w:p w14:paraId="26826693" w14:textId="77777777" w:rsidR="00063133" w:rsidRPr="008A6814" w:rsidRDefault="00063133" w:rsidP="00E17DF3">
            <w:pPr>
              <w:spacing w:before="40" w:after="40"/>
            </w:pPr>
            <w:r>
              <w:t xml:space="preserve">Verksamhetssystem i rollen som tjänstekonsument som interagerar med information från andra källor. I detta fall för att radera information i form av aktiviteter. </w:t>
            </w:r>
          </w:p>
        </w:tc>
      </w:tr>
      <w:tr w:rsidR="00063133" w:rsidRPr="008A6814" w14:paraId="5FB49A22" w14:textId="77777777" w:rsidTr="00E17DF3">
        <w:tc>
          <w:tcPr>
            <w:tcW w:w="1951" w:type="dxa"/>
          </w:tcPr>
          <w:p w14:paraId="3AA7EAF2" w14:textId="77777777" w:rsidR="00063133" w:rsidRPr="008A6814" w:rsidRDefault="00063133" w:rsidP="00E17DF3">
            <w:pPr>
              <w:spacing w:before="40" w:after="40"/>
            </w:pPr>
            <w:r>
              <w:t>Tjänsteplattformen</w:t>
            </w:r>
          </w:p>
        </w:tc>
        <w:tc>
          <w:tcPr>
            <w:tcW w:w="6863" w:type="dxa"/>
          </w:tcPr>
          <w:p w14:paraId="56ED1111"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5D2CFDF1" w14:textId="77777777" w:rsidTr="00E17DF3">
        <w:tc>
          <w:tcPr>
            <w:tcW w:w="1951" w:type="dxa"/>
          </w:tcPr>
          <w:p w14:paraId="2E89E5D7" w14:textId="77777777" w:rsidR="00063133" w:rsidRPr="008A6814" w:rsidRDefault="00063133" w:rsidP="00E17DF3">
            <w:pPr>
              <w:spacing w:before="40" w:after="40"/>
            </w:pPr>
            <w:r>
              <w:t>Tjänsteproducent</w:t>
            </w:r>
          </w:p>
        </w:tc>
        <w:tc>
          <w:tcPr>
            <w:tcW w:w="6863" w:type="dxa"/>
          </w:tcPr>
          <w:p w14:paraId="7B433AA0"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r w:rsidR="00063133" w:rsidRPr="00A51E7F" w14:paraId="67F65C33" w14:textId="77777777" w:rsidTr="00E17DF3">
        <w:tc>
          <w:tcPr>
            <w:tcW w:w="1951" w:type="dxa"/>
          </w:tcPr>
          <w:p w14:paraId="2216DD18" w14:textId="77777777" w:rsidR="00063133" w:rsidRPr="008A6814" w:rsidRDefault="00063133" w:rsidP="00E17DF3">
            <w:pPr>
              <w:spacing w:before="40" w:after="40"/>
            </w:pPr>
            <w:r>
              <w:lastRenderedPageBreak/>
              <w:t>Engagemangsindex</w:t>
            </w:r>
          </w:p>
        </w:tc>
        <w:tc>
          <w:tcPr>
            <w:tcW w:w="6863" w:type="dxa"/>
          </w:tcPr>
          <w:p w14:paraId="622CB3B0"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713BF4A1" w14:textId="77777777" w:rsidR="00063133" w:rsidRPr="00A51E7F" w:rsidRDefault="00063133" w:rsidP="00063133">
      <w:pPr>
        <w:rPr>
          <w:highlight w:val="yellow"/>
        </w:rPr>
      </w:pPr>
    </w:p>
    <w:p w14:paraId="2424B81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72A422E1"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B7A1C7"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C60B16" w14:textId="77777777" w:rsidR="00063133" w:rsidRPr="00F71DFD" w:rsidRDefault="00063133" w:rsidP="00E17DF3">
            <w:pPr>
              <w:spacing w:before="40" w:after="40"/>
              <w:rPr>
                <w:b/>
              </w:rPr>
            </w:pPr>
            <w:r w:rsidRPr="00F71DFD">
              <w:rPr>
                <w:b/>
              </w:rPr>
              <w:t>Beskrivning</w:t>
            </w:r>
          </w:p>
        </w:tc>
      </w:tr>
      <w:tr w:rsidR="00063133" w:rsidRPr="00445AF5" w14:paraId="51F7367D" w14:textId="77777777" w:rsidTr="00E17DF3">
        <w:tc>
          <w:tcPr>
            <w:tcW w:w="2943" w:type="dxa"/>
            <w:tcBorders>
              <w:top w:val="single" w:sz="6" w:space="0" w:color="auto"/>
            </w:tcBorders>
          </w:tcPr>
          <w:p w14:paraId="1DDB146A" w14:textId="77777777" w:rsidR="00063133" w:rsidRDefault="00063133" w:rsidP="00E17DF3">
            <w:pPr>
              <w:spacing w:before="40" w:after="40"/>
            </w:pPr>
            <w:r>
              <w:t>1. DeleteActivity(Request)</w:t>
            </w:r>
          </w:p>
        </w:tc>
        <w:tc>
          <w:tcPr>
            <w:tcW w:w="5947" w:type="dxa"/>
            <w:tcBorders>
              <w:top w:val="single" w:sz="6" w:space="0" w:color="auto"/>
            </w:tcBorders>
          </w:tcPr>
          <w:p w14:paraId="78AAF7F4" w14:textId="77777777" w:rsidR="00063133" w:rsidRPr="00A55D30" w:rsidRDefault="00063133" w:rsidP="00E17DF3">
            <w:pPr>
              <w:spacing w:before="40" w:after="40"/>
            </w:pPr>
            <w:r>
              <w:t xml:space="preserve">Tjänstekonsumenten vill radera aktiviter via tjänstekontraktet DeleteActivity kring en viss invånare/patient hos en annan källa/informationsägare. Källan/informationsägaren är i detta fall är känd och därmed pekar Logical Address till rätt destination (HSA-id). </w:t>
            </w:r>
          </w:p>
        </w:tc>
      </w:tr>
      <w:tr w:rsidR="00063133" w:rsidRPr="00445AF5" w14:paraId="76E200CF" w14:textId="77777777" w:rsidTr="00E17DF3">
        <w:tc>
          <w:tcPr>
            <w:tcW w:w="2943" w:type="dxa"/>
            <w:tcBorders>
              <w:top w:val="single" w:sz="6" w:space="0" w:color="auto"/>
            </w:tcBorders>
          </w:tcPr>
          <w:p w14:paraId="13F23427" w14:textId="77777777" w:rsidR="00063133" w:rsidRDefault="00063133" w:rsidP="00E17DF3">
            <w:pPr>
              <w:spacing w:before="40" w:after="40"/>
            </w:pPr>
            <w:r>
              <w:t>2. DeleteActivity(Request)</w:t>
            </w:r>
          </w:p>
        </w:tc>
        <w:tc>
          <w:tcPr>
            <w:tcW w:w="5947" w:type="dxa"/>
            <w:tcBorders>
              <w:top w:val="single" w:sz="6" w:space="0" w:color="auto"/>
            </w:tcBorders>
          </w:tcPr>
          <w:p w14:paraId="4DC76E5F" w14:textId="77777777" w:rsidR="00063133" w:rsidRDefault="00063133" w:rsidP="00E17DF3">
            <w:pPr>
              <w:spacing w:before="40" w:after="40"/>
            </w:pPr>
            <w:r>
              <w:t xml:space="preserve">Tjänsteplattformen slussar begäran om radering vidare till rätt teknisk adress enligt Logical Address med hjälp av tjänsteadresseringskatalogen. </w:t>
            </w:r>
          </w:p>
        </w:tc>
      </w:tr>
      <w:tr w:rsidR="00063133" w:rsidRPr="00445AF5" w14:paraId="2C838A22" w14:textId="77777777" w:rsidTr="00E17DF3">
        <w:tc>
          <w:tcPr>
            <w:tcW w:w="2943" w:type="dxa"/>
            <w:tcBorders>
              <w:top w:val="single" w:sz="6" w:space="0" w:color="auto"/>
            </w:tcBorders>
          </w:tcPr>
          <w:p w14:paraId="5745FE48" w14:textId="77777777" w:rsidR="00063133" w:rsidRDefault="00063133" w:rsidP="00E17DF3">
            <w:pPr>
              <w:spacing w:before="40" w:after="40"/>
            </w:pPr>
            <w:r>
              <w:t xml:space="preserve">2. DeleteActivity(Response) </w:t>
            </w:r>
          </w:p>
        </w:tc>
        <w:tc>
          <w:tcPr>
            <w:tcW w:w="5947" w:type="dxa"/>
            <w:tcBorders>
              <w:top w:val="single" w:sz="6" w:space="0" w:color="auto"/>
            </w:tcBorders>
          </w:tcPr>
          <w:p w14:paraId="3338FE60" w14:textId="77777777" w:rsidR="00063133" w:rsidRPr="00A55D30" w:rsidRDefault="00063133" w:rsidP="00E17DF3">
            <w:pPr>
              <w:spacing w:before="40" w:after="40"/>
            </w:pPr>
            <w:r>
              <w:t xml:space="preserve">Tjänsteproducenten returnerar ett svar på hur raderingen gick. </w:t>
            </w:r>
          </w:p>
        </w:tc>
      </w:tr>
      <w:tr w:rsidR="00063133" w:rsidRPr="00445AF5" w14:paraId="0A35C540" w14:textId="77777777" w:rsidTr="00E17DF3">
        <w:tc>
          <w:tcPr>
            <w:tcW w:w="2943" w:type="dxa"/>
            <w:tcBorders>
              <w:top w:val="single" w:sz="6" w:space="0" w:color="auto"/>
            </w:tcBorders>
          </w:tcPr>
          <w:p w14:paraId="4D570B59" w14:textId="77777777" w:rsidR="00063133" w:rsidRDefault="00063133" w:rsidP="00E17DF3">
            <w:pPr>
              <w:spacing w:before="40" w:after="40"/>
            </w:pPr>
            <w:r>
              <w:t>1. DeleteActivity(Response)</w:t>
            </w:r>
          </w:p>
        </w:tc>
        <w:tc>
          <w:tcPr>
            <w:tcW w:w="5947" w:type="dxa"/>
            <w:tcBorders>
              <w:top w:val="single" w:sz="6" w:space="0" w:color="auto"/>
            </w:tcBorders>
          </w:tcPr>
          <w:p w14:paraId="1F5B3CBC" w14:textId="77777777" w:rsidR="00063133" w:rsidRDefault="00063133" w:rsidP="00E17DF3">
            <w:pPr>
              <w:spacing w:before="40" w:after="40"/>
            </w:pPr>
            <w:r>
              <w:t xml:space="preserve">Tjänsteplattformen slussar vidare svaret till tjänstekonsumenten. </w:t>
            </w:r>
          </w:p>
        </w:tc>
      </w:tr>
      <w:tr w:rsidR="00063133" w:rsidRPr="00445AF5" w14:paraId="34F8CB69" w14:textId="77777777" w:rsidTr="00E17DF3">
        <w:tc>
          <w:tcPr>
            <w:tcW w:w="2943" w:type="dxa"/>
            <w:tcBorders>
              <w:top w:val="single" w:sz="6" w:space="0" w:color="auto"/>
            </w:tcBorders>
          </w:tcPr>
          <w:p w14:paraId="4BDCF0A1" w14:textId="77777777" w:rsidR="00063133" w:rsidRDefault="00063133" w:rsidP="00E17DF3">
            <w:pPr>
              <w:spacing w:before="40" w:after="40"/>
            </w:pPr>
            <w:r>
              <w:t>3. Update(Request)</w:t>
            </w:r>
          </w:p>
        </w:tc>
        <w:tc>
          <w:tcPr>
            <w:tcW w:w="5947" w:type="dxa"/>
            <w:tcBorders>
              <w:top w:val="single" w:sz="6" w:space="0" w:color="auto"/>
            </w:tcBorders>
          </w:tcPr>
          <w:p w14:paraId="76083C28" w14:textId="77777777" w:rsidR="00063133" w:rsidRPr="00A55D30" w:rsidRDefault="00063133" w:rsidP="00E17DF3">
            <w:pPr>
              <w:spacing w:before="40" w:after="40"/>
            </w:pPr>
            <w:r>
              <w:t xml:space="preserve">Tjänstekonsumenten använder tjänstekontraktet Update för att uppdatera engagemangsindex. </w:t>
            </w:r>
          </w:p>
        </w:tc>
      </w:tr>
      <w:tr w:rsidR="00063133" w:rsidRPr="00445AF5" w14:paraId="440EE319" w14:textId="77777777" w:rsidTr="00E17DF3">
        <w:tc>
          <w:tcPr>
            <w:tcW w:w="2943" w:type="dxa"/>
            <w:tcBorders>
              <w:top w:val="single" w:sz="6" w:space="0" w:color="auto"/>
            </w:tcBorders>
          </w:tcPr>
          <w:p w14:paraId="47A03ECE" w14:textId="77777777" w:rsidR="00063133" w:rsidRDefault="00063133" w:rsidP="00E17DF3">
            <w:pPr>
              <w:spacing w:before="40" w:after="40"/>
            </w:pPr>
            <w:r>
              <w:t>4. Update(Request)</w:t>
            </w:r>
          </w:p>
        </w:tc>
        <w:tc>
          <w:tcPr>
            <w:tcW w:w="5947" w:type="dxa"/>
            <w:tcBorders>
              <w:top w:val="single" w:sz="6" w:space="0" w:color="auto"/>
            </w:tcBorders>
          </w:tcPr>
          <w:p w14:paraId="69963F7F" w14:textId="77777777" w:rsidR="00063133" w:rsidRDefault="00063133" w:rsidP="00E17DF3">
            <w:pPr>
              <w:spacing w:before="40" w:after="40"/>
            </w:pPr>
            <w:r>
              <w:t xml:space="preserve">Tjänsteplattformen slussar vidare begäran för uppdateringen till engagemangsindex. </w:t>
            </w:r>
          </w:p>
        </w:tc>
      </w:tr>
      <w:tr w:rsidR="00063133" w:rsidRPr="00445AF5" w14:paraId="743E55FE" w14:textId="77777777" w:rsidTr="00E17DF3">
        <w:tc>
          <w:tcPr>
            <w:tcW w:w="2943" w:type="dxa"/>
          </w:tcPr>
          <w:p w14:paraId="0A2B0882" w14:textId="77777777" w:rsidR="00063133" w:rsidRDefault="00063133" w:rsidP="00E17DF3">
            <w:pPr>
              <w:spacing w:before="40" w:after="40"/>
            </w:pPr>
            <w:r>
              <w:t>4. Update(Response)</w:t>
            </w:r>
          </w:p>
        </w:tc>
        <w:tc>
          <w:tcPr>
            <w:tcW w:w="5947" w:type="dxa"/>
          </w:tcPr>
          <w:p w14:paraId="2FF20F36" w14:textId="77777777" w:rsidR="00063133" w:rsidRPr="00445AF5" w:rsidRDefault="00063133" w:rsidP="00E17DF3">
            <w:pPr>
              <w:spacing w:before="40" w:after="40"/>
            </w:pPr>
            <w:r>
              <w:t xml:space="preserve">Engagemangesindex returnerar ett svar på hur uppdateringen gick. </w:t>
            </w:r>
          </w:p>
        </w:tc>
      </w:tr>
      <w:tr w:rsidR="00063133" w:rsidRPr="00445AF5" w14:paraId="25CA02A0" w14:textId="77777777" w:rsidTr="00E17DF3">
        <w:tc>
          <w:tcPr>
            <w:tcW w:w="2943" w:type="dxa"/>
          </w:tcPr>
          <w:p w14:paraId="1675E723" w14:textId="77777777" w:rsidR="00063133" w:rsidRPr="00445AF5" w:rsidRDefault="00063133" w:rsidP="00E17DF3">
            <w:pPr>
              <w:spacing w:before="40" w:after="40"/>
            </w:pPr>
            <w:r>
              <w:t>3. Update(Response)</w:t>
            </w:r>
          </w:p>
        </w:tc>
        <w:tc>
          <w:tcPr>
            <w:tcW w:w="5947" w:type="dxa"/>
          </w:tcPr>
          <w:p w14:paraId="4430F8EA" w14:textId="77777777" w:rsidR="00063133" w:rsidRPr="00445AF5" w:rsidRDefault="00063133" w:rsidP="00E17DF3">
            <w:pPr>
              <w:spacing w:before="40" w:after="40"/>
            </w:pPr>
            <w:r>
              <w:t xml:space="preserve">Svaret slussas vidare till tjänsteproducenten av tjänsteplattformen. </w:t>
            </w:r>
          </w:p>
        </w:tc>
      </w:tr>
    </w:tbl>
    <w:p w14:paraId="51D370E4" w14:textId="77777777" w:rsidR="00063133" w:rsidRDefault="00063133" w:rsidP="00063133">
      <w:pPr>
        <w:spacing w:line="240" w:lineRule="auto"/>
        <w:rPr>
          <w:rFonts w:eastAsia="Times New Roman"/>
          <w:bCs/>
          <w:sz w:val="24"/>
        </w:rPr>
      </w:pPr>
      <w:r>
        <w:br w:type="page"/>
      </w:r>
    </w:p>
    <w:p w14:paraId="379EC095" w14:textId="77777777" w:rsidR="00063133" w:rsidRDefault="00063133" w:rsidP="00063133">
      <w:pPr>
        <w:spacing w:line="240" w:lineRule="auto"/>
        <w:rPr>
          <w:rFonts w:eastAsia="Times New Roman"/>
          <w:bCs/>
          <w:sz w:val="24"/>
        </w:rPr>
      </w:pPr>
    </w:p>
    <w:p w14:paraId="604EE13A" w14:textId="77777777" w:rsidR="00063133" w:rsidRDefault="00063133" w:rsidP="00063133">
      <w:pPr>
        <w:spacing w:line="240" w:lineRule="auto"/>
        <w:rPr>
          <w:rFonts w:eastAsia="Times New Roman"/>
          <w:bCs/>
          <w:sz w:val="24"/>
        </w:rPr>
      </w:pPr>
    </w:p>
    <w:p w14:paraId="4D236AC0" w14:textId="77777777" w:rsidR="00063133" w:rsidRPr="005575B4" w:rsidRDefault="00063133" w:rsidP="00063133">
      <w:pPr>
        <w:pStyle w:val="Rubrik3"/>
      </w:pPr>
      <w:bookmarkStart w:id="43" w:name="_Toc381963918"/>
      <w:bookmarkStart w:id="44" w:name="_Toc398555774"/>
      <w:r w:rsidRPr="005575B4">
        <w:t>Obligatoriska kontrakt</w:t>
      </w:r>
      <w:bookmarkEnd w:id="38"/>
      <w:bookmarkEnd w:id="43"/>
      <w:bookmarkEnd w:id="44"/>
    </w:p>
    <w:p w14:paraId="62C32B2E" w14:textId="77777777" w:rsidR="00063133" w:rsidRPr="005575B4" w:rsidRDefault="00063133" w:rsidP="00063133">
      <w:r w:rsidRPr="005575B4">
        <w:t>Följande tabell specificerar vilka kontrakt som är obligatoriska att realisera för flöde</w:t>
      </w:r>
      <w:r>
        <w:t>na</w:t>
      </w:r>
      <w:r w:rsidRPr="005575B4">
        <w:t>.</w:t>
      </w:r>
    </w:p>
    <w:p w14:paraId="745C5EF9" w14:textId="77777777" w:rsidR="00063133" w:rsidRPr="005575B4" w:rsidRDefault="00063133" w:rsidP="00063133"/>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063133" w:rsidRPr="00A07667" w14:paraId="314B63F7" w14:textId="77777777" w:rsidTr="00E17DF3">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6B45971" w14:textId="77777777" w:rsidR="00063133" w:rsidRPr="00A07667" w:rsidRDefault="00063133" w:rsidP="00E17DF3">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FD7F595" w14:textId="77777777" w:rsidR="00063133" w:rsidRPr="00A07667" w:rsidRDefault="00063133" w:rsidP="00E17DF3">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F50B14" w14:textId="77777777" w:rsidR="00063133" w:rsidRDefault="00063133" w:rsidP="00E17DF3">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6CFB6" w14:textId="77777777" w:rsidR="00063133" w:rsidRDefault="00063133" w:rsidP="00E17DF3">
            <w:pPr>
              <w:jc w:val="center"/>
              <w:rPr>
                <w:b/>
              </w:rPr>
            </w:pPr>
            <w:r>
              <w:rPr>
                <w:b/>
              </w:rPr>
              <w:t>Radera aktiviteter</w:t>
            </w:r>
          </w:p>
        </w:tc>
      </w:tr>
      <w:tr w:rsidR="00063133" w:rsidRPr="00A51E7F" w14:paraId="1B3701BC"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3446D552" w14:textId="77777777" w:rsidR="00063133" w:rsidRPr="00A07667" w:rsidRDefault="00063133" w:rsidP="00E17DF3">
            <w:r>
              <w:t>GetActivity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C72756C" w14:textId="77777777" w:rsidR="00063133" w:rsidRPr="00A07667" w:rsidRDefault="00063133" w:rsidP="00E17DF3">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14:paraId="6E0F606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F2947A" w14:textId="77777777" w:rsidR="00063133" w:rsidRPr="00A07667" w:rsidRDefault="00063133" w:rsidP="00E17DF3">
            <w:pPr>
              <w:jc w:val="center"/>
            </w:pPr>
          </w:p>
        </w:tc>
      </w:tr>
      <w:tr w:rsidR="00063133" w:rsidRPr="00A51E7F" w14:paraId="4C135288"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4A54FA" w14:textId="77777777" w:rsidR="00063133" w:rsidRPr="00A07667" w:rsidRDefault="00063133" w:rsidP="00E17DF3">
            <w:r w:rsidRPr="00A07667">
              <w:t>Process</w:t>
            </w:r>
            <w:r>
              <w: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6AABFD4"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1F8E0D05" w14:textId="77777777" w:rsidR="00063133" w:rsidRDefault="00063133" w:rsidP="00E17DF3">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14:paraId="27964CF6" w14:textId="77777777" w:rsidR="00063133" w:rsidRDefault="00063133" w:rsidP="00E17DF3">
            <w:pPr>
              <w:jc w:val="center"/>
            </w:pPr>
          </w:p>
        </w:tc>
      </w:tr>
      <w:tr w:rsidR="00063133" w:rsidRPr="00A51E7F" w14:paraId="73C88EE9"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1C520B18" w14:textId="77777777" w:rsidR="00063133" w:rsidRPr="00A07667" w:rsidRDefault="00063133" w:rsidP="00E17DF3">
            <w:r>
              <w:t>DeleteActivity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80497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8F71CF" w14:textId="77777777" w:rsidR="00063133"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400DFDA6" w14:textId="77777777" w:rsidR="00063133" w:rsidRDefault="00063133" w:rsidP="00E17DF3">
            <w:pPr>
              <w:jc w:val="center"/>
            </w:pPr>
            <w:r>
              <w:t>X</w:t>
            </w:r>
          </w:p>
        </w:tc>
      </w:tr>
    </w:tbl>
    <w:p w14:paraId="701F7707" w14:textId="77777777" w:rsidR="00063133" w:rsidRDefault="00063133" w:rsidP="00063133">
      <w:pPr>
        <w:rPr>
          <w:color w:val="4F81BD" w:themeColor="accent1"/>
          <w:highlight w:val="yellow"/>
        </w:rPr>
      </w:pPr>
    </w:p>
    <w:p w14:paraId="02264773" w14:textId="77777777" w:rsidR="00063133" w:rsidRPr="00A51E7F" w:rsidRDefault="00063133" w:rsidP="00063133">
      <w:pPr>
        <w:rPr>
          <w:color w:val="4F81BD" w:themeColor="accent1"/>
          <w:highlight w:val="yellow"/>
        </w:rPr>
      </w:pPr>
    </w:p>
    <w:p w14:paraId="118FBCA7" w14:textId="77777777" w:rsidR="00063133" w:rsidRPr="00F83C47" w:rsidRDefault="00063133" w:rsidP="00063133">
      <w:pPr>
        <w:pStyle w:val="Rubrik2"/>
      </w:pPr>
      <w:bookmarkStart w:id="45" w:name="_Toc374435201"/>
      <w:bookmarkStart w:id="46" w:name="_Toc381963919"/>
      <w:bookmarkStart w:id="47" w:name="_Toc398555775"/>
      <w:r w:rsidRPr="00F83C47">
        <w:t>Adressering</w:t>
      </w:r>
      <w:bookmarkEnd w:id="45"/>
      <w:bookmarkEnd w:id="46"/>
      <w:bookmarkEnd w:id="47"/>
    </w:p>
    <w:p w14:paraId="52451D26" w14:textId="77777777" w:rsidR="00063133" w:rsidRPr="00E146AE" w:rsidRDefault="00063133" w:rsidP="00063133">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407C1A6A" w14:textId="77777777" w:rsidR="00063133" w:rsidRPr="00E146AE" w:rsidRDefault="00063133" w:rsidP="00063133"/>
    <w:p w14:paraId="740E25A7" w14:textId="77777777" w:rsidR="00063133" w:rsidRPr="00E146AE" w:rsidRDefault="00063133" w:rsidP="00063133">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5DC76D01" w14:textId="77777777" w:rsidR="00063133" w:rsidRPr="00E146AE" w:rsidRDefault="00063133" w:rsidP="00063133"/>
    <w:p w14:paraId="46ADAA96" w14:textId="77777777" w:rsidR="00063133" w:rsidRPr="00E146AE" w:rsidRDefault="00063133" w:rsidP="00063133">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0F761390" w14:textId="77777777" w:rsidR="00063133" w:rsidRDefault="00063133" w:rsidP="00063133"/>
    <w:p w14:paraId="3FD93156" w14:textId="77777777" w:rsidR="00063133" w:rsidRDefault="00063133" w:rsidP="00063133"/>
    <w:p w14:paraId="0A4688A9" w14:textId="77777777" w:rsidR="00063133" w:rsidRDefault="00063133" w:rsidP="00063133">
      <w:pPr>
        <w:spacing w:line="240" w:lineRule="auto"/>
        <w:rPr>
          <w:i/>
        </w:rPr>
      </w:pPr>
      <w:bookmarkStart w:id="48" w:name="_Toc219337768"/>
      <w:bookmarkStart w:id="49" w:name="_Toc227077989"/>
      <w:r>
        <w:rPr>
          <w:i/>
        </w:rPr>
        <w:br w:type="page"/>
      </w:r>
    </w:p>
    <w:p w14:paraId="4EF57BC2" w14:textId="77777777" w:rsidR="00063133" w:rsidRDefault="00063133" w:rsidP="00063133">
      <w:pPr>
        <w:pStyle w:val="Rubrik3"/>
      </w:pPr>
      <w:bookmarkStart w:id="50" w:name="_Toc381963920"/>
      <w:bookmarkStart w:id="51" w:name="_Toc398555776"/>
      <w:r w:rsidRPr="002A0CB0">
        <w:lastRenderedPageBreak/>
        <w:t>Adressering vid nationell användning</w:t>
      </w:r>
      <w:bookmarkEnd w:id="48"/>
      <w:bookmarkEnd w:id="49"/>
      <w:bookmarkEnd w:id="50"/>
      <w:bookmarkEnd w:id="51"/>
    </w:p>
    <w:p w14:paraId="3A999C71" w14:textId="77777777" w:rsidR="00063133" w:rsidRPr="00E04DCE" w:rsidRDefault="00063133" w:rsidP="00063133">
      <w:r>
        <w:t>För komplett beskrivning av nedanstående diagram vänligen se R1 avsnitt 8.3</w:t>
      </w:r>
    </w:p>
    <w:p w14:paraId="32136229" w14:textId="77777777" w:rsidR="00063133" w:rsidRDefault="00063133" w:rsidP="00063133">
      <w:pPr>
        <w:pStyle w:val="Brdtext"/>
      </w:pPr>
      <w:r w:rsidRPr="00E146AE">
        <w:rPr>
          <w:noProof/>
          <w:lang w:eastAsia="sv-SE"/>
        </w:rPr>
        <w:drawing>
          <wp:inline distT="0" distB="0" distL="0" distR="0" wp14:anchorId="7A94B059" wp14:editId="353E318E">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14:paraId="2CA980D5" w14:textId="77777777" w:rsidR="00063133" w:rsidRPr="00E146AE" w:rsidRDefault="00063133" w:rsidP="00063133">
      <w:pPr>
        <w:pStyle w:val="Beskrivning"/>
        <w:jc w:val="center"/>
        <w:rPr>
          <w:sz w:val="20"/>
          <w:szCs w:val="20"/>
        </w:rPr>
      </w:pPr>
      <w:r>
        <w:t xml:space="preserve">Figur </w:t>
      </w:r>
      <w:r w:rsidR="001E4941">
        <w:fldChar w:fldCharType="begin"/>
      </w:r>
      <w:r w:rsidR="001E4941">
        <w:instrText xml:space="preserve"> SEQ Figur \* ARABIC </w:instrText>
      </w:r>
      <w:r w:rsidR="001E4941">
        <w:fldChar w:fldCharType="separate"/>
      </w:r>
      <w:r>
        <w:rPr>
          <w:noProof/>
        </w:rPr>
        <w:t>1</w:t>
      </w:r>
      <w:r w:rsidR="001E4941">
        <w:rPr>
          <w:noProof/>
        </w:rPr>
        <w:fldChar w:fldCharType="end"/>
      </w:r>
      <w:r>
        <w:t xml:space="preserve"> </w:t>
      </w:r>
      <w:r w:rsidRPr="00E146AE">
        <w:rPr>
          <w:sz w:val="20"/>
          <w:szCs w:val="20"/>
        </w:rPr>
        <w:t>Adressering vid anrop till nationell aggregerande tjänst (t.ex. från Mina vårdkontakter eller NPÖ-tillämpningen)</w:t>
      </w:r>
    </w:p>
    <w:p w14:paraId="7DC03F38" w14:textId="77777777" w:rsidR="00063133" w:rsidRDefault="00063133" w:rsidP="00063133">
      <w:pPr>
        <w:pStyle w:val="Rubrik3"/>
      </w:pPr>
      <w:bookmarkStart w:id="52" w:name="_Toc219337769"/>
      <w:bookmarkStart w:id="53" w:name="_Toc227077990"/>
      <w:bookmarkStart w:id="54" w:name="_Toc381963921"/>
      <w:bookmarkStart w:id="55" w:name="_Toc398555777"/>
      <w:r w:rsidRPr="002A0CB0">
        <w:t>Adressering vid regional användning</w:t>
      </w:r>
      <w:bookmarkEnd w:id="52"/>
      <w:bookmarkEnd w:id="53"/>
      <w:bookmarkEnd w:id="54"/>
      <w:bookmarkEnd w:id="55"/>
    </w:p>
    <w:p w14:paraId="5346515C" w14:textId="77777777" w:rsidR="00063133" w:rsidRPr="00E04DCE" w:rsidRDefault="00063133" w:rsidP="00063133">
      <w:r>
        <w:t>För komplett beskrivning av nedanstående diagram vänligen se R1 avsnitt 8.3</w:t>
      </w:r>
    </w:p>
    <w:p w14:paraId="4BAC26BD" w14:textId="77777777" w:rsidR="00063133" w:rsidRPr="008725C4" w:rsidRDefault="00063133" w:rsidP="00063133"/>
    <w:p w14:paraId="26570537" w14:textId="77777777" w:rsidR="00063133" w:rsidRDefault="00063133" w:rsidP="00063133">
      <w:pPr>
        <w:pStyle w:val="Brdtext"/>
      </w:pPr>
      <w:r w:rsidRPr="00E146AE">
        <w:rPr>
          <w:noProof/>
          <w:lang w:eastAsia="sv-SE"/>
        </w:rPr>
        <w:lastRenderedPageBreak/>
        <w:drawing>
          <wp:inline distT="0" distB="0" distL="0" distR="0" wp14:anchorId="2DFFEBBB" wp14:editId="4E0321ED">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14:paraId="736FDFAD" w14:textId="77777777" w:rsidR="00063133" w:rsidRPr="00E146AE" w:rsidRDefault="00063133" w:rsidP="00063133">
      <w:pPr>
        <w:pStyle w:val="Beskrivning"/>
        <w:jc w:val="center"/>
        <w:rPr>
          <w:sz w:val="20"/>
          <w:szCs w:val="20"/>
        </w:rPr>
      </w:pPr>
      <w:r>
        <w:t xml:space="preserve">Figur </w:t>
      </w:r>
      <w:r w:rsidR="001E4941">
        <w:fldChar w:fldCharType="begin"/>
      </w:r>
      <w:r w:rsidR="001E4941">
        <w:instrText xml:space="preserve"> SEQ Figur \* ARABIC </w:instrText>
      </w:r>
      <w:r w:rsidR="001E4941">
        <w:fldChar w:fldCharType="separate"/>
      </w:r>
      <w:r>
        <w:rPr>
          <w:noProof/>
        </w:rPr>
        <w:t>2</w:t>
      </w:r>
      <w:r w:rsidR="001E4941">
        <w:rPr>
          <w:noProof/>
        </w:rPr>
        <w:fldChar w:fldCharType="end"/>
      </w:r>
      <w:r>
        <w:t xml:space="preserve"> </w:t>
      </w:r>
      <w:r w:rsidRPr="00E146AE">
        <w:t>Adressering vid anrop till regional aggregerande tjänst (t.ex. från ett vårddokumentationssystem, beslutsstödsystem eller en regional patientöversikt)</w:t>
      </w:r>
    </w:p>
    <w:p w14:paraId="25E4E1BE" w14:textId="77777777" w:rsidR="00063133" w:rsidRDefault="00063133" w:rsidP="00063133">
      <w:pPr>
        <w:pStyle w:val="Brdtext"/>
      </w:pPr>
    </w:p>
    <w:p w14:paraId="58B4ED18" w14:textId="77777777" w:rsidR="00063133" w:rsidRPr="002A0CB0" w:rsidRDefault="00063133" w:rsidP="00063133">
      <w:pPr>
        <w:pStyle w:val="Rubrik3"/>
      </w:pPr>
      <w:bookmarkStart w:id="56" w:name="_Toc227077991"/>
      <w:bookmarkStart w:id="57" w:name="_Toc381963922"/>
      <w:bookmarkStart w:id="58" w:name="_Toc398555778"/>
      <w:r w:rsidRPr="002A0CB0">
        <w:t>Adressering direkt till ett källsystem</w:t>
      </w:r>
      <w:bookmarkEnd w:id="56"/>
      <w:bookmarkEnd w:id="57"/>
      <w:bookmarkEnd w:id="58"/>
    </w:p>
    <w:p w14:paraId="2FF89EF7" w14:textId="77777777" w:rsidR="00063133" w:rsidRPr="00E04DCE" w:rsidRDefault="00063133" w:rsidP="00063133">
      <w:r w:rsidRPr="00E146AE">
        <w:t>Eftersom anropet i detta fall sker direkt mot virtuell tjänst, sker adressering med källsystemets HSA-id direkt från tjänstekonsumenten. Detta beskrivs nedan.</w:t>
      </w:r>
      <w:r w:rsidRPr="008725C4">
        <w:t xml:space="preserve"> </w:t>
      </w:r>
      <w:r>
        <w:t>För komplett beskrivning av nedanstående diagram vänligen se R1 avsnitt 8.3</w:t>
      </w:r>
    </w:p>
    <w:p w14:paraId="6FF73D20" w14:textId="77777777" w:rsidR="00063133" w:rsidRPr="00E146AE" w:rsidRDefault="00063133" w:rsidP="00063133">
      <w:pPr>
        <w:rPr>
          <w:i/>
        </w:rPr>
      </w:pPr>
    </w:p>
    <w:p w14:paraId="7AF0D4D4" w14:textId="77777777" w:rsidR="00063133" w:rsidRPr="00F71DFD" w:rsidRDefault="00063133" w:rsidP="00063133">
      <w:pPr>
        <w:pStyle w:val="Brdtext"/>
        <w:rPr>
          <w:b/>
        </w:rPr>
      </w:pPr>
      <w:r>
        <w:rPr>
          <w:noProof/>
          <w:lang w:eastAsia="sv-SE"/>
        </w:rPr>
        <w:lastRenderedPageBreak/>
        <w:drawing>
          <wp:inline distT="0" distB="0" distL="0" distR="0" wp14:anchorId="69395564" wp14:editId="578DC46E">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0421D1EA" w14:textId="77777777" w:rsidR="00063133" w:rsidRDefault="00063133" w:rsidP="00063133">
      <w:pPr>
        <w:pStyle w:val="Beskrivning"/>
        <w:jc w:val="center"/>
      </w:pPr>
      <w:r>
        <w:t>Figur 3 Adressering vid sökning efter information ur ett specifikt källsystem</w:t>
      </w:r>
    </w:p>
    <w:p w14:paraId="207EAC17" w14:textId="77777777" w:rsidR="00063133" w:rsidRDefault="00063133" w:rsidP="00063133">
      <w:pPr>
        <w:pStyle w:val="Rubrik3"/>
      </w:pPr>
      <w:bookmarkStart w:id="59" w:name="_Toc227077992"/>
      <w:bookmarkStart w:id="60" w:name="_Toc381963923"/>
      <w:bookmarkStart w:id="61" w:name="_Toc398555779"/>
      <w:r w:rsidRPr="002A0CB0">
        <w:t>Sammanfattning av adresseringsmodell</w:t>
      </w:r>
      <w:bookmarkEnd w:id="59"/>
      <w:bookmarkEnd w:id="60"/>
      <w:bookmarkEnd w:id="61"/>
    </w:p>
    <w:p w14:paraId="369CBD08" w14:textId="77777777" w:rsidR="00063133" w:rsidRDefault="00063133" w:rsidP="00063133"/>
    <w:p w14:paraId="360CAB1B" w14:textId="77777777" w:rsidR="00063133" w:rsidRPr="004B36C7" w:rsidRDefault="00063133" w:rsidP="00063133">
      <w:pPr>
        <w:pStyle w:val="Rubrik4"/>
      </w:pPr>
      <w:r>
        <w:t>GetActivity</w:t>
      </w:r>
    </w:p>
    <w:tbl>
      <w:tblPr>
        <w:tblStyle w:val="Tabellrutnt"/>
        <w:tblW w:w="0" w:type="auto"/>
        <w:tblInd w:w="867" w:type="dxa"/>
        <w:tblLook w:val="04A0" w:firstRow="1" w:lastRow="0" w:firstColumn="1" w:lastColumn="0" w:noHBand="0" w:noVBand="1"/>
      </w:tblPr>
      <w:tblGrid>
        <w:gridCol w:w="3210"/>
        <w:gridCol w:w="3544"/>
      </w:tblGrid>
      <w:tr w:rsidR="00063133" w:rsidRPr="00E146AE" w14:paraId="3E82838A" w14:textId="77777777" w:rsidTr="00E17DF3">
        <w:tc>
          <w:tcPr>
            <w:tcW w:w="3210" w:type="dxa"/>
            <w:shd w:val="clear" w:color="auto" w:fill="D9D9D9" w:themeFill="background1" w:themeFillShade="D9"/>
          </w:tcPr>
          <w:p w14:paraId="1F0D046D"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16F865D" w14:textId="77777777" w:rsidR="00063133" w:rsidRPr="00E146AE" w:rsidRDefault="00063133" w:rsidP="00E17DF3">
            <w:r w:rsidRPr="00E146AE">
              <w:t>Logisk adress</w:t>
            </w:r>
          </w:p>
        </w:tc>
      </w:tr>
      <w:tr w:rsidR="00063133" w:rsidRPr="00E146AE" w14:paraId="217461F8" w14:textId="77777777" w:rsidTr="00E17DF3">
        <w:tc>
          <w:tcPr>
            <w:tcW w:w="3210" w:type="dxa"/>
          </w:tcPr>
          <w:p w14:paraId="2FFD123C" w14:textId="77777777" w:rsidR="00063133" w:rsidRPr="00E146AE" w:rsidRDefault="00063133" w:rsidP="00E17DF3">
            <w:r w:rsidRPr="00E146AE">
              <w:t>För alla huvudmän</w:t>
            </w:r>
          </w:p>
        </w:tc>
        <w:tc>
          <w:tcPr>
            <w:tcW w:w="3544" w:type="dxa"/>
          </w:tcPr>
          <w:p w14:paraId="1AB15E1E" w14:textId="77777777" w:rsidR="00063133" w:rsidRPr="00E146AE" w:rsidRDefault="00063133" w:rsidP="00E17DF3">
            <w:r w:rsidRPr="00E146AE">
              <w:t>Ineras HSA-id</w:t>
            </w:r>
          </w:p>
        </w:tc>
      </w:tr>
      <w:tr w:rsidR="00063133" w:rsidRPr="00E146AE" w14:paraId="5FC60F6D" w14:textId="77777777" w:rsidTr="00E17DF3">
        <w:tc>
          <w:tcPr>
            <w:tcW w:w="3210" w:type="dxa"/>
          </w:tcPr>
          <w:p w14:paraId="08DF1BFF" w14:textId="77777777" w:rsidR="00063133" w:rsidRPr="00E146AE" w:rsidRDefault="00063133" w:rsidP="00E17DF3">
            <w:r w:rsidRPr="00E146AE">
              <w:t>För en huvudman/region</w:t>
            </w:r>
          </w:p>
        </w:tc>
        <w:tc>
          <w:tcPr>
            <w:tcW w:w="3544" w:type="dxa"/>
          </w:tcPr>
          <w:p w14:paraId="7241C240" w14:textId="77777777" w:rsidR="00063133" w:rsidRPr="00E146AE" w:rsidRDefault="00063133" w:rsidP="00E17DF3">
            <w:r w:rsidRPr="00E146AE">
              <w:t>Huvudmannens/regionens HSA-id</w:t>
            </w:r>
          </w:p>
        </w:tc>
      </w:tr>
      <w:tr w:rsidR="00063133" w:rsidRPr="00E146AE" w14:paraId="6C3DBD64" w14:textId="77777777" w:rsidTr="00E17DF3">
        <w:tc>
          <w:tcPr>
            <w:tcW w:w="3210" w:type="dxa"/>
          </w:tcPr>
          <w:p w14:paraId="4C4AC44E" w14:textId="77777777" w:rsidR="00063133" w:rsidRPr="00E146AE" w:rsidRDefault="00063133" w:rsidP="00E17DF3">
            <w:r w:rsidRPr="00E146AE">
              <w:t>För ett källsystem</w:t>
            </w:r>
          </w:p>
        </w:tc>
        <w:tc>
          <w:tcPr>
            <w:tcW w:w="3544" w:type="dxa"/>
          </w:tcPr>
          <w:p w14:paraId="6B59B9E7" w14:textId="77777777" w:rsidR="00063133" w:rsidRPr="00E146AE" w:rsidRDefault="00063133" w:rsidP="00E17DF3">
            <w:r w:rsidRPr="00E146AE">
              <w:t>Källsystemets HSA-id</w:t>
            </w:r>
          </w:p>
        </w:tc>
      </w:tr>
    </w:tbl>
    <w:p w14:paraId="17978384" w14:textId="77777777" w:rsidR="00063133" w:rsidRDefault="00063133" w:rsidP="00063133">
      <w:pPr>
        <w:rPr>
          <w:szCs w:val="20"/>
          <w:highlight w:val="lightGray"/>
        </w:rPr>
      </w:pPr>
    </w:p>
    <w:p w14:paraId="2A9D1EDE" w14:textId="77777777" w:rsidR="00063133" w:rsidRDefault="00063133" w:rsidP="00063133">
      <w:pPr>
        <w:rPr>
          <w:szCs w:val="20"/>
          <w:highlight w:val="lightGray"/>
        </w:rPr>
      </w:pPr>
    </w:p>
    <w:p w14:paraId="68B6022A" w14:textId="77777777" w:rsidR="00063133" w:rsidRPr="004B36C7" w:rsidRDefault="00063133" w:rsidP="00063133">
      <w:pPr>
        <w:pStyle w:val="Rubrik4"/>
      </w:pPr>
      <w:r w:rsidRPr="004B36C7">
        <w:t>ProcessActivity/DeleteActivity</w:t>
      </w:r>
    </w:p>
    <w:tbl>
      <w:tblPr>
        <w:tblStyle w:val="Tabellrutnt"/>
        <w:tblW w:w="0" w:type="auto"/>
        <w:tblInd w:w="867" w:type="dxa"/>
        <w:tblLook w:val="04A0" w:firstRow="1" w:lastRow="0" w:firstColumn="1" w:lastColumn="0" w:noHBand="0" w:noVBand="1"/>
      </w:tblPr>
      <w:tblGrid>
        <w:gridCol w:w="3210"/>
        <w:gridCol w:w="3544"/>
      </w:tblGrid>
      <w:tr w:rsidR="00063133" w:rsidRPr="00E146AE" w14:paraId="3E0643C2" w14:textId="77777777" w:rsidTr="00E17DF3">
        <w:tc>
          <w:tcPr>
            <w:tcW w:w="3210" w:type="dxa"/>
            <w:shd w:val="clear" w:color="auto" w:fill="D9D9D9" w:themeFill="background1" w:themeFillShade="D9"/>
          </w:tcPr>
          <w:p w14:paraId="297DE518"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DCA8968" w14:textId="77777777" w:rsidR="00063133" w:rsidRPr="00E146AE" w:rsidRDefault="00063133" w:rsidP="00E17DF3">
            <w:r w:rsidRPr="00E146AE">
              <w:t>Logisk adress</w:t>
            </w:r>
          </w:p>
        </w:tc>
      </w:tr>
      <w:tr w:rsidR="00063133" w:rsidRPr="00E146AE" w14:paraId="52ACC3AA" w14:textId="77777777" w:rsidTr="00E17DF3">
        <w:tc>
          <w:tcPr>
            <w:tcW w:w="3210" w:type="dxa"/>
          </w:tcPr>
          <w:p w14:paraId="11622F50" w14:textId="77777777" w:rsidR="00063133" w:rsidRPr="00E146AE" w:rsidRDefault="00063133" w:rsidP="00E17DF3">
            <w:r w:rsidRPr="00E146AE">
              <w:t>För ett källsystem</w:t>
            </w:r>
          </w:p>
        </w:tc>
        <w:tc>
          <w:tcPr>
            <w:tcW w:w="3544" w:type="dxa"/>
          </w:tcPr>
          <w:p w14:paraId="7EBDCEA0" w14:textId="77777777" w:rsidR="00063133" w:rsidRPr="00E146AE" w:rsidRDefault="00063133" w:rsidP="00E17DF3">
            <w:r w:rsidRPr="00E146AE">
              <w:t>Källsystemets HSA-id</w:t>
            </w:r>
          </w:p>
        </w:tc>
      </w:tr>
    </w:tbl>
    <w:p w14:paraId="48DB2E31" w14:textId="77777777" w:rsidR="00063133" w:rsidRPr="004B36C7" w:rsidRDefault="00063133" w:rsidP="00063133">
      <w:pPr>
        <w:rPr>
          <w:highlight w:val="lightGray"/>
        </w:rPr>
      </w:pPr>
    </w:p>
    <w:p w14:paraId="1B87FB0C" w14:textId="77777777" w:rsidR="00063133" w:rsidRPr="00E146AE" w:rsidRDefault="00063133" w:rsidP="00063133">
      <w:pPr>
        <w:rPr>
          <w:szCs w:val="20"/>
          <w:highlight w:val="lightGray"/>
        </w:rPr>
      </w:pPr>
    </w:p>
    <w:p w14:paraId="4AB6CEC1" w14:textId="77777777" w:rsidR="00063133" w:rsidRPr="00E146AE" w:rsidRDefault="00063133" w:rsidP="00063133">
      <w:pPr>
        <w:pStyle w:val="Rubrik2"/>
      </w:pPr>
      <w:bookmarkStart w:id="62" w:name="_Toc374435202"/>
      <w:bookmarkStart w:id="63" w:name="_Toc381963924"/>
      <w:bookmarkStart w:id="64" w:name="_Toc398555780"/>
      <w:r w:rsidRPr="00E146AE">
        <w:t>Aggregering och engagemangsindex</w:t>
      </w:r>
      <w:bookmarkEnd w:id="62"/>
      <w:bookmarkEnd w:id="63"/>
      <w:bookmarkEnd w:id="64"/>
    </w:p>
    <w:p w14:paraId="6226A252" w14:textId="77777777" w:rsidR="00063133" w:rsidRDefault="00063133" w:rsidP="00063133">
      <w:r>
        <w:t xml:space="preserve">Det behövs en aggregerande tjänst för varje tjänstekontrakt som läser data i denna domän. </w:t>
      </w:r>
    </w:p>
    <w:p w14:paraId="7F2E0651" w14:textId="77777777" w:rsidR="00063133" w:rsidRDefault="00063133" w:rsidP="00063133">
      <w:r>
        <w:t xml:space="preserve">Aggregerande tjänster har samma tjänstekontrakt och anropsadress som en traditionell virtuell tjänst, men nås via olika logiska adresser. </w:t>
      </w:r>
    </w:p>
    <w:p w14:paraId="23B54C29" w14:textId="77777777" w:rsidR="00063133" w:rsidRDefault="00063133" w:rsidP="00063133"/>
    <w:p w14:paraId="7D3788BF" w14:textId="77777777" w:rsidR="00063133" w:rsidRDefault="00063133" w:rsidP="00063133">
      <w:r>
        <w:t xml:space="preserve">Om ett källsystems HSA-id anges som logisk adress, kommer tjänsteanrop att routas direkt till källsystemet utan att passera en aggregerande tjänst. </w:t>
      </w:r>
    </w:p>
    <w:p w14:paraId="56860F02" w14:textId="77777777" w:rsidR="00063133" w:rsidRDefault="00063133" w:rsidP="00063133"/>
    <w:p w14:paraId="6FFA90DF" w14:textId="77777777" w:rsidR="00063133" w:rsidRPr="0020087D" w:rsidRDefault="00063133" w:rsidP="00063133">
      <w:r>
        <w:t>Om logisk adress HSA-id för Inera eller en huvudman kommer anropet att routas till den aggregerande tjänsten som i sin tur – efter att ha konsulterat engagemangsindex, sammanställer svaren från de källsystem som har information om patienten.</w:t>
      </w:r>
    </w:p>
    <w:p w14:paraId="12067E40" w14:textId="77777777" w:rsidR="0039481C" w:rsidRDefault="0039481C" w:rsidP="0039481C">
      <w:pPr>
        <w:rPr>
          <w:color w:val="4F81BD" w:themeColor="accent1"/>
        </w:rPr>
      </w:pPr>
    </w:p>
    <w:p w14:paraId="5B8BBD42" w14:textId="77777777" w:rsidR="0039481C" w:rsidRDefault="0039481C" w:rsidP="0039481C">
      <w:pPr>
        <w:pStyle w:val="Rubrik1"/>
      </w:pPr>
      <w:bookmarkStart w:id="65" w:name="_Toc224960921"/>
      <w:bookmarkStart w:id="66" w:name="_Toc357754852"/>
      <w:bookmarkStart w:id="67" w:name="_Toc243452557"/>
      <w:bookmarkStart w:id="68" w:name="_Toc398555781"/>
      <w:r>
        <w:t>Tjänstedomänens krav och regler</w:t>
      </w:r>
      <w:bookmarkEnd w:id="65"/>
      <w:bookmarkEnd w:id="66"/>
      <w:bookmarkEnd w:id="67"/>
      <w:bookmarkEnd w:id="68"/>
    </w:p>
    <w:p w14:paraId="132E2D36" w14:textId="77777777" w:rsidR="0039481C" w:rsidRDefault="0039481C" w:rsidP="0039481C"/>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3CCB8CC2" w14:textId="77777777" w:rsidR="00063133" w:rsidRDefault="00063133" w:rsidP="00063133">
      <w:pPr>
        <w:pStyle w:val="Rubrik2"/>
      </w:pPr>
      <w:bookmarkStart w:id="69" w:name="_Toc244018071"/>
      <w:bookmarkStart w:id="70" w:name="_Toc374435204"/>
      <w:bookmarkStart w:id="71" w:name="_Toc381963926"/>
      <w:bookmarkStart w:id="72" w:name="_Toc398555782"/>
      <w:r w:rsidRPr="00A0151E">
        <w:t>Uppdatering</w:t>
      </w:r>
      <w:r>
        <w:t xml:space="preserve"> av </w:t>
      </w:r>
      <w:r w:rsidRPr="00435396">
        <w:t>engagemangsindex</w:t>
      </w:r>
      <w:bookmarkEnd w:id="69"/>
      <w:bookmarkEnd w:id="70"/>
      <w:bookmarkEnd w:id="71"/>
      <w:bookmarkEnd w:id="72"/>
    </w:p>
    <w:p w14:paraId="67E3D31A" w14:textId="77777777" w:rsidR="00063133" w:rsidRDefault="00063133" w:rsidP="00063133">
      <w:r>
        <w:t>Alla källsystem ska uppdatera engagemangsindex. Engagemangsindex ska uppdateras så snart en händelse inträffar som påverkar indexposterna enligt beskrivningen nedan.</w:t>
      </w:r>
    </w:p>
    <w:p w14:paraId="2A268A7A" w14:textId="77777777" w:rsidR="00063133" w:rsidRDefault="00063133" w:rsidP="00063133">
      <w:r>
        <w:t xml:space="preserve">All uppdatering av engagemangsindex sker genom att källsystemet anropar engagemangsindex genom tjänstekontraktet </w:t>
      </w:r>
    </w:p>
    <w:p w14:paraId="239B31BB" w14:textId="77777777" w:rsidR="00063133" w:rsidRDefault="00063133" w:rsidP="00063133">
      <w:r>
        <w:t>urn:riv:itintegration:engagementindex:UpdateResponder:1 (”index-push”)</w:t>
      </w:r>
    </w:p>
    <w:p w14:paraId="13CF8A62" w14:textId="77777777" w:rsidR="00063133" w:rsidRDefault="00063133" w:rsidP="00063133">
      <w:r>
        <w:t xml:space="preserve">eller genom att erbjuda tjänstekontraktet </w:t>
      </w:r>
    </w:p>
    <w:p w14:paraId="1BFC94F7" w14:textId="77777777" w:rsidR="00063133" w:rsidRDefault="00063133" w:rsidP="00063133">
      <w:r>
        <w:t>urn:riv:itintegration:engagementindex:GetUpdatesResponder:1 (”indexpull”)</w:t>
      </w:r>
    </w:p>
    <w:p w14:paraId="43EB8685" w14:textId="77777777" w:rsidR="00063133" w:rsidRDefault="00063133" w:rsidP="00063133">
      <w:r>
        <w:t>Ladda hem Engagemangsindex WSDL, scheman och tjänstekontraktsbeskrivning för detaljer.</w:t>
      </w:r>
    </w:p>
    <w:p w14:paraId="3D947E66" w14:textId="77777777" w:rsidR="00063133" w:rsidRPr="00E2060F" w:rsidRDefault="00063133" w:rsidP="00063133">
      <w:r>
        <w:t>Följande regler gäller för innehållet i begäran till engagemangsindex för uppdateringar som rör denna tjänstedomän:</w:t>
      </w:r>
      <w:r w:rsidRPr="00E2060F">
        <w:t xml:space="preserve"> </w:t>
      </w:r>
    </w:p>
    <w:p w14:paraId="04C1DFFB" w14:textId="77777777" w:rsidR="00063133" w:rsidRDefault="00063133" w:rsidP="0006313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063133" w:rsidRPr="00F71DFD" w14:paraId="4FF07149" w14:textId="77777777" w:rsidTr="00E17DF3">
        <w:tc>
          <w:tcPr>
            <w:tcW w:w="1256" w:type="dxa"/>
            <w:shd w:val="clear" w:color="auto" w:fill="D9D9D9" w:themeFill="background1" w:themeFillShade="D9"/>
          </w:tcPr>
          <w:p w14:paraId="1CBA5A41" w14:textId="77777777" w:rsidR="00063133" w:rsidRPr="00F71DFD" w:rsidRDefault="00063133" w:rsidP="00E17DF3">
            <w:pPr>
              <w:rPr>
                <w:b/>
              </w:rPr>
            </w:pPr>
            <w:r w:rsidRPr="00F71DFD">
              <w:rPr>
                <w:b/>
              </w:rPr>
              <w:t>Attribut</w:t>
            </w:r>
          </w:p>
        </w:tc>
        <w:tc>
          <w:tcPr>
            <w:tcW w:w="1579" w:type="dxa"/>
            <w:shd w:val="clear" w:color="auto" w:fill="D9D9D9" w:themeFill="background1" w:themeFillShade="D9"/>
          </w:tcPr>
          <w:p w14:paraId="342540B0" w14:textId="77777777" w:rsidR="00063133" w:rsidRPr="00F71DFD" w:rsidRDefault="00063133" w:rsidP="00E17DF3">
            <w:pPr>
              <w:rPr>
                <w:b/>
              </w:rPr>
            </w:pPr>
            <w:r w:rsidRPr="00F71DFD">
              <w:rPr>
                <w:b/>
              </w:rPr>
              <w:t>Beskrivning</w:t>
            </w:r>
          </w:p>
        </w:tc>
        <w:tc>
          <w:tcPr>
            <w:tcW w:w="2410" w:type="dxa"/>
            <w:shd w:val="clear" w:color="auto" w:fill="D9D9D9" w:themeFill="background1" w:themeFillShade="D9"/>
          </w:tcPr>
          <w:p w14:paraId="142F67F2" w14:textId="77777777" w:rsidR="00063133" w:rsidRPr="00F71DFD" w:rsidRDefault="00063133" w:rsidP="00E17DF3">
            <w:pPr>
              <w:rPr>
                <w:b/>
              </w:rPr>
            </w:pPr>
            <w:r w:rsidRPr="00F71DFD">
              <w:rPr>
                <w:b/>
              </w:rPr>
              <w:t>Format</w:t>
            </w:r>
          </w:p>
        </w:tc>
        <w:tc>
          <w:tcPr>
            <w:tcW w:w="851" w:type="dxa"/>
            <w:shd w:val="clear" w:color="auto" w:fill="D9D9D9" w:themeFill="background1" w:themeFillShade="D9"/>
          </w:tcPr>
          <w:p w14:paraId="79B377BE" w14:textId="77777777" w:rsidR="00063133" w:rsidRPr="00F71DFD" w:rsidRDefault="00063133" w:rsidP="00E17DF3">
            <w:pPr>
              <w:rPr>
                <w:b/>
              </w:rPr>
            </w:pPr>
            <w:r w:rsidRPr="00F71DFD">
              <w:rPr>
                <w:b/>
              </w:rPr>
              <w:t>Kardinalitet</w:t>
            </w:r>
          </w:p>
        </w:tc>
        <w:tc>
          <w:tcPr>
            <w:tcW w:w="1652" w:type="dxa"/>
            <w:shd w:val="clear" w:color="auto" w:fill="D9D9D9" w:themeFill="background1" w:themeFillShade="D9"/>
          </w:tcPr>
          <w:p w14:paraId="7505A324" w14:textId="77777777" w:rsidR="00063133" w:rsidRPr="00F71DFD" w:rsidRDefault="00063133" w:rsidP="00E17DF3">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450844D" w14:textId="77777777" w:rsidR="00063133" w:rsidRPr="00F71DFD" w:rsidRDefault="00063133" w:rsidP="00E17DF3">
            <w:pPr>
              <w:rPr>
                <w:b/>
              </w:rPr>
            </w:pPr>
            <w:r w:rsidRPr="00F71DFD">
              <w:rPr>
                <w:b/>
              </w:rPr>
              <w:t>Beslutsregler och kommentar</w:t>
            </w:r>
          </w:p>
        </w:tc>
      </w:tr>
      <w:tr w:rsidR="00063133" w:rsidRPr="00E146AE" w14:paraId="77A6FB7A" w14:textId="77777777" w:rsidTr="00E17DF3">
        <w:tc>
          <w:tcPr>
            <w:tcW w:w="1256" w:type="dxa"/>
            <w:shd w:val="clear" w:color="auto" w:fill="auto"/>
          </w:tcPr>
          <w:p w14:paraId="5636EC56" w14:textId="77777777" w:rsidR="00063133" w:rsidRPr="00E146AE" w:rsidRDefault="00063133" w:rsidP="00E17DF3">
            <w:r w:rsidRPr="00E146AE">
              <w:t>Registered ResidentIdent Identification</w:t>
            </w:r>
          </w:p>
        </w:tc>
        <w:tc>
          <w:tcPr>
            <w:tcW w:w="1579" w:type="dxa"/>
            <w:shd w:val="clear" w:color="auto" w:fill="auto"/>
          </w:tcPr>
          <w:p w14:paraId="141591E3" w14:textId="77777777" w:rsidR="00063133" w:rsidRPr="00E146AE" w:rsidRDefault="00063133" w:rsidP="00E17DF3">
            <w:r w:rsidRPr="00E146AE">
              <w:t>Invånarens person-nummer</w:t>
            </w:r>
          </w:p>
        </w:tc>
        <w:tc>
          <w:tcPr>
            <w:tcW w:w="2410" w:type="dxa"/>
            <w:shd w:val="clear" w:color="auto" w:fill="auto"/>
          </w:tcPr>
          <w:p w14:paraId="1A8A617F" w14:textId="77777777" w:rsidR="00063133" w:rsidRPr="00E146AE" w:rsidRDefault="00063133" w:rsidP="00E17DF3">
            <w:r w:rsidRPr="00E146AE">
              <w:t xml:space="preserve">Person- eller samordningsnummer enligt skatteverkets definition (12 tecken). </w:t>
            </w:r>
          </w:p>
        </w:tc>
        <w:tc>
          <w:tcPr>
            <w:tcW w:w="851" w:type="dxa"/>
            <w:shd w:val="clear" w:color="auto" w:fill="auto"/>
          </w:tcPr>
          <w:p w14:paraId="49CB092C" w14:textId="77777777" w:rsidR="00063133" w:rsidRPr="00E146AE" w:rsidRDefault="00063133" w:rsidP="00E17DF3">
            <w:r w:rsidRPr="00E146AE">
              <w:t>1..1</w:t>
            </w:r>
          </w:p>
        </w:tc>
        <w:tc>
          <w:tcPr>
            <w:tcW w:w="1652" w:type="dxa"/>
            <w:shd w:val="clear" w:color="auto" w:fill="auto"/>
          </w:tcPr>
          <w:p w14:paraId="0D2BB421" w14:textId="77777777" w:rsidR="00063133" w:rsidRPr="00E146AE" w:rsidRDefault="00063133" w:rsidP="00E17DF3"/>
        </w:tc>
        <w:tc>
          <w:tcPr>
            <w:tcW w:w="1330" w:type="dxa"/>
            <w:shd w:val="clear" w:color="auto" w:fill="auto"/>
          </w:tcPr>
          <w:p w14:paraId="60AA12FA" w14:textId="77777777" w:rsidR="00063133" w:rsidRPr="00E146AE" w:rsidRDefault="00063133" w:rsidP="00E17DF3">
            <w:r w:rsidRPr="00E146AE">
              <w:t>Del av instansens unikhet</w:t>
            </w:r>
          </w:p>
        </w:tc>
      </w:tr>
      <w:tr w:rsidR="00063133" w:rsidRPr="00E146AE" w14:paraId="7A6C2096" w14:textId="77777777" w:rsidTr="00E17DF3">
        <w:tc>
          <w:tcPr>
            <w:tcW w:w="1256" w:type="dxa"/>
            <w:shd w:val="clear" w:color="auto" w:fill="auto"/>
          </w:tcPr>
          <w:p w14:paraId="5C0A5E6C" w14:textId="77777777" w:rsidR="00063133" w:rsidRPr="00E146AE" w:rsidRDefault="00063133" w:rsidP="00E17DF3">
            <w:r w:rsidRPr="00E146AE">
              <w:t>Service domain*</w:t>
            </w:r>
          </w:p>
        </w:tc>
        <w:tc>
          <w:tcPr>
            <w:tcW w:w="1579" w:type="dxa"/>
            <w:shd w:val="clear" w:color="auto" w:fill="auto"/>
          </w:tcPr>
          <w:p w14:paraId="14D52CAE" w14:textId="77777777" w:rsidR="00063133" w:rsidRPr="00E146AE" w:rsidRDefault="00063133" w:rsidP="00E17DF3">
            <w:r w:rsidRPr="00E146AE">
              <w:t xml:space="preserve">Den tjänstedomän som förekomsten </w:t>
            </w:r>
            <w:r w:rsidRPr="00E146AE">
              <w:lastRenderedPageBreak/>
              <w:t xml:space="preserve">avser. </w:t>
            </w:r>
          </w:p>
        </w:tc>
        <w:tc>
          <w:tcPr>
            <w:tcW w:w="2410" w:type="dxa"/>
            <w:shd w:val="clear" w:color="auto" w:fill="auto"/>
          </w:tcPr>
          <w:p w14:paraId="511FC1B6" w14:textId="77777777" w:rsidR="00063133" w:rsidRPr="00E146AE" w:rsidRDefault="00063133" w:rsidP="00E17DF3">
            <w:r w:rsidRPr="00E146AE">
              <w:lastRenderedPageBreak/>
              <w:t xml:space="preserve">URN på formen &lt;regelverk&gt;:&lt;huvuddomän&gt;:&lt;underdomän1&gt;:&lt;underdomän2&gt; </w:t>
            </w:r>
          </w:p>
        </w:tc>
        <w:tc>
          <w:tcPr>
            <w:tcW w:w="851" w:type="dxa"/>
            <w:shd w:val="clear" w:color="auto" w:fill="auto"/>
          </w:tcPr>
          <w:p w14:paraId="4A574D4A" w14:textId="77777777" w:rsidR="00063133" w:rsidRPr="00E146AE" w:rsidRDefault="00063133" w:rsidP="00E17DF3">
            <w:r w:rsidRPr="00E146AE">
              <w:t>1..1</w:t>
            </w:r>
          </w:p>
        </w:tc>
        <w:tc>
          <w:tcPr>
            <w:tcW w:w="1652" w:type="dxa"/>
            <w:shd w:val="clear" w:color="auto" w:fill="auto"/>
          </w:tcPr>
          <w:p w14:paraId="123CF87C" w14:textId="77777777" w:rsidR="00063133" w:rsidRPr="00E146AE" w:rsidRDefault="00063133" w:rsidP="00E17DF3">
            <w:r w:rsidRPr="00E146AE">
              <w:t>”riv:clinicalprocess:</w:t>
            </w:r>
            <w:r>
              <w:t>activity:actions</w:t>
            </w:r>
            <w:r w:rsidRPr="00E146AE">
              <w:t>”</w:t>
            </w:r>
          </w:p>
        </w:tc>
        <w:tc>
          <w:tcPr>
            <w:tcW w:w="1330" w:type="dxa"/>
            <w:shd w:val="clear" w:color="auto" w:fill="auto"/>
          </w:tcPr>
          <w:p w14:paraId="48157667" w14:textId="77777777" w:rsidR="00063133" w:rsidRPr="00E146AE" w:rsidRDefault="00063133" w:rsidP="00E17DF3">
            <w:r w:rsidRPr="00E146AE">
              <w:t>Del av instansens unikhet</w:t>
            </w:r>
          </w:p>
        </w:tc>
      </w:tr>
      <w:tr w:rsidR="00063133" w:rsidRPr="00E146AE" w14:paraId="3076D4DD" w14:textId="77777777" w:rsidTr="00E17DF3">
        <w:tc>
          <w:tcPr>
            <w:tcW w:w="1256" w:type="dxa"/>
            <w:shd w:val="clear" w:color="auto" w:fill="auto"/>
          </w:tcPr>
          <w:p w14:paraId="212B0C29" w14:textId="77777777" w:rsidR="00063133" w:rsidRPr="00E146AE" w:rsidRDefault="00063133" w:rsidP="00E17DF3">
            <w:r w:rsidRPr="00E146AE">
              <w:lastRenderedPageBreak/>
              <w:t>Categori-zation*</w:t>
            </w:r>
          </w:p>
        </w:tc>
        <w:tc>
          <w:tcPr>
            <w:tcW w:w="1579" w:type="dxa"/>
            <w:shd w:val="clear" w:color="auto" w:fill="auto"/>
          </w:tcPr>
          <w:p w14:paraId="0B7E4981" w14:textId="77777777" w:rsidR="00063133" w:rsidRPr="00E146AE" w:rsidRDefault="00063133" w:rsidP="00E17DF3">
            <w:r w:rsidRPr="00E146AE">
              <w:t xml:space="preserve">Kategori-sering enligt kodverk som är specifikt för tjänste-domänen </w:t>
            </w:r>
          </w:p>
        </w:tc>
        <w:tc>
          <w:tcPr>
            <w:tcW w:w="2410" w:type="dxa"/>
            <w:shd w:val="clear" w:color="auto" w:fill="auto"/>
          </w:tcPr>
          <w:p w14:paraId="06D68DB8" w14:textId="77777777" w:rsidR="00063133" w:rsidRPr="00E146AE" w:rsidRDefault="00063133" w:rsidP="00E17DF3">
            <w:r w:rsidRPr="00E146AE">
              <w:t xml:space="preserve">Text bestående av bokstäver i ASCII. </w:t>
            </w:r>
          </w:p>
          <w:p w14:paraId="700773A1" w14:textId="77777777" w:rsidR="00063133" w:rsidRPr="00E146AE" w:rsidRDefault="00063133" w:rsidP="00E17DF3"/>
        </w:tc>
        <w:tc>
          <w:tcPr>
            <w:tcW w:w="851" w:type="dxa"/>
            <w:shd w:val="clear" w:color="auto" w:fill="auto"/>
          </w:tcPr>
          <w:p w14:paraId="68EBD2A2" w14:textId="77777777" w:rsidR="00063133" w:rsidRPr="00E146AE" w:rsidRDefault="00063133" w:rsidP="00E17DF3">
            <w:r w:rsidRPr="00E146AE">
              <w:t>1..1</w:t>
            </w:r>
          </w:p>
        </w:tc>
        <w:tc>
          <w:tcPr>
            <w:tcW w:w="1652" w:type="dxa"/>
            <w:shd w:val="clear" w:color="auto" w:fill="auto"/>
          </w:tcPr>
          <w:p w14:paraId="39FC8777" w14:textId="77777777" w:rsidR="00063133" w:rsidRPr="00E146AE" w:rsidRDefault="00063133" w:rsidP="00E17DF3">
            <w:r w:rsidRPr="00E146AE">
              <w:t>Tjänstekontrakt genom vilket den information som indexposten avser kan hämtas. Anges med kortform enligt tabell nedan.</w:t>
            </w:r>
          </w:p>
        </w:tc>
        <w:tc>
          <w:tcPr>
            <w:tcW w:w="1330" w:type="dxa"/>
            <w:shd w:val="clear" w:color="auto" w:fill="auto"/>
          </w:tcPr>
          <w:p w14:paraId="27E5A850" w14:textId="77777777" w:rsidR="00063133" w:rsidRPr="00E146AE" w:rsidRDefault="00063133" w:rsidP="00E17DF3">
            <w:r w:rsidRPr="00E146AE">
              <w:t>Del av instansens unikhet</w:t>
            </w:r>
          </w:p>
        </w:tc>
      </w:tr>
      <w:tr w:rsidR="00063133" w:rsidRPr="00E146AE" w14:paraId="190BA58D" w14:textId="77777777" w:rsidTr="00E17DF3">
        <w:tc>
          <w:tcPr>
            <w:tcW w:w="1256" w:type="dxa"/>
            <w:shd w:val="clear" w:color="auto" w:fill="auto"/>
          </w:tcPr>
          <w:p w14:paraId="59D0E6EB" w14:textId="77777777" w:rsidR="00063133" w:rsidRPr="00E146AE" w:rsidRDefault="00063133" w:rsidP="00E17DF3">
            <w:r w:rsidRPr="00E146AE">
              <w:t>Logical address*</w:t>
            </w:r>
          </w:p>
        </w:tc>
        <w:tc>
          <w:tcPr>
            <w:tcW w:w="1579" w:type="dxa"/>
            <w:shd w:val="clear" w:color="auto" w:fill="auto"/>
          </w:tcPr>
          <w:p w14:paraId="3E37ADE6" w14:textId="77777777" w:rsidR="00063133" w:rsidRPr="00E146AE" w:rsidRDefault="00063133" w:rsidP="00E17DF3">
            <w:r w:rsidRPr="00E146AE">
              <w:t>Referens till informationskällan enligt tjänste-domänens definition</w:t>
            </w:r>
          </w:p>
        </w:tc>
        <w:tc>
          <w:tcPr>
            <w:tcW w:w="2410" w:type="dxa"/>
            <w:shd w:val="clear" w:color="auto" w:fill="auto"/>
          </w:tcPr>
          <w:p w14:paraId="791712F0" w14:textId="77777777" w:rsidR="00063133" w:rsidRPr="00E146AE" w:rsidRDefault="00063133" w:rsidP="00E17DF3">
            <w:r w:rsidRPr="00E146AE">
              <w:t>Logisk adress enligt adresseringsmodell för den tjänstedomän som anges av fältet Service Domain.</w:t>
            </w:r>
          </w:p>
        </w:tc>
        <w:tc>
          <w:tcPr>
            <w:tcW w:w="851" w:type="dxa"/>
            <w:shd w:val="clear" w:color="auto" w:fill="auto"/>
          </w:tcPr>
          <w:p w14:paraId="053E7ED9" w14:textId="77777777" w:rsidR="00063133" w:rsidRPr="00E146AE" w:rsidRDefault="00063133" w:rsidP="00E17DF3">
            <w:r w:rsidRPr="00E146AE">
              <w:t>1..1</w:t>
            </w:r>
          </w:p>
        </w:tc>
        <w:tc>
          <w:tcPr>
            <w:tcW w:w="1652" w:type="dxa"/>
            <w:shd w:val="clear" w:color="auto" w:fill="auto"/>
          </w:tcPr>
          <w:p w14:paraId="4994EF79" w14:textId="77777777" w:rsidR="00063133" w:rsidRPr="00E146AE" w:rsidRDefault="00063133" w:rsidP="00E17DF3">
            <w:r w:rsidRPr="00E146AE">
              <w:t>Samma värde som fältet Source System.</w:t>
            </w:r>
          </w:p>
        </w:tc>
        <w:tc>
          <w:tcPr>
            <w:tcW w:w="1330" w:type="dxa"/>
            <w:shd w:val="clear" w:color="auto" w:fill="auto"/>
          </w:tcPr>
          <w:p w14:paraId="71B3C7FA" w14:textId="77777777" w:rsidR="00063133" w:rsidRPr="00E146AE" w:rsidRDefault="00063133" w:rsidP="00E17DF3">
            <w:r w:rsidRPr="00E146AE">
              <w:t>Del av instansens unikhet</w:t>
            </w:r>
          </w:p>
        </w:tc>
      </w:tr>
      <w:tr w:rsidR="00063133" w:rsidRPr="00E146AE" w14:paraId="1ED8B204" w14:textId="77777777" w:rsidTr="00E17DF3">
        <w:tc>
          <w:tcPr>
            <w:tcW w:w="1256" w:type="dxa"/>
            <w:shd w:val="clear" w:color="auto" w:fill="auto"/>
          </w:tcPr>
          <w:p w14:paraId="6EDAE311" w14:textId="77777777" w:rsidR="00063133" w:rsidRPr="00E146AE" w:rsidRDefault="00063133" w:rsidP="00E17DF3">
            <w:r w:rsidRPr="00E146AE">
              <w:t>Business object Instance Identifier*</w:t>
            </w:r>
          </w:p>
        </w:tc>
        <w:tc>
          <w:tcPr>
            <w:tcW w:w="1579" w:type="dxa"/>
            <w:shd w:val="clear" w:color="auto" w:fill="auto"/>
          </w:tcPr>
          <w:p w14:paraId="5E460300" w14:textId="77777777" w:rsidR="00063133" w:rsidRPr="00E146AE" w:rsidRDefault="00063133" w:rsidP="00E17DF3">
            <w:r w:rsidRPr="00E146AE">
              <w:t>Unik identifierare för händelse-bärande objekt</w:t>
            </w:r>
          </w:p>
        </w:tc>
        <w:tc>
          <w:tcPr>
            <w:tcW w:w="2410" w:type="dxa"/>
            <w:shd w:val="clear" w:color="auto" w:fill="auto"/>
          </w:tcPr>
          <w:p w14:paraId="3EEE12B5" w14:textId="77777777" w:rsidR="00063133" w:rsidRPr="00E146AE" w:rsidRDefault="00063133" w:rsidP="00E17DF3">
            <w:r w:rsidRPr="00E146AE">
              <w:t>Text</w:t>
            </w:r>
          </w:p>
        </w:tc>
        <w:tc>
          <w:tcPr>
            <w:tcW w:w="851" w:type="dxa"/>
            <w:shd w:val="clear" w:color="auto" w:fill="auto"/>
          </w:tcPr>
          <w:p w14:paraId="4E507F52" w14:textId="77777777" w:rsidR="00063133" w:rsidRPr="00E146AE" w:rsidRDefault="00063133" w:rsidP="00E17DF3">
            <w:r w:rsidRPr="00E146AE">
              <w:t>1..1</w:t>
            </w:r>
          </w:p>
        </w:tc>
        <w:tc>
          <w:tcPr>
            <w:tcW w:w="1652" w:type="dxa"/>
            <w:shd w:val="clear" w:color="auto" w:fill="auto"/>
          </w:tcPr>
          <w:p w14:paraId="01315744" w14:textId="77777777" w:rsidR="00063133" w:rsidRPr="00E146AE" w:rsidRDefault="00063133" w:rsidP="00E17DF3">
            <w:r w:rsidRPr="00E146AE">
              <w:t>”NA” – d.v.s. ej tillämpat för tjänstedomänen.</w:t>
            </w:r>
          </w:p>
        </w:tc>
        <w:tc>
          <w:tcPr>
            <w:tcW w:w="1330" w:type="dxa"/>
            <w:shd w:val="clear" w:color="auto" w:fill="auto"/>
          </w:tcPr>
          <w:p w14:paraId="5CED8373" w14:textId="77777777" w:rsidR="00063133" w:rsidRPr="00E146AE" w:rsidRDefault="00063133" w:rsidP="00E17DF3">
            <w:r w:rsidRPr="00E146AE">
              <w:t>Del av instansens unikhet</w:t>
            </w:r>
          </w:p>
        </w:tc>
      </w:tr>
      <w:tr w:rsidR="00063133" w:rsidRPr="00E146AE" w14:paraId="18589168" w14:textId="77777777" w:rsidTr="00E17DF3">
        <w:tc>
          <w:tcPr>
            <w:tcW w:w="1256" w:type="dxa"/>
            <w:shd w:val="clear" w:color="auto" w:fill="auto"/>
          </w:tcPr>
          <w:p w14:paraId="7A31FD38" w14:textId="77777777" w:rsidR="00063133" w:rsidRPr="00E146AE" w:rsidRDefault="00063133" w:rsidP="00E17DF3">
            <w:r w:rsidRPr="00E146AE">
              <w:t>Clinical process interest Id</w:t>
            </w:r>
          </w:p>
        </w:tc>
        <w:tc>
          <w:tcPr>
            <w:tcW w:w="1579" w:type="dxa"/>
            <w:shd w:val="clear" w:color="auto" w:fill="auto"/>
          </w:tcPr>
          <w:p w14:paraId="6ACC4F44" w14:textId="77777777" w:rsidR="00063133" w:rsidRPr="00E146AE" w:rsidRDefault="00063133" w:rsidP="00E17DF3">
            <w:r w:rsidRPr="00E146AE">
              <w:t>Hälsoärende-id</w:t>
            </w:r>
          </w:p>
        </w:tc>
        <w:tc>
          <w:tcPr>
            <w:tcW w:w="2410" w:type="dxa"/>
            <w:shd w:val="clear" w:color="auto" w:fill="auto"/>
          </w:tcPr>
          <w:p w14:paraId="3B09E2B5" w14:textId="77777777" w:rsidR="00063133" w:rsidRPr="00E146AE" w:rsidRDefault="00063133" w:rsidP="00E17DF3">
            <w:r w:rsidRPr="00E146AE">
              <w:t>GUID</w:t>
            </w:r>
          </w:p>
        </w:tc>
        <w:tc>
          <w:tcPr>
            <w:tcW w:w="851" w:type="dxa"/>
            <w:shd w:val="clear" w:color="auto" w:fill="auto"/>
          </w:tcPr>
          <w:p w14:paraId="054B0F1A" w14:textId="77777777" w:rsidR="00063133" w:rsidRPr="00E146AE" w:rsidRDefault="00063133" w:rsidP="00E17DF3">
            <w:r w:rsidRPr="00E146AE">
              <w:t>1..1</w:t>
            </w:r>
          </w:p>
        </w:tc>
        <w:tc>
          <w:tcPr>
            <w:tcW w:w="1652" w:type="dxa"/>
            <w:shd w:val="clear" w:color="auto" w:fill="auto"/>
          </w:tcPr>
          <w:p w14:paraId="2B8F07A7" w14:textId="77777777" w:rsidR="00063133" w:rsidRPr="00E146AE" w:rsidRDefault="00063133" w:rsidP="00E17DF3">
            <w:r w:rsidRPr="00E146AE">
              <w:t>”NA” (ännu ej tillämpat i tjänstedomänen)</w:t>
            </w:r>
          </w:p>
        </w:tc>
        <w:tc>
          <w:tcPr>
            <w:tcW w:w="1330" w:type="dxa"/>
            <w:shd w:val="clear" w:color="auto" w:fill="auto"/>
          </w:tcPr>
          <w:p w14:paraId="292555C8" w14:textId="77777777" w:rsidR="00063133" w:rsidRPr="00E146AE" w:rsidRDefault="00063133" w:rsidP="00E17DF3">
            <w:r w:rsidRPr="00E146AE">
              <w:t>Del av instansens unikhet</w:t>
            </w:r>
          </w:p>
        </w:tc>
      </w:tr>
      <w:tr w:rsidR="00063133" w:rsidRPr="00E146AE" w14:paraId="663ECB50" w14:textId="77777777" w:rsidTr="00E17DF3">
        <w:tc>
          <w:tcPr>
            <w:tcW w:w="1256" w:type="dxa"/>
            <w:shd w:val="clear" w:color="auto" w:fill="auto"/>
          </w:tcPr>
          <w:p w14:paraId="18CEFBA8" w14:textId="77777777" w:rsidR="00063133" w:rsidRPr="00E146AE" w:rsidRDefault="00063133" w:rsidP="00E17DF3">
            <w:r w:rsidRPr="00E146AE">
              <w:t>Most Recent Content*</w:t>
            </w:r>
          </w:p>
        </w:tc>
        <w:tc>
          <w:tcPr>
            <w:tcW w:w="1579" w:type="dxa"/>
            <w:shd w:val="clear" w:color="auto" w:fill="auto"/>
          </w:tcPr>
          <w:p w14:paraId="57990A56" w14:textId="77777777" w:rsidR="00063133" w:rsidRPr="00E146AE" w:rsidRDefault="00063133" w:rsidP="00E17DF3">
            <w:r w:rsidRPr="00E146AE">
              <w:t>Verksamhetsmässig tidpunkt för senaste informations-förekomsten i källan som indexeras av denna  indexpost</w:t>
            </w:r>
          </w:p>
        </w:tc>
        <w:tc>
          <w:tcPr>
            <w:tcW w:w="2410" w:type="dxa"/>
            <w:shd w:val="clear" w:color="auto" w:fill="auto"/>
          </w:tcPr>
          <w:p w14:paraId="252E68D3" w14:textId="77777777" w:rsidR="00063133" w:rsidRPr="00E146AE" w:rsidRDefault="00063133" w:rsidP="00E17DF3">
            <w:r w:rsidRPr="00E146AE">
              <w:t>DT</w:t>
            </w:r>
          </w:p>
        </w:tc>
        <w:tc>
          <w:tcPr>
            <w:tcW w:w="851" w:type="dxa"/>
            <w:shd w:val="clear" w:color="auto" w:fill="auto"/>
          </w:tcPr>
          <w:p w14:paraId="0078297E" w14:textId="77777777" w:rsidR="00063133" w:rsidRPr="00E146AE" w:rsidRDefault="00063133" w:rsidP="00E17DF3">
            <w:r w:rsidRPr="00E146AE">
              <w:t>1..1</w:t>
            </w:r>
          </w:p>
        </w:tc>
        <w:tc>
          <w:tcPr>
            <w:tcW w:w="1652" w:type="dxa"/>
            <w:shd w:val="clear" w:color="auto" w:fill="auto"/>
          </w:tcPr>
          <w:p w14:paraId="1CDC7B27" w14:textId="77777777" w:rsidR="00063133" w:rsidRPr="00E146AE" w:rsidRDefault="00063133" w:rsidP="00E17DF3">
            <w:r w:rsidRPr="00E146AE">
              <w:t xml:space="preserve">Tidpunkt för senaste händelse som matchar indexposten. Kan även avse borttag. Ex: En indexpost representerar 2 bef. dokument. Ett av dem tas bort. Det markeras genom att bef. </w:t>
            </w:r>
            <w:r w:rsidRPr="00E146AE">
              <w:lastRenderedPageBreak/>
              <w:t>post uppdateras med tidpunkt för borttagshändelsen.</w:t>
            </w:r>
          </w:p>
        </w:tc>
        <w:tc>
          <w:tcPr>
            <w:tcW w:w="1330" w:type="dxa"/>
            <w:shd w:val="clear" w:color="auto" w:fill="auto"/>
          </w:tcPr>
          <w:p w14:paraId="516D395F" w14:textId="77777777" w:rsidR="00063133" w:rsidRPr="00E146AE" w:rsidRDefault="00063133" w:rsidP="00E17DF3"/>
        </w:tc>
      </w:tr>
      <w:tr w:rsidR="00063133" w:rsidRPr="00E146AE" w14:paraId="28BFFBBD" w14:textId="77777777" w:rsidTr="00E17DF3">
        <w:tc>
          <w:tcPr>
            <w:tcW w:w="1256" w:type="dxa"/>
            <w:shd w:val="clear" w:color="auto" w:fill="auto"/>
          </w:tcPr>
          <w:p w14:paraId="120A9D79" w14:textId="77777777" w:rsidR="00063133" w:rsidRPr="00E146AE" w:rsidRDefault="00063133" w:rsidP="00E17DF3">
            <w:r w:rsidRPr="00E146AE">
              <w:lastRenderedPageBreak/>
              <w:t>Creation</w:t>
            </w:r>
          </w:p>
          <w:p w14:paraId="3C47E387" w14:textId="77777777" w:rsidR="00063133" w:rsidRPr="00E146AE" w:rsidRDefault="00063133" w:rsidP="00E17DF3">
            <w:r w:rsidRPr="00E146AE">
              <w:t>Time</w:t>
            </w:r>
          </w:p>
        </w:tc>
        <w:tc>
          <w:tcPr>
            <w:tcW w:w="1579" w:type="dxa"/>
            <w:shd w:val="clear" w:color="auto" w:fill="auto"/>
          </w:tcPr>
          <w:p w14:paraId="2CF09134" w14:textId="77777777" w:rsidR="00063133" w:rsidRPr="00E146AE" w:rsidRDefault="00063133" w:rsidP="00E17DF3">
            <w:r w:rsidRPr="00E146AE">
              <w:t>Tidpunkten då index-posten regi-strerades</w:t>
            </w:r>
          </w:p>
        </w:tc>
        <w:tc>
          <w:tcPr>
            <w:tcW w:w="2410" w:type="dxa"/>
            <w:shd w:val="clear" w:color="auto" w:fill="auto"/>
          </w:tcPr>
          <w:p w14:paraId="23FF4598" w14:textId="77777777" w:rsidR="00063133" w:rsidRPr="00E146AE" w:rsidRDefault="00063133" w:rsidP="00E17DF3">
            <w:r w:rsidRPr="00E146AE">
              <w:t>DT</w:t>
            </w:r>
          </w:p>
        </w:tc>
        <w:tc>
          <w:tcPr>
            <w:tcW w:w="851" w:type="dxa"/>
            <w:shd w:val="clear" w:color="auto" w:fill="auto"/>
          </w:tcPr>
          <w:p w14:paraId="131D998F" w14:textId="77777777" w:rsidR="00063133" w:rsidRPr="00E146AE" w:rsidRDefault="00063133" w:rsidP="00E17DF3">
            <w:r w:rsidRPr="00E146AE">
              <w:t>1..1</w:t>
            </w:r>
          </w:p>
        </w:tc>
        <w:tc>
          <w:tcPr>
            <w:tcW w:w="1652" w:type="dxa"/>
            <w:shd w:val="clear" w:color="auto" w:fill="auto"/>
          </w:tcPr>
          <w:p w14:paraId="7198C568" w14:textId="77777777" w:rsidR="00063133" w:rsidRPr="00E146AE" w:rsidRDefault="00063133" w:rsidP="00E17DF3">
            <w:r w:rsidRPr="00E146AE">
              <w:t>Sätts automatiskt av EI-instansen.</w:t>
            </w:r>
          </w:p>
        </w:tc>
        <w:tc>
          <w:tcPr>
            <w:tcW w:w="1330" w:type="dxa"/>
            <w:shd w:val="clear" w:color="auto" w:fill="auto"/>
          </w:tcPr>
          <w:p w14:paraId="0CDA2B68" w14:textId="77777777" w:rsidR="00063133" w:rsidRPr="00E146AE" w:rsidRDefault="00063133" w:rsidP="00E17DF3">
            <w:r w:rsidRPr="00E146AE">
              <w:t>Genereras automatiskt av kontraktets tjänste-producent</w:t>
            </w:r>
          </w:p>
        </w:tc>
      </w:tr>
      <w:tr w:rsidR="00063133" w:rsidRPr="00E146AE" w14:paraId="478CA2B8" w14:textId="77777777" w:rsidTr="00E17DF3">
        <w:tc>
          <w:tcPr>
            <w:tcW w:w="1256" w:type="dxa"/>
            <w:shd w:val="clear" w:color="auto" w:fill="auto"/>
          </w:tcPr>
          <w:p w14:paraId="68295C06" w14:textId="77777777" w:rsidR="00063133" w:rsidRPr="00E146AE" w:rsidRDefault="00063133" w:rsidP="00E17DF3">
            <w:r w:rsidRPr="00E146AE">
              <w:t>Update Time</w:t>
            </w:r>
          </w:p>
        </w:tc>
        <w:tc>
          <w:tcPr>
            <w:tcW w:w="1579" w:type="dxa"/>
            <w:shd w:val="clear" w:color="auto" w:fill="auto"/>
          </w:tcPr>
          <w:p w14:paraId="15BC2E45" w14:textId="77777777" w:rsidR="00063133" w:rsidRPr="00E146AE" w:rsidRDefault="00063133" w:rsidP="00E17DF3">
            <w:r w:rsidRPr="00E146AE">
              <w:t>Tidpunkten då index-posten senast upp-daterades</w:t>
            </w:r>
          </w:p>
        </w:tc>
        <w:tc>
          <w:tcPr>
            <w:tcW w:w="2410" w:type="dxa"/>
            <w:shd w:val="clear" w:color="auto" w:fill="auto"/>
          </w:tcPr>
          <w:p w14:paraId="6F47C99B" w14:textId="77777777" w:rsidR="00063133" w:rsidRPr="00E146AE" w:rsidRDefault="00063133" w:rsidP="00E17DF3">
            <w:r w:rsidRPr="00E146AE">
              <w:t>DT</w:t>
            </w:r>
          </w:p>
        </w:tc>
        <w:tc>
          <w:tcPr>
            <w:tcW w:w="851" w:type="dxa"/>
            <w:shd w:val="clear" w:color="auto" w:fill="auto"/>
          </w:tcPr>
          <w:p w14:paraId="300E3685" w14:textId="77777777" w:rsidR="00063133" w:rsidRPr="00E146AE" w:rsidRDefault="00063133" w:rsidP="00E17DF3">
            <w:r w:rsidRPr="00E146AE">
              <w:t>0..1</w:t>
            </w:r>
          </w:p>
        </w:tc>
        <w:tc>
          <w:tcPr>
            <w:tcW w:w="1652" w:type="dxa"/>
            <w:shd w:val="clear" w:color="auto" w:fill="auto"/>
          </w:tcPr>
          <w:p w14:paraId="2C4E65DB" w14:textId="77777777" w:rsidR="00063133" w:rsidRPr="00E146AE" w:rsidRDefault="00063133" w:rsidP="00E17DF3">
            <w:r w:rsidRPr="00E146AE">
              <w:t>Sätts automatiskt av EI-instansen.</w:t>
            </w:r>
          </w:p>
        </w:tc>
        <w:tc>
          <w:tcPr>
            <w:tcW w:w="1330" w:type="dxa"/>
            <w:shd w:val="clear" w:color="auto" w:fill="auto"/>
          </w:tcPr>
          <w:p w14:paraId="56A65EB8" w14:textId="77777777" w:rsidR="00063133" w:rsidRPr="00E146AE" w:rsidRDefault="00063133" w:rsidP="00E17DF3">
            <w:r w:rsidRPr="00E146AE">
              <w:t>Upp-datering innebär ny post som matchar samtliga attribut som är del av en instans unikitet.</w:t>
            </w:r>
          </w:p>
        </w:tc>
      </w:tr>
      <w:tr w:rsidR="00063133" w:rsidRPr="00E146AE" w14:paraId="3DF79BAD" w14:textId="77777777" w:rsidTr="00E17DF3">
        <w:tc>
          <w:tcPr>
            <w:tcW w:w="1256" w:type="dxa"/>
            <w:shd w:val="clear" w:color="auto" w:fill="auto"/>
          </w:tcPr>
          <w:p w14:paraId="794B3991" w14:textId="77777777" w:rsidR="00063133" w:rsidRPr="00E146AE" w:rsidRDefault="00063133" w:rsidP="00E17DF3">
            <w:r w:rsidRPr="00E146AE">
              <w:t>Source system</w:t>
            </w:r>
          </w:p>
        </w:tc>
        <w:tc>
          <w:tcPr>
            <w:tcW w:w="1579" w:type="dxa"/>
            <w:shd w:val="clear" w:color="auto" w:fill="auto"/>
          </w:tcPr>
          <w:p w14:paraId="55EC6FE1" w14:textId="77777777" w:rsidR="00063133" w:rsidRPr="00E146AE" w:rsidRDefault="00063133" w:rsidP="00E17DF3">
            <w:r w:rsidRPr="00E146AE">
              <w:t>Käll-systemet som genererade engage-mangs-posten via Update-tjänsten</w:t>
            </w:r>
          </w:p>
        </w:tc>
        <w:tc>
          <w:tcPr>
            <w:tcW w:w="2410" w:type="dxa"/>
            <w:shd w:val="clear" w:color="auto" w:fill="auto"/>
          </w:tcPr>
          <w:p w14:paraId="6A8CDC7C" w14:textId="77777777" w:rsidR="00063133" w:rsidRPr="00E146AE" w:rsidRDefault="00063133" w:rsidP="00E17DF3">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38F36168" w14:textId="77777777" w:rsidR="00063133" w:rsidRPr="00E146AE" w:rsidRDefault="00063133" w:rsidP="00E17DF3">
            <w:r w:rsidRPr="00E146AE">
              <w:t>1..1</w:t>
            </w:r>
          </w:p>
        </w:tc>
        <w:tc>
          <w:tcPr>
            <w:tcW w:w="1652" w:type="dxa"/>
            <w:shd w:val="clear" w:color="auto" w:fill="auto"/>
          </w:tcPr>
          <w:p w14:paraId="6BEC9CE2" w14:textId="77777777" w:rsidR="00063133" w:rsidRPr="00E146AE" w:rsidRDefault="00063133" w:rsidP="00E17DF3">
            <w:r w:rsidRPr="00E146AE">
              <w:t>Systemadressering tillämpas. Detta värde används som LogicalAddress vid tjänsteanrop.</w:t>
            </w:r>
          </w:p>
        </w:tc>
        <w:tc>
          <w:tcPr>
            <w:tcW w:w="1330" w:type="dxa"/>
            <w:shd w:val="clear" w:color="auto" w:fill="auto"/>
          </w:tcPr>
          <w:p w14:paraId="6F4B7C97" w14:textId="77777777" w:rsidR="00063133" w:rsidRPr="00E146AE" w:rsidRDefault="00063133" w:rsidP="00E17DF3">
            <w:r w:rsidRPr="00E146AE">
              <w:t>Del av instansens unikhet</w:t>
            </w:r>
          </w:p>
        </w:tc>
      </w:tr>
      <w:tr w:rsidR="00063133" w:rsidRPr="00E146AE" w14:paraId="1B720E99" w14:textId="77777777" w:rsidTr="00E17DF3">
        <w:tc>
          <w:tcPr>
            <w:tcW w:w="1256" w:type="dxa"/>
            <w:shd w:val="clear" w:color="auto" w:fill="auto"/>
          </w:tcPr>
          <w:p w14:paraId="5F1C0833" w14:textId="77777777" w:rsidR="00063133" w:rsidRPr="00E146AE" w:rsidRDefault="00063133" w:rsidP="00E17DF3">
            <w:r w:rsidRPr="00E146AE">
              <w:t>Data Controller</w:t>
            </w:r>
          </w:p>
        </w:tc>
        <w:tc>
          <w:tcPr>
            <w:tcW w:w="1579" w:type="dxa"/>
            <w:shd w:val="clear" w:color="auto" w:fill="auto"/>
          </w:tcPr>
          <w:p w14:paraId="517369E3" w14:textId="77777777" w:rsidR="00063133" w:rsidRPr="00E146AE" w:rsidRDefault="00063133" w:rsidP="00E17DF3">
            <w:r w:rsidRPr="00E146AE">
              <w:t>Personuppgiftsansvarig organisation</w:t>
            </w:r>
          </w:p>
        </w:tc>
        <w:tc>
          <w:tcPr>
            <w:tcW w:w="2410" w:type="dxa"/>
            <w:shd w:val="clear" w:color="auto" w:fill="auto"/>
          </w:tcPr>
          <w:p w14:paraId="53B20FBE" w14:textId="77777777" w:rsidR="00063133" w:rsidRPr="00E146AE" w:rsidRDefault="00063133" w:rsidP="00E17DF3">
            <w:r w:rsidRPr="00E146AE">
              <w:t>Vårdgivarens organisationsnummer eller HSA-id</w:t>
            </w:r>
          </w:p>
          <w:p w14:paraId="7112C389" w14:textId="77777777" w:rsidR="00063133" w:rsidRPr="00E146AE" w:rsidRDefault="00063133" w:rsidP="00E17DF3">
            <w:r w:rsidRPr="00E146AE">
              <w:t>eller inom källsystemet unik identifierare för vårdgivaren.</w:t>
            </w:r>
          </w:p>
        </w:tc>
        <w:tc>
          <w:tcPr>
            <w:tcW w:w="851" w:type="dxa"/>
            <w:shd w:val="clear" w:color="auto" w:fill="auto"/>
          </w:tcPr>
          <w:p w14:paraId="77E464F7" w14:textId="77777777" w:rsidR="00063133" w:rsidRPr="00E146AE" w:rsidRDefault="00063133" w:rsidP="00E17DF3">
            <w:r w:rsidRPr="00E146AE">
              <w:t>1..1</w:t>
            </w:r>
          </w:p>
        </w:tc>
        <w:tc>
          <w:tcPr>
            <w:tcW w:w="1652" w:type="dxa"/>
            <w:shd w:val="clear" w:color="auto" w:fill="auto"/>
          </w:tcPr>
          <w:p w14:paraId="10023DDC" w14:textId="77777777" w:rsidR="00063133" w:rsidRPr="00E146AE" w:rsidRDefault="00063133" w:rsidP="00E17DF3">
            <w:r w:rsidRPr="00E146AE">
              <w:t>”SE”&lt;organisationsnummer&gt;. Exempel: ”SE5565594230” eller HSA-id, eller</w:t>
            </w:r>
          </w:p>
          <w:p w14:paraId="410BEA94" w14:textId="77777777" w:rsidR="00063133" w:rsidRPr="00E146AE" w:rsidRDefault="00063133" w:rsidP="00E17DF3">
            <w:r w:rsidRPr="00E146AE">
              <w:lastRenderedPageBreak/>
              <w:t>systemspecifik identitet.</w:t>
            </w:r>
          </w:p>
        </w:tc>
        <w:tc>
          <w:tcPr>
            <w:tcW w:w="1330" w:type="dxa"/>
            <w:shd w:val="clear" w:color="auto" w:fill="auto"/>
          </w:tcPr>
          <w:p w14:paraId="0132F873" w14:textId="77777777" w:rsidR="00063133" w:rsidRPr="00E146AE" w:rsidRDefault="00063133" w:rsidP="00E17DF3">
            <w:r w:rsidRPr="00E146AE">
              <w:lastRenderedPageBreak/>
              <w:t>Del av instansens unikhet</w:t>
            </w:r>
          </w:p>
        </w:tc>
      </w:tr>
    </w:tbl>
    <w:p w14:paraId="01A6CD9E" w14:textId="77777777" w:rsidR="00063133" w:rsidRPr="00E2060F" w:rsidRDefault="00063133" w:rsidP="00063133">
      <w:pPr>
        <w:tabs>
          <w:tab w:val="left" w:pos="567"/>
        </w:tabs>
        <w:ind w:right="838"/>
      </w:pPr>
    </w:p>
    <w:p w14:paraId="772AD0B1" w14:textId="77777777" w:rsidR="00063133" w:rsidRDefault="00063133" w:rsidP="00063133">
      <w:pPr>
        <w:pStyle w:val="Brdtext"/>
      </w:pPr>
      <w:r>
        <w:t xml:space="preserve">Regler för tilldelning av värde i fältet Categorization i engagemangsposten för tjänstekontrakt i denna domän. </w:t>
      </w:r>
    </w:p>
    <w:p w14:paraId="409517E4" w14:textId="77777777" w:rsidR="00063133" w:rsidRDefault="00063133" w:rsidP="00063133">
      <w:r>
        <w:t>Kortnamnet skapas enligt konventionen första bokstaven i domännamnets komponenter ”-” första bokstaven i tjänstekontraktets namnkomponenter:</w:t>
      </w:r>
    </w:p>
    <w:p w14:paraId="32C25DB8" w14:textId="77777777" w:rsidR="00063133" w:rsidRDefault="00063133" w:rsidP="00063133"/>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063133" w:rsidRPr="00F83C47" w14:paraId="36E78CAB" w14:textId="77777777" w:rsidTr="00E17DF3">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923827" w14:textId="77777777" w:rsidR="00063133" w:rsidRPr="00F83C47" w:rsidRDefault="00063133" w:rsidP="00E17DF3">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8127FB" w14:textId="77777777" w:rsidR="00063133" w:rsidRPr="00F83C47" w:rsidRDefault="00063133" w:rsidP="00E17DF3">
            <w:pPr>
              <w:rPr>
                <w:b/>
              </w:rPr>
            </w:pPr>
            <w:r w:rsidRPr="00F83C47">
              <w:rPr>
                <w:b/>
              </w:rPr>
              <w:t>Värde på Categorization</w:t>
            </w:r>
          </w:p>
        </w:tc>
      </w:tr>
      <w:tr w:rsidR="00063133" w:rsidRPr="00F83C47" w14:paraId="0644CBEF" w14:textId="77777777" w:rsidTr="00E17DF3">
        <w:tc>
          <w:tcPr>
            <w:tcW w:w="5103" w:type="dxa"/>
            <w:tcBorders>
              <w:top w:val="single" w:sz="6" w:space="0" w:color="auto"/>
            </w:tcBorders>
          </w:tcPr>
          <w:p w14:paraId="6C0C56B5" w14:textId="77777777" w:rsidR="00063133" w:rsidRPr="00F83C47" w:rsidRDefault="00063133" w:rsidP="00E17DF3">
            <w:pPr>
              <w:rPr>
                <w:highlight w:val="yellow"/>
              </w:rPr>
            </w:pPr>
            <w:r>
              <w:t>GetActivity</w:t>
            </w:r>
          </w:p>
        </w:tc>
        <w:tc>
          <w:tcPr>
            <w:tcW w:w="3402" w:type="dxa"/>
            <w:tcBorders>
              <w:top w:val="single" w:sz="6" w:space="0" w:color="auto"/>
            </w:tcBorders>
          </w:tcPr>
          <w:p w14:paraId="30674EBF" w14:textId="77777777" w:rsidR="00063133" w:rsidRPr="00F83C47" w:rsidRDefault="00063133" w:rsidP="00E17DF3">
            <w:pPr>
              <w:tabs>
                <w:tab w:val="left" w:pos="1042"/>
              </w:tabs>
              <w:rPr>
                <w:color w:val="000000"/>
                <w:highlight w:val="yellow"/>
              </w:rPr>
            </w:pPr>
            <w:r w:rsidRPr="00F83C47">
              <w:rPr>
                <w:color w:val="000000"/>
              </w:rPr>
              <w:t>c</w:t>
            </w:r>
            <w:r>
              <w:rPr>
                <w:color w:val="000000"/>
              </w:rPr>
              <w:t>aa</w:t>
            </w:r>
            <w:r w:rsidRPr="00F83C47">
              <w:rPr>
                <w:color w:val="000000"/>
              </w:rPr>
              <w:t>-g</w:t>
            </w:r>
            <w:r>
              <w:rPr>
                <w:color w:val="000000"/>
              </w:rPr>
              <w:t>a</w:t>
            </w:r>
            <w:r>
              <w:rPr>
                <w:color w:val="000000"/>
              </w:rPr>
              <w:tab/>
            </w:r>
          </w:p>
        </w:tc>
      </w:tr>
    </w:tbl>
    <w:p w14:paraId="18503B6F" w14:textId="77777777" w:rsidR="00063133" w:rsidRPr="00F83C47" w:rsidRDefault="00063133" w:rsidP="00063133">
      <w:pPr>
        <w:rPr>
          <w:highlight w:val="lightGray"/>
        </w:rPr>
      </w:pPr>
    </w:p>
    <w:p w14:paraId="5904E039" w14:textId="77777777" w:rsidR="00063133" w:rsidRPr="005575B4" w:rsidRDefault="00063133" w:rsidP="00063133">
      <w:pPr>
        <w:rPr>
          <w:highlight w:val="lightGray"/>
        </w:rPr>
      </w:pPr>
    </w:p>
    <w:p w14:paraId="1DF43615" w14:textId="77777777" w:rsidR="00063133" w:rsidRPr="007E3F3B" w:rsidRDefault="00063133" w:rsidP="0039481C">
      <w:pPr>
        <w:rPr>
          <w:i/>
        </w:rPr>
      </w:pPr>
    </w:p>
    <w:p w14:paraId="41F835DB" w14:textId="77777777" w:rsidR="0039481C" w:rsidRDefault="0039481C" w:rsidP="0039481C"/>
    <w:p w14:paraId="6A36E880" w14:textId="77777777" w:rsidR="0039481C" w:rsidRDefault="0039481C" w:rsidP="0039481C">
      <w:pPr>
        <w:pStyle w:val="Rubrik2"/>
      </w:pPr>
      <w:bookmarkStart w:id="73" w:name="_Toc357754853"/>
      <w:bookmarkStart w:id="74" w:name="_Toc243452558"/>
      <w:bookmarkStart w:id="75" w:name="_Toc398555783"/>
      <w:r>
        <w:t>Informationssäkerhet och juridik</w:t>
      </w:r>
      <w:bookmarkEnd w:id="73"/>
      <w:bookmarkEnd w:id="74"/>
      <w:bookmarkEnd w:id="75"/>
    </w:p>
    <w:p w14:paraId="62C05D5E" w14:textId="77777777" w:rsidR="00063133" w:rsidRDefault="00063133" w:rsidP="00063133">
      <w:pPr>
        <w:pStyle w:val="Rubrik3"/>
      </w:pPr>
      <w:bookmarkStart w:id="76" w:name="_Toc374435206"/>
      <w:bookmarkStart w:id="77" w:name="_Toc381963928"/>
      <w:bookmarkStart w:id="78" w:name="_Toc398555784"/>
      <w:r>
        <w:t xml:space="preserve">Medarbetarens </w:t>
      </w:r>
      <w:r w:rsidRPr="004F0149">
        <w:t>direktåtkomst</w:t>
      </w:r>
      <w:bookmarkEnd w:id="76"/>
      <w:bookmarkEnd w:id="77"/>
      <w:bookmarkEnd w:id="78"/>
    </w:p>
    <w:p w14:paraId="08CAD397" w14:textId="77777777" w:rsidR="00063133" w:rsidRDefault="00063133" w:rsidP="00063133">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82405AB" w14:textId="77777777" w:rsidR="00063133" w:rsidRDefault="00063133" w:rsidP="00063133"/>
    <w:p w14:paraId="48FA6BB4" w14:textId="77777777" w:rsidR="00063133" w:rsidRDefault="00063133" w:rsidP="00063133">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4A02B886" w14:textId="77777777" w:rsidR="00063133" w:rsidRDefault="00063133" w:rsidP="00063133"/>
    <w:p w14:paraId="656DC83D" w14:textId="77777777" w:rsidR="00063133" w:rsidRDefault="00063133" w:rsidP="00063133">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FA7CB04" w14:textId="77777777" w:rsidR="00063133" w:rsidRDefault="00063133" w:rsidP="00063133"/>
    <w:p w14:paraId="23241FC9" w14:textId="77777777" w:rsidR="00063133" w:rsidRPr="007B684E" w:rsidRDefault="00063133" w:rsidP="00063133">
      <w:pPr>
        <w:pStyle w:val="Rubrik3"/>
      </w:pPr>
      <w:bookmarkStart w:id="79" w:name="_Toc374435207"/>
      <w:bookmarkStart w:id="80" w:name="_Toc381963929"/>
      <w:bookmarkStart w:id="81" w:name="_Toc398555785"/>
      <w:r w:rsidRPr="007B684E">
        <w:t>Patientens direktåtkomst</w:t>
      </w:r>
      <w:bookmarkEnd w:id="79"/>
      <w:bookmarkEnd w:id="80"/>
      <w:bookmarkEnd w:id="81"/>
    </w:p>
    <w:p w14:paraId="3BE438DD" w14:textId="77777777" w:rsidR="00063133" w:rsidRDefault="00063133" w:rsidP="00063133">
      <w:r>
        <w:t>Alla tjänstekontrakten i denna tjänstedomän har en svarsflagga som anger om verksamheten (informationsägaren) godkänt att informationen får visas för patient. Det kan t.ex. ha skett genom men prövning eller rådrum.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3D663DC4" w14:textId="77777777" w:rsidR="00063133" w:rsidRPr="00EF4A67" w:rsidRDefault="00063133" w:rsidP="00063133"/>
    <w:p w14:paraId="165C6CFC" w14:textId="77777777" w:rsidR="00063133" w:rsidRPr="00E146AE" w:rsidRDefault="00063133" w:rsidP="00063133">
      <w:pPr>
        <w:pStyle w:val="Rubrik3"/>
      </w:pPr>
      <w:bookmarkStart w:id="82" w:name="_Toc219337773"/>
      <w:bookmarkStart w:id="83" w:name="_Toc227077997"/>
      <w:bookmarkStart w:id="84" w:name="_Toc245231401"/>
      <w:bookmarkStart w:id="85" w:name="_Toc374435208"/>
      <w:bookmarkStart w:id="86" w:name="_Toc381963930"/>
      <w:bookmarkStart w:id="87" w:name="_Toc398555786"/>
      <w:r w:rsidRPr="00E146AE">
        <w:lastRenderedPageBreak/>
        <w:t>Generellt</w:t>
      </w:r>
      <w:bookmarkEnd w:id="82"/>
      <w:bookmarkEnd w:id="83"/>
      <w:bookmarkEnd w:id="84"/>
      <w:bookmarkEnd w:id="85"/>
      <w:bookmarkEnd w:id="86"/>
      <w:bookmarkEnd w:id="87"/>
    </w:p>
    <w:p w14:paraId="72CDBEC9" w14:textId="77777777" w:rsidR="00063133" w:rsidRDefault="00063133" w:rsidP="00063133">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8" w:name="_Toc243452559"/>
      <w:bookmarkStart w:id="89" w:name="_Toc398555787"/>
      <w:r>
        <w:t>Icke funktionella krav</w:t>
      </w:r>
      <w:bookmarkEnd w:id="88"/>
      <w:bookmarkEnd w:id="89"/>
    </w:p>
    <w:p w14:paraId="0FF55F6C" w14:textId="77777777" w:rsidR="00063133" w:rsidRDefault="00063133" w:rsidP="00063133">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0" w:name="_Toc243452560"/>
      <w:bookmarkStart w:id="91" w:name="_Toc398555788"/>
      <w:r>
        <w:t>SLA krav</w:t>
      </w:r>
      <w:bookmarkEnd w:id="90"/>
      <w:bookmarkEnd w:id="91"/>
    </w:p>
    <w:p w14:paraId="0988C9C3" w14:textId="77777777" w:rsidR="0039481C" w:rsidRPr="00286484" w:rsidRDefault="0039481C" w:rsidP="0039481C">
      <w:pPr>
        <w:rPr>
          <w:color w:val="4F81BD" w:themeColor="accent1"/>
        </w:rPr>
      </w:pPr>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3B5BCD21" w:rsidR="0039481C" w:rsidRPr="007C7B21" w:rsidRDefault="00063133" w:rsidP="0039481C">
            <w:pPr>
              <w:rPr>
                <w:highlight w:val="yellow"/>
              </w:rPr>
            </w:pPr>
            <w:r w:rsidRPr="00E146AE">
              <w:t>Svarstiden får inte överstiga 5 sekunder</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5A481DDC" w:rsidR="0039481C" w:rsidRPr="007C7B21" w:rsidRDefault="00063133" w:rsidP="0039481C">
            <w:pPr>
              <w:rPr>
                <w:highlight w:val="yellow"/>
              </w:rPr>
            </w:pPr>
            <w:r w:rsidRPr="00E146AE">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C39A806" w:rsidR="0039481C" w:rsidRPr="007C7B21" w:rsidRDefault="00063133" w:rsidP="0039481C">
            <w:pPr>
              <w:rPr>
                <w:highlight w:val="yellow"/>
              </w:rPr>
            </w:pPr>
            <w:r w:rsidRPr="00E146AE">
              <w:t>10 transaktioner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2C398C33" w14:textId="77777777" w:rsidR="00063133" w:rsidRPr="00E146AE" w:rsidRDefault="00063133" w:rsidP="00063133">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36C443F7" w14:textId="77777777" w:rsidR="00063133" w:rsidRPr="00E146AE" w:rsidRDefault="00063133" w:rsidP="00063133"/>
          <w:p w14:paraId="5FA12743" w14:textId="2270207E" w:rsidR="0039481C" w:rsidRPr="007C7B21" w:rsidRDefault="00063133" w:rsidP="00063133">
            <w:pPr>
              <w:rPr>
                <w:highlight w:val="yellow"/>
              </w:rPr>
            </w:pPr>
            <w:r w:rsidRPr="00E146AE">
              <w:t>Uppdatering av engagemangspost måste ske så att engagemangsposten refererar data som är omedelbart tillgängligt via tjänstekontraktet.</w:t>
            </w:r>
          </w:p>
        </w:tc>
        <w:tc>
          <w:tcPr>
            <w:tcW w:w="3266" w:type="dxa"/>
          </w:tcPr>
          <w:p w14:paraId="446C2C7A"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92" w:name="_Toc243452561"/>
      <w:bookmarkStart w:id="93" w:name="_Toc398555789"/>
      <w:r>
        <w:lastRenderedPageBreak/>
        <w:t>Övriga krav</w:t>
      </w:r>
      <w:bookmarkEnd w:id="92"/>
      <w:bookmarkEnd w:id="93"/>
    </w:p>
    <w:p w14:paraId="6D523F2F" w14:textId="77777777" w:rsidR="0039481C" w:rsidRPr="007C5E55" w:rsidRDefault="0039481C" w:rsidP="0039481C"/>
    <w:p w14:paraId="505ABA6A" w14:textId="77777777" w:rsidR="0005019F" w:rsidRPr="00E146AE" w:rsidRDefault="0005019F" w:rsidP="0005019F">
      <w:pPr>
        <w:pStyle w:val="Rubrik3"/>
      </w:pPr>
      <w:bookmarkStart w:id="94" w:name="_Toc374435210"/>
      <w:bookmarkStart w:id="95" w:name="_Toc381963932"/>
      <w:bookmarkStart w:id="96" w:name="_Toc398555790"/>
      <w:bookmarkStart w:id="97" w:name="_Toc357754854"/>
      <w:bookmarkStart w:id="98" w:name="_Toc243452562"/>
      <w:bookmarkStart w:id="99" w:name="_Toc224960922"/>
      <w:bookmarkStart w:id="100" w:name="_Toc357754855"/>
      <w:bookmarkEnd w:id="13"/>
      <w:bookmarkEnd w:id="14"/>
      <w:bookmarkEnd w:id="15"/>
      <w:r w:rsidRPr="00E146AE">
        <w:t>Krav på en tjänsteproducent</w:t>
      </w:r>
      <w:bookmarkEnd w:id="94"/>
      <w:bookmarkEnd w:id="95"/>
      <w:bookmarkEnd w:id="96"/>
    </w:p>
    <w:p w14:paraId="43AE5457" w14:textId="77777777" w:rsidR="0005019F" w:rsidRPr="00E146AE" w:rsidRDefault="0005019F" w:rsidP="0005019F">
      <w:pPr>
        <w:pStyle w:val="Rubrik4"/>
      </w:pPr>
      <w:r w:rsidRPr="00E146AE">
        <w:t xml:space="preserve">Logiska fel </w:t>
      </w:r>
    </w:p>
    <w:p w14:paraId="11E673A9"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0EFDD01" w14:textId="77777777" w:rsidR="0005019F" w:rsidRPr="00E146AE" w:rsidRDefault="0005019F" w:rsidP="0005019F"/>
    <w:p w14:paraId="1CFE5B90" w14:textId="77777777" w:rsidR="0005019F" w:rsidRPr="00E146AE" w:rsidRDefault="0005019F" w:rsidP="0005019F">
      <w:pPr>
        <w:pStyle w:val="Rubrik4"/>
      </w:pPr>
      <w:r w:rsidRPr="00E146AE">
        <w:t>Tekniska fel</w:t>
      </w:r>
    </w:p>
    <w:p w14:paraId="650B61E0" w14:textId="77777777" w:rsidR="0005019F" w:rsidRPr="00901567" w:rsidRDefault="0005019F" w:rsidP="0005019F">
      <w:r w:rsidRPr="00901567">
        <w:t xml:space="preserve">Vid ett tekniskt fel levereras ett generellt undantag (SOAP-Exception). </w:t>
      </w:r>
    </w:p>
    <w:p w14:paraId="00B6C1EB" w14:textId="77777777" w:rsidR="0005019F" w:rsidRPr="00901567" w:rsidRDefault="0005019F" w:rsidP="0005019F">
      <w:r w:rsidRPr="00901567">
        <w:t xml:space="preserve">Exempel på detta kan vara deadlock i databasen eller följdeffekter av programmeringsfel. </w:t>
      </w:r>
    </w:p>
    <w:p w14:paraId="7E3A0B4A" w14:textId="77777777" w:rsidR="0005019F" w:rsidRPr="00901567" w:rsidRDefault="0005019F" w:rsidP="0005019F">
      <w:r w:rsidRPr="00901567">
        <w:t xml:space="preserve">Tekniska fel får inte förmedla känsliga personuppgifter. </w:t>
      </w:r>
    </w:p>
    <w:p w14:paraId="13D01B8F"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31BDFDC3" w14:textId="77777777" w:rsidR="0005019F" w:rsidRDefault="0005019F" w:rsidP="0005019F"/>
    <w:p w14:paraId="4CEEDCE1" w14:textId="77777777" w:rsidR="0005019F" w:rsidRPr="00E146AE" w:rsidRDefault="0005019F" w:rsidP="0005019F">
      <w:pPr>
        <w:pStyle w:val="Rubrik2"/>
      </w:pPr>
      <w:bookmarkStart w:id="101" w:name="_Toc374435209"/>
      <w:bookmarkStart w:id="102" w:name="_Toc381963931"/>
      <w:bookmarkStart w:id="103" w:name="_Toc398555791"/>
      <w:r w:rsidRPr="00E146AE">
        <w:t>Felhantering</w:t>
      </w:r>
      <w:bookmarkEnd w:id="101"/>
      <w:bookmarkEnd w:id="102"/>
      <w:bookmarkEnd w:id="103"/>
    </w:p>
    <w:p w14:paraId="029C750A" w14:textId="77777777" w:rsidR="0005019F" w:rsidRPr="00E146AE" w:rsidRDefault="0005019F" w:rsidP="0005019F">
      <w:pPr>
        <w:pStyle w:val="Rubrik3"/>
      </w:pPr>
      <w:bookmarkStart w:id="104" w:name="_Toc398555792"/>
      <w:r w:rsidRPr="00E146AE">
        <w:t>Krav på en tjänsteproducent</w:t>
      </w:r>
      <w:bookmarkEnd w:id="104"/>
    </w:p>
    <w:p w14:paraId="4742B72E" w14:textId="77777777" w:rsidR="0005019F" w:rsidRPr="00E146AE" w:rsidRDefault="0005019F" w:rsidP="0005019F">
      <w:pPr>
        <w:pStyle w:val="Rubrik4"/>
      </w:pPr>
      <w:r w:rsidRPr="00E146AE">
        <w:t xml:space="preserve">Logiska fel </w:t>
      </w:r>
    </w:p>
    <w:p w14:paraId="657A428B"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1E57AF61" w14:textId="77777777" w:rsidR="0005019F" w:rsidRPr="00E146AE" w:rsidRDefault="0005019F" w:rsidP="0005019F"/>
    <w:p w14:paraId="24EFF0C2" w14:textId="77777777" w:rsidR="0005019F" w:rsidRPr="00E146AE" w:rsidRDefault="0005019F" w:rsidP="0005019F">
      <w:pPr>
        <w:pStyle w:val="Rubrik4"/>
      </w:pPr>
      <w:r w:rsidRPr="00E146AE">
        <w:t>Tekniska fel</w:t>
      </w:r>
    </w:p>
    <w:p w14:paraId="23F4181F" w14:textId="77777777" w:rsidR="0005019F" w:rsidRPr="00901567" w:rsidRDefault="0005019F" w:rsidP="0005019F">
      <w:r w:rsidRPr="00901567">
        <w:t xml:space="preserve">Vid ett tekniskt fel levereras ett generellt undantag (SOAP-Exception). </w:t>
      </w:r>
    </w:p>
    <w:p w14:paraId="664E2856" w14:textId="77777777" w:rsidR="0005019F" w:rsidRPr="00901567" w:rsidRDefault="0005019F" w:rsidP="0005019F">
      <w:r w:rsidRPr="00901567">
        <w:t xml:space="preserve">Exempel på detta kan vara deadlock i databasen eller följdeffekter av programmeringsfel. </w:t>
      </w:r>
    </w:p>
    <w:p w14:paraId="5F6E6B98" w14:textId="77777777" w:rsidR="0005019F" w:rsidRPr="00901567" w:rsidRDefault="0005019F" w:rsidP="0005019F">
      <w:r w:rsidRPr="00901567">
        <w:t xml:space="preserve">Tekniska fel får inte förmedla känsliga personuppgifter. </w:t>
      </w:r>
    </w:p>
    <w:p w14:paraId="2A2285D4"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0974E72B" w14:textId="77777777" w:rsidR="0005019F" w:rsidRPr="00901567" w:rsidRDefault="0005019F" w:rsidP="0005019F"/>
    <w:p w14:paraId="64D5053B" w14:textId="77777777" w:rsidR="0005019F" w:rsidRPr="00E146AE" w:rsidRDefault="0005019F" w:rsidP="0005019F">
      <w:pPr>
        <w:pStyle w:val="Rubrik3"/>
      </w:pPr>
      <w:bookmarkStart w:id="105" w:name="_Toc374435211"/>
      <w:bookmarkStart w:id="106" w:name="_Toc381963933"/>
      <w:bookmarkStart w:id="107" w:name="_Toc398555793"/>
      <w:r w:rsidRPr="00E146AE">
        <w:t>Krav på en tjänstekonsument</w:t>
      </w:r>
      <w:bookmarkEnd w:id="105"/>
      <w:bookmarkEnd w:id="106"/>
      <w:bookmarkEnd w:id="107"/>
    </w:p>
    <w:p w14:paraId="5B369381" w14:textId="77777777" w:rsidR="0005019F" w:rsidRPr="00E146AE" w:rsidRDefault="0005019F" w:rsidP="0005019F"/>
    <w:p w14:paraId="57C5AB5B" w14:textId="77777777" w:rsidR="0005019F" w:rsidRPr="00E146AE" w:rsidRDefault="0005019F" w:rsidP="0005019F">
      <w:pPr>
        <w:pStyle w:val="Rubrik4"/>
      </w:pPr>
      <w:r w:rsidRPr="00E146AE">
        <w:t xml:space="preserve">Logiska fel </w:t>
      </w:r>
    </w:p>
    <w:p w14:paraId="554BA6B0" w14:textId="77777777" w:rsidR="0005019F" w:rsidRDefault="0005019F" w:rsidP="0005019F">
      <w:r w:rsidRPr="00E146AE">
        <w:t>I domänens skrivtjänster fås svarskod och en kommentarstext med information om att logiskt fel uppstått. Exempel på logiska fel är obligatorisk data som saknas och felformaterad data.</w:t>
      </w:r>
    </w:p>
    <w:p w14:paraId="5246859A" w14:textId="77777777" w:rsidR="0005019F" w:rsidRPr="00E146AE" w:rsidRDefault="0005019F" w:rsidP="0005019F"/>
    <w:p w14:paraId="768052B6" w14:textId="77777777" w:rsidR="0005019F" w:rsidRPr="00E146AE" w:rsidRDefault="0005019F" w:rsidP="0005019F">
      <w:pPr>
        <w:pStyle w:val="Rubrik4"/>
      </w:pPr>
      <w:r w:rsidRPr="00E146AE">
        <w:lastRenderedPageBreak/>
        <w:t>Tekniska fel</w:t>
      </w:r>
    </w:p>
    <w:p w14:paraId="33F2144B" w14:textId="77777777" w:rsidR="0005019F" w:rsidRPr="00E146AE" w:rsidRDefault="0005019F" w:rsidP="0005019F">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6901449B" w14:textId="77777777" w:rsidR="0005019F" w:rsidRPr="00E146AE" w:rsidRDefault="0005019F" w:rsidP="0005019F"/>
    <w:p w14:paraId="70B1D376" w14:textId="77777777" w:rsidR="0005019F" w:rsidRPr="00E146AE" w:rsidRDefault="0005019F" w:rsidP="0005019F">
      <w:pPr>
        <w:pStyle w:val="Rubrik2"/>
      </w:pPr>
      <w:bookmarkStart w:id="108" w:name="_Toc374435212"/>
      <w:bookmarkStart w:id="109" w:name="_Toc381963934"/>
      <w:bookmarkStart w:id="110" w:name="_Toc398555794"/>
      <w:r w:rsidRPr="00E146AE">
        <w:t>Icke funktionella krav</w:t>
      </w:r>
      <w:bookmarkEnd w:id="108"/>
      <w:bookmarkEnd w:id="109"/>
      <w:bookmarkEnd w:id="110"/>
    </w:p>
    <w:p w14:paraId="3665034D" w14:textId="1F5C02E8" w:rsidR="0005019F" w:rsidRPr="00901567" w:rsidRDefault="0005019F" w:rsidP="0005019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2CBDBDA5" w14:textId="77777777" w:rsidR="0039481C" w:rsidRDefault="0039481C" w:rsidP="0039481C">
      <w:pPr>
        <w:pStyle w:val="Rubrik1"/>
      </w:pPr>
      <w:bookmarkStart w:id="111" w:name="_Toc243452565"/>
      <w:bookmarkStart w:id="112" w:name="_Toc398555795"/>
      <w:bookmarkEnd w:id="97"/>
      <w:bookmarkEnd w:id="98"/>
      <w:r>
        <w:t xml:space="preserve">Tjänstedomänens </w:t>
      </w:r>
      <w:bookmarkEnd w:id="99"/>
      <w:r>
        <w:t>meddelandemodeller</w:t>
      </w:r>
      <w:bookmarkEnd w:id="100"/>
      <w:bookmarkEnd w:id="111"/>
      <w:bookmarkEnd w:id="112"/>
    </w:p>
    <w:p w14:paraId="062125DB" w14:textId="77777777" w:rsidR="0039481C" w:rsidRPr="007E3F3B" w:rsidRDefault="0039481C" w:rsidP="0039481C">
      <w:pPr>
        <w:rPr>
          <w:i/>
        </w:rPr>
      </w:pPr>
      <w:bookmarkStart w:id="113"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Pr="007E3F3B" w:rsidRDefault="0039481C" w:rsidP="0039481C">
      <w:pPr>
        <w:pStyle w:val="Rubrik2"/>
        <w:rPr>
          <w:i/>
        </w:rPr>
      </w:pPr>
      <w:bookmarkStart w:id="114" w:name="_Toc357754856"/>
      <w:bookmarkStart w:id="115" w:name="_Toc243452566"/>
      <w:bookmarkStart w:id="116" w:name="_Toc398555796"/>
      <w:r w:rsidRPr="007E3F3B">
        <w:rPr>
          <w:i/>
        </w:rPr>
        <w:t>V-MIM</w:t>
      </w:r>
      <w:bookmarkEnd w:id="114"/>
      <w:bookmarkEnd w:id="115"/>
      <w:bookmarkEnd w:id="116"/>
      <w:r w:rsidRPr="007E3F3B">
        <w:rPr>
          <w:i/>
        </w:rPr>
        <w:t xml:space="preserve"> </w:t>
      </w:r>
    </w:p>
    <w:p w14:paraId="51A9F711" w14:textId="77777777" w:rsidR="0039481C" w:rsidRPr="002F2D14" w:rsidRDefault="0039481C" w:rsidP="0039481C">
      <w:pPr>
        <w:ind w:left="-851"/>
      </w:pPr>
    </w:p>
    <w:p w14:paraId="24C81771" w14:textId="77777777" w:rsidR="0005019F" w:rsidRPr="00AA6E56" w:rsidRDefault="0005019F" w:rsidP="0005019F">
      <w:pPr>
        <w:pStyle w:val="Rubrik2"/>
      </w:pPr>
      <w:bookmarkStart w:id="117" w:name="_Toc368997123"/>
      <w:bookmarkStart w:id="118" w:name="_Ref371332469"/>
      <w:bookmarkStart w:id="119" w:name="_Toc381963937"/>
      <w:bookmarkStart w:id="120" w:name="_Toc398555797"/>
      <w:r>
        <w:lastRenderedPageBreak/>
        <w:t>V-MIM</w:t>
      </w:r>
      <w:bookmarkEnd w:id="117"/>
      <w:bookmarkEnd w:id="118"/>
      <w:bookmarkEnd w:id="119"/>
      <w:bookmarkEnd w:id="120"/>
      <w:r>
        <w:t xml:space="preserve"> </w:t>
      </w:r>
    </w:p>
    <w:p w14:paraId="2B381C2C" w14:textId="77777777" w:rsidR="0005019F" w:rsidRPr="002F2D14" w:rsidRDefault="0005019F" w:rsidP="0005019F">
      <w:pPr>
        <w:jc w:val="center"/>
      </w:pPr>
      <w:r>
        <w:object w:dxaOrig="11492" w:dyaOrig="8999" w14:anchorId="59B58BFC">
          <v:shape id="_x0000_i1031" type="#_x0000_t75" style="width:433.55pt;height:338.1pt" o:ole="">
            <v:imagedata r:id="rId25" o:title=""/>
          </v:shape>
          <o:OLEObject Type="Embed" ProgID="Visio.Drawing.11" ShapeID="_x0000_i1031" DrawAspect="Content" ObjectID="_1473251185" r:id="rId26"/>
        </w:object>
      </w:r>
    </w:p>
    <w:p w14:paraId="229DA0D3" w14:textId="77777777" w:rsidR="0005019F" w:rsidRDefault="0005019F" w:rsidP="0005019F"/>
    <w:p w14:paraId="142F7427" w14:textId="77777777" w:rsidR="0005019F" w:rsidRDefault="0005019F" w:rsidP="0005019F"/>
    <w:tbl>
      <w:tblPr>
        <w:tblStyle w:val="Tabellrutnt"/>
        <w:tblW w:w="8897" w:type="dxa"/>
        <w:tblLayout w:type="fixed"/>
        <w:tblLook w:val="04A0" w:firstRow="1" w:lastRow="0" w:firstColumn="1" w:lastColumn="0" w:noHBand="0" w:noVBand="1"/>
      </w:tblPr>
      <w:tblGrid>
        <w:gridCol w:w="1809"/>
        <w:gridCol w:w="2977"/>
        <w:gridCol w:w="4111"/>
      </w:tblGrid>
      <w:tr w:rsidR="0005019F" w:rsidRPr="00EF356E" w14:paraId="5192799A" w14:textId="77777777" w:rsidTr="0005019F">
        <w:trPr>
          <w:trHeight w:val="397"/>
        </w:trPr>
        <w:tc>
          <w:tcPr>
            <w:tcW w:w="1809" w:type="dxa"/>
            <w:shd w:val="clear" w:color="auto" w:fill="D9D9D9" w:themeFill="background1" w:themeFillShade="D9"/>
            <w:vAlign w:val="center"/>
          </w:tcPr>
          <w:p w14:paraId="7B87CA2A" w14:textId="77777777" w:rsidR="0005019F" w:rsidRPr="00EF356E" w:rsidRDefault="0005019F" w:rsidP="0005019F">
            <w:pPr>
              <w:rPr>
                <w:b/>
                <w:szCs w:val="20"/>
              </w:rPr>
            </w:pPr>
            <w:r w:rsidRPr="00EF356E">
              <w:rPr>
                <w:b/>
                <w:szCs w:val="20"/>
              </w:rPr>
              <w:t>Klass.attribut</w:t>
            </w:r>
          </w:p>
        </w:tc>
        <w:tc>
          <w:tcPr>
            <w:tcW w:w="2977" w:type="dxa"/>
            <w:shd w:val="clear" w:color="auto" w:fill="D9D9D9" w:themeFill="background1" w:themeFillShade="D9"/>
            <w:vAlign w:val="center"/>
          </w:tcPr>
          <w:p w14:paraId="2363B0D5" w14:textId="77777777" w:rsidR="0005019F" w:rsidRPr="00EF356E" w:rsidRDefault="0005019F" w:rsidP="0005019F">
            <w:pPr>
              <w:rPr>
                <w:b/>
                <w:szCs w:val="20"/>
              </w:rPr>
            </w:pPr>
            <w:r w:rsidRPr="00EF356E">
              <w:rPr>
                <w:b/>
                <w:szCs w:val="20"/>
              </w:rPr>
              <w:t>Mappning mot V-TIM 2.2</w:t>
            </w:r>
          </w:p>
        </w:tc>
        <w:tc>
          <w:tcPr>
            <w:tcW w:w="4111" w:type="dxa"/>
            <w:shd w:val="clear" w:color="auto" w:fill="D9D9D9" w:themeFill="background1" w:themeFillShade="D9"/>
            <w:vAlign w:val="center"/>
          </w:tcPr>
          <w:p w14:paraId="4283B3B8" w14:textId="77777777" w:rsidR="0005019F" w:rsidRPr="00EF356E" w:rsidRDefault="0005019F" w:rsidP="0005019F">
            <w:pPr>
              <w:rPr>
                <w:b/>
                <w:szCs w:val="20"/>
              </w:rPr>
            </w:pPr>
            <w:r w:rsidRPr="00EF356E">
              <w:rPr>
                <w:b/>
                <w:szCs w:val="20"/>
              </w:rPr>
              <w:t>Mappning mot XSD schema</w:t>
            </w:r>
          </w:p>
        </w:tc>
      </w:tr>
      <w:tr w:rsidR="0005019F" w:rsidRPr="00EF356E" w14:paraId="66729FB8" w14:textId="77777777" w:rsidTr="0005019F">
        <w:trPr>
          <w:trHeight w:val="397"/>
        </w:trPr>
        <w:tc>
          <w:tcPr>
            <w:tcW w:w="1809" w:type="dxa"/>
            <w:vAlign w:val="center"/>
          </w:tcPr>
          <w:p w14:paraId="7B4FE807" w14:textId="77777777" w:rsidR="0005019F" w:rsidRPr="00EF356E" w:rsidRDefault="0005019F" w:rsidP="0005019F">
            <w:pPr>
              <w:rPr>
                <w:szCs w:val="20"/>
              </w:rPr>
            </w:pPr>
            <w:r w:rsidRPr="00EF356E">
              <w:rPr>
                <w:szCs w:val="20"/>
              </w:rPr>
              <w:t>Activity.id</w:t>
            </w:r>
          </w:p>
        </w:tc>
        <w:tc>
          <w:tcPr>
            <w:tcW w:w="2977" w:type="dxa"/>
            <w:vAlign w:val="center"/>
          </w:tcPr>
          <w:p w14:paraId="438541A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Aktivitet.aktivitet_id </w:t>
            </w:r>
          </w:p>
        </w:tc>
        <w:tc>
          <w:tcPr>
            <w:tcW w:w="4111" w:type="dxa"/>
            <w:vAlign w:val="center"/>
          </w:tcPr>
          <w:p w14:paraId="6A33F6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05019F" w:rsidRPr="00F1585E" w14:paraId="3A431783" w14:textId="77777777" w:rsidTr="0005019F">
        <w:trPr>
          <w:trHeight w:val="397"/>
        </w:trPr>
        <w:tc>
          <w:tcPr>
            <w:tcW w:w="1809" w:type="dxa"/>
            <w:vAlign w:val="center"/>
          </w:tcPr>
          <w:p w14:paraId="566637A0" w14:textId="77777777" w:rsidR="0005019F" w:rsidRPr="00F1585E" w:rsidRDefault="0005019F" w:rsidP="0005019F">
            <w:pPr>
              <w:rPr>
                <w:szCs w:val="20"/>
                <w:lang w:val="en-US"/>
              </w:rPr>
            </w:pPr>
            <w:r>
              <w:rPr>
                <w:szCs w:val="20"/>
                <w:lang w:val="en-US"/>
              </w:rPr>
              <w:t>Activity.status</w:t>
            </w:r>
          </w:p>
        </w:tc>
        <w:tc>
          <w:tcPr>
            <w:tcW w:w="2977" w:type="dxa"/>
            <w:vAlign w:val="center"/>
          </w:tcPr>
          <w:p w14:paraId="2A70D08A" w14:textId="77777777" w:rsidR="0005019F" w:rsidRPr="00F1585E" w:rsidRDefault="0005019F" w:rsidP="0005019F">
            <w:pPr>
              <w:pStyle w:val="Default"/>
              <w:rPr>
                <w:rFonts w:ascii="Georgia" w:hAnsi="Georgia"/>
                <w:color w:val="auto"/>
                <w:sz w:val="20"/>
                <w:szCs w:val="20"/>
                <w:lang w:val="en-US"/>
              </w:rPr>
            </w:pPr>
            <w:r>
              <w:rPr>
                <w:rFonts w:ascii="Georgia" w:hAnsi="Georgia"/>
                <w:color w:val="auto"/>
                <w:sz w:val="20"/>
                <w:szCs w:val="20"/>
                <w:lang w:val="en-US"/>
              </w:rPr>
              <w:t>Aktivitet.aktivitet status</w:t>
            </w:r>
          </w:p>
        </w:tc>
        <w:tc>
          <w:tcPr>
            <w:tcW w:w="4111" w:type="dxa"/>
            <w:vAlign w:val="center"/>
          </w:tcPr>
          <w:p w14:paraId="44FD08B0" w14:textId="77777777" w:rsidR="0005019F" w:rsidRPr="00EF356E" w:rsidRDefault="0005019F" w:rsidP="0005019F">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05019F" w:rsidRPr="00F1585E" w14:paraId="6C06B19C" w14:textId="77777777" w:rsidTr="0005019F">
        <w:trPr>
          <w:trHeight w:val="397"/>
        </w:trPr>
        <w:tc>
          <w:tcPr>
            <w:tcW w:w="1809" w:type="dxa"/>
            <w:vAlign w:val="center"/>
          </w:tcPr>
          <w:p w14:paraId="3AE9D2AF" w14:textId="77777777" w:rsidR="0005019F" w:rsidRPr="00F1585E" w:rsidRDefault="0005019F" w:rsidP="0005019F">
            <w:pPr>
              <w:rPr>
                <w:szCs w:val="20"/>
                <w:lang w:val="en-US"/>
              </w:rPr>
            </w:pPr>
            <w:r w:rsidRPr="00F1585E">
              <w:rPr>
                <w:szCs w:val="20"/>
                <w:lang w:val="en-US"/>
              </w:rPr>
              <w:t>Activity.value</w:t>
            </w:r>
          </w:p>
        </w:tc>
        <w:tc>
          <w:tcPr>
            <w:tcW w:w="2977" w:type="dxa"/>
            <w:vAlign w:val="center"/>
          </w:tcPr>
          <w:p w14:paraId="3744521A" w14:textId="77777777" w:rsidR="0005019F" w:rsidRPr="00F1585E" w:rsidRDefault="0005019F" w:rsidP="0005019F">
            <w:pPr>
              <w:pStyle w:val="Default"/>
              <w:rPr>
                <w:rFonts w:ascii="Georgia" w:hAnsi="Georgia"/>
                <w:color w:val="auto"/>
                <w:sz w:val="20"/>
                <w:szCs w:val="20"/>
                <w:lang w:val="en-US"/>
              </w:rPr>
            </w:pPr>
            <w:r w:rsidRPr="00F1585E">
              <w:rPr>
                <w:rFonts w:ascii="Georgia" w:hAnsi="Georgia"/>
                <w:color w:val="auto"/>
                <w:sz w:val="20"/>
                <w:szCs w:val="20"/>
                <w:lang w:val="en-US"/>
              </w:rPr>
              <w:t xml:space="preserve">Aktivitet.aktivitet typ </w:t>
            </w:r>
          </w:p>
        </w:tc>
        <w:tc>
          <w:tcPr>
            <w:tcW w:w="4111" w:type="dxa"/>
            <w:vAlign w:val="center"/>
          </w:tcPr>
          <w:p w14:paraId="530E70B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Pr>
                <w:rFonts w:cs="Arial"/>
                <w:szCs w:val="20"/>
                <w:lang w:val="en-US" w:eastAsia="sv-SE"/>
              </w:rPr>
              <w:t>Value</w:t>
            </w:r>
          </w:p>
        </w:tc>
      </w:tr>
      <w:tr w:rsidR="0005019F" w:rsidRPr="00F1585E" w14:paraId="72815A29" w14:textId="77777777" w:rsidTr="0005019F">
        <w:trPr>
          <w:trHeight w:val="397"/>
        </w:trPr>
        <w:tc>
          <w:tcPr>
            <w:tcW w:w="1809" w:type="dxa"/>
            <w:vAlign w:val="center"/>
          </w:tcPr>
          <w:p w14:paraId="57D8900D" w14:textId="77777777" w:rsidR="0005019F" w:rsidRPr="00F1585E" w:rsidRDefault="0005019F" w:rsidP="0005019F">
            <w:pPr>
              <w:rPr>
                <w:szCs w:val="20"/>
                <w:lang w:val="en-US"/>
              </w:rPr>
            </w:pPr>
            <w:r>
              <w:rPr>
                <w:szCs w:val="20"/>
                <w:lang w:val="en-US"/>
              </w:rPr>
              <w:t>Activity.targetSite</w:t>
            </w:r>
          </w:p>
        </w:tc>
        <w:tc>
          <w:tcPr>
            <w:tcW w:w="2977" w:type="dxa"/>
            <w:vAlign w:val="center"/>
          </w:tcPr>
          <w:p w14:paraId="2A1B2F98" w14:textId="77777777" w:rsidR="0005019F" w:rsidRPr="00DC0726" w:rsidRDefault="0005019F" w:rsidP="0005019F">
            <w:pPr>
              <w:pStyle w:val="Default"/>
              <w:rPr>
                <w:rFonts w:ascii="Georgia" w:hAnsi="Georgia"/>
                <w:color w:val="auto"/>
                <w:sz w:val="20"/>
                <w:szCs w:val="20"/>
              </w:rPr>
            </w:pPr>
            <w:r>
              <w:rPr>
                <w:rFonts w:cs="Arial"/>
                <w:i/>
                <w:szCs w:val="20"/>
              </w:rPr>
              <w:t>Saknar motsvarighet i V-TIM 2.2</w:t>
            </w:r>
          </w:p>
        </w:tc>
        <w:tc>
          <w:tcPr>
            <w:tcW w:w="4111" w:type="dxa"/>
            <w:vAlign w:val="center"/>
          </w:tcPr>
          <w:p w14:paraId="6FFDB122" w14:textId="77777777" w:rsidR="0005019F" w:rsidRPr="00EF356E" w:rsidRDefault="0005019F" w:rsidP="0005019F">
            <w:pPr>
              <w:autoSpaceDE w:val="0"/>
              <w:autoSpaceDN w:val="0"/>
              <w:adjustRightInd w:val="0"/>
              <w:spacing w:line="240" w:lineRule="auto"/>
              <w:rPr>
                <w:rFonts w:cs="Arial"/>
                <w:szCs w:val="20"/>
                <w:lang w:val="en-US" w:eastAsia="sv-SE"/>
              </w:rPr>
            </w:pPr>
            <w:r w:rsidRPr="00EF356E">
              <w:rPr>
                <w:rFonts w:cs="Arial"/>
                <w:szCs w:val="20"/>
                <w:lang w:val="en-US" w:eastAsia="sv-SE"/>
              </w:rPr>
              <w:t>Activity/</w:t>
            </w:r>
            <w:r>
              <w:rPr>
                <w:rFonts w:cs="Arial"/>
                <w:szCs w:val="20"/>
                <w:lang w:val="en-US" w:eastAsia="sv-SE"/>
              </w:rPr>
              <w:t>targetSite</w:t>
            </w:r>
          </w:p>
        </w:tc>
      </w:tr>
      <w:tr w:rsidR="0005019F" w:rsidRPr="00F1585E" w14:paraId="76A733A1" w14:textId="77777777" w:rsidTr="0005019F">
        <w:trPr>
          <w:trHeight w:val="397"/>
        </w:trPr>
        <w:tc>
          <w:tcPr>
            <w:tcW w:w="1809" w:type="dxa"/>
            <w:vAlign w:val="center"/>
          </w:tcPr>
          <w:p w14:paraId="676CDDFD" w14:textId="77777777" w:rsidR="0005019F" w:rsidRPr="00F1585E" w:rsidRDefault="0005019F" w:rsidP="0005019F">
            <w:pPr>
              <w:rPr>
                <w:szCs w:val="20"/>
                <w:lang w:val="en-US"/>
              </w:rPr>
            </w:pPr>
            <w:r w:rsidRPr="00F1585E">
              <w:rPr>
                <w:szCs w:val="20"/>
                <w:lang w:val="en-US"/>
              </w:rPr>
              <w:t>Activity.time</w:t>
            </w:r>
          </w:p>
        </w:tc>
        <w:tc>
          <w:tcPr>
            <w:tcW w:w="2977" w:type="dxa"/>
            <w:vAlign w:val="center"/>
          </w:tcPr>
          <w:p w14:paraId="568D1FEE" w14:textId="77777777" w:rsidR="0005019F" w:rsidRPr="00F1585E" w:rsidRDefault="0005019F" w:rsidP="0005019F">
            <w:pPr>
              <w:pStyle w:val="Default"/>
              <w:rPr>
                <w:rFonts w:ascii="Georgia" w:hAnsi="Georgia"/>
                <w:color w:val="auto"/>
                <w:sz w:val="20"/>
                <w:szCs w:val="20"/>
                <w:lang w:val="en-US"/>
              </w:rPr>
            </w:pPr>
            <w:r w:rsidRPr="00F1585E">
              <w:rPr>
                <w:rFonts w:ascii="Georgia" w:hAnsi="Georgia"/>
                <w:color w:val="auto"/>
                <w:sz w:val="20"/>
                <w:szCs w:val="20"/>
                <w:lang w:val="en-US"/>
              </w:rPr>
              <w:t xml:space="preserve">Aktivitet.aktivitet tid </w:t>
            </w:r>
          </w:p>
        </w:tc>
        <w:tc>
          <w:tcPr>
            <w:tcW w:w="4111" w:type="dxa"/>
            <w:vAlign w:val="center"/>
          </w:tcPr>
          <w:p w14:paraId="7F0ED25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05019F" w:rsidRPr="00EF356E" w14:paraId="600828A1" w14:textId="77777777" w:rsidTr="0005019F">
        <w:trPr>
          <w:trHeight w:val="397"/>
        </w:trPr>
        <w:tc>
          <w:tcPr>
            <w:tcW w:w="1809" w:type="dxa"/>
            <w:vAlign w:val="center"/>
          </w:tcPr>
          <w:p w14:paraId="0774AF56" w14:textId="77777777" w:rsidR="0005019F" w:rsidRPr="00EF356E" w:rsidRDefault="0005019F" w:rsidP="0005019F">
            <w:pPr>
              <w:rPr>
                <w:szCs w:val="20"/>
              </w:rPr>
            </w:pPr>
            <w:r w:rsidRPr="00F1585E">
              <w:rPr>
                <w:szCs w:val="20"/>
                <w:lang w:val="en-US"/>
              </w:rPr>
              <w:t>Activ</w:t>
            </w:r>
            <w:r w:rsidRPr="00EF356E">
              <w:rPr>
                <w:szCs w:val="20"/>
              </w:rPr>
              <w:t>ity.method</w:t>
            </w:r>
          </w:p>
        </w:tc>
        <w:tc>
          <w:tcPr>
            <w:tcW w:w="2977" w:type="dxa"/>
            <w:vAlign w:val="center"/>
          </w:tcPr>
          <w:p w14:paraId="227735DC"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Metodspecifikation.metodtyp </w:t>
            </w:r>
          </w:p>
        </w:tc>
        <w:tc>
          <w:tcPr>
            <w:tcW w:w="4111" w:type="dxa"/>
            <w:vAlign w:val="center"/>
          </w:tcPr>
          <w:p w14:paraId="5259F49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05019F" w:rsidRPr="00EF356E" w14:paraId="0B15343D" w14:textId="77777777" w:rsidTr="0005019F">
        <w:trPr>
          <w:trHeight w:val="397"/>
        </w:trPr>
        <w:tc>
          <w:tcPr>
            <w:tcW w:w="1809" w:type="dxa"/>
            <w:vAlign w:val="center"/>
          </w:tcPr>
          <w:p w14:paraId="340B8D0B" w14:textId="77777777" w:rsidR="0005019F" w:rsidRPr="00EF356E" w:rsidRDefault="0005019F" w:rsidP="0005019F">
            <w:pPr>
              <w:rPr>
                <w:szCs w:val="20"/>
              </w:rPr>
            </w:pPr>
            <w:r w:rsidRPr="00EF356E">
              <w:rPr>
                <w:szCs w:val="20"/>
              </w:rPr>
              <w:t>Activity.description</w:t>
            </w:r>
          </w:p>
        </w:tc>
        <w:tc>
          <w:tcPr>
            <w:tcW w:w="2977" w:type="dxa"/>
            <w:vAlign w:val="center"/>
          </w:tcPr>
          <w:p w14:paraId="3A2EAFB2"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Aktivitet.aktivitetsbeskrivning </w:t>
            </w:r>
          </w:p>
        </w:tc>
        <w:tc>
          <w:tcPr>
            <w:tcW w:w="4111" w:type="dxa"/>
            <w:vAlign w:val="center"/>
          </w:tcPr>
          <w:p w14:paraId="2C170B3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05019F" w:rsidRPr="00410CFC" w14:paraId="37DB624D" w14:textId="77777777" w:rsidTr="0005019F">
        <w:trPr>
          <w:trHeight w:val="397"/>
        </w:trPr>
        <w:tc>
          <w:tcPr>
            <w:tcW w:w="1809" w:type="dxa"/>
            <w:vAlign w:val="center"/>
          </w:tcPr>
          <w:p w14:paraId="4781CF0B" w14:textId="77777777" w:rsidR="0005019F" w:rsidRPr="006B6D62" w:rsidRDefault="0005019F" w:rsidP="0005019F">
            <w:r>
              <w:lastRenderedPageBreak/>
              <w:t>Activity.approvedForPatient</w:t>
            </w:r>
          </w:p>
        </w:tc>
        <w:tc>
          <w:tcPr>
            <w:tcW w:w="2977" w:type="dxa"/>
            <w:vAlign w:val="center"/>
          </w:tcPr>
          <w:p w14:paraId="59F0AC64" w14:textId="77777777" w:rsidR="0005019F" w:rsidRDefault="0005019F" w:rsidP="0005019F">
            <w:pPr>
              <w:rPr>
                <w:rFonts w:cs="Arial"/>
                <w:szCs w:val="20"/>
              </w:rPr>
            </w:pPr>
            <w:r>
              <w:rPr>
                <w:rFonts w:cs="Arial"/>
                <w:i/>
                <w:szCs w:val="20"/>
              </w:rPr>
              <w:t>Saknar motsvarighet i V-TIM 2.2</w:t>
            </w:r>
          </w:p>
        </w:tc>
        <w:tc>
          <w:tcPr>
            <w:tcW w:w="4111" w:type="dxa"/>
            <w:vAlign w:val="center"/>
          </w:tcPr>
          <w:p w14:paraId="0112588A" w14:textId="77777777" w:rsidR="0005019F" w:rsidRPr="007A6662" w:rsidRDefault="0005019F" w:rsidP="0005019F">
            <w:r>
              <w:t>Activity/ApprovedForPatient</w:t>
            </w:r>
          </w:p>
        </w:tc>
      </w:tr>
      <w:tr w:rsidR="0005019F" w:rsidRPr="00EF356E" w14:paraId="05F2DAE1" w14:textId="77777777" w:rsidTr="0005019F">
        <w:trPr>
          <w:trHeight w:val="397"/>
        </w:trPr>
        <w:tc>
          <w:tcPr>
            <w:tcW w:w="1809" w:type="dxa"/>
            <w:vAlign w:val="center"/>
          </w:tcPr>
          <w:p w14:paraId="7656F857" w14:textId="77777777" w:rsidR="0005019F" w:rsidRPr="00EF356E" w:rsidRDefault="0005019F" w:rsidP="0005019F">
            <w:pPr>
              <w:rPr>
                <w:szCs w:val="20"/>
              </w:rPr>
            </w:pPr>
            <w:r w:rsidRPr="00EF356E">
              <w:rPr>
                <w:szCs w:val="20"/>
              </w:rPr>
              <w:t>AdditionalParticipant.id</w:t>
            </w:r>
          </w:p>
        </w:tc>
        <w:tc>
          <w:tcPr>
            <w:tcW w:w="2977" w:type="dxa"/>
            <w:vAlign w:val="center"/>
          </w:tcPr>
          <w:p w14:paraId="01821B25"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14:paraId="7757FF8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/Id</w:t>
            </w:r>
          </w:p>
        </w:tc>
      </w:tr>
      <w:tr w:rsidR="0005019F" w:rsidRPr="00EF356E" w14:paraId="54097CD4" w14:textId="77777777" w:rsidTr="0005019F">
        <w:trPr>
          <w:trHeight w:val="397"/>
        </w:trPr>
        <w:tc>
          <w:tcPr>
            <w:tcW w:w="1809" w:type="dxa"/>
            <w:vAlign w:val="center"/>
          </w:tcPr>
          <w:p w14:paraId="50C399EB" w14:textId="77777777" w:rsidR="0005019F" w:rsidRPr="00EF356E" w:rsidRDefault="0005019F" w:rsidP="0005019F">
            <w:pPr>
              <w:rPr>
                <w:szCs w:val="20"/>
              </w:rPr>
            </w:pPr>
            <w:r>
              <w:rPr>
                <w:szCs w:val="20"/>
              </w:rPr>
              <w:t>AdditionalParticipant.type</w:t>
            </w:r>
          </w:p>
        </w:tc>
        <w:tc>
          <w:tcPr>
            <w:tcW w:w="2977" w:type="dxa"/>
            <w:vAlign w:val="center"/>
          </w:tcPr>
          <w:p w14:paraId="7AF49E57"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14:paraId="156B64DF"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/Type</w:t>
            </w:r>
          </w:p>
        </w:tc>
      </w:tr>
      <w:tr w:rsidR="0005019F" w:rsidRPr="00EF356E" w14:paraId="61EF2AAB" w14:textId="77777777" w:rsidTr="0005019F">
        <w:trPr>
          <w:trHeight w:val="397"/>
        </w:trPr>
        <w:tc>
          <w:tcPr>
            <w:tcW w:w="1809" w:type="dxa"/>
            <w:vAlign w:val="center"/>
          </w:tcPr>
          <w:p w14:paraId="0B06A53D" w14:textId="77777777" w:rsidR="0005019F" w:rsidRDefault="0005019F" w:rsidP="0005019F">
            <w:pPr>
              <w:rPr>
                <w:szCs w:val="20"/>
              </w:rPr>
            </w:pPr>
            <w:r>
              <w:rPr>
                <w:szCs w:val="20"/>
              </w:rPr>
              <w:t>AdditionalParticipant.roleCode</w:t>
            </w:r>
          </w:p>
        </w:tc>
        <w:tc>
          <w:tcPr>
            <w:tcW w:w="2977" w:type="dxa"/>
            <w:vAlign w:val="center"/>
          </w:tcPr>
          <w:p w14:paraId="18FDCEEF" w14:textId="77777777" w:rsidR="0005019F" w:rsidRPr="00EF356E" w:rsidRDefault="0005019F" w:rsidP="0005019F">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14:paraId="5BF85C06" w14:textId="77777777" w:rsidR="0005019F" w:rsidRPr="00F173A2" w:rsidRDefault="0005019F" w:rsidP="0005019F">
            <w:pPr>
              <w:autoSpaceDE w:val="0"/>
              <w:autoSpaceDN w:val="0"/>
              <w:adjustRightInd w:val="0"/>
              <w:spacing w:line="240" w:lineRule="auto"/>
              <w:rPr>
                <w:rFonts w:cs="Arial"/>
                <w:szCs w:val="20"/>
                <w:lang w:eastAsia="sv-SE"/>
              </w:rPr>
            </w:pPr>
            <w:r>
              <w:rPr>
                <w:rFonts w:cs="Arial"/>
                <w:szCs w:val="20"/>
                <w:lang w:eastAsia="sv-SE"/>
              </w:rPr>
              <w:t>Activity/AdditionalParticipant/RoleCode</w:t>
            </w:r>
          </w:p>
        </w:tc>
      </w:tr>
      <w:tr w:rsidR="0005019F" w:rsidRPr="00EF356E" w14:paraId="531E1D49" w14:textId="77777777" w:rsidTr="0005019F">
        <w:trPr>
          <w:trHeight w:val="397"/>
        </w:trPr>
        <w:tc>
          <w:tcPr>
            <w:tcW w:w="1809" w:type="dxa"/>
            <w:vAlign w:val="center"/>
          </w:tcPr>
          <w:p w14:paraId="2F44CFD1" w14:textId="77777777" w:rsidR="0005019F" w:rsidRPr="00EF356E" w:rsidRDefault="0005019F" w:rsidP="0005019F">
            <w:pPr>
              <w:rPr>
                <w:szCs w:val="20"/>
              </w:rPr>
            </w:pPr>
            <w:r w:rsidRPr="00EF356E">
              <w:rPr>
                <w:szCs w:val="20"/>
              </w:rPr>
              <w:t>Device.id</w:t>
            </w:r>
          </w:p>
        </w:tc>
        <w:tc>
          <w:tcPr>
            <w:tcW w:w="2977" w:type="dxa"/>
            <w:vAlign w:val="center"/>
          </w:tcPr>
          <w:p w14:paraId="7DE55BC4"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62FE5C0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05019F" w:rsidRPr="00EF356E" w14:paraId="790A5615" w14:textId="77777777" w:rsidTr="0005019F">
        <w:trPr>
          <w:trHeight w:val="397"/>
        </w:trPr>
        <w:tc>
          <w:tcPr>
            <w:tcW w:w="1809" w:type="dxa"/>
            <w:vAlign w:val="center"/>
          </w:tcPr>
          <w:p w14:paraId="45566D0F" w14:textId="77777777" w:rsidR="0005019F" w:rsidRPr="00EF356E" w:rsidRDefault="0005019F" w:rsidP="0005019F">
            <w:pPr>
              <w:rPr>
                <w:szCs w:val="20"/>
              </w:rPr>
            </w:pPr>
            <w:r w:rsidRPr="00EF356E">
              <w:rPr>
                <w:szCs w:val="20"/>
              </w:rPr>
              <w:t>Device.type</w:t>
            </w:r>
          </w:p>
        </w:tc>
        <w:tc>
          <w:tcPr>
            <w:tcW w:w="2977" w:type="dxa"/>
            <w:vAlign w:val="center"/>
          </w:tcPr>
          <w:p w14:paraId="1FA2B5B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4022CC9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121031F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1258F06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05019F" w:rsidRPr="00EF356E" w14:paraId="6C369FA9" w14:textId="77777777" w:rsidTr="0005019F">
        <w:trPr>
          <w:trHeight w:val="397"/>
        </w:trPr>
        <w:tc>
          <w:tcPr>
            <w:tcW w:w="1809" w:type="dxa"/>
            <w:vAlign w:val="center"/>
          </w:tcPr>
          <w:p w14:paraId="1C956136" w14:textId="77777777" w:rsidR="0005019F" w:rsidRPr="00EF356E" w:rsidRDefault="0005019F" w:rsidP="0005019F">
            <w:pPr>
              <w:rPr>
                <w:szCs w:val="20"/>
              </w:rPr>
            </w:pPr>
            <w:r w:rsidRPr="00EF356E">
              <w:rPr>
                <w:szCs w:val="20"/>
              </w:rPr>
              <w:t>Device.manufacturerModelName</w:t>
            </w:r>
          </w:p>
        </w:tc>
        <w:tc>
          <w:tcPr>
            <w:tcW w:w="2977" w:type="dxa"/>
            <w:vAlign w:val="center"/>
          </w:tcPr>
          <w:p w14:paraId="29BF189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231EB5F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Activity/Device/ManufacturerModelName</w:t>
            </w:r>
          </w:p>
        </w:tc>
      </w:tr>
      <w:tr w:rsidR="0005019F" w:rsidRPr="00EF356E" w14:paraId="105B7493" w14:textId="77777777" w:rsidTr="0005019F">
        <w:trPr>
          <w:trHeight w:val="397"/>
        </w:trPr>
        <w:tc>
          <w:tcPr>
            <w:tcW w:w="1809" w:type="dxa"/>
            <w:vAlign w:val="center"/>
          </w:tcPr>
          <w:p w14:paraId="069810AE" w14:textId="77777777" w:rsidR="0005019F" w:rsidRPr="00EF356E" w:rsidRDefault="0005019F" w:rsidP="0005019F">
            <w:pPr>
              <w:rPr>
                <w:szCs w:val="20"/>
              </w:rPr>
            </w:pPr>
            <w:r w:rsidRPr="00EF356E">
              <w:rPr>
                <w:szCs w:val="20"/>
              </w:rPr>
              <w:t>Location.id</w:t>
            </w:r>
          </w:p>
        </w:tc>
        <w:tc>
          <w:tcPr>
            <w:tcW w:w="2977" w:type="dxa"/>
            <w:vAlign w:val="center"/>
          </w:tcPr>
          <w:p w14:paraId="12C4A779"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Arbetsmoment.arbetsmomentplats id </w:t>
            </w:r>
          </w:p>
        </w:tc>
        <w:tc>
          <w:tcPr>
            <w:tcW w:w="4111" w:type="dxa"/>
            <w:vAlign w:val="center"/>
          </w:tcPr>
          <w:p w14:paraId="1D5992A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05019F" w:rsidRPr="00EF356E" w14:paraId="770CE207" w14:textId="77777777" w:rsidTr="0005019F">
        <w:trPr>
          <w:trHeight w:val="397"/>
        </w:trPr>
        <w:tc>
          <w:tcPr>
            <w:tcW w:w="1809" w:type="dxa"/>
            <w:vAlign w:val="center"/>
          </w:tcPr>
          <w:p w14:paraId="1F93DA76" w14:textId="77777777" w:rsidR="0005019F" w:rsidRPr="00EF356E" w:rsidRDefault="0005019F" w:rsidP="0005019F">
            <w:pPr>
              <w:rPr>
                <w:szCs w:val="20"/>
              </w:rPr>
            </w:pPr>
            <w:r w:rsidRPr="00EF356E">
              <w:rPr>
                <w:szCs w:val="20"/>
              </w:rPr>
              <w:t>Location.name</w:t>
            </w:r>
          </w:p>
        </w:tc>
        <w:tc>
          <w:tcPr>
            <w:tcW w:w="2977" w:type="dxa"/>
            <w:vAlign w:val="center"/>
          </w:tcPr>
          <w:p w14:paraId="0630970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Arbetsmoment.arbetsmomentplats typ</w:t>
            </w:r>
          </w:p>
        </w:tc>
        <w:tc>
          <w:tcPr>
            <w:tcW w:w="4111" w:type="dxa"/>
            <w:vAlign w:val="center"/>
          </w:tcPr>
          <w:p w14:paraId="111F40F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05019F" w:rsidRPr="00EF356E" w14:paraId="3FBC0A66" w14:textId="77777777" w:rsidTr="0005019F">
        <w:trPr>
          <w:trHeight w:val="397"/>
        </w:trPr>
        <w:tc>
          <w:tcPr>
            <w:tcW w:w="1809" w:type="dxa"/>
            <w:vAlign w:val="center"/>
          </w:tcPr>
          <w:p w14:paraId="4448289E" w14:textId="77777777" w:rsidR="0005019F" w:rsidRPr="00EF356E" w:rsidRDefault="0005019F" w:rsidP="0005019F">
            <w:pPr>
              <w:rPr>
                <w:szCs w:val="20"/>
              </w:rPr>
            </w:pPr>
            <w:r w:rsidRPr="00EF356E">
              <w:rPr>
                <w:szCs w:val="20"/>
              </w:rPr>
              <w:t>Location.address</w:t>
            </w:r>
          </w:p>
        </w:tc>
        <w:tc>
          <w:tcPr>
            <w:tcW w:w="2977" w:type="dxa"/>
            <w:vAlign w:val="center"/>
          </w:tcPr>
          <w:p w14:paraId="1F4B1BD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F77531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05019F" w:rsidRPr="00EF356E" w14:paraId="02D82F4E" w14:textId="77777777" w:rsidTr="0005019F">
        <w:trPr>
          <w:trHeight w:val="397"/>
        </w:trPr>
        <w:tc>
          <w:tcPr>
            <w:tcW w:w="1809" w:type="dxa"/>
            <w:vAlign w:val="center"/>
          </w:tcPr>
          <w:p w14:paraId="2BE7D1DC" w14:textId="77777777" w:rsidR="0005019F" w:rsidRPr="00EF356E" w:rsidRDefault="0005019F" w:rsidP="0005019F">
            <w:pPr>
              <w:rPr>
                <w:szCs w:val="20"/>
              </w:rPr>
            </w:pPr>
            <w:r w:rsidRPr="00EF356E">
              <w:rPr>
                <w:szCs w:val="20"/>
              </w:rPr>
              <w:t>Location.telecom</w:t>
            </w:r>
          </w:p>
        </w:tc>
        <w:tc>
          <w:tcPr>
            <w:tcW w:w="2977" w:type="dxa"/>
            <w:vAlign w:val="center"/>
          </w:tcPr>
          <w:p w14:paraId="776AA07D"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09BC4C2"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05019F" w:rsidRPr="00EF356E" w14:paraId="638201FF" w14:textId="77777777" w:rsidTr="0005019F">
        <w:trPr>
          <w:trHeight w:val="397"/>
        </w:trPr>
        <w:tc>
          <w:tcPr>
            <w:tcW w:w="1809" w:type="dxa"/>
            <w:vAlign w:val="center"/>
          </w:tcPr>
          <w:p w14:paraId="3A9B7B3C" w14:textId="77777777" w:rsidR="0005019F" w:rsidRPr="00EF356E" w:rsidRDefault="0005019F" w:rsidP="0005019F">
            <w:pPr>
              <w:rPr>
                <w:szCs w:val="20"/>
              </w:rPr>
            </w:pPr>
            <w:r w:rsidRPr="00EF356E">
              <w:rPr>
                <w:szCs w:val="20"/>
              </w:rPr>
              <w:t>Patient.id</w:t>
            </w:r>
          </w:p>
        </w:tc>
        <w:tc>
          <w:tcPr>
            <w:tcW w:w="2977" w:type="dxa"/>
            <w:vAlign w:val="center"/>
          </w:tcPr>
          <w:p w14:paraId="79D3739A" w14:textId="77777777" w:rsidR="0005019F" w:rsidRPr="00EF356E" w:rsidRDefault="0005019F" w:rsidP="0005019F">
            <w:pPr>
              <w:rPr>
                <w:rFonts w:cs="Arial"/>
                <w:spacing w:val="-1"/>
                <w:szCs w:val="20"/>
              </w:rPr>
            </w:pPr>
            <w:r w:rsidRPr="00EF356E">
              <w:rPr>
                <w:rFonts w:cs="Arial"/>
                <w:spacing w:val="-1"/>
                <w:szCs w:val="20"/>
              </w:rPr>
              <w:t>Patient.person_id</w:t>
            </w:r>
          </w:p>
        </w:tc>
        <w:tc>
          <w:tcPr>
            <w:tcW w:w="4111" w:type="dxa"/>
            <w:vAlign w:val="center"/>
          </w:tcPr>
          <w:p w14:paraId="4006E4B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05019F" w:rsidRPr="00EF356E" w14:paraId="7411A5A1" w14:textId="77777777" w:rsidTr="0005019F">
        <w:trPr>
          <w:trHeight w:val="397"/>
        </w:trPr>
        <w:tc>
          <w:tcPr>
            <w:tcW w:w="1809" w:type="dxa"/>
            <w:vAlign w:val="center"/>
          </w:tcPr>
          <w:p w14:paraId="0D937D97" w14:textId="77777777" w:rsidR="0005019F" w:rsidRPr="00EF356E" w:rsidRDefault="0005019F" w:rsidP="0005019F">
            <w:pPr>
              <w:rPr>
                <w:szCs w:val="20"/>
              </w:rPr>
            </w:pPr>
            <w:r w:rsidRPr="00EF356E">
              <w:rPr>
                <w:szCs w:val="20"/>
              </w:rPr>
              <w:t>Patient.dateOfBirth</w:t>
            </w:r>
          </w:p>
        </w:tc>
        <w:tc>
          <w:tcPr>
            <w:tcW w:w="2977" w:type="dxa"/>
            <w:vAlign w:val="center"/>
          </w:tcPr>
          <w:p w14:paraId="6E45B72F"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Patient.födelsetidpunkt </w:t>
            </w:r>
          </w:p>
          <w:p w14:paraId="03918229" w14:textId="77777777" w:rsidR="0005019F" w:rsidRPr="00EF356E" w:rsidRDefault="0005019F" w:rsidP="0005019F">
            <w:pPr>
              <w:rPr>
                <w:rFonts w:cs="Arial"/>
                <w:spacing w:val="-1"/>
                <w:szCs w:val="20"/>
              </w:rPr>
            </w:pPr>
          </w:p>
        </w:tc>
        <w:tc>
          <w:tcPr>
            <w:tcW w:w="4111" w:type="dxa"/>
            <w:vAlign w:val="center"/>
          </w:tcPr>
          <w:p w14:paraId="003B0A9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Activity/Patient/DateOfBirth</w:t>
            </w:r>
          </w:p>
        </w:tc>
      </w:tr>
      <w:tr w:rsidR="0005019F" w:rsidRPr="00EF356E" w14:paraId="4AA66195" w14:textId="77777777" w:rsidTr="0005019F">
        <w:trPr>
          <w:trHeight w:val="397"/>
        </w:trPr>
        <w:tc>
          <w:tcPr>
            <w:tcW w:w="1809" w:type="dxa"/>
            <w:vAlign w:val="center"/>
          </w:tcPr>
          <w:p w14:paraId="640C17D6" w14:textId="77777777" w:rsidR="0005019F" w:rsidRPr="00EF356E" w:rsidRDefault="0005019F" w:rsidP="0005019F">
            <w:pPr>
              <w:rPr>
                <w:szCs w:val="20"/>
              </w:rPr>
            </w:pPr>
            <w:r w:rsidRPr="00EF356E">
              <w:rPr>
                <w:szCs w:val="20"/>
              </w:rPr>
              <w:t>Patient.gender</w:t>
            </w:r>
          </w:p>
        </w:tc>
        <w:tc>
          <w:tcPr>
            <w:tcW w:w="2977" w:type="dxa"/>
            <w:vAlign w:val="center"/>
          </w:tcPr>
          <w:p w14:paraId="3EFB48D4" w14:textId="77777777" w:rsidR="0005019F" w:rsidRPr="00EF356E" w:rsidRDefault="0005019F" w:rsidP="0005019F">
            <w:pPr>
              <w:rPr>
                <w:rFonts w:cs="Arial"/>
                <w:spacing w:val="-1"/>
                <w:szCs w:val="20"/>
              </w:rPr>
            </w:pPr>
            <w:r w:rsidRPr="00EF356E">
              <w:rPr>
                <w:rFonts w:cs="Arial"/>
                <w:szCs w:val="20"/>
              </w:rPr>
              <w:t>Patient.</w:t>
            </w:r>
            <w:r w:rsidRPr="00EF356E">
              <w:rPr>
                <w:rFonts w:cs="Arial"/>
                <w:spacing w:val="-1"/>
                <w:szCs w:val="20"/>
              </w:rPr>
              <w:t>kön</w:t>
            </w:r>
          </w:p>
        </w:tc>
        <w:tc>
          <w:tcPr>
            <w:tcW w:w="4111" w:type="dxa"/>
            <w:vAlign w:val="center"/>
          </w:tcPr>
          <w:p w14:paraId="4925CFE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019F" w:rsidRPr="00410CFC" w14:paraId="4F90614D" w14:textId="77777777" w:rsidTr="0005019F">
        <w:trPr>
          <w:trHeight w:val="397"/>
        </w:trPr>
        <w:tc>
          <w:tcPr>
            <w:tcW w:w="1809" w:type="dxa"/>
          </w:tcPr>
          <w:p w14:paraId="6BFA6A97" w14:textId="77777777" w:rsidR="0005019F" w:rsidRPr="006B6D62" w:rsidRDefault="0005019F" w:rsidP="0005019F">
            <w:r>
              <w:t>SourceSystem.id</w:t>
            </w:r>
          </w:p>
        </w:tc>
        <w:tc>
          <w:tcPr>
            <w:tcW w:w="2977" w:type="dxa"/>
          </w:tcPr>
          <w:p w14:paraId="00D81E6B" w14:textId="77777777" w:rsidR="0005019F" w:rsidRPr="004709E5" w:rsidRDefault="0005019F" w:rsidP="0005019F">
            <w:pPr>
              <w:rPr>
                <w:rFonts w:cs="Arial"/>
                <w:spacing w:val="-1"/>
                <w:szCs w:val="20"/>
              </w:rPr>
            </w:pPr>
            <w:r>
              <w:rPr>
                <w:rFonts w:cs="Arial"/>
                <w:i/>
                <w:szCs w:val="20"/>
              </w:rPr>
              <w:t>Saknar motsvarighet i V-TIM 2.2</w:t>
            </w:r>
          </w:p>
        </w:tc>
        <w:tc>
          <w:tcPr>
            <w:tcW w:w="4111" w:type="dxa"/>
          </w:tcPr>
          <w:p w14:paraId="7E139036" w14:textId="77777777" w:rsidR="0005019F" w:rsidRPr="007A6662" w:rsidRDefault="0005019F" w:rsidP="0005019F">
            <w:r w:rsidRPr="007A6662">
              <w:t>Observation/</w:t>
            </w:r>
            <w:r>
              <w:t>SourceSystem</w:t>
            </w:r>
            <w:r w:rsidRPr="007A6662">
              <w:t>/Id</w:t>
            </w:r>
          </w:p>
        </w:tc>
      </w:tr>
      <w:tr w:rsidR="0005019F" w:rsidRPr="00EF356E" w14:paraId="7D7D9D44" w14:textId="77777777" w:rsidTr="0005019F">
        <w:trPr>
          <w:trHeight w:val="397"/>
        </w:trPr>
        <w:tc>
          <w:tcPr>
            <w:tcW w:w="1809" w:type="dxa"/>
            <w:vAlign w:val="center"/>
          </w:tcPr>
          <w:p w14:paraId="70F1ABC0" w14:textId="77777777" w:rsidR="0005019F" w:rsidRPr="00EF356E" w:rsidRDefault="0005019F" w:rsidP="0005019F">
            <w:pPr>
              <w:rPr>
                <w:szCs w:val="20"/>
              </w:rPr>
            </w:pPr>
            <w:r w:rsidRPr="00EF356E">
              <w:rPr>
                <w:szCs w:val="20"/>
              </w:rPr>
              <w:t>Relation.code</w:t>
            </w:r>
          </w:p>
        </w:tc>
        <w:tc>
          <w:tcPr>
            <w:tcW w:w="2977" w:type="dxa"/>
            <w:vAlign w:val="center"/>
          </w:tcPr>
          <w:p w14:paraId="0256CA5B"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69DC43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05019F" w:rsidRPr="00EF356E" w14:paraId="29D75B7E" w14:textId="77777777" w:rsidTr="0005019F">
        <w:trPr>
          <w:trHeight w:val="397"/>
        </w:trPr>
        <w:tc>
          <w:tcPr>
            <w:tcW w:w="1809" w:type="dxa"/>
            <w:vAlign w:val="center"/>
          </w:tcPr>
          <w:p w14:paraId="57073363" w14:textId="77777777" w:rsidR="0005019F" w:rsidRPr="00EF356E" w:rsidRDefault="0005019F" w:rsidP="0005019F">
            <w:pPr>
              <w:rPr>
                <w:szCs w:val="20"/>
              </w:rPr>
            </w:pPr>
            <w:r w:rsidRPr="00EF356E">
              <w:rPr>
                <w:szCs w:val="20"/>
              </w:rPr>
              <w:t>ReferredInformation.id</w:t>
            </w:r>
          </w:p>
        </w:tc>
        <w:tc>
          <w:tcPr>
            <w:tcW w:w="2977" w:type="dxa"/>
            <w:vAlign w:val="center"/>
          </w:tcPr>
          <w:p w14:paraId="4A4B363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26B4F8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Activity/Relation/ReferredInformation/Id</w:t>
            </w:r>
          </w:p>
        </w:tc>
      </w:tr>
      <w:tr w:rsidR="0005019F" w:rsidRPr="00EF356E" w14:paraId="5212C120" w14:textId="77777777" w:rsidTr="0005019F">
        <w:trPr>
          <w:trHeight w:val="397"/>
        </w:trPr>
        <w:tc>
          <w:tcPr>
            <w:tcW w:w="1809" w:type="dxa"/>
            <w:vAlign w:val="center"/>
          </w:tcPr>
          <w:p w14:paraId="45DDBC00" w14:textId="77777777" w:rsidR="0005019F" w:rsidRPr="00EF356E" w:rsidRDefault="0005019F" w:rsidP="0005019F">
            <w:pPr>
              <w:rPr>
                <w:szCs w:val="20"/>
              </w:rPr>
            </w:pPr>
            <w:r w:rsidRPr="00EF356E">
              <w:rPr>
                <w:szCs w:val="20"/>
              </w:rPr>
              <w:t>ReferredInformation.time</w:t>
            </w:r>
          </w:p>
        </w:tc>
        <w:tc>
          <w:tcPr>
            <w:tcW w:w="2977" w:type="dxa"/>
            <w:vAlign w:val="center"/>
          </w:tcPr>
          <w:p w14:paraId="668233EC" w14:textId="77777777" w:rsidR="0005019F" w:rsidRPr="00EF356E" w:rsidRDefault="0005019F" w:rsidP="0005019F">
            <w:pPr>
              <w:rPr>
                <w:rFonts w:eastAsia="Arial Unicode MS" w:cs="Arial"/>
                <w:szCs w:val="20"/>
              </w:rPr>
            </w:pPr>
            <w:r w:rsidRPr="00EF356E">
              <w:rPr>
                <w:rFonts w:cs="Arial"/>
                <w:i/>
                <w:szCs w:val="20"/>
              </w:rPr>
              <w:t>Saknar motsvarighet i V-TIM 2.2</w:t>
            </w:r>
          </w:p>
        </w:tc>
        <w:tc>
          <w:tcPr>
            <w:tcW w:w="4111" w:type="dxa"/>
            <w:vAlign w:val="center"/>
          </w:tcPr>
          <w:p w14:paraId="2C0EE27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Activity/Relation/ReferredInformation/Time</w:t>
            </w:r>
          </w:p>
        </w:tc>
      </w:tr>
      <w:tr w:rsidR="0005019F" w:rsidRPr="00EF356E" w14:paraId="4D378747" w14:textId="77777777" w:rsidTr="0005019F">
        <w:trPr>
          <w:trHeight w:val="397"/>
        </w:trPr>
        <w:tc>
          <w:tcPr>
            <w:tcW w:w="1809" w:type="dxa"/>
            <w:vAlign w:val="center"/>
          </w:tcPr>
          <w:p w14:paraId="3487D6EC" w14:textId="77777777" w:rsidR="0005019F" w:rsidRPr="00EF356E" w:rsidRDefault="0005019F" w:rsidP="0005019F">
            <w:pPr>
              <w:rPr>
                <w:szCs w:val="20"/>
              </w:rPr>
            </w:pPr>
            <w:r w:rsidRPr="00EF356E">
              <w:rPr>
                <w:szCs w:val="20"/>
              </w:rPr>
              <w:t>ReferredInformation.type</w:t>
            </w:r>
          </w:p>
        </w:tc>
        <w:tc>
          <w:tcPr>
            <w:tcW w:w="2977" w:type="dxa"/>
            <w:vAlign w:val="center"/>
          </w:tcPr>
          <w:p w14:paraId="5A4CDD98" w14:textId="77777777" w:rsidR="0005019F" w:rsidRPr="00EF356E" w:rsidRDefault="0005019F" w:rsidP="0005019F">
            <w:pPr>
              <w:rPr>
                <w:rFonts w:cs="Arial"/>
                <w:spacing w:val="-1"/>
                <w:szCs w:val="20"/>
              </w:rPr>
            </w:pPr>
            <w:r w:rsidRPr="00EF356E">
              <w:rPr>
                <w:rFonts w:cs="Arial"/>
                <w:i/>
                <w:szCs w:val="20"/>
              </w:rPr>
              <w:t>Saknar motsvarighet i V-TIM 2.2</w:t>
            </w:r>
          </w:p>
        </w:tc>
        <w:tc>
          <w:tcPr>
            <w:tcW w:w="4111" w:type="dxa"/>
            <w:vAlign w:val="center"/>
          </w:tcPr>
          <w:p w14:paraId="51DE037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Activity/Relation/ReferredInformation/Type</w:t>
            </w:r>
          </w:p>
        </w:tc>
      </w:tr>
      <w:tr w:rsidR="0005019F" w:rsidRPr="00DF78DB" w14:paraId="644D422C" w14:textId="77777777" w:rsidTr="0005019F">
        <w:trPr>
          <w:trHeight w:val="397"/>
        </w:trPr>
        <w:tc>
          <w:tcPr>
            <w:tcW w:w="1809" w:type="dxa"/>
            <w:vAlign w:val="center"/>
          </w:tcPr>
          <w:p w14:paraId="664D9E95" w14:textId="77777777" w:rsidR="0005019F" w:rsidRPr="00EF356E" w:rsidRDefault="0005019F" w:rsidP="0005019F">
            <w:pPr>
              <w:rPr>
                <w:szCs w:val="20"/>
              </w:rPr>
            </w:pPr>
            <w:r w:rsidRPr="00EF356E">
              <w:rPr>
                <w:szCs w:val="20"/>
              </w:rPr>
              <w:t>InformationOwner.id</w:t>
            </w:r>
          </w:p>
        </w:tc>
        <w:tc>
          <w:tcPr>
            <w:tcW w:w="2977" w:type="dxa"/>
            <w:vAlign w:val="center"/>
          </w:tcPr>
          <w:p w14:paraId="4AC9BAA1"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809A0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Activity/Relation/ReferredInformation/InformationOwner/Id</w:t>
            </w:r>
          </w:p>
        </w:tc>
      </w:tr>
      <w:tr w:rsidR="0005019F" w:rsidRPr="00EF356E" w14:paraId="5767622B" w14:textId="77777777" w:rsidTr="0005019F">
        <w:trPr>
          <w:trHeight w:val="397"/>
        </w:trPr>
        <w:tc>
          <w:tcPr>
            <w:tcW w:w="1809" w:type="dxa"/>
            <w:vAlign w:val="center"/>
          </w:tcPr>
          <w:p w14:paraId="02F08813" w14:textId="77777777" w:rsidR="0005019F" w:rsidRPr="00EF356E" w:rsidRDefault="0005019F" w:rsidP="0005019F">
            <w:pPr>
              <w:rPr>
                <w:szCs w:val="20"/>
              </w:rPr>
            </w:pPr>
            <w:r w:rsidRPr="00EF356E">
              <w:rPr>
                <w:szCs w:val="20"/>
              </w:rPr>
              <w:t>PerformerRole.id</w:t>
            </w:r>
          </w:p>
        </w:tc>
        <w:tc>
          <w:tcPr>
            <w:tcW w:w="2977" w:type="dxa"/>
            <w:vAlign w:val="center"/>
          </w:tcPr>
          <w:p w14:paraId="60A0FE91" w14:textId="77777777" w:rsidR="0005019F" w:rsidRPr="00EF356E" w:rsidRDefault="0005019F" w:rsidP="0005019F">
            <w:pPr>
              <w:rPr>
                <w:rFonts w:cs="Arial"/>
                <w:szCs w:val="20"/>
              </w:rPr>
            </w:pPr>
            <w:r w:rsidRPr="00EF356E">
              <w:rPr>
                <w:rFonts w:cs="Arial"/>
                <w:szCs w:val="20"/>
              </w:rPr>
              <w:t xml:space="preserve">Observerat Uppfattat tillstånd.observerande </w:t>
            </w:r>
            <w:r w:rsidRPr="00EF356E">
              <w:rPr>
                <w:rFonts w:cs="Arial"/>
                <w:szCs w:val="20"/>
              </w:rPr>
              <w:lastRenderedPageBreak/>
              <w:t>uppfattande av</w:t>
            </w:r>
          </w:p>
        </w:tc>
        <w:tc>
          <w:tcPr>
            <w:tcW w:w="4111" w:type="dxa"/>
            <w:vAlign w:val="center"/>
          </w:tcPr>
          <w:p w14:paraId="1B52ED54"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lastRenderedPageBreak/>
              <w:t>Activity/PerformerRole/Id</w:t>
            </w:r>
          </w:p>
        </w:tc>
      </w:tr>
      <w:tr w:rsidR="0005019F" w:rsidRPr="00EF356E" w14:paraId="7A671101" w14:textId="77777777" w:rsidTr="0005019F">
        <w:trPr>
          <w:trHeight w:val="397"/>
        </w:trPr>
        <w:tc>
          <w:tcPr>
            <w:tcW w:w="1809" w:type="dxa"/>
            <w:vAlign w:val="center"/>
          </w:tcPr>
          <w:p w14:paraId="342DDD5E" w14:textId="77777777" w:rsidR="0005019F" w:rsidRPr="00EF356E" w:rsidRDefault="0005019F" w:rsidP="0005019F">
            <w:pPr>
              <w:rPr>
                <w:szCs w:val="20"/>
              </w:rPr>
            </w:pPr>
            <w:r w:rsidRPr="00EF356E">
              <w:rPr>
                <w:szCs w:val="20"/>
              </w:rPr>
              <w:lastRenderedPageBreak/>
              <w:t>PerformerRole.code</w:t>
            </w:r>
          </w:p>
        </w:tc>
        <w:tc>
          <w:tcPr>
            <w:tcW w:w="2977" w:type="dxa"/>
            <w:vAlign w:val="center"/>
          </w:tcPr>
          <w:p w14:paraId="5E923F81" w14:textId="77777777" w:rsidR="0005019F" w:rsidRPr="00EF356E" w:rsidRDefault="0005019F" w:rsidP="0005019F">
            <w:pPr>
              <w:rPr>
                <w:rFonts w:cs="Arial"/>
                <w:szCs w:val="20"/>
              </w:rPr>
            </w:pPr>
            <w:r w:rsidRPr="00EF356E">
              <w:rPr>
                <w:rFonts w:cs="Arial"/>
                <w:i/>
                <w:szCs w:val="20"/>
              </w:rPr>
              <w:t>Saknar motsvarighet i V-TIM 2.2</w:t>
            </w:r>
          </w:p>
        </w:tc>
        <w:tc>
          <w:tcPr>
            <w:tcW w:w="4111" w:type="dxa"/>
            <w:vAlign w:val="center"/>
          </w:tcPr>
          <w:p w14:paraId="2B9B285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Activity/PerformerRole/Code</w:t>
            </w:r>
          </w:p>
        </w:tc>
      </w:tr>
      <w:tr w:rsidR="0005019F" w:rsidRPr="00EF356E" w14:paraId="302CE048" w14:textId="77777777" w:rsidTr="0005019F">
        <w:trPr>
          <w:trHeight w:val="397"/>
        </w:trPr>
        <w:tc>
          <w:tcPr>
            <w:tcW w:w="1809" w:type="dxa"/>
            <w:vAlign w:val="center"/>
          </w:tcPr>
          <w:p w14:paraId="5F04422E" w14:textId="77777777" w:rsidR="0005019F" w:rsidRPr="00EF356E" w:rsidRDefault="0005019F" w:rsidP="0005019F">
            <w:pPr>
              <w:rPr>
                <w:szCs w:val="20"/>
              </w:rPr>
            </w:pPr>
            <w:r w:rsidRPr="00EF356E">
              <w:rPr>
                <w:szCs w:val="20"/>
              </w:rPr>
              <w:t>Person.id</w:t>
            </w:r>
          </w:p>
        </w:tc>
        <w:tc>
          <w:tcPr>
            <w:tcW w:w="2977" w:type="dxa"/>
            <w:vAlign w:val="center"/>
          </w:tcPr>
          <w:p w14:paraId="416BD16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Observerat Uppfattat tillstånd.observerande uppfattande av</w:t>
            </w:r>
          </w:p>
        </w:tc>
        <w:tc>
          <w:tcPr>
            <w:tcW w:w="4111" w:type="dxa"/>
            <w:vAlign w:val="center"/>
          </w:tcPr>
          <w:p w14:paraId="604E1FF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w:t>
            </w:r>
          </w:p>
        </w:tc>
      </w:tr>
      <w:tr w:rsidR="0005019F" w:rsidRPr="00EF356E" w14:paraId="7174D14B" w14:textId="77777777" w:rsidTr="0005019F">
        <w:trPr>
          <w:trHeight w:val="397"/>
        </w:trPr>
        <w:tc>
          <w:tcPr>
            <w:tcW w:w="1809" w:type="dxa"/>
            <w:vAlign w:val="center"/>
          </w:tcPr>
          <w:p w14:paraId="44A501AC" w14:textId="77777777" w:rsidR="0005019F" w:rsidRPr="00EF356E" w:rsidRDefault="0005019F" w:rsidP="0005019F">
            <w:pPr>
              <w:rPr>
                <w:szCs w:val="20"/>
              </w:rPr>
            </w:pPr>
            <w:r w:rsidRPr="00EF356E">
              <w:rPr>
                <w:szCs w:val="20"/>
              </w:rPr>
              <w:t>Person.name</w:t>
            </w:r>
          </w:p>
        </w:tc>
        <w:tc>
          <w:tcPr>
            <w:tcW w:w="2977" w:type="dxa"/>
            <w:vAlign w:val="center"/>
          </w:tcPr>
          <w:p w14:paraId="093E0352" w14:textId="77777777" w:rsidR="0005019F" w:rsidRPr="00EF356E" w:rsidRDefault="0005019F" w:rsidP="0005019F">
            <w:pPr>
              <w:rPr>
                <w:szCs w:val="20"/>
              </w:rPr>
            </w:pPr>
            <w:r w:rsidRPr="00EF356E">
              <w:rPr>
                <w:szCs w:val="20"/>
              </w:rPr>
              <w:t>Observerat Uppfattat tillstånd.observerat uppfattat av person namn</w:t>
            </w:r>
          </w:p>
        </w:tc>
        <w:tc>
          <w:tcPr>
            <w:tcW w:w="4111" w:type="dxa"/>
            <w:vAlign w:val="center"/>
          </w:tcPr>
          <w:p w14:paraId="2B12207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Activity/PerformerRole/Person/Name</w:t>
            </w:r>
          </w:p>
        </w:tc>
      </w:tr>
      <w:tr w:rsidR="0005019F" w:rsidRPr="00DF78DB" w14:paraId="274F41B6" w14:textId="77777777" w:rsidTr="0005019F">
        <w:trPr>
          <w:trHeight w:val="397"/>
        </w:trPr>
        <w:tc>
          <w:tcPr>
            <w:tcW w:w="1809" w:type="dxa"/>
            <w:vAlign w:val="center"/>
          </w:tcPr>
          <w:p w14:paraId="298E1672" w14:textId="77777777" w:rsidR="0005019F" w:rsidRPr="00EF356E" w:rsidRDefault="0005019F" w:rsidP="0005019F">
            <w:pPr>
              <w:rPr>
                <w:szCs w:val="20"/>
              </w:rPr>
            </w:pPr>
            <w:r w:rsidRPr="00EF356E">
              <w:rPr>
                <w:szCs w:val="20"/>
              </w:rPr>
              <w:t>CareUnit.id</w:t>
            </w:r>
          </w:p>
        </w:tc>
        <w:tc>
          <w:tcPr>
            <w:tcW w:w="2977" w:type="dxa"/>
            <w:vAlign w:val="center"/>
          </w:tcPr>
          <w:p w14:paraId="4AFFD1FB" w14:textId="77777777" w:rsidR="0005019F" w:rsidRPr="00EF356E" w:rsidRDefault="0005019F" w:rsidP="0005019F">
            <w:pPr>
              <w:rPr>
                <w:szCs w:val="20"/>
              </w:rPr>
            </w:pPr>
            <w:r w:rsidRPr="00EF356E">
              <w:rPr>
                <w:szCs w:val="20"/>
              </w:rPr>
              <w:t>Informationsresurs.vårdenhet id</w:t>
            </w:r>
          </w:p>
        </w:tc>
        <w:tc>
          <w:tcPr>
            <w:tcW w:w="4111" w:type="dxa"/>
            <w:vAlign w:val="center"/>
          </w:tcPr>
          <w:p w14:paraId="5327575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Activity/PerformerRole/Person/CareUnit/Id</w:t>
            </w:r>
          </w:p>
        </w:tc>
      </w:tr>
      <w:tr w:rsidR="0005019F" w:rsidRPr="00DF78DB" w14:paraId="7CD9CB5E" w14:textId="77777777" w:rsidTr="0005019F">
        <w:trPr>
          <w:trHeight w:val="397"/>
        </w:trPr>
        <w:tc>
          <w:tcPr>
            <w:tcW w:w="1809" w:type="dxa"/>
            <w:vAlign w:val="center"/>
          </w:tcPr>
          <w:p w14:paraId="26989C11" w14:textId="77777777" w:rsidR="0005019F" w:rsidRPr="00EF356E" w:rsidRDefault="0005019F" w:rsidP="0005019F">
            <w:pPr>
              <w:rPr>
                <w:szCs w:val="20"/>
              </w:rPr>
            </w:pPr>
            <w:r w:rsidRPr="00EF356E">
              <w:rPr>
                <w:szCs w:val="20"/>
              </w:rPr>
              <w:t>CareUnit.name</w:t>
            </w:r>
          </w:p>
        </w:tc>
        <w:tc>
          <w:tcPr>
            <w:tcW w:w="2977" w:type="dxa"/>
            <w:vAlign w:val="center"/>
          </w:tcPr>
          <w:p w14:paraId="47A7ED73" w14:textId="77777777" w:rsidR="0005019F" w:rsidRPr="00EF356E" w:rsidRDefault="0005019F" w:rsidP="0005019F">
            <w:pPr>
              <w:rPr>
                <w:szCs w:val="20"/>
              </w:rPr>
            </w:pPr>
            <w:r w:rsidRPr="00EF356E">
              <w:rPr>
                <w:szCs w:val="20"/>
              </w:rPr>
              <w:t>Informationsresurs.vårdenhet namn</w:t>
            </w:r>
          </w:p>
        </w:tc>
        <w:tc>
          <w:tcPr>
            <w:tcW w:w="4111" w:type="dxa"/>
            <w:vAlign w:val="center"/>
          </w:tcPr>
          <w:p w14:paraId="104D343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Activity/PerformerRole/Person/CareUnit/Name</w:t>
            </w:r>
          </w:p>
        </w:tc>
      </w:tr>
      <w:tr w:rsidR="0005019F" w:rsidRPr="00DF78DB" w14:paraId="2665BF43" w14:textId="77777777" w:rsidTr="0005019F">
        <w:trPr>
          <w:trHeight w:val="397"/>
        </w:trPr>
        <w:tc>
          <w:tcPr>
            <w:tcW w:w="1809" w:type="dxa"/>
            <w:vAlign w:val="center"/>
          </w:tcPr>
          <w:p w14:paraId="4A5BD2BA" w14:textId="77777777" w:rsidR="0005019F" w:rsidRPr="00EF356E" w:rsidRDefault="0005019F" w:rsidP="0005019F">
            <w:pPr>
              <w:rPr>
                <w:szCs w:val="20"/>
              </w:rPr>
            </w:pPr>
            <w:r w:rsidRPr="00EF356E">
              <w:rPr>
                <w:szCs w:val="20"/>
              </w:rPr>
              <w:t>CareGiver.id</w:t>
            </w:r>
          </w:p>
        </w:tc>
        <w:tc>
          <w:tcPr>
            <w:tcW w:w="2977" w:type="dxa"/>
            <w:vAlign w:val="center"/>
          </w:tcPr>
          <w:p w14:paraId="3FB013E5" w14:textId="77777777" w:rsidR="0005019F" w:rsidRPr="00EF356E" w:rsidRDefault="0005019F" w:rsidP="0005019F">
            <w:pPr>
              <w:rPr>
                <w:szCs w:val="20"/>
              </w:rPr>
            </w:pPr>
            <w:r w:rsidRPr="00EF356E">
              <w:rPr>
                <w:szCs w:val="20"/>
              </w:rPr>
              <w:t>Informationsresurs.vårdgivare id</w:t>
            </w:r>
          </w:p>
        </w:tc>
        <w:tc>
          <w:tcPr>
            <w:tcW w:w="4111" w:type="dxa"/>
            <w:vAlign w:val="center"/>
          </w:tcPr>
          <w:p w14:paraId="60F8085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Activity/PerformerRole/Person/CareUnit/CareGiver/Id</w:t>
            </w:r>
          </w:p>
        </w:tc>
      </w:tr>
      <w:tr w:rsidR="0005019F" w:rsidRPr="00DF78DB" w14:paraId="1E2ACF7B" w14:textId="77777777" w:rsidTr="0005019F">
        <w:trPr>
          <w:trHeight w:val="397"/>
        </w:trPr>
        <w:tc>
          <w:tcPr>
            <w:tcW w:w="1809" w:type="dxa"/>
            <w:vAlign w:val="center"/>
          </w:tcPr>
          <w:p w14:paraId="28674143" w14:textId="77777777" w:rsidR="0005019F" w:rsidRPr="00EF356E" w:rsidRDefault="0005019F" w:rsidP="0005019F">
            <w:pPr>
              <w:rPr>
                <w:szCs w:val="20"/>
              </w:rPr>
            </w:pPr>
            <w:r w:rsidRPr="00EF356E">
              <w:rPr>
                <w:szCs w:val="20"/>
              </w:rPr>
              <w:t>CareGiver.name</w:t>
            </w:r>
          </w:p>
        </w:tc>
        <w:tc>
          <w:tcPr>
            <w:tcW w:w="2977" w:type="dxa"/>
            <w:vAlign w:val="center"/>
          </w:tcPr>
          <w:p w14:paraId="1C3F6B9A" w14:textId="77777777" w:rsidR="0005019F" w:rsidRPr="00EF356E" w:rsidRDefault="0005019F" w:rsidP="0005019F">
            <w:pPr>
              <w:rPr>
                <w:szCs w:val="20"/>
              </w:rPr>
            </w:pPr>
            <w:r w:rsidRPr="00EF356E">
              <w:rPr>
                <w:szCs w:val="20"/>
              </w:rPr>
              <w:t>Informationsresurs.vårdgivare namn</w:t>
            </w:r>
          </w:p>
        </w:tc>
        <w:tc>
          <w:tcPr>
            <w:tcW w:w="4111" w:type="dxa"/>
            <w:vAlign w:val="center"/>
          </w:tcPr>
          <w:p w14:paraId="480FB8A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Activity/PerformerRole/Person/CareUnit/CareGiver/Name</w:t>
            </w:r>
          </w:p>
        </w:tc>
      </w:tr>
    </w:tbl>
    <w:p w14:paraId="6B667719" w14:textId="77777777" w:rsidR="0005019F" w:rsidRPr="002E1BA7" w:rsidRDefault="0005019F" w:rsidP="0005019F">
      <w:pPr>
        <w:rPr>
          <w:lang w:val="en-US"/>
        </w:rPr>
      </w:pPr>
      <w:bookmarkStart w:id="121" w:name="_Toc176141590"/>
      <w:bookmarkStart w:id="122" w:name="_Toc176141594"/>
      <w:bookmarkStart w:id="123" w:name="_Toc182360207"/>
      <w:bookmarkStart w:id="124" w:name="_Toc182360366"/>
      <w:bookmarkStart w:id="125" w:name="_Toc182362292"/>
      <w:bookmarkEnd w:id="121"/>
      <w:bookmarkEnd w:id="122"/>
      <w:bookmarkEnd w:id="123"/>
      <w:bookmarkEnd w:id="124"/>
      <w:bookmarkEnd w:id="125"/>
    </w:p>
    <w:p w14:paraId="54F3FCFB" w14:textId="77777777" w:rsidR="0005019F" w:rsidRPr="002E1BA7" w:rsidRDefault="0005019F" w:rsidP="0005019F">
      <w:pPr>
        <w:rPr>
          <w:lang w:val="en-US"/>
        </w:rPr>
      </w:pPr>
    </w:p>
    <w:p w14:paraId="2F3D0F9D" w14:textId="77777777" w:rsidR="0005019F" w:rsidRDefault="0005019F" w:rsidP="0005019F">
      <w:pPr>
        <w:pStyle w:val="Rubrik2"/>
      </w:pPr>
      <w:bookmarkStart w:id="126" w:name="_Toc381963938"/>
      <w:bookmarkStart w:id="127" w:name="_Toc398555798"/>
      <w:r>
        <w:t>Formatregler</w:t>
      </w:r>
      <w:bookmarkEnd w:id="126"/>
      <w:bookmarkEnd w:id="127"/>
    </w:p>
    <w:p w14:paraId="548CB920" w14:textId="77777777" w:rsidR="0005019F" w:rsidRPr="00F74D98" w:rsidRDefault="0005019F" w:rsidP="0005019F">
      <w:pPr>
        <w:pStyle w:val="Rubrik3"/>
      </w:pPr>
      <w:bookmarkStart w:id="128" w:name="_Ref369853112"/>
      <w:bookmarkStart w:id="129" w:name="_Toc381963939"/>
      <w:bookmarkStart w:id="130" w:name="_Toc398555799"/>
      <w:r w:rsidRPr="00F74D98">
        <w:t>Regel 1</w:t>
      </w:r>
      <w:r>
        <w:t xml:space="preserve"> – ReferredInformation.time</w:t>
      </w:r>
      <w:bookmarkEnd w:id="128"/>
      <w:bookmarkEnd w:id="129"/>
      <w:bookmarkEnd w:id="130"/>
    </w:p>
    <w:p w14:paraId="35A6D838" w14:textId="77777777" w:rsidR="0005019F" w:rsidRDefault="0005019F" w:rsidP="0005019F">
      <w:r>
        <w:t>För producent ska detta svar innehålla en given tidspunkt där denna avgörs på följande faktorer för att kunna passa in inom den för anropande tidsintervallbaserad sökparameter:</w:t>
      </w:r>
    </w:p>
    <w:p w14:paraId="5CC19CC8" w14:textId="77777777" w:rsidR="0005019F" w:rsidRDefault="0005019F" w:rsidP="0005019F">
      <w:pPr>
        <w:pStyle w:val="Liststycke"/>
        <w:numPr>
          <w:ilvl w:val="0"/>
          <w:numId w:val="30"/>
        </w:numPr>
      </w:pPr>
      <w:r>
        <w:t>Där start- och sluttid ryms inom sökt tidsintervall. Starttid anges som ReferredInformation.time.</w:t>
      </w:r>
    </w:p>
    <w:p w14:paraId="0AA88697" w14:textId="77777777" w:rsidR="0005019F" w:rsidRDefault="0005019F" w:rsidP="0005019F">
      <w:pPr>
        <w:pStyle w:val="Liststycke"/>
        <w:numPr>
          <w:ilvl w:val="0"/>
          <w:numId w:val="30"/>
        </w:numPr>
      </w:pPr>
      <w:r>
        <w:t>Där endast starttid ryms inom sökt tidsintervall. Starttid anges som ReferredInformation.time.</w:t>
      </w:r>
    </w:p>
    <w:p w14:paraId="7E4011D6" w14:textId="77777777" w:rsidR="0005019F" w:rsidRDefault="0005019F" w:rsidP="0005019F">
      <w:pPr>
        <w:pStyle w:val="Liststycke"/>
        <w:numPr>
          <w:ilvl w:val="0"/>
          <w:numId w:val="30"/>
        </w:numPr>
      </w:pPr>
      <w:r>
        <w:t>Där endast sluttid ryms inom sökt tidsintervall. Starttid anges som ReferredInformation.time.</w:t>
      </w:r>
    </w:p>
    <w:p w14:paraId="7AF94DC7" w14:textId="77777777" w:rsidR="0005019F" w:rsidRDefault="0005019F" w:rsidP="0005019F">
      <w:pPr>
        <w:pStyle w:val="Liststycke"/>
        <w:numPr>
          <w:ilvl w:val="0"/>
          <w:numId w:val="30"/>
        </w:numPr>
      </w:pPr>
      <w:r>
        <w:t>Där varken start- och sluttid ryms inom sökt tidsintervall men sträcker sig över denna tidsperiod. Starttid anges som ReferredInformation.time.</w:t>
      </w:r>
    </w:p>
    <w:p w14:paraId="4929C20E" w14:textId="77777777" w:rsidR="0005019F" w:rsidRPr="00F74D98" w:rsidRDefault="0005019F" w:rsidP="0005019F">
      <w:pPr>
        <w:pStyle w:val="Liststycke"/>
        <w:numPr>
          <w:ilvl w:val="0"/>
          <w:numId w:val="30"/>
        </w:numPr>
      </w:pPr>
      <w:r>
        <w:t>Där det endast finns en starttid angiven men denna inte ryms inom sökt tidsintervall. Starttid anges som ReferredInformation.time.</w:t>
      </w:r>
    </w:p>
    <w:p w14:paraId="09B1802B" w14:textId="77777777" w:rsidR="0039481C" w:rsidRDefault="0039481C" w:rsidP="0039481C"/>
    <w:p w14:paraId="1E19B37B" w14:textId="77777777" w:rsidR="0039481C" w:rsidRPr="002F2D14" w:rsidRDefault="0039481C" w:rsidP="0039481C"/>
    <w:p w14:paraId="5B073D2A" w14:textId="77777777" w:rsidR="0039481C" w:rsidRDefault="0039481C" w:rsidP="0039481C">
      <w:pPr>
        <w:spacing w:line="240" w:lineRule="auto"/>
        <w:rPr>
          <w:rFonts w:eastAsia="Times New Roman"/>
          <w:bCs/>
          <w:sz w:val="30"/>
          <w:szCs w:val="28"/>
        </w:rPr>
      </w:pPr>
      <w:r>
        <w:br w:type="page"/>
      </w:r>
    </w:p>
    <w:p w14:paraId="3FC25909" w14:textId="77777777" w:rsidR="0039481C" w:rsidRDefault="0039481C" w:rsidP="0039481C">
      <w:pPr>
        <w:pStyle w:val="Rubrik1"/>
      </w:pPr>
      <w:bookmarkStart w:id="131" w:name="_Toc357754858"/>
      <w:bookmarkStart w:id="132" w:name="_Toc243452569"/>
      <w:bookmarkStart w:id="133" w:name="_Toc398555800"/>
      <w:r>
        <w:lastRenderedPageBreak/>
        <w:t>Tjänstekontrakt</w:t>
      </w:r>
      <w:bookmarkEnd w:id="113"/>
      <w:bookmarkEnd w:id="131"/>
      <w:bookmarkEnd w:id="132"/>
      <w:bookmarkEnd w:id="133"/>
    </w:p>
    <w:p w14:paraId="228479B2" w14:textId="77777777" w:rsidR="0005019F" w:rsidRDefault="0005019F" w:rsidP="0005019F">
      <w:pPr>
        <w:pStyle w:val="Rubrik2"/>
      </w:pPr>
      <w:bookmarkStart w:id="134" w:name="_Toc381963941"/>
      <w:bookmarkStart w:id="135" w:name="_Toc398555801"/>
      <w:bookmarkStart w:id="136" w:name="_Toc243452571"/>
      <w:r>
        <w:t>GetActivity</w:t>
      </w:r>
      <w:bookmarkEnd w:id="134"/>
      <w:bookmarkEnd w:id="135"/>
    </w:p>
    <w:p w14:paraId="4F3D5B95" w14:textId="77777777" w:rsidR="0005019F" w:rsidRDefault="0005019F" w:rsidP="0005019F">
      <w:r>
        <w:t>Detta tjänstekontrakt hämtar aktivitetsdata. Avsikten är att detta kontrakt ska kommunicera information om aktiviteter och godtyckliga skattningar vilka beskrivs i särskilda tillämpningsanvisningar. Konsumenten behandlar dessa informationsmängder medan engagemangsindex hanterar associerad metadata.</w:t>
      </w:r>
    </w:p>
    <w:p w14:paraId="7FEF4CA0" w14:textId="77777777" w:rsidR="0005019F" w:rsidRDefault="0005019F" w:rsidP="0005019F"/>
    <w:p w14:paraId="1A5B8CBD" w14:textId="77777777" w:rsidR="0005019F" w:rsidRDefault="0005019F" w:rsidP="0005019F">
      <w:r>
        <w:t xml:space="preserve">En aktivitet kan vara av arten noterat fenomen som rör aktiviteter utförda på patienten, t.ex. operationer eller genomförda undersökningar. </w:t>
      </w:r>
    </w:p>
    <w:p w14:paraId="4532F6D1" w14:textId="77777777" w:rsidR="0005019F" w:rsidRDefault="0005019F" w:rsidP="0005019F"/>
    <w:p w14:paraId="4F3386B1" w14:textId="77777777" w:rsidR="0005019F" w:rsidRDefault="0005019F" w:rsidP="0005019F">
      <w:r>
        <w:t xml:space="preserve">Meddelandemodellen från kap 5.1 motsvarar svarsmeddelandet för detta tjänstekontrakt. </w:t>
      </w:r>
    </w:p>
    <w:p w14:paraId="06C31B2E" w14:textId="77777777" w:rsidR="0005019F" w:rsidRPr="00C83567" w:rsidRDefault="0005019F" w:rsidP="0005019F">
      <w:pPr>
        <w:rPr>
          <w:color w:val="4F81BD" w:themeColor="accent1"/>
        </w:rPr>
      </w:pPr>
    </w:p>
    <w:p w14:paraId="4E1D07B1" w14:textId="77777777" w:rsidR="0039481C" w:rsidRDefault="0039481C" w:rsidP="0039481C">
      <w:pPr>
        <w:pStyle w:val="Rubrik3"/>
      </w:pPr>
      <w:bookmarkStart w:id="137" w:name="_Toc398555802"/>
      <w:r>
        <w:t>Version</w:t>
      </w:r>
      <w:bookmarkEnd w:id="136"/>
      <w:bookmarkEnd w:id="137"/>
    </w:p>
    <w:p w14:paraId="4DEE863B" w14:textId="012E2483" w:rsidR="0039481C" w:rsidRDefault="0005019F" w:rsidP="0039481C">
      <w:r>
        <w:t>1.0RC2</w:t>
      </w:r>
    </w:p>
    <w:p w14:paraId="52A06305" w14:textId="77777777" w:rsidR="0039481C" w:rsidRPr="00C55071" w:rsidRDefault="0039481C" w:rsidP="0039481C"/>
    <w:p w14:paraId="6E038BA2" w14:textId="77777777" w:rsidR="0039481C" w:rsidRDefault="0039481C" w:rsidP="0039481C">
      <w:pPr>
        <w:pStyle w:val="Rubrik3"/>
      </w:pPr>
      <w:bookmarkStart w:id="138" w:name="_Toc243452572"/>
      <w:bookmarkStart w:id="139" w:name="_Toc398555803"/>
      <w:r>
        <w:t>Fältregler</w:t>
      </w:r>
      <w:bookmarkEnd w:id="138"/>
      <w:bookmarkEnd w:id="139"/>
    </w:p>
    <w:p w14:paraId="1910B75F" w14:textId="77777777" w:rsidR="0039481C" w:rsidRPr="007E3F3B" w:rsidRDefault="0039481C" w:rsidP="0039481C">
      <w:pPr>
        <w:rPr>
          <w:i/>
        </w:rPr>
      </w:pPr>
      <w:r w:rsidRPr="007E3F3B">
        <w:rPr>
          <w:i/>
        </w:rPr>
        <w:t xml:space="preserve">Nedanstående tabell beskriver varje element i begäran och svar. Har namnet en * finns ytterligare regler för detta element och beskrivs mer i detalj i stycket Regler. </w:t>
      </w:r>
    </w:p>
    <w:p w14:paraId="0583F2A4" w14:textId="77777777" w:rsidR="0005019F" w:rsidRDefault="0005019F" w:rsidP="0005019F">
      <w:pPr>
        <w:pStyle w:val="Rubrik3"/>
      </w:pPr>
      <w:bookmarkStart w:id="140" w:name="_Toc381963943"/>
      <w:bookmarkStart w:id="141" w:name="_Toc398555804"/>
      <w:r>
        <w:t>Fältregler</w:t>
      </w:r>
      <w:bookmarkEnd w:id="140"/>
      <w:bookmarkEnd w:id="141"/>
    </w:p>
    <w:p w14:paraId="32003E05" w14:textId="77777777" w:rsidR="0005019F" w:rsidRDefault="0005019F" w:rsidP="0005019F">
      <w:r>
        <w:t xml:space="preserve">Nedanstående tabell beskriver varje element i begäran och svar. Har namnet en * finns ytterligare regler för detta element och beskrivs mer i detalj i stycket Regler. </w:t>
      </w:r>
    </w:p>
    <w:p w14:paraId="4E580162" w14:textId="77777777" w:rsidR="0005019F" w:rsidRDefault="0005019F" w:rsidP="0005019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05019F" w:rsidRPr="00C7011C" w14:paraId="06FF0D6A" w14:textId="77777777" w:rsidTr="0005019F">
        <w:tc>
          <w:tcPr>
            <w:tcW w:w="2474" w:type="dxa"/>
            <w:shd w:val="clear" w:color="auto" w:fill="D9D9D9" w:themeFill="background1" w:themeFillShade="D9"/>
          </w:tcPr>
          <w:p w14:paraId="2139F5F4" w14:textId="77777777" w:rsidR="0005019F" w:rsidRPr="00C7011C" w:rsidRDefault="0005019F" w:rsidP="0005019F">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79D53F4" w14:textId="77777777" w:rsidR="0005019F" w:rsidRPr="00C7011C" w:rsidRDefault="0005019F" w:rsidP="0005019F">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79AA87F6" w14:textId="77777777" w:rsidR="0005019F" w:rsidRPr="00C7011C" w:rsidRDefault="0005019F" w:rsidP="0005019F">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1E2EDDC8" w14:textId="77777777" w:rsidR="0005019F" w:rsidRPr="00C7011C" w:rsidRDefault="0005019F" w:rsidP="0005019F">
            <w:pPr>
              <w:spacing w:before="40" w:after="40"/>
              <w:jc w:val="center"/>
              <w:rPr>
                <w:rFonts w:eastAsia="Batang"/>
                <w:b/>
                <w:szCs w:val="20"/>
              </w:rPr>
            </w:pPr>
            <w:r w:rsidRPr="00C7011C">
              <w:rPr>
                <w:rFonts w:eastAsia="Batang"/>
                <w:b/>
                <w:szCs w:val="20"/>
              </w:rPr>
              <w:t>Kardinalitet</w:t>
            </w:r>
          </w:p>
        </w:tc>
      </w:tr>
      <w:tr w:rsidR="0005019F" w:rsidRPr="00C7011C" w14:paraId="7765039D" w14:textId="77777777" w:rsidTr="0005019F">
        <w:tc>
          <w:tcPr>
            <w:tcW w:w="2474" w:type="dxa"/>
          </w:tcPr>
          <w:p w14:paraId="01B24120" w14:textId="77777777" w:rsidR="0005019F" w:rsidRPr="00C7011C" w:rsidRDefault="0005019F" w:rsidP="0005019F">
            <w:pPr>
              <w:spacing w:before="40" w:after="40"/>
              <w:rPr>
                <w:rFonts w:eastAsia="Batang"/>
                <w:b/>
                <w:szCs w:val="20"/>
              </w:rPr>
            </w:pPr>
            <w:r w:rsidRPr="00C7011C">
              <w:rPr>
                <w:rFonts w:eastAsia="Batang"/>
                <w:b/>
                <w:szCs w:val="20"/>
              </w:rPr>
              <w:t>Begäran</w:t>
            </w:r>
            <w:r>
              <w:rPr>
                <w:rFonts w:eastAsia="Batang"/>
                <w:b/>
                <w:szCs w:val="20"/>
              </w:rPr>
              <w:t>*</w:t>
            </w:r>
          </w:p>
        </w:tc>
        <w:tc>
          <w:tcPr>
            <w:tcW w:w="2506" w:type="dxa"/>
          </w:tcPr>
          <w:p w14:paraId="2E792325" w14:textId="77777777" w:rsidR="0005019F" w:rsidRPr="00C7011C" w:rsidRDefault="0005019F" w:rsidP="0005019F">
            <w:pPr>
              <w:spacing w:before="40" w:after="40"/>
              <w:rPr>
                <w:rFonts w:eastAsia="Batang"/>
                <w:szCs w:val="20"/>
              </w:rPr>
            </w:pPr>
          </w:p>
        </w:tc>
        <w:tc>
          <w:tcPr>
            <w:tcW w:w="2925" w:type="dxa"/>
          </w:tcPr>
          <w:p w14:paraId="784616F6" w14:textId="77777777" w:rsidR="0005019F" w:rsidRPr="00A4027B" w:rsidRDefault="0005019F" w:rsidP="0005019F">
            <w:pPr>
              <w:spacing w:before="40" w:after="40"/>
              <w:rPr>
                <w:rFonts w:eastAsia="Batang"/>
                <w:szCs w:val="20"/>
              </w:rPr>
            </w:pPr>
          </w:p>
        </w:tc>
        <w:tc>
          <w:tcPr>
            <w:tcW w:w="1617" w:type="dxa"/>
          </w:tcPr>
          <w:p w14:paraId="33EBC804" w14:textId="77777777" w:rsidR="0005019F" w:rsidRPr="00C7011C" w:rsidRDefault="0005019F" w:rsidP="0005019F">
            <w:pPr>
              <w:spacing w:before="40" w:after="40"/>
              <w:jc w:val="center"/>
              <w:rPr>
                <w:rFonts w:eastAsia="Batang"/>
                <w:szCs w:val="20"/>
              </w:rPr>
            </w:pPr>
          </w:p>
        </w:tc>
      </w:tr>
      <w:tr w:rsidR="0005019F" w:rsidRPr="008345BA" w14:paraId="7E0DDA97" w14:textId="77777777" w:rsidTr="0005019F">
        <w:tc>
          <w:tcPr>
            <w:tcW w:w="2474" w:type="dxa"/>
          </w:tcPr>
          <w:p w14:paraId="794886C8" w14:textId="77777777" w:rsidR="0005019F" w:rsidRPr="008345BA" w:rsidRDefault="0005019F" w:rsidP="0005019F">
            <w:pPr>
              <w:rPr>
                <w:szCs w:val="20"/>
              </w:rPr>
            </w:pPr>
            <w:r w:rsidRPr="008345BA">
              <w:rPr>
                <w:szCs w:val="20"/>
              </w:rPr>
              <w:t>patientId</w:t>
            </w:r>
            <w:r>
              <w:rPr>
                <w:szCs w:val="20"/>
              </w:rPr>
              <w:t>*</w:t>
            </w:r>
          </w:p>
        </w:tc>
        <w:tc>
          <w:tcPr>
            <w:tcW w:w="2506" w:type="dxa"/>
          </w:tcPr>
          <w:p w14:paraId="6E67A475" w14:textId="77777777" w:rsidR="0005019F" w:rsidRPr="008345BA" w:rsidRDefault="0005019F" w:rsidP="0005019F">
            <w:pPr>
              <w:rPr>
                <w:szCs w:val="20"/>
              </w:rPr>
            </w:pPr>
            <w:r w:rsidRPr="008345BA">
              <w:rPr>
                <w:szCs w:val="20"/>
              </w:rPr>
              <w:t>IIType</w:t>
            </w:r>
          </w:p>
        </w:tc>
        <w:tc>
          <w:tcPr>
            <w:tcW w:w="2925" w:type="dxa"/>
          </w:tcPr>
          <w:p w14:paraId="191D1BCF" w14:textId="77777777" w:rsidR="0005019F" w:rsidRDefault="0005019F" w:rsidP="0005019F">
            <w:pPr>
              <w:rPr>
                <w:szCs w:val="20"/>
              </w:rPr>
            </w:pPr>
            <w:r w:rsidRPr="008345BA">
              <w:rPr>
                <w:szCs w:val="20"/>
              </w:rPr>
              <w:t>Id för patienten.</w:t>
            </w:r>
          </w:p>
          <w:p w14:paraId="0CC09F0E" w14:textId="77777777" w:rsidR="0005019F" w:rsidRPr="006F1801" w:rsidRDefault="0005019F" w:rsidP="0005019F">
            <w:pPr>
              <w:rPr>
                <w:szCs w:val="20"/>
              </w:rPr>
            </w:pPr>
            <w:r>
              <w:rPr>
                <w:b/>
                <w:szCs w:val="20"/>
              </w:rPr>
              <w:t>(Fält 1)</w:t>
            </w:r>
          </w:p>
        </w:tc>
        <w:tc>
          <w:tcPr>
            <w:tcW w:w="1617" w:type="dxa"/>
          </w:tcPr>
          <w:p w14:paraId="54A2A12B" w14:textId="77777777" w:rsidR="0005019F" w:rsidRPr="008345BA" w:rsidRDefault="0005019F" w:rsidP="0005019F">
            <w:pPr>
              <w:rPr>
                <w:szCs w:val="20"/>
              </w:rPr>
            </w:pPr>
            <w:r w:rsidRPr="008345BA">
              <w:rPr>
                <w:szCs w:val="20"/>
              </w:rPr>
              <w:t>1</w:t>
            </w:r>
          </w:p>
        </w:tc>
      </w:tr>
      <w:tr w:rsidR="0005019F" w:rsidRPr="00FE0141" w14:paraId="7008DB74" w14:textId="77777777" w:rsidTr="0005019F">
        <w:tc>
          <w:tcPr>
            <w:tcW w:w="2474" w:type="dxa"/>
          </w:tcPr>
          <w:p w14:paraId="7487C93D" w14:textId="77777777" w:rsidR="0005019F" w:rsidRPr="00FE0141" w:rsidRDefault="0005019F" w:rsidP="0005019F">
            <w:pPr>
              <w:rPr>
                <w:i/>
                <w:szCs w:val="20"/>
              </w:rPr>
            </w:pPr>
            <w:r w:rsidRPr="00FE0141">
              <w:rPr>
                <w:i/>
                <w:szCs w:val="20"/>
              </w:rPr>
              <w:t>patientId.root</w:t>
            </w:r>
          </w:p>
        </w:tc>
        <w:tc>
          <w:tcPr>
            <w:tcW w:w="2506" w:type="dxa"/>
          </w:tcPr>
          <w:p w14:paraId="18402911" w14:textId="77777777" w:rsidR="0005019F" w:rsidRPr="00FE0141" w:rsidRDefault="0005019F" w:rsidP="0005019F">
            <w:pPr>
              <w:rPr>
                <w:i/>
                <w:szCs w:val="20"/>
              </w:rPr>
            </w:pPr>
            <w:r w:rsidRPr="00FE0141">
              <w:rPr>
                <w:i/>
                <w:szCs w:val="20"/>
              </w:rPr>
              <w:t>String</w:t>
            </w:r>
          </w:p>
        </w:tc>
        <w:tc>
          <w:tcPr>
            <w:tcW w:w="2925" w:type="dxa"/>
          </w:tcPr>
          <w:p w14:paraId="7074270C" w14:textId="77777777" w:rsidR="0005019F" w:rsidRPr="00FE0141" w:rsidRDefault="0005019F" w:rsidP="0005019F">
            <w:pPr>
              <w:rPr>
                <w:i/>
                <w:szCs w:val="20"/>
              </w:rPr>
            </w:pPr>
            <w:r w:rsidRPr="00FE0141">
              <w:rPr>
                <w:i/>
                <w:szCs w:val="20"/>
              </w:rPr>
              <w:t>KV OID för typ av identifierare:</w:t>
            </w:r>
          </w:p>
          <w:p w14:paraId="330AE834" w14:textId="77777777" w:rsidR="0005019F" w:rsidRPr="00FE0141" w:rsidRDefault="0005019F" w:rsidP="0005019F">
            <w:pPr>
              <w:rPr>
                <w:i/>
                <w:szCs w:val="20"/>
              </w:rPr>
            </w:pPr>
          </w:p>
          <w:p w14:paraId="447ADBA5" w14:textId="77777777" w:rsidR="0005019F" w:rsidRPr="00FE0141" w:rsidRDefault="0005019F" w:rsidP="0005019F">
            <w:pPr>
              <w:rPr>
                <w:i/>
              </w:rPr>
            </w:pPr>
            <w:r>
              <w:rPr>
                <w:i/>
              </w:rPr>
              <w:t>För personnummer används OID (1.2.752.129.2.1.3.1).</w:t>
            </w:r>
          </w:p>
          <w:p w14:paraId="38493118" w14:textId="77777777" w:rsidR="0005019F" w:rsidRPr="00FE0141" w:rsidRDefault="0005019F" w:rsidP="0005019F">
            <w:pPr>
              <w:rPr>
                <w:i/>
              </w:rPr>
            </w:pPr>
            <w:r>
              <w:rPr>
                <w:i/>
              </w:rPr>
              <w:t>För samordningsnummer används OID (1.2.752.129.2.1.3.3).</w:t>
            </w:r>
          </w:p>
          <w:p w14:paraId="6AED2BA0" w14:textId="77777777" w:rsidR="0005019F" w:rsidRPr="00FE0141" w:rsidRDefault="0005019F" w:rsidP="0005019F">
            <w:pPr>
              <w:rPr>
                <w:i/>
              </w:rPr>
            </w:pPr>
            <w:r>
              <w:rPr>
                <w:i/>
              </w:rPr>
              <w:t>För nationellt</w:t>
            </w:r>
            <w:r w:rsidRPr="00FE0141">
              <w:rPr>
                <w:i/>
              </w:rPr>
              <w:t xml:space="preserve"> reservnummer (1.2.752.129.2.1.3.2).</w:t>
            </w:r>
          </w:p>
          <w:p w14:paraId="27AF8506" w14:textId="77777777" w:rsidR="0005019F" w:rsidRPr="00FE0141" w:rsidRDefault="0005019F" w:rsidP="0005019F">
            <w:pPr>
              <w:rPr>
                <w:i/>
                <w:szCs w:val="20"/>
              </w:rPr>
            </w:pPr>
            <w:r>
              <w:rPr>
                <w:i/>
              </w:rPr>
              <w:t xml:space="preserve">För lokalt reservnummer används OID </w:t>
            </w:r>
            <w:r>
              <w:rPr>
                <w:i/>
              </w:rPr>
              <w:lastRenderedPageBreak/>
              <w:t>(1.2.752.129.2.1.2.1)</w:t>
            </w:r>
          </w:p>
        </w:tc>
        <w:tc>
          <w:tcPr>
            <w:tcW w:w="1617" w:type="dxa"/>
          </w:tcPr>
          <w:p w14:paraId="138F003D" w14:textId="77777777" w:rsidR="0005019F" w:rsidRPr="00FE0141" w:rsidRDefault="0005019F" w:rsidP="0005019F">
            <w:pPr>
              <w:rPr>
                <w:i/>
                <w:szCs w:val="20"/>
              </w:rPr>
            </w:pPr>
            <w:r w:rsidRPr="00FE0141">
              <w:rPr>
                <w:i/>
                <w:szCs w:val="20"/>
              </w:rPr>
              <w:lastRenderedPageBreak/>
              <w:t>1</w:t>
            </w:r>
          </w:p>
        </w:tc>
      </w:tr>
      <w:tr w:rsidR="0005019F" w:rsidRPr="00FE0141" w14:paraId="5C842A99" w14:textId="77777777" w:rsidTr="0005019F">
        <w:tc>
          <w:tcPr>
            <w:tcW w:w="2474" w:type="dxa"/>
          </w:tcPr>
          <w:p w14:paraId="1ED7F34B" w14:textId="77777777" w:rsidR="0005019F" w:rsidRPr="00FE0141" w:rsidRDefault="0005019F" w:rsidP="0005019F">
            <w:pPr>
              <w:rPr>
                <w:i/>
                <w:szCs w:val="20"/>
              </w:rPr>
            </w:pPr>
            <w:r w:rsidRPr="00FE0141">
              <w:rPr>
                <w:i/>
                <w:szCs w:val="20"/>
              </w:rPr>
              <w:lastRenderedPageBreak/>
              <w:t>patientId.extension</w:t>
            </w:r>
          </w:p>
        </w:tc>
        <w:tc>
          <w:tcPr>
            <w:tcW w:w="2506" w:type="dxa"/>
          </w:tcPr>
          <w:p w14:paraId="5D9D4B5A" w14:textId="77777777" w:rsidR="0005019F" w:rsidRPr="00FE0141" w:rsidRDefault="0005019F" w:rsidP="0005019F">
            <w:pPr>
              <w:rPr>
                <w:i/>
                <w:szCs w:val="20"/>
              </w:rPr>
            </w:pPr>
            <w:r w:rsidRPr="00FE0141">
              <w:rPr>
                <w:i/>
                <w:szCs w:val="20"/>
              </w:rPr>
              <w:t>String</w:t>
            </w:r>
          </w:p>
        </w:tc>
        <w:tc>
          <w:tcPr>
            <w:tcW w:w="2925" w:type="dxa"/>
          </w:tcPr>
          <w:p w14:paraId="7660A3FE" w14:textId="77777777" w:rsidR="0005019F" w:rsidRDefault="0005019F" w:rsidP="0005019F">
            <w:pPr>
              <w:rPr>
                <w:i/>
                <w:szCs w:val="20"/>
              </w:rPr>
            </w:pPr>
            <w:r>
              <w:rPr>
                <w:i/>
                <w:szCs w:val="20"/>
              </w:rPr>
              <w:t>Personnummer/globalt reservnummer/</w:t>
            </w:r>
            <w:r w:rsidRPr="00FE0141">
              <w:rPr>
                <w:i/>
                <w:szCs w:val="20"/>
              </w:rPr>
              <w:t>samordningsnummer</w:t>
            </w:r>
            <w:r>
              <w:rPr>
                <w:i/>
                <w:szCs w:val="20"/>
              </w:rPr>
              <w:t>.</w:t>
            </w:r>
          </w:p>
          <w:p w14:paraId="7480417B" w14:textId="77777777" w:rsidR="0005019F" w:rsidRDefault="0005019F" w:rsidP="0005019F">
            <w:pPr>
              <w:rPr>
                <w:i/>
                <w:szCs w:val="20"/>
              </w:rPr>
            </w:pPr>
          </w:p>
          <w:p w14:paraId="775CEF69" w14:textId="77777777" w:rsidR="0005019F" w:rsidRPr="00FE0141" w:rsidRDefault="0005019F" w:rsidP="0005019F">
            <w:pPr>
              <w:rPr>
                <w:i/>
                <w:szCs w:val="20"/>
              </w:rPr>
            </w:pPr>
            <w:r>
              <w:rPr>
                <w:i/>
                <w:szCs w:val="20"/>
              </w:rPr>
              <w:t xml:space="preserve">För lokalt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4359865B" w14:textId="77777777" w:rsidR="0005019F" w:rsidRPr="00FE0141" w:rsidRDefault="0005019F" w:rsidP="0005019F">
            <w:pPr>
              <w:rPr>
                <w:i/>
                <w:szCs w:val="20"/>
              </w:rPr>
            </w:pPr>
            <w:r w:rsidRPr="00FE0141">
              <w:rPr>
                <w:i/>
                <w:szCs w:val="20"/>
              </w:rPr>
              <w:t>1</w:t>
            </w:r>
          </w:p>
        </w:tc>
      </w:tr>
      <w:tr w:rsidR="0005019F" w:rsidRPr="008345BA" w14:paraId="073047D4" w14:textId="77777777" w:rsidTr="0005019F">
        <w:tc>
          <w:tcPr>
            <w:tcW w:w="2474" w:type="dxa"/>
          </w:tcPr>
          <w:p w14:paraId="55630BBE" w14:textId="77777777" w:rsidR="0005019F" w:rsidRPr="008345BA" w:rsidRDefault="0005019F" w:rsidP="0005019F">
            <w:pPr>
              <w:rPr>
                <w:b/>
                <w:szCs w:val="20"/>
              </w:rPr>
            </w:pPr>
            <w:r w:rsidRPr="008345BA">
              <w:rPr>
                <w:szCs w:val="20"/>
              </w:rPr>
              <w:t>time</w:t>
            </w:r>
            <w:r>
              <w:rPr>
                <w:szCs w:val="20"/>
              </w:rPr>
              <w:t>*</w:t>
            </w:r>
          </w:p>
        </w:tc>
        <w:tc>
          <w:tcPr>
            <w:tcW w:w="2506" w:type="dxa"/>
          </w:tcPr>
          <w:p w14:paraId="53C661E5" w14:textId="77777777" w:rsidR="0005019F" w:rsidRPr="008345BA" w:rsidRDefault="0005019F" w:rsidP="0005019F">
            <w:pPr>
              <w:rPr>
                <w:szCs w:val="20"/>
              </w:rPr>
            </w:pPr>
            <w:r w:rsidRPr="008345BA">
              <w:rPr>
                <w:rFonts w:cs="Arial"/>
                <w:color w:val="000000"/>
                <w:szCs w:val="20"/>
                <w:highlight w:val="white"/>
                <w:lang w:eastAsia="sv-SE"/>
              </w:rPr>
              <w:t>TimePeriodType</w:t>
            </w:r>
          </w:p>
        </w:tc>
        <w:tc>
          <w:tcPr>
            <w:tcW w:w="2925" w:type="dxa"/>
          </w:tcPr>
          <w:p w14:paraId="7CA68147" w14:textId="77777777" w:rsidR="0005019F" w:rsidRDefault="0005019F" w:rsidP="0005019F">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1ABA80FF" w14:textId="77777777" w:rsidR="0005019F" w:rsidRPr="008345BA" w:rsidRDefault="0005019F" w:rsidP="0005019F">
            <w:pPr>
              <w:rPr>
                <w:szCs w:val="20"/>
              </w:rPr>
            </w:pPr>
          </w:p>
          <w:p w14:paraId="7FF38861" w14:textId="77777777" w:rsidR="0005019F" w:rsidRDefault="0005019F" w:rsidP="0005019F">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3CC3F7F6" w14:textId="77777777" w:rsidR="0005019F" w:rsidRPr="008345BA" w:rsidRDefault="0005019F" w:rsidP="0005019F">
            <w:pPr>
              <w:rPr>
                <w:szCs w:val="20"/>
              </w:rPr>
            </w:pPr>
            <w:r>
              <w:rPr>
                <w:szCs w:val="20"/>
              </w:rPr>
              <w:t>(</w:t>
            </w:r>
            <w:r>
              <w:rPr>
                <w:b/>
                <w:szCs w:val="20"/>
              </w:rPr>
              <w:t>Fält 1)</w:t>
            </w:r>
          </w:p>
        </w:tc>
        <w:tc>
          <w:tcPr>
            <w:tcW w:w="1617" w:type="dxa"/>
          </w:tcPr>
          <w:p w14:paraId="450C629F" w14:textId="77777777" w:rsidR="0005019F" w:rsidRPr="008345BA" w:rsidRDefault="0005019F" w:rsidP="0005019F">
            <w:pPr>
              <w:rPr>
                <w:szCs w:val="20"/>
              </w:rPr>
            </w:pPr>
            <w:r w:rsidRPr="008345BA">
              <w:rPr>
                <w:szCs w:val="20"/>
              </w:rPr>
              <w:t>0..1</w:t>
            </w:r>
          </w:p>
        </w:tc>
      </w:tr>
      <w:tr w:rsidR="0005019F" w:rsidRPr="00FE0141" w14:paraId="17821F72" w14:textId="77777777" w:rsidTr="0005019F">
        <w:tc>
          <w:tcPr>
            <w:tcW w:w="2474" w:type="dxa"/>
          </w:tcPr>
          <w:p w14:paraId="6240503A" w14:textId="77777777" w:rsidR="0005019F" w:rsidRPr="00FE0141" w:rsidRDefault="0005019F" w:rsidP="0005019F">
            <w:pPr>
              <w:rPr>
                <w:i/>
                <w:szCs w:val="20"/>
              </w:rPr>
            </w:pPr>
            <w:r>
              <w:rPr>
                <w:i/>
                <w:szCs w:val="20"/>
              </w:rPr>
              <w:t>time</w:t>
            </w:r>
            <w:r w:rsidRPr="00FE0141">
              <w:rPr>
                <w:i/>
                <w:szCs w:val="20"/>
              </w:rPr>
              <w:t>.start</w:t>
            </w:r>
          </w:p>
        </w:tc>
        <w:tc>
          <w:tcPr>
            <w:tcW w:w="2506" w:type="dxa"/>
          </w:tcPr>
          <w:p w14:paraId="5852B475"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77E1E237" w14:textId="77777777" w:rsidR="0005019F" w:rsidRPr="0065250C" w:rsidRDefault="0005019F" w:rsidP="0005019F">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2FB03F88" w14:textId="77777777" w:rsidR="0005019F" w:rsidRPr="00FE0141" w:rsidRDefault="0005019F" w:rsidP="0005019F">
            <w:pPr>
              <w:rPr>
                <w:i/>
                <w:szCs w:val="20"/>
              </w:rPr>
            </w:pPr>
            <w:r>
              <w:rPr>
                <w:i/>
                <w:szCs w:val="20"/>
              </w:rPr>
              <w:t>1</w:t>
            </w:r>
          </w:p>
        </w:tc>
      </w:tr>
      <w:tr w:rsidR="0005019F" w:rsidRPr="00FE0141" w14:paraId="3184D1B9" w14:textId="77777777" w:rsidTr="0005019F">
        <w:tc>
          <w:tcPr>
            <w:tcW w:w="2474" w:type="dxa"/>
          </w:tcPr>
          <w:p w14:paraId="75FD267D" w14:textId="77777777" w:rsidR="0005019F" w:rsidRPr="00FE0141" w:rsidRDefault="0005019F" w:rsidP="0005019F">
            <w:pPr>
              <w:rPr>
                <w:i/>
                <w:szCs w:val="20"/>
              </w:rPr>
            </w:pPr>
            <w:r w:rsidRPr="00FE0141">
              <w:rPr>
                <w:i/>
                <w:szCs w:val="20"/>
              </w:rPr>
              <w:t>time.end</w:t>
            </w:r>
          </w:p>
        </w:tc>
        <w:tc>
          <w:tcPr>
            <w:tcW w:w="2506" w:type="dxa"/>
          </w:tcPr>
          <w:p w14:paraId="0BBA6D98"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A0B0E27" w14:textId="77777777" w:rsidR="0005019F" w:rsidRPr="0065250C" w:rsidRDefault="0005019F" w:rsidP="0005019F">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652AAEE7" w14:textId="77777777" w:rsidR="0005019F" w:rsidRPr="00FE0141" w:rsidRDefault="0005019F" w:rsidP="0005019F">
            <w:pPr>
              <w:rPr>
                <w:i/>
                <w:szCs w:val="20"/>
              </w:rPr>
            </w:pPr>
            <w:r>
              <w:rPr>
                <w:i/>
                <w:szCs w:val="20"/>
              </w:rPr>
              <w:t>0..1</w:t>
            </w:r>
          </w:p>
        </w:tc>
      </w:tr>
      <w:tr w:rsidR="0005019F" w:rsidRPr="00B75512" w14:paraId="73AACA33" w14:textId="77777777" w:rsidTr="0005019F">
        <w:tc>
          <w:tcPr>
            <w:tcW w:w="2474" w:type="dxa"/>
          </w:tcPr>
          <w:p w14:paraId="4F6E7F12" w14:textId="77777777" w:rsidR="0005019F" w:rsidRPr="00B75512" w:rsidRDefault="0005019F" w:rsidP="0005019F">
            <w:pPr>
              <w:rPr>
                <w:szCs w:val="20"/>
              </w:rPr>
            </w:pPr>
            <w:r>
              <w:rPr>
                <w:rFonts w:cs="Arial"/>
                <w:color w:val="000000"/>
                <w:szCs w:val="20"/>
                <w:highlight w:val="white"/>
                <w:lang w:eastAsia="sv-SE"/>
              </w:rPr>
              <w:t>activity</w:t>
            </w:r>
            <w:r>
              <w:rPr>
                <w:rFonts w:cs="Arial"/>
                <w:color w:val="000000"/>
                <w:szCs w:val="20"/>
                <w:lang w:eastAsia="sv-SE"/>
              </w:rPr>
              <w:t>Value*</w:t>
            </w:r>
          </w:p>
        </w:tc>
        <w:tc>
          <w:tcPr>
            <w:tcW w:w="2506" w:type="dxa"/>
          </w:tcPr>
          <w:p w14:paraId="5D0DBFB6" w14:textId="77777777" w:rsidR="0005019F" w:rsidRPr="00B75512" w:rsidRDefault="0005019F" w:rsidP="0005019F">
            <w:pPr>
              <w:rPr>
                <w:szCs w:val="20"/>
              </w:rPr>
            </w:pPr>
            <w:r w:rsidRPr="00B75512">
              <w:rPr>
                <w:szCs w:val="20"/>
              </w:rPr>
              <w:t>CVType</w:t>
            </w:r>
          </w:p>
        </w:tc>
        <w:tc>
          <w:tcPr>
            <w:tcW w:w="2925" w:type="dxa"/>
          </w:tcPr>
          <w:p w14:paraId="738091B7" w14:textId="77777777" w:rsidR="0005019F" w:rsidRPr="007C573D" w:rsidRDefault="0005019F" w:rsidP="0005019F">
            <w:pPr>
              <w:rPr>
                <w:szCs w:val="20"/>
              </w:rPr>
            </w:pPr>
            <w:r w:rsidRPr="007C573D">
              <w:rPr>
                <w:szCs w:val="20"/>
              </w:rPr>
              <w:t>Begränsning av sökning avseende</w:t>
            </w:r>
            <w:r>
              <w:rPr>
                <w:szCs w:val="20"/>
              </w:rPr>
              <w:t xml:space="preserve"> en aktivitet. Till exempel det som kan anges med KVÅ koder (åtgärdskoder)</w:t>
            </w:r>
          </w:p>
          <w:p w14:paraId="26630933" w14:textId="77777777" w:rsidR="0005019F" w:rsidRPr="007C573D" w:rsidRDefault="0005019F" w:rsidP="0005019F">
            <w:pPr>
              <w:pStyle w:val="Default"/>
              <w:rPr>
                <w:rFonts w:ascii="Georgia" w:hAnsi="Georgia"/>
                <w:color w:val="auto"/>
                <w:sz w:val="20"/>
                <w:szCs w:val="20"/>
              </w:rPr>
            </w:pPr>
            <w:r w:rsidRPr="007C573D">
              <w:rPr>
                <w:rFonts w:ascii="Georgia" w:hAnsi="Georgia"/>
                <w:b/>
                <w:sz w:val="20"/>
                <w:szCs w:val="20"/>
              </w:rPr>
              <w:t xml:space="preserve"> (Fält 1)</w:t>
            </w:r>
          </w:p>
        </w:tc>
        <w:tc>
          <w:tcPr>
            <w:tcW w:w="1617" w:type="dxa"/>
          </w:tcPr>
          <w:p w14:paraId="4064BCC6" w14:textId="77777777" w:rsidR="0005019F" w:rsidRPr="00B75512" w:rsidRDefault="0005019F" w:rsidP="0005019F">
            <w:pPr>
              <w:rPr>
                <w:szCs w:val="20"/>
              </w:rPr>
            </w:pPr>
            <w:r w:rsidRPr="00B75512">
              <w:rPr>
                <w:szCs w:val="20"/>
              </w:rPr>
              <w:t>0..</w:t>
            </w:r>
            <w:r>
              <w:rPr>
                <w:szCs w:val="20"/>
              </w:rPr>
              <w:t>*</w:t>
            </w:r>
          </w:p>
        </w:tc>
      </w:tr>
      <w:tr w:rsidR="0005019F" w:rsidRPr="00C018EB" w14:paraId="5EAD28ED" w14:textId="77777777" w:rsidTr="0005019F">
        <w:tc>
          <w:tcPr>
            <w:tcW w:w="2474" w:type="dxa"/>
            <w:tcBorders>
              <w:top w:val="single" w:sz="4" w:space="0" w:color="auto"/>
              <w:left w:val="single" w:sz="4" w:space="0" w:color="auto"/>
              <w:bottom w:val="single" w:sz="4" w:space="0" w:color="auto"/>
              <w:right w:val="single" w:sz="4" w:space="0" w:color="auto"/>
            </w:tcBorders>
          </w:tcPr>
          <w:p w14:paraId="7A1BF14C"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1D04EAA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AB77EA" w14:textId="77777777" w:rsidR="0005019F" w:rsidRPr="00C018EB" w:rsidRDefault="0005019F" w:rsidP="0005019F">
            <w:pPr>
              <w:rPr>
                <w:i/>
                <w:szCs w:val="20"/>
              </w:rPr>
            </w:pPr>
            <w:r w:rsidRPr="00C018EB">
              <w:rPr>
                <w:i/>
                <w:szCs w:val="20"/>
              </w:rPr>
              <w:t xml:space="preserve">Kod för </w:t>
            </w:r>
            <w:r>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14:paraId="2D242506" w14:textId="77777777" w:rsidR="0005019F" w:rsidRPr="00C018EB" w:rsidRDefault="0005019F" w:rsidP="0005019F">
            <w:pPr>
              <w:rPr>
                <w:i/>
                <w:szCs w:val="20"/>
              </w:rPr>
            </w:pPr>
            <w:r w:rsidRPr="00C018EB">
              <w:rPr>
                <w:i/>
                <w:szCs w:val="20"/>
              </w:rPr>
              <w:t>1</w:t>
            </w:r>
          </w:p>
        </w:tc>
      </w:tr>
      <w:tr w:rsidR="0005019F" w:rsidRPr="00C018EB" w14:paraId="2968D10E" w14:textId="77777777" w:rsidTr="0005019F">
        <w:tc>
          <w:tcPr>
            <w:tcW w:w="2474" w:type="dxa"/>
            <w:tcBorders>
              <w:top w:val="single" w:sz="4" w:space="0" w:color="auto"/>
              <w:left w:val="single" w:sz="4" w:space="0" w:color="auto"/>
              <w:bottom w:val="single" w:sz="4" w:space="0" w:color="auto"/>
              <w:right w:val="single" w:sz="4" w:space="0" w:color="auto"/>
            </w:tcBorders>
          </w:tcPr>
          <w:p w14:paraId="3407EC75"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F070E9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C842CD" w14:textId="77777777" w:rsidR="0005019F" w:rsidRPr="00C018EB" w:rsidRDefault="0005019F" w:rsidP="0005019F">
            <w:pPr>
              <w:rPr>
                <w:i/>
                <w:szCs w:val="20"/>
              </w:rPr>
            </w:pPr>
            <w:r w:rsidRPr="00C018EB">
              <w:rPr>
                <w:i/>
                <w:szCs w:val="20"/>
              </w:rPr>
              <w:t xml:space="preserve">Kodsystem för </w:t>
            </w:r>
            <w:r>
              <w:rPr>
                <w:i/>
                <w:szCs w:val="20"/>
              </w:rPr>
              <w:t>angiven kod.</w:t>
            </w:r>
          </w:p>
          <w:p w14:paraId="69B77AED" w14:textId="77777777" w:rsidR="0005019F" w:rsidRPr="00C018EB" w:rsidRDefault="0005019F" w:rsidP="0005019F">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3EF3C8BD" w14:textId="77777777" w:rsidR="0005019F" w:rsidRPr="00C018EB" w:rsidRDefault="0005019F" w:rsidP="0005019F">
            <w:pPr>
              <w:rPr>
                <w:i/>
                <w:szCs w:val="20"/>
              </w:rPr>
            </w:pPr>
            <w:r w:rsidRPr="00C018EB">
              <w:rPr>
                <w:i/>
                <w:szCs w:val="20"/>
              </w:rPr>
              <w:t>1</w:t>
            </w:r>
          </w:p>
        </w:tc>
      </w:tr>
      <w:tr w:rsidR="0005019F" w:rsidRPr="00C018EB" w14:paraId="1C1C698D" w14:textId="77777777" w:rsidTr="0005019F">
        <w:tc>
          <w:tcPr>
            <w:tcW w:w="2474" w:type="dxa"/>
            <w:tcBorders>
              <w:top w:val="single" w:sz="4" w:space="0" w:color="auto"/>
              <w:left w:val="single" w:sz="4" w:space="0" w:color="auto"/>
              <w:bottom w:val="single" w:sz="4" w:space="0" w:color="auto"/>
              <w:right w:val="single" w:sz="4" w:space="0" w:color="auto"/>
            </w:tcBorders>
          </w:tcPr>
          <w:p w14:paraId="3528CA1F"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8DEDE66"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06F8C7"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B829860" w14:textId="77777777" w:rsidR="0005019F" w:rsidRPr="00C018EB" w:rsidRDefault="0005019F" w:rsidP="0005019F">
            <w:pPr>
              <w:rPr>
                <w:i/>
                <w:szCs w:val="20"/>
              </w:rPr>
            </w:pPr>
            <w:r w:rsidRPr="00C018EB">
              <w:rPr>
                <w:i/>
                <w:szCs w:val="20"/>
              </w:rPr>
              <w:t>0..1</w:t>
            </w:r>
          </w:p>
        </w:tc>
      </w:tr>
      <w:tr w:rsidR="0005019F" w:rsidRPr="00C018EB" w14:paraId="71477583" w14:textId="77777777" w:rsidTr="0005019F">
        <w:tc>
          <w:tcPr>
            <w:tcW w:w="2474" w:type="dxa"/>
            <w:tcBorders>
              <w:top w:val="single" w:sz="4" w:space="0" w:color="auto"/>
              <w:left w:val="single" w:sz="4" w:space="0" w:color="auto"/>
              <w:bottom w:val="single" w:sz="4" w:space="0" w:color="auto"/>
              <w:right w:val="single" w:sz="4" w:space="0" w:color="auto"/>
            </w:tcBorders>
          </w:tcPr>
          <w:p w14:paraId="090A156D"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lastRenderedPageBreak/>
              <w:t>activity</w:t>
            </w:r>
            <w:r>
              <w:rPr>
                <w:rFonts w:cs="Arial"/>
                <w:i/>
                <w:color w:val="000000"/>
                <w:szCs w:val="20"/>
                <w:highlight w:val="white"/>
                <w:lang w:eastAsia="sv-SE"/>
              </w:rPr>
              <w:t>Value</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2E4A9D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54CCF6"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47DF1F" w14:textId="77777777" w:rsidR="0005019F" w:rsidRPr="00C018EB" w:rsidRDefault="0005019F" w:rsidP="0005019F">
            <w:pPr>
              <w:rPr>
                <w:i/>
                <w:szCs w:val="20"/>
              </w:rPr>
            </w:pPr>
            <w:r w:rsidRPr="00C018EB">
              <w:rPr>
                <w:i/>
                <w:szCs w:val="20"/>
              </w:rPr>
              <w:t>0..1</w:t>
            </w:r>
          </w:p>
        </w:tc>
      </w:tr>
      <w:tr w:rsidR="0005019F" w:rsidRPr="00C018EB" w14:paraId="4B433733" w14:textId="77777777" w:rsidTr="0005019F">
        <w:tc>
          <w:tcPr>
            <w:tcW w:w="2474" w:type="dxa"/>
            <w:tcBorders>
              <w:top w:val="single" w:sz="4" w:space="0" w:color="auto"/>
              <w:left w:val="single" w:sz="4" w:space="0" w:color="auto"/>
              <w:bottom w:val="single" w:sz="4" w:space="0" w:color="auto"/>
              <w:right w:val="single" w:sz="4" w:space="0" w:color="auto"/>
            </w:tcBorders>
          </w:tcPr>
          <w:p w14:paraId="5D7406D8"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473767CE"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9633C9" w14:textId="77777777" w:rsidR="0005019F" w:rsidRPr="00C018EB" w:rsidRDefault="0005019F" w:rsidP="0005019F">
            <w:pPr>
              <w:rPr>
                <w:i/>
                <w:szCs w:val="20"/>
              </w:rPr>
            </w:pPr>
            <w:r w:rsidRPr="00C018EB">
              <w:rPr>
                <w:i/>
                <w:szCs w:val="20"/>
              </w:rPr>
              <w:t>Textuell beskrivning av</w:t>
            </w:r>
            <w:r>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14:paraId="244D79B7" w14:textId="77777777" w:rsidR="0005019F" w:rsidRPr="00C018EB" w:rsidRDefault="0005019F" w:rsidP="0005019F">
            <w:pPr>
              <w:rPr>
                <w:i/>
                <w:szCs w:val="20"/>
              </w:rPr>
            </w:pPr>
            <w:r w:rsidRPr="00C018EB">
              <w:rPr>
                <w:i/>
                <w:szCs w:val="20"/>
              </w:rPr>
              <w:t>0..1</w:t>
            </w:r>
          </w:p>
        </w:tc>
      </w:tr>
      <w:tr w:rsidR="0005019F" w:rsidRPr="00B75512" w14:paraId="6453CB3D" w14:textId="77777777" w:rsidTr="0005019F">
        <w:tc>
          <w:tcPr>
            <w:tcW w:w="2474" w:type="dxa"/>
          </w:tcPr>
          <w:p w14:paraId="6CA97192" w14:textId="77777777" w:rsidR="0005019F" w:rsidRDefault="0005019F" w:rsidP="0005019F">
            <w:pPr>
              <w:rPr>
                <w:rFonts w:cs="Arial"/>
                <w:color w:val="000000"/>
                <w:szCs w:val="20"/>
                <w:highlight w:val="white"/>
                <w:lang w:eastAsia="sv-SE"/>
              </w:rPr>
            </w:pPr>
            <w:r>
              <w:rPr>
                <w:rFonts w:cs="Arial"/>
                <w:color w:val="000000"/>
                <w:szCs w:val="20"/>
                <w:highlight w:val="white"/>
                <w:lang w:eastAsia="sv-SE"/>
              </w:rPr>
              <w:t>activityStatus</w:t>
            </w:r>
          </w:p>
        </w:tc>
        <w:tc>
          <w:tcPr>
            <w:tcW w:w="2506" w:type="dxa"/>
          </w:tcPr>
          <w:p w14:paraId="3B76EA45" w14:textId="77777777" w:rsidR="0005019F" w:rsidRDefault="0005019F" w:rsidP="0005019F">
            <w:pPr>
              <w:rPr>
                <w:szCs w:val="20"/>
              </w:rPr>
            </w:pPr>
            <w:r w:rsidRPr="00B75512">
              <w:rPr>
                <w:szCs w:val="20"/>
              </w:rPr>
              <w:t>CVType</w:t>
            </w:r>
          </w:p>
        </w:tc>
        <w:tc>
          <w:tcPr>
            <w:tcW w:w="2925" w:type="dxa"/>
          </w:tcPr>
          <w:p w14:paraId="5C063933" w14:textId="77777777" w:rsidR="0005019F" w:rsidRDefault="0005019F" w:rsidP="0005019F">
            <w:pPr>
              <w:rPr>
                <w:szCs w:val="20"/>
              </w:rPr>
            </w:pPr>
            <w:r>
              <w:rPr>
                <w:szCs w:val="20"/>
              </w:rPr>
              <w:t>Begränsning av sökning avseende status på aktiviteten.</w:t>
            </w:r>
          </w:p>
          <w:p w14:paraId="75CD3516" w14:textId="77777777" w:rsidR="0005019F" w:rsidRDefault="0005019F" w:rsidP="0005019F">
            <w:pPr>
              <w:rPr>
                <w:szCs w:val="20"/>
              </w:rPr>
            </w:pPr>
            <w:r w:rsidRPr="007C573D">
              <w:rPr>
                <w:b/>
                <w:szCs w:val="20"/>
              </w:rPr>
              <w:t>(Fält 1)</w:t>
            </w:r>
          </w:p>
        </w:tc>
        <w:tc>
          <w:tcPr>
            <w:tcW w:w="1617" w:type="dxa"/>
          </w:tcPr>
          <w:p w14:paraId="5C7A8BD8" w14:textId="77777777" w:rsidR="0005019F" w:rsidRDefault="0005019F" w:rsidP="0005019F">
            <w:pPr>
              <w:rPr>
                <w:szCs w:val="20"/>
              </w:rPr>
            </w:pPr>
            <w:r>
              <w:rPr>
                <w:szCs w:val="20"/>
              </w:rPr>
              <w:t>0..*</w:t>
            </w:r>
          </w:p>
        </w:tc>
      </w:tr>
      <w:tr w:rsidR="0005019F" w:rsidRPr="00C018EB" w14:paraId="08B49C26" w14:textId="77777777" w:rsidTr="0005019F">
        <w:tc>
          <w:tcPr>
            <w:tcW w:w="2474" w:type="dxa"/>
            <w:tcBorders>
              <w:top w:val="single" w:sz="4" w:space="0" w:color="auto"/>
              <w:left w:val="single" w:sz="4" w:space="0" w:color="auto"/>
              <w:bottom w:val="single" w:sz="4" w:space="0" w:color="auto"/>
              <w:right w:val="single" w:sz="4" w:space="0" w:color="auto"/>
            </w:tcBorders>
          </w:tcPr>
          <w:p w14:paraId="7DA8C0F8"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DFFD3D1"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DDE27" w14:textId="77777777" w:rsidR="0005019F" w:rsidRPr="00C018EB" w:rsidRDefault="0005019F" w:rsidP="0005019F">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14:paraId="13F06738" w14:textId="77777777" w:rsidR="0005019F" w:rsidRPr="00C018EB" w:rsidRDefault="0005019F" w:rsidP="0005019F">
            <w:pPr>
              <w:rPr>
                <w:i/>
                <w:szCs w:val="20"/>
              </w:rPr>
            </w:pPr>
            <w:r w:rsidRPr="00C018EB">
              <w:rPr>
                <w:i/>
                <w:szCs w:val="20"/>
              </w:rPr>
              <w:t>1</w:t>
            </w:r>
          </w:p>
        </w:tc>
      </w:tr>
      <w:tr w:rsidR="0005019F" w:rsidRPr="00C018EB" w14:paraId="504B9FCC" w14:textId="77777777" w:rsidTr="0005019F">
        <w:tc>
          <w:tcPr>
            <w:tcW w:w="2474" w:type="dxa"/>
            <w:tcBorders>
              <w:top w:val="single" w:sz="4" w:space="0" w:color="auto"/>
              <w:left w:val="single" w:sz="4" w:space="0" w:color="auto"/>
              <w:bottom w:val="single" w:sz="4" w:space="0" w:color="auto"/>
              <w:right w:val="single" w:sz="4" w:space="0" w:color="auto"/>
            </w:tcBorders>
          </w:tcPr>
          <w:p w14:paraId="13D71840"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DCA1CCD"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FBE3D" w14:textId="77777777" w:rsidR="0005019F" w:rsidRPr="00C018EB" w:rsidRDefault="0005019F" w:rsidP="0005019F">
            <w:pPr>
              <w:rPr>
                <w:i/>
                <w:szCs w:val="20"/>
              </w:rPr>
            </w:pPr>
            <w:r>
              <w:rPr>
                <w:i/>
                <w:szCs w:val="20"/>
              </w:rPr>
              <w:t xml:space="preserve">Kodsystem för angiven kod. </w:t>
            </w: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FF1F4DE" w14:textId="77777777" w:rsidR="0005019F" w:rsidRPr="00C018EB" w:rsidRDefault="0005019F" w:rsidP="0005019F">
            <w:pPr>
              <w:rPr>
                <w:i/>
                <w:szCs w:val="20"/>
              </w:rPr>
            </w:pPr>
            <w:r w:rsidRPr="00C018EB">
              <w:rPr>
                <w:i/>
                <w:szCs w:val="20"/>
              </w:rPr>
              <w:t>1</w:t>
            </w:r>
          </w:p>
        </w:tc>
      </w:tr>
      <w:tr w:rsidR="0005019F" w:rsidRPr="00C018EB" w14:paraId="55809416" w14:textId="77777777" w:rsidTr="0005019F">
        <w:tc>
          <w:tcPr>
            <w:tcW w:w="2474" w:type="dxa"/>
            <w:tcBorders>
              <w:top w:val="single" w:sz="4" w:space="0" w:color="auto"/>
              <w:left w:val="single" w:sz="4" w:space="0" w:color="auto"/>
              <w:bottom w:val="single" w:sz="4" w:space="0" w:color="auto"/>
              <w:right w:val="single" w:sz="4" w:space="0" w:color="auto"/>
            </w:tcBorders>
          </w:tcPr>
          <w:p w14:paraId="003E22F7"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6AD006A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9BA229"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A8EC5D" w14:textId="77777777" w:rsidR="0005019F" w:rsidRPr="00C018EB" w:rsidRDefault="0005019F" w:rsidP="0005019F">
            <w:pPr>
              <w:rPr>
                <w:i/>
                <w:szCs w:val="20"/>
              </w:rPr>
            </w:pPr>
            <w:r w:rsidRPr="00C018EB">
              <w:rPr>
                <w:i/>
                <w:szCs w:val="20"/>
              </w:rPr>
              <w:t>0..1</w:t>
            </w:r>
          </w:p>
        </w:tc>
      </w:tr>
      <w:tr w:rsidR="0005019F" w:rsidRPr="00C018EB" w14:paraId="6F519B12" w14:textId="77777777" w:rsidTr="0005019F">
        <w:tc>
          <w:tcPr>
            <w:tcW w:w="2474" w:type="dxa"/>
            <w:tcBorders>
              <w:top w:val="single" w:sz="4" w:space="0" w:color="auto"/>
              <w:left w:val="single" w:sz="4" w:space="0" w:color="auto"/>
              <w:bottom w:val="single" w:sz="4" w:space="0" w:color="auto"/>
              <w:right w:val="single" w:sz="4" w:space="0" w:color="auto"/>
            </w:tcBorders>
          </w:tcPr>
          <w:p w14:paraId="40BDE3D6"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4FDA6C65"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D4EDD"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747248A" w14:textId="77777777" w:rsidR="0005019F" w:rsidRPr="00C018EB" w:rsidRDefault="0005019F" w:rsidP="0005019F">
            <w:pPr>
              <w:rPr>
                <w:i/>
                <w:szCs w:val="20"/>
              </w:rPr>
            </w:pPr>
            <w:r w:rsidRPr="00C018EB">
              <w:rPr>
                <w:i/>
                <w:szCs w:val="20"/>
              </w:rPr>
              <w:t>0..1</w:t>
            </w:r>
          </w:p>
        </w:tc>
      </w:tr>
      <w:tr w:rsidR="0005019F" w:rsidRPr="00C018EB" w14:paraId="387FB40E" w14:textId="77777777" w:rsidTr="0005019F">
        <w:tc>
          <w:tcPr>
            <w:tcW w:w="2474" w:type="dxa"/>
            <w:tcBorders>
              <w:top w:val="single" w:sz="4" w:space="0" w:color="auto"/>
              <w:left w:val="single" w:sz="4" w:space="0" w:color="auto"/>
              <w:bottom w:val="single" w:sz="4" w:space="0" w:color="auto"/>
              <w:right w:val="single" w:sz="4" w:space="0" w:color="auto"/>
            </w:tcBorders>
          </w:tcPr>
          <w:p w14:paraId="28B6F2AF"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D88E1D8"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4CCCC5" w14:textId="77777777" w:rsidR="0005019F" w:rsidRPr="00C018EB" w:rsidRDefault="0005019F" w:rsidP="0005019F">
            <w:pPr>
              <w:rPr>
                <w:i/>
                <w:szCs w:val="20"/>
              </w:rPr>
            </w:pPr>
            <w:r w:rsidRPr="00C018EB">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38588F56" w14:textId="77777777" w:rsidR="0005019F" w:rsidRPr="00C018EB" w:rsidRDefault="0005019F" w:rsidP="0005019F">
            <w:pPr>
              <w:rPr>
                <w:i/>
                <w:szCs w:val="20"/>
              </w:rPr>
            </w:pPr>
            <w:r w:rsidRPr="00C018EB">
              <w:rPr>
                <w:i/>
                <w:szCs w:val="20"/>
              </w:rPr>
              <w:t>0..1</w:t>
            </w:r>
          </w:p>
        </w:tc>
      </w:tr>
      <w:tr w:rsidR="0005019F" w:rsidRPr="00B75512" w14:paraId="2191127C" w14:textId="77777777" w:rsidTr="0005019F">
        <w:tc>
          <w:tcPr>
            <w:tcW w:w="2474" w:type="dxa"/>
          </w:tcPr>
          <w:p w14:paraId="162B4073" w14:textId="77777777" w:rsidR="0005019F" w:rsidRDefault="0005019F" w:rsidP="0005019F">
            <w:pPr>
              <w:rPr>
                <w:rFonts w:cs="Arial"/>
                <w:color w:val="000000"/>
                <w:szCs w:val="20"/>
                <w:highlight w:val="white"/>
                <w:lang w:eastAsia="sv-SE"/>
              </w:rPr>
            </w:pPr>
            <w:r>
              <w:rPr>
                <w:rFonts w:cs="Arial"/>
                <w:color w:val="000000"/>
                <w:szCs w:val="20"/>
                <w:highlight w:val="white"/>
                <w:lang w:eastAsia="sv-SE"/>
              </w:rPr>
              <w:t>activityId</w:t>
            </w:r>
          </w:p>
        </w:tc>
        <w:tc>
          <w:tcPr>
            <w:tcW w:w="2506" w:type="dxa"/>
          </w:tcPr>
          <w:p w14:paraId="14543A92" w14:textId="77777777" w:rsidR="0005019F" w:rsidRPr="00B75512" w:rsidRDefault="0005019F" w:rsidP="0005019F">
            <w:pPr>
              <w:rPr>
                <w:szCs w:val="20"/>
              </w:rPr>
            </w:pPr>
            <w:r>
              <w:rPr>
                <w:szCs w:val="20"/>
              </w:rPr>
              <w:t>IIType</w:t>
            </w:r>
          </w:p>
        </w:tc>
        <w:tc>
          <w:tcPr>
            <w:tcW w:w="2925" w:type="dxa"/>
          </w:tcPr>
          <w:p w14:paraId="7E57AEC1" w14:textId="77777777" w:rsidR="0005019F" w:rsidRDefault="0005019F" w:rsidP="0005019F">
            <w:pPr>
              <w:rPr>
                <w:szCs w:val="20"/>
              </w:rPr>
            </w:pPr>
            <w:r>
              <w:rPr>
                <w:szCs w:val="20"/>
              </w:rPr>
              <w:t xml:space="preserve">Används när man vill söka upp en specifik aktivitet där ID och källsystem redan är känt. ID och källsystem kan komma tillkänna exempelvis när man redan mottagit information om något, men att den informationen refererar till en specifik aktivitet. </w:t>
            </w:r>
          </w:p>
          <w:p w14:paraId="04D81967" w14:textId="77777777" w:rsidR="0005019F" w:rsidRPr="007C573D" w:rsidRDefault="0005019F" w:rsidP="0005019F">
            <w:pPr>
              <w:rPr>
                <w:szCs w:val="20"/>
              </w:rPr>
            </w:pPr>
            <w:r w:rsidRPr="007C573D">
              <w:rPr>
                <w:b/>
                <w:szCs w:val="20"/>
              </w:rPr>
              <w:t>(Fält 1)</w:t>
            </w:r>
          </w:p>
        </w:tc>
        <w:tc>
          <w:tcPr>
            <w:tcW w:w="1617" w:type="dxa"/>
          </w:tcPr>
          <w:p w14:paraId="71533E7C" w14:textId="77777777" w:rsidR="0005019F" w:rsidRPr="00B75512" w:rsidRDefault="0005019F" w:rsidP="0005019F">
            <w:pPr>
              <w:rPr>
                <w:szCs w:val="20"/>
              </w:rPr>
            </w:pPr>
            <w:r>
              <w:rPr>
                <w:szCs w:val="20"/>
              </w:rPr>
              <w:t>0..*</w:t>
            </w:r>
          </w:p>
        </w:tc>
      </w:tr>
      <w:tr w:rsidR="0005019F" w:rsidRPr="00C018EB" w14:paraId="536CA17F" w14:textId="77777777" w:rsidTr="0005019F">
        <w:tc>
          <w:tcPr>
            <w:tcW w:w="2474" w:type="dxa"/>
            <w:tcBorders>
              <w:top w:val="single" w:sz="4" w:space="0" w:color="auto"/>
              <w:left w:val="single" w:sz="4" w:space="0" w:color="auto"/>
              <w:bottom w:val="single" w:sz="4" w:space="0" w:color="auto"/>
              <w:right w:val="single" w:sz="4" w:space="0" w:color="auto"/>
            </w:tcBorders>
          </w:tcPr>
          <w:p w14:paraId="557EE734"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activityId.root</w:t>
            </w:r>
          </w:p>
        </w:tc>
        <w:tc>
          <w:tcPr>
            <w:tcW w:w="2506" w:type="dxa"/>
            <w:tcBorders>
              <w:top w:val="single" w:sz="4" w:space="0" w:color="auto"/>
              <w:left w:val="single" w:sz="4" w:space="0" w:color="auto"/>
              <w:bottom w:val="single" w:sz="4" w:space="0" w:color="auto"/>
              <w:right w:val="single" w:sz="4" w:space="0" w:color="auto"/>
            </w:tcBorders>
          </w:tcPr>
          <w:p w14:paraId="00788CA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8EFE9" w14:textId="77777777" w:rsidR="0005019F" w:rsidRPr="00DC7A38" w:rsidRDefault="0005019F" w:rsidP="0005019F">
            <w:pPr>
              <w:rPr>
                <w:i/>
                <w:szCs w:val="20"/>
              </w:rPr>
            </w:pPr>
            <w:r w:rsidRPr="00DC7A38">
              <w:rPr>
                <w:i/>
                <w:szCs w:val="20"/>
              </w:rPr>
              <w:t>Root blir då</w:t>
            </w:r>
          </w:p>
          <w:p w14:paraId="70D8802E" w14:textId="77777777" w:rsidR="0005019F" w:rsidRPr="00C018EB" w:rsidRDefault="0005019F" w:rsidP="0005019F">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3CBA5571" w14:textId="77777777" w:rsidR="0005019F" w:rsidRPr="00C018EB" w:rsidRDefault="0005019F" w:rsidP="0005019F">
            <w:pPr>
              <w:rPr>
                <w:i/>
                <w:szCs w:val="20"/>
              </w:rPr>
            </w:pPr>
            <w:r w:rsidRPr="00C018EB">
              <w:rPr>
                <w:i/>
                <w:szCs w:val="20"/>
              </w:rPr>
              <w:t>1</w:t>
            </w:r>
          </w:p>
        </w:tc>
      </w:tr>
      <w:tr w:rsidR="0005019F" w:rsidRPr="00C018EB" w14:paraId="15F36790" w14:textId="77777777" w:rsidTr="0005019F">
        <w:tc>
          <w:tcPr>
            <w:tcW w:w="2474" w:type="dxa"/>
            <w:tcBorders>
              <w:top w:val="single" w:sz="4" w:space="0" w:color="auto"/>
              <w:left w:val="single" w:sz="4" w:space="0" w:color="auto"/>
              <w:bottom w:val="single" w:sz="4" w:space="0" w:color="auto"/>
              <w:right w:val="single" w:sz="4" w:space="0" w:color="auto"/>
            </w:tcBorders>
          </w:tcPr>
          <w:p w14:paraId="097C6FFD"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activityId.extension</w:t>
            </w:r>
          </w:p>
        </w:tc>
        <w:tc>
          <w:tcPr>
            <w:tcW w:w="2506" w:type="dxa"/>
            <w:tcBorders>
              <w:top w:val="single" w:sz="4" w:space="0" w:color="auto"/>
              <w:left w:val="single" w:sz="4" w:space="0" w:color="auto"/>
              <w:bottom w:val="single" w:sz="4" w:space="0" w:color="auto"/>
              <w:right w:val="single" w:sz="4" w:space="0" w:color="auto"/>
            </w:tcBorders>
          </w:tcPr>
          <w:p w14:paraId="05E0F12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F9658" w14:textId="77777777" w:rsidR="0005019F" w:rsidRPr="00C018EB" w:rsidRDefault="0005019F" w:rsidP="0005019F">
            <w:pPr>
              <w:rPr>
                <w:i/>
                <w:szCs w:val="20"/>
              </w:rPr>
            </w:pPr>
            <w:r w:rsidRPr="00C018EB">
              <w:rPr>
                <w:i/>
                <w:szCs w:val="20"/>
              </w:rPr>
              <w:t xml:space="preserve">Extension sätts till HSA-id för det system inom vilket </w:t>
            </w:r>
            <w:r>
              <w:rPr>
                <w:i/>
                <w:szCs w:val="20"/>
              </w:rPr>
              <w:t>activityId</w:t>
            </w:r>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1C878483" w14:textId="77777777" w:rsidR="0005019F" w:rsidRPr="00C018EB" w:rsidRDefault="0005019F" w:rsidP="0005019F">
            <w:pPr>
              <w:rPr>
                <w:i/>
                <w:szCs w:val="20"/>
              </w:rPr>
            </w:pPr>
            <w:r w:rsidRPr="00C018EB">
              <w:rPr>
                <w:i/>
                <w:szCs w:val="20"/>
              </w:rPr>
              <w:t>1</w:t>
            </w:r>
          </w:p>
        </w:tc>
      </w:tr>
      <w:tr w:rsidR="0005019F" w:rsidRPr="008345BA" w14:paraId="2BC579C5" w14:textId="77777777" w:rsidTr="0005019F">
        <w:tc>
          <w:tcPr>
            <w:tcW w:w="2474" w:type="dxa"/>
          </w:tcPr>
          <w:p w14:paraId="35D8CE37" w14:textId="77777777" w:rsidR="0005019F" w:rsidRPr="008345BA" w:rsidRDefault="0005019F" w:rsidP="0005019F">
            <w:pPr>
              <w:rPr>
                <w:rFonts w:cs="Arial"/>
                <w:color w:val="000000"/>
                <w:lang w:eastAsia="sv-SE"/>
              </w:rPr>
            </w:pPr>
            <w:r>
              <w:rPr>
                <w:rFonts w:cs="Arial"/>
                <w:color w:val="000000"/>
                <w:lang w:eastAsia="sv-SE"/>
              </w:rPr>
              <w:t>sourceSystemId</w:t>
            </w:r>
          </w:p>
        </w:tc>
        <w:tc>
          <w:tcPr>
            <w:tcW w:w="2506" w:type="dxa"/>
          </w:tcPr>
          <w:p w14:paraId="596BD1B8" w14:textId="77777777" w:rsidR="0005019F" w:rsidRPr="008345BA" w:rsidRDefault="0005019F" w:rsidP="0005019F">
            <w:r>
              <w:t>IIType</w:t>
            </w:r>
          </w:p>
        </w:tc>
        <w:tc>
          <w:tcPr>
            <w:tcW w:w="2925" w:type="dxa"/>
          </w:tcPr>
          <w:p w14:paraId="18597376" w14:textId="77777777" w:rsidR="0005019F" w:rsidRDefault="0005019F" w:rsidP="0005019F">
            <w:r>
              <w:t>Används när man vill söka ur ett specifikt källsystem.</w:t>
            </w:r>
          </w:p>
          <w:p w14:paraId="3AAF33C2" w14:textId="77777777" w:rsidR="0005019F" w:rsidRPr="008345BA" w:rsidRDefault="0005019F" w:rsidP="0005019F">
            <w:r w:rsidRPr="007C573D">
              <w:rPr>
                <w:b/>
                <w:szCs w:val="20"/>
              </w:rPr>
              <w:t>(Fält 1)</w:t>
            </w:r>
          </w:p>
        </w:tc>
        <w:tc>
          <w:tcPr>
            <w:tcW w:w="1617" w:type="dxa"/>
          </w:tcPr>
          <w:p w14:paraId="6E6174A9" w14:textId="77777777" w:rsidR="0005019F" w:rsidRPr="008345BA" w:rsidRDefault="0005019F" w:rsidP="0005019F">
            <w:r>
              <w:t>0..1</w:t>
            </w:r>
          </w:p>
        </w:tc>
      </w:tr>
      <w:tr w:rsidR="0005019F" w:rsidRPr="00DF4942" w14:paraId="631ECAAA" w14:textId="77777777" w:rsidTr="0005019F">
        <w:tc>
          <w:tcPr>
            <w:tcW w:w="2474" w:type="dxa"/>
            <w:tcBorders>
              <w:top w:val="single" w:sz="4" w:space="0" w:color="auto"/>
              <w:left w:val="single" w:sz="4" w:space="0" w:color="auto"/>
              <w:bottom w:val="single" w:sz="4" w:space="0" w:color="auto"/>
              <w:right w:val="single" w:sz="4" w:space="0" w:color="auto"/>
            </w:tcBorders>
          </w:tcPr>
          <w:p w14:paraId="51DD5681" w14:textId="77777777" w:rsidR="0005019F" w:rsidRPr="00DF4942" w:rsidRDefault="0005019F" w:rsidP="0005019F">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34C67D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382F79" w14:textId="77777777" w:rsidR="0005019F" w:rsidRPr="00DF4942" w:rsidRDefault="0005019F" w:rsidP="0005019F">
            <w:pPr>
              <w:rPr>
                <w:rFonts w:cs="Arial"/>
                <w:i/>
              </w:rPr>
            </w:pPr>
            <w:r w:rsidRPr="00DF4942">
              <w:rPr>
                <w:rFonts w:cs="Arial"/>
                <w:i/>
              </w:rPr>
              <w:t>Root blir då</w:t>
            </w:r>
          </w:p>
          <w:p w14:paraId="2781E750" w14:textId="77777777" w:rsidR="0005019F" w:rsidRPr="00DF4942" w:rsidRDefault="0005019F" w:rsidP="0005019F">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3D939DF0" w14:textId="77777777" w:rsidR="0005019F" w:rsidRPr="00DF4942" w:rsidRDefault="0005019F" w:rsidP="0005019F">
            <w:pPr>
              <w:rPr>
                <w:i/>
              </w:rPr>
            </w:pPr>
            <w:r w:rsidRPr="00DF4942">
              <w:rPr>
                <w:i/>
              </w:rPr>
              <w:lastRenderedPageBreak/>
              <w:t>1</w:t>
            </w:r>
          </w:p>
        </w:tc>
      </w:tr>
      <w:tr w:rsidR="0005019F" w:rsidRPr="00DF4942" w14:paraId="46EA3D89" w14:textId="77777777" w:rsidTr="0005019F">
        <w:tc>
          <w:tcPr>
            <w:tcW w:w="2474" w:type="dxa"/>
            <w:tcBorders>
              <w:top w:val="single" w:sz="4" w:space="0" w:color="auto"/>
              <w:left w:val="single" w:sz="4" w:space="0" w:color="auto"/>
              <w:bottom w:val="single" w:sz="4" w:space="0" w:color="auto"/>
              <w:right w:val="single" w:sz="4" w:space="0" w:color="auto"/>
            </w:tcBorders>
          </w:tcPr>
          <w:p w14:paraId="2F51CABA" w14:textId="77777777" w:rsidR="0005019F" w:rsidRPr="00DF4942" w:rsidRDefault="0005019F" w:rsidP="0005019F">
            <w:pPr>
              <w:rPr>
                <w:rFonts w:cs="Arial"/>
                <w:i/>
                <w:color w:val="000000"/>
                <w:lang w:eastAsia="sv-SE"/>
              </w:rPr>
            </w:pPr>
            <w:r>
              <w:rPr>
                <w:rFonts w:cs="Arial"/>
                <w:i/>
                <w:color w:val="000000"/>
                <w:lang w:eastAsia="sv-SE"/>
              </w:rPr>
              <w:lastRenderedPageBreak/>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FDB1BC8"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3C5BC2B" w14:textId="77777777" w:rsidR="0005019F" w:rsidRPr="00DF4942" w:rsidRDefault="0005019F" w:rsidP="0005019F">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13D0A8D9" w14:textId="77777777" w:rsidR="0005019F" w:rsidRPr="00DF4942" w:rsidRDefault="0005019F" w:rsidP="0005019F">
            <w:pPr>
              <w:rPr>
                <w:i/>
              </w:rPr>
            </w:pPr>
            <w:r w:rsidRPr="00DF4942">
              <w:rPr>
                <w:i/>
              </w:rPr>
              <w:t>1</w:t>
            </w:r>
          </w:p>
        </w:tc>
      </w:tr>
      <w:tr w:rsidR="0005019F" w:rsidRPr="008345BA" w14:paraId="000479FE" w14:textId="77777777" w:rsidTr="0005019F">
        <w:tc>
          <w:tcPr>
            <w:tcW w:w="2474" w:type="dxa"/>
          </w:tcPr>
          <w:p w14:paraId="23478D28" w14:textId="77777777" w:rsidR="0005019F" w:rsidRPr="008345BA" w:rsidRDefault="0005019F" w:rsidP="0005019F">
            <w:pPr>
              <w:rPr>
                <w:rFonts w:cs="Arial"/>
                <w:color w:val="000000"/>
                <w:lang w:eastAsia="sv-SE"/>
              </w:rPr>
            </w:pPr>
            <w:r>
              <w:rPr>
                <w:rFonts w:cs="Arial"/>
                <w:color w:val="000000"/>
                <w:lang w:eastAsia="sv-SE"/>
              </w:rPr>
              <w:t>careGiverId</w:t>
            </w:r>
          </w:p>
        </w:tc>
        <w:tc>
          <w:tcPr>
            <w:tcW w:w="2506" w:type="dxa"/>
          </w:tcPr>
          <w:p w14:paraId="0AFF0FF3" w14:textId="77777777" w:rsidR="0005019F" w:rsidRPr="008345BA" w:rsidRDefault="0005019F" w:rsidP="0005019F">
            <w:r>
              <w:t>IIType</w:t>
            </w:r>
          </w:p>
        </w:tc>
        <w:tc>
          <w:tcPr>
            <w:tcW w:w="2925" w:type="dxa"/>
          </w:tcPr>
          <w:p w14:paraId="76139DA3" w14:textId="77777777" w:rsidR="0005019F" w:rsidRDefault="0005019F" w:rsidP="0005019F">
            <w:r>
              <w:t>Används när man vill söka hos en specifik vårdgivare .</w:t>
            </w:r>
          </w:p>
          <w:p w14:paraId="6993778A" w14:textId="77777777" w:rsidR="0005019F" w:rsidRPr="008345BA" w:rsidRDefault="0005019F" w:rsidP="0005019F">
            <w:r w:rsidRPr="007C573D">
              <w:rPr>
                <w:b/>
                <w:szCs w:val="20"/>
              </w:rPr>
              <w:t>(Fält 1)</w:t>
            </w:r>
          </w:p>
        </w:tc>
        <w:tc>
          <w:tcPr>
            <w:tcW w:w="1617" w:type="dxa"/>
          </w:tcPr>
          <w:p w14:paraId="595DD6C0" w14:textId="77777777" w:rsidR="0005019F" w:rsidRPr="008345BA" w:rsidRDefault="0005019F" w:rsidP="0005019F">
            <w:r>
              <w:t>0..1</w:t>
            </w:r>
          </w:p>
        </w:tc>
      </w:tr>
      <w:tr w:rsidR="0005019F" w:rsidRPr="00DF4942" w14:paraId="459C4C0B" w14:textId="77777777" w:rsidTr="0005019F">
        <w:tc>
          <w:tcPr>
            <w:tcW w:w="2474" w:type="dxa"/>
            <w:tcBorders>
              <w:top w:val="single" w:sz="4" w:space="0" w:color="auto"/>
              <w:left w:val="single" w:sz="4" w:space="0" w:color="auto"/>
              <w:bottom w:val="single" w:sz="4" w:space="0" w:color="auto"/>
              <w:right w:val="single" w:sz="4" w:space="0" w:color="auto"/>
            </w:tcBorders>
          </w:tcPr>
          <w:p w14:paraId="46C8AA83" w14:textId="77777777" w:rsidR="0005019F" w:rsidRPr="00DF4942" w:rsidRDefault="0005019F" w:rsidP="0005019F">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1B4247FF"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8D0D242" w14:textId="77777777" w:rsidR="0005019F" w:rsidRPr="00DF4942" w:rsidRDefault="0005019F" w:rsidP="0005019F">
            <w:pPr>
              <w:rPr>
                <w:rFonts w:cs="Arial"/>
                <w:i/>
              </w:rPr>
            </w:pPr>
            <w:r w:rsidRPr="00DF4942">
              <w:rPr>
                <w:rFonts w:cs="Arial"/>
                <w:i/>
              </w:rPr>
              <w:t>Root blir då</w:t>
            </w:r>
          </w:p>
          <w:p w14:paraId="5E1F18E6" w14:textId="77777777" w:rsidR="0005019F" w:rsidRPr="00DF494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A0B111C" w14:textId="77777777" w:rsidR="0005019F" w:rsidRPr="00DF4942" w:rsidRDefault="0005019F" w:rsidP="0005019F">
            <w:pPr>
              <w:rPr>
                <w:i/>
              </w:rPr>
            </w:pPr>
            <w:r w:rsidRPr="00DF4942">
              <w:rPr>
                <w:i/>
              </w:rPr>
              <w:t>1</w:t>
            </w:r>
          </w:p>
        </w:tc>
      </w:tr>
      <w:tr w:rsidR="0005019F" w:rsidRPr="00DF4942" w14:paraId="615B5304" w14:textId="77777777" w:rsidTr="0005019F">
        <w:tc>
          <w:tcPr>
            <w:tcW w:w="2474" w:type="dxa"/>
            <w:tcBorders>
              <w:top w:val="single" w:sz="4" w:space="0" w:color="auto"/>
              <w:left w:val="single" w:sz="4" w:space="0" w:color="auto"/>
              <w:bottom w:val="single" w:sz="4" w:space="0" w:color="auto"/>
              <w:right w:val="single" w:sz="4" w:space="0" w:color="auto"/>
            </w:tcBorders>
          </w:tcPr>
          <w:p w14:paraId="181E18EA" w14:textId="77777777" w:rsidR="0005019F" w:rsidRPr="00DF4942" w:rsidRDefault="0005019F" w:rsidP="0005019F">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55AE977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5F5442A" w14:textId="77777777" w:rsidR="0005019F" w:rsidRPr="00DF4942" w:rsidRDefault="0005019F" w:rsidP="0005019F">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D44BEDF" w14:textId="77777777" w:rsidR="0005019F" w:rsidRPr="00DF4942" w:rsidRDefault="0005019F" w:rsidP="0005019F">
            <w:pPr>
              <w:rPr>
                <w:i/>
              </w:rPr>
            </w:pPr>
            <w:r w:rsidRPr="00DF4942">
              <w:rPr>
                <w:i/>
              </w:rPr>
              <w:t>1</w:t>
            </w:r>
          </w:p>
        </w:tc>
      </w:tr>
      <w:tr w:rsidR="0005019F" w:rsidRPr="008345BA" w14:paraId="4F3337E8" w14:textId="77777777" w:rsidTr="0005019F">
        <w:tc>
          <w:tcPr>
            <w:tcW w:w="2474" w:type="dxa"/>
          </w:tcPr>
          <w:p w14:paraId="078CB0C6" w14:textId="77777777" w:rsidR="0005019F" w:rsidRPr="008345BA" w:rsidRDefault="0005019F" w:rsidP="0005019F">
            <w:r>
              <w:rPr>
                <w:lang w:eastAsia="sv-SE"/>
              </w:rPr>
              <w:t>careUnitI</w:t>
            </w:r>
            <w:r w:rsidRPr="008345BA">
              <w:rPr>
                <w:lang w:eastAsia="sv-SE"/>
              </w:rPr>
              <w:t>d</w:t>
            </w:r>
          </w:p>
        </w:tc>
        <w:tc>
          <w:tcPr>
            <w:tcW w:w="2506" w:type="dxa"/>
          </w:tcPr>
          <w:p w14:paraId="3B665A1F" w14:textId="77777777" w:rsidR="0005019F" w:rsidRPr="008345BA" w:rsidRDefault="0005019F" w:rsidP="0005019F">
            <w:r w:rsidRPr="008345BA">
              <w:t>IIType</w:t>
            </w:r>
          </w:p>
        </w:tc>
        <w:tc>
          <w:tcPr>
            <w:tcW w:w="2925" w:type="dxa"/>
          </w:tcPr>
          <w:p w14:paraId="609C27F5" w14:textId="77777777" w:rsidR="0005019F" w:rsidRDefault="0005019F" w:rsidP="0005019F">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61B5D3E5" w14:textId="77777777" w:rsidR="0005019F" w:rsidRPr="0028093A" w:rsidRDefault="0005019F" w:rsidP="0005019F">
            <w:pPr>
              <w:rPr>
                <w:rFonts w:cs="Arial"/>
              </w:rPr>
            </w:pPr>
            <w:r w:rsidRPr="007C573D">
              <w:rPr>
                <w:b/>
                <w:szCs w:val="20"/>
              </w:rPr>
              <w:t>(Fält 1)</w:t>
            </w:r>
          </w:p>
          <w:p w14:paraId="178ED5A1" w14:textId="77777777" w:rsidR="0005019F" w:rsidRPr="0028093A" w:rsidRDefault="0005019F" w:rsidP="0005019F">
            <w:pPr>
              <w:rPr>
                <w:rFonts w:cs="Arial"/>
              </w:rPr>
            </w:pPr>
          </w:p>
        </w:tc>
        <w:tc>
          <w:tcPr>
            <w:tcW w:w="1617" w:type="dxa"/>
          </w:tcPr>
          <w:p w14:paraId="5DA6485E" w14:textId="77777777" w:rsidR="0005019F" w:rsidRPr="008345BA" w:rsidRDefault="0005019F" w:rsidP="0005019F">
            <w:r>
              <w:t>0..1</w:t>
            </w:r>
          </w:p>
        </w:tc>
      </w:tr>
      <w:tr w:rsidR="0005019F" w:rsidRPr="0012437B" w14:paraId="5198C1B2" w14:textId="77777777" w:rsidTr="0005019F">
        <w:tc>
          <w:tcPr>
            <w:tcW w:w="2474" w:type="dxa"/>
            <w:tcBorders>
              <w:top w:val="single" w:sz="4" w:space="0" w:color="auto"/>
              <w:left w:val="single" w:sz="4" w:space="0" w:color="auto"/>
              <w:bottom w:val="single" w:sz="4" w:space="0" w:color="auto"/>
              <w:right w:val="single" w:sz="4" w:space="0" w:color="auto"/>
            </w:tcBorders>
          </w:tcPr>
          <w:p w14:paraId="7AF49F7C" w14:textId="77777777" w:rsidR="0005019F" w:rsidRPr="0012437B" w:rsidRDefault="0005019F" w:rsidP="0005019F">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59760F2"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6ED1FE" w14:textId="77777777" w:rsidR="0005019F" w:rsidRPr="00DF4942" w:rsidRDefault="0005019F" w:rsidP="0005019F">
            <w:pPr>
              <w:rPr>
                <w:rFonts w:cs="Arial"/>
                <w:i/>
              </w:rPr>
            </w:pPr>
            <w:r w:rsidRPr="00DF4942">
              <w:rPr>
                <w:rFonts w:cs="Arial"/>
                <w:i/>
              </w:rPr>
              <w:t>Root blir då</w:t>
            </w:r>
          </w:p>
          <w:p w14:paraId="157AF250"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AEB66A" w14:textId="77777777" w:rsidR="0005019F" w:rsidRPr="0012437B" w:rsidRDefault="0005019F" w:rsidP="0005019F">
            <w:pPr>
              <w:rPr>
                <w:i/>
              </w:rPr>
            </w:pPr>
            <w:r w:rsidRPr="0012437B">
              <w:rPr>
                <w:i/>
              </w:rPr>
              <w:t>1</w:t>
            </w:r>
          </w:p>
        </w:tc>
      </w:tr>
      <w:tr w:rsidR="0005019F" w:rsidRPr="0012437B" w14:paraId="1E49792F" w14:textId="77777777" w:rsidTr="0005019F">
        <w:tc>
          <w:tcPr>
            <w:tcW w:w="2474" w:type="dxa"/>
            <w:tcBorders>
              <w:top w:val="single" w:sz="4" w:space="0" w:color="auto"/>
              <w:left w:val="single" w:sz="4" w:space="0" w:color="auto"/>
              <w:bottom w:val="single" w:sz="4" w:space="0" w:color="auto"/>
              <w:right w:val="single" w:sz="4" w:space="0" w:color="auto"/>
            </w:tcBorders>
          </w:tcPr>
          <w:p w14:paraId="6C4BA48D" w14:textId="77777777" w:rsidR="0005019F" w:rsidRPr="0012437B" w:rsidRDefault="0005019F" w:rsidP="0005019F">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CF49BBA"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06F4A1" w14:textId="77777777" w:rsidR="0005019F" w:rsidRPr="0012437B" w:rsidRDefault="0005019F" w:rsidP="0005019F">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E397F6" w14:textId="77777777" w:rsidR="0005019F" w:rsidRPr="0012437B" w:rsidRDefault="0005019F" w:rsidP="0005019F">
            <w:pPr>
              <w:rPr>
                <w:i/>
              </w:rPr>
            </w:pPr>
            <w:r w:rsidRPr="0012437B">
              <w:rPr>
                <w:i/>
              </w:rPr>
              <w:t>1</w:t>
            </w:r>
          </w:p>
        </w:tc>
      </w:tr>
      <w:tr w:rsidR="0005019F" w:rsidRPr="00C7011C" w14:paraId="4E71F152" w14:textId="77777777" w:rsidTr="0005019F">
        <w:tc>
          <w:tcPr>
            <w:tcW w:w="2474" w:type="dxa"/>
          </w:tcPr>
          <w:p w14:paraId="03BAB820" w14:textId="77777777" w:rsidR="0005019F" w:rsidRPr="00C7011C" w:rsidRDefault="0005019F" w:rsidP="0005019F">
            <w:pPr>
              <w:spacing w:before="40" w:after="40"/>
              <w:rPr>
                <w:rFonts w:eastAsia="Batang"/>
                <w:b/>
                <w:szCs w:val="20"/>
              </w:rPr>
            </w:pPr>
            <w:r w:rsidRPr="00C7011C">
              <w:rPr>
                <w:rFonts w:eastAsia="Batang"/>
                <w:b/>
                <w:szCs w:val="20"/>
              </w:rPr>
              <w:t>Svar</w:t>
            </w:r>
          </w:p>
        </w:tc>
        <w:tc>
          <w:tcPr>
            <w:tcW w:w="2506" w:type="dxa"/>
          </w:tcPr>
          <w:p w14:paraId="2D365202" w14:textId="77777777" w:rsidR="0005019F" w:rsidRPr="00C7011C" w:rsidRDefault="0005019F" w:rsidP="0005019F">
            <w:pPr>
              <w:spacing w:before="40" w:after="40"/>
              <w:rPr>
                <w:rFonts w:eastAsia="Batang"/>
                <w:szCs w:val="20"/>
              </w:rPr>
            </w:pPr>
          </w:p>
        </w:tc>
        <w:tc>
          <w:tcPr>
            <w:tcW w:w="2925" w:type="dxa"/>
          </w:tcPr>
          <w:p w14:paraId="17F4DAEA" w14:textId="77777777" w:rsidR="0005019F" w:rsidRPr="00A4027B" w:rsidRDefault="0005019F" w:rsidP="0005019F">
            <w:pPr>
              <w:spacing w:before="40" w:after="40"/>
              <w:rPr>
                <w:rFonts w:eastAsia="Batang"/>
                <w:szCs w:val="20"/>
              </w:rPr>
            </w:pPr>
          </w:p>
        </w:tc>
        <w:tc>
          <w:tcPr>
            <w:tcW w:w="1617" w:type="dxa"/>
          </w:tcPr>
          <w:p w14:paraId="277F01BA" w14:textId="77777777" w:rsidR="0005019F" w:rsidRPr="00C7011C" w:rsidRDefault="0005019F" w:rsidP="0005019F">
            <w:pPr>
              <w:spacing w:before="40" w:after="40"/>
              <w:rPr>
                <w:rFonts w:eastAsia="Batang"/>
                <w:szCs w:val="20"/>
              </w:rPr>
            </w:pPr>
            <w:r>
              <w:rPr>
                <w:rFonts w:eastAsia="Batang"/>
                <w:szCs w:val="20"/>
              </w:rPr>
              <w:t>0..*</w:t>
            </w:r>
          </w:p>
        </w:tc>
      </w:tr>
      <w:tr w:rsidR="0005019F" w:rsidRPr="008345BA" w14:paraId="2C127186" w14:textId="77777777" w:rsidTr="0005019F">
        <w:tc>
          <w:tcPr>
            <w:tcW w:w="2474" w:type="dxa"/>
            <w:shd w:val="clear" w:color="auto" w:fill="D9D9D9" w:themeFill="background1" w:themeFillShade="D9"/>
          </w:tcPr>
          <w:p w14:paraId="0443ABD6" w14:textId="77777777" w:rsidR="0005019F" w:rsidRPr="00475CAA" w:rsidRDefault="0005019F" w:rsidP="0005019F">
            <w:r>
              <w:rPr>
                <w:lang w:eastAsia="sv-SE"/>
              </w:rPr>
              <w:t>Activity</w:t>
            </w:r>
          </w:p>
        </w:tc>
        <w:tc>
          <w:tcPr>
            <w:tcW w:w="2506" w:type="dxa"/>
            <w:shd w:val="clear" w:color="auto" w:fill="D9D9D9" w:themeFill="background1" w:themeFillShade="D9"/>
          </w:tcPr>
          <w:p w14:paraId="3323EA70" w14:textId="77777777" w:rsidR="0005019F" w:rsidRPr="00475CAA" w:rsidRDefault="0005019F" w:rsidP="0005019F">
            <w:r>
              <w:t>ActivityType</w:t>
            </w:r>
          </w:p>
        </w:tc>
        <w:tc>
          <w:tcPr>
            <w:tcW w:w="2925" w:type="dxa"/>
            <w:shd w:val="clear" w:color="auto" w:fill="D9D9D9" w:themeFill="background1" w:themeFillShade="D9"/>
          </w:tcPr>
          <w:p w14:paraId="03E59F49" w14:textId="77777777" w:rsidR="0005019F" w:rsidRPr="008345BA" w:rsidRDefault="0005019F" w:rsidP="0005019F"/>
        </w:tc>
        <w:tc>
          <w:tcPr>
            <w:tcW w:w="1617" w:type="dxa"/>
            <w:shd w:val="clear" w:color="auto" w:fill="D9D9D9" w:themeFill="background1" w:themeFillShade="D9"/>
          </w:tcPr>
          <w:p w14:paraId="1B1C69C5" w14:textId="77777777" w:rsidR="0005019F" w:rsidRPr="008345BA" w:rsidRDefault="0005019F" w:rsidP="0005019F">
            <w:r>
              <w:t>1</w:t>
            </w:r>
          </w:p>
        </w:tc>
      </w:tr>
      <w:tr w:rsidR="0005019F" w:rsidRPr="008345BA" w14:paraId="65C30CF0" w14:textId="77777777" w:rsidTr="0005019F">
        <w:tc>
          <w:tcPr>
            <w:tcW w:w="2474" w:type="dxa"/>
          </w:tcPr>
          <w:p w14:paraId="5A99FC0B" w14:textId="77777777" w:rsidR="0005019F" w:rsidRPr="008345BA" w:rsidRDefault="0005019F" w:rsidP="0005019F">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60670E15" w14:textId="77777777" w:rsidR="0005019F" w:rsidRPr="008345BA" w:rsidRDefault="0005019F" w:rsidP="0005019F">
            <w:pPr>
              <w:rPr>
                <w:rFonts w:eastAsia="Batang"/>
                <w:szCs w:val="20"/>
              </w:rPr>
            </w:pPr>
            <w:r w:rsidRPr="008345BA">
              <w:rPr>
                <w:rFonts w:eastAsia="Batang"/>
                <w:szCs w:val="20"/>
              </w:rPr>
              <w:t>IIType</w:t>
            </w:r>
          </w:p>
        </w:tc>
        <w:tc>
          <w:tcPr>
            <w:tcW w:w="2925" w:type="dxa"/>
          </w:tcPr>
          <w:p w14:paraId="6C941E88" w14:textId="77777777" w:rsidR="0005019F" w:rsidRPr="00C018EB" w:rsidRDefault="0005019F" w:rsidP="0005019F">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09643E9F" w14:textId="77777777" w:rsidR="0005019F" w:rsidRPr="008345BA" w:rsidRDefault="0005019F" w:rsidP="0005019F">
            <w:pPr>
              <w:rPr>
                <w:rFonts w:eastAsia="Batang"/>
                <w:szCs w:val="20"/>
              </w:rPr>
            </w:pPr>
            <w:r w:rsidRPr="008345BA">
              <w:rPr>
                <w:rFonts w:eastAsia="Batang"/>
                <w:szCs w:val="20"/>
              </w:rPr>
              <w:t>1</w:t>
            </w:r>
          </w:p>
        </w:tc>
      </w:tr>
      <w:tr w:rsidR="0005019F" w:rsidRPr="009C3D19" w14:paraId="2701C275" w14:textId="77777777" w:rsidTr="0005019F">
        <w:tc>
          <w:tcPr>
            <w:tcW w:w="2474" w:type="dxa"/>
            <w:tcBorders>
              <w:top w:val="single" w:sz="4" w:space="0" w:color="auto"/>
              <w:left w:val="single" w:sz="4" w:space="0" w:color="auto"/>
              <w:bottom w:val="single" w:sz="4" w:space="0" w:color="auto"/>
              <w:right w:val="single" w:sz="4" w:space="0" w:color="auto"/>
            </w:tcBorders>
          </w:tcPr>
          <w:p w14:paraId="06D42F5A"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w:t>
            </w:r>
            <w:r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5295335"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9E4FA" w14:textId="77777777" w:rsidR="0005019F" w:rsidRPr="009C3D19" w:rsidRDefault="0005019F" w:rsidP="0005019F">
            <w:pPr>
              <w:rPr>
                <w:rFonts w:cs="Arial"/>
                <w:i/>
                <w:szCs w:val="20"/>
              </w:rPr>
            </w:pPr>
            <w:r w:rsidRPr="009C3D19">
              <w:rPr>
                <w:rFonts w:cs="Arial"/>
                <w:i/>
                <w:szCs w:val="20"/>
              </w:rPr>
              <w:t>Root blir då</w:t>
            </w:r>
          </w:p>
          <w:p w14:paraId="12824B07" w14:textId="77777777" w:rsidR="0005019F" w:rsidRPr="009C3D19" w:rsidRDefault="0005019F" w:rsidP="0005019F">
            <w:pPr>
              <w:rPr>
                <w:rFonts w:cs="Arial"/>
                <w:i/>
                <w:szCs w:val="20"/>
              </w:rPr>
            </w:pPr>
            <w:r w:rsidRPr="009C3D19">
              <w:rPr>
                <w:rFonts w:cs="Arial"/>
                <w:i/>
                <w:szCs w:val="20"/>
              </w:rPr>
              <w:t>nationell OID för lokala id:n: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2B84F6EE"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07DBEF0E" w14:textId="77777777" w:rsidTr="0005019F">
        <w:tc>
          <w:tcPr>
            <w:tcW w:w="2474" w:type="dxa"/>
            <w:tcBorders>
              <w:top w:val="single" w:sz="4" w:space="0" w:color="auto"/>
              <w:left w:val="single" w:sz="4" w:space="0" w:color="auto"/>
              <w:bottom w:val="single" w:sz="4" w:space="0" w:color="auto"/>
              <w:right w:val="single" w:sz="4" w:space="0" w:color="auto"/>
            </w:tcBorders>
          </w:tcPr>
          <w:p w14:paraId="098DCC9D" w14:textId="77777777" w:rsidR="0005019F" w:rsidRPr="009C3D19" w:rsidRDefault="0005019F" w:rsidP="0005019F">
            <w:pPr>
              <w:rPr>
                <w:i/>
                <w:szCs w:val="20"/>
                <w:highlight w:val="white"/>
                <w:lang w:eastAsia="sv-SE"/>
              </w:rPr>
            </w:pPr>
            <w:r w:rsidRPr="00D928F3">
              <w:rPr>
                <w:i/>
              </w:rPr>
              <w:t>activityType</w:t>
            </w:r>
            <w:r>
              <w:t>.</w:t>
            </w:r>
            <w:r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FEF48C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C8A8EE" w14:textId="77777777" w:rsidR="0005019F" w:rsidRPr="009C3D19" w:rsidRDefault="0005019F" w:rsidP="0005019F">
            <w:pPr>
              <w:rPr>
                <w:rFonts w:cs="Arial"/>
                <w:i/>
                <w:szCs w:val="20"/>
              </w:rPr>
            </w:pPr>
            <w:r w:rsidRPr="009C3D19">
              <w:rPr>
                <w:rFonts w:cs="Arial"/>
                <w:i/>
                <w:szCs w:val="20"/>
              </w:rPr>
              <w:t xml:space="preserve">Extension sätts till HSA-id för det system inom vilket </w:t>
            </w:r>
            <w:r>
              <w:rPr>
                <w:rFonts w:cs="Arial"/>
                <w:i/>
                <w:szCs w:val="20"/>
              </w:rPr>
              <w:t>activityId</w:t>
            </w:r>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62057EBC" w14:textId="77777777" w:rsidR="0005019F" w:rsidRPr="009C3D19" w:rsidRDefault="0005019F" w:rsidP="0005019F">
            <w:pPr>
              <w:rPr>
                <w:rFonts w:eastAsia="Batang"/>
                <w:i/>
                <w:szCs w:val="20"/>
              </w:rPr>
            </w:pPr>
            <w:r w:rsidRPr="009C3D19">
              <w:rPr>
                <w:rFonts w:eastAsia="Batang"/>
                <w:i/>
                <w:szCs w:val="20"/>
              </w:rPr>
              <w:t>1</w:t>
            </w:r>
          </w:p>
        </w:tc>
      </w:tr>
      <w:tr w:rsidR="0005019F" w:rsidRPr="008345BA" w14:paraId="7AB17E31" w14:textId="77777777" w:rsidTr="0005019F">
        <w:tc>
          <w:tcPr>
            <w:tcW w:w="2474" w:type="dxa"/>
          </w:tcPr>
          <w:p w14:paraId="1B6EB020" w14:textId="77777777" w:rsidR="0005019F" w:rsidRDefault="0005019F" w:rsidP="0005019F">
            <w:r>
              <w:t>activityType.status</w:t>
            </w:r>
          </w:p>
        </w:tc>
        <w:tc>
          <w:tcPr>
            <w:tcW w:w="2506" w:type="dxa"/>
          </w:tcPr>
          <w:p w14:paraId="00676C68" w14:textId="77777777" w:rsidR="0005019F" w:rsidRPr="008345BA" w:rsidRDefault="0005019F" w:rsidP="0005019F">
            <w:pPr>
              <w:rPr>
                <w:rFonts w:eastAsia="Batang"/>
                <w:szCs w:val="20"/>
              </w:rPr>
            </w:pPr>
            <w:r>
              <w:rPr>
                <w:rFonts w:eastAsia="Batang"/>
                <w:szCs w:val="20"/>
              </w:rPr>
              <w:t>CVType</w:t>
            </w:r>
          </w:p>
        </w:tc>
        <w:tc>
          <w:tcPr>
            <w:tcW w:w="2925" w:type="dxa"/>
          </w:tcPr>
          <w:p w14:paraId="1AB68EC7" w14:textId="77777777" w:rsidR="0005019F" w:rsidRPr="001A3002" w:rsidRDefault="0005019F" w:rsidP="0005019F">
            <w:pPr>
              <w:rPr>
                <w:rFonts w:cs="Arial"/>
                <w:szCs w:val="20"/>
              </w:rPr>
            </w:pPr>
            <w:r>
              <w:rPr>
                <w:rFonts w:cs="Arial"/>
                <w:szCs w:val="20"/>
              </w:rPr>
              <w:t xml:space="preserve">Anger status på aktiviteten. Exempelvis planerad, utförd, </w:t>
            </w:r>
            <w:r>
              <w:rPr>
                <w:rFonts w:cs="Arial"/>
                <w:szCs w:val="20"/>
              </w:rPr>
              <w:lastRenderedPageBreak/>
              <w:t>etc..</w:t>
            </w:r>
          </w:p>
        </w:tc>
        <w:tc>
          <w:tcPr>
            <w:tcW w:w="1617" w:type="dxa"/>
          </w:tcPr>
          <w:p w14:paraId="68901639" w14:textId="77777777" w:rsidR="0005019F" w:rsidRPr="008345BA" w:rsidRDefault="0005019F" w:rsidP="0005019F">
            <w:pPr>
              <w:rPr>
                <w:rFonts w:eastAsia="Batang"/>
                <w:szCs w:val="20"/>
              </w:rPr>
            </w:pPr>
            <w:r>
              <w:rPr>
                <w:rFonts w:eastAsia="Batang"/>
                <w:szCs w:val="20"/>
              </w:rPr>
              <w:lastRenderedPageBreak/>
              <w:t>0..1</w:t>
            </w:r>
          </w:p>
        </w:tc>
      </w:tr>
      <w:tr w:rsidR="0005019F" w:rsidRPr="009C3D19" w14:paraId="1DCDC14C" w14:textId="77777777" w:rsidTr="0005019F">
        <w:tc>
          <w:tcPr>
            <w:tcW w:w="2474" w:type="dxa"/>
            <w:tcBorders>
              <w:top w:val="single" w:sz="4" w:space="0" w:color="auto"/>
              <w:left w:val="single" w:sz="4" w:space="0" w:color="auto"/>
              <w:bottom w:val="single" w:sz="4" w:space="0" w:color="auto"/>
              <w:right w:val="single" w:sz="4" w:space="0" w:color="auto"/>
            </w:tcBorders>
          </w:tcPr>
          <w:p w14:paraId="064316D0" w14:textId="77777777" w:rsidR="0005019F" w:rsidRPr="009C3D19" w:rsidRDefault="0005019F" w:rsidP="0005019F">
            <w:pPr>
              <w:rPr>
                <w:i/>
                <w:szCs w:val="20"/>
                <w:highlight w:val="white"/>
                <w:lang w:eastAsia="sv-SE"/>
              </w:rPr>
            </w:pPr>
            <w:r w:rsidRPr="00D928F3">
              <w:rPr>
                <w:i/>
              </w:rPr>
              <w:lastRenderedPageBreak/>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CEEA86"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080306"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5D68F00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2270988A" w14:textId="77777777" w:rsidTr="0005019F">
        <w:tc>
          <w:tcPr>
            <w:tcW w:w="2474" w:type="dxa"/>
            <w:tcBorders>
              <w:top w:val="single" w:sz="4" w:space="0" w:color="auto"/>
              <w:left w:val="single" w:sz="4" w:space="0" w:color="auto"/>
              <w:bottom w:val="single" w:sz="4" w:space="0" w:color="auto"/>
              <w:right w:val="single" w:sz="4" w:space="0" w:color="auto"/>
            </w:tcBorders>
          </w:tcPr>
          <w:p w14:paraId="797D3847"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3E4FA6C"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67DA2D" w14:textId="77777777" w:rsidR="0005019F" w:rsidRPr="00C018EB" w:rsidRDefault="0005019F" w:rsidP="0005019F">
            <w:r>
              <w:rPr>
                <w:rFonts w:cs="Arial"/>
                <w:i/>
                <w:szCs w:val="20"/>
              </w:rPr>
              <w:t>Kodsystem för angiven kod.</w:t>
            </w:r>
          </w:p>
          <w:p w14:paraId="3529BB21"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1CFC9F1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7473D94C" w14:textId="77777777" w:rsidTr="0005019F">
        <w:tc>
          <w:tcPr>
            <w:tcW w:w="2474" w:type="dxa"/>
            <w:tcBorders>
              <w:top w:val="single" w:sz="4" w:space="0" w:color="auto"/>
              <w:left w:val="single" w:sz="4" w:space="0" w:color="auto"/>
              <w:bottom w:val="single" w:sz="4" w:space="0" w:color="auto"/>
              <w:right w:val="single" w:sz="4" w:space="0" w:color="auto"/>
            </w:tcBorders>
          </w:tcPr>
          <w:p w14:paraId="5498B5C8"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018296B9"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DCDB40"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8D3E7E3"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43F2B9BD" w14:textId="77777777" w:rsidTr="0005019F">
        <w:tc>
          <w:tcPr>
            <w:tcW w:w="2474" w:type="dxa"/>
            <w:tcBorders>
              <w:top w:val="single" w:sz="4" w:space="0" w:color="auto"/>
              <w:left w:val="single" w:sz="4" w:space="0" w:color="auto"/>
              <w:bottom w:val="single" w:sz="4" w:space="0" w:color="auto"/>
              <w:right w:val="single" w:sz="4" w:space="0" w:color="auto"/>
            </w:tcBorders>
          </w:tcPr>
          <w:p w14:paraId="1B643B83"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F4BD0A7"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907C1F"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3F68901"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0628B977" w14:textId="77777777" w:rsidTr="0005019F">
        <w:tc>
          <w:tcPr>
            <w:tcW w:w="2474" w:type="dxa"/>
            <w:tcBorders>
              <w:top w:val="single" w:sz="4" w:space="0" w:color="auto"/>
              <w:left w:val="single" w:sz="4" w:space="0" w:color="auto"/>
              <w:bottom w:val="single" w:sz="4" w:space="0" w:color="auto"/>
              <w:right w:val="single" w:sz="4" w:space="0" w:color="auto"/>
            </w:tcBorders>
          </w:tcPr>
          <w:p w14:paraId="51CC6159"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28BF7D6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3BC697"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13E82B1" w14:textId="77777777" w:rsidR="0005019F" w:rsidRPr="009C3D19" w:rsidRDefault="0005019F" w:rsidP="0005019F">
            <w:pPr>
              <w:rPr>
                <w:rFonts w:eastAsia="Batang"/>
                <w:i/>
                <w:szCs w:val="20"/>
              </w:rPr>
            </w:pPr>
            <w:r w:rsidRPr="009C3D19">
              <w:rPr>
                <w:rFonts w:eastAsia="Batang"/>
                <w:i/>
                <w:szCs w:val="20"/>
              </w:rPr>
              <w:t>0..1</w:t>
            </w:r>
          </w:p>
        </w:tc>
      </w:tr>
      <w:tr w:rsidR="0005019F" w:rsidRPr="008345BA" w14:paraId="08372E99" w14:textId="77777777" w:rsidTr="0005019F">
        <w:tc>
          <w:tcPr>
            <w:tcW w:w="2474" w:type="dxa"/>
          </w:tcPr>
          <w:p w14:paraId="635FB2C4" w14:textId="77777777" w:rsidR="0005019F" w:rsidRPr="008345BA" w:rsidRDefault="0005019F" w:rsidP="0005019F">
            <w:pPr>
              <w:rPr>
                <w:rFonts w:eastAsia="Batang"/>
                <w:szCs w:val="20"/>
              </w:rPr>
            </w:pPr>
            <w:r>
              <w:t>activityType.value</w:t>
            </w:r>
          </w:p>
        </w:tc>
        <w:tc>
          <w:tcPr>
            <w:tcW w:w="2506" w:type="dxa"/>
          </w:tcPr>
          <w:p w14:paraId="6959ED4E" w14:textId="77777777" w:rsidR="0005019F" w:rsidRPr="008345BA" w:rsidRDefault="0005019F" w:rsidP="0005019F">
            <w:pPr>
              <w:rPr>
                <w:rFonts w:eastAsia="Batang"/>
                <w:szCs w:val="20"/>
              </w:rPr>
            </w:pPr>
            <w:r w:rsidRPr="008345BA">
              <w:rPr>
                <w:rFonts w:eastAsia="Batang"/>
                <w:szCs w:val="20"/>
              </w:rPr>
              <w:t>CVType</w:t>
            </w:r>
          </w:p>
        </w:tc>
        <w:tc>
          <w:tcPr>
            <w:tcW w:w="2925" w:type="dxa"/>
          </w:tcPr>
          <w:p w14:paraId="39F1BCF3" w14:textId="77777777" w:rsidR="0005019F" w:rsidRPr="000248C6" w:rsidRDefault="0005019F" w:rsidP="0005019F">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09EA9A89" w14:textId="77777777" w:rsidR="0005019F" w:rsidRPr="008345BA" w:rsidRDefault="0005019F" w:rsidP="0005019F">
            <w:pPr>
              <w:rPr>
                <w:rFonts w:eastAsia="Batang"/>
                <w:szCs w:val="20"/>
              </w:rPr>
            </w:pPr>
            <w:r w:rsidRPr="008345BA">
              <w:rPr>
                <w:rFonts w:eastAsia="Batang"/>
                <w:szCs w:val="20"/>
              </w:rPr>
              <w:t>1</w:t>
            </w:r>
          </w:p>
        </w:tc>
      </w:tr>
      <w:tr w:rsidR="0005019F" w:rsidRPr="009C3D19" w14:paraId="54ADD0A5" w14:textId="77777777" w:rsidTr="0005019F">
        <w:tc>
          <w:tcPr>
            <w:tcW w:w="2474" w:type="dxa"/>
            <w:tcBorders>
              <w:top w:val="single" w:sz="4" w:space="0" w:color="auto"/>
              <w:left w:val="single" w:sz="4" w:space="0" w:color="auto"/>
              <w:bottom w:val="single" w:sz="4" w:space="0" w:color="auto"/>
              <w:right w:val="single" w:sz="4" w:space="0" w:color="auto"/>
            </w:tcBorders>
          </w:tcPr>
          <w:p w14:paraId="4803593B"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383085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4F97C"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2F43BCC6"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6C5E522A" w14:textId="77777777" w:rsidTr="0005019F">
        <w:tc>
          <w:tcPr>
            <w:tcW w:w="2474" w:type="dxa"/>
            <w:tcBorders>
              <w:top w:val="single" w:sz="4" w:space="0" w:color="auto"/>
              <w:left w:val="single" w:sz="4" w:space="0" w:color="auto"/>
              <w:bottom w:val="single" w:sz="4" w:space="0" w:color="auto"/>
              <w:right w:val="single" w:sz="4" w:space="0" w:color="auto"/>
            </w:tcBorders>
          </w:tcPr>
          <w:p w14:paraId="2B2A262E"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0B077D31"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A8968" w14:textId="77777777" w:rsidR="0005019F" w:rsidRPr="00C018EB" w:rsidRDefault="0005019F" w:rsidP="0005019F">
            <w:r>
              <w:rPr>
                <w:rFonts w:cs="Arial"/>
                <w:i/>
                <w:szCs w:val="20"/>
              </w:rPr>
              <w:t>Kodsystem för angiven kod.</w:t>
            </w:r>
          </w:p>
          <w:p w14:paraId="615634FE"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433BE8C9"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1FA0AA29" w14:textId="77777777" w:rsidTr="0005019F">
        <w:tc>
          <w:tcPr>
            <w:tcW w:w="2474" w:type="dxa"/>
            <w:tcBorders>
              <w:top w:val="single" w:sz="4" w:space="0" w:color="auto"/>
              <w:left w:val="single" w:sz="4" w:space="0" w:color="auto"/>
              <w:bottom w:val="single" w:sz="4" w:space="0" w:color="auto"/>
              <w:right w:val="single" w:sz="4" w:space="0" w:color="auto"/>
            </w:tcBorders>
          </w:tcPr>
          <w:p w14:paraId="79830BB7"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365726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E39EAE"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84B664F"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3E85061A" w14:textId="77777777" w:rsidTr="0005019F">
        <w:tc>
          <w:tcPr>
            <w:tcW w:w="2474" w:type="dxa"/>
            <w:tcBorders>
              <w:top w:val="single" w:sz="4" w:space="0" w:color="auto"/>
              <w:left w:val="single" w:sz="4" w:space="0" w:color="auto"/>
              <w:bottom w:val="single" w:sz="4" w:space="0" w:color="auto"/>
              <w:right w:val="single" w:sz="4" w:space="0" w:color="auto"/>
            </w:tcBorders>
          </w:tcPr>
          <w:p w14:paraId="71ACA8FB"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7DB86F8"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D58D39"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976EDE"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56DF8AB1" w14:textId="77777777" w:rsidTr="0005019F">
        <w:tc>
          <w:tcPr>
            <w:tcW w:w="2474" w:type="dxa"/>
            <w:tcBorders>
              <w:top w:val="single" w:sz="4" w:space="0" w:color="auto"/>
              <w:left w:val="single" w:sz="4" w:space="0" w:color="auto"/>
              <w:bottom w:val="single" w:sz="4" w:space="0" w:color="auto"/>
              <w:right w:val="single" w:sz="4" w:space="0" w:color="auto"/>
            </w:tcBorders>
          </w:tcPr>
          <w:p w14:paraId="1047E9EA"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1E58103"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93231C"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B6CCE7" w14:textId="77777777" w:rsidR="0005019F" w:rsidRPr="009C3D19" w:rsidRDefault="0005019F" w:rsidP="0005019F">
            <w:pPr>
              <w:rPr>
                <w:rFonts w:eastAsia="Batang"/>
                <w:i/>
                <w:szCs w:val="20"/>
              </w:rPr>
            </w:pPr>
            <w:r w:rsidRPr="009C3D19">
              <w:rPr>
                <w:rFonts w:eastAsia="Batang"/>
                <w:i/>
                <w:szCs w:val="20"/>
              </w:rPr>
              <w:t>0..1</w:t>
            </w:r>
          </w:p>
        </w:tc>
      </w:tr>
      <w:tr w:rsidR="0005019F" w:rsidRPr="00B3537C" w14:paraId="726097ED" w14:textId="77777777" w:rsidTr="0005019F">
        <w:tc>
          <w:tcPr>
            <w:tcW w:w="2474" w:type="dxa"/>
            <w:tcBorders>
              <w:top w:val="single" w:sz="4" w:space="0" w:color="auto"/>
              <w:left w:val="single" w:sz="4" w:space="0" w:color="auto"/>
              <w:bottom w:val="single" w:sz="4" w:space="0" w:color="auto"/>
              <w:right w:val="single" w:sz="4" w:space="0" w:color="auto"/>
            </w:tcBorders>
          </w:tcPr>
          <w:p w14:paraId="58D87ACC" w14:textId="77777777" w:rsidR="0005019F" w:rsidRPr="00B400A7" w:rsidRDefault="0005019F" w:rsidP="0005019F">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3EBBD6E" w14:textId="77777777" w:rsidR="0005019F" w:rsidRPr="00B3537C" w:rsidRDefault="0005019F" w:rsidP="0005019F">
            <w:r w:rsidRPr="00B3537C">
              <w:t>CVType</w:t>
            </w:r>
          </w:p>
        </w:tc>
        <w:tc>
          <w:tcPr>
            <w:tcW w:w="2925" w:type="dxa"/>
            <w:tcBorders>
              <w:top w:val="single" w:sz="4" w:space="0" w:color="auto"/>
              <w:left w:val="single" w:sz="4" w:space="0" w:color="auto"/>
              <w:bottom w:val="single" w:sz="4" w:space="0" w:color="auto"/>
              <w:right w:val="single" w:sz="4" w:space="0" w:color="auto"/>
            </w:tcBorders>
          </w:tcPr>
          <w:p w14:paraId="05CEC5DC" w14:textId="77777777" w:rsidR="0005019F" w:rsidRPr="00B3537C" w:rsidRDefault="0005019F" w:rsidP="0005019F">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6889326E" w14:textId="77777777" w:rsidR="0005019F" w:rsidRPr="00B3537C" w:rsidRDefault="0005019F" w:rsidP="0005019F">
            <w:r>
              <w:t>0..1</w:t>
            </w:r>
          </w:p>
        </w:tc>
      </w:tr>
      <w:tr w:rsidR="0005019F" w:rsidRPr="00B3537C" w14:paraId="07CC436E" w14:textId="77777777" w:rsidTr="0005019F">
        <w:tc>
          <w:tcPr>
            <w:tcW w:w="2474" w:type="dxa"/>
            <w:tcBorders>
              <w:top w:val="single" w:sz="4" w:space="0" w:color="auto"/>
              <w:left w:val="single" w:sz="4" w:space="0" w:color="auto"/>
              <w:bottom w:val="single" w:sz="4" w:space="0" w:color="auto"/>
              <w:right w:val="single" w:sz="4" w:space="0" w:color="auto"/>
            </w:tcBorders>
          </w:tcPr>
          <w:p w14:paraId="7EB14380"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1776E9F"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0DDBC3F9" w14:textId="77777777" w:rsidR="0005019F" w:rsidRPr="00B3537C" w:rsidRDefault="0005019F" w:rsidP="0005019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2F9E4D3" w14:textId="77777777" w:rsidR="0005019F" w:rsidRPr="00B3537C" w:rsidRDefault="0005019F" w:rsidP="0005019F">
            <w:pPr>
              <w:rPr>
                <w:i/>
              </w:rPr>
            </w:pPr>
            <w:r w:rsidRPr="00B3537C">
              <w:rPr>
                <w:i/>
              </w:rPr>
              <w:t>1</w:t>
            </w:r>
          </w:p>
        </w:tc>
      </w:tr>
      <w:tr w:rsidR="0005019F" w:rsidRPr="00B3537C" w14:paraId="60F9AE1F" w14:textId="77777777" w:rsidTr="0005019F">
        <w:tc>
          <w:tcPr>
            <w:tcW w:w="2474" w:type="dxa"/>
            <w:tcBorders>
              <w:top w:val="single" w:sz="4" w:space="0" w:color="auto"/>
              <w:left w:val="single" w:sz="4" w:space="0" w:color="auto"/>
              <w:bottom w:val="single" w:sz="4" w:space="0" w:color="auto"/>
              <w:right w:val="single" w:sz="4" w:space="0" w:color="auto"/>
            </w:tcBorders>
          </w:tcPr>
          <w:p w14:paraId="42437F18"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326F9509"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54186" w14:textId="5CFC2434" w:rsidR="0005019F" w:rsidRPr="00B3537C" w:rsidRDefault="0005019F" w:rsidP="004F0078">
            <w:pPr>
              <w:rPr>
                <w:rFonts w:cs="Arial"/>
                <w:i/>
              </w:rPr>
            </w:pPr>
            <w:r w:rsidRPr="00B3537C">
              <w:rPr>
                <w:rFonts w:cs="Arial"/>
                <w:i/>
              </w:rPr>
              <w:t xml:space="preserve">Kodsystem för angiven kod för riktningstypen. </w:t>
            </w:r>
            <w:r w:rsidR="004F0078">
              <w:rPr>
                <w:rFonts w:cs="Arial"/>
                <w:i/>
              </w:rPr>
              <w:t xml:space="preserve">Exempelvis </w:t>
            </w:r>
            <w:r w:rsidRPr="00B3537C">
              <w:rPr>
                <w:rFonts w:cs="Arial"/>
                <w:i/>
              </w:rPr>
              <w:t xml:space="preserve">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2D9FA7EB" w14:textId="77777777" w:rsidR="0005019F" w:rsidRPr="00B3537C" w:rsidRDefault="0005019F" w:rsidP="0005019F">
            <w:pPr>
              <w:rPr>
                <w:i/>
              </w:rPr>
            </w:pPr>
            <w:r w:rsidRPr="00B3537C">
              <w:rPr>
                <w:i/>
              </w:rPr>
              <w:t>1</w:t>
            </w:r>
          </w:p>
        </w:tc>
      </w:tr>
      <w:tr w:rsidR="0005019F" w:rsidRPr="00B3537C" w14:paraId="0261B897" w14:textId="77777777" w:rsidTr="0005019F">
        <w:tc>
          <w:tcPr>
            <w:tcW w:w="2474" w:type="dxa"/>
            <w:tcBorders>
              <w:top w:val="single" w:sz="4" w:space="0" w:color="auto"/>
              <w:left w:val="single" w:sz="4" w:space="0" w:color="auto"/>
              <w:bottom w:val="single" w:sz="4" w:space="0" w:color="auto"/>
              <w:right w:val="single" w:sz="4" w:space="0" w:color="auto"/>
            </w:tcBorders>
          </w:tcPr>
          <w:p w14:paraId="6599CD9A"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8716DD4"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28F328A" w14:textId="77777777" w:rsidR="0005019F" w:rsidRPr="00B3537C" w:rsidRDefault="0005019F" w:rsidP="0005019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A92876A" w14:textId="77777777" w:rsidR="0005019F" w:rsidRPr="00B3537C" w:rsidRDefault="0005019F" w:rsidP="0005019F">
            <w:pPr>
              <w:rPr>
                <w:i/>
              </w:rPr>
            </w:pPr>
            <w:r w:rsidRPr="00B3537C">
              <w:rPr>
                <w:i/>
              </w:rPr>
              <w:t>0..1</w:t>
            </w:r>
          </w:p>
        </w:tc>
      </w:tr>
      <w:tr w:rsidR="0005019F" w:rsidRPr="00B3537C" w14:paraId="6DCAD39E" w14:textId="77777777" w:rsidTr="0005019F">
        <w:tc>
          <w:tcPr>
            <w:tcW w:w="2474" w:type="dxa"/>
            <w:tcBorders>
              <w:top w:val="single" w:sz="4" w:space="0" w:color="auto"/>
              <w:left w:val="single" w:sz="4" w:space="0" w:color="auto"/>
              <w:bottom w:val="single" w:sz="4" w:space="0" w:color="auto"/>
              <w:right w:val="single" w:sz="4" w:space="0" w:color="auto"/>
            </w:tcBorders>
          </w:tcPr>
          <w:p w14:paraId="79F32C7A"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w:t>
            </w:r>
            <w:r w:rsidRPr="00B3537C">
              <w:rPr>
                <w:i/>
                <w:lang w:eastAsia="sv-SE"/>
              </w:rPr>
              <w:lastRenderedPageBreak/>
              <w:t>odeSystemVersion</w:t>
            </w:r>
          </w:p>
        </w:tc>
        <w:tc>
          <w:tcPr>
            <w:tcW w:w="2506" w:type="dxa"/>
            <w:tcBorders>
              <w:top w:val="single" w:sz="4" w:space="0" w:color="auto"/>
              <w:left w:val="single" w:sz="4" w:space="0" w:color="auto"/>
              <w:bottom w:val="single" w:sz="4" w:space="0" w:color="auto"/>
              <w:right w:val="single" w:sz="4" w:space="0" w:color="auto"/>
            </w:tcBorders>
          </w:tcPr>
          <w:p w14:paraId="00FE4A4C" w14:textId="77777777" w:rsidR="0005019F" w:rsidRPr="00B3537C" w:rsidRDefault="0005019F" w:rsidP="0005019F">
            <w:pPr>
              <w:rPr>
                <w:i/>
              </w:rPr>
            </w:pPr>
            <w:r w:rsidRPr="00B353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6750779" w14:textId="77777777" w:rsidR="0005019F" w:rsidRPr="00B3537C" w:rsidRDefault="0005019F" w:rsidP="0005019F">
            <w:pPr>
              <w:rPr>
                <w:rFonts w:cs="Arial"/>
                <w:i/>
              </w:rPr>
            </w:pPr>
            <w:r w:rsidRPr="00B3537C">
              <w:rPr>
                <w:rFonts w:cs="Arial"/>
                <w:i/>
              </w:rPr>
              <w:t xml:space="preserve">Versionsnummer för använt </w:t>
            </w:r>
            <w:r w:rsidRPr="00B3537C">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42AC79D6" w14:textId="77777777" w:rsidR="0005019F" w:rsidRPr="00B3537C" w:rsidRDefault="0005019F" w:rsidP="0005019F">
            <w:pPr>
              <w:rPr>
                <w:i/>
              </w:rPr>
            </w:pPr>
            <w:r w:rsidRPr="00B3537C">
              <w:rPr>
                <w:i/>
              </w:rPr>
              <w:lastRenderedPageBreak/>
              <w:t>0..1</w:t>
            </w:r>
          </w:p>
        </w:tc>
      </w:tr>
      <w:tr w:rsidR="0005019F" w:rsidRPr="00891180" w14:paraId="0F926456" w14:textId="77777777" w:rsidTr="0005019F">
        <w:tc>
          <w:tcPr>
            <w:tcW w:w="2474" w:type="dxa"/>
            <w:tcBorders>
              <w:top w:val="single" w:sz="4" w:space="0" w:color="auto"/>
              <w:left w:val="single" w:sz="4" w:space="0" w:color="auto"/>
              <w:bottom w:val="single" w:sz="4" w:space="0" w:color="auto"/>
              <w:right w:val="single" w:sz="4" w:space="0" w:color="auto"/>
            </w:tcBorders>
          </w:tcPr>
          <w:p w14:paraId="19253C2D" w14:textId="77777777" w:rsidR="0005019F" w:rsidRPr="00B3537C" w:rsidRDefault="0005019F" w:rsidP="0005019F">
            <w:pPr>
              <w:rPr>
                <w:i/>
                <w:lang w:eastAsia="sv-SE"/>
              </w:rPr>
            </w:pPr>
            <w:r>
              <w:rPr>
                <w:i/>
              </w:rPr>
              <w:lastRenderedPageBreak/>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48253DA"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7B34D" w14:textId="77777777" w:rsidR="0005019F" w:rsidRPr="00B3537C" w:rsidRDefault="0005019F" w:rsidP="0005019F">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C067A66" w14:textId="77777777" w:rsidR="0005019F" w:rsidRPr="0004779B" w:rsidRDefault="0005019F" w:rsidP="0005019F">
            <w:pPr>
              <w:rPr>
                <w:i/>
              </w:rPr>
            </w:pPr>
            <w:r w:rsidRPr="00B3537C">
              <w:rPr>
                <w:i/>
              </w:rPr>
              <w:t>0..1</w:t>
            </w:r>
          </w:p>
        </w:tc>
      </w:tr>
      <w:tr w:rsidR="0005019F" w:rsidRPr="008345BA" w14:paraId="25FE2730" w14:textId="77777777" w:rsidTr="0005019F">
        <w:tc>
          <w:tcPr>
            <w:tcW w:w="2474" w:type="dxa"/>
          </w:tcPr>
          <w:p w14:paraId="7E200371" w14:textId="77777777" w:rsidR="0005019F" w:rsidRPr="008345BA" w:rsidRDefault="0005019F" w:rsidP="0005019F">
            <w:pPr>
              <w:rPr>
                <w:b/>
                <w:szCs w:val="20"/>
              </w:rPr>
            </w:pPr>
            <w:r w:rsidRPr="00D928F3">
              <w:t>activityType</w:t>
            </w:r>
            <w:r>
              <w:rPr>
                <w:i/>
              </w:rPr>
              <w:t>.</w:t>
            </w:r>
            <w:r>
              <w:rPr>
                <w:szCs w:val="20"/>
              </w:rPr>
              <w:t>time</w:t>
            </w:r>
          </w:p>
        </w:tc>
        <w:tc>
          <w:tcPr>
            <w:tcW w:w="2506" w:type="dxa"/>
          </w:tcPr>
          <w:p w14:paraId="2D30FBD7" w14:textId="77777777" w:rsidR="0005019F" w:rsidRPr="008345BA" w:rsidRDefault="0005019F" w:rsidP="0005019F">
            <w:pPr>
              <w:rPr>
                <w:szCs w:val="20"/>
              </w:rPr>
            </w:pPr>
            <w:r w:rsidRPr="008345BA">
              <w:rPr>
                <w:rFonts w:cs="Arial"/>
                <w:color w:val="000000"/>
                <w:szCs w:val="20"/>
                <w:highlight w:val="white"/>
                <w:lang w:eastAsia="sv-SE"/>
              </w:rPr>
              <w:t>TimePeriodType</w:t>
            </w:r>
          </w:p>
        </w:tc>
        <w:tc>
          <w:tcPr>
            <w:tcW w:w="2925" w:type="dxa"/>
          </w:tcPr>
          <w:p w14:paraId="4B3A2F43" w14:textId="77777777" w:rsidR="0005019F" w:rsidRDefault="0005019F" w:rsidP="0005019F">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14:paraId="1233F41C" w14:textId="77777777" w:rsidR="0005019F" w:rsidRPr="008A77F9" w:rsidRDefault="0005019F" w:rsidP="0005019F">
            <w:pPr>
              <w:rPr>
                <w:szCs w:val="20"/>
              </w:rPr>
            </w:pPr>
          </w:p>
          <w:p w14:paraId="6E2896AF" w14:textId="77777777" w:rsidR="0005019F" w:rsidRPr="00C018EB" w:rsidRDefault="0005019F" w:rsidP="0005019F">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tc>
        <w:tc>
          <w:tcPr>
            <w:tcW w:w="1617" w:type="dxa"/>
          </w:tcPr>
          <w:p w14:paraId="2629A07A" w14:textId="77777777" w:rsidR="0005019F" w:rsidRPr="008345BA" w:rsidRDefault="0005019F" w:rsidP="0005019F">
            <w:pPr>
              <w:rPr>
                <w:szCs w:val="20"/>
              </w:rPr>
            </w:pPr>
            <w:r w:rsidRPr="008345BA">
              <w:rPr>
                <w:szCs w:val="20"/>
              </w:rPr>
              <w:t>0..1</w:t>
            </w:r>
          </w:p>
        </w:tc>
      </w:tr>
      <w:tr w:rsidR="0005019F" w:rsidRPr="00FE0141" w14:paraId="53653AA4" w14:textId="77777777" w:rsidTr="0005019F">
        <w:tc>
          <w:tcPr>
            <w:tcW w:w="2474" w:type="dxa"/>
          </w:tcPr>
          <w:p w14:paraId="22321F20" w14:textId="77777777" w:rsidR="0005019F" w:rsidRPr="00FE0141" w:rsidRDefault="0005019F" w:rsidP="0005019F">
            <w:pPr>
              <w:rPr>
                <w:i/>
                <w:szCs w:val="20"/>
              </w:rPr>
            </w:pPr>
            <w:r w:rsidRPr="00D928F3">
              <w:rPr>
                <w:i/>
              </w:rPr>
              <w:t>activityType</w:t>
            </w:r>
            <w:r>
              <w:rPr>
                <w:i/>
                <w:szCs w:val="20"/>
              </w:rPr>
              <w:t>.</w:t>
            </w:r>
            <w:r w:rsidRPr="00FE0141">
              <w:rPr>
                <w:i/>
                <w:szCs w:val="20"/>
              </w:rPr>
              <w:t>time.start</w:t>
            </w:r>
          </w:p>
        </w:tc>
        <w:tc>
          <w:tcPr>
            <w:tcW w:w="2506" w:type="dxa"/>
          </w:tcPr>
          <w:p w14:paraId="77E0DB6C"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84EC569" w14:textId="77777777" w:rsidR="0005019F" w:rsidRPr="0065250C" w:rsidRDefault="0005019F" w:rsidP="0005019F">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50F7F455" w14:textId="77777777" w:rsidR="0005019F" w:rsidRPr="00FE0141" w:rsidRDefault="0005019F" w:rsidP="0005019F">
            <w:pPr>
              <w:rPr>
                <w:i/>
                <w:szCs w:val="20"/>
              </w:rPr>
            </w:pPr>
            <w:r>
              <w:rPr>
                <w:i/>
                <w:szCs w:val="20"/>
              </w:rPr>
              <w:t>1</w:t>
            </w:r>
          </w:p>
        </w:tc>
      </w:tr>
      <w:tr w:rsidR="0005019F" w:rsidRPr="00FE0141" w14:paraId="41DC2E71" w14:textId="77777777" w:rsidTr="0005019F">
        <w:tc>
          <w:tcPr>
            <w:tcW w:w="2474" w:type="dxa"/>
          </w:tcPr>
          <w:p w14:paraId="6D8796A4" w14:textId="77777777" w:rsidR="0005019F" w:rsidRPr="00FE0141" w:rsidRDefault="0005019F" w:rsidP="0005019F">
            <w:pPr>
              <w:rPr>
                <w:i/>
                <w:szCs w:val="20"/>
              </w:rPr>
            </w:pPr>
            <w:r w:rsidRPr="00D928F3">
              <w:rPr>
                <w:i/>
              </w:rPr>
              <w:t>activityType</w:t>
            </w:r>
            <w:r>
              <w:rPr>
                <w:i/>
                <w:szCs w:val="20"/>
              </w:rPr>
              <w:t>.</w:t>
            </w:r>
            <w:r w:rsidRPr="00FE0141">
              <w:rPr>
                <w:i/>
                <w:szCs w:val="20"/>
              </w:rPr>
              <w:t>time.end</w:t>
            </w:r>
          </w:p>
        </w:tc>
        <w:tc>
          <w:tcPr>
            <w:tcW w:w="2506" w:type="dxa"/>
          </w:tcPr>
          <w:p w14:paraId="05AB1575"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F62D0FF" w14:textId="77777777" w:rsidR="0005019F" w:rsidRPr="0065250C" w:rsidRDefault="0005019F" w:rsidP="0005019F">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CF86F8C" w14:textId="77777777" w:rsidR="0005019F" w:rsidRPr="00FE0141" w:rsidRDefault="0005019F" w:rsidP="0005019F">
            <w:pPr>
              <w:rPr>
                <w:i/>
                <w:szCs w:val="20"/>
              </w:rPr>
            </w:pPr>
            <w:r>
              <w:rPr>
                <w:i/>
                <w:szCs w:val="20"/>
              </w:rPr>
              <w:t>0..1</w:t>
            </w:r>
          </w:p>
        </w:tc>
      </w:tr>
      <w:tr w:rsidR="0005019F" w:rsidRPr="00B75512" w14:paraId="606BBA68" w14:textId="77777777" w:rsidTr="0005019F">
        <w:tc>
          <w:tcPr>
            <w:tcW w:w="2474" w:type="dxa"/>
          </w:tcPr>
          <w:p w14:paraId="36EE8410" w14:textId="77777777" w:rsidR="0005019F" w:rsidRPr="00B75512" w:rsidRDefault="0005019F" w:rsidP="0005019F">
            <w:pPr>
              <w:rPr>
                <w:rFonts w:eastAsia="Batang"/>
                <w:szCs w:val="20"/>
                <w:lang w:val="en-GB"/>
              </w:rPr>
            </w:pPr>
            <w:r w:rsidRPr="00D928F3">
              <w:t>activityType</w:t>
            </w:r>
            <w:r>
              <w:rPr>
                <w:szCs w:val="20"/>
                <w:highlight w:val="white"/>
                <w:lang w:eastAsia="sv-SE"/>
              </w:rPr>
              <w:t>.</w:t>
            </w:r>
            <w:r w:rsidRPr="00B75512">
              <w:rPr>
                <w:szCs w:val="20"/>
                <w:highlight w:val="white"/>
                <w:lang w:eastAsia="sv-SE"/>
              </w:rPr>
              <w:t>method</w:t>
            </w:r>
          </w:p>
        </w:tc>
        <w:tc>
          <w:tcPr>
            <w:tcW w:w="2506" w:type="dxa"/>
          </w:tcPr>
          <w:p w14:paraId="774D1993" w14:textId="77777777" w:rsidR="0005019F" w:rsidRPr="00B75512" w:rsidRDefault="0005019F" w:rsidP="0005019F">
            <w:pPr>
              <w:rPr>
                <w:rFonts w:eastAsia="Batang"/>
                <w:szCs w:val="20"/>
                <w:lang w:val="en-GB"/>
              </w:rPr>
            </w:pPr>
            <w:r>
              <w:rPr>
                <w:rFonts w:eastAsia="Batang"/>
                <w:szCs w:val="20"/>
                <w:lang w:val="en-GB"/>
              </w:rPr>
              <w:t>CVType</w:t>
            </w:r>
          </w:p>
        </w:tc>
        <w:tc>
          <w:tcPr>
            <w:tcW w:w="2925" w:type="dxa"/>
          </w:tcPr>
          <w:p w14:paraId="63DB0C58" w14:textId="77777777" w:rsidR="0005019F" w:rsidRPr="00556CDD" w:rsidRDefault="0005019F" w:rsidP="0005019F">
            <w:pPr>
              <w:rPr>
                <w:rFonts w:cs="Arial"/>
                <w:szCs w:val="20"/>
              </w:rPr>
            </w:pPr>
            <w:r w:rsidRPr="001A3002">
              <w:rPr>
                <w:rFonts w:cs="Arial"/>
                <w:szCs w:val="20"/>
              </w:rPr>
              <w:t xml:space="preserve">Metod eller ansats som ligger </w:t>
            </w:r>
            <w:r w:rsidRPr="005405C4">
              <w:t xml:space="preserve">bakom aktiviteten. </w:t>
            </w:r>
          </w:p>
          <w:p w14:paraId="65757431" w14:textId="77777777" w:rsidR="0005019F" w:rsidRPr="00556CDD" w:rsidRDefault="0005019F" w:rsidP="0005019F">
            <w:pPr>
              <w:rPr>
                <w:rFonts w:cs="Arial"/>
                <w:szCs w:val="20"/>
              </w:rPr>
            </w:pPr>
          </w:p>
        </w:tc>
        <w:tc>
          <w:tcPr>
            <w:tcW w:w="1617" w:type="dxa"/>
          </w:tcPr>
          <w:p w14:paraId="65F76F0A" w14:textId="77777777" w:rsidR="0005019F" w:rsidRPr="00B75512" w:rsidRDefault="0005019F" w:rsidP="0005019F">
            <w:pPr>
              <w:rPr>
                <w:rFonts w:eastAsia="Batang"/>
                <w:szCs w:val="20"/>
              </w:rPr>
            </w:pPr>
            <w:r>
              <w:rPr>
                <w:rFonts w:eastAsia="Batang"/>
                <w:szCs w:val="20"/>
              </w:rPr>
              <w:t>0..1</w:t>
            </w:r>
          </w:p>
        </w:tc>
      </w:tr>
      <w:tr w:rsidR="0005019F" w:rsidRPr="00674765" w14:paraId="413E199F" w14:textId="77777777" w:rsidTr="0005019F">
        <w:tc>
          <w:tcPr>
            <w:tcW w:w="2474" w:type="dxa"/>
            <w:tcBorders>
              <w:top w:val="single" w:sz="4" w:space="0" w:color="auto"/>
              <w:left w:val="single" w:sz="4" w:space="0" w:color="auto"/>
              <w:bottom w:val="single" w:sz="4" w:space="0" w:color="auto"/>
              <w:right w:val="single" w:sz="4" w:space="0" w:color="auto"/>
            </w:tcBorders>
          </w:tcPr>
          <w:p w14:paraId="1FDB1794" w14:textId="77777777" w:rsidR="0005019F" w:rsidRPr="00D928F3" w:rsidRDefault="0005019F" w:rsidP="0005019F">
            <w:pPr>
              <w:rPr>
                <w:i/>
                <w:szCs w:val="20"/>
                <w:highlight w:val="white"/>
                <w:lang w:eastAsia="sv-SE"/>
              </w:rPr>
            </w:pPr>
            <w:r w:rsidRPr="00D928F3">
              <w:rPr>
                <w:i/>
              </w:rPr>
              <w:t>activityType</w:t>
            </w:r>
            <w:r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3243C8B" w14:textId="77777777" w:rsidR="0005019F" w:rsidRPr="00FC56FF" w:rsidRDefault="0005019F" w:rsidP="0005019F">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03367AE" w14:textId="77777777" w:rsidR="0005019F" w:rsidRPr="00FC56FF" w:rsidRDefault="0005019F" w:rsidP="0005019F">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F1D471E" w14:textId="77777777" w:rsidR="0005019F" w:rsidRPr="00FC56FF" w:rsidRDefault="0005019F" w:rsidP="0005019F">
            <w:pPr>
              <w:rPr>
                <w:rFonts w:eastAsia="Batang"/>
                <w:szCs w:val="20"/>
              </w:rPr>
            </w:pPr>
            <w:r w:rsidRPr="00FC56FF">
              <w:rPr>
                <w:rFonts w:eastAsia="Batang"/>
                <w:szCs w:val="20"/>
              </w:rPr>
              <w:t>1</w:t>
            </w:r>
          </w:p>
        </w:tc>
      </w:tr>
      <w:tr w:rsidR="0005019F" w:rsidRPr="00FC56FF" w14:paraId="4D2DC0ED" w14:textId="77777777" w:rsidTr="0005019F">
        <w:tc>
          <w:tcPr>
            <w:tcW w:w="2474" w:type="dxa"/>
            <w:tcBorders>
              <w:top w:val="single" w:sz="4" w:space="0" w:color="auto"/>
              <w:left w:val="single" w:sz="4" w:space="0" w:color="auto"/>
              <w:bottom w:val="single" w:sz="4" w:space="0" w:color="auto"/>
              <w:right w:val="single" w:sz="4" w:space="0" w:color="auto"/>
            </w:tcBorders>
          </w:tcPr>
          <w:p w14:paraId="0669CCCB"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E24E0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D84AEB" w14:textId="77777777" w:rsidR="0005019F" w:rsidRPr="00FC56FF" w:rsidRDefault="0005019F" w:rsidP="0005019F">
            <w:pPr>
              <w:rPr>
                <w:rFonts w:cs="Arial"/>
                <w:i/>
                <w:szCs w:val="20"/>
              </w:rPr>
            </w:pPr>
            <w:r>
              <w:rPr>
                <w:rFonts w:cs="Arial"/>
                <w:i/>
                <w:szCs w:val="20"/>
              </w:rPr>
              <w:t>Kodsystem för angiven kod-</w:t>
            </w:r>
          </w:p>
          <w:p w14:paraId="73BEF42E" w14:textId="77777777" w:rsidR="0005019F" w:rsidRPr="00FC56FF" w:rsidRDefault="0005019F" w:rsidP="0005019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FAA8E9B" w14:textId="77777777" w:rsidR="0005019F" w:rsidRPr="00FC56FF" w:rsidRDefault="0005019F" w:rsidP="0005019F">
            <w:pPr>
              <w:rPr>
                <w:rFonts w:eastAsia="Batang"/>
                <w:i/>
                <w:szCs w:val="20"/>
              </w:rPr>
            </w:pPr>
            <w:r w:rsidRPr="00FC56FF">
              <w:rPr>
                <w:rFonts w:eastAsia="Batang"/>
                <w:i/>
                <w:szCs w:val="20"/>
              </w:rPr>
              <w:t>1</w:t>
            </w:r>
          </w:p>
        </w:tc>
      </w:tr>
      <w:tr w:rsidR="0005019F" w:rsidRPr="00FC56FF" w14:paraId="020780E6" w14:textId="77777777" w:rsidTr="0005019F">
        <w:tc>
          <w:tcPr>
            <w:tcW w:w="2474" w:type="dxa"/>
            <w:tcBorders>
              <w:top w:val="single" w:sz="4" w:space="0" w:color="auto"/>
              <w:left w:val="single" w:sz="4" w:space="0" w:color="auto"/>
              <w:bottom w:val="single" w:sz="4" w:space="0" w:color="auto"/>
              <w:right w:val="single" w:sz="4" w:space="0" w:color="auto"/>
            </w:tcBorders>
          </w:tcPr>
          <w:p w14:paraId="6F4F1E3C"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947D15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336E606" w14:textId="77777777" w:rsidR="0005019F" w:rsidRPr="00FC56FF" w:rsidRDefault="0005019F" w:rsidP="0005019F">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2351D7"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12D5FB0C" w14:textId="77777777" w:rsidTr="0005019F">
        <w:tc>
          <w:tcPr>
            <w:tcW w:w="2474" w:type="dxa"/>
            <w:tcBorders>
              <w:top w:val="single" w:sz="4" w:space="0" w:color="auto"/>
              <w:left w:val="single" w:sz="4" w:space="0" w:color="auto"/>
              <w:bottom w:val="single" w:sz="4" w:space="0" w:color="auto"/>
              <w:right w:val="single" w:sz="4" w:space="0" w:color="auto"/>
            </w:tcBorders>
          </w:tcPr>
          <w:p w14:paraId="74E89838"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1A24A40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AB6029B" w14:textId="77777777" w:rsidR="0005019F" w:rsidRPr="00FC56FF" w:rsidRDefault="0005019F" w:rsidP="0005019F">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8EA82A"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2BE97BA6" w14:textId="77777777" w:rsidTr="0005019F">
        <w:tc>
          <w:tcPr>
            <w:tcW w:w="2474" w:type="dxa"/>
            <w:tcBorders>
              <w:top w:val="single" w:sz="4" w:space="0" w:color="auto"/>
              <w:left w:val="single" w:sz="4" w:space="0" w:color="auto"/>
              <w:bottom w:val="single" w:sz="4" w:space="0" w:color="auto"/>
              <w:right w:val="single" w:sz="4" w:space="0" w:color="auto"/>
            </w:tcBorders>
          </w:tcPr>
          <w:p w14:paraId="360CC025"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2341B8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115DA4" w14:textId="77777777" w:rsidR="0005019F" w:rsidRPr="00FC56FF" w:rsidRDefault="0005019F" w:rsidP="0005019F">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942349E" w14:textId="77777777" w:rsidR="0005019F" w:rsidRPr="00FC56FF" w:rsidRDefault="0005019F" w:rsidP="0005019F">
            <w:pPr>
              <w:rPr>
                <w:rFonts w:eastAsia="Batang"/>
                <w:i/>
                <w:szCs w:val="20"/>
              </w:rPr>
            </w:pPr>
            <w:r w:rsidRPr="00FC56FF">
              <w:rPr>
                <w:rFonts w:eastAsia="Batang"/>
                <w:i/>
                <w:szCs w:val="20"/>
              </w:rPr>
              <w:t>0..1</w:t>
            </w:r>
          </w:p>
        </w:tc>
      </w:tr>
      <w:tr w:rsidR="0005019F" w:rsidRPr="00B75512" w14:paraId="3F2644FD" w14:textId="77777777" w:rsidTr="0005019F">
        <w:tc>
          <w:tcPr>
            <w:tcW w:w="2474" w:type="dxa"/>
          </w:tcPr>
          <w:p w14:paraId="37395883" w14:textId="77777777" w:rsidR="0005019F" w:rsidRPr="00865615" w:rsidRDefault="0005019F" w:rsidP="0005019F">
            <w:pPr>
              <w:rPr>
                <w:rFonts w:eastAsia="Batang"/>
                <w:szCs w:val="20"/>
              </w:rPr>
            </w:pPr>
            <w:r w:rsidRPr="00D928F3">
              <w:t>activityType</w:t>
            </w:r>
            <w:r>
              <w:rPr>
                <w:szCs w:val="20"/>
                <w:lang w:eastAsia="sv-SE"/>
              </w:rPr>
              <w:t>.Description</w:t>
            </w:r>
          </w:p>
        </w:tc>
        <w:tc>
          <w:tcPr>
            <w:tcW w:w="2506" w:type="dxa"/>
          </w:tcPr>
          <w:p w14:paraId="2E055ED3" w14:textId="77777777" w:rsidR="0005019F" w:rsidRPr="00865615" w:rsidRDefault="0005019F" w:rsidP="0005019F">
            <w:pPr>
              <w:rPr>
                <w:rFonts w:eastAsia="Batang"/>
                <w:szCs w:val="20"/>
              </w:rPr>
            </w:pPr>
            <w:r w:rsidRPr="00865615">
              <w:rPr>
                <w:rFonts w:eastAsia="Batang"/>
                <w:szCs w:val="20"/>
              </w:rPr>
              <w:t>String</w:t>
            </w:r>
          </w:p>
        </w:tc>
        <w:tc>
          <w:tcPr>
            <w:tcW w:w="2925" w:type="dxa"/>
          </w:tcPr>
          <w:p w14:paraId="1F139833" w14:textId="77777777" w:rsidR="0005019F" w:rsidRPr="001A3002" w:rsidRDefault="0005019F" w:rsidP="0005019F">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Pr>
                <w:rFonts w:cs="Arial"/>
                <w:szCs w:val="20"/>
              </w:rPr>
              <w:t>.</w:t>
            </w:r>
          </w:p>
        </w:tc>
        <w:tc>
          <w:tcPr>
            <w:tcW w:w="1617" w:type="dxa"/>
          </w:tcPr>
          <w:p w14:paraId="4DC2A44F" w14:textId="77777777" w:rsidR="0005019F" w:rsidRPr="00B75512" w:rsidRDefault="0005019F" w:rsidP="0005019F">
            <w:pPr>
              <w:rPr>
                <w:rFonts w:eastAsia="Batang"/>
                <w:szCs w:val="20"/>
              </w:rPr>
            </w:pPr>
            <w:r>
              <w:rPr>
                <w:rFonts w:eastAsia="Batang"/>
                <w:szCs w:val="20"/>
              </w:rPr>
              <w:t>0..1</w:t>
            </w:r>
          </w:p>
        </w:tc>
      </w:tr>
      <w:tr w:rsidR="0005019F" w:rsidRPr="008345BA" w14:paraId="40505234" w14:textId="77777777" w:rsidTr="0005019F">
        <w:tc>
          <w:tcPr>
            <w:tcW w:w="2474" w:type="dxa"/>
          </w:tcPr>
          <w:p w14:paraId="3A317308" w14:textId="77777777" w:rsidR="0005019F" w:rsidRPr="00816C5C" w:rsidRDefault="0005019F" w:rsidP="0005019F">
            <w:r>
              <w:t>activity</w:t>
            </w:r>
            <w:r w:rsidRPr="00816C5C">
              <w:t>Type.approvedForPatient</w:t>
            </w:r>
          </w:p>
        </w:tc>
        <w:tc>
          <w:tcPr>
            <w:tcW w:w="2506" w:type="dxa"/>
          </w:tcPr>
          <w:p w14:paraId="1616BA92" w14:textId="77777777" w:rsidR="0005019F" w:rsidRPr="008345BA" w:rsidRDefault="0005019F" w:rsidP="0005019F">
            <w:r>
              <w:t>Boolean</w:t>
            </w:r>
          </w:p>
        </w:tc>
        <w:tc>
          <w:tcPr>
            <w:tcW w:w="2925" w:type="dxa"/>
          </w:tcPr>
          <w:p w14:paraId="01004384" w14:textId="77777777" w:rsidR="0005019F" w:rsidRPr="008345BA" w:rsidRDefault="0005019F" w:rsidP="0005019F">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22AD594" w14:textId="77777777" w:rsidR="0005019F" w:rsidRPr="008345BA" w:rsidRDefault="0005019F" w:rsidP="0005019F">
            <w:r>
              <w:t>1</w:t>
            </w:r>
          </w:p>
        </w:tc>
      </w:tr>
      <w:tr w:rsidR="0005019F" w:rsidRPr="00864746" w14:paraId="2021583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6E6625" w14:textId="77777777" w:rsidR="0005019F" w:rsidRPr="00FA1BA0" w:rsidRDefault="0005019F" w:rsidP="0005019F">
            <w:pPr>
              <w:rPr>
                <w:szCs w:val="20"/>
                <w:lang w:eastAsia="sv-SE"/>
              </w:rPr>
            </w:pPr>
            <w:r>
              <w:rPr>
                <w:szCs w:val="20"/>
                <w:lang w:eastAsia="sv-SE"/>
              </w:rPr>
              <w:t>additionalParticipant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19572" w14:textId="77777777" w:rsidR="0005019F" w:rsidRPr="00C9666E" w:rsidRDefault="0005019F" w:rsidP="0005019F">
            <w:pPr>
              <w:rPr>
                <w:rFonts w:eastAsia="Batang"/>
                <w:szCs w:val="20"/>
              </w:rPr>
            </w:pPr>
            <w:r>
              <w:rPr>
                <w:szCs w:val="20"/>
                <w:lang w:eastAsia="sv-SE"/>
              </w:rPr>
              <w:t>AdditionalParticipant</w:t>
            </w:r>
            <w:r w:rsidRPr="00C9666E">
              <w:rPr>
                <w:rFonts w:eastAsia="Batang"/>
                <w:szCs w:val="20"/>
              </w:rPr>
              <w:t>Typ</w:t>
            </w:r>
            <w:r w:rsidRPr="00C9666E">
              <w:rPr>
                <w:rFonts w:eastAsia="Batang"/>
                <w:szCs w:val="20"/>
              </w:rPr>
              <w:lastRenderedPageBreak/>
              <w:t>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DF27DB" w14:textId="77777777" w:rsidR="0005019F" w:rsidRPr="00FA1BA0" w:rsidRDefault="0005019F" w:rsidP="0005019F">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8D6B2" w14:textId="77777777" w:rsidR="0005019F" w:rsidRPr="00864746" w:rsidRDefault="0005019F" w:rsidP="0005019F">
            <w:pPr>
              <w:rPr>
                <w:rFonts w:eastAsia="Batang"/>
                <w:szCs w:val="20"/>
              </w:rPr>
            </w:pPr>
            <w:r>
              <w:rPr>
                <w:rFonts w:eastAsia="Batang"/>
                <w:szCs w:val="20"/>
              </w:rPr>
              <w:t>0..*</w:t>
            </w:r>
          </w:p>
        </w:tc>
      </w:tr>
      <w:tr w:rsidR="0005019F" w:rsidRPr="00864746" w14:paraId="046FC0E7"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3A41D886" w14:textId="77777777" w:rsidR="0005019F" w:rsidRPr="00FA1BA0" w:rsidRDefault="0005019F" w:rsidP="0005019F">
            <w:pPr>
              <w:rPr>
                <w:szCs w:val="20"/>
                <w:lang w:eastAsia="sv-SE"/>
              </w:rPr>
            </w:pPr>
            <w:r w:rsidRPr="00FA1BA0">
              <w:rPr>
                <w:szCs w:val="20"/>
                <w:lang w:eastAsia="sv-SE"/>
              </w:rPr>
              <w:lastRenderedPageBreak/>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B1C5C68" w14:textId="77777777" w:rsidR="0005019F" w:rsidRPr="00C9666E" w:rsidRDefault="0005019F" w:rsidP="0005019F">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A11BF72" w14:textId="77777777" w:rsidR="0005019F" w:rsidRDefault="0005019F" w:rsidP="0005019F">
            <w:pPr>
              <w:rPr>
                <w:rFonts w:cs="Arial"/>
                <w:szCs w:val="20"/>
              </w:rPr>
            </w:pPr>
            <w:r>
              <w:rPr>
                <w:rFonts w:cs="Arial"/>
                <w:szCs w:val="20"/>
              </w:rPr>
              <w:t xml:space="preserve">ID för ytterligare deltagare utöver det som anges i (performerRole) vid aktiviteten. </w:t>
            </w:r>
          </w:p>
          <w:p w14:paraId="75EA650F" w14:textId="77777777" w:rsidR="0005019F" w:rsidRDefault="0005019F" w:rsidP="0005019F">
            <w:pPr>
              <w:rPr>
                <w:rFonts w:cs="Arial"/>
                <w:szCs w:val="20"/>
              </w:rPr>
            </w:pPr>
          </w:p>
          <w:p w14:paraId="3C33D8D3" w14:textId="77777777" w:rsidR="0005019F" w:rsidRDefault="0005019F" w:rsidP="0005019F">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2C11F18B" w14:textId="77777777" w:rsidR="0005019F" w:rsidRDefault="0005019F" w:rsidP="0005019F">
            <w:pPr>
              <w:rPr>
                <w:szCs w:val="20"/>
              </w:rPr>
            </w:pPr>
          </w:p>
          <w:p w14:paraId="476C21A2" w14:textId="77777777" w:rsidR="0005019F" w:rsidRPr="00FA1BA0" w:rsidRDefault="0005019F" w:rsidP="0005019F">
            <w:pPr>
              <w:rPr>
                <w:rFonts w:cs="Arial"/>
                <w:szCs w:val="20"/>
              </w:rPr>
            </w:pPr>
            <w:r>
              <w:rPr>
                <w:szCs w:val="20"/>
              </w:rPr>
              <w:t>HSAid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A533047" w14:textId="77777777" w:rsidR="0005019F" w:rsidRPr="00C9666E" w:rsidRDefault="0005019F" w:rsidP="0005019F">
            <w:pPr>
              <w:rPr>
                <w:rFonts w:eastAsia="Batang"/>
                <w:szCs w:val="20"/>
              </w:rPr>
            </w:pPr>
            <w:r>
              <w:rPr>
                <w:rFonts w:eastAsia="Batang"/>
                <w:szCs w:val="20"/>
              </w:rPr>
              <w:t>0..1</w:t>
            </w:r>
          </w:p>
        </w:tc>
      </w:tr>
      <w:tr w:rsidR="0005019F" w:rsidRPr="00FA1BA0" w14:paraId="119AC0D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E481EBB" w14:textId="77777777" w:rsidR="0005019F" w:rsidRPr="00FA1BA0" w:rsidRDefault="0005019F" w:rsidP="0005019F">
            <w:pPr>
              <w:rPr>
                <w:i/>
                <w:szCs w:val="20"/>
                <w:lang w:eastAsia="sv-SE"/>
              </w:rPr>
            </w:pPr>
            <w:r w:rsidRPr="00FA1BA0">
              <w:rPr>
                <w:i/>
                <w:szCs w:val="20"/>
                <w:lang w:eastAsia="sv-SE"/>
              </w:rPr>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FCFCA58"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19266B7" w14:textId="77777777" w:rsidR="0005019F" w:rsidRPr="00612528" w:rsidRDefault="0005019F" w:rsidP="0005019F">
            <w:pPr>
              <w:rPr>
                <w:i/>
                <w:szCs w:val="20"/>
              </w:rPr>
            </w:pPr>
            <w:r w:rsidRPr="00612528">
              <w:rPr>
                <w:i/>
                <w:szCs w:val="20"/>
              </w:rPr>
              <w:t>Root blir då</w:t>
            </w:r>
          </w:p>
          <w:p w14:paraId="087B3EAB" w14:textId="77777777" w:rsidR="0005019F" w:rsidRPr="00FA1BA0" w:rsidRDefault="0005019F" w:rsidP="0005019F">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B1FE4D5" w14:textId="77777777" w:rsidR="0005019F" w:rsidRPr="00FA1BA0" w:rsidRDefault="0005019F" w:rsidP="0005019F">
            <w:pPr>
              <w:rPr>
                <w:rFonts w:eastAsia="Batang"/>
                <w:i/>
                <w:szCs w:val="20"/>
              </w:rPr>
            </w:pPr>
            <w:r w:rsidRPr="00FA1BA0">
              <w:rPr>
                <w:rFonts w:eastAsia="Batang"/>
                <w:i/>
                <w:szCs w:val="20"/>
              </w:rPr>
              <w:t>1</w:t>
            </w:r>
          </w:p>
        </w:tc>
      </w:tr>
      <w:tr w:rsidR="0005019F" w:rsidRPr="00FA1BA0" w14:paraId="05EE0324"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78E56699" w14:textId="77777777" w:rsidR="0005019F" w:rsidRPr="00FA1BA0" w:rsidRDefault="0005019F" w:rsidP="0005019F">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39E0202"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FBFB51C" w14:textId="77777777" w:rsidR="0005019F" w:rsidRPr="00FA1BA0" w:rsidRDefault="0005019F" w:rsidP="0005019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6893B75B" w14:textId="77777777" w:rsidR="0005019F" w:rsidRPr="00FA1BA0" w:rsidRDefault="0005019F" w:rsidP="0005019F">
            <w:pPr>
              <w:rPr>
                <w:rFonts w:eastAsia="Batang"/>
                <w:i/>
                <w:szCs w:val="20"/>
              </w:rPr>
            </w:pPr>
            <w:r w:rsidRPr="00FA1BA0">
              <w:rPr>
                <w:rFonts w:eastAsia="Batang"/>
                <w:i/>
                <w:szCs w:val="20"/>
              </w:rPr>
              <w:t>1</w:t>
            </w:r>
          </w:p>
        </w:tc>
      </w:tr>
      <w:tr w:rsidR="0005019F" w:rsidRPr="00864746" w14:paraId="6CF690E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6FB30D5" w14:textId="77777777" w:rsidR="0005019F" w:rsidRPr="00FA1BA0" w:rsidRDefault="0005019F" w:rsidP="0005019F">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D8D0A0F" w14:textId="77777777" w:rsidR="0005019F" w:rsidRPr="00FA1BA0" w:rsidRDefault="0005019F" w:rsidP="0005019F">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C7C181" w14:textId="77777777" w:rsidR="0005019F" w:rsidRPr="00FA1BA0" w:rsidRDefault="0005019F" w:rsidP="0005019F">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576CD3" w14:textId="77777777" w:rsidR="0005019F" w:rsidRPr="00FA1BA0" w:rsidRDefault="0005019F" w:rsidP="0005019F">
            <w:pPr>
              <w:rPr>
                <w:rFonts w:eastAsia="Batang"/>
                <w:szCs w:val="20"/>
              </w:rPr>
            </w:pPr>
            <w:r w:rsidRPr="00FA1BA0">
              <w:rPr>
                <w:rFonts w:eastAsia="Batang"/>
                <w:szCs w:val="20"/>
              </w:rPr>
              <w:t>1</w:t>
            </w:r>
          </w:p>
        </w:tc>
      </w:tr>
      <w:tr w:rsidR="0005019F" w:rsidRPr="00735584" w14:paraId="437FC14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A21B4E0"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A24CFD1"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145419E" w14:textId="77777777" w:rsidR="0005019F" w:rsidRPr="00735584" w:rsidRDefault="0005019F" w:rsidP="0005019F">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F3292F"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540DAC6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727568E"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B30462C"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00F5DA" w14:textId="77777777" w:rsidR="0005019F" w:rsidRPr="00735584" w:rsidRDefault="0005019F" w:rsidP="0005019F">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DE48D4D"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65953E1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B9B8E56"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9B04573"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A64F5D6" w14:textId="77777777" w:rsidR="0005019F" w:rsidRPr="00735584" w:rsidRDefault="0005019F" w:rsidP="0005019F">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E380144"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674A5D6D"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97C78B0"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72EBA7A"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6B4992F" w14:textId="77777777" w:rsidR="0005019F" w:rsidRPr="00735584" w:rsidRDefault="0005019F" w:rsidP="0005019F">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9658920"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01D06F7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AEEFF68"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DC90655"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404C4A5" w14:textId="77777777" w:rsidR="0005019F" w:rsidRPr="00735584" w:rsidRDefault="0005019F" w:rsidP="0005019F">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5F8B8A6" w14:textId="77777777" w:rsidR="0005019F" w:rsidRPr="00735584" w:rsidRDefault="0005019F" w:rsidP="0005019F">
            <w:pPr>
              <w:rPr>
                <w:rFonts w:eastAsia="Batang"/>
                <w:i/>
                <w:szCs w:val="20"/>
              </w:rPr>
            </w:pPr>
            <w:r w:rsidRPr="00735584">
              <w:rPr>
                <w:rFonts w:eastAsia="Batang"/>
                <w:i/>
                <w:szCs w:val="20"/>
              </w:rPr>
              <w:t>0..1</w:t>
            </w:r>
          </w:p>
        </w:tc>
      </w:tr>
      <w:tr w:rsidR="0005019F" w:rsidRPr="008345BA" w14:paraId="3E6A6803" w14:textId="77777777" w:rsidTr="0005019F">
        <w:tc>
          <w:tcPr>
            <w:tcW w:w="2474" w:type="dxa"/>
          </w:tcPr>
          <w:p w14:paraId="345082FE" w14:textId="77777777" w:rsidR="0005019F" w:rsidRPr="008345BA" w:rsidRDefault="0005019F" w:rsidP="0005019F">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Pr>
                <w:szCs w:val="20"/>
                <w:lang w:eastAsia="sv-SE"/>
              </w:rPr>
              <w:t>role</w:t>
            </w:r>
            <w:r w:rsidRPr="008345BA">
              <w:rPr>
                <w:szCs w:val="20"/>
                <w:lang w:eastAsia="sv-SE"/>
              </w:rPr>
              <w:t>Code</w:t>
            </w:r>
          </w:p>
        </w:tc>
        <w:tc>
          <w:tcPr>
            <w:tcW w:w="2506" w:type="dxa"/>
          </w:tcPr>
          <w:p w14:paraId="0FBE198E" w14:textId="77777777" w:rsidR="0005019F" w:rsidRPr="008345BA" w:rsidRDefault="0005019F" w:rsidP="0005019F">
            <w:pPr>
              <w:rPr>
                <w:rFonts w:eastAsia="Batang"/>
                <w:szCs w:val="20"/>
              </w:rPr>
            </w:pPr>
            <w:r w:rsidRPr="008345BA">
              <w:rPr>
                <w:rFonts w:eastAsia="Batang"/>
                <w:szCs w:val="20"/>
              </w:rPr>
              <w:t>CVType</w:t>
            </w:r>
          </w:p>
        </w:tc>
        <w:tc>
          <w:tcPr>
            <w:tcW w:w="2925" w:type="dxa"/>
          </w:tcPr>
          <w:p w14:paraId="0AE70773" w14:textId="77777777" w:rsidR="0005019F" w:rsidRPr="008345BA" w:rsidRDefault="0005019F" w:rsidP="0005019F">
            <w:pPr>
              <w:rPr>
                <w:szCs w:val="20"/>
              </w:rPr>
            </w:pPr>
            <w:r w:rsidRPr="008345BA">
              <w:rPr>
                <w:szCs w:val="20"/>
              </w:rPr>
              <w:t>Beskriver utförarens roll.</w:t>
            </w:r>
          </w:p>
        </w:tc>
        <w:tc>
          <w:tcPr>
            <w:tcW w:w="1617" w:type="dxa"/>
          </w:tcPr>
          <w:p w14:paraId="5C15765B" w14:textId="77777777" w:rsidR="0005019F" w:rsidRPr="008345BA" w:rsidRDefault="0005019F" w:rsidP="0005019F">
            <w:pPr>
              <w:rPr>
                <w:rFonts w:eastAsia="Batang"/>
                <w:szCs w:val="20"/>
              </w:rPr>
            </w:pPr>
            <w:r w:rsidRPr="008345BA">
              <w:rPr>
                <w:rFonts w:eastAsia="Batang"/>
                <w:szCs w:val="20"/>
              </w:rPr>
              <w:t>1</w:t>
            </w:r>
          </w:p>
        </w:tc>
      </w:tr>
      <w:tr w:rsidR="0005019F" w:rsidRPr="000B3601" w14:paraId="6CCEC08F" w14:textId="77777777" w:rsidTr="0005019F">
        <w:tc>
          <w:tcPr>
            <w:tcW w:w="2474" w:type="dxa"/>
            <w:tcBorders>
              <w:top w:val="single" w:sz="4" w:space="0" w:color="auto"/>
              <w:left w:val="single" w:sz="4" w:space="0" w:color="auto"/>
              <w:bottom w:val="single" w:sz="4" w:space="0" w:color="auto"/>
              <w:right w:val="single" w:sz="4" w:space="0" w:color="auto"/>
            </w:tcBorders>
          </w:tcPr>
          <w:p w14:paraId="13250499"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0E2E1C54"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018594" w14:textId="77777777" w:rsidR="0005019F" w:rsidRPr="000B3601" w:rsidRDefault="0005019F" w:rsidP="0005019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476E480C"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7FE3E495" w14:textId="77777777" w:rsidTr="0005019F">
        <w:tc>
          <w:tcPr>
            <w:tcW w:w="2474" w:type="dxa"/>
            <w:tcBorders>
              <w:top w:val="single" w:sz="4" w:space="0" w:color="auto"/>
              <w:left w:val="single" w:sz="4" w:space="0" w:color="auto"/>
              <w:bottom w:val="single" w:sz="4" w:space="0" w:color="auto"/>
              <w:right w:val="single" w:sz="4" w:space="0" w:color="auto"/>
            </w:tcBorders>
          </w:tcPr>
          <w:p w14:paraId="52BE23BC"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36DD1D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1715B2" w14:textId="77777777" w:rsidR="0005019F" w:rsidRDefault="0005019F" w:rsidP="0005019F">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1BA80E2E" w14:textId="77777777" w:rsidR="0005019F" w:rsidRDefault="0005019F" w:rsidP="0005019F">
            <w:pPr>
              <w:rPr>
                <w:i/>
                <w:szCs w:val="20"/>
              </w:rPr>
            </w:pPr>
          </w:p>
          <w:p w14:paraId="1934BD40" w14:textId="77777777" w:rsidR="0005019F" w:rsidRPr="00485475" w:rsidRDefault="0005019F" w:rsidP="0005019F">
            <w:pPr>
              <w:rPr>
                <w:rFonts w:eastAsia="Times New Roman" w:cs="Arial"/>
                <w:i/>
                <w:color w:val="000000"/>
                <w:szCs w:val="20"/>
                <w:lang w:eastAsia="sv-SE"/>
              </w:rPr>
            </w:pPr>
            <w:r>
              <w:rPr>
                <w:i/>
                <w:szCs w:val="20"/>
              </w:rPr>
              <w:lastRenderedPageBreak/>
              <w:t>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174CFF1E" w14:textId="77777777" w:rsidR="0005019F" w:rsidRPr="000B3601" w:rsidRDefault="0005019F" w:rsidP="0005019F">
            <w:pPr>
              <w:rPr>
                <w:rFonts w:eastAsia="Batang"/>
                <w:i/>
                <w:szCs w:val="20"/>
              </w:rPr>
            </w:pPr>
            <w:r w:rsidRPr="000B3601">
              <w:rPr>
                <w:rFonts w:eastAsia="Batang"/>
                <w:i/>
                <w:szCs w:val="20"/>
              </w:rPr>
              <w:lastRenderedPageBreak/>
              <w:t>1</w:t>
            </w:r>
          </w:p>
        </w:tc>
      </w:tr>
      <w:tr w:rsidR="0005019F" w:rsidRPr="000B3601" w14:paraId="679E5D16" w14:textId="77777777" w:rsidTr="0005019F">
        <w:tc>
          <w:tcPr>
            <w:tcW w:w="2474" w:type="dxa"/>
            <w:tcBorders>
              <w:top w:val="single" w:sz="4" w:space="0" w:color="auto"/>
              <w:left w:val="single" w:sz="4" w:space="0" w:color="auto"/>
              <w:bottom w:val="single" w:sz="4" w:space="0" w:color="auto"/>
              <w:right w:val="single" w:sz="4" w:space="0" w:color="auto"/>
            </w:tcBorders>
          </w:tcPr>
          <w:p w14:paraId="64C51B4B" w14:textId="77777777" w:rsidR="0005019F" w:rsidRPr="000B3601" w:rsidRDefault="0005019F" w:rsidP="0005019F">
            <w:pPr>
              <w:rPr>
                <w:i/>
                <w:szCs w:val="20"/>
                <w:lang w:eastAsia="sv-SE"/>
              </w:rPr>
            </w:pPr>
            <w:r>
              <w:rPr>
                <w:i/>
                <w:szCs w:val="20"/>
                <w:lang w:eastAsia="sv-SE"/>
              </w:rPr>
              <w:lastRenderedPageBreak/>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8B4ED2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F9DF82" w14:textId="77777777" w:rsidR="0005019F" w:rsidRPr="000B3601" w:rsidRDefault="0005019F" w:rsidP="0005019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00053DF"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13B46942" w14:textId="77777777" w:rsidTr="0005019F">
        <w:tc>
          <w:tcPr>
            <w:tcW w:w="2474" w:type="dxa"/>
            <w:tcBorders>
              <w:top w:val="single" w:sz="4" w:space="0" w:color="auto"/>
              <w:left w:val="single" w:sz="4" w:space="0" w:color="auto"/>
              <w:bottom w:val="single" w:sz="4" w:space="0" w:color="auto"/>
              <w:right w:val="single" w:sz="4" w:space="0" w:color="auto"/>
            </w:tcBorders>
          </w:tcPr>
          <w:p w14:paraId="41661558"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44DB095"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7BEEEA" w14:textId="77777777" w:rsidR="0005019F" w:rsidRPr="000B3601" w:rsidRDefault="0005019F" w:rsidP="0005019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8955FC"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71E9F70A" w14:textId="77777777" w:rsidTr="0005019F">
        <w:tc>
          <w:tcPr>
            <w:tcW w:w="2474" w:type="dxa"/>
            <w:tcBorders>
              <w:top w:val="single" w:sz="4" w:space="0" w:color="auto"/>
              <w:left w:val="single" w:sz="4" w:space="0" w:color="auto"/>
              <w:bottom w:val="single" w:sz="4" w:space="0" w:color="auto"/>
              <w:right w:val="single" w:sz="4" w:space="0" w:color="auto"/>
            </w:tcBorders>
          </w:tcPr>
          <w:p w14:paraId="0B36D21C"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51273A7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F9B25A" w14:textId="77777777" w:rsidR="0005019F" w:rsidRPr="000B3601" w:rsidRDefault="0005019F" w:rsidP="0005019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E3C1477" w14:textId="77777777" w:rsidR="0005019F" w:rsidRPr="000B3601" w:rsidRDefault="0005019F" w:rsidP="0005019F">
            <w:pPr>
              <w:rPr>
                <w:rFonts w:eastAsia="Batang"/>
                <w:i/>
                <w:szCs w:val="20"/>
              </w:rPr>
            </w:pPr>
            <w:r w:rsidRPr="000B3601">
              <w:rPr>
                <w:rFonts w:eastAsia="Batang"/>
                <w:i/>
                <w:szCs w:val="20"/>
              </w:rPr>
              <w:t>0..1</w:t>
            </w:r>
          </w:p>
        </w:tc>
      </w:tr>
      <w:tr w:rsidR="0005019F" w:rsidRPr="00864746" w14:paraId="6A275EE9" w14:textId="77777777" w:rsidTr="0005019F">
        <w:tc>
          <w:tcPr>
            <w:tcW w:w="2474" w:type="dxa"/>
            <w:shd w:val="clear" w:color="auto" w:fill="D9D9D9" w:themeFill="background1" w:themeFillShade="D9"/>
          </w:tcPr>
          <w:p w14:paraId="37B7245C" w14:textId="77777777" w:rsidR="0005019F" w:rsidRPr="00C9666E" w:rsidRDefault="0005019F" w:rsidP="0005019F">
            <w:pPr>
              <w:rPr>
                <w:rFonts w:eastAsia="Batang"/>
                <w:szCs w:val="20"/>
              </w:rPr>
            </w:pPr>
            <w:r>
              <w:rPr>
                <w:szCs w:val="20"/>
                <w:lang w:eastAsia="sv-SE"/>
              </w:rPr>
              <w:t>device</w:t>
            </w:r>
          </w:p>
        </w:tc>
        <w:tc>
          <w:tcPr>
            <w:tcW w:w="2506" w:type="dxa"/>
            <w:shd w:val="clear" w:color="auto" w:fill="D9D9D9" w:themeFill="background1" w:themeFillShade="D9"/>
          </w:tcPr>
          <w:p w14:paraId="07FA9C4A" w14:textId="77777777" w:rsidR="0005019F" w:rsidRPr="00C9666E" w:rsidRDefault="0005019F" w:rsidP="0005019F">
            <w:pPr>
              <w:rPr>
                <w:rFonts w:eastAsia="Batang"/>
                <w:szCs w:val="20"/>
              </w:rPr>
            </w:pPr>
            <w:r w:rsidRPr="00C9666E">
              <w:rPr>
                <w:rFonts w:eastAsia="Batang"/>
                <w:szCs w:val="20"/>
              </w:rPr>
              <w:t>DeviceType</w:t>
            </w:r>
          </w:p>
        </w:tc>
        <w:tc>
          <w:tcPr>
            <w:tcW w:w="2925" w:type="dxa"/>
            <w:shd w:val="clear" w:color="auto" w:fill="D9D9D9" w:themeFill="background1" w:themeFillShade="D9"/>
          </w:tcPr>
          <w:p w14:paraId="344A8592" w14:textId="77777777" w:rsidR="0005019F" w:rsidRPr="00864746" w:rsidRDefault="0005019F" w:rsidP="0005019F">
            <w:pPr>
              <w:rPr>
                <w:rFonts w:eastAsia="Batang"/>
                <w:szCs w:val="20"/>
              </w:rPr>
            </w:pPr>
          </w:p>
        </w:tc>
        <w:tc>
          <w:tcPr>
            <w:tcW w:w="1617" w:type="dxa"/>
            <w:shd w:val="clear" w:color="auto" w:fill="D9D9D9" w:themeFill="background1" w:themeFillShade="D9"/>
          </w:tcPr>
          <w:p w14:paraId="29F2FED8" w14:textId="77777777" w:rsidR="0005019F" w:rsidRPr="00864746" w:rsidRDefault="0005019F" w:rsidP="0005019F">
            <w:pPr>
              <w:rPr>
                <w:rFonts w:eastAsia="Batang"/>
                <w:szCs w:val="20"/>
              </w:rPr>
            </w:pPr>
            <w:r w:rsidRPr="00864746">
              <w:rPr>
                <w:rFonts w:eastAsia="Batang"/>
                <w:szCs w:val="20"/>
              </w:rPr>
              <w:t>0..1</w:t>
            </w:r>
          </w:p>
        </w:tc>
      </w:tr>
      <w:tr w:rsidR="0005019F" w:rsidRPr="00D96D4F" w14:paraId="0E006659" w14:textId="77777777" w:rsidTr="0005019F">
        <w:tc>
          <w:tcPr>
            <w:tcW w:w="2474" w:type="dxa"/>
          </w:tcPr>
          <w:p w14:paraId="03710490" w14:textId="77777777" w:rsidR="0005019F" w:rsidRPr="00C9666E" w:rsidRDefault="0005019F" w:rsidP="0005019F">
            <w:pPr>
              <w:rPr>
                <w:rFonts w:eastAsia="Batang"/>
                <w:szCs w:val="20"/>
              </w:rPr>
            </w:pPr>
            <w:r w:rsidRPr="00C9666E">
              <w:rPr>
                <w:rFonts w:eastAsia="Batang"/>
                <w:szCs w:val="20"/>
              </w:rPr>
              <w:t>../DeviceType.id</w:t>
            </w:r>
          </w:p>
        </w:tc>
        <w:tc>
          <w:tcPr>
            <w:tcW w:w="2506" w:type="dxa"/>
          </w:tcPr>
          <w:p w14:paraId="21C8BBB7" w14:textId="77777777" w:rsidR="0005019F" w:rsidRPr="00C9666E" w:rsidRDefault="0005019F" w:rsidP="0005019F">
            <w:pPr>
              <w:rPr>
                <w:rFonts w:eastAsia="Batang"/>
                <w:szCs w:val="20"/>
              </w:rPr>
            </w:pPr>
            <w:r w:rsidRPr="00C9666E">
              <w:rPr>
                <w:rFonts w:eastAsia="Batang"/>
                <w:szCs w:val="20"/>
              </w:rPr>
              <w:t>IIType</w:t>
            </w:r>
          </w:p>
        </w:tc>
        <w:tc>
          <w:tcPr>
            <w:tcW w:w="2925" w:type="dxa"/>
          </w:tcPr>
          <w:p w14:paraId="2CD6262F" w14:textId="77777777" w:rsidR="0005019F" w:rsidRPr="00C038EC" w:rsidRDefault="0005019F" w:rsidP="0005019F">
            <w:pPr>
              <w:rPr>
                <w:rFonts w:cs="Arial"/>
                <w:szCs w:val="20"/>
              </w:rPr>
            </w:pPr>
            <w:r>
              <w:rPr>
                <w:rFonts w:cs="Arial"/>
                <w:szCs w:val="20"/>
              </w:rPr>
              <w:t>GTIN nummer följt av kodnummer.</w:t>
            </w:r>
          </w:p>
        </w:tc>
        <w:tc>
          <w:tcPr>
            <w:tcW w:w="1617" w:type="dxa"/>
          </w:tcPr>
          <w:p w14:paraId="2E83B696" w14:textId="77777777" w:rsidR="0005019F" w:rsidRPr="00C9666E" w:rsidRDefault="0005019F" w:rsidP="0005019F">
            <w:pPr>
              <w:rPr>
                <w:rFonts w:eastAsia="Batang"/>
                <w:szCs w:val="20"/>
              </w:rPr>
            </w:pPr>
            <w:r w:rsidRPr="00C9666E">
              <w:rPr>
                <w:rFonts w:eastAsia="Batang"/>
                <w:szCs w:val="20"/>
              </w:rPr>
              <w:t>0..1</w:t>
            </w:r>
          </w:p>
        </w:tc>
      </w:tr>
      <w:tr w:rsidR="0005019F" w:rsidRPr="00C038EC" w14:paraId="329868AB" w14:textId="77777777" w:rsidTr="0005019F">
        <w:tc>
          <w:tcPr>
            <w:tcW w:w="2474" w:type="dxa"/>
            <w:tcBorders>
              <w:top w:val="single" w:sz="4" w:space="0" w:color="auto"/>
              <w:left w:val="single" w:sz="4" w:space="0" w:color="auto"/>
              <w:bottom w:val="single" w:sz="4" w:space="0" w:color="auto"/>
              <w:right w:val="single" w:sz="4" w:space="0" w:color="auto"/>
            </w:tcBorders>
          </w:tcPr>
          <w:p w14:paraId="40630D3E" w14:textId="77777777" w:rsidR="0005019F" w:rsidRPr="00C038EC" w:rsidRDefault="0005019F" w:rsidP="0005019F">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32FFE41B"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EBED2" w14:textId="77777777" w:rsidR="0005019F" w:rsidRPr="00C038EC" w:rsidRDefault="0005019F" w:rsidP="0005019F">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54B3E0F" w14:textId="77777777" w:rsidR="0005019F" w:rsidRPr="00C038EC" w:rsidRDefault="0005019F" w:rsidP="0005019F">
            <w:pPr>
              <w:rPr>
                <w:rFonts w:eastAsia="Batang"/>
                <w:i/>
                <w:szCs w:val="20"/>
              </w:rPr>
            </w:pPr>
            <w:r w:rsidRPr="00C038EC">
              <w:rPr>
                <w:rFonts w:eastAsia="Batang"/>
                <w:i/>
                <w:szCs w:val="20"/>
              </w:rPr>
              <w:t>1</w:t>
            </w:r>
          </w:p>
        </w:tc>
      </w:tr>
      <w:tr w:rsidR="0005019F" w:rsidRPr="00C038EC" w14:paraId="2CB94942" w14:textId="77777777" w:rsidTr="0005019F">
        <w:tc>
          <w:tcPr>
            <w:tcW w:w="2474" w:type="dxa"/>
            <w:tcBorders>
              <w:top w:val="single" w:sz="4" w:space="0" w:color="auto"/>
              <w:left w:val="single" w:sz="4" w:space="0" w:color="auto"/>
              <w:bottom w:val="single" w:sz="4" w:space="0" w:color="auto"/>
              <w:right w:val="single" w:sz="4" w:space="0" w:color="auto"/>
            </w:tcBorders>
          </w:tcPr>
          <w:p w14:paraId="1BF429D6" w14:textId="77777777" w:rsidR="0005019F" w:rsidRPr="00C038EC" w:rsidRDefault="0005019F" w:rsidP="0005019F">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0F5B5B0"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47C43A" w14:textId="77777777" w:rsidR="0005019F" w:rsidRPr="00C038EC" w:rsidRDefault="0005019F" w:rsidP="0005019F">
            <w:pPr>
              <w:rPr>
                <w:rFonts w:cs="Arial"/>
                <w:i/>
                <w:szCs w:val="20"/>
              </w:rPr>
            </w:pPr>
            <w:r w:rsidRPr="00C038EC">
              <w:rPr>
                <w:rFonts w:cs="Arial"/>
                <w:i/>
                <w:szCs w:val="20"/>
              </w:rPr>
              <w:t xml:space="preserve">Extension sätts till </w:t>
            </w:r>
            <w:r>
              <w:rPr>
                <w:rFonts w:cs="Arial"/>
                <w:i/>
                <w:szCs w:val="20"/>
              </w:rPr>
              <w:t>GT</w:t>
            </w:r>
            <w:r w:rsidRPr="00C038EC">
              <w:rPr>
                <w:rFonts w:cs="Arial"/>
                <w:i/>
                <w:szCs w:val="20"/>
              </w:rPr>
              <w:t>IN nummer.</w:t>
            </w:r>
          </w:p>
        </w:tc>
        <w:tc>
          <w:tcPr>
            <w:tcW w:w="1617" w:type="dxa"/>
            <w:tcBorders>
              <w:top w:val="single" w:sz="4" w:space="0" w:color="auto"/>
              <w:left w:val="single" w:sz="4" w:space="0" w:color="auto"/>
              <w:bottom w:val="single" w:sz="4" w:space="0" w:color="auto"/>
              <w:right w:val="single" w:sz="4" w:space="0" w:color="auto"/>
            </w:tcBorders>
          </w:tcPr>
          <w:p w14:paraId="753FD41D" w14:textId="77777777" w:rsidR="0005019F" w:rsidRPr="00C038EC" w:rsidRDefault="0005019F" w:rsidP="0005019F">
            <w:pPr>
              <w:rPr>
                <w:rFonts w:eastAsia="Batang"/>
                <w:i/>
                <w:szCs w:val="20"/>
              </w:rPr>
            </w:pPr>
            <w:r w:rsidRPr="00C038EC">
              <w:rPr>
                <w:rFonts w:eastAsia="Batang"/>
                <w:i/>
                <w:szCs w:val="20"/>
              </w:rPr>
              <w:t>1</w:t>
            </w:r>
          </w:p>
        </w:tc>
      </w:tr>
      <w:tr w:rsidR="0005019F" w:rsidRPr="00D96D4F" w14:paraId="36CAC173" w14:textId="77777777" w:rsidTr="0005019F">
        <w:tc>
          <w:tcPr>
            <w:tcW w:w="2474" w:type="dxa"/>
          </w:tcPr>
          <w:p w14:paraId="5B3C3208" w14:textId="77777777" w:rsidR="0005019F" w:rsidRPr="00B75512" w:rsidRDefault="0005019F" w:rsidP="0005019F">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2F583A91" w14:textId="77777777" w:rsidR="0005019F" w:rsidRPr="00B75512" w:rsidRDefault="0005019F" w:rsidP="0005019F">
            <w:pPr>
              <w:rPr>
                <w:rFonts w:eastAsia="Batang"/>
                <w:szCs w:val="20"/>
                <w:lang w:val="en-GB"/>
              </w:rPr>
            </w:pPr>
            <w:r>
              <w:rPr>
                <w:rFonts w:eastAsia="Batang"/>
                <w:szCs w:val="20"/>
                <w:lang w:val="en-GB"/>
              </w:rPr>
              <w:t>CVType</w:t>
            </w:r>
          </w:p>
        </w:tc>
        <w:tc>
          <w:tcPr>
            <w:tcW w:w="2925" w:type="dxa"/>
          </w:tcPr>
          <w:p w14:paraId="66CBA876" w14:textId="77777777" w:rsidR="0005019F" w:rsidRPr="00091F1D" w:rsidRDefault="0005019F" w:rsidP="0005019F">
            <w:pPr>
              <w:rPr>
                <w:rFonts w:cs="Arial"/>
              </w:rPr>
            </w:pPr>
            <w:r w:rsidRPr="00091F1D">
              <w:rPr>
                <w:rFonts w:cs="Arial"/>
                <w:szCs w:val="20"/>
              </w:rPr>
              <w:t>Det kodade värdet anger vilken typ av apparat det gäller.</w:t>
            </w:r>
          </w:p>
          <w:p w14:paraId="2E0AA444" w14:textId="77777777" w:rsidR="0005019F" w:rsidRPr="00091F1D" w:rsidRDefault="0005019F" w:rsidP="0005019F">
            <w:pPr>
              <w:rPr>
                <w:rFonts w:cs="Arial"/>
              </w:rPr>
            </w:pPr>
          </w:p>
        </w:tc>
        <w:tc>
          <w:tcPr>
            <w:tcW w:w="1617" w:type="dxa"/>
          </w:tcPr>
          <w:p w14:paraId="694C7FAB" w14:textId="77777777" w:rsidR="0005019F" w:rsidRPr="00D96D4F" w:rsidRDefault="0005019F" w:rsidP="0005019F">
            <w:pPr>
              <w:rPr>
                <w:rFonts w:eastAsia="Batang"/>
                <w:szCs w:val="20"/>
                <w:lang w:val="en-US"/>
              </w:rPr>
            </w:pPr>
            <w:r>
              <w:rPr>
                <w:rFonts w:eastAsia="Batang"/>
                <w:szCs w:val="20"/>
                <w:lang w:val="en-US"/>
              </w:rPr>
              <w:t>0..1</w:t>
            </w:r>
          </w:p>
        </w:tc>
      </w:tr>
      <w:tr w:rsidR="0005019F" w:rsidRPr="00C038EC" w14:paraId="41F1342F" w14:textId="77777777" w:rsidTr="0005019F">
        <w:tc>
          <w:tcPr>
            <w:tcW w:w="2474" w:type="dxa"/>
            <w:tcBorders>
              <w:top w:val="single" w:sz="4" w:space="0" w:color="auto"/>
              <w:left w:val="single" w:sz="4" w:space="0" w:color="auto"/>
              <w:bottom w:val="single" w:sz="4" w:space="0" w:color="auto"/>
              <w:right w:val="single" w:sz="4" w:space="0" w:color="auto"/>
            </w:tcBorders>
          </w:tcPr>
          <w:p w14:paraId="1B6C3C0F"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2248D8C7"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B10F27" w14:textId="77777777" w:rsidR="0005019F" w:rsidRPr="00C038EC" w:rsidRDefault="0005019F" w:rsidP="0005019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269F223D" w14:textId="77777777" w:rsidR="0005019F" w:rsidRPr="00C038EC" w:rsidRDefault="0005019F" w:rsidP="0005019F">
            <w:pPr>
              <w:rPr>
                <w:rFonts w:eastAsia="Batang"/>
                <w:i/>
                <w:szCs w:val="20"/>
                <w:lang w:val="en-US"/>
              </w:rPr>
            </w:pPr>
            <w:r w:rsidRPr="00C038EC">
              <w:rPr>
                <w:rFonts w:eastAsia="Batang"/>
                <w:i/>
                <w:szCs w:val="20"/>
                <w:lang w:val="en-US"/>
              </w:rPr>
              <w:t>1</w:t>
            </w:r>
          </w:p>
        </w:tc>
      </w:tr>
      <w:tr w:rsidR="0005019F" w:rsidRPr="00C038EC" w14:paraId="47797FBA" w14:textId="77777777" w:rsidTr="0005019F">
        <w:tc>
          <w:tcPr>
            <w:tcW w:w="2474" w:type="dxa"/>
            <w:tcBorders>
              <w:top w:val="single" w:sz="4" w:space="0" w:color="auto"/>
              <w:left w:val="single" w:sz="4" w:space="0" w:color="auto"/>
              <w:bottom w:val="single" w:sz="4" w:space="0" w:color="auto"/>
              <w:right w:val="single" w:sz="4" w:space="0" w:color="auto"/>
            </w:tcBorders>
          </w:tcPr>
          <w:p w14:paraId="5D6BC77D" w14:textId="77777777" w:rsidR="0005019F" w:rsidRPr="007C05D8" w:rsidRDefault="0005019F" w:rsidP="0005019F">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0AD0ED24" w14:textId="77777777" w:rsidR="0005019F" w:rsidRPr="007C05D8" w:rsidRDefault="0005019F" w:rsidP="0005019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C2632AE" w14:textId="77777777" w:rsidR="0005019F" w:rsidRPr="007C05D8" w:rsidRDefault="0005019F" w:rsidP="0005019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30730452" w14:textId="77777777" w:rsidR="0005019F" w:rsidRPr="00C038EC" w:rsidRDefault="0005019F" w:rsidP="0005019F">
            <w:pPr>
              <w:rPr>
                <w:rFonts w:eastAsia="Batang"/>
                <w:i/>
                <w:szCs w:val="20"/>
                <w:lang w:val="en-US"/>
              </w:rPr>
            </w:pPr>
            <w:r w:rsidRPr="007C05D8">
              <w:rPr>
                <w:rFonts w:eastAsia="Batang"/>
                <w:i/>
                <w:szCs w:val="20"/>
                <w:lang w:val="en-US"/>
              </w:rPr>
              <w:t>1</w:t>
            </w:r>
          </w:p>
        </w:tc>
      </w:tr>
      <w:tr w:rsidR="0005019F" w:rsidRPr="00C038EC" w14:paraId="0D4831E7" w14:textId="77777777" w:rsidTr="0005019F">
        <w:tc>
          <w:tcPr>
            <w:tcW w:w="2474" w:type="dxa"/>
            <w:tcBorders>
              <w:top w:val="single" w:sz="4" w:space="0" w:color="auto"/>
              <w:left w:val="single" w:sz="4" w:space="0" w:color="auto"/>
              <w:bottom w:val="single" w:sz="4" w:space="0" w:color="auto"/>
              <w:right w:val="single" w:sz="4" w:space="0" w:color="auto"/>
            </w:tcBorders>
          </w:tcPr>
          <w:p w14:paraId="1B25D66B"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159F842A"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9E0910" w14:textId="77777777" w:rsidR="0005019F" w:rsidRPr="00C038EC" w:rsidRDefault="0005019F" w:rsidP="0005019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0CE816F"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84D0D1B" w14:textId="77777777" w:rsidTr="0005019F">
        <w:tc>
          <w:tcPr>
            <w:tcW w:w="2474" w:type="dxa"/>
            <w:tcBorders>
              <w:top w:val="single" w:sz="4" w:space="0" w:color="auto"/>
              <w:left w:val="single" w:sz="4" w:space="0" w:color="auto"/>
              <w:bottom w:val="single" w:sz="4" w:space="0" w:color="auto"/>
              <w:right w:val="single" w:sz="4" w:space="0" w:color="auto"/>
            </w:tcBorders>
          </w:tcPr>
          <w:p w14:paraId="25AF35B3"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4DABDDA5"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62DB51" w14:textId="77777777" w:rsidR="0005019F" w:rsidRPr="00C038EC" w:rsidRDefault="0005019F" w:rsidP="0005019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84A8D0"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3F1F5BD" w14:textId="77777777" w:rsidTr="0005019F">
        <w:tc>
          <w:tcPr>
            <w:tcW w:w="2474" w:type="dxa"/>
            <w:tcBorders>
              <w:top w:val="single" w:sz="4" w:space="0" w:color="auto"/>
              <w:left w:val="single" w:sz="4" w:space="0" w:color="auto"/>
              <w:bottom w:val="single" w:sz="4" w:space="0" w:color="auto"/>
              <w:right w:val="single" w:sz="4" w:space="0" w:color="auto"/>
            </w:tcBorders>
          </w:tcPr>
          <w:p w14:paraId="5EFC7A9B"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6F8762F"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DAB5CD" w14:textId="77777777" w:rsidR="0005019F" w:rsidRPr="00C038EC" w:rsidRDefault="0005019F" w:rsidP="0005019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7D534F" w14:textId="77777777" w:rsidR="0005019F" w:rsidRPr="009B5733" w:rsidRDefault="0005019F" w:rsidP="0005019F">
            <w:pPr>
              <w:rPr>
                <w:rFonts w:eastAsia="Batang"/>
                <w:i/>
                <w:szCs w:val="20"/>
              </w:rPr>
            </w:pPr>
            <w:r w:rsidRPr="009B5733">
              <w:rPr>
                <w:rFonts w:eastAsia="Batang"/>
                <w:i/>
                <w:szCs w:val="20"/>
              </w:rPr>
              <w:t>0..1</w:t>
            </w:r>
          </w:p>
        </w:tc>
      </w:tr>
      <w:tr w:rsidR="0005019F" w:rsidRPr="00D96D4F" w14:paraId="71512B35" w14:textId="77777777" w:rsidTr="0005019F">
        <w:tc>
          <w:tcPr>
            <w:tcW w:w="2474" w:type="dxa"/>
          </w:tcPr>
          <w:p w14:paraId="446D06B0" w14:textId="77777777" w:rsidR="0005019F" w:rsidRPr="009B5733" w:rsidRDefault="0005019F" w:rsidP="0005019F">
            <w:pPr>
              <w:rPr>
                <w:rFonts w:eastAsia="Batang"/>
                <w:szCs w:val="20"/>
              </w:rPr>
            </w:pPr>
            <w:r w:rsidRPr="009B5733">
              <w:rPr>
                <w:rFonts w:eastAsia="Batang"/>
                <w:szCs w:val="20"/>
              </w:rPr>
              <w:t>../DeviceType.manufacturereModelName</w:t>
            </w:r>
          </w:p>
        </w:tc>
        <w:tc>
          <w:tcPr>
            <w:tcW w:w="2506" w:type="dxa"/>
          </w:tcPr>
          <w:p w14:paraId="25A65C2A" w14:textId="77777777" w:rsidR="0005019F" w:rsidRPr="009B5733" w:rsidRDefault="0005019F" w:rsidP="0005019F">
            <w:pPr>
              <w:rPr>
                <w:rFonts w:eastAsia="Batang"/>
                <w:szCs w:val="20"/>
              </w:rPr>
            </w:pPr>
            <w:r w:rsidRPr="009B5733">
              <w:rPr>
                <w:rFonts w:eastAsia="Batang"/>
                <w:szCs w:val="20"/>
              </w:rPr>
              <w:t>String</w:t>
            </w:r>
          </w:p>
        </w:tc>
        <w:tc>
          <w:tcPr>
            <w:tcW w:w="2925" w:type="dxa"/>
          </w:tcPr>
          <w:p w14:paraId="7A2A8302" w14:textId="77777777" w:rsidR="0005019F" w:rsidRPr="00091F1D" w:rsidRDefault="0005019F" w:rsidP="0005019F">
            <w:pPr>
              <w:rPr>
                <w:rFonts w:eastAsia="Batang"/>
                <w:szCs w:val="20"/>
              </w:rPr>
            </w:pPr>
            <w:r w:rsidRPr="00091F1D">
              <w:rPr>
                <w:rFonts w:cs="Arial"/>
                <w:szCs w:val="20"/>
              </w:rPr>
              <w:t>Tillverkarens benämning på modellnamnet.</w:t>
            </w:r>
          </w:p>
        </w:tc>
        <w:tc>
          <w:tcPr>
            <w:tcW w:w="1617" w:type="dxa"/>
          </w:tcPr>
          <w:p w14:paraId="4BF0D611" w14:textId="77777777" w:rsidR="0005019F" w:rsidRPr="009B5733" w:rsidRDefault="0005019F" w:rsidP="0005019F">
            <w:pPr>
              <w:rPr>
                <w:rFonts w:eastAsia="Batang"/>
                <w:szCs w:val="20"/>
              </w:rPr>
            </w:pPr>
            <w:r w:rsidRPr="009B5733">
              <w:rPr>
                <w:rFonts w:eastAsia="Batang"/>
                <w:szCs w:val="20"/>
              </w:rPr>
              <w:t>0..1</w:t>
            </w:r>
          </w:p>
        </w:tc>
      </w:tr>
      <w:tr w:rsidR="0005019F" w:rsidRPr="008345BA" w14:paraId="0796F423" w14:textId="77777777" w:rsidTr="0005019F">
        <w:tc>
          <w:tcPr>
            <w:tcW w:w="2474" w:type="dxa"/>
            <w:shd w:val="clear" w:color="auto" w:fill="D9D9D9" w:themeFill="background1" w:themeFillShade="D9"/>
          </w:tcPr>
          <w:p w14:paraId="51F372B5" w14:textId="77777777" w:rsidR="0005019F" w:rsidRPr="008345BA" w:rsidRDefault="0005019F" w:rsidP="0005019F">
            <w:pPr>
              <w:rPr>
                <w:lang w:val="en-GB"/>
              </w:rPr>
            </w:pPr>
            <w:r w:rsidRPr="008345BA">
              <w:rPr>
                <w:lang w:eastAsia="sv-SE"/>
              </w:rPr>
              <w:t>Location</w:t>
            </w:r>
          </w:p>
        </w:tc>
        <w:tc>
          <w:tcPr>
            <w:tcW w:w="2506" w:type="dxa"/>
            <w:shd w:val="clear" w:color="auto" w:fill="D9D9D9" w:themeFill="background1" w:themeFillShade="D9"/>
          </w:tcPr>
          <w:p w14:paraId="03847DAC" w14:textId="77777777" w:rsidR="0005019F" w:rsidRPr="008345BA" w:rsidRDefault="0005019F" w:rsidP="0005019F">
            <w:pPr>
              <w:rPr>
                <w:lang w:val="en-GB"/>
              </w:rPr>
            </w:pPr>
            <w:r w:rsidRPr="008345BA">
              <w:rPr>
                <w:lang w:val="en-GB"/>
              </w:rPr>
              <w:t>LocationType</w:t>
            </w:r>
          </w:p>
        </w:tc>
        <w:tc>
          <w:tcPr>
            <w:tcW w:w="2925" w:type="dxa"/>
            <w:shd w:val="clear" w:color="auto" w:fill="D9D9D9" w:themeFill="background1" w:themeFillShade="D9"/>
          </w:tcPr>
          <w:p w14:paraId="0CD5E2E3" w14:textId="77777777" w:rsidR="0005019F" w:rsidRPr="008345BA" w:rsidRDefault="0005019F" w:rsidP="0005019F"/>
        </w:tc>
        <w:tc>
          <w:tcPr>
            <w:tcW w:w="1617" w:type="dxa"/>
            <w:shd w:val="clear" w:color="auto" w:fill="D9D9D9" w:themeFill="background1" w:themeFillShade="D9"/>
          </w:tcPr>
          <w:p w14:paraId="046DE92C" w14:textId="77777777" w:rsidR="0005019F" w:rsidRPr="008345BA" w:rsidRDefault="0005019F" w:rsidP="0005019F">
            <w:r w:rsidRPr="008345BA">
              <w:t>0..1</w:t>
            </w:r>
          </w:p>
        </w:tc>
      </w:tr>
      <w:tr w:rsidR="0005019F" w:rsidRPr="008345BA" w14:paraId="7E7608A9" w14:textId="77777777" w:rsidTr="0005019F">
        <w:tc>
          <w:tcPr>
            <w:tcW w:w="2474" w:type="dxa"/>
          </w:tcPr>
          <w:p w14:paraId="45208A34" w14:textId="77777777" w:rsidR="0005019F" w:rsidRPr="00894EEA" w:rsidRDefault="0005019F" w:rsidP="0005019F">
            <w:r w:rsidRPr="00894EEA">
              <w:t>../</w:t>
            </w:r>
            <w:r w:rsidRPr="008345BA">
              <w:rPr>
                <w:lang w:val="en-GB"/>
              </w:rPr>
              <w:t>LocationType.</w:t>
            </w:r>
            <w:r w:rsidRPr="00894EEA">
              <w:t>id</w:t>
            </w:r>
          </w:p>
        </w:tc>
        <w:tc>
          <w:tcPr>
            <w:tcW w:w="2506" w:type="dxa"/>
          </w:tcPr>
          <w:p w14:paraId="0C62BC2B" w14:textId="77777777" w:rsidR="0005019F" w:rsidRPr="00894EEA" w:rsidRDefault="0005019F" w:rsidP="0005019F">
            <w:r w:rsidRPr="00894EEA">
              <w:t>IIType</w:t>
            </w:r>
          </w:p>
        </w:tc>
        <w:tc>
          <w:tcPr>
            <w:tcW w:w="2925" w:type="dxa"/>
          </w:tcPr>
          <w:p w14:paraId="42D977D7" w14:textId="77777777" w:rsidR="0005019F" w:rsidRPr="008345BA" w:rsidRDefault="0005019F" w:rsidP="0005019F">
            <w:r>
              <w:rPr>
                <w:rFonts w:cs="Arial"/>
              </w:rPr>
              <w:t xml:space="preserve">Identifiering för platsen. Anges om platsen är en vårdenhet. </w:t>
            </w:r>
          </w:p>
        </w:tc>
        <w:tc>
          <w:tcPr>
            <w:tcW w:w="1617" w:type="dxa"/>
          </w:tcPr>
          <w:p w14:paraId="2BD7521E" w14:textId="77777777" w:rsidR="0005019F" w:rsidRPr="00894EEA" w:rsidRDefault="0005019F" w:rsidP="0005019F">
            <w:r w:rsidRPr="00894EEA">
              <w:t>0..1</w:t>
            </w:r>
          </w:p>
        </w:tc>
      </w:tr>
      <w:tr w:rsidR="0005019F" w:rsidRPr="0087117C" w14:paraId="674896F0" w14:textId="77777777" w:rsidTr="0005019F">
        <w:tc>
          <w:tcPr>
            <w:tcW w:w="2474" w:type="dxa"/>
            <w:tcBorders>
              <w:top w:val="single" w:sz="4" w:space="0" w:color="auto"/>
              <w:left w:val="single" w:sz="4" w:space="0" w:color="auto"/>
              <w:bottom w:val="single" w:sz="4" w:space="0" w:color="auto"/>
              <w:right w:val="single" w:sz="4" w:space="0" w:color="auto"/>
            </w:tcBorders>
          </w:tcPr>
          <w:p w14:paraId="11372B57" w14:textId="77777777" w:rsidR="0005019F" w:rsidRPr="0087117C" w:rsidRDefault="0005019F" w:rsidP="0005019F">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C866A79"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BAF4A79" w14:textId="77777777" w:rsidR="0005019F" w:rsidRPr="0087117C" w:rsidRDefault="0005019F" w:rsidP="0005019F">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2EC8C55F" w14:textId="77777777" w:rsidR="0005019F" w:rsidRPr="0087117C" w:rsidRDefault="0005019F" w:rsidP="0005019F">
            <w:pPr>
              <w:rPr>
                <w:i/>
              </w:rPr>
            </w:pPr>
            <w:r w:rsidRPr="0087117C">
              <w:rPr>
                <w:i/>
              </w:rPr>
              <w:t>1</w:t>
            </w:r>
          </w:p>
        </w:tc>
      </w:tr>
      <w:tr w:rsidR="0005019F" w:rsidRPr="0087117C" w14:paraId="0035BED2" w14:textId="77777777" w:rsidTr="0005019F">
        <w:tc>
          <w:tcPr>
            <w:tcW w:w="2474" w:type="dxa"/>
            <w:tcBorders>
              <w:top w:val="single" w:sz="4" w:space="0" w:color="auto"/>
              <w:left w:val="single" w:sz="4" w:space="0" w:color="auto"/>
              <w:bottom w:val="single" w:sz="4" w:space="0" w:color="auto"/>
              <w:right w:val="single" w:sz="4" w:space="0" w:color="auto"/>
            </w:tcBorders>
          </w:tcPr>
          <w:p w14:paraId="66D375B0" w14:textId="77777777" w:rsidR="0005019F" w:rsidRPr="0087117C" w:rsidRDefault="0005019F" w:rsidP="0005019F">
            <w:pPr>
              <w:rPr>
                <w:i/>
              </w:rPr>
            </w:pPr>
            <w:r w:rsidRPr="0087117C">
              <w:rPr>
                <w:i/>
              </w:rPr>
              <w:lastRenderedPageBreak/>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5956CE7B"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723C33F3" w14:textId="77777777" w:rsidR="0005019F" w:rsidRPr="0087117C" w:rsidRDefault="0005019F" w:rsidP="0005019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0AA1E75E" w14:textId="77777777" w:rsidR="0005019F" w:rsidRPr="0087117C" w:rsidRDefault="0005019F" w:rsidP="0005019F">
            <w:pPr>
              <w:rPr>
                <w:i/>
              </w:rPr>
            </w:pPr>
            <w:r w:rsidRPr="0087117C">
              <w:rPr>
                <w:i/>
              </w:rPr>
              <w:t>1</w:t>
            </w:r>
          </w:p>
        </w:tc>
      </w:tr>
      <w:tr w:rsidR="0005019F" w:rsidRPr="008345BA" w14:paraId="0738C7AF" w14:textId="77777777" w:rsidTr="0005019F">
        <w:tc>
          <w:tcPr>
            <w:tcW w:w="2474" w:type="dxa"/>
          </w:tcPr>
          <w:p w14:paraId="28E61E36" w14:textId="77777777" w:rsidR="0005019F" w:rsidRPr="00894EEA" w:rsidRDefault="0005019F" w:rsidP="0005019F">
            <w:r w:rsidRPr="00894EEA">
              <w:t>../LocationType.name</w:t>
            </w:r>
            <w:r>
              <w:t>*</w:t>
            </w:r>
          </w:p>
        </w:tc>
        <w:tc>
          <w:tcPr>
            <w:tcW w:w="2506" w:type="dxa"/>
          </w:tcPr>
          <w:p w14:paraId="1F21BFA2" w14:textId="77777777" w:rsidR="0005019F" w:rsidRPr="001107D1" w:rsidRDefault="0005019F" w:rsidP="0005019F">
            <w:pPr>
              <w:rPr>
                <w:lang w:val="en-GB"/>
              </w:rPr>
            </w:pPr>
            <w:r w:rsidRPr="001107D1">
              <w:rPr>
                <w:lang w:val="en-GB"/>
              </w:rPr>
              <w:t>String</w:t>
            </w:r>
          </w:p>
        </w:tc>
        <w:tc>
          <w:tcPr>
            <w:tcW w:w="2925" w:type="dxa"/>
          </w:tcPr>
          <w:p w14:paraId="6CC16CAF" w14:textId="77777777" w:rsidR="0005019F" w:rsidRPr="008345BA" w:rsidRDefault="0005019F" w:rsidP="0005019F">
            <w:pPr>
              <w:rPr>
                <w:rFonts w:cs="Arial"/>
              </w:rPr>
            </w:pPr>
            <w:r w:rsidRPr="008345BA">
              <w:rPr>
                <w:rFonts w:cs="Arial"/>
              </w:rPr>
              <w:t>Namn på den plats där observation har genomförts.</w:t>
            </w:r>
          </w:p>
          <w:p w14:paraId="537376AD" w14:textId="77777777" w:rsidR="0005019F" w:rsidRPr="008345BA" w:rsidRDefault="0005019F" w:rsidP="0005019F">
            <w:r>
              <w:rPr>
                <w:rFonts w:cs="Arial"/>
              </w:rPr>
              <w:t>(Fält 2b)</w:t>
            </w:r>
          </w:p>
        </w:tc>
        <w:tc>
          <w:tcPr>
            <w:tcW w:w="1617" w:type="dxa"/>
          </w:tcPr>
          <w:p w14:paraId="0F9CA37E" w14:textId="77777777" w:rsidR="0005019F" w:rsidRPr="008345BA" w:rsidRDefault="0005019F" w:rsidP="0005019F">
            <w:pPr>
              <w:rPr>
                <w:lang w:val="en-US"/>
              </w:rPr>
            </w:pPr>
            <w:r w:rsidRPr="008345BA">
              <w:rPr>
                <w:lang w:val="en-US"/>
              </w:rPr>
              <w:t>1</w:t>
            </w:r>
          </w:p>
        </w:tc>
      </w:tr>
      <w:tr w:rsidR="0005019F" w:rsidRPr="008345BA" w14:paraId="16121AF7" w14:textId="77777777" w:rsidTr="0005019F">
        <w:tc>
          <w:tcPr>
            <w:tcW w:w="2474" w:type="dxa"/>
          </w:tcPr>
          <w:p w14:paraId="28512CD0" w14:textId="77777777" w:rsidR="0005019F" w:rsidRPr="008345BA" w:rsidRDefault="0005019F" w:rsidP="0005019F">
            <w:pPr>
              <w:rPr>
                <w:lang w:val="en-GB"/>
              </w:rPr>
            </w:pPr>
            <w:r w:rsidRPr="008345BA">
              <w:rPr>
                <w:lang w:val="en-GB"/>
              </w:rPr>
              <w:t>../LocationType.address</w:t>
            </w:r>
          </w:p>
        </w:tc>
        <w:tc>
          <w:tcPr>
            <w:tcW w:w="2506" w:type="dxa"/>
          </w:tcPr>
          <w:p w14:paraId="4D30EFCB" w14:textId="77777777" w:rsidR="0005019F" w:rsidRPr="008345BA" w:rsidRDefault="0005019F" w:rsidP="0005019F">
            <w:pPr>
              <w:rPr>
                <w:lang w:val="en-GB"/>
              </w:rPr>
            </w:pPr>
            <w:r>
              <w:rPr>
                <w:lang w:val="en-GB"/>
              </w:rPr>
              <w:t>AddressType</w:t>
            </w:r>
          </w:p>
        </w:tc>
        <w:tc>
          <w:tcPr>
            <w:tcW w:w="2925" w:type="dxa"/>
          </w:tcPr>
          <w:p w14:paraId="696C1C7B" w14:textId="77777777" w:rsidR="0005019F" w:rsidRPr="00964D8F" w:rsidRDefault="0005019F" w:rsidP="0005019F">
            <w:pPr>
              <w:rPr>
                <w:rFonts w:cs="Arial"/>
              </w:rPr>
            </w:pPr>
            <w:r w:rsidRPr="008345BA">
              <w:rPr>
                <w:rFonts w:cs="Arial"/>
              </w:rPr>
              <w:t>Platsens adress vilke</w:t>
            </w:r>
            <w:r>
              <w:rPr>
                <w:rFonts w:cs="Arial"/>
              </w:rPr>
              <w:t>n observationen är knuten till.</w:t>
            </w:r>
          </w:p>
        </w:tc>
        <w:tc>
          <w:tcPr>
            <w:tcW w:w="1617" w:type="dxa"/>
          </w:tcPr>
          <w:p w14:paraId="738D7D70" w14:textId="77777777" w:rsidR="0005019F" w:rsidRPr="008345BA" w:rsidRDefault="0005019F" w:rsidP="0005019F">
            <w:pPr>
              <w:rPr>
                <w:lang w:val="en-US"/>
              </w:rPr>
            </w:pPr>
            <w:r w:rsidRPr="008345BA">
              <w:rPr>
                <w:lang w:val="en-US"/>
              </w:rPr>
              <w:t>0..*</w:t>
            </w:r>
          </w:p>
        </w:tc>
      </w:tr>
      <w:tr w:rsidR="0005019F" w:rsidRPr="00C74AA6" w14:paraId="723752F3" w14:textId="77777777" w:rsidTr="0005019F">
        <w:tc>
          <w:tcPr>
            <w:tcW w:w="2474" w:type="dxa"/>
            <w:tcBorders>
              <w:top w:val="single" w:sz="4" w:space="0" w:color="auto"/>
              <w:left w:val="single" w:sz="4" w:space="0" w:color="auto"/>
              <w:bottom w:val="single" w:sz="4" w:space="0" w:color="auto"/>
              <w:right w:val="single" w:sz="4" w:space="0" w:color="auto"/>
            </w:tcBorders>
          </w:tcPr>
          <w:p w14:paraId="4FA13126" w14:textId="77777777" w:rsidR="0005019F" w:rsidRPr="00C74AA6" w:rsidRDefault="0005019F" w:rsidP="0005019F">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75E75A37" w14:textId="77777777" w:rsidR="0005019F" w:rsidRPr="00C74AA6" w:rsidRDefault="0005019F" w:rsidP="0005019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477CE0E6" w14:textId="77777777" w:rsidR="0005019F" w:rsidRPr="00C74AA6" w:rsidRDefault="0005019F" w:rsidP="0005019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1CCCA735" w14:textId="77777777" w:rsidR="0005019F" w:rsidRPr="0058291B" w:rsidRDefault="0005019F" w:rsidP="0005019F">
            <w:pPr>
              <w:rPr>
                <w:i/>
              </w:rPr>
            </w:pPr>
            <w:r w:rsidRPr="0058291B">
              <w:rPr>
                <w:i/>
              </w:rPr>
              <w:t>0..1</w:t>
            </w:r>
          </w:p>
        </w:tc>
      </w:tr>
      <w:tr w:rsidR="0005019F" w:rsidRPr="00C74AA6" w14:paraId="11B1BD50" w14:textId="77777777" w:rsidTr="0005019F">
        <w:tc>
          <w:tcPr>
            <w:tcW w:w="2474" w:type="dxa"/>
            <w:tcBorders>
              <w:top w:val="single" w:sz="4" w:space="0" w:color="auto"/>
              <w:left w:val="single" w:sz="4" w:space="0" w:color="auto"/>
              <w:bottom w:val="single" w:sz="4" w:space="0" w:color="auto"/>
              <w:right w:val="single" w:sz="4" w:space="0" w:color="auto"/>
            </w:tcBorders>
          </w:tcPr>
          <w:p w14:paraId="4F76250B" w14:textId="77777777" w:rsidR="0005019F" w:rsidRPr="0058291B" w:rsidRDefault="0005019F" w:rsidP="0005019F">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277FF13" w14:textId="77777777" w:rsidR="0005019F" w:rsidRPr="0058291B" w:rsidRDefault="0005019F" w:rsidP="0005019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0813AD7" w14:textId="77777777" w:rsidR="0005019F" w:rsidRPr="00C74AA6" w:rsidRDefault="0005019F" w:rsidP="0005019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BB3A21" w14:textId="77777777" w:rsidR="0005019F" w:rsidRPr="0058291B" w:rsidRDefault="0005019F" w:rsidP="0005019F">
            <w:pPr>
              <w:rPr>
                <w:i/>
              </w:rPr>
            </w:pPr>
            <w:r w:rsidRPr="0058291B">
              <w:rPr>
                <w:i/>
              </w:rPr>
              <w:t>1</w:t>
            </w:r>
          </w:p>
        </w:tc>
      </w:tr>
      <w:tr w:rsidR="0005019F" w:rsidRPr="00C74AA6" w14:paraId="1F4892A6" w14:textId="77777777" w:rsidTr="0005019F">
        <w:tc>
          <w:tcPr>
            <w:tcW w:w="2474" w:type="dxa"/>
            <w:tcBorders>
              <w:top w:val="single" w:sz="4" w:space="0" w:color="auto"/>
              <w:left w:val="single" w:sz="4" w:space="0" w:color="auto"/>
              <w:bottom w:val="single" w:sz="4" w:space="0" w:color="auto"/>
              <w:right w:val="single" w:sz="4" w:space="0" w:color="auto"/>
            </w:tcBorders>
          </w:tcPr>
          <w:p w14:paraId="6AB857D0" w14:textId="77777777" w:rsidR="0005019F" w:rsidRPr="00C74AA6" w:rsidRDefault="0005019F" w:rsidP="0005019F">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D0DB7C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5038BD" w14:textId="77777777" w:rsidR="0005019F" w:rsidRDefault="0005019F" w:rsidP="0005019F">
            <w:pPr>
              <w:rPr>
                <w:rFonts w:cs="Arial"/>
                <w:i/>
              </w:rPr>
            </w:pPr>
            <w:r w:rsidRPr="00C74AA6">
              <w:rPr>
                <w:rFonts w:cs="Arial"/>
                <w:i/>
              </w:rPr>
              <w:t>Kodsystem för angiven kod fö</w:t>
            </w:r>
            <w:r>
              <w:rPr>
                <w:rFonts w:cs="Arial"/>
                <w:i/>
              </w:rPr>
              <w:t>r adresstyp. Kan vara följande:</w:t>
            </w:r>
          </w:p>
          <w:p w14:paraId="6A9D96A1" w14:textId="77777777" w:rsidR="0005019F" w:rsidRDefault="0005019F" w:rsidP="0005019F">
            <w:pPr>
              <w:rPr>
                <w:rFonts w:cs="Arial"/>
                <w:i/>
              </w:rPr>
            </w:pPr>
          </w:p>
          <w:p w14:paraId="3AA894E0" w14:textId="77777777" w:rsidR="0005019F" w:rsidRPr="003A2BE3" w:rsidRDefault="0005019F" w:rsidP="0005019F">
            <w:pPr>
              <w:rPr>
                <w:rFonts w:cs="Arial"/>
                <w:i/>
              </w:rPr>
            </w:pPr>
            <w:r w:rsidRPr="003A2BE3">
              <w:rPr>
                <w:rFonts w:cs="Arial"/>
                <w:i/>
              </w:rPr>
              <w:t>KV Healthcare Service Location (HL7) med OID</w:t>
            </w:r>
          </w:p>
          <w:p w14:paraId="70642EE9" w14:textId="77777777" w:rsidR="0005019F" w:rsidRPr="00235F93" w:rsidRDefault="0005019F" w:rsidP="0005019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E68A32B" w14:textId="77777777" w:rsidR="0005019F" w:rsidRPr="00C74AA6" w:rsidRDefault="0005019F" w:rsidP="0005019F">
            <w:pPr>
              <w:rPr>
                <w:i/>
                <w:lang w:val="en-US"/>
              </w:rPr>
            </w:pPr>
            <w:r w:rsidRPr="00C74AA6">
              <w:rPr>
                <w:i/>
                <w:lang w:val="en-US"/>
              </w:rPr>
              <w:t>1</w:t>
            </w:r>
          </w:p>
        </w:tc>
      </w:tr>
      <w:tr w:rsidR="0005019F" w:rsidRPr="00C74AA6" w14:paraId="4BC7D81D" w14:textId="77777777" w:rsidTr="0005019F">
        <w:tc>
          <w:tcPr>
            <w:tcW w:w="2474" w:type="dxa"/>
            <w:tcBorders>
              <w:top w:val="single" w:sz="4" w:space="0" w:color="auto"/>
              <w:left w:val="single" w:sz="4" w:space="0" w:color="auto"/>
              <w:bottom w:val="single" w:sz="4" w:space="0" w:color="auto"/>
              <w:right w:val="single" w:sz="4" w:space="0" w:color="auto"/>
            </w:tcBorders>
          </w:tcPr>
          <w:p w14:paraId="3E2E9E9B" w14:textId="77777777" w:rsidR="0005019F" w:rsidRPr="00C74AA6" w:rsidRDefault="0005019F" w:rsidP="0005019F">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D8771E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029A3B3" w14:textId="77777777" w:rsidR="0005019F" w:rsidRPr="00C74AA6" w:rsidRDefault="0005019F" w:rsidP="0005019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87A02BE" w14:textId="77777777" w:rsidR="0005019F" w:rsidRPr="00C74AA6" w:rsidRDefault="0005019F" w:rsidP="0005019F">
            <w:pPr>
              <w:rPr>
                <w:i/>
                <w:lang w:val="en-US"/>
              </w:rPr>
            </w:pPr>
            <w:r w:rsidRPr="00C74AA6">
              <w:rPr>
                <w:i/>
                <w:lang w:val="en-US"/>
              </w:rPr>
              <w:t>0..1</w:t>
            </w:r>
          </w:p>
        </w:tc>
      </w:tr>
      <w:tr w:rsidR="0005019F" w:rsidRPr="00C74AA6" w14:paraId="31002B8B" w14:textId="77777777" w:rsidTr="0005019F">
        <w:tc>
          <w:tcPr>
            <w:tcW w:w="2474" w:type="dxa"/>
            <w:tcBorders>
              <w:top w:val="single" w:sz="4" w:space="0" w:color="auto"/>
              <w:left w:val="single" w:sz="4" w:space="0" w:color="auto"/>
              <w:bottom w:val="single" w:sz="4" w:space="0" w:color="auto"/>
              <w:right w:val="single" w:sz="4" w:space="0" w:color="auto"/>
            </w:tcBorders>
          </w:tcPr>
          <w:p w14:paraId="4CBAA701" w14:textId="77777777" w:rsidR="0005019F" w:rsidRPr="00C74AA6" w:rsidRDefault="0005019F" w:rsidP="0005019F">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2FA59C5E"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6C952A" w14:textId="77777777" w:rsidR="0005019F" w:rsidRPr="00C74AA6" w:rsidRDefault="0005019F" w:rsidP="0005019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A3765B" w14:textId="77777777" w:rsidR="0005019F" w:rsidRPr="00C74AA6" w:rsidRDefault="0005019F" w:rsidP="0005019F">
            <w:pPr>
              <w:rPr>
                <w:i/>
                <w:lang w:val="en-US"/>
              </w:rPr>
            </w:pPr>
            <w:r w:rsidRPr="00C74AA6">
              <w:rPr>
                <w:i/>
                <w:lang w:val="en-US"/>
              </w:rPr>
              <w:t>0..1</w:t>
            </w:r>
          </w:p>
        </w:tc>
      </w:tr>
      <w:tr w:rsidR="0005019F" w:rsidRPr="00C74AA6" w14:paraId="5D9640F4" w14:textId="77777777" w:rsidTr="0005019F">
        <w:tc>
          <w:tcPr>
            <w:tcW w:w="2474" w:type="dxa"/>
            <w:tcBorders>
              <w:top w:val="single" w:sz="4" w:space="0" w:color="auto"/>
              <w:left w:val="single" w:sz="4" w:space="0" w:color="auto"/>
              <w:bottom w:val="single" w:sz="4" w:space="0" w:color="auto"/>
              <w:right w:val="single" w:sz="4" w:space="0" w:color="auto"/>
            </w:tcBorders>
          </w:tcPr>
          <w:p w14:paraId="6E934CF5" w14:textId="77777777" w:rsidR="0005019F" w:rsidRPr="00C74AA6" w:rsidRDefault="0005019F" w:rsidP="0005019F">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23FC4E90"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5EB205" w14:textId="77777777" w:rsidR="0005019F" w:rsidRPr="00C74AA6" w:rsidRDefault="0005019F" w:rsidP="0005019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8E03D23" w14:textId="77777777" w:rsidR="0005019F" w:rsidRPr="00C74AA6" w:rsidRDefault="0005019F" w:rsidP="0005019F">
            <w:pPr>
              <w:rPr>
                <w:i/>
                <w:lang w:val="en-US"/>
              </w:rPr>
            </w:pPr>
            <w:r w:rsidRPr="00C74AA6">
              <w:rPr>
                <w:i/>
                <w:lang w:val="en-US"/>
              </w:rPr>
              <w:t>0..1</w:t>
            </w:r>
          </w:p>
        </w:tc>
      </w:tr>
      <w:tr w:rsidR="0005019F" w:rsidRPr="00964D8F" w14:paraId="32ECD637" w14:textId="77777777" w:rsidTr="0005019F">
        <w:tc>
          <w:tcPr>
            <w:tcW w:w="2474" w:type="dxa"/>
          </w:tcPr>
          <w:p w14:paraId="6846B74A" w14:textId="77777777" w:rsidR="0005019F" w:rsidRPr="00C74AA6" w:rsidRDefault="0005019F" w:rsidP="0005019F">
            <w:pPr>
              <w:rPr>
                <w:i/>
                <w:lang w:val="en-GB"/>
              </w:rPr>
            </w:pPr>
            <w:r w:rsidRPr="00C74AA6">
              <w:rPr>
                <w:i/>
                <w:lang w:val="en-GB"/>
              </w:rPr>
              <w:t>../LocationType.address.purpose.</w:t>
            </w:r>
            <w:r w:rsidRPr="00C74AA6">
              <w:rPr>
                <w:rFonts w:cs="Arial"/>
                <w:i/>
                <w:color w:val="000000"/>
                <w:lang w:eastAsia="sv-SE"/>
              </w:rPr>
              <w:t>value</w:t>
            </w:r>
          </w:p>
        </w:tc>
        <w:tc>
          <w:tcPr>
            <w:tcW w:w="2506" w:type="dxa"/>
          </w:tcPr>
          <w:p w14:paraId="7BF28C3D" w14:textId="77777777" w:rsidR="0005019F" w:rsidRPr="00C74AA6" w:rsidRDefault="0005019F" w:rsidP="0005019F">
            <w:pPr>
              <w:rPr>
                <w:i/>
                <w:lang w:val="en-GB"/>
              </w:rPr>
            </w:pPr>
            <w:r w:rsidRPr="00C74AA6">
              <w:rPr>
                <w:rFonts w:cs="Arial"/>
                <w:i/>
                <w:color w:val="000000"/>
                <w:highlight w:val="white"/>
                <w:lang w:eastAsia="sv-SE"/>
              </w:rPr>
              <w:t>AddressPartType</w:t>
            </w:r>
          </w:p>
        </w:tc>
        <w:tc>
          <w:tcPr>
            <w:tcW w:w="2925" w:type="dxa"/>
          </w:tcPr>
          <w:p w14:paraId="22FAF1C1" w14:textId="77777777" w:rsidR="0005019F" w:rsidRPr="00C74AA6" w:rsidRDefault="0005019F" w:rsidP="0005019F">
            <w:pPr>
              <w:rPr>
                <w:rFonts w:cs="Arial"/>
                <w:i/>
              </w:rPr>
            </w:pPr>
            <w:r>
              <w:rPr>
                <w:rFonts w:cs="Arial"/>
                <w:i/>
              </w:rPr>
              <w:t xml:space="preserve">Själva adressen anges. </w:t>
            </w:r>
          </w:p>
        </w:tc>
        <w:tc>
          <w:tcPr>
            <w:tcW w:w="1617" w:type="dxa"/>
          </w:tcPr>
          <w:p w14:paraId="10193AAE" w14:textId="77777777" w:rsidR="0005019F" w:rsidRPr="00A1735B" w:rsidRDefault="0005019F" w:rsidP="0005019F">
            <w:pPr>
              <w:rPr>
                <w:i/>
              </w:rPr>
            </w:pPr>
            <w:r w:rsidRPr="00A1735B">
              <w:rPr>
                <w:i/>
              </w:rPr>
              <w:t>1..*</w:t>
            </w:r>
          </w:p>
        </w:tc>
      </w:tr>
      <w:tr w:rsidR="0005019F" w:rsidRPr="00964D8F" w14:paraId="14333008" w14:textId="77777777" w:rsidTr="0005019F">
        <w:tc>
          <w:tcPr>
            <w:tcW w:w="2474" w:type="dxa"/>
          </w:tcPr>
          <w:p w14:paraId="42E2CDE1" w14:textId="77777777" w:rsidR="0005019F" w:rsidRPr="00B176F3" w:rsidRDefault="0005019F" w:rsidP="0005019F">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200F8AC" w14:textId="77777777" w:rsidR="0005019F" w:rsidRPr="00A1735B" w:rsidRDefault="0005019F" w:rsidP="0005019F">
            <w:pPr>
              <w:rPr>
                <w:i/>
              </w:rPr>
            </w:pPr>
            <w:r w:rsidRPr="00A1735B">
              <w:rPr>
                <w:rFonts w:cs="Arial"/>
                <w:i/>
                <w:color w:val="000000"/>
                <w:lang w:eastAsia="sv-SE"/>
              </w:rPr>
              <w:t>String</w:t>
            </w:r>
          </w:p>
        </w:tc>
        <w:tc>
          <w:tcPr>
            <w:tcW w:w="2925" w:type="dxa"/>
          </w:tcPr>
          <w:p w14:paraId="4A50A059" w14:textId="77777777" w:rsidR="0005019F" w:rsidRPr="00B81FE2" w:rsidRDefault="0005019F" w:rsidP="0005019F">
            <w:pPr>
              <w:rPr>
                <w:rFonts w:cs="Arial"/>
                <w:i/>
              </w:rPr>
            </w:pPr>
            <w:r w:rsidRPr="00B81FE2">
              <w:rPr>
                <w:rFonts w:cs="Arial"/>
                <w:i/>
              </w:rPr>
              <w:t>Namn på adressdel som bygger upp addressrymden.</w:t>
            </w:r>
          </w:p>
        </w:tc>
        <w:tc>
          <w:tcPr>
            <w:tcW w:w="1617" w:type="dxa"/>
          </w:tcPr>
          <w:p w14:paraId="12244336" w14:textId="77777777" w:rsidR="0005019F" w:rsidRPr="00C74AA6" w:rsidRDefault="0005019F" w:rsidP="0005019F">
            <w:pPr>
              <w:rPr>
                <w:i/>
                <w:lang w:val="en-US"/>
              </w:rPr>
            </w:pPr>
            <w:r>
              <w:rPr>
                <w:i/>
                <w:lang w:val="en-US"/>
              </w:rPr>
              <w:t>1</w:t>
            </w:r>
          </w:p>
        </w:tc>
      </w:tr>
      <w:tr w:rsidR="0005019F" w:rsidRPr="00964D8F" w14:paraId="5ABA15E1" w14:textId="77777777" w:rsidTr="0005019F">
        <w:tc>
          <w:tcPr>
            <w:tcW w:w="2474" w:type="dxa"/>
          </w:tcPr>
          <w:p w14:paraId="0AC66C57" w14:textId="77777777" w:rsidR="0005019F" w:rsidRPr="00964D8F" w:rsidRDefault="0005019F" w:rsidP="0005019F">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7936F961" w14:textId="77777777" w:rsidR="0005019F" w:rsidRDefault="0005019F" w:rsidP="0005019F">
            <w:pPr>
              <w:rPr>
                <w:rFonts w:cs="Arial"/>
                <w:i/>
                <w:color w:val="000000"/>
                <w:lang w:eastAsia="sv-SE"/>
              </w:rPr>
            </w:pPr>
            <w:r w:rsidRPr="00964D8F">
              <w:rPr>
                <w:rFonts w:cs="Arial"/>
                <w:i/>
                <w:color w:val="000000"/>
                <w:highlight w:val="white"/>
                <w:lang w:eastAsia="sv-SE"/>
              </w:rPr>
              <w:t>AddressPartTypeEnum</w:t>
            </w:r>
          </w:p>
          <w:p w14:paraId="4D09EBC8" w14:textId="77777777" w:rsidR="0005019F" w:rsidRPr="00964D8F" w:rsidRDefault="0005019F" w:rsidP="0005019F">
            <w:pPr>
              <w:rPr>
                <w:i/>
                <w:lang w:val="en-GB"/>
              </w:rPr>
            </w:pPr>
          </w:p>
        </w:tc>
        <w:tc>
          <w:tcPr>
            <w:tcW w:w="2925" w:type="dxa"/>
          </w:tcPr>
          <w:p w14:paraId="10A74714"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7C5E818F" w14:textId="77777777" w:rsidR="0005019F" w:rsidRPr="00B81FE2" w:rsidRDefault="0005019F" w:rsidP="0005019F">
            <w:pPr>
              <w:rPr>
                <w:rFonts w:cs="Arial"/>
                <w:i/>
                <w:color w:val="000000"/>
                <w:lang w:eastAsia="sv-SE"/>
              </w:rPr>
            </w:pPr>
          </w:p>
          <w:p w14:paraId="509D4D19" w14:textId="77777777" w:rsidR="0005019F" w:rsidRPr="00DF0641" w:rsidRDefault="0005019F" w:rsidP="0005019F">
            <w:pPr>
              <w:rPr>
                <w:rFonts w:cs="Arial"/>
                <w:i/>
              </w:rPr>
            </w:pPr>
            <w:r w:rsidRPr="00DF0641">
              <w:rPr>
                <w:rFonts w:cs="Arial"/>
                <w:i/>
              </w:rPr>
              <w:t>AL = Adressrad (används för leveransadress, tilläggsinfo eller en gatuadress men ej leveransadress och gatuadress tillsammans)</w:t>
            </w:r>
          </w:p>
          <w:p w14:paraId="3DA3A58D" w14:textId="77777777" w:rsidR="0005019F" w:rsidRPr="00DF0641" w:rsidRDefault="0005019F" w:rsidP="0005019F">
            <w:pPr>
              <w:rPr>
                <w:rFonts w:cs="Arial"/>
                <w:i/>
              </w:rPr>
            </w:pPr>
            <w:r w:rsidRPr="00DF0641">
              <w:rPr>
                <w:rFonts w:cs="Arial"/>
                <w:i/>
              </w:rPr>
              <w:t xml:space="preserve">ADL = Tillägg </w:t>
            </w:r>
            <w:r w:rsidRPr="00DF0641">
              <w:rPr>
                <w:rFonts w:cs="Arial"/>
                <w:i/>
              </w:rPr>
              <w:lastRenderedPageBreak/>
              <w:t>lokalisationsinfo (t.ex. våningsnr "3", lägenhetsnr "122")</w:t>
            </w:r>
          </w:p>
          <w:p w14:paraId="4A12FA86" w14:textId="77777777" w:rsidR="0005019F" w:rsidRPr="00DF0641" w:rsidRDefault="0005019F" w:rsidP="0005019F">
            <w:pPr>
              <w:rPr>
                <w:rFonts w:cs="Arial"/>
                <w:i/>
              </w:rPr>
            </w:pPr>
            <w:r w:rsidRPr="00DF0641">
              <w:rPr>
                <w:rFonts w:cs="Arial"/>
                <w:i/>
              </w:rPr>
              <w:t>UNIT = Definierar värdestypen för lokalisationsinfo (t.ex. "våning", "lägenhet")</w:t>
            </w:r>
          </w:p>
          <w:p w14:paraId="5521BA86" w14:textId="77777777" w:rsidR="0005019F" w:rsidRPr="00DF0641" w:rsidRDefault="0005019F" w:rsidP="0005019F">
            <w:pPr>
              <w:rPr>
                <w:rFonts w:cs="Arial"/>
                <w:i/>
              </w:rPr>
            </w:pPr>
            <w:r w:rsidRPr="00DF0641">
              <w:rPr>
                <w:rFonts w:cs="Arial"/>
                <w:i/>
              </w:rPr>
              <w:t>UNID = Siffran eller namnet på värdestyp som kännetecknar byggnad eller fastighet (t.ex. "kvarteret Hälsan")</w:t>
            </w:r>
          </w:p>
          <w:p w14:paraId="09FD8A57" w14:textId="77777777" w:rsidR="0005019F" w:rsidRPr="00DF0641" w:rsidRDefault="0005019F" w:rsidP="0005019F">
            <w:pPr>
              <w:rPr>
                <w:rFonts w:cs="Arial"/>
                <w:i/>
              </w:rPr>
            </w:pPr>
            <w:r w:rsidRPr="00DF0641">
              <w:rPr>
                <w:rFonts w:cs="Arial"/>
                <w:i/>
              </w:rPr>
              <w:t>DAL = Leveransadressrad (tillåts inte stå i kombination med leveransadress och gatuadress)</w:t>
            </w:r>
          </w:p>
          <w:p w14:paraId="5EB0CF0C" w14:textId="77777777" w:rsidR="0005019F" w:rsidRPr="00DF0641" w:rsidRDefault="0005019F" w:rsidP="0005019F">
            <w:pPr>
              <w:rPr>
                <w:rFonts w:cs="Arial"/>
                <w:i/>
              </w:rPr>
            </w:pPr>
            <w:r w:rsidRPr="00DF0641">
              <w:rPr>
                <w:rFonts w:cs="Arial"/>
                <w:i/>
              </w:rPr>
              <w:t>DINSTA = Leveransområde (oftast en ort där leveransadressen skiljer sig från kommunorten)</w:t>
            </w:r>
          </w:p>
          <w:p w14:paraId="4003D5FA" w14:textId="77777777" w:rsidR="0005019F" w:rsidRPr="00DF0641" w:rsidRDefault="0005019F" w:rsidP="0005019F">
            <w:pPr>
              <w:rPr>
                <w:rFonts w:cs="Arial"/>
                <w:i/>
              </w:rPr>
            </w:pPr>
            <w:r w:rsidRPr="00DF0641">
              <w:rPr>
                <w:rFonts w:cs="Arial"/>
                <w:i/>
              </w:rPr>
              <w:t>DINSTQ = Leveransadressbenämning (t.ex. hisshall "B", "östra" receptionen)</w:t>
            </w:r>
          </w:p>
          <w:p w14:paraId="6E34B0C2" w14:textId="77777777" w:rsidR="0005019F" w:rsidRPr="00DF0641" w:rsidRDefault="0005019F" w:rsidP="0005019F">
            <w:pPr>
              <w:rPr>
                <w:rFonts w:cs="Arial"/>
                <w:i/>
              </w:rPr>
            </w:pPr>
            <w:r w:rsidRPr="00DF0641">
              <w:rPr>
                <w:rFonts w:cs="Arial"/>
                <w:i/>
              </w:rPr>
              <w:t>DINST = Leveransadresstypen (t.ex. "hisshall", "receptionen")</w:t>
            </w:r>
          </w:p>
          <w:p w14:paraId="766DF39E" w14:textId="77777777" w:rsidR="0005019F" w:rsidRPr="00DF0641" w:rsidRDefault="0005019F" w:rsidP="0005019F">
            <w:pPr>
              <w:rPr>
                <w:rFonts w:cs="Arial"/>
                <w:i/>
              </w:rPr>
            </w:pPr>
            <w:r w:rsidRPr="00DF0641">
              <w:rPr>
                <w:rFonts w:cs="Arial"/>
                <w:i/>
              </w:rPr>
              <w:t>DMOD = Leveranssätt (t.ex. "postutdelning", "postbox")</w:t>
            </w:r>
          </w:p>
          <w:p w14:paraId="7327D906" w14:textId="77777777" w:rsidR="0005019F" w:rsidRPr="00DF0641" w:rsidRDefault="0005019F" w:rsidP="0005019F">
            <w:pPr>
              <w:rPr>
                <w:rFonts w:cs="Arial"/>
                <w:i/>
              </w:rPr>
            </w:pPr>
            <w:r w:rsidRPr="00DF0641">
              <w:rPr>
                <w:rFonts w:cs="Arial"/>
                <w:i/>
              </w:rPr>
              <w:t>DMODID = Leveranssättbenämning (t.ex. postbox "2683")</w:t>
            </w:r>
          </w:p>
          <w:p w14:paraId="5ABDB948" w14:textId="77777777" w:rsidR="0005019F" w:rsidRPr="00DF0641" w:rsidRDefault="0005019F" w:rsidP="0005019F">
            <w:pPr>
              <w:rPr>
                <w:rFonts w:cs="Arial"/>
                <w:i/>
              </w:rPr>
            </w:pPr>
            <w:r w:rsidRPr="00DF0641">
              <w:rPr>
                <w:rFonts w:cs="Arial"/>
                <w:i/>
              </w:rPr>
              <w:t>SAL = Gatuadressrad (används frekvent då man inte vill bryta ned adressrymden i gatutyper, byggnadsnr etc.)</w:t>
            </w:r>
          </w:p>
          <w:p w14:paraId="3B79F3F8" w14:textId="77777777" w:rsidR="0005019F" w:rsidRPr="00DF0641" w:rsidRDefault="0005019F" w:rsidP="0005019F">
            <w:pPr>
              <w:rPr>
                <w:rFonts w:cs="Arial"/>
                <w:i/>
              </w:rPr>
            </w:pPr>
            <w:r w:rsidRPr="00DF0641">
              <w:rPr>
                <w:rFonts w:cs="Arial"/>
                <w:i/>
              </w:rPr>
              <w:t>BNR = Byggnads- eller fastighetsnummer (används ej som gatunummer)</w:t>
            </w:r>
          </w:p>
          <w:p w14:paraId="509151C0" w14:textId="77777777" w:rsidR="0005019F" w:rsidRPr="00DF0641" w:rsidRDefault="0005019F" w:rsidP="0005019F">
            <w:pPr>
              <w:rPr>
                <w:rFonts w:cs="Arial"/>
                <w:i/>
              </w:rPr>
            </w:pPr>
            <w:r w:rsidRPr="00DF0641">
              <w:rPr>
                <w:rFonts w:cs="Arial"/>
                <w:i/>
              </w:rPr>
              <w:lastRenderedPageBreak/>
              <w:t>BNN = Den numeriska delen av byggnads- eller fastighetsnumret</w:t>
            </w:r>
          </w:p>
          <w:p w14:paraId="71FA18BA" w14:textId="77777777" w:rsidR="0005019F" w:rsidRPr="00DF0641" w:rsidRDefault="0005019F" w:rsidP="0005019F">
            <w:pPr>
              <w:rPr>
                <w:rFonts w:cs="Arial"/>
                <w:i/>
              </w:rPr>
            </w:pPr>
            <w:r w:rsidRPr="00DF0641">
              <w:rPr>
                <w:rFonts w:cs="Arial"/>
                <w:i/>
              </w:rPr>
              <w:t>BNS = Byggnads- eller fastighetsnummer suffix (t.ex. 12"B")</w:t>
            </w:r>
          </w:p>
          <w:p w14:paraId="22937994" w14:textId="77777777" w:rsidR="0005019F" w:rsidRPr="00DF0641" w:rsidRDefault="0005019F" w:rsidP="0005019F">
            <w:pPr>
              <w:rPr>
                <w:rFonts w:cs="Arial"/>
                <w:i/>
              </w:rPr>
            </w:pPr>
            <w:r w:rsidRPr="00DF0641">
              <w:rPr>
                <w:rFonts w:cs="Arial"/>
                <w:i/>
              </w:rPr>
              <w:t>STR = Gatunamn (namnet samt typen av gatan)</w:t>
            </w:r>
          </w:p>
          <w:p w14:paraId="0EABECB9" w14:textId="77777777" w:rsidR="0005019F" w:rsidRPr="00DF0641" w:rsidRDefault="0005019F" w:rsidP="0005019F">
            <w:pPr>
              <w:rPr>
                <w:rFonts w:cs="Arial"/>
                <w:i/>
              </w:rPr>
            </w:pPr>
            <w:r w:rsidRPr="00DF0641">
              <w:rPr>
                <w:rFonts w:cs="Arial"/>
                <w:i/>
              </w:rPr>
              <w:t>STB = Gatunamnbasen (namnet på anknytande huvudgata utan riktning)</w:t>
            </w:r>
          </w:p>
          <w:p w14:paraId="74A53365" w14:textId="77777777" w:rsidR="0005019F" w:rsidRPr="00DF0641" w:rsidRDefault="0005019F" w:rsidP="0005019F">
            <w:pPr>
              <w:rPr>
                <w:rFonts w:cs="Arial"/>
                <w:i/>
              </w:rPr>
            </w:pPr>
            <w:r w:rsidRPr="00DF0641">
              <w:rPr>
                <w:rFonts w:cs="Arial"/>
                <w:i/>
              </w:rPr>
              <w:t>STTYP = Gatutypen (typen på gatan som berörs, t.ex. "gågata")</w:t>
            </w:r>
          </w:p>
          <w:p w14:paraId="00B1A0C2" w14:textId="77777777" w:rsidR="0005019F" w:rsidRPr="00DF0641" w:rsidRDefault="0005019F" w:rsidP="0005019F">
            <w:pPr>
              <w:rPr>
                <w:rFonts w:cs="Arial"/>
                <w:i/>
              </w:rPr>
            </w:pPr>
            <w:r w:rsidRPr="00DF0641">
              <w:rPr>
                <w:rFonts w:cs="Arial"/>
                <w:i/>
              </w:rPr>
              <w:t>DIR = Riktning (t.ex. N, S, W, E)</w:t>
            </w:r>
          </w:p>
          <w:p w14:paraId="3970D7B7" w14:textId="77777777" w:rsidR="0005019F" w:rsidRPr="00DF0641" w:rsidRDefault="0005019F" w:rsidP="0005019F">
            <w:pPr>
              <w:rPr>
                <w:rFonts w:cs="Arial"/>
                <w:i/>
              </w:rPr>
            </w:pPr>
            <w:r w:rsidRPr="00DF0641">
              <w:rPr>
                <w:rFonts w:cs="Arial"/>
                <w:i/>
              </w:rPr>
              <w:t>INT = Korsning (anger att en korsning är anknuten berörd adress)</w:t>
            </w:r>
          </w:p>
          <w:p w14:paraId="39106BE3" w14:textId="77777777" w:rsidR="0005019F" w:rsidRPr="00DF0641" w:rsidRDefault="0005019F" w:rsidP="0005019F">
            <w:pPr>
              <w:rPr>
                <w:rFonts w:cs="Arial"/>
                <w:i/>
                <w:lang w:val="en-US"/>
              </w:rPr>
            </w:pPr>
            <w:r w:rsidRPr="00DF0641">
              <w:rPr>
                <w:rFonts w:cs="Arial"/>
                <w:i/>
                <w:lang w:val="en-US"/>
              </w:rPr>
              <w:t>CAR = C/O (care of) adress</w:t>
            </w:r>
          </w:p>
          <w:p w14:paraId="4607B1B1" w14:textId="77777777" w:rsidR="0005019F" w:rsidRPr="00DF0641" w:rsidRDefault="0005019F" w:rsidP="0005019F">
            <w:pPr>
              <w:rPr>
                <w:rFonts w:cs="Arial"/>
                <w:i/>
              </w:rPr>
            </w:pPr>
            <w:r w:rsidRPr="00DF0641">
              <w:rPr>
                <w:rFonts w:cs="Arial"/>
                <w:i/>
              </w:rPr>
              <w:t>CEN = Områdes- kvartersbenämning (definierar område eller kvarter som berörd adress ligger i, t.ex. SoFo)</w:t>
            </w:r>
          </w:p>
          <w:p w14:paraId="30389F0E" w14:textId="77777777" w:rsidR="0005019F" w:rsidRPr="00DF0641" w:rsidRDefault="0005019F" w:rsidP="0005019F">
            <w:pPr>
              <w:rPr>
                <w:rFonts w:cs="Arial"/>
                <w:i/>
              </w:rPr>
            </w:pPr>
            <w:r w:rsidRPr="00DF0641">
              <w:rPr>
                <w:rFonts w:cs="Arial"/>
                <w:i/>
              </w:rPr>
              <w:t>CNT = Land</w:t>
            </w:r>
          </w:p>
          <w:p w14:paraId="073AA811" w14:textId="77777777" w:rsidR="0005019F" w:rsidRPr="00DF0641" w:rsidRDefault="0005019F" w:rsidP="0005019F">
            <w:pPr>
              <w:rPr>
                <w:rFonts w:cs="Arial"/>
                <w:i/>
              </w:rPr>
            </w:pPr>
            <w:r w:rsidRPr="00DF0641">
              <w:rPr>
                <w:rFonts w:cs="Arial"/>
                <w:i/>
              </w:rPr>
              <w:t>CPA = Län</w:t>
            </w:r>
          </w:p>
          <w:p w14:paraId="704E4EB1" w14:textId="77777777" w:rsidR="0005019F" w:rsidRPr="00DF0641" w:rsidRDefault="0005019F" w:rsidP="0005019F">
            <w:pPr>
              <w:rPr>
                <w:rFonts w:cs="Arial"/>
                <w:i/>
              </w:rPr>
            </w:pPr>
            <w:r w:rsidRPr="00DF0641">
              <w:rPr>
                <w:rFonts w:cs="Arial"/>
                <w:i/>
              </w:rPr>
              <w:t>DEL = Skiljetecken (används för att särskilja text i adressrymden)</w:t>
            </w:r>
          </w:p>
          <w:p w14:paraId="072DD730" w14:textId="77777777" w:rsidR="0005019F" w:rsidRPr="00DF0641" w:rsidRDefault="0005019F" w:rsidP="0005019F">
            <w:pPr>
              <w:rPr>
                <w:rFonts w:cs="Arial"/>
                <w:i/>
              </w:rPr>
            </w:pPr>
            <w:r w:rsidRPr="00DF0641">
              <w:rPr>
                <w:rFonts w:cs="Arial"/>
                <w:i/>
              </w:rPr>
              <w:t>CTY = Postort</w:t>
            </w:r>
          </w:p>
          <w:p w14:paraId="04A4FBB9" w14:textId="77777777" w:rsidR="0005019F" w:rsidRPr="00DF0641" w:rsidRDefault="0005019F" w:rsidP="0005019F">
            <w:pPr>
              <w:rPr>
                <w:rFonts w:cs="Arial"/>
                <w:i/>
              </w:rPr>
            </w:pPr>
            <w:r w:rsidRPr="00DF0641">
              <w:rPr>
                <w:rFonts w:cs="Arial"/>
                <w:i/>
              </w:rPr>
              <w:t>POB = Postbox</w:t>
            </w:r>
          </w:p>
          <w:p w14:paraId="48598CEC" w14:textId="77777777" w:rsidR="0005019F" w:rsidRPr="00DF0641" w:rsidRDefault="0005019F" w:rsidP="0005019F">
            <w:pPr>
              <w:rPr>
                <w:rFonts w:cs="Arial"/>
                <w:i/>
              </w:rPr>
            </w:pPr>
            <w:r w:rsidRPr="00DF0641">
              <w:rPr>
                <w:rFonts w:cs="Arial"/>
                <w:i/>
              </w:rPr>
              <w:t>ZIP = Postnummer</w:t>
            </w:r>
          </w:p>
          <w:p w14:paraId="2E8013BA" w14:textId="77777777" w:rsidR="0005019F" w:rsidRPr="00DF0641" w:rsidRDefault="0005019F" w:rsidP="0005019F">
            <w:pPr>
              <w:rPr>
                <w:rFonts w:cs="Arial"/>
                <w:i/>
              </w:rPr>
            </w:pPr>
            <w:r w:rsidRPr="00DF0641">
              <w:rPr>
                <w:rFonts w:cs="Arial"/>
                <w:i/>
              </w:rPr>
              <w:t>PRE = Distriktsområde</w:t>
            </w:r>
          </w:p>
          <w:p w14:paraId="02817FD2" w14:textId="77777777" w:rsidR="0005019F" w:rsidRPr="00964D8F" w:rsidRDefault="0005019F" w:rsidP="0005019F">
            <w:pPr>
              <w:rPr>
                <w:rFonts w:cs="Arial"/>
                <w:i/>
                <w:lang w:val="en-US"/>
              </w:rPr>
            </w:pPr>
            <w:r w:rsidRPr="00DF0641">
              <w:rPr>
                <w:rFonts w:cs="Arial"/>
                <w:i/>
                <w:lang w:val="en-US"/>
              </w:rPr>
              <w:t>STA = Region eller provins</w:t>
            </w:r>
          </w:p>
        </w:tc>
        <w:tc>
          <w:tcPr>
            <w:tcW w:w="1617" w:type="dxa"/>
          </w:tcPr>
          <w:p w14:paraId="3D114613" w14:textId="77777777" w:rsidR="0005019F" w:rsidRPr="00964D8F" w:rsidRDefault="0005019F" w:rsidP="0005019F">
            <w:pPr>
              <w:rPr>
                <w:i/>
              </w:rPr>
            </w:pPr>
            <w:r w:rsidRPr="00964D8F">
              <w:rPr>
                <w:i/>
              </w:rPr>
              <w:lastRenderedPageBreak/>
              <w:t>0..1</w:t>
            </w:r>
          </w:p>
        </w:tc>
      </w:tr>
      <w:tr w:rsidR="0005019F" w:rsidRPr="008345BA" w14:paraId="1E50FCA3" w14:textId="77777777" w:rsidTr="0005019F">
        <w:tc>
          <w:tcPr>
            <w:tcW w:w="2474" w:type="dxa"/>
          </w:tcPr>
          <w:p w14:paraId="2FE63474" w14:textId="77777777" w:rsidR="0005019F" w:rsidRPr="00964D8F" w:rsidRDefault="0005019F" w:rsidP="0005019F">
            <w:r w:rsidRPr="00964D8F">
              <w:lastRenderedPageBreak/>
              <w:t>../LocationType.telecom</w:t>
            </w:r>
          </w:p>
        </w:tc>
        <w:tc>
          <w:tcPr>
            <w:tcW w:w="2506" w:type="dxa"/>
          </w:tcPr>
          <w:p w14:paraId="2D770635" w14:textId="77777777" w:rsidR="0005019F" w:rsidRPr="00964D8F" w:rsidRDefault="0005019F" w:rsidP="0005019F">
            <w:r>
              <w:t>TelType</w:t>
            </w:r>
          </w:p>
        </w:tc>
        <w:tc>
          <w:tcPr>
            <w:tcW w:w="2925" w:type="dxa"/>
          </w:tcPr>
          <w:p w14:paraId="4A35DE58" w14:textId="77777777" w:rsidR="0005019F" w:rsidRPr="008345BA" w:rsidRDefault="0005019F" w:rsidP="0005019F">
            <w:pPr>
              <w:rPr>
                <w:rFonts w:cs="Arial"/>
              </w:rPr>
            </w:pPr>
            <w:r w:rsidRPr="00964D8F">
              <w:rPr>
                <w:rFonts w:cs="Arial"/>
              </w:rPr>
              <w:t xml:space="preserve">Platsens telefon och/eller mail adress </w:t>
            </w:r>
            <w:r w:rsidRPr="008345BA">
              <w:rPr>
                <w:rFonts w:cs="Arial"/>
              </w:rPr>
              <w:t>för vilken den är knuten till observationen.</w:t>
            </w:r>
          </w:p>
          <w:p w14:paraId="0F9FAD90" w14:textId="77777777" w:rsidR="0005019F" w:rsidRPr="008345BA" w:rsidRDefault="0005019F" w:rsidP="0005019F">
            <w:pPr>
              <w:rPr>
                <w:rFonts w:cs="Arial"/>
              </w:rPr>
            </w:pPr>
          </w:p>
          <w:p w14:paraId="7BD22DBF" w14:textId="77777777" w:rsidR="0005019F" w:rsidRPr="008345BA" w:rsidRDefault="0005019F" w:rsidP="0005019F">
            <w:pPr>
              <w:rPr>
                <w:rFonts w:cs="Arial"/>
                <w:lang w:val="en-US"/>
              </w:rPr>
            </w:pPr>
            <w:r w:rsidRPr="00B81FE2">
              <w:rPr>
                <w:rFonts w:cs="Arial"/>
                <w:lang w:val="en-US"/>
              </w:rPr>
              <w:t xml:space="preserve">KV HL7 V3 </w:t>
            </w:r>
            <w:r w:rsidRPr="00B81FE2">
              <w:rPr>
                <w:rFonts w:cs="Arial"/>
                <w:lang w:val="en-US"/>
              </w:rPr>
              <w:lastRenderedPageBreak/>
              <w:t>T</w:t>
            </w:r>
            <w:r w:rsidRPr="008345BA">
              <w:rPr>
                <w:rFonts w:cs="Arial"/>
                <w:lang w:val="en-US"/>
              </w:rPr>
              <w:t>elecommunicationAddress (TEL)</w:t>
            </w:r>
          </w:p>
        </w:tc>
        <w:tc>
          <w:tcPr>
            <w:tcW w:w="1617" w:type="dxa"/>
          </w:tcPr>
          <w:p w14:paraId="493200AE" w14:textId="77777777" w:rsidR="0005019F" w:rsidRPr="008345BA" w:rsidRDefault="0005019F" w:rsidP="0005019F">
            <w:pPr>
              <w:rPr>
                <w:lang w:val="en-US"/>
              </w:rPr>
            </w:pPr>
            <w:r w:rsidRPr="008345BA">
              <w:rPr>
                <w:lang w:val="en-US"/>
              </w:rPr>
              <w:lastRenderedPageBreak/>
              <w:t>0..*</w:t>
            </w:r>
          </w:p>
        </w:tc>
      </w:tr>
      <w:tr w:rsidR="0005019F" w:rsidRPr="00B81FE2" w14:paraId="01482D73" w14:textId="77777777" w:rsidTr="0005019F">
        <w:tc>
          <w:tcPr>
            <w:tcW w:w="2474" w:type="dxa"/>
          </w:tcPr>
          <w:p w14:paraId="23F8C27F" w14:textId="77777777" w:rsidR="0005019F" w:rsidRPr="00B81FE2" w:rsidRDefault="0005019F" w:rsidP="0005019F">
            <w:pPr>
              <w:rPr>
                <w:i/>
              </w:rPr>
            </w:pPr>
            <w:r w:rsidRPr="00B81FE2">
              <w:rPr>
                <w:i/>
              </w:rPr>
              <w:lastRenderedPageBreak/>
              <w:t>../</w:t>
            </w:r>
            <w:r>
              <w:rPr>
                <w:i/>
              </w:rPr>
              <w:t>LocationType.telecom.use</w:t>
            </w:r>
          </w:p>
        </w:tc>
        <w:tc>
          <w:tcPr>
            <w:tcW w:w="2506" w:type="dxa"/>
          </w:tcPr>
          <w:p w14:paraId="194A4E57" w14:textId="77777777" w:rsidR="0005019F" w:rsidRPr="00B81FE2" w:rsidRDefault="0005019F" w:rsidP="0005019F">
            <w:pPr>
              <w:rPr>
                <w:i/>
              </w:rPr>
            </w:pPr>
            <w:r w:rsidRPr="00B81FE2">
              <w:rPr>
                <w:i/>
              </w:rPr>
              <w:t>TelType</w:t>
            </w:r>
            <w:r>
              <w:rPr>
                <w:i/>
              </w:rPr>
              <w:t>Enum</w:t>
            </w:r>
          </w:p>
        </w:tc>
        <w:tc>
          <w:tcPr>
            <w:tcW w:w="2925" w:type="dxa"/>
          </w:tcPr>
          <w:p w14:paraId="52AC2F07"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32950E10" w14:textId="77777777" w:rsidR="0005019F" w:rsidRDefault="0005019F" w:rsidP="0005019F">
            <w:pPr>
              <w:rPr>
                <w:rFonts w:cs="Arial"/>
                <w:i/>
              </w:rPr>
            </w:pPr>
          </w:p>
          <w:p w14:paraId="1B495295" w14:textId="77777777" w:rsidR="0005019F" w:rsidRPr="00B81FE2" w:rsidRDefault="0005019F" w:rsidP="0005019F">
            <w:pPr>
              <w:rPr>
                <w:rFonts w:cs="Arial"/>
                <w:i/>
              </w:rPr>
            </w:pPr>
            <w:r w:rsidRPr="00B81FE2">
              <w:rPr>
                <w:rFonts w:cs="Arial"/>
                <w:i/>
              </w:rPr>
              <w:t>voice = Nummer för att föra ett röstsamtal</w:t>
            </w:r>
          </w:p>
          <w:p w14:paraId="66F1DEA4" w14:textId="77777777" w:rsidR="0005019F" w:rsidRPr="00B81FE2" w:rsidRDefault="0005019F" w:rsidP="0005019F">
            <w:pPr>
              <w:rPr>
                <w:rFonts w:cs="Arial"/>
                <w:i/>
                <w:lang w:val="en-US"/>
              </w:rPr>
            </w:pPr>
            <w:r w:rsidRPr="00B81FE2">
              <w:rPr>
                <w:rFonts w:cs="Arial"/>
                <w:i/>
                <w:lang w:val="en-US"/>
              </w:rPr>
              <w:t>fax = Faxnummer</w:t>
            </w:r>
          </w:p>
          <w:p w14:paraId="67F7227A" w14:textId="77777777" w:rsidR="0005019F" w:rsidRPr="00B81FE2" w:rsidRDefault="0005019F" w:rsidP="0005019F">
            <w:pPr>
              <w:rPr>
                <w:rFonts w:cs="Arial"/>
                <w:i/>
                <w:lang w:val="en-US"/>
              </w:rPr>
            </w:pPr>
            <w:r w:rsidRPr="00B81FE2">
              <w:rPr>
                <w:rFonts w:cs="Arial"/>
                <w:i/>
                <w:lang w:val="en-US"/>
              </w:rPr>
              <w:t>data = E-post adress</w:t>
            </w:r>
          </w:p>
          <w:p w14:paraId="0EF2878D" w14:textId="77777777" w:rsidR="0005019F" w:rsidRPr="00B81FE2" w:rsidRDefault="0005019F" w:rsidP="0005019F">
            <w:pPr>
              <w:rPr>
                <w:rFonts w:cs="Arial"/>
                <w:i/>
              </w:rPr>
            </w:pPr>
            <w:r w:rsidRPr="00B81FE2">
              <w:rPr>
                <w:rFonts w:cs="Arial"/>
                <w:i/>
              </w:rPr>
              <w:t>sms = Nummer för mobila textmeddelanden</w:t>
            </w:r>
          </w:p>
        </w:tc>
        <w:tc>
          <w:tcPr>
            <w:tcW w:w="1617" w:type="dxa"/>
          </w:tcPr>
          <w:p w14:paraId="0946EEEA" w14:textId="77777777" w:rsidR="0005019F" w:rsidRPr="00B81FE2" w:rsidRDefault="0005019F" w:rsidP="0005019F">
            <w:pPr>
              <w:rPr>
                <w:i/>
                <w:lang w:val="en-US"/>
              </w:rPr>
            </w:pPr>
            <w:r>
              <w:rPr>
                <w:i/>
                <w:lang w:val="en-US"/>
              </w:rPr>
              <w:t>0..1</w:t>
            </w:r>
          </w:p>
        </w:tc>
      </w:tr>
      <w:tr w:rsidR="0005019F" w:rsidRPr="00B81FE2" w14:paraId="0708F95B" w14:textId="77777777" w:rsidTr="0005019F">
        <w:tc>
          <w:tcPr>
            <w:tcW w:w="2474" w:type="dxa"/>
          </w:tcPr>
          <w:p w14:paraId="49044F39" w14:textId="77777777" w:rsidR="0005019F" w:rsidRPr="00B81FE2" w:rsidRDefault="0005019F" w:rsidP="0005019F">
            <w:pPr>
              <w:rPr>
                <w:i/>
              </w:rPr>
            </w:pPr>
            <w:r w:rsidRPr="00B81FE2">
              <w:rPr>
                <w:i/>
              </w:rPr>
              <w:t>../</w:t>
            </w:r>
            <w:r>
              <w:rPr>
                <w:i/>
              </w:rPr>
              <w:t>LocationType.telecom.value</w:t>
            </w:r>
          </w:p>
        </w:tc>
        <w:tc>
          <w:tcPr>
            <w:tcW w:w="2506" w:type="dxa"/>
          </w:tcPr>
          <w:p w14:paraId="45600B42" w14:textId="77777777" w:rsidR="0005019F" w:rsidRPr="00B81FE2" w:rsidRDefault="0005019F" w:rsidP="0005019F">
            <w:pPr>
              <w:rPr>
                <w:i/>
              </w:rPr>
            </w:pPr>
            <w:r>
              <w:rPr>
                <w:i/>
              </w:rPr>
              <w:t>String</w:t>
            </w:r>
          </w:p>
        </w:tc>
        <w:tc>
          <w:tcPr>
            <w:tcW w:w="2925" w:type="dxa"/>
          </w:tcPr>
          <w:p w14:paraId="109CC835" w14:textId="77777777" w:rsidR="0005019F" w:rsidRPr="00B81FE2" w:rsidRDefault="0005019F" w:rsidP="0005019F">
            <w:pPr>
              <w:rPr>
                <w:rFonts w:cs="Arial"/>
                <w:i/>
              </w:rPr>
            </w:pPr>
            <w:r>
              <w:rPr>
                <w:rFonts w:cs="Arial"/>
                <w:i/>
                <w:color w:val="000000"/>
                <w:lang w:eastAsia="sv-SE"/>
              </w:rPr>
              <w:t>Namn på alternativ för telekom kommunikation.</w:t>
            </w:r>
          </w:p>
        </w:tc>
        <w:tc>
          <w:tcPr>
            <w:tcW w:w="1617" w:type="dxa"/>
          </w:tcPr>
          <w:p w14:paraId="69B95BF0" w14:textId="77777777" w:rsidR="0005019F" w:rsidRPr="00B81FE2" w:rsidRDefault="0005019F" w:rsidP="0005019F">
            <w:pPr>
              <w:rPr>
                <w:i/>
                <w:lang w:val="en-US"/>
              </w:rPr>
            </w:pPr>
            <w:r>
              <w:rPr>
                <w:i/>
                <w:lang w:val="en-US"/>
              </w:rPr>
              <w:t>0..1</w:t>
            </w:r>
          </w:p>
        </w:tc>
      </w:tr>
      <w:tr w:rsidR="0005019F" w:rsidRPr="008345BA" w14:paraId="76253FC0" w14:textId="77777777" w:rsidTr="0005019F">
        <w:tc>
          <w:tcPr>
            <w:tcW w:w="2474" w:type="dxa"/>
            <w:shd w:val="clear" w:color="auto" w:fill="D9D9D9" w:themeFill="background1" w:themeFillShade="D9"/>
          </w:tcPr>
          <w:p w14:paraId="7E52D280" w14:textId="77777777" w:rsidR="0005019F" w:rsidRPr="008345BA" w:rsidRDefault="0005019F" w:rsidP="0005019F">
            <w:pPr>
              <w:rPr>
                <w:lang w:val="en-GB"/>
              </w:rPr>
            </w:pPr>
            <w:r w:rsidRPr="008345BA">
              <w:rPr>
                <w:lang w:val="en-US" w:eastAsia="sv-SE"/>
              </w:rPr>
              <w:t>patient</w:t>
            </w:r>
          </w:p>
        </w:tc>
        <w:tc>
          <w:tcPr>
            <w:tcW w:w="2506" w:type="dxa"/>
            <w:shd w:val="clear" w:color="auto" w:fill="D9D9D9" w:themeFill="background1" w:themeFillShade="D9"/>
          </w:tcPr>
          <w:p w14:paraId="4A626C6A" w14:textId="77777777" w:rsidR="0005019F" w:rsidRPr="008345BA" w:rsidRDefault="0005019F" w:rsidP="0005019F">
            <w:pPr>
              <w:rPr>
                <w:lang w:val="en-GB"/>
              </w:rPr>
            </w:pPr>
            <w:r w:rsidRPr="008345BA">
              <w:rPr>
                <w:lang w:val="en-GB"/>
              </w:rPr>
              <w:t>PatientType</w:t>
            </w:r>
          </w:p>
        </w:tc>
        <w:tc>
          <w:tcPr>
            <w:tcW w:w="2925" w:type="dxa"/>
            <w:shd w:val="clear" w:color="auto" w:fill="D9D9D9" w:themeFill="background1" w:themeFillShade="D9"/>
          </w:tcPr>
          <w:p w14:paraId="3CE5F859" w14:textId="77777777" w:rsidR="0005019F" w:rsidRPr="008345BA" w:rsidRDefault="0005019F" w:rsidP="0005019F">
            <w:pPr>
              <w:rPr>
                <w:lang w:val="en-US"/>
              </w:rPr>
            </w:pPr>
          </w:p>
        </w:tc>
        <w:tc>
          <w:tcPr>
            <w:tcW w:w="1617" w:type="dxa"/>
            <w:shd w:val="clear" w:color="auto" w:fill="D9D9D9" w:themeFill="background1" w:themeFillShade="D9"/>
          </w:tcPr>
          <w:p w14:paraId="5D754001" w14:textId="77777777" w:rsidR="0005019F" w:rsidRPr="008345BA" w:rsidRDefault="0005019F" w:rsidP="0005019F">
            <w:pPr>
              <w:rPr>
                <w:lang w:val="en-US"/>
              </w:rPr>
            </w:pPr>
            <w:r w:rsidRPr="008345BA">
              <w:rPr>
                <w:lang w:val="en-US"/>
              </w:rPr>
              <w:t>1</w:t>
            </w:r>
          </w:p>
        </w:tc>
      </w:tr>
      <w:tr w:rsidR="0005019F" w:rsidRPr="008345BA" w14:paraId="3DF6C373" w14:textId="77777777" w:rsidTr="0005019F">
        <w:tc>
          <w:tcPr>
            <w:tcW w:w="2474" w:type="dxa"/>
          </w:tcPr>
          <w:p w14:paraId="0E0B9D57" w14:textId="77777777" w:rsidR="0005019F" w:rsidRPr="00A21F75" w:rsidRDefault="0005019F" w:rsidP="0005019F">
            <w:pPr>
              <w:rPr>
                <w:lang w:val="en-GB"/>
              </w:rPr>
            </w:pPr>
            <w:r w:rsidRPr="008345BA">
              <w:rPr>
                <w:lang w:val="en-GB"/>
              </w:rPr>
              <w:t>../PatientType.id</w:t>
            </w:r>
          </w:p>
        </w:tc>
        <w:tc>
          <w:tcPr>
            <w:tcW w:w="2506" w:type="dxa"/>
          </w:tcPr>
          <w:p w14:paraId="6E9FDE5B" w14:textId="77777777" w:rsidR="0005019F" w:rsidRPr="00894EEA" w:rsidRDefault="0005019F" w:rsidP="0005019F">
            <w:r w:rsidRPr="00894EEA">
              <w:t>IIType</w:t>
            </w:r>
          </w:p>
        </w:tc>
        <w:tc>
          <w:tcPr>
            <w:tcW w:w="2925" w:type="dxa"/>
          </w:tcPr>
          <w:p w14:paraId="06223B67" w14:textId="77777777" w:rsidR="0005019F" w:rsidRPr="008F3E17" w:rsidRDefault="0005019F" w:rsidP="0005019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6A4D9916" w14:textId="77777777" w:rsidR="0005019F" w:rsidRPr="008345BA" w:rsidRDefault="0005019F" w:rsidP="0005019F">
            <w:r w:rsidRPr="008345BA">
              <w:t>1</w:t>
            </w:r>
          </w:p>
        </w:tc>
      </w:tr>
      <w:tr w:rsidR="0005019F" w:rsidRPr="000D472E" w14:paraId="44A23722" w14:textId="77777777" w:rsidTr="0005019F">
        <w:tc>
          <w:tcPr>
            <w:tcW w:w="2474" w:type="dxa"/>
            <w:tcBorders>
              <w:top w:val="single" w:sz="4" w:space="0" w:color="auto"/>
              <w:left w:val="single" w:sz="4" w:space="0" w:color="auto"/>
              <w:bottom w:val="single" w:sz="4" w:space="0" w:color="auto"/>
              <w:right w:val="single" w:sz="4" w:space="0" w:color="auto"/>
            </w:tcBorders>
          </w:tcPr>
          <w:p w14:paraId="3EB4E02E" w14:textId="77777777" w:rsidR="0005019F" w:rsidRPr="000D472E" w:rsidRDefault="0005019F" w:rsidP="0005019F">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3C09108A"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42CC5114" w14:textId="77777777" w:rsidR="0005019F" w:rsidRPr="00FE0141" w:rsidRDefault="0005019F" w:rsidP="0005019F">
            <w:pPr>
              <w:rPr>
                <w:i/>
              </w:rPr>
            </w:pPr>
            <w:r w:rsidRPr="00FE0141">
              <w:rPr>
                <w:i/>
              </w:rPr>
              <w:t>KV OID för typ av identifierare:</w:t>
            </w:r>
          </w:p>
          <w:p w14:paraId="334F4907" w14:textId="77777777" w:rsidR="0005019F" w:rsidRPr="000D472E" w:rsidRDefault="0005019F" w:rsidP="0005019F">
            <w:pPr>
              <w:rPr>
                <w:i/>
              </w:rPr>
            </w:pPr>
          </w:p>
          <w:p w14:paraId="03B16671" w14:textId="77777777" w:rsidR="0005019F" w:rsidRPr="000D472E" w:rsidRDefault="0005019F" w:rsidP="0005019F">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7B3A8CF" w14:textId="77777777" w:rsidR="0005019F" w:rsidRPr="008F26DD" w:rsidRDefault="0005019F" w:rsidP="0005019F">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525FEA09" w14:textId="77777777" w:rsidR="0005019F" w:rsidRPr="000D472E" w:rsidRDefault="0005019F" w:rsidP="0005019F">
            <w:pPr>
              <w:rPr>
                <w:i/>
              </w:rPr>
            </w:pPr>
            <w:r w:rsidRPr="000D472E">
              <w:rPr>
                <w:i/>
              </w:rPr>
              <w:t>1</w:t>
            </w:r>
          </w:p>
        </w:tc>
      </w:tr>
      <w:tr w:rsidR="0005019F" w:rsidRPr="000D472E" w14:paraId="7E4C497E" w14:textId="77777777" w:rsidTr="0005019F">
        <w:tc>
          <w:tcPr>
            <w:tcW w:w="2474" w:type="dxa"/>
            <w:tcBorders>
              <w:top w:val="single" w:sz="4" w:space="0" w:color="auto"/>
              <w:left w:val="single" w:sz="4" w:space="0" w:color="auto"/>
              <w:bottom w:val="single" w:sz="4" w:space="0" w:color="auto"/>
              <w:right w:val="single" w:sz="4" w:space="0" w:color="auto"/>
            </w:tcBorders>
          </w:tcPr>
          <w:p w14:paraId="1E29E15B" w14:textId="77777777" w:rsidR="0005019F" w:rsidRPr="000D472E" w:rsidRDefault="0005019F" w:rsidP="0005019F">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47B716E8"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5F69A9F" w14:textId="77777777" w:rsidR="0005019F" w:rsidRDefault="0005019F" w:rsidP="0005019F">
            <w:pPr>
              <w:rPr>
                <w:i/>
              </w:rPr>
            </w:pPr>
            <w:r>
              <w:rPr>
                <w:i/>
              </w:rPr>
              <w:t>Personnummer/globalt reservnummer/</w:t>
            </w:r>
            <w:r w:rsidRPr="00FE0141">
              <w:rPr>
                <w:i/>
              </w:rPr>
              <w:t>samordningsnummer</w:t>
            </w:r>
            <w:r>
              <w:rPr>
                <w:i/>
              </w:rPr>
              <w:t>.</w:t>
            </w:r>
          </w:p>
          <w:p w14:paraId="7096A584" w14:textId="77777777" w:rsidR="0005019F" w:rsidRDefault="0005019F" w:rsidP="0005019F">
            <w:pPr>
              <w:rPr>
                <w:i/>
              </w:rPr>
            </w:pPr>
          </w:p>
          <w:p w14:paraId="5E58BE66" w14:textId="77777777" w:rsidR="0005019F" w:rsidRPr="00FE0141" w:rsidRDefault="0005019F" w:rsidP="0005019F">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D8D3C3B" w14:textId="77777777" w:rsidR="0005019F" w:rsidRPr="000D472E" w:rsidRDefault="0005019F" w:rsidP="0005019F">
            <w:pPr>
              <w:rPr>
                <w:i/>
              </w:rPr>
            </w:pPr>
            <w:r w:rsidRPr="000D472E">
              <w:rPr>
                <w:i/>
              </w:rPr>
              <w:t>1</w:t>
            </w:r>
          </w:p>
        </w:tc>
      </w:tr>
      <w:tr w:rsidR="0005019F" w:rsidRPr="008345BA" w14:paraId="56F58F44" w14:textId="77777777" w:rsidTr="0005019F">
        <w:tc>
          <w:tcPr>
            <w:tcW w:w="2474" w:type="dxa"/>
          </w:tcPr>
          <w:p w14:paraId="4FAC7177" w14:textId="77777777" w:rsidR="0005019F" w:rsidRPr="008345BA" w:rsidRDefault="0005019F" w:rsidP="0005019F">
            <w:pPr>
              <w:rPr>
                <w:lang w:val="en-GB"/>
              </w:rPr>
            </w:pPr>
            <w:r w:rsidRPr="008345BA">
              <w:rPr>
                <w:lang w:val="en-GB"/>
              </w:rPr>
              <w:t>../PatientType.dateOfBir</w:t>
            </w:r>
            <w:r w:rsidRPr="008345BA">
              <w:rPr>
                <w:lang w:val="en-GB"/>
              </w:rPr>
              <w:lastRenderedPageBreak/>
              <w:t>th</w:t>
            </w:r>
          </w:p>
        </w:tc>
        <w:tc>
          <w:tcPr>
            <w:tcW w:w="2506" w:type="dxa"/>
          </w:tcPr>
          <w:p w14:paraId="2589C477" w14:textId="77777777" w:rsidR="0005019F" w:rsidRPr="008345BA" w:rsidRDefault="0005019F" w:rsidP="0005019F">
            <w:pPr>
              <w:rPr>
                <w:lang w:val="en-GB"/>
              </w:rPr>
            </w:pPr>
            <w:r w:rsidRPr="008345BA">
              <w:rPr>
                <w:lang w:val="en-GB"/>
              </w:rPr>
              <w:lastRenderedPageBreak/>
              <w:t>DateTime</w:t>
            </w:r>
          </w:p>
        </w:tc>
        <w:tc>
          <w:tcPr>
            <w:tcW w:w="2925" w:type="dxa"/>
          </w:tcPr>
          <w:p w14:paraId="3142C1BA" w14:textId="77777777" w:rsidR="0005019F" w:rsidRDefault="0005019F" w:rsidP="0005019F">
            <w:pPr>
              <w:rPr>
                <w:rFonts w:cs="Arial"/>
              </w:rPr>
            </w:pPr>
            <w:r w:rsidRPr="008345BA">
              <w:rPr>
                <w:rFonts w:cs="Arial"/>
              </w:rPr>
              <w:t xml:space="preserve">Anger patientens födelseår, </w:t>
            </w:r>
            <w:r w:rsidRPr="008345BA">
              <w:rPr>
                <w:rFonts w:cs="Arial"/>
              </w:rPr>
              <w:lastRenderedPageBreak/>
              <w:t xml:space="preserve">månad och dag. </w:t>
            </w:r>
            <w:r>
              <w:rPr>
                <w:rFonts w:cs="Arial"/>
              </w:rPr>
              <w:t xml:space="preserve">Månad och dag är frivilligt. Endast födelseår är obligatoriskt. </w:t>
            </w:r>
            <w:r w:rsidRPr="008345BA">
              <w:rPr>
                <w:rFonts w:cs="Arial"/>
              </w:rPr>
              <w:t>Ej personnummer!</w:t>
            </w:r>
          </w:p>
          <w:p w14:paraId="690ED4C2" w14:textId="77777777" w:rsidR="0005019F" w:rsidRPr="008F3E17" w:rsidRDefault="0005019F" w:rsidP="0005019F">
            <w:pPr>
              <w:rPr>
                <w:rFonts w:cs="Arial"/>
              </w:rPr>
            </w:pPr>
          </w:p>
          <w:p w14:paraId="79050EA9" w14:textId="77777777" w:rsidR="0005019F" w:rsidRPr="00DD495A" w:rsidRDefault="0005019F" w:rsidP="0005019F">
            <w:r w:rsidRPr="008F3E17">
              <w:rPr>
                <w:rFonts w:cs="Arial"/>
              </w:rPr>
              <w:t>Datum. Format ÅÅÅÅMMDD.</w:t>
            </w:r>
          </w:p>
        </w:tc>
        <w:tc>
          <w:tcPr>
            <w:tcW w:w="1617" w:type="dxa"/>
          </w:tcPr>
          <w:p w14:paraId="521050B8" w14:textId="77777777" w:rsidR="0005019F" w:rsidRPr="008345BA" w:rsidRDefault="0005019F" w:rsidP="0005019F">
            <w:pPr>
              <w:rPr>
                <w:lang w:val="en-US"/>
              </w:rPr>
            </w:pPr>
            <w:r w:rsidRPr="008345BA">
              <w:rPr>
                <w:lang w:val="en-US"/>
              </w:rPr>
              <w:lastRenderedPageBreak/>
              <w:t>1</w:t>
            </w:r>
          </w:p>
        </w:tc>
      </w:tr>
      <w:tr w:rsidR="0005019F" w:rsidRPr="008345BA" w14:paraId="7733B7E3" w14:textId="77777777" w:rsidTr="0005019F">
        <w:tc>
          <w:tcPr>
            <w:tcW w:w="2474" w:type="dxa"/>
          </w:tcPr>
          <w:p w14:paraId="2585F72D" w14:textId="77777777" w:rsidR="0005019F" w:rsidRPr="008345BA" w:rsidRDefault="0005019F" w:rsidP="0005019F">
            <w:pPr>
              <w:rPr>
                <w:lang w:val="en-GB"/>
              </w:rPr>
            </w:pPr>
            <w:r w:rsidRPr="008345BA">
              <w:rPr>
                <w:lang w:val="en-GB"/>
              </w:rPr>
              <w:lastRenderedPageBreak/>
              <w:t>../PatientType.gender</w:t>
            </w:r>
          </w:p>
        </w:tc>
        <w:tc>
          <w:tcPr>
            <w:tcW w:w="2506" w:type="dxa"/>
          </w:tcPr>
          <w:p w14:paraId="1F683A2A" w14:textId="77777777" w:rsidR="0005019F" w:rsidRPr="008345BA" w:rsidRDefault="0005019F" w:rsidP="0005019F">
            <w:pPr>
              <w:rPr>
                <w:lang w:val="en-GB"/>
              </w:rPr>
            </w:pPr>
            <w:r w:rsidRPr="008345BA">
              <w:rPr>
                <w:lang w:val="en-GB"/>
              </w:rPr>
              <w:t>CVType</w:t>
            </w:r>
          </w:p>
        </w:tc>
        <w:tc>
          <w:tcPr>
            <w:tcW w:w="2925" w:type="dxa"/>
          </w:tcPr>
          <w:p w14:paraId="7C8C154D" w14:textId="77777777" w:rsidR="0005019F" w:rsidRPr="00953E0D" w:rsidRDefault="0005019F" w:rsidP="0005019F">
            <w:pPr>
              <w:rPr>
                <w:rFonts w:cs="Arial"/>
              </w:rPr>
            </w:pPr>
            <w:r w:rsidRPr="008345BA">
              <w:rPr>
                <w:rFonts w:cs="Arial"/>
              </w:rPr>
              <w:t>Anger patienten</w:t>
            </w:r>
            <w:r>
              <w:rPr>
                <w:rFonts w:cs="Arial"/>
              </w:rPr>
              <w:t>s kön.</w:t>
            </w:r>
          </w:p>
        </w:tc>
        <w:tc>
          <w:tcPr>
            <w:tcW w:w="1617" w:type="dxa"/>
          </w:tcPr>
          <w:p w14:paraId="251A2615" w14:textId="77777777" w:rsidR="0005019F" w:rsidRPr="008345BA" w:rsidRDefault="0005019F" w:rsidP="0005019F">
            <w:r w:rsidRPr="008345BA">
              <w:t>0..1</w:t>
            </w:r>
          </w:p>
        </w:tc>
      </w:tr>
      <w:tr w:rsidR="0005019F" w:rsidRPr="000D472E" w14:paraId="7652A872" w14:textId="77777777" w:rsidTr="0005019F">
        <w:tc>
          <w:tcPr>
            <w:tcW w:w="2474" w:type="dxa"/>
            <w:tcBorders>
              <w:top w:val="single" w:sz="4" w:space="0" w:color="auto"/>
              <w:left w:val="single" w:sz="4" w:space="0" w:color="auto"/>
              <w:bottom w:val="single" w:sz="4" w:space="0" w:color="auto"/>
              <w:right w:val="single" w:sz="4" w:space="0" w:color="auto"/>
            </w:tcBorders>
          </w:tcPr>
          <w:p w14:paraId="16226B84" w14:textId="77777777" w:rsidR="0005019F" w:rsidRPr="000D472E" w:rsidRDefault="0005019F" w:rsidP="0005019F">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18357B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6C98449" w14:textId="08FDADB6" w:rsidR="0005019F" w:rsidRPr="000D472E" w:rsidRDefault="0005019F" w:rsidP="00F6502E">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w:t>
            </w:r>
            <w:r w:rsidR="00F6502E">
              <w:rPr>
                <w:rFonts w:cs="Arial"/>
                <w:i/>
              </w:rPr>
              <w:t>Man</w:t>
            </w:r>
            <w:r w:rsidRPr="000D472E">
              <w:rPr>
                <w:rFonts w:cs="Arial"/>
                <w:i/>
              </w:rPr>
              <w:t xml:space="preserve">, 2 för </w:t>
            </w:r>
            <w:r w:rsidR="00F6502E">
              <w:rPr>
                <w:rFonts w:cs="Arial"/>
                <w:i/>
              </w:rPr>
              <w:t xml:space="preserve">Kvinna </w:t>
            </w:r>
            <w:r w:rsidRPr="000D472E">
              <w:rPr>
                <w:rFonts w:cs="Arial"/>
                <w:i/>
              </w:rPr>
              <w:t>och 9 för Ej tillämpligt.</w:t>
            </w:r>
          </w:p>
        </w:tc>
        <w:tc>
          <w:tcPr>
            <w:tcW w:w="1617" w:type="dxa"/>
            <w:tcBorders>
              <w:top w:val="single" w:sz="4" w:space="0" w:color="auto"/>
              <w:left w:val="single" w:sz="4" w:space="0" w:color="auto"/>
              <w:bottom w:val="single" w:sz="4" w:space="0" w:color="auto"/>
              <w:right w:val="single" w:sz="4" w:space="0" w:color="auto"/>
            </w:tcBorders>
          </w:tcPr>
          <w:p w14:paraId="5BE4DF2D" w14:textId="77777777" w:rsidR="0005019F" w:rsidRPr="000D472E" w:rsidRDefault="0005019F" w:rsidP="0005019F">
            <w:pPr>
              <w:rPr>
                <w:i/>
              </w:rPr>
            </w:pPr>
            <w:r w:rsidRPr="000D472E">
              <w:rPr>
                <w:i/>
              </w:rPr>
              <w:t>1</w:t>
            </w:r>
          </w:p>
        </w:tc>
      </w:tr>
      <w:tr w:rsidR="0005019F" w:rsidRPr="000D472E" w14:paraId="02D78AA5" w14:textId="77777777" w:rsidTr="0005019F">
        <w:tc>
          <w:tcPr>
            <w:tcW w:w="2474" w:type="dxa"/>
            <w:tcBorders>
              <w:top w:val="single" w:sz="4" w:space="0" w:color="auto"/>
              <w:left w:val="single" w:sz="4" w:space="0" w:color="auto"/>
              <w:bottom w:val="single" w:sz="4" w:space="0" w:color="auto"/>
              <w:right w:val="single" w:sz="4" w:space="0" w:color="auto"/>
            </w:tcBorders>
          </w:tcPr>
          <w:p w14:paraId="5C151B38" w14:textId="77777777" w:rsidR="0005019F" w:rsidRPr="000D472E" w:rsidRDefault="0005019F" w:rsidP="0005019F">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0C20C49"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E174D" w14:textId="77777777" w:rsidR="0005019F" w:rsidRPr="000D472E" w:rsidRDefault="0005019F" w:rsidP="0005019F">
            <w:pPr>
              <w:rPr>
                <w:rFonts w:cs="Arial"/>
                <w:i/>
              </w:rPr>
            </w:pPr>
            <w:r w:rsidRPr="000D472E">
              <w:rPr>
                <w:rFonts w:cs="Arial"/>
                <w:i/>
              </w:rPr>
              <w:t xml:space="preserve">Kodsystem för angiven kod för könstyp. </w:t>
            </w:r>
          </w:p>
          <w:p w14:paraId="77B0A316" w14:textId="77777777" w:rsidR="0005019F" w:rsidRPr="000D472E" w:rsidRDefault="0005019F" w:rsidP="0005019F">
            <w:pPr>
              <w:rPr>
                <w:rFonts w:cs="Arial"/>
                <w:i/>
              </w:rPr>
            </w:pPr>
          </w:p>
          <w:p w14:paraId="4E6D7316" w14:textId="77777777" w:rsidR="0005019F" w:rsidRPr="000D472E" w:rsidRDefault="0005019F" w:rsidP="0005019F">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57E4E2A4" w14:textId="77777777" w:rsidR="0005019F" w:rsidRPr="000D472E" w:rsidRDefault="0005019F" w:rsidP="0005019F">
            <w:pPr>
              <w:rPr>
                <w:i/>
              </w:rPr>
            </w:pPr>
            <w:r w:rsidRPr="000D472E">
              <w:rPr>
                <w:i/>
              </w:rPr>
              <w:t>1</w:t>
            </w:r>
          </w:p>
        </w:tc>
      </w:tr>
      <w:tr w:rsidR="0005019F" w:rsidRPr="000D472E" w14:paraId="63AF208C" w14:textId="77777777" w:rsidTr="0005019F">
        <w:tc>
          <w:tcPr>
            <w:tcW w:w="2474" w:type="dxa"/>
            <w:tcBorders>
              <w:top w:val="single" w:sz="4" w:space="0" w:color="auto"/>
              <w:left w:val="single" w:sz="4" w:space="0" w:color="auto"/>
              <w:bottom w:val="single" w:sz="4" w:space="0" w:color="auto"/>
              <w:right w:val="single" w:sz="4" w:space="0" w:color="auto"/>
            </w:tcBorders>
          </w:tcPr>
          <w:p w14:paraId="21EE7FFC" w14:textId="77777777" w:rsidR="0005019F" w:rsidRPr="000D472E" w:rsidRDefault="0005019F" w:rsidP="0005019F">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5B0A82F"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310869" w14:textId="77777777" w:rsidR="0005019F" w:rsidRPr="000D472E" w:rsidRDefault="0005019F" w:rsidP="0005019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51C8F37" w14:textId="77777777" w:rsidR="0005019F" w:rsidRPr="000D472E" w:rsidRDefault="0005019F" w:rsidP="0005019F">
            <w:pPr>
              <w:rPr>
                <w:i/>
              </w:rPr>
            </w:pPr>
            <w:r w:rsidRPr="000D472E">
              <w:rPr>
                <w:i/>
              </w:rPr>
              <w:t>0..1</w:t>
            </w:r>
          </w:p>
        </w:tc>
      </w:tr>
      <w:tr w:rsidR="0005019F" w:rsidRPr="000D472E" w14:paraId="6992B399" w14:textId="77777777" w:rsidTr="0005019F">
        <w:tc>
          <w:tcPr>
            <w:tcW w:w="2474" w:type="dxa"/>
            <w:tcBorders>
              <w:top w:val="single" w:sz="4" w:space="0" w:color="auto"/>
              <w:left w:val="single" w:sz="4" w:space="0" w:color="auto"/>
              <w:bottom w:val="single" w:sz="4" w:space="0" w:color="auto"/>
              <w:right w:val="single" w:sz="4" w:space="0" w:color="auto"/>
            </w:tcBorders>
          </w:tcPr>
          <w:p w14:paraId="50808688" w14:textId="77777777" w:rsidR="0005019F" w:rsidRPr="000D472E" w:rsidRDefault="0005019F" w:rsidP="0005019F">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DB5E9E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DBC664" w14:textId="77777777" w:rsidR="0005019F" w:rsidRPr="000D472E" w:rsidRDefault="0005019F" w:rsidP="0005019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56EB6D" w14:textId="77777777" w:rsidR="0005019F" w:rsidRPr="000D472E" w:rsidRDefault="0005019F" w:rsidP="0005019F">
            <w:pPr>
              <w:rPr>
                <w:i/>
              </w:rPr>
            </w:pPr>
            <w:r w:rsidRPr="000D472E">
              <w:rPr>
                <w:i/>
              </w:rPr>
              <w:t>0..1</w:t>
            </w:r>
          </w:p>
        </w:tc>
      </w:tr>
      <w:tr w:rsidR="0005019F" w:rsidRPr="000D472E" w14:paraId="40E5B45D" w14:textId="77777777" w:rsidTr="0005019F">
        <w:tc>
          <w:tcPr>
            <w:tcW w:w="2474" w:type="dxa"/>
            <w:tcBorders>
              <w:top w:val="single" w:sz="4" w:space="0" w:color="auto"/>
              <w:left w:val="single" w:sz="4" w:space="0" w:color="auto"/>
              <w:bottom w:val="single" w:sz="4" w:space="0" w:color="auto"/>
              <w:right w:val="single" w:sz="4" w:space="0" w:color="auto"/>
            </w:tcBorders>
          </w:tcPr>
          <w:p w14:paraId="3C00F037" w14:textId="77777777" w:rsidR="0005019F" w:rsidRPr="000D472E" w:rsidRDefault="0005019F" w:rsidP="0005019F">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0B0C3C95"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7CE85B" w14:textId="77777777" w:rsidR="0005019F" w:rsidRPr="000D472E" w:rsidRDefault="0005019F" w:rsidP="0005019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25EAEF29" w14:textId="77777777" w:rsidR="0005019F" w:rsidRPr="000D472E" w:rsidRDefault="0005019F" w:rsidP="0005019F">
            <w:pPr>
              <w:rPr>
                <w:i/>
              </w:rPr>
            </w:pPr>
            <w:r w:rsidRPr="000D472E">
              <w:rPr>
                <w:i/>
              </w:rPr>
              <w:t>0..1</w:t>
            </w:r>
          </w:p>
        </w:tc>
      </w:tr>
      <w:tr w:rsidR="0005019F" w:rsidRPr="008345BA" w14:paraId="2556BCB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451DAA" w14:textId="77777777" w:rsidR="0005019F" w:rsidRPr="001956C7" w:rsidRDefault="0005019F" w:rsidP="0005019F">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FE058" w14:textId="77777777" w:rsidR="0005019F" w:rsidRPr="001956C7" w:rsidRDefault="0005019F" w:rsidP="0005019F">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E64CA" w14:textId="77777777" w:rsidR="0005019F" w:rsidRPr="001956C7" w:rsidRDefault="0005019F" w:rsidP="000501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8D648A" w14:textId="77777777" w:rsidR="0005019F" w:rsidRPr="008345BA" w:rsidRDefault="0005019F" w:rsidP="0005019F">
            <w:r w:rsidRPr="008345BA">
              <w:t>0..1</w:t>
            </w:r>
          </w:p>
        </w:tc>
      </w:tr>
      <w:tr w:rsidR="0005019F" w:rsidRPr="008345BA" w14:paraId="1B98D328" w14:textId="77777777" w:rsidTr="0005019F">
        <w:tc>
          <w:tcPr>
            <w:tcW w:w="2474" w:type="dxa"/>
            <w:tcBorders>
              <w:top w:val="single" w:sz="4" w:space="0" w:color="auto"/>
              <w:left w:val="single" w:sz="4" w:space="0" w:color="auto"/>
              <w:bottom w:val="single" w:sz="4" w:space="0" w:color="auto"/>
              <w:right w:val="single" w:sz="4" w:space="0" w:color="auto"/>
            </w:tcBorders>
          </w:tcPr>
          <w:p w14:paraId="0B930710" w14:textId="77777777" w:rsidR="0005019F" w:rsidRPr="000676B3" w:rsidRDefault="0005019F" w:rsidP="0005019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22829BF9" w14:textId="77777777" w:rsidR="0005019F" w:rsidRPr="000676B3" w:rsidRDefault="0005019F" w:rsidP="0005019F"/>
          <w:p w14:paraId="07A66AEA" w14:textId="77777777" w:rsidR="0005019F" w:rsidRPr="000676B3" w:rsidRDefault="0005019F" w:rsidP="0005019F">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660431D" w14:textId="77777777" w:rsidR="0005019F" w:rsidRPr="001956C7" w:rsidRDefault="0005019F" w:rsidP="0005019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05FB7A8B" w14:textId="77777777" w:rsidR="0005019F" w:rsidRPr="008345BA" w:rsidRDefault="0005019F" w:rsidP="0005019F">
            <w:r>
              <w:t>1</w:t>
            </w:r>
          </w:p>
        </w:tc>
      </w:tr>
      <w:tr w:rsidR="0005019F" w:rsidRPr="00455CC0" w14:paraId="4DD4D40A" w14:textId="77777777" w:rsidTr="0005019F">
        <w:tc>
          <w:tcPr>
            <w:tcW w:w="2474" w:type="dxa"/>
            <w:tcBorders>
              <w:top w:val="single" w:sz="4" w:space="0" w:color="auto"/>
              <w:left w:val="single" w:sz="4" w:space="0" w:color="auto"/>
              <w:bottom w:val="single" w:sz="4" w:space="0" w:color="auto"/>
              <w:right w:val="single" w:sz="4" w:space="0" w:color="auto"/>
            </w:tcBorders>
          </w:tcPr>
          <w:p w14:paraId="50E962E6" w14:textId="77777777" w:rsidR="0005019F" w:rsidRPr="00455CC0" w:rsidRDefault="0005019F" w:rsidP="0005019F">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483E254" w14:textId="77777777" w:rsidR="0005019F" w:rsidRPr="00455CC0" w:rsidRDefault="0005019F" w:rsidP="0005019F">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728E8302" w14:textId="77777777" w:rsidR="0005019F" w:rsidRPr="00455CC0" w:rsidRDefault="0005019F" w:rsidP="0005019F">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6044E367" w14:textId="77777777" w:rsidR="0005019F" w:rsidRPr="00455CC0" w:rsidRDefault="0005019F" w:rsidP="0005019F">
            <w:pPr>
              <w:rPr>
                <w:i/>
              </w:rPr>
            </w:pPr>
            <w:r w:rsidRPr="00455CC0">
              <w:rPr>
                <w:i/>
              </w:rPr>
              <w:t>1</w:t>
            </w:r>
          </w:p>
        </w:tc>
      </w:tr>
      <w:tr w:rsidR="0005019F" w:rsidRPr="00455CC0" w14:paraId="2F1CB32B" w14:textId="77777777" w:rsidTr="0005019F">
        <w:tc>
          <w:tcPr>
            <w:tcW w:w="2474" w:type="dxa"/>
            <w:tcBorders>
              <w:top w:val="single" w:sz="4" w:space="0" w:color="auto"/>
              <w:left w:val="single" w:sz="4" w:space="0" w:color="auto"/>
              <w:bottom w:val="single" w:sz="4" w:space="0" w:color="auto"/>
              <w:right w:val="single" w:sz="4" w:space="0" w:color="auto"/>
            </w:tcBorders>
          </w:tcPr>
          <w:p w14:paraId="78D75381" w14:textId="77777777" w:rsidR="0005019F" w:rsidRPr="00455CC0" w:rsidRDefault="0005019F" w:rsidP="0005019F">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7AB6DD3" w14:textId="77777777" w:rsidR="0005019F" w:rsidRPr="00455CC0" w:rsidRDefault="0005019F" w:rsidP="0005019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6A14280" w14:textId="77777777" w:rsidR="0005019F" w:rsidRPr="00455CC0" w:rsidRDefault="0005019F" w:rsidP="0005019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7380CBF0" w14:textId="77777777" w:rsidR="0005019F" w:rsidRPr="00455CC0" w:rsidRDefault="0005019F" w:rsidP="0005019F">
            <w:pPr>
              <w:rPr>
                <w:i/>
              </w:rPr>
            </w:pPr>
            <w:r w:rsidRPr="00455CC0">
              <w:rPr>
                <w:i/>
              </w:rPr>
              <w:t>1</w:t>
            </w:r>
          </w:p>
        </w:tc>
      </w:tr>
      <w:tr w:rsidR="0005019F" w:rsidRPr="008345BA" w14:paraId="2039D664" w14:textId="77777777" w:rsidTr="0005019F">
        <w:tc>
          <w:tcPr>
            <w:tcW w:w="2474" w:type="dxa"/>
            <w:shd w:val="clear" w:color="auto" w:fill="D9D9D9" w:themeFill="background1" w:themeFillShade="D9"/>
          </w:tcPr>
          <w:p w14:paraId="7B12518F" w14:textId="77777777" w:rsidR="0005019F" w:rsidRPr="008345BA" w:rsidRDefault="0005019F" w:rsidP="0005019F">
            <w:pPr>
              <w:rPr>
                <w:lang w:val="en-GB"/>
              </w:rPr>
            </w:pPr>
            <w:r w:rsidRPr="008345BA">
              <w:rPr>
                <w:lang w:val="en-US" w:eastAsia="sv-SE"/>
              </w:rPr>
              <w:t>relation</w:t>
            </w:r>
          </w:p>
        </w:tc>
        <w:tc>
          <w:tcPr>
            <w:tcW w:w="2506" w:type="dxa"/>
            <w:shd w:val="clear" w:color="auto" w:fill="D9D9D9" w:themeFill="background1" w:themeFillShade="D9"/>
          </w:tcPr>
          <w:p w14:paraId="08CFCC18" w14:textId="77777777" w:rsidR="0005019F" w:rsidRPr="008345BA" w:rsidRDefault="0005019F" w:rsidP="0005019F">
            <w:pPr>
              <w:rPr>
                <w:lang w:val="en-US"/>
              </w:rPr>
            </w:pPr>
            <w:r w:rsidRPr="008345BA">
              <w:rPr>
                <w:lang w:val="en-US"/>
              </w:rPr>
              <w:t>RelationType</w:t>
            </w:r>
          </w:p>
        </w:tc>
        <w:tc>
          <w:tcPr>
            <w:tcW w:w="2925" w:type="dxa"/>
            <w:shd w:val="clear" w:color="auto" w:fill="D9D9D9" w:themeFill="background1" w:themeFillShade="D9"/>
          </w:tcPr>
          <w:p w14:paraId="26D572FC" w14:textId="77777777" w:rsidR="0005019F" w:rsidRPr="008345BA" w:rsidRDefault="0005019F" w:rsidP="0005019F">
            <w:pPr>
              <w:rPr>
                <w:lang w:val="en-US"/>
              </w:rPr>
            </w:pPr>
          </w:p>
        </w:tc>
        <w:tc>
          <w:tcPr>
            <w:tcW w:w="1617" w:type="dxa"/>
            <w:shd w:val="clear" w:color="auto" w:fill="D9D9D9" w:themeFill="background1" w:themeFillShade="D9"/>
          </w:tcPr>
          <w:p w14:paraId="65A90536" w14:textId="77777777" w:rsidR="0005019F" w:rsidRPr="008345BA" w:rsidRDefault="0005019F" w:rsidP="0005019F">
            <w:r w:rsidRPr="008345BA">
              <w:t>0..*</w:t>
            </w:r>
          </w:p>
        </w:tc>
      </w:tr>
      <w:tr w:rsidR="0005019F" w:rsidRPr="008345BA" w14:paraId="386A6C6F" w14:textId="77777777" w:rsidTr="0005019F">
        <w:tc>
          <w:tcPr>
            <w:tcW w:w="2474" w:type="dxa"/>
          </w:tcPr>
          <w:p w14:paraId="65E271C6" w14:textId="77777777" w:rsidR="0005019F" w:rsidRPr="008345BA" w:rsidRDefault="0005019F" w:rsidP="0005019F">
            <w:r w:rsidRPr="008345BA">
              <w:rPr>
                <w:lang w:eastAsia="sv-SE"/>
              </w:rPr>
              <w:t>../RelationType.code</w:t>
            </w:r>
          </w:p>
        </w:tc>
        <w:tc>
          <w:tcPr>
            <w:tcW w:w="2506" w:type="dxa"/>
          </w:tcPr>
          <w:p w14:paraId="3B33A2A7" w14:textId="77777777" w:rsidR="0005019F" w:rsidRPr="008345BA" w:rsidRDefault="0005019F" w:rsidP="0005019F">
            <w:r w:rsidRPr="008345BA">
              <w:t>CVType</w:t>
            </w:r>
          </w:p>
        </w:tc>
        <w:tc>
          <w:tcPr>
            <w:tcW w:w="2925" w:type="dxa"/>
          </w:tcPr>
          <w:p w14:paraId="46F3C5D2" w14:textId="77777777" w:rsidR="0005019F" w:rsidRPr="008345BA" w:rsidRDefault="0005019F" w:rsidP="0005019F">
            <w:r w:rsidRPr="008345BA">
              <w:t>Anger vilken typ av relation den refererade informationen har till hämtad observation.</w:t>
            </w:r>
          </w:p>
        </w:tc>
        <w:tc>
          <w:tcPr>
            <w:tcW w:w="1617" w:type="dxa"/>
          </w:tcPr>
          <w:p w14:paraId="10F8EB60" w14:textId="77777777" w:rsidR="0005019F" w:rsidRPr="008345BA" w:rsidRDefault="0005019F" w:rsidP="0005019F">
            <w:r w:rsidRPr="008345BA">
              <w:t>1</w:t>
            </w:r>
          </w:p>
        </w:tc>
      </w:tr>
      <w:tr w:rsidR="0005019F" w:rsidRPr="00D1172A" w14:paraId="5CF9050C" w14:textId="77777777" w:rsidTr="0005019F">
        <w:tc>
          <w:tcPr>
            <w:tcW w:w="2474" w:type="dxa"/>
            <w:tcBorders>
              <w:top w:val="single" w:sz="4" w:space="0" w:color="auto"/>
              <w:left w:val="single" w:sz="4" w:space="0" w:color="auto"/>
              <w:bottom w:val="single" w:sz="4" w:space="0" w:color="auto"/>
              <w:right w:val="single" w:sz="4" w:space="0" w:color="auto"/>
            </w:tcBorders>
          </w:tcPr>
          <w:p w14:paraId="65CEBEC1" w14:textId="77777777" w:rsidR="0005019F" w:rsidRPr="00D1172A" w:rsidRDefault="0005019F" w:rsidP="0005019F">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778E98D"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A48E3C" w14:textId="77777777" w:rsidR="0005019F" w:rsidRDefault="0005019F" w:rsidP="0005019F">
            <w:pPr>
              <w:rPr>
                <w:i/>
              </w:rPr>
            </w:pPr>
            <w:r w:rsidRPr="00D1172A">
              <w:rPr>
                <w:i/>
              </w:rPr>
              <w:t xml:space="preserve">Kod för </w:t>
            </w:r>
            <w:r>
              <w:rPr>
                <w:i/>
              </w:rPr>
              <w:t>relationstyp.</w:t>
            </w:r>
          </w:p>
          <w:p w14:paraId="37F13644" w14:textId="77777777" w:rsidR="0005019F" w:rsidRDefault="0005019F" w:rsidP="0005019F">
            <w:pPr>
              <w:rPr>
                <w:i/>
              </w:rPr>
            </w:pPr>
          </w:p>
          <w:p w14:paraId="3BBB9776" w14:textId="77777777" w:rsidR="0005019F" w:rsidRDefault="0005019F" w:rsidP="0005019F">
            <w:pPr>
              <w:rPr>
                <w:i/>
              </w:rPr>
            </w:pPr>
            <w:r>
              <w:rPr>
                <w:i/>
              </w:rPr>
              <w:t>T.ex. HL7 där refererad information ”har en förklaring” till det hämtade objektet. Code=EXPL</w:t>
            </w:r>
          </w:p>
          <w:p w14:paraId="26AE4BA8" w14:textId="77777777" w:rsidR="0005019F" w:rsidRDefault="0005019F" w:rsidP="0005019F">
            <w:pPr>
              <w:rPr>
                <w:i/>
              </w:rPr>
            </w:pPr>
          </w:p>
          <w:p w14:paraId="079931F1" w14:textId="77777777" w:rsidR="0005019F" w:rsidRPr="00D1172A" w:rsidRDefault="0005019F" w:rsidP="0005019F">
            <w:pPr>
              <w:rPr>
                <w:i/>
              </w:rPr>
            </w:pPr>
            <w:r w:rsidRPr="00D1172A">
              <w:rPr>
                <w:i/>
              </w:rPr>
              <w:lastRenderedPageBreak/>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B1DB016" w14:textId="77777777" w:rsidR="0005019F" w:rsidRPr="00D1172A" w:rsidRDefault="0005019F" w:rsidP="0005019F">
            <w:pPr>
              <w:rPr>
                <w:i/>
              </w:rPr>
            </w:pPr>
            <w:r w:rsidRPr="00D1172A">
              <w:rPr>
                <w:i/>
              </w:rPr>
              <w:lastRenderedPageBreak/>
              <w:t>1</w:t>
            </w:r>
          </w:p>
        </w:tc>
      </w:tr>
      <w:tr w:rsidR="0005019F" w:rsidRPr="00D1172A" w14:paraId="5E5CDD06" w14:textId="77777777" w:rsidTr="0005019F">
        <w:tc>
          <w:tcPr>
            <w:tcW w:w="2474" w:type="dxa"/>
            <w:tcBorders>
              <w:top w:val="single" w:sz="4" w:space="0" w:color="auto"/>
              <w:left w:val="single" w:sz="4" w:space="0" w:color="auto"/>
              <w:bottom w:val="single" w:sz="4" w:space="0" w:color="auto"/>
              <w:right w:val="single" w:sz="4" w:space="0" w:color="auto"/>
            </w:tcBorders>
          </w:tcPr>
          <w:p w14:paraId="58437B05" w14:textId="77777777" w:rsidR="0005019F" w:rsidRPr="00D1172A" w:rsidRDefault="0005019F" w:rsidP="0005019F">
            <w:pPr>
              <w:rPr>
                <w:i/>
                <w:lang w:eastAsia="sv-SE"/>
              </w:rPr>
            </w:pPr>
            <w:r w:rsidRPr="00D1172A">
              <w:rPr>
                <w:i/>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2FD34A9B"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7E1E357" w14:textId="77777777" w:rsidR="0005019F" w:rsidRPr="00D1172A" w:rsidRDefault="0005019F" w:rsidP="0005019F">
            <w:pPr>
              <w:rPr>
                <w:i/>
              </w:rPr>
            </w:pPr>
            <w:r w:rsidRPr="00D1172A">
              <w:rPr>
                <w:i/>
              </w:rPr>
              <w:t xml:space="preserve">Kodsystem för angiven kod för </w:t>
            </w:r>
            <w:r>
              <w:rPr>
                <w:i/>
              </w:rPr>
              <w:t>relationstyp</w:t>
            </w:r>
            <w:r w:rsidRPr="00D1172A">
              <w:rPr>
                <w:i/>
              </w:rPr>
              <w:t xml:space="preserve">. </w:t>
            </w:r>
          </w:p>
          <w:p w14:paraId="0FDB61F1" w14:textId="77777777" w:rsidR="0005019F" w:rsidRDefault="0005019F" w:rsidP="0005019F">
            <w:pPr>
              <w:rPr>
                <w:i/>
              </w:rPr>
            </w:pPr>
          </w:p>
          <w:p w14:paraId="6E490C27" w14:textId="3F714236" w:rsidR="0005019F" w:rsidRDefault="0005019F" w:rsidP="0005019F">
            <w:pPr>
              <w:rPr>
                <w:i/>
              </w:rPr>
            </w:pPr>
            <w:r>
              <w:rPr>
                <w:i/>
              </w:rPr>
              <w:t xml:space="preserve">Det primära kodverket som </w:t>
            </w:r>
            <w:r w:rsidR="00251E74">
              <w:rPr>
                <w:i/>
              </w:rPr>
              <w:t>exempelvis kan</w:t>
            </w:r>
            <w:r>
              <w:rPr>
                <w:i/>
              </w:rPr>
              <w:t xml:space="preserve"> användas är HL7 ActRelationshipType med OID </w:t>
            </w:r>
            <w:r w:rsidRPr="00911DBE">
              <w:rPr>
                <w:i/>
              </w:rPr>
              <w:t>2.16.840.1.113883.5.1002</w:t>
            </w:r>
          </w:p>
          <w:p w14:paraId="03641774" w14:textId="77777777" w:rsidR="0005019F" w:rsidRDefault="0005019F" w:rsidP="0005019F">
            <w:pPr>
              <w:rPr>
                <w:i/>
              </w:rPr>
            </w:pPr>
          </w:p>
          <w:p w14:paraId="31E4642E" w14:textId="77777777" w:rsidR="0005019F" w:rsidRDefault="0005019F" w:rsidP="0005019F">
            <w:pPr>
              <w:rPr>
                <w:i/>
              </w:rPr>
            </w:pPr>
            <w:r>
              <w:rPr>
                <w:i/>
              </w:rPr>
              <w:t>Alternativ då HL7 inte räcker till är</w:t>
            </w:r>
            <w:r w:rsidRPr="00D1172A">
              <w:rPr>
                <w:i/>
              </w:rPr>
              <w:t>KV Snomed CT SE.</w:t>
            </w:r>
          </w:p>
          <w:p w14:paraId="21E4048A" w14:textId="77777777" w:rsidR="0005019F" w:rsidRPr="00D1172A" w:rsidRDefault="0005019F" w:rsidP="0005019F">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438EF514" w14:textId="77777777" w:rsidR="0005019F" w:rsidRPr="00D1172A" w:rsidRDefault="0005019F" w:rsidP="0005019F">
            <w:pPr>
              <w:rPr>
                <w:i/>
              </w:rPr>
            </w:pPr>
            <w:r w:rsidRPr="00D1172A">
              <w:rPr>
                <w:i/>
              </w:rPr>
              <w:t>1</w:t>
            </w:r>
          </w:p>
        </w:tc>
      </w:tr>
      <w:tr w:rsidR="0005019F" w:rsidRPr="00D1172A" w14:paraId="0A6BE55B" w14:textId="77777777" w:rsidTr="0005019F">
        <w:tc>
          <w:tcPr>
            <w:tcW w:w="2474" w:type="dxa"/>
            <w:tcBorders>
              <w:top w:val="single" w:sz="4" w:space="0" w:color="auto"/>
              <w:left w:val="single" w:sz="4" w:space="0" w:color="auto"/>
              <w:bottom w:val="single" w:sz="4" w:space="0" w:color="auto"/>
              <w:right w:val="single" w:sz="4" w:space="0" w:color="auto"/>
            </w:tcBorders>
          </w:tcPr>
          <w:p w14:paraId="2B982A70" w14:textId="77777777" w:rsidR="0005019F" w:rsidRPr="00D1172A" w:rsidRDefault="0005019F" w:rsidP="0005019F">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7A0DCD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43CE09" w14:textId="77777777" w:rsidR="0005019F" w:rsidRPr="00D1172A" w:rsidRDefault="0005019F" w:rsidP="0005019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1440B21" w14:textId="77777777" w:rsidR="0005019F" w:rsidRPr="00D1172A" w:rsidRDefault="0005019F" w:rsidP="0005019F">
            <w:pPr>
              <w:rPr>
                <w:i/>
              </w:rPr>
            </w:pPr>
            <w:r w:rsidRPr="00D1172A">
              <w:rPr>
                <w:i/>
              </w:rPr>
              <w:t>0..1</w:t>
            </w:r>
          </w:p>
        </w:tc>
      </w:tr>
      <w:tr w:rsidR="0005019F" w:rsidRPr="00D1172A" w14:paraId="799AF039" w14:textId="77777777" w:rsidTr="0005019F">
        <w:tc>
          <w:tcPr>
            <w:tcW w:w="2474" w:type="dxa"/>
            <w:tcBorders>
              <w:top w:val="single" w:sz="4" w:space="0" w:color="auto"/>
              <w:left w:val="single" w:sz="4" w:space="0" w:color="auto"/>
              <w:bottom w:val="single" w:sz="4" w:space="0" w:color="auto"/>
              <w:right w:val="single" w:sz="4" w:space="0" w:color="auto"/>
            </w:tcBorders>
          </w:tcPr>
          <w:p w14:paraId="684A8AE7" w14:textId="77777777" w:rsidR="0005019F" w:rsidRPr="00D1172A" w:rsidRDefault="0005019F" w:rsidP="0005019F">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EBFBEA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00B985" w14:textId="77777777" w:rsidR="0005019F" w:rsidRPr="00D1172A" w:rsidRDefault="0005019F" w:rsidP="0005019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A0266" w14:textId="77777777" w:rsidR="0005019F" w:rsidRPr="00D1172A" w:rsidRDefault="0005019F" w:rsidP="0005019F">
            <w:pPr>
              <w:rPr>
                <w:i/>
              </w:rPr>
            </w:pPr>
            <w:r w:rsidRPr="00D1172A">
              <w:rPr>
                <w:i/>
              </w:rPr>
              <w:t>0..1</w:t>
            </w:r>
          </w:p>
        </w:tc>
      </w:tr>
      <w:tr w:rsidR="0005019F" w:rsidRPr="00D1172A" w14:paraId="6BA80EDE" w14:textId="77777777" w:rsidTr="0005019F">
        <w:tc>
          <w:tcPr>
            <w:tcW w:w="2474" w:type="dxa"/>
            <w:tcBorders>
              <w:top w:val="single" w:sz="4" w:space="0" w:color="auto"/>
              <w:left w:val="single" w:sz="4" w:space="0" w:color="auto"/>
              <w:bottom w:val="single" w:sz="4" w:space="0" w:color="auto"/>
              <w:right w:val="single" w:sz="4" w:space="0" w:color="auto"/>
            </w:tcBorders>
          </w:tcPr>
          <w:p w14:paraId="47FEAD7F" w14:textId="77777777" w:rsidR="0005019F" w:rsidRPr="00D1172A" w:rsidRDefault="0005019F" w:rsidP="0005019F">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052C578"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26E4863" w14:textId="77777777" w:rsidR="0005019F" w:rsidRPr="00D1172A" w:rsidRDefault="0005019F" w:rsidP="0005019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DBD5DA" w14:textId="77777777" w:rsidR="0005019F" w:rsidRPr="00D1172A" w:rsidRDefault="0005019F" w:rsidP="0005019F">
            <w:pPr>
              <w:rPr>
                <w:i/>
              </w:rPr>
            </w:pPr>
            <w:r w:rsidRPr="00D1172A">
              <w:rPr>
                <w:i/>
              </w:rPr>
              <w:t>0..1</w:t>
            </w:r>
          </w:p>
        </w:tc>
      </w:tr>
      <w:tr w:rsidR="0005019F" w:rsidRPr="008345BA" w14:paraId="1CD9478D" w14:textId="77777777" w:rsidTr="0005019F">
        <w:tc>
          <w:tcPr>
            <w:tcW w:w="2474" w:type="dxa"/>
            <w:shd w:val="clear" w:color="auto" w:fill="D9D9D9" w:themeFill="background1" w:themeFillShade="D9"/>
          </w:tcPr>
          <w:p w14:paraId="294F5276" w14:textId="77777777" w:rsidR="0005019F" w:rsidRPr="008345BA" w:rsidRDefault="0005019F" w:rsidP="0005019F">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31B3D6D" w14:textId="77777777" w:rsidR="0005019F" w:rsidRPr="008345BA" w:rsidRDefault="0005019F" w:rsidP="0005019F">
            <w:r w:rsidRPr="008345BA">
              <w:t>ReferredInformationType</w:t>
            </w:r>
          </w:p>
        </w:tc>
        <w:tc>
          <w:tcPr>
            <w:tcW w:w="2925" w:type="dxa"/>
            <w:shd w:val="clear" w:color="auto" w:fill="D9D9D9" w:themeFill="background1" w:themeFillShade="D9"/>
          </w:tcPr>
          <w:p w14:paraId="27106028" w14:textId="77777777" w:rsidR="0005019F" w:rsidRPr="008345BA" w:rsidRDefault="0005019F" w:rsidP="0005019F"/>
        </w:tc>
        <w:tc>
          <w:tcPr>
            <w:tcW w:w="1617" w:type="dxa"/>
            <w:shd w:val="clear" w:color="auto" w:fill="D9D9D9" w:themeFill="background1" w:themeFillShade="D9"/>
          </w:tcPr>
          <w:p w14:paraId="3A45A50A" w14:textId="0DE0039B" w:rsidR="0005019F" w:rsidRPr="008345BA" w:rsidRDefault="000E66E4" w:rsidP="0005019F">
            <w:r>
              <w:t>1..1</w:t>
            </w:r>
          </w:p>
        </w:tc>
      </w:tr>
      <w:tr w:rsidR="0005019F" w:rsidRPr="008345BA" w14:paraId="74E091AC" w14:textId="77777777" w:rsidTr="0005019F">
        <w:tc>
          <w:tcPr>
            <w:tcW w:w="2474" w:type="dxa"/>
          </w:tcPr>
          <w:p w14:paraId="569ABAAC" w14:textId="77777777" w:rsidR="0005019F" w:rsidRPr="008345BA" w:rsidRDefault="0005019F" w:rsidP="0005019F">
            <w:r w:rsidRPr="008345BA">
              <w:rPr>
                <w:lang w:eastAsia="sv-SE"/>
              </w:rPr>
              <w:t>../../</w:t>
            </w:r>
            <w:r w:rsidRPr="008345BA">
              <w:t>ReferredInformationType.id</w:t>
            </w:r>
          </w:p>
        </w:tc>
        <w:tc>
          <w:tcPr>
            <w:tcW w:w="2506" w:type="dxa"/>
          </w:tcPr>
          <w:p w14:paraId="08F83925" w14:textId="77777777" w:rsidR="0005019F" w:rsidRPr="008345BA" w:rsidRDefault="0005019F" w:rsidP="0005019F">
            <w:r w:rsidRPr="008345BA">
              <w:t>IIType</w:t>
            </w:r>
          </w:p>
        </w:tc>
        <w:tc>
          <w:tcPr>
            <w:tcW w:w="2925" w:type="dxa"/>
          </w:tcPr>
          <w:p w14:paraId="35B5000E" w14:textId="77777777" w:rsidR="0005019F" w:rsidRPr="00AC5622" w:rsidRDefault="0005019F" w:rsidP="0005019F">
            <w:pPr>
              <w:rPr>
                <w:rFonts w:cs="Arial"/>
              </w:rPr>
            </w:pPr>
            <w:r w:rsidRPr="008345BA">
              <w:rPr>
                <w:rFonts w:cs="Arial"/>
              </w:rPr>
              <w:t xml:space="preserve">Den refererade externa informationens identitet som är unik inom källsystemet. </w:t>
            </w:r>
          </w:p>
        </w:tc>
        <w:tc>
          <w:tcPr>
            <w:tcW w:w="1617" w:type="dxa"/>
          </w:tcPr>
          <w:p w14:paraId="7BCFFB17" w14:textId="77777777" w:rsidR="0005019F" w:rsidRPr="008345BA" w:rsidRDefault="0005019F" w:rsidP="0005019F">
            <w:pPr>
              <w:rPr>
                <w:lang w:val="en-US"/>
              </w:rPr>
            </w:pPr>
            <w:r w:rsidRPr="008345BA">
              <w:rPr>
                <w:lang w:val="en-US"/>
              </w:rPr>
              <w:t>1</w:t>
            </w:r>
          </w:p>
        </w:tc>
      </w:tr>
      <w:tr w:rsidR="0005019F" w:rsidRPr="00AC5622" w14:paraId="3B6C098A" w14:textId="77777777" w:rsidTr="0005019F">
        <w:tc>
          <w:tcPr>
            <w:tcW w:w="2474" w:type="dxa"/>
            <w:tcBorders>
              <w:top w:val="single" w:sz="4" w:space="0" w:color="auto"/>
              <w:left w:val="single" w:sz="4" w:space="0" w:color="auto"/>
              <w:bottom w:val="single" w:sz="4" w:space="0" w:color="auto"/>
              <w:right w:val="single" w:sz="4" w:space="0" w:color="auto"/>
            </w:tcBorders>
          </w:tcPr>
          <w:p w14:paraId="6641581C" w14:textId="77777777" w:rsidR="0005019F" w:rsidRPr="00AC5622" w:rsidRDefault="0005019F" w:rsidP="0005019F">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3DE2846"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CBBFA2B" w14:textId="77777777" w:rsidR="0005019F" w:rsidRPr="00AC5622" w:rsidRDefault="0005019F" w:rsidP="0005019F">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42791D76" w14:textId="77777777" w:rsidR="0005019F" w:rsidRPr="00AC5622" w:rsidRDefault="0005019F" w:rsidP="0005019F">
            <w:pPr>
              <w:rPr>
                <w:i/>
                <w:lang w:val="en-US"/>
              </w:rPr>
            </w:pPr>
            <w:r w:rsidRPr="00AC5622">
              <w:rPr>
                <w:i/>
                <w:lang w:val="en-US"/>
              </w:rPr>
              <w:t>1</w:t>
            </w:r>
          </w:p>
        </w:tc>
      </w:tr>
      <w:tr w:rsidR="0005019F" w:rsidRPr="00AC5622" w14:paraId="67E4C8C4" w14:textId="77777777" w:rsidTr="0005019F">
        <w:tc>
          <w:tcPr>
            <w:tcW w:w="2474" w:type="dxa"/>
            <w:tcBorders>
              <w:top w:val="single" w:sz="4" w:space="0" w:color="auto"/>
              <w:left w:val="single" w:sz="4" w:space="0" w:color="auto"/>
              <w:bottom w:val="single" w:sz="4" w:space="0" w:color="auto"/>
              <w:right w:val="single" w:sz="4" w:space="0" w:color="auto"/>
            </w:tcBorders>
          </w:tcPr>
          <w:p w14:paraId="3AB6CC86" w14:textId="77777777" w:rsidR="0005019F" w:rsidRPr="00AC5622" w:rsidRDefault="0005019F" w:rsidP="0005019F">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D0FEE8"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9CFD609" w14:textId="77777777" w:rsidR="0005019F" w:rsidRPr="00AC5622" w:rsidRDefault="0005019F" w:rsidP="0005019F">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5552E33F" w14:textId="77777777" w:rsidR="0005019F" w:rsidRPr="00AC5622" w:rsidRDefault="0005019F" w:rsidP="0005019F">
            <w:pPr>
              <w:rPr>
                <w:i/>
                <w:lang w:val="en-US"/>
              </w:rPr>
            </w:pPr>
            <w:r w:rsidRPr="00AC5622">
              <w:rPr>
                <w:i/>
                <w:lang w:val="en-US"/>
              </w:rPr>
              <w:t>1</w:t>
            </w:r>
          </w:p>
        </w:tc>
      </w:tr>
      <w:tr w:rsidR="0005019F" w:rsidRPr="008345BA" w14:paraId="06663727" w14:textId="77777777" w:rsidTr="0005019F">
        <w:tc>
          <w:tcPr>
            <w:tcW w:w="2474" w:type="dxa"/>
          </w:tcPr>
          <w:p w14:paraId="4EF70216" w14:textId="77777777" w:rsidR="0005019F" w:rsidRPr="008345BA" w:rsidRDefault="0005019F" w:rsidP="0005019F">
            <w:r w:rsidRPr="008345BA">
              <w:rPr>
                <w:lang w:eastAsia="sv-SE"/>
              </w:rPr>
              <w:t>../../</w:t>
            </w:r>
            <w:r w:rsidRPr="008345BA">
              <w:t>ReferredInformationType.time</w:t>
            </w:r>
          </w:p>
        </w:tc>
        <w:tc>
          <w:tcPr>
            <w:tcW w:w="2506" w:type="dxa"/>
          </w:tcPr>
          <w:p w14:paraId="7517DBA2" w14:textId="77777777" w:rsidR="0005019F" w:rsidRPr="008345BA" w:rsidRDefault="0005019F" w:rsidP="0005019F">
            <w:r w:rsidRPr="008345BA">
              <w:t>TimeStamp</w:t>
            </w:r>
          </w:p>
        </w:tc>
        <w:tc>
          <w:tcPr>
            <w:tcW w:w="2925" w:type="dxa"/>
          </w:tcPr>
          <w:p w14:paraId="2F51C74B" w14:textId="77777777" w:rsidR="0005019F" w:rsidRPr="004B6953" w:rsidRDefault="0005019F" w:rsidP="0005019F">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 xml:space="preserve">iden är till för att användas som sökparameter när man ska hämta den relaterade informationen med ett separat </w:t>
            </w:r>
            <w:r w:rsidRPr="009B22F4">
              <w:rPr>
                <w:rFonts w:cs="Arial"/>
              </w:rPr>
              <w:lastRenderedPageBreak/>
              <w:t>tjänsteanrop</w:t>
            </w:r>
            <w:r>
              <w:rPr>
                <w:rFonts w:cs="Arial"/>
              </w:rPr>
              <w:t xml:space="preserve">. </w:t>
            </w:r>
            <w:r w:rsidRPr="008345BA">
              <w:rPr>
                <w:rFonts w:cs="Arial"/>
              </w:rPr>
              <w:t>Uttrycks med formatet ÅÅÅÅMMDDttmmss.</w:t>
            </w:r>
            <w:r>
              <w:rPr>
                <w:rFonts w:cs="Arial"/>
              </w:rPr>
              <w:t xml:space="preserve"> </w:t>
            </w:r>
          </w:p>
        </w:tc>
        <w:tc>
          <w:tcPr>
            <w:tcW w:w="1617" w:type="dxa"/>
          </w:tcPr>
          <w:p w14:paraId="6F576262" w14:textId="77777777" w:rsidR="0005019F" w:rsidRPr="008345BA" w:rsidRDefault="0005019F" w:rsidP="0005019F">
            <w:r w:rsidRPr="008345BA">
              <w:lastRenderedPageBreak/>
              <w:t>1</w:t>
            </w:r>
          </w:p>
        </w:tc>
      </w:tr>
      <w:tr w:rsidR="0005019F" w:rsidRPr="008345BA" w14:paraId="419F0FC7" w14:textId="77777777" w:rsidTr="0005019F">
        <w:tc>
          <w:tcPr>
            <w:tcW w:w="2474" w:type="dxa"/>
          </w:tcPr>
          <w:p w14:paraId="1A5E75DD" w14:textId="77777777" w:rsidR="0005019F" w:rsidRPr="008345BA" w:rsidRDefault="0005019F" w:rsidP="0005019F">
            <w:r w:rsidRPr="008345BA">
              <w:rPr>
                <w:lang w:eastAsia="sv-SE"/>
              </w:rPr>
              <w:lastRenderedPageBreak/>
              <w:t>../../</w:t>
            </w:r>
            <w:r w:rsidRPr="008345BA">
              <w:t>ReferredInformationType.</w:t>
            </w:r>
            <w:r>
              <w:t>type</w:t>
            </w:r>
          </w:p>
        </w:tc>
        <w:tc>
          <w:tcPr>
            <w:tcW w:w="2506" w:type="dxa"/>
          </w:tcPr>
          <w:p w14:paraId="34DC5695" w14:textId="77777777" w:rsidR="0005019F" w:rsidRPr="008345BA" w:rsidRDefault="0005019F" w:rsidP="0005019F">
            <w:r w:rsidRPr="008345BA">
              <w:t>URN</w:t>
            </w:r>
          </w:p>
        </w:tc>
        <w:tc>
          <w:tcPr>
            <w:tcW w:w="2925" w:type="dxa"/>
          </w:tcPr>
          <w:p w14:paraId="03F26DEC" w14:textId="77777777" w:rsidR="0005019F" w:rsidRPr="008345BA" w:rsidRDefault="0005019F" w:rsidP="0005019F">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066F9768" w14:textId="77777777" w:rsidR="0005019F" w:rsidRPr="008345BA" w:rsidRDefault="0005019F" w:rsidP="0005019F">
            <w:pPr>
              <w:rPr>
                <w:rFonts w:cs="Arial"/>
              </w:rPr>
            </w:pPr>
          </w:p>
          <w:p w14:paraId="02102BC1" w14:textId="77777777" w:rsidR="0005019F" w:rsidRPr="008345BA" w:rsidRDefault="0005019F" w:rsidP="0005019F">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416B3CB7" w14:textId="77777777" w:rsidR="0005019F" w:rsidRPr="008345BA" w:rsidRDefault="0005019F" w:rsidP="0005019F">
            <w:pPr>
              <w:rPr>
                <w:rFonts w:eastAsia="Arial Unicode MS" w:cs="Arial"/>
                <w:color w:val="000000"/>
                <w:lang w:val="en-US"/>
              </w:rPr>
            </w:pPr>
          </w:p>
          <w:p w14:paraId="4A051BC3" w14:textId="77777777" w:rsidR="0005019F" w:rsidRPr="008345BA" w:rsidRDefault="0005019F" w:rsidP="0005019F">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4106EC2B" w14:textId="77777777" w:rsidR="0005019F" w:rsidRPr="008345BA" w:rsidRDefault="0005019F" w:rsidP="0005019F">
            <w:pPr>
              <w:rPr>
                <w:lang w:val="en-US"/>
              </w:rPr>
            </w:pPr>
            <w:r w:rsidRPr="008345BA">
              <w:rPr>
                <w:lang w:val="en-US"/>
              </w:rPr>
              <w:t>1</w:t>
            </w:r>
          </w:p>
        </w:tc>
      </w:tr>
      <w:tr w:rsidR="0005019F" w:rsidRPr="008345BA" w14:paraId="539E67CE" w14:textId="77777777" w:rsidTr="0005019F">
        <w:tc>
          <w:tcPr>
            <w:tcW w:w="2474" w:type="dxa"/>
            <w:shd w:val="clear" w:color="auto" w:fill="D9D9D9" w:themeFill="background1" w:themeFillShade="D9"/>
          </w:tcPr>
          <w:p w14:paraId="0E2D1D30" w14:textId="77777777" w:rsidR="0005019F" w:rsidRPr="008345BA" w:rsidRDefault="0005019F" w:rsidP="0005019F">
            <w:r w:rsidRPr="008345BA">
              <w:rPr>
                <w:lang w:eastAsia="sv-SE"/>
              </w:rPr>
              <w:t>../../</w:t>
            </w:r>
            <w:r w:rsidRPr="008345BA">
              <w:t>ReferredInformationType.InformationOwner</w:t>
            </w:r>
          </w:p>
        </w:tc>
        <w:tc>
          <w:tcPr>
            <w:tcW w:w="2506" w:type="dxa"/>
            <w:shd w:val="clear" w:color="auto" w:fill="D9D9D9" w:themeFill="background1" w:themeFillShade="D9"/>
          </w:tcPr>
          <w:p w14:paraId="73C57062" w14:textId="77777777" w:rsidR="0005019F" w:rsidRPr="008345BA" w:rsidRDefault="0005019F" w:rsidP="0005019F">
            <w:r w:rsidRPr="008345BA">
              <w:t>InformationOwnerType</w:t>
            </w:r>
          </w:p>
        </w:tc>
        <w:tc>
          <w:tcPr>
            <w:tcW w:w="2925" w:type="dxa"/>
            <w:shd w:val="clear" w:color="auto" w:fill="D9D9D9" w:themeFill="background1" w:themeFillShade="D9"/>
          </w:tcPr>
          <w:p w14:paraId="78755769" w14:textId="77777777" w:rsidR="0005019F" w:rsidRPr="008345BA" w:rsidRDefault="0005019F" w:rsidP="0005019F"/>
        </w:tc>
        <w:tc>
          <w:tcPr>
            <w:tcW w:w="1617" w:type="dxa"/>
            <w:shd w:val="clear" w:color="auto" w:fill="D9D9D9" w:themeFill="background1" w:themeFillShade="D9"/>
          </w:tcPr>
          <w:p w14:paraId="48A74211" w14:textId="77777777" w:rsidR="0005019F" w:rsidRPr="008345BA" w:rsidRDefault="0005019F" w:rsidP="0005019F">
            <w:r w:rsidRPr="008345BA">
              <w:t>1</w:t>
            </w:r>
          </w:p>
        </w:tc>
      </w:tr>
      <w:tr w:rsidR="0005019F" w:rsidRPr="008345BA" w14:paraId="086272CC" w14:textId="77777777" w:rsidTr="0005019F">
        <w:tc>
          <w:tcPr>
            <w:tcW w:w="2474" w:type="dxa"/>
          </w:tcPr>
          <w:p w14:paraId="7F013DAC" w14:textId="77777777" w:rsidR="0005019F" w:rsidRPr="008345BA" w:rsidRDefault="0005019F" w:rsidP="0005019F">
            <w:r w:rsidRPr="008345BA">
              <w:rPr>
                <w:lang w:eastAsia="sv-SE"/>
              </w:rPr>
              <w:t>../../../</w:t>
            </w:r>
            <w:r w:rsidRPr="008345BA">
              <w:t>InformationOwnerType.id</w:t>
            </w:r>
          </w:p>
        </w:tc>
        <w:tc>
          <w:tcPr>
            <w:tcW w:w="2506" w:type="dxa"/>
          </w:tcPr>
          <w:p w14:paraId="6DA7E8A4" w14:textId="77777777" w:rsidR="0005019F" w:rsidRPr="008345BA" w:rsidRDefault="0005019F" w:rsidP="0005019F">
            <w:r w:rsidRPr="008345BA">
              <w:t>IIType</w:t>
            </w:r>
          </w:p>
        </w:tc>
        <w:tc>
          <w:tcPr>
            <w:tcW w:w="2925" w:type="dxa"/>
          </w:tcPr>
          <w:p w14:paraId="5D94D0D7" w14:textId="77777777" w:rsidR="0005019F" w:rsidRPr="008345BA" w:rsidRDefault="0005019F" w:rsidP="0005019F">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311CAC49" w14:textId="77777777" w:rsidR="0005019F" w:rsidRPr="008345BA" w:rsidRDefault="0005019F" w:rsidP="0005019F"/>
        </w:tc>
        <w:tc>
          <w:tcPr>
            <w:tcW w:w="1617" w:type="dxa"/>
          </w:tcPr>
          <w:p w14:paraId="340A40BD" w14:textId="77777777" w:rsidR="0005019F" w:rsidRPr="008345BA" w:rsidRDefault="0005019F" w:rsidP="0005019F">
            <w:pPr>
              <w:rPr>
                <w:lang w:val="en-US"/>
              </w:rPr>
            </w:pPr>
            <w:r w:rsidRPr="008345BA">
              <w:rPr>
                <w:lang w:val="en-US"/>
              </w:rPr>
              <w:t>1</w:t>
            </w:r>
          </w:p>
        </w:tc>
      </w:tr>
      <w:tr w:rsidR="0005019F" w:rsidRPr="008345BA" w14:paraId="68B65BA5" w14:textId="77777777" w:rsidTr="0005019F">
        <w:tc>
          <w:tcPr>
            <w:tcW w:w="2474" w:type="dxa"/>
          </w:tcPr>
          <w:p w14:paraId="43DAB14F" w14:textId="77777777" w:rsidR="0005019F" w:rsidRPr="008345BA" w:rsidRDefault="0005019F" w:rsidP="0005019F">
            <w:pPr>
              <w:rPr>
                <w:lang w:eastAsia="sv-SE"/>
              </w:rPr>
            </w:pPr>
            <w:r w:rsidRPr="008345BA">
              <w:rPr>
                <w:lang w:eastAsia="sv-SE"/>
              </w:rPr>
              <w:t>../../../</w:t>
            </w:r>
            <w:r w:rsidRPr="008345BA">
              <w:t>InformationOwnerType.id</w:t>
            </w:r>
            <w:r>
              <w:t>.root</w:t>
            </w:r>
          </w:p>
        </w:tc>
        <w:tc>
          <w:tcPr>
            <w:tcW w:w="2506" w:type="dxa"/>
          </w:tcPr>
          <w:p w14:paraId="37D0FC31" w14:textId="77777777" w:rsidR="0005019F" w:rsidRPr="008345BA" w:rsidRDefault="0005019F" w:rsidP="0005019F">
            <w:r>
              <w:t>String</w:t>
            </w:r>
          </w:p>
        </w:tc>
        <w:tc>
          <w:tcPr>
            <w:tcW w:w="2925" w:type="dxa"/>
          </w:tcPr>
          <w:p w14:paraId="6767AB21" w14:textId="77777777" w:rsidR="0005019F" w:rsidRPr="008345BA" w:rsidRDefault="0005019F" w:rsidP="0005019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F1D0E32" w14:textId="77777777" w:rsidR="0005019F" w:rsidRPr="008345BA" w:rsidRDefault="0005019F" w:rsidP="0005019F">
            <w:pPr>
              <w:rPr>
                <w:lang w:val="en-US"/>
              </w:rPr>
            </w:pPr>
          </w:p>
        </w:tc>
      </w:tr>
      <w:tr w:rsidR="0005019F" w:rsidRPr="008345BA" w14:paraId="02D88002" w14:textId="77777777" w:rsidTr="0005019F">
        <w:tc>
          <w:tcPr>
            <w:tcW w:w="2474" w:type="dxa"/>
          </w:tcPr>
          <w:p w14:paraId="36E6ADB9" w14:textId="77777777" w:rsidR="0005019F" w:rsidRPr="008345BA" w:rsidRDefault="0005019F" w:rsidP="0005019F">
            <w:pPr>
              <w:rPr>
                <w:lang w:eastAsia="sv-SE"/>
              </w:rPr>
            </w:pPr>
            <w:r w:rsidRPr="008345BA">
              <w:rPr>
                <w:lang w:eastAsia="sv-SE"/>
              </w:rPr>
              <w:t>../../../</w:t>
            </w:r>
            <w:r w:rsidRPr="008345BA">
              <w:t>InformationOwnerType.id</w:t>
            </w:r>
            <w:r>
              <w:t>.extension</w:t>
            </w:r>
          </w:p>
        </w:tc>
        <w:tc>
          <w:tcPr>
            <w:tcW w:w="2506" w:type="dxa"/>
          </w:tcPr>
          <w:p w14:paraId="4AA35172" w14:textId="77777777" w:rsidR="0005019F" w:rsidRPr="008345BA" w:rsidRDefault="0005019F" w:rsidP="0005019F">
            <w:r>
              <w:t>String</w:t>
            </w:r>
          </w:p>
        </w:tc>
        <w:tc>
          <w:tcPr>
            <w:tcW w:w="2925" w:type="dxa"/>
          </w:tcPr>
          <w:p w14:paraId="767867F0" w14:textId="77777777" w:rsidR="0005019F" w:rsidRPr="008345BA" w:rsidRDefault="0005019F" w:rsidP="0005019F">
            <w:pPr>
              <w:rPr>
                <w:rFonts w:cs="Arial"/>
              </w:rPr>
            </w:pPr>
            <w:r>
              <w:rPr>
                <w:rFonts w:cs="Arial"/>
              </w:rPr>
              <w:t>Extension sätts till den HSA-id för aktuell vårdgivare</w:t>
            </w:r>
          </w:p>
        </w:tc>
        <w:tc>
          <w:tcPr>
            <w:tcW w:w="1617" w:type="dxa"/>
          </w:tcPr>
          <w:p w14:paraId="0438671D" w14:textId="77777777" w:rsidR="0005019F" w:rsidRPr="006701F1" w:rsidRDefault="0005019F" w:rsidP="0005019F"/>
        </w:tc>
      </w:tr>
      <w:tr w:rsidR="0005019F" w:rsidRPr="008345BA" w14:paraId="4C958FDC" w14:textId="77777777" w:rsidTr="0005019F">
        <w:tc>
          <w:tcPr>
            <w:tcW w:w="2474" w:type="dxa"/>
            <w:shd w:val="clear" w:color="auto" w:fill="D9D9D9" w:themeFill="background1" w:themeFillShade="D9"/>
          </w:tcPr>
          <w:p w14:paraId="46B3703E" w14:textId="77777777" w:rsidR="0005019F" w:rsidRPr="008345BA" w:rsidRDefault="0005019F" w:rsidP="0005019F">
            <w:pPr>
              <w:rPr>
                <w:lang w:val="en-GB"/>
              </w:rPr>
            </w:pPr>
            <w:r w:rsidRPr="008345BA">
              <w:rPr>
                <w:lang w:val="en-US" w:eastAsia="sv-SE"/>
              </w:rPr>
              <w:t>performerRole</w:t>
            </w:r>
          </w:p>
        </w:tc>
        <w:tc>
          <w:tcPr>
            <w:tcW w:w="2506" w:type="dxa"/>
            <w:shd w:val="clear" w:color="auto" w:fill="D9D9D9" w:themeFill="background1" w:themeFillShade="D9"/>
          </w:tcPr>
          <w:p w14:paraId="6CE5D81C" w14:textId="77777777" w:rsidR="0005019F" w:rsidRPr="008345BA" w:rsidRDefault="0005019F" w:rsidP="0005019F">
            <w:pPr>
              <w:rPr>
                <w:lang w:val="en-GB"/>
              </w:rPr>
            </w:pPr>
            <w:r w:rsidRPr="008345BA">
              <w:rPr>
                <w:lang w:val="en-GB"/>
              </w:rPr>
              <w:t>PerformerRoleType</w:t>
            </w:r>
          </w:p>
        </w:tc>
        <w:tc>
          <w:tcPr>
            <w:tcW w:w="2925" w:type="dxa"/>
            <w:shd w:val="clear" w:color="auto" w:fill="D9D9D9" w:themeFill="background1" w:themeFillShade="D9"/>
          </w:tcPr>
          <w:p w14:paraId="48A095FE" w14:textId="77777777" w:rsidR="0005019F" w:rsidRPr="008345BA" w:rsidRDefault="0005019F" w:rsidP="0005019F">
            <w:pPr>
              <w:rPr>
                <w:lang w:val="en-US"/>
              </w:rPr>
            </w:pPr>
          </w:p>
        </w:tc>
        <w:tc>
          <w:tcPr>
            <w:tcW w:w="1617" w:type="dxa"/>
            <w:shd w:val="clear" w:color="auto" w:fill="D9D9D9" w:themeFill="background1" w:themeFillShade="D9"/>
          </w:tcPr>
          <w:p w14:paraId="53A719CC" w14:textId="77777777" w:rsidR="0005019F" w:rsidRPr="008345BA" w:rsidRDefault="0005019F" w:rsidP="0005019F">
            <w:pPr>
              <w:rPr>
                <w:lang w:val="en-US"/>
              </w:rPr>
            </w:pPr>
            <w:r w:rsidRPr="008345BA">
              <w:rPr>
                <w:lang w:val="en-US"/>
              </w:rPr>
              <w:t>1</w:t>
            </w:r>
          </w:p>
        </w:tc>
      </w:tr>
      <w:tr w:rsidR="0005019F" w:rsidRPr="008345BA" w14:paraId="133E65D0" w14:textId="77777777" w:rsidTr="0005019F">
        <w:tc>
          <w:tcPr>
            <w:tcW w:w="2474" w:type="dxa"/>
          </w:tcPr>
          <w:p w14:paraId="20BCC237" w14:textId="77777777" w:rsidR="0005019F" w:rsidRPr="008345BA" w:rsidRDefault="0005019F" w:rsidP="0005019F">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047382EA" w14:textId="77777777" w:rsidR="0005019F" w:rsidRPr="008345BA" w:rsidRDefault="0005019F" w:rsidP="0005019F">
            <w:pPr>
              <w:rPr>
                <w:lang w:val="en-US"/>
              </w:rPr>
            </w:pPr>
            <w:r w:rsidRPr="008345BA">
              <w:rPr>
                <w:lang w:val="en-US"/>
              </w:rPr>
              <w:t>IIType</w:t>
            </w:r>
          </w:p>
        </w:tc>
        <w:tc>
          <w:tcPr>
            <w:tcW w:w="2925" w:type="dxa"/>
          </w:tcPr>
          <w:p w14:paraId="5E71F0B2" w14:textId="77777777" w:rsidR="0005019F" w:rsidRDefault="0005019F" w:rsidP="0005019F">
            <w:r w:rsidRPr="008345BA">
              <w:t xml:space="preserve">Personens identitet av utförarrollen som är unik inom källsystemet. </w:t>
            </w:r>
          </w:p>
          <w:p w14:paraId="542BC484" w14:textId="77777777" w:rsidR="0005019F" w:rsidRDefault="0005019F" w:rsidP="0005019F"/>
          <w:p w14:paraId="2E1ECC5A" w14:textId="77777777" w:rsidR="0005019F" w:rsidRDefault="0005019F" w:rsidP="0005019F">
            <w:r>
              <w:t>Lämnas tomt ifall</w:t>
            </w:r>
            <w:r w:rsidRPr="008345BA">
              <w:t xml:space="preserve"> observationen utförs av pat</w:t>
            </w:r>
            <w:r>
              <w:t>ienten själv eller annan person</w:t>
            </w:r>
          </w:p>
          <w:p w14:paraId="6E926EB6" w14:textId="77777777" w:rsidR="0005019F" w:rsidRDefault="0005019F" w:rsidP="0005019F"/>
          <w:p w14:paraId="02AE2A0B" w14:textId="77777777" w:rsidR="0005019F" w:rsidRPr="00DE210C" w:rsidRDefault="0005019F" w:rsidP="0005019F">
            <w:r>
              <w:t xml:space="preserve">HSAid skall anges ifall </w:t>
            </w:r>
            <w:r>
              <w:lastRenderedPageBreak/>
              <w:t>utföraren är en vårdpersonal</w:t>
            </w:r>
            <w:r w:rsidRPr="008345BA">
              <w:t>.</w:t>
            </w:r>
            <w:r>
              <w:rPr>
                <w:rFonts w:cs="Arial"/>
              </w:rPr>
              <w:t xml:space="preserve"> (Fält 2, Fält 2a, Fält 2b)</w:t>
            </w:r>
          </w:p>
        </w:tc>
        <w:tc>
          <w:tcPr>
            <w:tcW w:w="1617" w:type="dxa"/>
          </w:tcPr>
          <w:p w14:paraId="6E8F8717" w14:textId="77777777" w:rsidR="0005019F" w:rsidRPr="008345BA" w:rsidRDefault="0005019F" w:rsidP="0005019F">
            <w:r w:rsidRPr="008345BA">
              <w:lastRenderedPageBreak/>
              <w:t>0..1</w:t>
            </w:r>
          </w:p>
        </w:tc>
      </w:tr>
      <w:tr w:rsidR="0005019F" w:rsidRPr="00612528" w14:paraId="0B7F7AB4" w14:textId="77777777" w:rsidTr="0005019F">
        <w:tc>
          <w:tcPr>
            <w:tcW w:w="2474" w:type="dxa"/>
            <w:tcBorders>
              <w:top w:val="single" w:sz="4" w:space="0" w:color="auto"/>
              <w:left w:val="single" w:sz="4" w:space="0" w:color="auto"/>
              <w:bottom w:val="single" w:sz="4" w:space="0" w:color="auto"/>
              <w:right w:val="single" w:sz="4" w:space="0" w:color="auto"/>
            </w:tcBorders>
          </w:tcPr>
          <w:p w14:paraId="5BD488B2" w14:textId="77777777" w:rsidR="0005019F" w:rsidRPr="00612528" w:rsidRDefault="0005019F" w:rsidP="0005019F">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38CEDFC" w14:textId="77777777" w:rsidR="0005019F" w:rsidRPr="00612528" w:rsidRDefault="0005019F"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927D71" w14:textId="77777777" w:rsidR="0005019F" w:rsidRPr="00612528" w:rsidRDefault="0005019F" w:rsidP="0005019F">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EE327ED" w14:textId="77777777" w:rsidR="0005019F" w:rsidRPr="00612528" w:rsidRDefault="0005019F" w:rsidP="0005019F">
            <w:pPr>
              <w:rPr>
                <w:i/>
              </w:rPr>
            </w:pPr>
            <w:r w:rsidRPr="00612528">
              <w:rPr>
                <w:i/>
              </w:rPr>
              <w:t>1</w:t>
            </w:r>
          </w:p>
        </w:tc>
      </w:tr>
      <w:tr w:rsidR="0005019F" w:rsidRPr="00612528" w14:paraId="723852F7" w14:textId="77777777" w:rsidTr="0005019F">
        <w:tc>
          <w:tcPr>
            <w:tcW w:w="2474" w:type="dxa"/>
            <w:tcBorders>
              <w:top w:val="single" w:sz="4" w:space="0" w:color="auto"/>
              <w:left w:val="single" w:sz="4" w:space="0" w:color="auto"/>
              <w:bottom w:val="single" w:sz="4" w:space="0" w:color="auto"/>
              <w:right w:val="single" w:sz="4" w:space="0" w:color="auto"/>
            </w:tcBorders>
          </w:tcPr>
          <w:p w14:paraId="3493096F" w14:textId="77777777" w:rsidR="0005019F" w:rsidRPr="00612528" w:rsidRDefault="0005019F" w:rsidP="0005019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7DDAA17" w14:textId="77777777" w:rsidR="0005019F" w:rsidRPr="00612528" w:rsidRDefault="0005019F"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DD2E1C3" w14:textId="77777777" w:rsidR="0005019F" w:rsidRPr="00612528" w:rsidRDefault="0005019F" w:rsidP="0005019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E2BD286" w14:textId="77777777" w:rsidR="0005019F" w:rsidRPr="00612528" w:rsidRDefault="0005019F" w:rsidP="0005019F">
            <w:pPr>
              <w:rPr>
                <w:i/>
              </w:rPr>
            </w:pPr>
            <w:r w:rsidRPr="00612528">
              <w:rPr>
                <w:i/>
              </w:rPr>
              <w:t>1</w:t>
            </w:r>
          </w:p>
        </w:tc>
      </w:tr>
      <w:tr w:rsidR="0005019F" w:rsidRPr="008345BA" w14:paraId="5AE4F033" w14:textId="77777777" w:rsidTr="0005019F">
        <w:tc>
          <w:tcPr>
            <w:tcW w:w="2474" w:type="dxa"/>
          </w:tcPr>
          <w:p w14:paraId="75D3CA55" w14:textId="77777777" w:rsidR="0005019F" w:rsidRPr="008345BA" w:rsidRDefault="0005019F" w:rsidP="0005019F">
            <w:r w:rsidRPr="008345BA">
              <w:rPr>
                <w:lang w:eastAsia="sv-SE"/>
              </w:rPr>
              <w:t>../</w:t>
            </w:r>
            <w:r w:rsidRPr="008345BA">
              <w:t>PerformerRoleType</w:t>
            </w:r>
            <w:r w:rsidRPr="008345BA">
              <w:rPr>
                <w:lang w:eastAsia="sv-SE"/>
              </w:rPr>
              <w:t>.Code</w:t>
            </w:r>
          </w:p>
        </w:tc>
        <w:tc>
          <w:tcPr>
            <w:tcW w:w="2506" w:type="dxa"/>
          </w:tcPr>
          <w:p w14:paraId="590621C7" w14:textId="77777777" w:rsidR="0005019F" w:rsidRPr="008345BA" w:rsidRDefault="0005019F" w:rsidP="0005019F">
            <w:r w:rsidRPr="008345BA">
              <w:t>CVType</w:t>
            </w:r>
          </w:p>
        </w:tc>
        <w:tc>
          <w:tcPr>
            <w:tcW w:w="2925" w:type="dxa"/>
          </w:tcPr>
          <w:p w14:paraId="5B4AB5B8" w14:textId="77777777" w:rsidR="0005019F" w:rsidRPr="008345BA" w:rsidRDefault="0005019F" w:rsidP="0005019F">
            <w:r w:rsidRPr="008345BA">
              <w:t>Beskriver utförarens roll.</w:t>
            </w:r>
          </w:p>
        </w:tc>
        <w:tc>
          <w:tcPr>
            <w:tcW w:w="1617" w:type="dxa"/>
          </w:tcPr>
          <w:p w14:paraId="5C2A394C" w14:textId="77777777" w:rsidR="0005019F" w:rsidRPr="008345BA" w:rsidRDefault="0005019F" w:rsidP="0005019F">
            <w:r w:rsidRPr="008345BA">
              <w:t>1</w:t>
            </w:r>
          </w:p>
        </w:tc>
      </w:tr>
      <w:tr w:rsidR="0005019F" w:rsidRPr="000B3601" w14:paraId="2690C605" w14:textId="77777777" w:rsidTr="0005019F">
        <w:tc>
          <w:tcPr>
            <w:tcW w:w="2474" w:type="dxa"/>
            <w:tcBorders>
              <w:top w:val="single" w:sz="4" w:space="0" w:color="auto"/>
              <w:left w:val="single" w:sz="4" w:space="0" w:color="auto"/>
              <w:bottom w:val="single" w:sz="4" w:space="0" w:color="auto"/>
              <w:right w:val="single" w:sz="4" w:space="0" w:color="auto"/>
            </w:tcBorders>
          </w:tcPr>
          <w:p w14:paraId="1BDFBB55" w14:textId="77777777" w:rsidR="0005019F" w:rsidRPr="000B3601" w:rsidRDefault="0005019F" w:rsidP="0005019F">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71226772"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FE769C3" w14:textId="77777777" w:rsidR="0005019F" w:rsidRPr="000B3601" w:rsidRDefault="0005019F" w:rsidP="0005019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7BD146A9" w14:textId="77777777" w:rsidR="0005019F" w:rsidRPr="000B3601" w:rsidRDefault="0005019F" w:rsidP="0005019F">
            <w:pPr>
              <w:rPr>
                <w:i/>
              </w:rPr>
            </w:pPr>
            <w:r w:rsidRPr="000B3601">
              <w:rPr>
                <w:i/>
              </w:rPr>
              <w:t>1</w:t>
            </w:r>
          </w:p>
        </w:tc>
      </w:tr>
      <w:tr w:rsidR="0005019F" w:rsidRPr="000B3601" w14:paraId="0B5CA5DF" w14:textId="77777777" w:rsidTr="0005019F">
        <w:tc>
          <w:tcPr>
            <w:tcW w:w="2474" w:type="dxa"/>
            <w:tcBorders>
              <w:top w:val="single" w:sz="4" w:space="0" w:color="auto"/>
              <w:left w:val="single" w:sz="4" w:space="0" w:color="auto"/>
              <w:bottom w:val="single" w:sz="4" w:space="0" w:color="auto"/>
              <w:right w:val="single" w:sz="4" w:space="0" w:color="auto"/>
            </w:tcBorders>
          </w:tcPr>
          <w:p w14:paraId="1B0974C7" w14:textId="77777777" w:rsidR="0005019F" w:rsidRPr="000B3601" w:rsidRDefault="0005019F" w:rsidP="0005019F">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4D1AA4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A7EDB56" w14:textId="609C5051" w:rsidR="0005019F" w:rsidRPr="00485475" w:rsidRDefault="0005019F" w:rsidP="00D048CD">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D048CD">
              <w:rPr>
                <w:i/>
              </w:rPr>
              <w:t>Kan exempelvis</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3FB12EC9" w14:textId="77777777" w:rsidR="0005019F" w:rsidRPr="000B3601" w:rsidRDefault="0005019F" w:rsidP="0005019F">
            <w:pPr>
              <w:rPr>
                <w:i/>
              </w:rPr>
            </w:pPr>
            <w:r w:rsidRPr="000B3601">
              <w:rPr>
                <w:i/>
              </w:rPr>
              <w:t>1</w:t>
            </w:r>
          </w:p>
        </w:tc>
      </w:tr>
      <w:tr w:rsidR="0005019F" w:rsidRPr="000B3601" w14:paraId="267273CC" w14:textId="77777777" w:rsidTr="0005019F">
        <w:tc>
          <w:tcPr>
            <w:tcW w:w="2474" w:type="dxa"/>
            <w:tcBorders>
              <w:top w:val="single" w:sz="4" w:space="0" w:color="auto"/>
              <w:left w:val="single" w:sz="4" w:space="0" w:color="auto"/>
              <w:bottom w:val="single" w:sz="4" w:space="0" w:color="auto"/>
              <w:right w:val="single" w:sz="4" w:space="0" w:color="auto"/>
            </w:tcBorders>
          </w:tcPr>
          <w:p w14:paraId="7C540F1C" w14:textId="77777777" w:rsidR="0005019F" w:rsidRPr="000B3601" w:rsidRDefault="0005019F" w:rsidP="0005019F">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3FD4A0B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B26EDA3" w14:textId="77777777" w:rsidR="0005019F" w:rsidRPr="000B3601" w:rsidRDefault="0005019F" w:rsidP="0005019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F777FE5" w14:textId="77777777" w:rsidR="0005019F" w:rsidRPr="000B3601" w:rsidRDefault="0005019F" w:rsidP="0005019F">
            <w:pPr>
              <w:rPr>
                <w:i/>
              </w:rPr>
            </w:pPr>
            <w:r w:rsidRPr="000B3601">
              <w:rPr>
                <w:i/>
              </w:rPr>
              <w:t>0..1</w:t>
            </w:r>
          </w:p>
        </w:tc>
      </w:tr>
      <w:tr w:rsidR="0005019F" w:rsidRPr="000B3601" w14:paraId="07E0A2A2" w14:textId="77777777" w:rsidTr="0005019F">
        <w:tc>
          <w:tcPr>
            <w:tcW w:w="2474" w:type="dxa"/>
            <w:tcBorders>
              <w:top w:val="single" w:sz="4" w:space="0" w:color="auto"/>
              <w:left w:val="single" w:sz="4" w:space="0" w:color="auto"/>
              <w:bottom w:val="single" w:sz="4" w:space="0" w:color="auto"/>
              <w:right w:val="single" w:sz="4" w:space="0" w:color="auto"/>
            </w:tcBorders>
          </w:tcPr>
          <w:p w14:paraId="0FD1197A" w14:textId="77777777" w:rsidR="0005019F" w:rsidRPr="000B3601" w:rsidRDefault="0005019F" w:rsidP="0005019F">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3CB11EB"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07B51D8" w14:textId="77777777" w:rsidR="0005019F" w:rsidRPr="000B3601" w:rsidRDefault="0005019F" w:rsidP="0005019F">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5FF8D69" w14:textId="77777777" w:rsidR="0005019F" w:rsidRPr="000B3601" w:rsidRDefault="0005019F" w:rsidP="0005019F">
            <w:pPr>
              <w:rPr>
                <w:i/>
              </w:rPr>
            </w:pPr>
            <w:r w:rsidRPr="000B3601">
              <w:rPr>
                <w:i/>
              </w:rPr>
              <w:t>0..1</w:t>
            </w:r>
          </w:p>
        </w:tc>
      </w:tr>
      <w:tr w:rsidR="0005019F" w:rsidRPr="000B3601" w14:paraId="2FDE43C7" w14:textId="77777777" w:rsidTr="0005019F">
        <w:tc>
          <w:tcPr>
            <w:tcW w:w="2474" w:type="dxa"/>
            <w:tcBorders>
              <w:top w:val="single" w:sz="4" w:space="0" w:color="auto"/>
              <w:left w:val="single" w:sz="4" w:space="0" w:color="auto"/>
              <w:bottom w:val="single" w:sz="4" w:space="0" w:color="auto"/>
              <w:right w:val="single" w:sz="4" w:space="0" w:color="auto"/>
            </w:tcBorders>
          </w:tcPr>
          <w:p w14:paraId="4FCBC348" w14:textId="77777777" w:rsidR="0005019F" w:rsidRPr="000B3601" w:rsidRDefault="0005019F" w:rsidP="0005019F">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570F799C" w14:textId="77777777" w:rsidR="0005019F" w:rsidRPr="000B3601" w:rsidRDefault="0005019F"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7B92CBE" w14:textId="77777777" w:rsidR="0005019F" w:rsidRPr="000B3601" w:rsidRDefault="0005019F" w:rsidP="0005019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F62B0B" w14:textId="77777777" w:rsidR="0005019F" w:rsidRPr="000B3601" w:rsidRDefault="0005019F" w:rsidP="0005019F">
            <w:pPr>
              <w:rPr>
                <w:i/>
              </w:rPr>
            </w:pPr>
            <w:r w:rsidRPr="000B3601">
              <w:rPr>
                <w:i/>
              </w:rPr>
              <w:t>0..1</w:t>
            </w:r>
          </w:p>
        </w:tc>
      </w:tr>
      <w:tr w:rsidR="0005019F" w:rsidRPr="008345BA" w14:paraId="619635A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AE9A7" w14:textId="77777777" w:rsidR="0005019F" w:rsidRPr="008345BA" w:rsidRDefault="0005019F" w:rsidP="0005019F">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2ACFE" w14:textId="77777777" w:rsidR="0005019F" w:rsidRPr="008345BA" w:rsidRDefault="0005019F" w:rsidP="0005019F">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379E5" w14:textId="77777777" w:rsidR="0005019F" w:rsidRPr="008345BA"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81624" w14:textId="77777777" w:rsidR="0005019F" w:rsidRPr="008345BA" w:rsidRDefault="0005019F" w:rsidP="0005019F">
            <w:r w:rsidRPr="008345BA">
              <w:t>0..1</w:t>
            </w:r>
          </w:p>
        </w:tc>
      </w:tr>
      <w:tr w:rsidR="0005019F" w:rsidRPr="008345BA" w14:paraId="5F9F2C24" w14:textId="77777777" w:rsidTr="0005019F">
        <w:tc>
          <w:tcPr>
            <w:tcW w:w="2474" w:type="dxa"/>
            <w:tcBorders>
              <w:top w:val="single" w:sz="4" w:space="0" w:color="auto"/>
              <w:left w:val="single" w:sz="4" w:space="0" w:color="auto"/>
              <w:bottom w:val="single" w:sz="4" w:space="0" w:color="auto"/>
              <w:right w:val="single" w:sz="4" w:space="0" w:color="auto"/>
            </w:tcBorders>
          </w:tcPr>
          <w:p w14:paraId="5A950196" w14:textId="77777777" w:rsidR="0005019F" w:rsidRPr="008345BA" w:rsidRDefault="0005019F" w:rsidP="0005019F">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216AC0FE" w14:textId="77777777" w:rsidR="0005019F" w:rsidRPr="008345BA" w:rsidRDefault="0005019F" w:rsidP="0005019F">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77AA086" w14:textId="77777777" w:rsidR="0005019F" w:rsidRDefault="0005019F" w:rsidP="0005019F">
            <w:r w:rsidRPr="008345BA">
              <w:t xml:space="preserve">Personens identitet av utförarrollen som är unik inom källsystemet. </w:t>
            </w:r>
          </w:p>
          <w:p w14:paraId="566CFCC2" w14:textId="77777777" w:rsidR="0005019F" w:rsidRDefault="0005019F" w:rsidP="0005019F"/>
          <w:p w14:paraId="2E2994A4" w14:textId="77777777" w:rsidR="0005019F" w:rsidRPr="008345BA" w:rsidRDefault="0005019F" w:rsidP="0005019F">
            <w:r>
              <w:t xml:space="preserve">Om perfomerRole eller 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C381C37" w14:textId="77777777" w:rsidR="0005019F" w:rsidRPr="008345BA" w:rsidRDefault="0005019F" w:rsidP="0005019F">
            <w:r w:rsidRPr="008345BA">
              <w:t>0..1</w:t>
            </w:r>
          </w:p>
        </w:tc>
      </w:tr>
      <w:tr w:rsidR="0005019F" w:rsidRPr="0012437B" w14:paraId="7A2C9C3D" w14:textId="77777777" w:rsidTr="0005019F">
        <w:tc>
          <w:tcPr>
            <w:tcW w:w="2474" w:type="dxa"/>
            <w:tcBorders>
              <w:top w:val="single" w:sz="4" w:space="0" w:color="auto"/>
              <w:left w:val="single" w:sz="4" w:space="0" w:color="auto"/>
              <w:bottom w:val="single" w:sz="4" w:space="0" w:color="auto"/>
              <w:right w:val="single" w:sz="4" w:space="0" w:color="auto"/>
            </w:tcBorders>
          </w:tcPr>
          <w:p w14:paraId="786D49D3" w14:textId="77777777" w:rsidR="0005019F" w:rsidRPr="0012437B" w:rsidRDefault="0005019F" w:rsidP="0005019F">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3B6214F"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D289EB4" w14:textId="77777777" w:rsidR="0005019F" w:rsidRPr="0012437B" w:rsidRDefault="0005019F" w:rsidP="0005019F">
            <w:pPr>
              <w:rPr>
                <w:i/>
              </w:rPr>
            </w:pPr>
            <w:r w:rsidRPr="0012437B">
              <w:rPr>
                <w:i/>
              </w:rPr>
              <w:t>KV OID för typ av identifierare:</w:t>
            </w:r>
          </w:p>
          <w:p w14:paraId="2A5D326A" w14:textId="77777777" w:rsidR="0005019F" w:rsidRPr="0012437B" w:rsidRDefault="0005019F" w:rsidP="0005019F">
            <w:pPr>
              <w:rPr>
                <w:i/>
              </w:rPr>
            </w:pPr>
          </w:p>
          <w:p w14:paraId="5463C9E0" w14:textId="77777777" w:rsidR="0005019F" w:rsidRPr="0012437B" w:rsidRDefault="0005019F" w:rsidP="0005019F">
            <w:pPr>
              <w:rPr>
                <w:i/>
              </w:rPr>
            </w:pPr>
            <w:r>
              <w:rPr>
                <w:i/>
              </w:rPr>
              <w:t xml:space="preserve">För personnummer används OID </w:t>
            </w:r>
            <w:r w:rsidRPr="0012437B">
              <w:rPr>
                <w:i/>
              </w:rPr>
              <w:t>(1.2.752.129.2.1.3.1).</w:t>
            </w:r>
            <w:r w:rsidRPr="0012437B">
              <w:rPr>
                <w:i/>
              </w:rPr>
              <w:br/>
            </w:r>
          </w:p>
          <w:p w14:paraId="13446727" w14:textId="77777777" w:rsidR="0005019F" w:rsidRPr="0012437B" w:rsidRDefault="0005019F" w:rsidP="0005019F">
            <w:pPr>
              <w:rPr>
                <w:i/>
              </w:rPr>
            </w:pPr>
            <w:r>
              <w:rPr>
                <w:i/>
              </w:rPr>
              <w:t xml:space="preserve">För samordningsnummer används OID </w:t>
            </w:r>
            <w:r w:rsidRPr="0012437B">
              <w:rPr>
                <w:i/>
              </w:rPr>
              <w:lastRenderedPageBreak/>
              <w:t>(1.2.752.129.2.1.3.3).</w:t>
            </w:r>
            <w:r w:rsidRPr="0012437B">
              <w:rPr>
                <w:i/>
              </w:rPr>
              <w:br/>
            </w:r>
          </w:p>
          <w:p w14:paraId="4235EF4D" w14:textId="77777777" w:rsidR="0005019F" w:rsidRPr="0012437B" w:rsidRDefault="0005019F" w:rsidP="0005019F">
            <w:pPr>
              <w:rPr>
                <w:i/>
              </w:rPr>
            </w:pPr>
            <w:r w:rsidRPr="0012437B">
              <w:rPr>
                <w:i/>
              </w:rPr>
              <w:t>För nationella reservnummer (1.2.752.129.2.1.3.2).</w:t>
            </w:r>
          </w:p>
          <w:p w14:paraId="2A2A364A" w14:textId="77777777" w:rsidR="0005019F" w:rsidRPr="0012437B" w:rsidRDefault="0005019F" w:rsidP="0005019F">
            <w:pPr>
              <w:rPr>
                <w:i/>
              </w:rPr>
            </w:pPr>
          </w:p>
          <w:p w14:paraId="30717C24" w14:textId="77777777" w:rsidR="0005019F" w:rsidRPr="0012437B" w:rsidRDefault="0005019F" w:rsidP="0005019F">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CB440F5" w14:textId="77777777" w:rsidR="0005019F" w:rsidRPr="0012437B" w:rsidRDefault="0005019F" w:rsidP="0005019F">
            <w:pPr>
              <w:rPr>
                <w:i/>
              </w:rPr>
            </w:pPr>
            <w:r w:rsidRPr="0012437B">
              <w:rPr>
                <w:i/>
              </w:rPr>
              <w:lastRenderedPageBreak/>
              <w:t>1</w:t>
            </w:r>
          </w:p>
        </w:tc>
      </w:tr>
      <w:tr w:rsidR="0005019F" w:rsidRPr="0012437B" w14:paraId="57F2DCE7" w14:textId="77777777" w:rsidTr="0005019F">
        <w:tc>
          <w:tcPr>
            <w:tcW w:w="2474" w:type="dxa"/>
            <w:tcBorders>
              <w:top w:val="single" w:sz="4" w:space="0" w:color="auto"/>
              <w:left w:val="single" w:sz="4" w:space="0" w:color="auto"/>
              <w:bottom w:val="single" w:sz="4" w:space="0" w:color="auto"/>
              <w:right w:val="single" w:sz="4" w:space="0" w:color="auto"/>
            </w:tcBorders>
          </w:tcPr>
          <w:p w14:paraId="1C72DAEE" w14:textId="77777777" w:rsidR="0005019F" w:rsidRPr="0012437B" w:rsidRDefault="0005019F" w:rsidP="0005019F">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7D459F38"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FA2179" w14:textId="77777777" w:rsidR="0005019F" w:rsidRDefault="0005019F" w:rsidP="0005019F">
            <w:pPr>
              <w:rPr>
                <w:i/>
              </w:rPr>
            </w:pPr>
            <w:r>
              <w:rPr>
                <w:i/>
              </w:rPr>
              <w:t>Personnummer/globalt reservnummer/</w:t>
            </w:r>
            <w:r w:rsidRPr="00FE0141">
              <w:rPr>
                <w:i/>
              </w:rPr>
              <w:t>samordningsnummer</w:t>
            </w:r>
            <w:r>
              <w:rPr>
                <w:i/>
              </w:rPr>
              <w:t>.</w:t>
            </w:r>
          </w:p>
          <w:p w14:paraId="00E32229" w14:textId="77777777" w:rsidR="0005019F" w:rsidRDefault="0005019F" w:rsidP="0005019F">
            <w:pPr>
              <w:rPr>
                <w:i/>
              </w:rPr>
            </w:pPr>
          </w:p>
          <w:p w14:paraId="24A23478" w14:textId="77777777" w:rsidR="0005019F" w:rsidRPr="00FE0141" w:rsidRDefault="0005019F" w:rsidP="0005019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DC3B48F" w14:textId="77777777" w:rsidR="0005019F" w:rsidRPr="0012437B" w:rsidRDefault="0005019F" w:rsidP="0005019F">
            <w:pPr>
              <w:rPr>
                <w:i/>
              </w:rPr>
            </w:pPr>
            <w:r w:rsidRPr="0012437B">
              <w:rPr>
                <w:i/>
              </w:rPr>
              <w:t>1</w:t>
            </w:r>
          </w:p>
        </w:tc>
      </w:tr>
      <w:tr w:rsidR="0005019F" w:rsidRPr="008345BA" w14:paraId="3A475894" w14:textId="77777777" w:rsidTr="0005019F">
        <w:tc>
          <w:tcPr>
            <w:tcW w:w="2474" w:type="dxa"/>
            <w:tcBorders>
              <w:top w:val="single" w:sz="4" w:space="0" w:color="auto"/>
              <w:left w:val="single" w:sz="4" w:space="0" w:color="auto"/>
              <w:bottom w:val="single" w:sz="4" w:space="0" w:color="auto"/>
              <w:right w:val="single" w:sz="4" w:space="0" w:color="auto"/>
            </w:tcBorders>
          </w:tcPr>
          <w:p w14:paraId="1B117166" w14:textId="77777777" w:rsidR="0005019F" w:rsidRPr="008345BA" w:rsidRDefault="0005019F" w:rsidP="0005019F">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738039D" w14:textId="77777777" w:rsidR="0005019F" w:rsidRPr="008345BA" w:rsidRDefault="0005019F" w:rsidP="0005019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AEF624C" w14:textId="77777777" w:rsidR="0005019F" w:rsidRPr="002206AC" w:rsidRDefault="0005019F" w:rsidP="0005019F">
            <w:pPr>
              <w:rPr>
                <w:rFonts w:eastAsia="Times New Roman" w:cs="Arial"/>
              </w:rPr>
            </w:pPr>
            <w:r w:rsidRPr="002206AC">
              <w:rPr>
                <w:rFonts w:eastAsia="Times New Roman" w:cs="Arial"/>
              </w:rPr>
              <w:t>För- och efternamn i klartext för signerande person.</w:t>
            </w:r>
          </w:p>
          <w:p w14:paraId="1C9AC34C" w14:textId="77777777" w:rsidR="0005019F" w:rsidRPr="008345BA" w:rsidRDefault="0005019F" w:rsidP="0005019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7842EB3C" w14:textId="77777777" w:rsidR="0005019F" w:rsidRPr="008345BA" w:rsidRDefault="0005019F" w:rsidP="0005019F">
            <w:r w:rsidRPr="008345BA">
              <w:t>0..1</w:t>
            </w:r>
          </w:p>
        </w:tc>
      </w:tr>
      <w:tr w:rsidR="0005019F" w:rsidRPr="008345BA" w14:paraId="4027A28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E024D" w14:textId="77777777" w:rsidR="0005019F" w:rsidRPr="008345BA" w:rsidRDefault="0005019F" w:rsidP="0005019F">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4B2A53" w14:textId="77777777" w:rsidR="0005019F" w:rsidRPr="008345BA" w:rsidRDefault="0005019F" w:rsidP="0005019F">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390A4" w14:textId="77777777" w:rsidR="0005019F" w:rsidRPr="008345BA"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F098EE" w14:textId="77777777" w:rsidR="0005019F" w:rsidRPr="008345BA" w:rsidRDefault="0005019F" w:rsidP="0005019F">
            <w:r w:rsidRPr="008345BA">
              <w:t>0..1</w:t>
            </w:r>
          </w:p>
        </w:tc>
      </w:tr>
      <w:tr w:rsidR="0005019F" w:rsidRPr="008345BA" w14:paraId="3059EC7A" w14:textId="77777777" w:rsidTr="0005019F">
        <w:tc>
          <w:tcPr>
            <w:tcW w:w="2474" w:type="dxa"/>
          </w:tcPr>
          <w:p w14:paraId="4B92D422" w14:textId="77777777" w:rsidR="0005019F" w:rsidRPr="008345BA" w:rsidRDefault="0005019F" w:rsidP="0005019F">
            <w:r w:rsidRPr="008345BA">
              <w:rPr>
                <w:lang w:eastAsia="sv-SE"/>
              </w:rPr>
              <w:t>../../CareUnitType.id</w:t>
            </w:r>
          </w:p>
        </w:tc>
        <w:tc>
          <w:tcPr>
            <w:tcW w:w="2506" w:type="dxa"/>
          </w:tcPr>
          <w:p w14:paraId="5AE0F3F1" w14:textId="77777777" w:rsidR="0005019F" w:rsidRPr="008345BA" w:rsidRDefault="0005019F" w:rsidP="0005019F">
            <w:r w:rsidRPr="008345BA">
              <w:t>IIType</w:t>
            </w:r>
          </w:p>
        </w:tc>
        <w:tc>
          <w:tcPr>
            <w:tcW w:w="2925" w:type="dxa"/>
          </w:tcPr>
          <w:p w14:paraId="02FB4B5B" w14:textId="77777777" w:rsidR="0005019F" w:rsidRPr="0028093A" w:rsidRDefault="0005019F" w:rsidP="0005019F">
            <w:pPr>
              <w:rPr>
                <w:rFonts w:cs="Arial"/>
              </w:rPr>
            </w:pPr>
            <w:r w:rsidRPr="008345BA">
              <w:rPr>
                <w:rFonts w:cs="Arial"/>
              </w:rPr>
              <w:t>HSAid</w:t>
            </w:r>
            <w:r>
              <w:rPr>
                <w:rFonts w:cs="Arial"/>
              </w:rPr>
              <w:t xml:space="preserve"> för PDL vårdenhet som har medicinskt ansvar för observationen. </w:t>
            </w:r>
          </w:p>
        </w:tc>
        <w:tc>
          <w:tcPr>
            <w:tcW w:w="1617" w:type="dxa"/>
          </w:tcPr>
          <w:p w14:paraId="7D869DA0" w14:textId="77777777" w:rsidR="0005019F" w:rsidRPr="008345BA" w:rsidRDefault="0005019F" w:rsidP="0005019F">
            <w:r w:rsidRPr="008345BA">
              <w:t>1</w:t>
            </w:r>
          </w:p>
        </w:tc>
      </w:tr>
      <w:tr w:rsidR="0005019F" w:rsidRPr="0012437B" w14:paraId="2CB747CF" w14:textId="77777777" w:rsidTr="0005019F">
        <w:tc>
          <w:tcPr>
            <w:tcW w:w="2474" w:type="dxa"/>
            <w:tcBorders>
              <w:top w:val="single" w:sz="4" w:space="0" w:color="auto"/>
              <w:left w:val="single" w:sz="4" w:space="0" w:color="auto"/>
              <w:bottom w:val="single" w:sz="4" w:space="0" w:color="auto"/>
              <w:right w:val="single" w:sz="4" w:space="0" w:color="auto"/>
            </w:tcBorders>
          </w:tcPr>
          <w:p w14:paraId="04D1DDB7" w14:textId="77777777" w:rsidR="0005019F" w:rsidRPr="0012437B" w:rsidRDefault="0005019F" w:rsidP="0005019F">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2335D59"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790C4BA" w14:textId="77777777" w:rsidR="0005019F" w:rsidRPr="0012437B" w:rsidRDefault="0005019F" w:rsidP="0005019F">
            <w:pPr>
              <w:rPr>
                <w:rFonts w:cs="Arial"/>
                <w:i/>
              </w:rPr>
            </w:pPr>
            <w:r w:rsidRPr="0012437B">
              <w:rPr>
                <w:rFonts w:cs="Arial"/>
                <w:i/>
              </w:rPr>
              <w:t>Root blir då</w:t>
            </w:r>
          </w:p>
          <w:p w14:paraId="57D7B92F"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9E837F4" w14:textId="77777777" w:rsidR="0005019F" w:rsidRPr="0012437B" w:rsidRDefault="0005019F" w:rsidP="0005019F">
            <w:pPr>
              <w:rPr>
                <w:i/>
              </w:rPr>
            </w:pPr>
            <w:r w:rsidRPr="0012437B">
              <w:rPr>
                <w:i/>
              </w:rPr>
              <w:t>1</w:t>
            </w:r>
          </w:p>
        </w:tc>
      </w:tr>
      <w:tr w:rsidR="0005019F" w:rsidRPr="0012437B" w14:paraId="2815BCED" w14:textId="77777777" w:rsidTr="0005019F">
        <w:tc>
          <w:tcPr>
            <w:tcW w:w="2474" w:type="dxa"/>
            <w:tcBorders>
              <w:top w:val="single" w:sz="4" w:space="0" w:color="auto"/>
              <w:left w:val="single" w:sz="4" w:space="0" w:color="auto"/>
              <w:bottom w:val="single" w:sz="4" w:space="0" w:color="auto"/>
              <w:right w:val="single" w:sz="4" w:space="0" w:color="auto"/>
            </w:tcBorders>
          </w:tcPr>
          <w:p w14:paraId="0E4AA492" w14:textId="77777777" w:rsidR="0005019F" w:rsidRPr="0012437B" w:rsidRDefault="0005019F" w:rsidP="0005019F">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0983CBE"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B5F3EB5" w14:textId="77777777" w:rsidR="0005019F" w:rsidRPr="0012437B" w:rsidRDefault="0005019F" w:rsidP="0005019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FF57EFF" w14:textId="77777777" w:rsidR="0005019F" w:rsidRPr="0012437B" w:rsidRDefault="0005019F" w:rsidP="0005019F">
            <w:pPr>
              <w:rPr>
                <w:i/>
              </w:rPr>
            </w:pPr>
            <w:r w:rsidRPr="0012437B">
              <w:rPr>
                <w:i/>
              </w:rPr>
              <w:t>1</w:t>
            </w:r>
          </w:p>
        </w:tc>
      </w:tr>
      <w:tr w:rsidR="0005019F" w:rsidRPr="008345BA" w14:paraId="53CCDCB9" w14:textId="77777777" w:rsidTr="0005019F">
        <w:tc>
          <w:tcPr>
            <w:tcW w:w="2474" w:type="dxa"/>
          </w:tcPr>
          <w:p w14:paraId="64FDA417" w14:textId="77777777" w:rsidR="0005019F" w:rsidRPr="008345BA" w:rsidRDefault="0005019F" w:rsidP="0005019F">
            <w:r w:rsidRPr="008345BA">
              <w:rPr>
                <w:lang w:eastAsia="sv-SE"/>
              </w:rPr>
              <w:t>../../CareUnitType.name</w:t>
            </w:r>
          </w:p>
        </w:tc>
        <w:tc>
          <w:tcPr>
            <w:tcW w:w="2506" w:type="dxa"/>
          </w:tcPr>
          <w:p w14:paraId="718CF7F2" w14:textId="77777777" w:rsidR="0005019F" w:rsidRPr="008345BA" w:rsidRDefault="0005019F" w:rsidP="0005019F">
            <w:r w:rsidRPr="008345BA">
              <w:t>String</w:t>
            </w:r>
          </w:p>
        </w:tc>
        <w:tc>
          <w:tcPr>
            <w:tcW w:w="2925" w:type="dxa"/>
          </w:tcPr>
          <w:p w14:paraId="4810E6D7" w14:textId="77777777" w:rsidR="0005019F" w:rsidRPr="008345BA" w:rsidRDefault="0005019F" w:rsidP="0005019F">
            <w:r w:rsidRPr="008345BA">
              <w:rPr>
                <w:rFonts w:cs="Arial"/>
              </w:rPr>
              <w:t>Vårdenhetens namn till vilken observationen är knuten.</w:t>
            </w:r>
          </w:p>
        </w:tc>
        <w:tc>
          <w:tcPr>
            <w:tcW w:w="1617" w:type="dxa"/>
          </w:tcPr>
          <w:p w14:paraId="4B749D8C" w14:textId="77777777" w:rsidR="0005019F" w:rsidRPr="008345BA" w:rsidRDefault="0005019F" w:rsidP="0005019F">
            <w:r w:rsidRPr="008345BA">
              <w:t>0..1</w:t>
            </w:r>
          </w:p>
        </w:tc>
      </w:tr>
      <w:tr w:rsidR="0005019F" w:rsidRPr="008345BA" w14:paraId="5A4D421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3C8F61" w14:textId="77777777" w:rsidR="0005019F" w:rsidRPr="000D2F72" w:rsidRDefault="0005019F" w:rsidP="0005019F">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564D7" w14:textId="77777777" w:rsidR="0005019F" w:rsidRPr="000D2F72" w:rsidRDefault="0005019F" w:rsidP="0005019F">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A5575" w14:textId="77777777" w:rsidR="0005019F" w:rsidRPr="000D2F72" w:rsidRDefault="0005019F"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D6309" w14:textId="77777777" w:rsidR="0005019F" w:rsidRPr="00DE672F" w:rsidRDefault="0005019F" w:rsidP="0005019F">
            <w:r w:rsidRPr="000D2F72">
              <w:t>1</w:t>
            </w:r>
          </w:p>
        </w:tc>
      </w:tr>
      <w:tr w:rsidR="0005019F" w:rsidRPr="008345BA" w14:paraId="6334FA5B" w14:textId="77777777" w:rsidTr="0005019F">
        <w:tc>
          <w:tcPr>
            <w:tcW w:w="2474" w:type="dxa"/>
          </w:tcPr>
          <w:p w14:paraId="60ED1C88" w14:textId="77777777" w:rsidR="0005019F" w:rsidRPr="00B75512" w:rsidRDefault="0005019F" w:rsidP="0005019F">
            <w:r>
              <w:rPr>
                <w:lang w:eastAsia="sv-SE"/>
              </w:rPr>
              <w:t>../../../</w:t>
            </w:r>
            <w:r>
              <w:t>CareGiverType</w:t>
            </w:r>
            <w:r>
              <w:rPr>
                <w:lang w:eastAsia="sv-SE"/>
              </w:rPr>
              <w:t>.id</w:t>
            </w:r>
          </w:p>
        </w:tc>
        <w:tc>
          <w:tcPr>
            <w:tcW w:w="2506" w:type="dxa"/>
          </w:tcPr>
          <w:p w14:paraId="036C85BF" w14:textId="77777777" w:rsidR="0005019F" w:rsidRPr="00B75512" w:rsidRDefault="0005019F" w:rsidP="0005019F">
            <w:r w:rsidRPr="00B75512">
              <w:t>IIType</w:t>
            </w:r>
          </w:p>
        </w:tc>
        <w:tc>
          <w:tcPr>
            <w:tcW w:w="2925" w:type="dxa"/>
          </w:tcPr>
          <w:p w14:paraId="755398EC" w14:textId="77777777" w:rsidR="0005019F" w:rsidRPr="00FD7E4D" w:rsidRDefault="0005019F" w:rsidP="0005019F">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31E79D7" w14:textId="77777777" w:rsidR="0005019F" w:rsidRPr="00B75512" w:rsidRDefault="0005019F" w:rsidP="0005019F">
            <w:r w:rsidRPr="00B75512">
              <w:t>1</w:t>
            </w:r>
          </w:p>
        </w:tc>
      </w:tr>
      <w:tr w:rsidR="0005019F" w:rsidRPr="00715592" w14:paraId="4C78A241" w14:textId="77777777" w:rsidTr="0005019F">
        <w:tc>
          <w:tcPr>
            <w:tcW w:w="2474" w:type="dxa"/>
            <w:tcBorders>
              <w:top w:val="single" w:sz="4" w:space="0" w:color="auto"/>
              <w:left w:val="single" w:sz="4" w:space="0" w:color="auto"/>
              <w:bottom w:val="single" w:sz="4" w:space="0" w:color="auto"/>
              <w:right w:val="single" w:sz="4" w:space="0" w:color="auto"/>
            </w:tcBorders>
          </w:tcPr>
          <w:p w14:paraId="02755951" w14:textId="77777777" w:rsidR="0005019F" w:rsidRPr="00715592" w:rsidRDefault="0005019F" w:rsidP="0005019F">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AF02D3F" w14:textId="77777777" w:rsidR="0005019F" w:rsidRPr="00715592" w:rsidRDefault="0005019F"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B04CC44" w14:textId="77777777" w:rsidR="0005019F" w:rsidRPr="00715592" w:rsidRDefault="0005019F" w:rsidP="0005019F">
            <w:pPr>
              <w:rPr>
                <w:rFonts w:cs="Arial"/>
                <w:i/>
              </w:rPr>
            </w:pPr>
            <w:r w:rsidRPr="00715592">
              <w:rPr>
                <w:rFonts w:cs="Arial"/>
                <w:i/>
              </w:rPr>
              <w:t>Root blir då</w:t>
            </w:r>
          </w:p>
          <w:p w14:paraId="221D195B" w14:textId="77777777" w:rsidR="0005019F" w:rsidRPr="0071559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628AEE" w14:textId="77777777" w:rsidR="0005019F" w:rsidRPr="00715592" w:rsidRDefault="0005019F" w:rsidP="0005019F">
            <w:pPr>
              <w:rPr>
                <w:i/>
              </w:rPr>
            </w:pPr>
            <w:r w:rsidRPr="00715592">
              <w:rPr>
                <w:i/>
              </w:rPr>
              <w:t>1</w:t>
            </w:r>
          </w:p>
        </w:tc>
      </w:tr>
      <w:tr w:rsidR="0005019F" w:rsidRPr="00715592" w14:paraId="12F25958" w14:textId="77777777" w:rsidTr="0005019F">
        <w:tc>
          <w:tcPr>
            <w:tcW w:w="2474" w:type="dxa"/>
            <w:tcBorders>
              <w:top w:val="single" w:sz="4" w:space="0" w:color="auto"/>
              <w:left w:val="single" w:sz="4" w:space="0" w:color="auto"/>
              <w:bottom w:val="single" w:sz="4" w:space="0" w:color="auto"/>
              <w:right w:val="single" w:sz="4" w:space="0" w:color="auto"/>
            </w:tcBorders>
          </w:tcPr>
          <w:p w14:paraId="4AF570A1" w14:textId="77777777" w:rsidR="0005019F" w:rsidRPr="00715592" w:rsidRDefault="0005019F" w:rsidP="0005019F">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4EEA23C" w14:textId="77777777" w:rsidR="0005019F" w:rsidRPr="00715592" w:rsidRDefault="0005019F"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1D2B828" w14:textId="77777777" w:rsidR="0005019F" w:rsidRPr="00715592" w:rsidRDefault="0005019F" w:rsidP="0005019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5BEFA0A2" w14:textId="77777777" w:rsidR="0005019F" w:rsidRPr="00715592" w:rsidRDefault="0005019F" w:rsidP="0005019F">
            <w:pPr>
              <w:rPr>
                <w:i/>
              </w:rPr>
            </w:pPr>
            <w:r w:rsidRPr="00715592">
              <w:rPr>
                <w:i/>
              </w:rPr>
              <w:t>1</w:t>
            </w:r>
          </w:p>
        </w:tc>
      </w:tr>
      <w:tr w:rsidR="0005019F" w:rsidRPr="008345BA" w14:paraId="206AB056" w14:textId="77777777" w:rsidTr="0005019F">
        <w:tc>
          <w:tcPr>
            <w:tcW w:w="2474" w:type="dxa"/>
          </w:tcPr>
          <w:p w14:paraId="765A4D6C" w14:textId="77777777" w:rsidR="0005019F" w:rsidRPr="00B75512" w:rsidRDefault="0005019F" w:rsidP="0005019F">
            <w:r>
              <w:rPr>
                <w:lang w:eastAsia="sv-SE"/>
              </w:rPr>
              <w:lastRenderedPageBreak/>
              <w:t>../../ ../</w:t>
            </w:r>
            <w:r>
              <w:t>CareGiverType</w:t>
            </w:r>
            <w:r>
              <w:rPr>
                <w:lang w:eastAsia="sv-SE"/>
              </w:rPr>
              <w:t>.name</w:t>
            </w:r>
          </w:p>
        </w:tc>
        <w:tc>
          <w:tcPr>
            <w:tcW w:w="2506" w:type="dxa"/>
          </w:tcPr>
          <w:p w14:paraId="01591AE1" w14:textId="77777777" w:rsidR="0005019F" w:rsidRPr="00B75512" w:rsidRDefault="0005019F" w:rsidP="0005019F">
            <w:r>
              <w:t>String</w:t>
            </w:r>
          </w:p>
        </w:tc>
        <w:tc>
          <w:tcPr>
            <w:tcW w:w="2925" w:type="dxa"/>
          </w:tcPr>
          <w:p w14:paraId="5268D9EB" w14:textId="77777777" w:rsidR="0005019F" w:rsidRPr="00A4027B" w:rsidRDefault="0005019F" w:rsidP="0005019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B7CDE59" w14:textId="77777777" w:rsidR="0005019F" w:rsidRPr="00B75512" w:rsidRDefault="0005019F" w:rsidP="0005019F">
            <w:r>
              <w:t>0..</w:t>
            </w:r>
            <w:r w:rsidRPr="00B75512">
              <w:t>1</w:t>
            </w:r>
          </w:p>
        </w:tc>
      </w:tr>
    </w:tbl>
    <w:p w14:paraId="47C24EA3" w14:textId="044F9411" w:rsidR="0005019F" w:rsidRDefault="0005019F" w:rsidP="0005019F">
      <w:pPr>
        <w:spacing w:line="240" w:lineRule="auto"/>
        <w:rPr>
          <w:rFonts w:eastAsia="Times New Roman"/>
          <w:bCs/>
          <w:sz w:val="24"/>
        </w:rPr>
      </w:pPr>
    </w:p>
    <w:p w14:paraId="5F0257A9" w14:textId="77777777" w:rsidR="0039481C" w:rsidRDefault="0039481C" w:rsidP="0039481C"/>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42" w:name="_Toc243452573"/>
      <w:bookmarkStart w:id="143" w:name="_Toc398555805"/>
      <w:r>
        <w:t>Övriga regler</w:t>
      </w:r>
      <w:bookmarkEnd w:id="142"/>
      <w:bookmarkEnd w:id="143"/>
    </w:p>
    <w:p w14:paraId="729614C2" w14:textId="77777777" w:rsidR="0039481C" w:rsidRPr="007E3F3B" w:rsidRDefault="0039481C" w:rsidP="0039481C">
      <w:pPr>
        <w:rPr>
          <w:i/>
        </w:rPr>
      </w:pPr>
      <w:r w:rsidRPr="007E3F3B">
        <w:rPr>
          <w:i/>
        </w:rPr>
        <w:t xml:space="preserve">Till denna informationsmängd finns regler som ej uttrycks i schemafilerna och tabellen ovan. Dessa återfinns nedan. </w:t>
      </w:r>
    </w:p>
    <w:p w14:paraId="02A7599B" w14:textId="77777777" w:rsidR="0039481C" w:rsidRPr="007E3F3B" w:rsidRDefault="0039481C" w:rsidP="0039481C">
      <w:pPr>
        <w:rPr>
          <w:i/>
          <w:sz w:val="22"/>
          <w:u w:val="single"/>
        </w:rPr>
      </w:pPr>
    </w:p>
    <w:p w14:paraId="41E9FC3C" w14:textId="77777777" w:rsidR="0005019F" w:rsidRDefault="0005019F" w:rsidP="0005019F">
      <w:pPr>
        <w:rPr>
          <w:sz w:val="22"/>
          <w:u w:val="single"/>
        </w:rPr>
      </w:pPr>
      <w:r>
        <w:rPr>
          <w:sz w:val="22"/>
          <w:u w:val="single"/>
        </w:rPr>
        <w:t>Fält 1 – Sökparametrar i begäran</w:t>
      </w:r>
    </w:p>
    <w:p w14:paraId="487E741F" w14:textId="77777777" w:rsidR="0005019F" w:rsidRDefault="0005019F" w:rsidP="0005019F">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36399970" w14:textId="77777777" w:rsidR="0005019F" w:rsidRDefault="0005019F" w:rsidP="0005019F">
      <w:pPr>
        <w:pStyle w:val="Liststycke"/>
        <w:numPr>
          <w:ilvl w:val="0"/>
          <w:numId w:val="34"/>
        </w:numPr>
      </w:pPr>
      <w:r w:rsidRPr="00CB2E5C">
        <w:rPr>
          <w:i/>
        </w:rPr>
        <w:t>timePeriod</w:t>
      </w:r>
      <w:r>
        <w:rPr>
          <w:i/>
        </w:rPr>
        <w:t xml:space="preserve"> </w:t>
      </w:r>
    </w:p>
    <w:p w14:paraId="5AC01ECD" w14:textId="77777777" w:rsidR="0005019F" w:rsidRPr="00A82622" w:rsidRDefault="0005019F" w:rsidP="0005019F">
      <w:pPr>
        <w:pStyle w:val="Liststycke"/>
        <w:numPr>
          <w:ilvl w:val="1"/>
          <w:numId w:val="34"/>
        </w:numPr>
        <w:spacing w:line="240" w:lineRule="auto"/>
        <w:rPr>
          <w:i/>
        </w:rPr>
      </w:pPr>
      <w:r>
        <w:t xml:space="preserve">För att begränsa till ett </w:t>
      </w:r>
      <w:r w:rsidRPr="00A82622">
        <w:rPr>
          <w:b/>
        </w:rPr>
        <w:t>tidsintervall</w:t>
      </w:r>
    </w:p>
    <w:p w14:paraId="176A7265" w14:textId="77777777" w:rsidR="0005019F" w:rsidRDefault="0005019F" w:rsidP="0005019F">
      <w:pPr>
        <w:pStyle w:val="Liststycke"/>
        <w:numPr>
          <w:ilvl w:val="0"/>
          <w:numId w:val="34"/>
        </w:numPr>
      </w:pPr>
      <w:r>
        <w:rPr>
          <w:i/>
        </w:rPr>
        <w:t>activityStatus</w:t>
      </w:r>
      <w:r>
        <w:t xml:space="preserve"> </w:t>
      </w:r>
    </w:p>
    <w:p w14:paraId="69B350F3" w14:textId="77777777" w:rsidR="0005019F" w:rsidRDefault="0005019F" w:rsidP="0005019F">
      <w:pPr>
        <w:pStyle w:val="Liststycke"/>
        <w:numPr>
          <w:ilvl w:val="1"/>
          <w:numId w:val="34"/>
        </w:numPr>
      </w:pPr>
      <w:r>
        <w:t xml:space="preserve">För att begränsa till en </w:t>
      </w:r>
      <w:r w:rsidRPr="00C0203D">
        <w:rPr>
          <w:b/>
        </w:rPr>
        <w:t xml:space="preserve">viss </w:t>
      </w:r>
      <w:r>
        <w:rPr>
          <w:b/>
        </w:rPr>
        <w:t>status</w:t>
      </w:r>
      <w:r w:rsidRPr="00C0203D">
        <w:rPr>
          <w:b/>
        </w:rPr>
        <w:t xml:space="preserve"> </w:t>
      </w:r>
      <w:r>
        <w:rPr>
          <w:b/>
        </w:rPr>
        <w:t>för aktiviteten.</w:t>
      </w:r>
    </w:p>
    <w:p w14:paraId="1F356654" w14:textId="77777777" w:rsidR="0005019F" w:rsidRDefault="0005019F" w:rsidP="0005019F">
      <w:pPr>
        <w:pStyle w:val="Liststycke"/>
        <w:numPr>
          <w:ilvl w:val="0"/>
          <w:numId w:val="34"/>
        </w:numPr>
      </w:pPr>
      <w:r>
        <w:rPr>
          <w:i/>
        </w:rPr>
        <w:t>activity</w:t>
      </w:r>
      <w:r w:rsidRPr="004251DB">
        <w:rPr>
          <w:i/>
        </w:rPr>
        <w:t>Value</w:t>
      </w:r>
      <w:r>
        <w:t xml:space="preserve"> </w:t>
      </w:r>
    </w:p>
    <w:p w14:paraId="5EA35524" w14:textId="77777777" w:rsidR="0005019F" w:rsidRPr="00337EC0" w:rsidRDefault="0005019F" w:rsidP="0005019F">
      <w:pPr>
        <w:pStyle w:val="Liststycke"/>
        <w:numPr>
          <w:ilvl w:val="1"/>
          <w:numId w:val="34"/>
        </w:numPr>
      </w:pPr>
      <w:r>
        <w:t xml:space="preserve">För att begränsa till en </w:t>
      </w:r>
      <w:r w:rsidRPr="00C0203D">
        <w:rPr>
          <w:b/>
        </w:rPr>
        <w:t xml:space="preserve">viss </w:t>
      </w:r>
      <w:r>
        <w:rPr>
          <w:b/>
        </w:rPr>
        <w:t>aktivitet.</w:t>
      </w:r>
    </w:p>
    <w:p w14:paraId="3B0641DC" w14:textId="77777777" w:rsidR="0005019F" w:rsidRDefault="0005019F" w:rsidP="0005019F">
      <w:pPr>
        <w:pStyle w:val="Liststycke"/>
        <w:numPr>
          <w:ilvl w:val="0"/>
          <w:numId w:val="34"/>
        </w:numPr>
      </w:pPr>
      <w:r>
        <w:t>activityId</w:t>
      </w:r>
    </w:p>
    <w:p w14:paraId="7A197175" w14:textId="77777777" w:rsidR="0005019F" w:rsidRDefault="0005019F" w:rsidP="0005019F">
      <w:pPr>
        <w:pStyle w:val="Liststycke"/>
        <w:numPr>
          <w:ilvl w:val="1"/>
          <w:numId w:val="34"/>
        </w:numPr>
      </w:pPr>
      <w:r>
        <w:t xml:space="preserve">För att begränsa till en </w:t>
      </w:r>
      <w:r w:rsidRPr="00C0203D">
        <w:rPr>
          <w:b/>
        </w:rPr>
        <w:t>specifik</w:t>
      </w:r>
      <w:r>
        <w:rPr>
          <w:b/>
        </w:rPr>
        <w:t xml:space="preserve"> aktivitet.</w:t>
      </w:r>
    </w:p>
    <w:p w14:paraId="3D227BDB" w14:textId="77777777" w:rsidR="0005019F" w:rsidRDefault="0005019F" w:rsidP="0005019F">
      <w:pPr>
        <w:pStyle w:val="Liststycke"/>
        <w:numPr>
          <w:ilvl w:val="0"/>
          <w:numId w:val="34"/>
        </w:numPr>
      </w:pPr>
      <w:r>
        <w:t>careGiverId</w:t>
      </w:r>
    </w:p>
    <w:p w14:paraId="6EF65F31" w14:textId="77777777" w:rsidR="0005019F" w:rsidRDefault="0005019F" w:rsidP="0005019F">
      <w:pPr>
        <w:pStyle w:val="Liststycke"/>
        <w:numPr>
          <w:ilvl w:val="1"/>
          <w:numId w:val="34"/>
        </w:numPr>
      </w:pPr>
      <w:r>
        <w:t xml:space="preserve">För att begränsa till en </w:t>
      </w:r>
      <w:r w:rsidRPr="00C0203D">
        <w:rPr>
          <w:b/>
        </w:rPr>
        <w:t>specifik vårdgivare</w:t>
      </w:r>
    </w:p>
    <w:p w14:paraId="7CAEC472" w14:textId="77777777" w:rsidR="0005019F" w:rsidRDefault="0005019F" w:rsidP="0005019F">
      <w:pPr>
        <w:pStyle w:val="Liststycke"/>
        <w:numPr>
          <w:ilvl w:val="0"/>
          <w:numId w:val="34"/>
        </w:numPr>
      </w:pPr>
      <w:r>
        <w:t>careUnitId</w:t>
      </w:r>
    </w:p>
    <w:p w14:paraId="57B34E1C" w14:textId="77777777" w:rsidR="0005019F" w:rsidRDefault="0005019F" w:rsidP="0005019F">
      <w:pPr>
        <w:pStyle w:val="Liststycke"/>
        <w:numPr>
          <w:ilvl w:val="1"/>
          <w:numId w:val="34"/>
        </w:numPr>
      </w:pPr>
      <w:r>
        <w:t xml:space="preserve">För att begränsa till en </w:t>
      </w:r>
      <w:r w:rsidRPr="00C0203D">
        <w:rPr>
          <w:b/>
        </w:rPr>
        <w:t>specifik vårdenhet</w:t>
      </w:r>
    </w:p>
    <w:p w14:paraId="14C87C63" w14:textId="77777777" w:rsidR="0005019F" w:rsidRDefault="0005019F" w:rsidP="0005019F">
      <w:pPr>
        <w:pStyle w:val="Liststycke"/>
        <w:numPr>
          <w:ilvl w:val="0"/>
          <w:numId w:val="34"/>
        </w:numPr>
      </w:pPr>
      <w:r>
        <w:t>sourceSystemId</w:t>
      </w:r>
    </w:p>
    <w:p w14:paraId="6A58B13D" w14:textId="77777777" w:rsidR="0005019F" w:rsidRPr="00C11E85" w:rsidRDefault="0005019F" w:rsidP="0005019F">
      <w:pPr>
        <w:pStyle w:val="Liststycke"/>
        <w:numPr>
          <w:ilvl w:val="1"/>
          <w:numId w:val="34"/>
        </w:numPr>
      </w:pPr>
      <w:r>
        <w:t xml:space="preserve">För att begränsa till ett </w:t>
      </w:r>
      <w:r w:rsidRPr="00C0203D">
        <w:rPr>
          <w:b/>
        </w:rPr>
        <w:t>specifikt system</w:t>
      </w:r>
    </w:p>
    <w:p w14:paraId="679451BE" w14:textId="77777777" w:rsidR="0005019F" w:rsidRDefault="0005019F" w:rsidP="0005019F"/>
    <w:p w14:paraId="4010C508" w14:textId="77777777" w:rsidR="0005019F" w:rsidRDefault="0005019F" w:rsidP="0005019F">
      <w:pPr>
        <w:rPr>
          <w:color w:val="4F81BD" w:themeColor="accent1"/>
        </w:rPr>
      </w:pPr>
      <w:r>
        <w:t>En begäran utan något av parametrarna ska resultera i ett felmeddelande med förklarande åtgärd, t.ex. ”Använd minst en av parametrarna”.</w:t>
      </w:r>
    </w:p>
    <w:p w14:paraId="5E63AA08" w14:textId="77777777" w:rsidR="0005019F" w:rsidRDefault="0005019F" w:rsidP="0005019F">
      <w:pPr>
        <w:rPr>
          <w:sz w:val="22"/>
          <w:u w:val="single"/>
        </w:rPr>
      </w:pPr>
    </w:p>
    <w:p w14:paraId="307EE4DA" w14:textId="77777777" w:rsidR="0005019F" w:rsidRPr="00C67971" w:rsidRDefault="0005019F" w:rsidP="0005019F">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0F1E40E9" w14:textId="77777777" w:rsidR="0005019F" w:rsidRPr="004E4932" w:rsidRDefault="0005019F" w:rsidP="0005019F">
      <w:pPr>
        <w:rPr>
          <w:i/>
        </w:rPr>
      </w:pPr>
      <w:r>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14:paraId="16ACE996" w14:textId="77777777" w:rsidR="0005019F" w:rsidRDefault="0005019F" w:rsidP="0005019F"/>
    <w:p w14:paraId="0289E927" w14:textId="77777777" w:rsidR="0005019F" w:rsidRPr="00C67971" w:rsidRDefault="0005019F" w:rsidP="0005019F">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7FC21F7B" w14:textId="77777777" w:rsidR="0005019F" w:rsidRPr="00A215B9" w:rsidRDefault="0005019F" w:rsidP="0005019F">
      <w:pPr>
        <w:rPr>
          <w:i/>
        </w:rPr>
      </w:pPr>
      <w:r>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553EB93B" w14:textId="77777777" w:rsidR="0005019F" w:rsidRDefault="0005019F" w:rsidP="0005019F"/>
    <w:p w14:paraId="6254ED77" w14:textId="77777777" w:rsidR="0005019F" w:rsidRPr="00C67971" w:rsidRDefault="0005019F" w:rsidP="0005019F">
      <w:pPr>
        <w:rPr>
          <w:sz w:val="22"/>
          <w:u w:val="single"/>
        </w:rPr>
      </w:pPr>
      <w:r w:rsidRPr="00C67971">
        <w:rPr>
          <w:sz w:val="22"/>
          <w:u w:val="single"/>
        </w:rPr>
        <w:lastRenderedPageBreak/>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6F26D0AF" w14:textId="77777777" w:rsidR="0005019F" w:rsidRPr="0000187C" w:rsidRDefault="0005019F" w:rsidP="0005019F">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14:paraId="3F20BD57" w14:textId="77777777" w:rsidR="0005019F" w:rsidRDefault="0005019F" w:rsidP="0005019F">
      <w:pPr>
        <w:rPr>
          <w:sz w:val="22"/>
          <w:u w:val="single"/>
        </w:rPr>
      </w:pPr>
    </w:p>
    <w:p w14:paraId="660C7E81" w14:textId="77777777" w:rsidR="0005019F" w:rsidRPr="00C67971" w:rsidRDefault="0005019F" w:rsidP="0005019F">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085E1B25" w14:textId="77777777" w:rsidR="0005019F" w:rsidRPr="0000187C" w:rsidRDefault="0005019F" w:rsidP="0005019F">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14:paraId="1D440CB9" w14:textId="77777777" w:rsidR="0005019F" w:rsidRDefault="0005019F" w:rsidP="0005019F">
      <w:pPr>
        <w:rPr>
          <w:sz w:val="22"/>
          <w:u w:val="single"/>
        </w:rPr>
      </w:pPr>
    </w:p>
    <w:p w14:paraId="56A8C41C" w14:textId="77777777" w:rsidR="0005019F" w:rsidRPr="00E146AE" w:rsidRDefault="0005019F" w:rsidP="0005019F">
      <w:pPr>
        <w:pStyle w:val="Rubrik4"/>
      </w:pPr>
      <w:r w:rsidRPr="00E146AE">
        <w:t>Icke funktionella krav</w:t>
      </w:r>
    </w:p>
    <w:p w14:paraId="23785B23" w14:textId="77777777" w:rsidR="0005019F" w:rsidRPr="00E146AE" w:rsidRDefault="0005019F" w:rsidP="0005019F">
      <w:r w:rsidRPr="00E146AE">
        <w:t>Inga övriga icke funktionella krav.</w:t>
      </w:r>
    </w:p>
    <w:p w14:paraId="5B4D15F2" w14:textId="77777777" w:rsidR="0005019F" w:rsidRPr="00E146AE" w:rsidRDefault="0005019F" w:rsidP="0005019F">
      <w:pPr>
        <w:pStyle w:val="Rubrik5"/>
      </w:pPr>
      <w:r w:rsidRPr="00E146AE">
        <w:t>SLA-krav</w:t>
      </w:r>
    </w:p>
    <w:p w14:paraId="374FC2A6" w14:textId="77777777" w:rsidR="0005019F" w:rsidRDefault="0005019F" w:rsidP="0005019F">
      <w:r w:rsidRPr="00E146AE">
        <w:t>Inga avvikande SLA-krav</w:t>
      </w:r>
    </w:p>
    <w:p w14:paraId="09EB3D10" w14:textId="77777777" w:rsidR="0005019F" w:rsidRPr="00556CDD" w:rsidRDefault="0005019F" w:rsidP="0005019F">
      <w:pPr>
        <w:rPr>
          <w:highlight w:val="yellow"/>
        </w:rPr>
      </w:pPr>
    </w:p>
    <w:p w14:paraId="7099B70B" w14:textId="77777777" w:rsidR="0039481C" w:rsidRPr="000B492D" w:rsidRDefault="0039481C" w:rsidP="0039481C">
      <w:pPr>
        <w:rPr>
          <w:lang w:eastAsia="sv-SE"/>
        </w:rPr>
      </w:pPr>
    </w:p>
    <w:p w14:paraId="0291DCC8" w14:textId="77777777" w:rsidR="00F52AF4" w:rsidRPr="00E22DBB" w:rsidRDefault="0039481C" w:rsidP="00F52AF4">
      <w:pPr>
        <w:pStyle w:val="Rubrik2"/>
      </w:pPr>
      <w:r>
        <w:br w:type="page"/>
      </w:r>
      <w:bookmarkStart w:id="144" w:name="_Toc381963945"/>
      <w:bookmarkStart w:id="145" w:name="_Toc398555806"/>
      <w:r w:rsidR="00F52AF4" w:rsidRPr="00E22DBB">
        <w:lastRenderedPageBreak/>
        <w:t>ProcessActivity</w:t>
      </w:r>
      <w:bookmarkEnd w:id="144"/>
      <w:bookmarkEnd w:id="145"/>
    </w:p>
    <w:p w14:paraId="30CF9CC7" w14:textId="77777777" w:rsidR="00F52AF4" w:rsidRPr="00476D41" w:rsidRDefault="00F52AF4" w:rsidP="00F52AF4">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14:paraId="27BE5A02" w14:textId="77777777" w:rsidR="00F52AF4" w:rsidRDefault="00F52AF4" w:rsidP="00F52AF4">
      <w:pPr>
        <w:rPr>
          <w:color w:val="4F81BD" w:themeColor="accent1"/>
        </w:rPr>
      </w:pPr>
    </w:p>
    <w:p w14:paraId="4C8FD5CB" w14:textId="77777777" w:rsidR="00F52AF4" w:rsidRPr="00C07F86" w:rsidRDefault="00F52AF4" w:rsidP="00F52AF4">
      <w:r>
        <w:t xml:space="preserve">Meddelandemodellen från kap 5.1 motsvarar begäran för detta tjänstekontrakt. </w:t>
      </w:r>
    </w:p>
    <w:p w14:paraId="4509A922" w14:textId="77777777" w:rsidR="00F52AF4" w:rsidRPr="00C83567" w:rsidRDefault="00F52AF4" w:rsidP="00F52AF4">
      <w:pPr>
        <w:rPr>
          <w:color w:val="4F81BD" w:themeColor="accent1"/>
        </w:rPr>
      </w:pPr>
    </w:p>
    <w:p w14:paraId="1EAA55C5" w14:textId="77777777" w:rsidR="00F52AF4" w:rsidRDefault="00F52AF4" w:rsidP="00F52AF4">
      <w:pPr>
        <w:pStyle w:val="Rubrik3"/>
      </w:pPr>
      <w:bookmarkStart w:id="146" w:name="_Toc369180389"/>
      <w:bookmarkStart w:id="147" w:name="_Toc381963946"/>
      <w:bookmarkStart w:id="148" w:name="_Toc398555807"/>
      <w:r>
        <w:t>Version</w:t>
      </w:r>
      <w:bookmarkEnd w:id="146"/>
      <w:bookmarkEnd w:id="147"/>
      <w:bookmarkEnd w:id="148"/>
    </w:p>
    <w:p w14:paraId="07A926EF" w14:textId="77777777" w:rsidR="00F52AF4" w:rsidRDefault="00F52AF4" w:rsidP="00F52AF4">
      <w:r>
        <w:t>1.0</w:t>
      </w:r>
    </w:p>
    <w:p w14:paraId="7F47536C" w14:textId="77777777" w:rsidR="00F52AF4" w:rsidRDefault="00F52AF4" w:rsidP="00F52AF4"/>
    <w:p w14:paraId="6E5843B4" w14:textId="77777777" w:rsidR="00F52AF4" w:rsidRDefault="00F52AF4" w:rsidP="00F52AF4">
      <w:pPr>
        <w:pStyle w:val="Rubrik3"/>
      </w:pPr>
      <w:bookmarkStart w:id="149" w:name="_Toc369180395"/>
      <w:bookmarkStart w:id="150" w:name="_Toc381963947"/>
      <w:bookmarkStart w:id="151" w:name="_Toc398555808"/>
      <w:r>
        <w:t>Fältregler</w:t>
      </w:r>
      <w:bookmarkEnd w:id="149"/>
      <w:bookmarkEnd w:id="150"/>
      <w:bookmarkEnd w:id="151"/>
      <w:r w:rsidRPr="00F95E71">
        <w:t xml:space="preserve"> </w:t>
      </w:r>
    </w:p>
    <w:p w14:paraId="4B2A38C4"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2DD09218" w14:textId="77777777" w:rsidR="00F52AF4" w:rsidRDefault="00F52AF4" w:rsidP="00F52AF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52AF4" w:rsidRPr="00C7011C" w14:paraId="4807F8F4" w14:textId="77777777" w:rsidTr="000E66E4">
        <w:tc>
          <w:tcPr>
            <w:tcW w:w="2474" w:type="dxa"/>
            <w:shd w:val="clear" w:color="auto" w:fill="D9D9D9" w:themeFill="background1" w:themeFillShade="D9"/>
          </w:tcPr>
          <w:p w14:paraId="358162DC" w14:textId="77777777" w:rsidR="00F52AF4" w:rsidRPr="00C7011C" w:rsidRDefault="00F52AF4" w:rsidP="000E66E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3FBA57FB" w14:textId="77777777" w:rsidR="00F52AF4" w:rsidRPr="00C7011C" w:rsidRDefault="00F52AF4" w:rsidP="000E66E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ACE0BA7" w14:textId="77777777" w:rsidR="00F52AF4" w:rsidRPr="00C7011C" w:rsidRDefault="00F52AF4" w:rsidP="000E66E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7DA1ECD7" w14:textId="77777777" w:rsidR="00F52AF4" w:rsidRPr="00C7011C" w:rsidRDefault="00F52AF4" w:rsidP="000E66E4">
            <w:pPr>
              <w:spacing w:before="40" w:after="40"/>
              <w:jc w:val="center"/>
              <w:rPr>
                <w:rFonts w:eastAsia="Batang"/>
                <w:b/>
                <w:szCs w:val="20"/>
              </w:rPr>
            </w:pPr>
            <w:r w:rsidRPr="00C7011C">
              <w:rPr>
                <w:rFonts w:eastAsia="Batang"/>
                <w:b/>
                <w:szCs w:val="20"/>
              </w:rPr>
              <w:t>Kardinalitet</w:t>
            </w:r>
          </w:p>
        </w:tc>
      </w:tr>
      <w:tr w:rsidR="00F52AF4" w:rsidRPr="00C7011C" w14:paraId="103A31B7" w14:textId="77777777" w:rsidTr="000E66E4">
        <w:tc>
          <w:tcPr>
            <w:tcW w:w="2474" w:type="dxa"/>
          </w:tcPr>
          <w:p w14:paraId="74E6846D" w14:textId="77777777" w:rsidR="00F52AF4" w:rsidRPr="00C7011C" w:rsidRDefault="00F52AF4" w:rsidP="000E66E4">
            <w:pPr>
              <w:spacing w:before="40" w:after="40"/>
              <w:rPr>
                <w:rFonts w:eastAsia="Batang"/>
                <w:b/>
                <w:szCs w:val="20"/>
              </w:rPr>
            </w:pPr>
            <w:r w:rsidRPr="00C7011C">
              <w:rPr>
                <w:rFonts w:eastAsia="Batang"/>
                <w:b/>
                <w:szCs w:val="20"/>
              </w:rPr>
              <w:t>Begäran</w:t>
            </w:r>
          </w:p>
        </w:tc>
        <w:tc>
          <w:tcPr>
            <w:tcW w:w="2506" w:type="dxa"/>
          </w:tcPr>
          <w:p w14:paraId="4A7336FE" w14:textId="77777777" w:rsidR="00F52AF4" w:rsidRPr="00C7011C" w:rsidRDefault="00F52AF4" w:rsidP="000E66E4">
            <w:pPr>
              <w:spacing w:before="40" w:after="40"/>
              <w:rPr>
                <w:rFonts w:eastAsia="Batang"/>
                <w:szCs w:val="20"/>
              </w:rPr>
            </w:pPr>
          </w:p>
        </w:tc>
        <w:tc>
          <w:tcPr>
            <w:tcW w:w="2925" w:type="dxa"/>
          </w:tcPr>
          <w:p w14:paraId="41118F9B" w14:textId="77777777" w:rsidR="00F52AF4" w:rsidRPr="00A4027B" w:rsidRDefault="00F52AF4" w:rsidP="000E66E4">
            <w:pPr>
              <w:spacing w:before="40" w:after="40"/>
              <w:rPr>
                <w:rFonts w:eastAsia="Batang"/>
                <w:szCs w:val="20"/>
              </w:rPr>
            </w:pPr>
          </w:p>
        </w:tc>
        <w:tc>
          <w:tcPr>
            <w:tcW w:w="1617" w:type="dxa"/>
          </w:tcPr>
          <w:p w14:paraId="59BF0546" w14:textId="77777777" w:rsidR="00F52AF4" w:rsidRPr="00C7011C" w:rsidRDefault="00F52AF4" w:rsidP="000E66E4">
            <w:pPr>
              <w:spacing w:before="40" w:after="40"/>
              <w:jc w:val="center"/>
              <w:rPr>
                <w:rFonts w:eastAsia="Batang"/>
                <w:szCs w:val="20"/>
              </w:rPr>
            </w:pPr>
          </w:p>
        </w:tc>
      </w:tr>
      <w:tr w:rsidR="00F52AF4" w:rsidRPr="008345BA" w14:paraId="1F00D719" w14:textId="77777777" w:rsidTr="000E66E4">
        <w:tc>
          <w:tcPr>
            <w:tcW w:w="2474" w:type="dxa"/>
            <w:shd w:val="clear" w:color="auto" w:fill="D9D9D9" w:themeFill="background1" w:themeFillShade="D9"/>
          </w:tcPr>
          <w:p w14:paraId="2391E072" w14:textId="77777777" w:rsidR="00F52AF4" w:rsidRPr="00475CAA" w:rsidRDefault="00F52AF4" w:rsidP="000E66E4">
            <w:r>
              <w:rPr>
                <w:lang w:eastAsia="sv-SE"/>
              </w:rPr>
              <w:t>Activity</w:t>
            </w:r>
          </w:p>
        </w:tc>
        <w:tc>
          <w:tcPr>
            <w:tcW w:w="2506" w:type="dxa"/>
            <w:shd w:val="clear" w:color="auto" w:fill="D9D9D9" w:themeFill="background1" w:themeFillShade="D9"/>
          </w:tcPr>
          <w:p w14:paraId="2E5C3A46" w14:textId="77777777" w:rsidR="00F52AF4" w:rsidRPr="00475CAA" w:rsidRDefault="00F52AF4" w:rsidP="000E66E4">
            <w:r>
              <w:t>ActivityType</w:t>
            </w:r>
          </w:p>
        </w:tc>
        <w:tc>
          <w:tcPr>
            <w:tcW w:w="2925" w:type="dxa"/>
            <w:shd w:val="clear" w:color="auto" w:fill="D9D9D9" w:themeFill="background1" w:themeFillShade="D9"/>
          </w:tcPr>
          <w:p w14:paraId="23346680" w14:textId="77777777" w:rsidR="00F52AF4" w:rsidRPr="008345BA" w:rsidRDefault="00F52AF4" w:rsidP="000E66E4"/>
        </w:tc>
        <w:tc>
          <w:tcPr>
            <w:tcW w:w="1617" w:type="dxa"/>
            <w:shd w:val="clear" w:color="auto" w:fill="D9D9D9" w:themeFill="background1" w:themeFillShade="D9"/>
          </w:tcPr>
          <w:p w14:paraId="2C4CF286" w14:textId="77777777" w:rsidR="00F52AF4" w:rsidRPr="008345BA" w:rsidRDefault="00F52AF4" w:rsidP="000E66E4">
            <w:r>
              <w:t>1</w:t>
            </w:r>
          </w:p>
        </w:tc>
      </w:tr>
      <w:tr w:rsidR="00F52AF4" w:rsidRPr="008345BA" w14:paraId="1C81F0B2" w14:textId="77777777" w:rsidTr="000E66E4">
        <w:tc>
          <w:tcPr>
            <w:tcW w:w="2474" w:type="dxa"/>
          </w:tcPr>
          <w:p w14:paraId="7E489A71" w14:textId="77777777" w:rsidR="00F52AF4" w:rsidRPr="008345BA" w:rsidRDefault="00F52AF4" w:rsidP="000E66E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4259E261" w14:textId="77777777" w:rsidR="00F52AF4" w:rsidRPr="008345BA" w:rsidRDefault="00F52AF4" w:rsidP="000E66E4">
            <w:pPr>
              <w:rPr>
                <w:rFonts w:eastAsia="Batang"/>
                <w:szCs w:val="20"/>
              </w:rPr>
            </w:pPr>
            <w:r w:rsidRPr="008345BA">
              <w:rPr>
                <w:rFonts w:eastAsia="Batang"/>
                <w:szCs w:val="20"/>
              </w:rPr>
              <w:t>IIType</w:t>
            </w:r>
          </w:p>
        </w:tc>
        <w:tc>
          <w:tcPr>
            <w:tcW w:w="2925" w:type="dxa"/>
          </w:tcPr>
          <w:p w14:paraId="0D4E6A80" w14:textId="77777777" w:rsidR="00F52AF4" w:rsidRPr="00C018EB" w:rsidRDefault="00F52AF4" w:rsidP="000E66E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14585A03" w14:textId="77777777" w:rsidR="00F52AF4" w:rsidRPr="008345BA" w:rsidRDefault="00F52AF4" w:rsidP="000E66E4">
            <w:pPr>
              <w:rPr>
                <w:rFonts w:eastAsia="Batang"/>
                <w:szCs w:val="20"/>
              </w:rPr>
            </w:pPr>
            <w:r w:rsidRPr="008345BA">
              <w:rPr>
                <w:rFonts w:eastAsia="Batang"/>
                <w:szCs w:val="20"/>
              </w:rPr>
              <w:t>1</w:t>
            </w:r>
          </w:p>
        </w:tc>
      </w:tr>
      <w:tr w:rsidR="00F52AF4" w:rsidRPr="009C3D19" w14:paraId="53E5B024" w14:textId="77777777" w:rsidTr="000E66E4">
        <w:tc>
          <w:tcPr>
            <w:tcW w:w="2474" w:type="dxa"/>
            <w:tcBorders>
              <w:top w:val="single" w:sz="4" w:space="0" w:color="auto"/>
              <w:left w:val="single" w:sz="4" w:space="0" w:color="auto"/>
              <w:bottom w:val="single" w:sz="4" w:space="0" w:color="auto"/>
              <w:right w:val="single" w:sz="4" w:space="0" w:color="auto"/>
            </w:tcBorders>
          </w:tcPr>
          <w:p w14:paraId="3FFB9AB4"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w:t>
            </w:r>
            <w:r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6AD4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679FB9" w14:textId="77777777" w:rsidR="00F52AF4" w:rsidRPr="009C3D19" w:rsidRDefault="00F52AF4" w:rsidP="000E66E4">
            <w:pPr>
              <w:rPr>
                <w:rFonts w:cs="Arial"/>
                <w:i/>
                <w:szCs w:val="20"/>
              </w:rPr>
            </w:pPr>
            <w:r w:rsidRPr="009C3D19">
              <w:rPr>
                <w:rFonts w:cs="Arial"/>
                <w:i/>
                <w:szCs w:val="20"/>
              </w:rPr>
              <w:t>Root blir då</w:t>
            </w:r>
          </w:p>
          <w:p w14:paraId="6D6758E4" w14:textId="77777777" w:rsidR="00F52AF4" w:rsidRPr="009C3D19" w:rsidRDefault="00F52AF4" w:rsidP="000E66E4">
            <w:pPr>
              <w:rPr>
                <w:rFonts w:cs="Arial"/>
                <w:i/>
                <w:szCs w:val="20"/>
              </w:rPr>
            </w:pPr>
            <w:r w:rsidRPr="009C3D19">
              <w:rPr>
                <w:rFonts w:cs="Arial"/>
                <w:i/>
                <w:szCs w:val="20"/>
              </w:rPr>
              <w:t>nationell OID för lokala id:n: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0CA171E"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D4B9B78" w14:textId="77777777" w:rsidTr="000E66E4">
        <w:tc>
          <w:tcPr>
            <w:tcW w:w="2474" w:type="dxa"/>
            <w:tcBorders>
              <w:top w:val="single" w:sz="4" w:space="0" w:color="auto"/>
              <w:left w:val="single" w:sz="4" w:space="0" w:color="auto"/>
              <w:bottom w:val="single" w:sz="4" w:space="0" w:color="auto"/>
              <w:right w:val="single" w:sz="4" w:space="0" w:color="auto"/>
            </w:tcBorders>
          </w:tcPr>
          <w:p w14:paraId="2DA3318B" w14:textId="77777777" w:rsidR="00F52AF4" w:rsidRPr="009C3D19" w:rsidRDefault="00F52AF4" w:rsidP="000E66E4">
            <w:pPr>
              <w:rPr>
                <w:i/>
                <w:szCs w:val="20"/>
                <w:highlight w:val="white"/>
                <w:lang w:eastAsia="sv-SE"/>
              </w:rPr>
            </w:pPr>
            <w:r w:rsidRPr="00D928F3">
              <w:rPr>
                <w:i/>
              </w:rPr>
              <w:t>activityType</w:t>
            </w:r>
            <w:r>
              <w:t>.</w:t>
            </w:r>
            <w:r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8B05A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8D5C8F" w14:textId="77777777" w:rsidR="00F52AF4" w:rsidRPr="009C3D19" w:rsidRDefault="00F52AF4" w:rsidP="000E66E4">
            <w:pPr>
              <w:rPr>
                <w:rFonts w:cs="Arial"/>
                <w:i/>
                <w:szCs w:val="20"/>
              </w:rPr>
            </w:pPr>
            <w:r w:rsidRPr="009C3D19">
              <w:rPr>
                <w:rFonts w:cs="Arial"/>
                <w:i/>
                <w:szCs w:val="20"/>
              </w:rPr>
              <w:t xml:space="preserve">Extension sätts till HSA-id för det system inom vilket </w:t>
            </w:r>
            <w:r>
              <w:rPr>
                <w:rFonts w:cs="Arial"/>
                <w:i/>
                <w:szCs w:val="20"/>
              </w:rPr>
              <w:t>activityId</w:t>
            </w:r>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5A24B549" w14:textId="77777777" w:rsidR="00F52AF4" w:rsidRPr="009C3D19" w:rsidRDefault="00F52AF4" w:rsidP="000E66E4">
            <w:pPr>
              <w:rPr>
                <w:rFonts w:eastAsia="Batang"/>
                <w:i/>
                <w:szCs w:val="20"/>
              </w:rPr>
            </w:pPr>
            <w:r w:rsidRPr="009C3D19">
              <w:rPr>
                <w:rFonts w:eastAsia="Batang"/>
                <w:i/>
                <w:szCs w:val="20"/>
              </w:rPr>
              <w:t>1</w:t>
            </w:r>
          </w:p>
        </w:tc>
      </w:tr>
      <w:tr w:rsidR="00F52AF4" w:rsidRPr="008345BA" w14:paraId="490DBA10" w14:textId="77777777" w:rsidTr="000E66E4">
        <w:tc>
          <w:tcPr>
            <w:tcW w:w="2474" w:type="dxa"/>
          </w:tcPr>
          <w:p w14:paraId="68981E49" w14:textId="77777777" w:rsidR="00F52AF4" w:rsidRDefault="00F52AF4" w:rsidP="000E66E4">
            <w:r>
              <w:t>activityType.status</w:t>
            </w:r>
          </w:p>
        </w:tc>
        <w:tc>
          <w:tcPr>
            <w:tcW w:w="2506" w:type="dxa"/>
          </w:tcPr>
          <w:p w14:paraId="2ECED29A" w14:textId="77777777" w:rsidR="00F52AF4" w:rsidRPr="008345BA" w:rsidRDefault="00F52AF4" w:rsidP="000E66E4">
            <w:pPr>
              <w:rPr>
                <w:rFonts w:eastAsia="Batang"/>
                <w:szCs w:val="20"/>
              </w:rPr>
            </w:pPr>
            <w:r>
              <w:rPr>
                <w:rFonts w:eastAsia="Batang"/>
                <w:szCs w:val="20"/>
              </w:rPr>
              <w:t>CVType</w:t>
            </w:r>
          </w:p>
        </w:tc>
        <w:tc>
          <w:tcPr>
            <w:tcW w:w="2925" w:type="dxa"/>
          </w:tcPr>
          <w:p w14:paraId="4F722FFE" w14:textId="77777777" w:rsidR="00F52AF4" w:rsidRPr="001A3002" w:rsidRDefault="00F52AF4" w:rsidP="000E66E4">
            <w:pPr>
              <w:rPr>
                <w:rFonts w:cs="Arial"/>
                <w:szCs w:val="20"/>
              </w:rPr>
            </w:pPr>
            <w:r>
              <w:rPr>
                <w:rFonts w:cs="Arial"/>
                <w:szCs w:val="20"/>
              </w:rPr>
              <w:t>Anger status på aktiviteten. Exempelvis planerad, utförd, etc..</w:t>
            </w:r>
          </w:p>
        </w:tc>
        <w:tc>
          <w:tcPr>
            <w:tcW w:w="1617" w:type="dxa"/>
          </w:tcPr>
          <w:p w14:paraId="6AA7F924" w14:textId="77777777" w:rsidR="00F52AF4" w:rsidRPr="008345BA" w:rsidRDefault="00F52AF4" w:rsidP="000E66E4">
            <w:pPr>
              <w:rPr>
                <w:rFonts w:eastAsia="Batang"/>
                <w:szCs w:val="20"/>
              </w:rPr>
            </w:pPr>
            <w:r>
              <w:rPr>
                <w:rFonts w:eastAsia="Batang"/>
                <w:szCs w:val="20"/>
              </w:rPr>
              <w:t>0..1</w:t>
            </w:r>
          </w:p>
        </w:tc>
      </w:tr>
      <w:tr w:rsidR="00F52AF4" w:rsidRPr="009C3D19" w14:paraId="34AD47A2" w14:textId="77777777" w:rsidTr="000E66E4">
        <w:tc>
          <w:tcPr>
            <w:tcW w:w="2474" w:type="dxa"/>
            <w:tcBorders>
              <w:top w:val="single" w:sz="4" w:space="0" w:color="auto"/>
              <w:left w:val="single" w:sz="4" w:space="0" w:color="auto"/>
              <w:bottom w:val="single" w:sz="4" w:space="0" w:color="auto"/>
              <w:right w:val="single" w:sz="4" w:space="0" w:color="auto"/>
            </w:tcBorders>
          </w:tcPr>
          <w:p w14:paraId="2EA7C571"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754E3A6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2407D1"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624CBAF6"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80F7B2D" w14:textId="77777777" w:rsidTr="000E66E4">
        <w:tc>
          <w:tcPr>
            <w:tcW w:w="2474" w:type="dxa"/>
            <w:tcBorders>
              <w:top w:val="single" w:sz="4" w:space="0" w:color="auto"/>
              <w:left w:val="single" w:sz="4" w:space="0" w:color="auto"/>
              <w:bottom w:val="single" w:sz="4" w:space="0" w:color="auto"/>
              <w:right w:val="single" w:sz="4" w:space="0" w:color="auto"/>
            </w:tcBorders>
          </w:tcPr>
          <w:p w14:paraId="76A1EAA3"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CB378C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2D7D60" w14:textId="77777777" w:rsidR="00F52AF4" w:rsidRPr="00C018EB" w:rsidRDefault="00F52AF4" w:rsidP="000E66E4">
            <w:r>
              <w:rPr>
                <w:rFonts w:cs="Arial"/>
                <w:i/>
                <w:szCs w:val="20"/>
              </w:rPr>
              <w:t>Kodsystem för angiven kod.</w:t>
            </w:r>
          </w:p>
          <w:p w14:paraId="082FBB39"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2A2E2A0A"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B0F1B5A" w14:textId="77777777" w:rsidTr="000E66E4">
        <w:tc>
          <w:tcPr>
            <w:tcW w:w="2474" w:type="dxa"/>
            <w:tcBorders>
              <w:top w:val="single" w:sz="4" w:space="0" w:color="auto"/>
              <w:left w:val="single" w:sz="4" w:space="0" w:color="auto"/>
              <w:bottom w:val="single" w:sz="4" w:space="0" w:color="auto"/>
              <w:right w:val="single" w:sz="4" w:space="0" w:color="auto"/>
            </w:tcBorders>
          </w:tcPr>
          <w:p w14:paraId="14F55A5F"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398AD01"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31C592"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7755373"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0B0310D2" w14:textId="77777777" w:rsidTr="000E66E4">
        <w:tc>
          <w:tcPr>
            <w:tcW w:w="2474" w:type="dxa"/>
            <w:tcBorders>
              <w:top w:val="single" w:sz="4" w:space="0" w:color="auto"/>
              <w:left w:val="single" w:sz="4" w:space="0" w:color="auto"/>
              <w:bottom w:val="single" w:sz="4" w:space="0" w:color="auto"/>
              <w:right w:val="single" w:sz="4" w:space="0" w:color="auto"/>
            </w:tcBorders>
          </w:tcPr>
          <w:p w14:paraId="5D99047D"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24E237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B3C0A9"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F2D5DA"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5C7071A7" w14:textId="77777777" w:rsidTr="000E66E4">
        <w:tc>
          <w:tcPr>
            <w:tcW w:w="2474" w:type="dxa"/>
            <w:tcBorders>
              <w:top w:val="single" w:sz="4" w:space="0" w:color="auto"/>
              <w:left w:val="single" w:sz="4" w:space="0" w:color="auto"/>
              <w:bottom w:val="single" w:sz="4" w:space="0" w:color="auto"/>
              <w:right w:val="single" w:sz="4" w:space="0" w:color="auto"/>
            </w:tcBorders>
          </w:tcPr>
          <w:p w14:paraId="0FA90F40" w14:textId="77777777" w:rsidR="00F52AF4" w:rsidRPr="009C3D19" w:rsidRDefault="00F52AF4" w:rsidP="000E66E4">
            <w:pPr>
              <w:rPr>
                <w:i/>
                <w:szCs w:val="20"/>
                <w:highlight w:val="white"/>
                <w:lang w:eastAsia="sv-SE"/>
              </w:rPr>
            </w:pPr>
            <w:r w:rsidRPr="00D928F3">
              <w:rPr>
                <w:i/>
              </w:rPr>
              <w:lastRenderedPageBreak/>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BABE40"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217957"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38BB26" w14:textId="77777777" w:rsidR="00F52AF4" w:rsidRPr="009C3D19" w:rsidRDefault="00F52AF4" w:rsidP="000E66E4">
            <w:pPr>
              <w:rPr>
                <w:rFonts w:eastAsia="Batang"/>
                <w:i/>
                <w:szCs w:val="20"/>
              </w:rPr>
            </w:pPr>
            <w:r w:rsidRPr="009C3D19">
              <w:rPr>
                <w:rFonts w:eastAsia="Batang"/>
                <w:i/>
                <w:szCs w:val="20"/>
              </w:rPr>
              <w:t>0..1</w:t>
            </w:r>
          </w:p>
        </w:tc>
      </w:tr>
      <w:tr w:rsidR="00F52AF4" w:rsidRPr="008345BA" w14:paraId="5CC54EFC" w14:textId="77777777" w:rsidTr="000E66E4">
        <w:tc>
          <w:tcPr>
            <w:tcW w:w="2474" w:type="dxa"/>
          </w:tcPr>
          <w:p w14:paraId="60C4ED21" w14:textId="77777777" w:rsidR="00F52AF4" w:rsidRPr="008345BA" w:rsidRDefault="00F52AF4" w:rsidP="000E66E4">
            <w:pPr>
              <w:rPr>
                <w:rFonts w:eastAsia="Batang"/>
                <w:szCs w:val="20"/>
              </w:rPr>
            </w:pPr>
            <w:r>
              <w:t>activityType.value</w:t>
            </w:r>
          </w:p>
        </w:tc>
        <w:tc>
          <w:tcPr>
            <w:tcW w:w="2506" w:type="dxa"/>
          </w:tcPr>
          <w:p w14:paraId="7DCA068B" w14:textId="77777777" w:rsidR="00F52AF4" w:rsidRPr="008345BA" w:rsidRDefault="00F52AF4" w:rsidP="000E66E4">
            <w:pPr>
              <w:rPr>
                <w:rFonts w:eastAsia="Batang"/>
                <w:szCs w:val="20"/>
              </w:rPr>
            </w:pPr>
            <w:r w:rsidRPr="008345BA">
              <w:rPr>
                <w:rFonts w:eastAsia="Batang"/>
                <w:szCs w:val="20"/>
              </w:rPr>
              <w:t>CVType</w:t>
            </w:r>
          </w:p>
        </w:tc>
        <w:tc>
          <w:tcPr>
            <w:tcW w:w="2925" w:type="dxa"/>
          </w:tcPr>
          <w:p w14:paraId="4A69F07E" w14:textId="77777777" w:rsidR="00F52AF4" w:rsidRPr="000248C6" w:rsidRDefault="00F52AF4" w:rsidP="000E66E4">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5D3BDE20" w14:textId="77777777" w:rsidR="00F52AF4" w:rsidRPr="008345BA" w:rsidRDefault="00F52AF4" w:rsidP="000E66E4">
            <w:pPr>
              <w:rPr>
                <w:rFonts w:eastAsia="Batang"/>
                <w:szCs w:val="20"/>
              </w:rPr>
            </w:pPr>
            <w:r w:rsidRPr="008345BA">
              <w:rPr>
                <w:rFonts w:eastAsia="Batang"/>
                <w:szCs w:val="20"/>
              </w:rPr>
              <w:t>1</w:t>
            </w:r>
          </w:p>
        </w:tc>
      </w:tr>
      <w:tr w:rsidR="00F52AF4" w:rsidRPr="009C3D19" w14:paraId="70167EC6" w14:textId="77777777" w:rsidTr="000E66E4">
        <w:tc>
          <w:tcPr>
            <w:tcW w:w="2474" w:type="dxa"/>
            <w:tcBorders>
              <w:top w:val="single" w:sz="4" w:space="0" w:color="auto"/>
              <w:left w:val="single" w:sz="4" w:space="0" w:color="auto"/>
              <w:bottom w:val="single" w:sz="4" w:space="0" w:color="auto"/>
              <w:right w:val="single" w:sz="4" w:space="0" w:color="auto"/>
            </w:tcBorders>
          </w:tcPr>
          <w:p w14:paraId="1873FFD4"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52A192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146675"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48AB5631"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3D9A23F" w14:textId="77777777" w:rsidTr="000E66E4">
        <w:tc>
          <w:tcPr>
            <w:tcW w:w="2474" w:type="dxa"/>
            <w:tcBorders>
              <w:top w:val="single" w:sz="4" w:space="0" w:color="auto"/>
              <w:left w:val="single" w:sz="4" w:space="0" w:color="auto"/>
              <w:bottom w:val="single" w:sz="4" w:space="0" w:color="auto"/>
              <w:right w:val="single" w:sz="4" w:space="0" w:color="auto"/>
            </w:tcBorders>
          </w:tcPr>
          <w:p w14:paraId="2A0A5E21"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AC9D68D"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38D2C3" w14:textId="77777777" w:rsidR="00F52AF4" w:rsidRPr="00C018EB" w:rsidRDefault="00F52AF4" w:rsidP="000E66E4">
            <w:r>
              <w:rPr>
                <w:rFonts w:cs="Arial"/>
                <w:i/>
                <w:szCs w:val="20"/>
              </w:rPr>
              <w:t>Kodsystem för angiven kod.</w:t>
            </w:r>
          </w:p>
          <w:p w14:paraId="0AFA6047"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424C4AAD"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B03E5FD" w14:textId="77777777" w:rsidTr="000E66E4">
        <w:tc>
          <w:tcPr>
            <w:tcW w:w="2474" w:type="dxa"/>
            <w:tcBorders>
              <w:top w:val="single" w:sz="4" w:space="0" w:color="auto"/>
              <w:left w:val="single" w:sz="4" w:space="0" w:color="auto"/>
              <w:bottom w:val="single" w:sz="4" w:space="0" w:color="auto"/>
              <w:right w:val="single" w:sz="4" w:space="0" w:color="auto"/>
            </w:tcBorders>
          </w:tcPr>
          <w:p w14:paraId="4F3204BB"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4CEC5C77"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A4159A"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BDD7CA8"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35D57847" w14:textId="77777777" w:rsidTr="000E66E4">
        <w:tc>
          <w:tcPr>
            <w:tcW w:w="2474" w:type="dxa"/>
            <w:tcBorders>
              <w:top w:val="single" w:sz="4" w:space="0" w:color="auto"/>
              <w:left w:val="single" w:sz="4" w:space="0" w:color="auto"/>
              <w:bottom w:val="single" w:sz="4" w:space="0" w:color="auto"/>
              <w:right w:val="single" w:sz="4" w:space="0" w:color="auto"/>
            </w:tcBorders>
          </w:tcPr>
          <w:p w14:paraId="6F9AF426"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6953C75"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D28A6"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4D4178"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799ACC77" w14:textId="77777777" w:rsidTr="000E66E4">
        <w:tc>
          <w:tcPr>
            <w:tcW w:w="2474" w:type="dxa"/>
            <w:tcBorders>
              <w:top w:val="single" w:sz="4" w:space="0" w:color="auto"/>
              <w:left w:val="single" w:sz="4" w:space="0" w:color="auto"/>
              <w:bottom w:val="single" w:sz="4" w:space="0" w:color="auto"/>
              <w:right w:val="single" w:sz="4" w:space="0" w:color="auto"/>
            </w:tcBorders>
          </w:tcPr>
          <w:p w14:paraId="597413E8"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552C9C7F"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7C9F96"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7030319" w14:textId="77777777" w:rsidR="00F52AF4" w:rsidRPr="009C3D19" w:rsidRDefault="00F52AF4" w:rsidP="000E66E4">
            <w:pPr>
              <w:rPr>
                <w:rFonts w:eastAsia="Batang"/>
                <w:i/>
                <w:szCs w:val="20"/>
              </w:rPr>
            </w:pPr>
            <w:r w:rsidRPr="009C3D19">
              <w:rPr>
                <w:rFonts w:eastAsia="Batang"/>
                <w:i/>
                <w:szCs w:val="20"/>
              </w:rPr>
              <w:t>0..1</w:t>
            </w:r>
          </w:p>
        </w:tc>
      </w:tr>
      <w:tr w:rsidR="00F52AF4" w:rsidRPr="00B3537C" w14:paraId="4CA813B3" w14:textId="77777777" w:rsidTr="000E66E4">
        <w:tc>
          <w:tcPr>
            <w:tcW w:w="2474" w:type="dxa"/>
            <w:tcBorders>
              <w:top w:val="single" w:sz="4" w:space="0" w:color="auto"/>
              <w:left w:val="single" w:sz="4" w:space="0" w:color="auto"/>
              <w:bottom w:val="single" w:sz="4" w:space="0" w:color="auto"/>
              <w:right w:val="single" w:sz="4" w:space="0" w:color="auto"/>
            </w:tcBorders>
          </w:tcPr>
          <w:p w14:paraId="42A2F122" w14:textId="77777777" w:rsidR="00F52AF4" w:rsidRPr="00B400A7" w:rsidRDefault="00F52AF4" w:rsidP="000E66E4">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0098198" w14:textId="77777777" w:rsidR="00F52AF4" w:rsidRPr="00B3537C" w:rsidRDefault="00F52AF4" w:rsidP="000E66E4">
            <w:r w:rsidRPr="00B3537C">
              <w:t>CVType</w:t>
            </w:r>
          </w:p>
        </w:tc>
        <w:tc>
          <w:tcPr>
            <w:tcW w:w="2925" w:type="dxa"/>
            <w:tcBorders>
              <w:top w:val="single" w:sz="4" w:space="0" w:color="auto"/>
              <w:left w:val="single" w:sz="4" w:space="0" w:color="auto"/>
              <w:bottom w:val="single" w:sz="4" w:space="0" w:color="auto"/>
              <w:right w:val="single" w:sz="4" w:space="0" w:color="auto"/>
            </w:tcBorders>
          </w:tcPr>
          <w:p w14:paraId="07BD4857" w14:textId="77777777" w:rsidR="00F52AF4" w:rsidRPr="00B3537C" w:rsidRDefault="00F52AF4" w:rsidP="000E66E4">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038CD3DA" w14:textId="77777777" w:rsidR="00F52AF4" w:rsidRPr="00B3537C" w:rsidRDefault="00F52AF4" w:rsidP="000E66E4">
            <w:r>
              <w:t>0..1</w:t>
            </w:r>
          </w:p>
        </w:tc>
      </w:tr>
      <w:tr w:rsidR="00F52AF4" w:rsidRPr="00B3537C" w14:paraId="53F4E16B" w14:textId="77777777" w:rsidTr="000E66E4">
        <w:tc>
          <w:tcPr>
            <w:tcW w:w="2474" w:type="dxa"/>
            <w:tcBorders>
              <w:top w:val="single" w:sz="4" w:space="0" w:color="auto"/>
              <w:left w:val="single" w:sz="4" w:space="0" w:color="auto"/>
              <w:bottom w:val="single" w:sz="4" w:space="0" w:color="auto"/>
              <w:right w:val="single" w:sz="4" w:space="0" w:color="auto"/>
            </w:tcBorders>
          </w:tcPr>
          <w:p w14:paraId="6708A8F0"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245F0E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038A9F5" w14:textId="77777777" w:rsidR="00F52AF4" w:rsidRPr="00B3537C" w:rsidRDefault="00F52AF4" w:rsidP="000E66E4">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78DD117D" w14:textId="77777777" w:rsidR="00F52AF4" w:rsidRPr="00B3537C" w:rsidRDefault="00F52AF4" w:rsidP="000E66E4">
            <w:pPr>
              <w:rPr>
                <w:i/>
              </w:rPr>
            </w:pPr>
            <w:r w:rsidRPr="00B3537C">
              <w:rPr>
                <w:i/>
              </w:rPr>
              <w:t>1</w:t>
            </w:r>
          </w:p>
        </w:tc>
      </w:tr>
      <w:tr w:rsidR="00F52AF4" w:rsidRPr="00B3537C" w14:paraId="26752E7C" w14:textId="77777777" w:rsidTr="000E66E4">
        <w:tc>
          <w:tcPr>
            <w:tcW w:w="2474" w:type="dxa"/>
            <w:tcBorders>
              <w:top w:val="single" w:sz="4" w:space="0" w:color="auto"/>
              <w:left w:val="single" w:sz="4" w:space="0" w:color="auto"/>
              <w:bottom w:val="single" w:sz="4" w:space="0" w:color="auto"/>
              <w:right w:val="single" w:sz="4" w:space="0" w:color="auto"/>
            </w:tcBorders>
          </w:tcPr>
          <w:p w14:paraId="7478AD32"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54994382"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FC53F" w14:textId="1E3BEBDF" w:rsidR="00F52AF4" w:rsidRPr="00B3537C" w:rsidRDefault="00F52AF4" w:rsidP="00D048CD">
            <w:pPr>
              <w:rPr>
                <w:rFonts w:cs="Arial"/>
                <w:i/>
              </w:rPr>
            </w:pPr>
            <w:r w:rsidRPr="00B3537C">
              <w:rPr>
                <w:rFonts w:cs="Arial"/>
                <w:i/>
              </w:rPr>
              <w:t xml:space="preserve">Kodsystem för angiven kod för riktningstypen. </w:t>
            </w:r>
            <w:r w:rsidR="00D048CD">
              <w:rPr>
                <w:rFonts w:cs="Arial"/>
                <w:i/>
              </w:rPr>
              <w:t>Kan exempelvis</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55FEAE65" w14:textId="77777777" w:rsidR="00F52AF4" w:rsidRPr="00B3537C" w:rsidRDefault="00F52AF4" w:rsidP="000E66E4">
            <w:pPr>
              <w:rPr>
                <w:i/>
              </w:rPr>
            </w:pPr>
            <w:r w:rsidRPr="00B3537C">
              <w:rPr>
                <w:i/>
              </w:rPr>
              <w:t>1</w:t>
            </w:r>
          </w:p>
        </w:tc>
      </w:tr>
      <w:tr w:rsidR="00F52AF4" w:rsidRPr="00B3537C" w14:paraId="121BEA02" w14:textId="77777777" w:rsidTr="000E66E4">
        <w:tc>
          <w:tcPr>
            <w:tcW w:w="2474" w:type="dxa"/>
            <w:tcBorders>
              <w:top w:val="single" w:sz="4" w:space="0" w:color="auto"/>
              <w:left w:val="single" w:sz="4" w:space="0" w:color="auto"/>
              <w:bottom w:val="single" w:sz="4" w:space="0" w:color="auto"/>
              <w:right w:val="single" w:sz="4" w:space="0" w:color="auto"/>
            </w:tcBorders>
          </w:tcPr>
          <w:p w14:paraId="7885240F"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26C54B90"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9F08D61" w14:textId="77777777" w:rsidR="00F52AF4" w:rsidRPr="00B3537C" w:rsidRDefault="00F52AF4" w:rsidP="000E66E4">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C6CB9AD" w14:textId="77777777" w:rsidR="00F52AF4" w:rsidRPr="00B3537C" w:rsidRDefault="00F52AF4" w:rsidP="000E66E4">
            <w:pPr>
              <w:rPr>
                <w:i/>
              </w:rPr>
            </w:pPr>
            <w:r w:rsidRPr="00B3537C">
              <w:rPr>
                <w:i/>
              </w:rPr>
              <w:t>0..1</w:t>
            </w:r>
          </w:p>
        </w:tc>
      </w:tr>
      <w:tr w:rsidR="00F52AF4" w:rsidRPr="00B3537C" w14:paraId="31738906" w14:textId="77777777" w:rsidTr="000E66E4">
        <w:tc>
          <w:tcPr>
            <w:tcW w:w="2474" w:type="dxa"/>
            <w:tcBorders>
              <w:top w:val="single" w:sz="4" w:space="0" w:color="auto"/>
              <w:left w:val="single" w:sz="4" w:space="0" w:color="auto"/>
              <w:bottom w:val="single" w:sz="4" w:space="0" w:color="auto"/>
              <w:right w:val="single" w:sz="4" w:space="0" w:color="auto"/>
            </w:tcBorders>
          </w:tcPr>
          <w:p w14:paraId="53ECFF21"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6047BDD"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510B630" w14:textId="77777777" w:rsidR="00F52AF4" w:rsidRPr="00B3537C" w:rsidRDefault="00F52AF4" w:rsidP="000E66E4">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D2A0E4D" w14:textId="77777777" w:rsidR="00F52AF4" w:rsidRPr="00B3537C" w:rsidRDefault="00F52AF4" w:rsidP="000E66E4">
            <w:pPr>
              <w:rPr>
                <w:i/>
              </w:rPr>
            </w:pPr>
            <w:r w:rsidRPr="00B3537C">
              <w:rPr>
                <w:i/>
              </w:rPr>
              <w:t>0..1</w:t>
            </w:r>
          </w:p>
        </w:tc>
      </w:tr>
      <w:tr w:rsidR="00F52AF4" w:rsidRPr="00891180" w14:paraId="772F8892" w14:textId="77777777" w:rsidTr="000E66E4">
        <w:tc>
          <w:tcPr>
            <w:tcW w:w="2474" w:type="dxa"/>
            <w:tcBorders>
              <w:top w:val="single" w:sz="4" w:space="0" w:color="auto"/>
              <w:left w:val="single" w:sz="4" w:space="0" w:color="auto"/>
              <w:bottom w:val="single" w:sz="4" w:space="0" w:color="auto"/>
              <w:right w:val="single" w:sz="4" w:space="0" w:color="auto"/>
            </w:tcBorders>
          </w:tcPr>
          <w:p w14:paraId="385C77FB"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E73B8F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8CB5D3" w14:textId="77777777" w:rsidR="00F52AF4" w:rsidRPr="00B3537C" w:rsidRDefault="00F52AF4" w:rsidP="000E66E4">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928396A" w14:textId="77777777" w:rsidR="00F52AF4" w:rsidRPr="0004779B" w:rsidRDefault="00F52AF4" w:rsidP="000E66E4">
            <w:pPr>
              <w:rPr>
                <w:i/>
              </w:rPr>
            </w:pPr>
            <w:r w:rsidRPr="00B3537C">
              <w:rPr>
                <w:i/>
              </w:rPr>
              <w:t>0..1</w:t>
            </w:r>
          </w:p>
        </w:tc>
      </w:tr>
      <w:tr w:rsidR="00F52AF4" w:rsidRPr="008345BA" w14:paraId="1DEB2E3D" w14:textId="77777777" w:rsidTr="000E66E4">
        <w:tc>
          <w:tcPr>
            <w:tcW w:w="2474" w:type="dxa"/>
          </w:tcPr>
          <w:p w14:paraId="75974CE9" w14:textId="77777777" w:rsidR="00F52AF4" w:rsidRPr="008345BA" w:rsidRDefault="00F52AF4" w:rsidP="000E66E4">
            <w:pPr>
              <w:rPr>
                <w:b/>
                <w:szCs w:val="20"/>
              </w:rPr>
            </w:pPr>
            <w:r w:rsidRPr="00D928F3">
              <w:t>activityType</w:t>
            </w:r>
            <w:r>
              <w:rPr>
                <w:i/>
              </w:rPr>
              <w:t>.</w:t>
            </w:r>
            <w:r>
              <w:rPr>
                <w:szCs w:val="20"/>
              </w:rPr>
              <w:t>time</w:t>
            </w:r>
          </w:p>
        </w:tc>
        <w:tc>
          <w:tcPr>
            <w:tcW w:w="2506" w:type="dxa"/>
          </w:tcPr>
          <w:p w14:paraId="486E7ADC" w14:textId="77777777" w:rsidR="00F52AF4" w:rsidRPr="008345BA" w:rsidRDefault="00F52AF4" w:rsidP="000E66E4">
            <w:pPr>
              <w:rPr>
                <w:szCs w:val="20"/>
              </w:rPr>
            </w:pPr>
            <w:r w:rsidRPr="008345BA">
              <w:rPr>
                <w:rFonts w:cs="Arial"/>
                <w:color w:val="000000"/>
                <w:szCs w:val="20"/>
                <w:highlight w:val="white"/>
                <w:lang w:eastAsia="sv-SE"/>
              </w:rPr>
              <w:t>TimePeriodType</w:t>
            </w:r>
          </w:p>
        </w:tc>
        <w:tc>
          <w:tcPr>
            <w:tcW w:w="2925" w:type="dxa"/>
          </w:tcPr>
          <w:p w14:paraId="516C1945" w14:textId="77777777" w:rsidR="00F52AF4" w:rsidRDefault="00F52AF4" w:rsidP="000E66E4">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14:paraId="3B12539E" w14:textId="77777777" w:rsidR="00F52AF4" w:rsidRPr="008345BA" w:rsidRDefault="00F52AF4" w:rsidP="000E66E4">
            <w:pPr>
              <w:rPr>
                <w:szCs w:val="20"/>
              </w:rPr>
            </w:pPr>
          </w:p>
          <w:p w14:paraId="491EAF49" w14:textId="77777777" w:rsidR="00F52AF4" w:rsidRPr="00C018EB" w:rsidRDefault="00F52AF4" w:rsidP="000E66E4">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tc>
        <w:tc>
          <w:tcPr>
            <w:tcW w:w="1617" w:type="dxa"/>
          </w:tcPr>
          <w:p w14:paraId="39376A06" w14:textId="77777777" w:rsidR="00F52AF4" w:rsidRPr="008345BA" w:rsidRDefault="00F52AF4" w:rsidP="000E66E4">
            <w:pPr>
              <w:rPr>
                <w:szCs w:val="20"/>
              </w:rPr>
            </w:pPr>
            <w:r w:rsidRPr="008345BA">
              <w:rPr>
                <w:szCs w:val="20"/>
              </w:rPr>
              <w:lastRenderedPageBreak/>
              <w:t>0..1</w:t>
            </w:r>
          </w:p>
        </w:tc>
      </w:tr>
      <w:tr w:rsidR="00F52AF4" w:rsidRPr="00FE0141" w14:paraId="4F94C068" w14:textId="77777777" w:rsidTr="000E66E4">
        <w:tc>
          <w:tcPr>
            <w:tcW w:w="2474" w:type="dxa"/>
          </w:tcPr>
          <w:p w14:paraId="6259ADA1" w14:textId="77777777" w:rsidR="00F52AF4" w:rsidRPr="00FE0141" w:rsidRDefault="00F52AF4" w:rsidP="000E66E4">
            <w:pPr>
              <w:rPr>
                <w:i/>
                <w:szCs w:val="20"/>
              </w:rPr>
            </w:pPr>
            <w:r w:rsidRPr="00D928F3">
              <w:rPr>
                <w:i/>
              </w:rPr>
              <w:lastRenderedPageBreak/>
              <w:t>activityType</w:t>
            </w:r>
            <w:r>
              <w:rPr>
                <w:i/>
                <w:szCs w:val="20"/>
              </w:rPr>
              <w:t>.</w:t>
            </w:r>
            <w:r w:rsidRPr="00FE0141">
              <w:rPr>
                <w:i/>
                <w:szCs w:val="20"/>
              </w:rPr>
              <w:t>time.start</w:t>
            </w:r>
          </w:p>
        </w:tc>
        <w:tc>
          <w:tcPr>
            <w:tcW w:w="2506" w:type="dxa"/>
          </w:tcPr>
          <w:p w14:paraId="2566E0AB" w14:textId="77777777" w:rsidR="00F52AF4" w:rsidRPr="00FE0141" w:rsidRDefault="00F52AF4" w:rsidP="000E66E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76C5B82A" w14:textId="77777777" w:rsidR="00F52AF4" w:rsidRPr="0065250C" w:rsidRDefault="00F52AF4" w:rsidP="000E66E4">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1A371E5E" w14:textId="77777777" w:rsidR="00F52AF4" w:rsidRPr="00FE0141" w:rsidRDefault="00F52AF4" w:rsidP="000E66E4">
            <w:pPr>
              <w:rPr>
                <w:i/>
                <w:szCs w:val="20"/>
              </w:rPr>
            </w:pPr>
            <w:r>
              <w:rPr>
                <w:i/>
                <w:szCs w:val="20"/>
              </w:rPr>
              <w:t>1</w:t>
            </w:r>
          </w:p>
        </w:tc>
      </w:tr>
      <w:tr w:rsidR="00F52AF4" w:rsidRPr="00FE0141" w14:paraId="1336972D" w14:textId="77777777" w:rsidTr="000E66E4">
        <w:tc>
          <w:tcPr>
            <w:tcW w:w="2474" w:type="dxa"/>
          </w:tcPr>
          <w:p w14:paraId="18A641D5" w14:textId="77777777" w:rsidR="00F52AF4" w:rsidRPr="00FE0141" w:rsidRDefault="00F52AF4" w:rsidP="000E66E4">
            <w:pPr>
              <w:rPr>
                <w:i/>
                <w:szCs w:val="20"/>
              </w:rPr>
            </w:pPr>
            <w:r w:rsidRPr="00D928F3">
              <w:rPr>
                <w:i/>
              </w:rPr>
              <w:t>activityType</w:t>
            </w:r>
            <w:r>
              <w:rPr>
                <w:i/>
                <w:szCs w:val="20"/>
              </w:rPr>
              <w:t>.</w:t>
            </w:r>
            <w:r w:rsidRPr="00FE0141">
              <w:rPr>
                <w:i/>
                <w:szCs w:val="20"/>
              </w:rPr>
              <w:t>time.end</w:t>
            </w:r>
          </w:p>
        </w:tc>
        <w:tc>
          <w:tcPr>
            <w:tcW w:w="2506" w:type="dxa"/>
          </w:tcPr>
          <w:p w14:paraId="3D383902" w14:textId="77777777" w:rsidR="00F52AF4" w:rsidRPr="00FE0141" w:rsidRDefault="00F52AF4" w:rsidP="000E66E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0EFD725" w14:textId="77777777" w:rsidR="00F52AF4" w:rsidRPr="0065250C" w:rsidRDefault="00F52AF4" w:rsidP="000E66E4">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7C1D82F9" w14:textId="77777777" w:rsidR="00F52AF4" w:rsidRPr="00FE0141" w:rsidRDefault="00F52AF4" w:rsidP="000E66E4">
            <w:pPr>
              <w:rPr>
                <w:i/>
                <w:szCs w:val="20"/>
              </w:rPr>
            </w:pPr>
            <w:r>
              <w:rPr>
                <w:i/>
                <w:szCs w:val="20"/>
              </w:rPr>
              <w:t>0..1</w:t>
            </w:r>
          </w:p>
        </w:tc>
      </w:tr>
      <w:tr w:rsidR="00F52AF4" w:rsidRPr="00B75512" w14:paraId="6DF2C25B" w14:textId="77777777" w:rsidTr="000E66E4">
        <w:tc>
          <w:tcPr>
            <w:tcW w:w="2474" w:type="dxa"/>
          </w:tcPr>
          <w:p w14:paraId="3052519F" w14:textId="77777777" w:rsidR="00F52AF4" w:rsidRPr="00B75512" w:rsidRDefault="00F52AF4" w:rsidP="000E66E4">
            <w:pPr>
              <w:rPr>
                <w:rFonts w:eastAsia="Batang"/>
                <w:szCs w:val="20"/>
                <w:lang w:val="en-GB"/>
              </w:rPr>
            </w:pPr>
            <w:r w:rsidRPr="00D928F3">
              <w:t>activityType</w:t>
            </w:r>
            <w:r>
              <w:rPr>
                <w:szCs w:val="20"/>
                <w:highlight w:val="white"/>
                <w:lang w:eastAsia="sv-SE"/>
              </w:rPr>
              <w:t>.</w:t>
            </w:r>
            <w:r w:rsidRPr="00B75512">
              <w:rPr>
                <w:szCs w:val="20"/>
                <w:highlight w:val="white"/>
                <w:lang w:eastAsia="sv-SE"/>
              </w:rPr>
              <w:t>method</w:t>
            </w:r>
          </w:p>
        </w:tc>
        <w:tc>
          <w:tcPr>
            <w:tcW w:w="2506" w:type="dxa"/>
          </w:tcPr>
          <w:p w14:paraId="6112040C" w14:textId="77777777" w:rsidR="00F52AF4" w:rsidRPr="00B75512" w:rsidRDefault="00F52AF4" w:rsidP="000E66E4">
            <w:pPr>
              <w:rPr>
                <w:rFonts w:eastAsia="Batang"/>
                <w:szCs w:val="20"/>
                <w:lang w:val="en-GB"/>
              </w:rPr>
            </w:pPr>
            <w:r>
              <w:rPr>
                <w:rFonts w:eastAsia="Batang"/>
                <w:szCs w:val="20"/>
                <w:lang w:val="en-GB"/>
              </w:rPr>
              <w:t>CVType</w:t>
            </w:r>
          </w:p>
        </w:tc>
        <w:tc>
          <w:tcPr>
            <w:tcW w:w="2925" w:type="dxa"/>
          </w:tcPr>
          <w:p w14:paraId="0B321E8C" w14:textId="77777777" w:rsidR="00F52AF4" w:rsidRPr="00556CDD" w:rsidRDefault="00F52AF4" w:rsidP="000E66E4">
            <w:pPr>
              <w:rPr>
                <w:rFonts w:cs="Arial"/>
                <w:szCs w:val="20"/>
              </w:rPr>
            </w:pPr>
            <w:r w:rsidRPr="001A3002">
              <w:rPr>
                <w:rFonts w:cs="Arial"/>
                <w:szCs w:val="20"/>
              </w:rPr>
              <w:t xml:space="preserve">Metod eller ansats som ligger </w:t>
            </w:r>
            <w:r w:rsidRPr="005405C4">
              <w:t xml:space="preserve">bakom aktiviteten. </w:t>
            </w:r>
          </w:p>
          <w:p w14:paraId="1CCAA0B3" w14:textId="77777777" w:rsidR="00F52AF4" w:rsidRPr="00556CDD" w:rsidRDefault="00F52AF4" w:rsidP="000E66E4">
            <w:pPr>
              <w:rPr>
                <w:rFonts w:cs="Arial"/>
                <w:szCs w:val="20"/>
              </w:rPr>
            </w:pPr>
          </w:p>
        </w:tc>
        <w:tc>
          <w:tcPr>
            <w:tcW w:w="1617" w:type="dxa"/>
          </w:tcPr>
          <w:p w14:paraId="2483C394" w14:textId="77777777" w:rsidR="00F52AF4" w:rsidRPr="00B75512" w:rsidRDefault="00F52AF4" w:rsidP="000E66E4">
            <w:pPr>
              <w:rPr>
                <w:rFonts w:eastAsia="Batang"/>
                <w:szCs w:val="20"/>
              </w:rPr>
            </w:pPr>
            <w:r>
              <w:rPr>
                <w:rFonts w:eastAsia="Batang"/>
                <w:szCs w:val="20"/>
              </w:rPr>
              <w:t>0..1</w:t>
            </w:r>
          </w:p>
        </w:tc>
      </w:tr>
      <w:tr w:rsidR="00F52AF4" w:rsidRPr="00674765" w14:paraId="0FBBA6FB" w14:textId="77777777" w:rsidTr="000E66E4">
        <w:tc>
          <w:tcPr>
            <w:tcW w:w="2474" w:type="dxa"/>
            <w:tcBorders>
              <w:top w:val="single" w:sz="4" w:space="0" w:color="auto"/>
              <w:left w:val="single" w:sz="4" w:space="0" w:color="auto"/>
              <w:bottom w:val="single" w:sz="4" w:space="0" w:color="auto"/>
              <w:right w:val="single" w:sz="4" w:space="0" w:color="auto"/>
            </w:tcBorders>
          </w:tcPr>
          <w:p w14:paraId="151702BD" w14:textId="77777777" w:rsidR="00F52AF4" w:rsidRPr="00D928F3" w:rsidRDefault="00F52AF4" w:rsidP="000E66E4">
            <w:pPr>
              <w:rPr>
                <w:i/>
                <w:szCs w:val="20"/>
                <w:highlight w:val="white"/>
                <w:lang w:eastAsia="sv-SE"/>
              </w:rPr>
            </w:pPr>
            <w:r w:rsidRPr="00D928F3">
              <w:rPr>
                <w:i/>
              </w:rPr>
              <w:t>activityType</w:t>
            </w:r>
            <w:r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ED0D2DF" w14:textId="77777777" w:rsidR="00F52AF4" w:rsidRPr="00FC56FF" w:rsidRDefault="00F52AF4" w:rsidP="000E66E4">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36700F" w14:textId="77777777" w:rsidR="00F52AF4" w:rsidRPr="00FC56FF" w:rsidRDefault="00F52AF4" w:rsidP="000E66E4">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F75A804" w14:textId="77777777" w:rsidR="00F52AF4" w:rsidRPr="00FC56FF" w:rsidRDefault="00F52AF4" w:rsidP="000E66E4">
            <w:pPr>
              <w:rPr>
                <w:rFonts w:eastAsia="Batang"/>
                <w:szCs w:val="20"/>
              </w:rPr>
            </w:pPr>
            <w:r w:rsidRPr="00FC56FF">
              <w:rPr>
                <w:rFonts w:eastAsia="Batang"/>
                <w:szCs w:val="20"/>
              </w:rPr>
              <w:t>1</w:t>
            </w:r>
          </w:p>
        </w:tc>
      </w:tr>
      <w:tr w:rsidR="00F52AF4" w:rsidRPr="00FC56FF" w14:paraId="3854226F" w14:textId="77777777" w:rsidTr="000E66E4">
        <w:tc>
          <w:tcPr>
            <w:tcW w:w="2474" w:type="dxa"/>
            <w:tcBorders>
              <w:top w:val="single" w:sz="4" w:space="0" w:color="auto"/>
              <w:left w:val="single" w:sz="4" w:space="0" w:color="auto"/>
              <w:bottom w:val="single" w:sz="4" w:space="0" w:color="auto"/>
              <w:right w:val="single" w:sz="4" w:space="0" w:color="auto"/>
            </w:tcBorders>
          </w:tcPr>
          <w:p w14:paraId="2D0192AC"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0649FC3"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1B610" w14:textId="77777777" w:rsidR="00F52AF4" w:rsidRPr="00FC56FF" w:rsidRDefault="00F52AF4" w:rsidP="000E66E4">
            <w:pPr>
              <w:rPr>
                <w:rFonts w:cs="Arial"/>
                <w:i/>
                <w:szCs w:val="20"/>
              </w:rPr>
            </w:pPr>
            <w:r>
              <w:rPr>
                <w:rFonts w:cs="Arial"/>
                <w:i/>
                <w:szCs w:val="20"/>
              </w:rPr>
              <w:t>Kodsystem för angiven kod-</w:t>
            </w:r>
          </w:p>
          <w:p w14:paraId="1CC23C76" w14:textId="77777777" w:rsidR="00F52AF4" w:rsidRPr="00FC56FF" w:rsidRDefault="00F52AF4" w:rsidP="000E66E4">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963AA1" w14:textId="77777777" w:rsidR="00F52AF4" w:rsidRPr="00FC56FF" w:rsidRDefault="00F52AF4" w:rsidP="000E66E4">
            <w:pPr>
              <w:rPr>
                <w:rFonts w:eastAsia="Batang"/>
                <w:i/>
                <w:szCs w:val="20"/>
              </w:rPr>
            </w:pPr>
            <w:r w:rsidRPr="00FC56FF">
              <w:rPr>
                <w:rFonts w:eastAsia="Batang"/>
                <w:i/>
                <w:szCs w:val="20"/>
              </w:rPr>
              <w:t>1</w:t>
            </w:r>
          </w:p>
        </w:tc>
      </w:tr>
      <w:tr w:rsidR="00F52AF4" w:rsidRPr="00FC56FF" w14:paraId="5F282852" w14:textId="77777777" w:rsidTr="000E66E4">
        <w:tc>
          <w:tcPr>
            <w:tcW w:w="2474" w:type="dxa"/>
            <w:tcBorders>
              <w:top w:val="single" w:sz="4" w:space="0" w:color="auto"/>
              <w:left w:val="single" w:sz="4" w:space="0" w:color="auto"/>
              <w:bottom w:val="single" w:sz="4" w:space="0" w:color="auto"/>
              <w:right w:val="single" w:sz="4" w:space="0" w:color="auto"/>
            </w:tcBorders>
          </w:tcPr>
          <w:p w14:paraId="0EB9BE0A"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6BC449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9F850E" w14:textId="77777777" w:rsidR="00F52AF4" w:rsidRPr="00FC56FF" w:rsidRDefault="00F52AF4" w:rsidP="000E66E4">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5C05922" w14:textId="77777777" w:rsidR="00F52AF4" w:rsidRPr="00FC56FF" w:rsidRDefault="00F52AF4" w:rsidP="000E66E4">
            <w:pPr>
              <w:rPr>
                <w:rFonts w:eastAsia="Batang"/>
                <w:i/>
                <w:szCs w:val="20"/>
              </w:rPr>
            </w:pPr>
            <w:r w:rsidRPr="00FC56FF">
              <w:rPr>
                <w:rFonts w:eastAsia="Batang"/>
                <w:i/>
                <w:szCs w:val="20"/>
              </w:rPr>
              <w:t>0..1</w:t>
            </w:r>
          </w:p>
        </w:tc>
      </w:tr>
      <w:tr w:rsidR="00F52AF4" w:rsidRPr="00FC56FF" w14:paraId="59A82BEA" w14:textId="77777777" w:rsidTr="000E66E4">
        <w:tc>
          <w:tcPr>
            <w:tcW w:w="2474" w:type="dxa"/>
            <w:tcBorders>
              <w:top w:val="single" w:sz="4" w:space="0" w:color="auto"/>
              <w:left w:val="single" w:sz="4" w:space="0" w:color="auto"/>
              <w:bottom w:val="single" w:sz="4" w:space="0" w:color="auto"/>
              <w:right w:val="single" w:sz="4" w:space="0" w:color="auto"/>
            </w:tcBorders>
          </w:tcPr>
          <w:p w14:paraId="229FA9C2"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240346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26D404" w14:textId="77777777" w:rsidR="00F52AF4" w:rsidRPr="00FC56FF" w:rsidRDefault="00F52AF4" w:rsidP="000E66E4">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0A088AC" w14:textId="77777777" w:rsidR="00F52AF4" w:rsidRPr="00FC56FF" w:rsidRDefault="00F52AF4" w:rsidP="000E66E4">
            <w:pPr>
              <w:rPr>
                <w:rFonts w:eastAsia="Batang"/>
                <w:i/>
                <w:szCs w:val="20"/>
              </w:rPr>
            </w:pPr>
            <w:r w:rsidRPr="00FC56FF">
              <w:rPr>
                <w:rFonts w:eastAsia="Batang"/>
                <w:i/>
                <w:szCs w:val="20"/>
              </w:rPr>
              <w:t>0..1</w:t>
            </w:r>
          </w:p>
        </w:tc>
      </w:tr>
      <w:tr w:rsidR="00F52AF4" w:rsidRPr="00FC56FF" w14:paraId="62727124" w14:textId="77777777" w:rsidTr="000E66E4">
        <w:tc>
          <w:tcPr>
            <w:tcW w:w="2474" w:type="dxa"/>
            <w:tcBorders>
              <w:top w:val="single" w:sz="4" w:space="0" w:color="auto"/>
              <w:left w:val="single" w:sz="4" w:space="0" w:color="auto"/>
              <w:bottom w:val="single" w:sz="4" w:space="0" w:color="auto"/>
              <w:right w:val="single" w:sz="4" w:space="0" w:color="auto"/>
            </w:tcBorders>
          </w:tcPr>
          <w:p w14:paraId="23A98C8C"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3A8196D9"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84E152" w14:textId="77777777" w:rsidR="00F52AF4" w:rsidRPr="00FC56FF" w:rsidRDefault="00F52AF4" w:rsidP="000E66E4">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CC4BC23" w14:textId="77777777" w:rsidR="00F52AF4" w:rsidRPr="00FC56FF" w:rsidRDefault="00F52AF4" w:rsidP="000E66E4">
            <w:pPr>
              <w:rPr>
                <w:rFonts w:eastAsia="Batang"/>
                <w:i/>
                <w:szCs w:val="20"/>
              </w:rPr>
            </w:pPr>
            <w:r w:rsidRPr="00FC56FF">
              <w:rPr>
                <w:rFonts w:eastAsia="Batang"/>
                <w:i/>
                <w:szCs w:val="20"/>
              </w:rPr>
              <w:t>0..1</w:t>
            </w:r>
          </w:p>
        </w:tc>
      </w:tr>
      <w:tr w:rsidR="00F52AF4" w:rsidRPr="00B75512" w14:paraId="6CBB3CBF" w14:textId="77777777" w:rsidTr="000E66E4">
        <w:tc>
          <w:tcPr>
            <w:tcW w:w="2474" w:type="dxa"/>
          </w:tcPr>
          <w:p w14:paraId="5B6B5788" w14:textId="77777777" w:rsidR="00F52AF4" w:rsidRPr="00865615" w:rsidRDefault="00F52AF4" w:rsidP="000E66E4">
            <w:pPr>
              <w:rPr>
                <w:rFonts w:eastAsia="Batang"/>
                <w:szCs w:val="20"/>
              </w:rPr>
            </w:pPr>
            <w:r w:rsidRPr="00D928F3">
              <w:t>activityType</w:t>
            </w:r>
            <w:r>
              <w:rPr>
                <w:szCs w:val="20"/>
                <w:lang w:eastAsia="sv-SE"/>
              </w:rPr>
              <w:t>.Description</w:t>
            </w:r>
          </w:p>
        </w:tc>
        <w:tc>
          <w:tcPr>
            <w:tcW w:w="2506" w:type="dxa"/>
          </w:tcPr>
          <w:p w14:paraId="4009D3FF" w14:textId="77777777" w:rsidR="00F52AF4" w:rsidRPr="00865615" w:rsidRDefault="00F52AF4" w:rsidP="000E66E4">
            <w:pPr>
              <w:rPr>
                <w:rFonts w:eastAsia="Batang"/>
                <w:szCs w:val="20"/>
              </w:rPr>
            </w:pPr>
            <w:r w:rsidRPr="00865615">
              <w:rPr>
                <w:rFonts w:eastAsia="Batang"/>
                <w:szCs w:val="20"/>
              </w:rPr>
              <w:t>String</w:t>
            </w:r>
          </w:p>
        </w:tc>
        <w:tc>
          <w:tcPr>
            <w:tcW w:w="2925" w:type="dxa"/>
          </w:tcPr>
          <w:p w14:paraId="5416C470" w14:textId="77777777" w:rsidR="00F52AF4" w:rsidRPr="001A3002" w:rsidRDefault="00F52AF4" w:rsidP="000E66E4">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14:paraId="087ADE9F" w14:textId="77777777" w:rsidR="00F52AF4" w:rsidRPr="00B75512" w:rsidRDefault="00F52AF4" w:rsidP="000E66E4">
            <w:pPr>
              <w:rPr>
                <w:rFonts w:eastAsia="Batang"/>
                <w:szCs w:val="20"/>
              </w:rPr>
            </w:pPr>
            <w:r>
              <w:rPr>
                <w:rFonts w:eastAsia="Batang"/>
                <w:szCs w:val="20"/>
              </w:rPr>
              <w:t>0..1</w:t>
            </w:r>
          </w:p>
        </w:tc>
      </w:tr>
      <w:tr w:rsidR="00F52AF4" w:rsidRPr="008345BA" w14:paraId="465017D0" w14:textId="77777777" w:rsidTr="000E66E4">
        <w:tc>
          <w:tcPr>
            <w:tcW w:w="2474" w:type="dxa"/>
          </w:tcPr>
          <w:p w14:paraId="6616540F" w14:textId="77777777" w:rsidR="00F52AF4" w:rsidRPr="00816C5C" w:rsidRDefault="00F52AF4" w:rsidP="000E66E4">
            <w:r>
              <w:t>activity</w:t>
            </w:r>
            <w:r w:rsidRPr="00816C5C">
              <w:t>Type.approvedForPatient</w:t>
            </w:r>
          </w:p>
        </w:tc>
        <w:tc>
          <w:tcPr>
            <w:tcW w:w="2506" w:type="dxa"/>
          </w:tcPr>
          <w:p w14:paraId="01A3BA37" w14:textId="77777777" w:rsidR="00F52AF4" w:rsidRPr="008345BA" w:rsidRDefault="00F52AF4" w:rsidP="000E66E4">
            <w:r>
              <w:t>Boolean</w:t>
            </w:r>
          </w:p>
        </w:tc>
        <w:tc>
          <w:tcPr>
            <w:tcW w:w="2925" w:type="dxa"/>
          </w:tcPr>
          <w:p w14:paraId="012B7FA4" w14:textId="77777777" w:rsidR="00F52AF4" w:rsidRPr="008345BA" w:rsidRDefault="00F52AF4" w:rsidP="000E66E4">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CCC57C5" w14:textId="77777777" w:rsidR="00F52AF4" w:rsidRPr="008345BA" w:rsidRDefault="00F52AF4" w:rsidP="000E66E4">
            <w:r>
              <w:t>1</w:t>
            </w:r>
          </w:p>
        </w:tc>
      </w:tr>
      <w:tr w:rsidR="00F52AF4" w:rsidRPr="00864746" w14:paraId="63D3C4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E5FCE" w14:textId="77777777" w:rsidR="00F52AF4" w:rsidRPr="00FA1BA0" w:rsidRDefault="00F52AF4" w:rsidP="000E66E4">
            <w:pPr>
              <w:rPr>
                <w:szCs w:val="20"/>
                <w:lang w:eastAsia="sv-SE"/>
              </w:rPr>
            </w:pPr>
            <w:r>
              <w:rPr>
                <w:szCs w:val="20"/>
                <w:lang w:eastAsia="sv-SE"/>
              </w:rPr>
              <w:t>additionalParticipant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9E2221" w14:textId="77777777" w:rsidR="00F52AF4" w:rsidRPr="00C9666E" w:rsidRDefault="00F52AF4" w:rsidP="000E66E4">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8FF99F" w14:textId="77777777" w:rsidR="00F52AF4" w:rsidRPr="00FA1BA0" w:rsidRDefault="00F52AF4"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813FD" w14:textId="77777777" w:rsidR="00F52AF4" w:rsidRPr="00864746" w:rsidRDefault="00F52AF4" w:rsidP="000E66E4">
            <w:pPr>
              <w:rPr>
                <w:rFonts w:eastAsia="Batang"/>
                <w:szCs w:val="20"/>
              </w:rPr>
            </w:pPr>
            <w:r>
              <w:rPr>
                <w:rFonts w:eastAsia="Batang"/>
                <w:szCs w:val="20"/>
              </w:rPr>
              <w:t>0..*</w:t>
            </w:r>
          </w:p>
        </w:tc>
      </w:tr>
      <w:tr w:rsidR="00F52AF4" w:rsidRPr="00864746" w14:paraId="7A5B5179"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4E1FFD5E" w14:textId="77777777" w:rsidR="00F52AF4" w:rsidRPr="00FA1BA0" w:rsidRDefault="00F52AF4" w:rsidP="000E66E4">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C47EF18" w14:textId="77777777" w:rsidR="00F52AF4" w:rsidRPr="00C9666E" w:rsidRDefault="00F52AF4" w:rsidP="000E66E4">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EAC2D6F" w14:textId="77777777" w:rsidR="00F52AF4" w:rsidRDefault="00F52AF4" w:rsidP="000E66E4">
            <w:pPr>
              <w:rPr>
                <w:rFonts w:cs="Arial"/>
                <w:szCs w:val="20"/>
              </w:rPr>
            </w:pPr>
            <w:r>
              <w:rPr>
                <w:rFonts w:cs="Arial"/>
                <w:szCs w:val="20"/>
              </w:rPr>
              <w:t xml:space="preserve">ID för ytterligare deltagare utöver det som anges i (performerRole) vid aktiviteten. </w:t>
            </w:r>
          </w:p>
          <w:p w14:paraId="1E57BA44" w14:textId="77777777" w:rsidR="00F52AF4" w:rsidRDefault="00F52AF4" w:rsidP="000E66E4">
            <w:pPr>
              <w:rPr>
                <w:rFonts w:cs="Arial"/>
                <w:szCs w:val="20"/>
              </w:rPr>
            </w:pPr>
          </w:p>
          <w:p w14:paraId="26918C5C" w14:textId="77777777" w:rsidR="00F52AF4" w:rsidRDefault="00F52AF4" w:rsidP="000E66E4">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38C26E1A" w14:textId="77777777" w:rsidR="00F52AF4" w:rsidRDefault="00F52AF4" w:rsidP="000E66E4">
            <w:pPr>
              <w:rPr>
                <w:szCs w:val="20"/>
              </w:rPr>
            </w:pPr>
          </w:p>
          <w:p w14:paraId="1606BCA1" w14:textId="77777777" w:rsidR="00F52AF4" w:rsidRPr="00FA1BA0" w:rsidRDefault="00F52AF4" w:rsidP="000E66E4">
            <w:pPr>
              <w:rPr>
                <w:rFonts w:cs="Arial"/>
                <w:szCs w:val="20"/>
              </w:rPr>
            </w:pPr>
            <w:r>
              <w:rPr>
                <w:szCs w:val="20"/>
              </w:rPr>
              <w:t>HSAid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B7F3685" w14:textId="77777777" w:rsidR="00F52AF4" w:rsidRPr="00C9666E" w:rsidRDefault="00F52AF4" w:rsidP="000E66E4">
            <w:pPr>
              <w:rPr>
                <w:rFonts w:eastAsia="Batang"/>
                <w:szCs w:val="20"/>
              </w:rPr>
            </w:pPr>
            <w:r>
              <w:rPr>
                <w:rFonts w:eastAsia="Batang"/>
                <w:szCs w:val="20"/>
              </w:rPr>
              <w:lastRenderedPageBreak/>
              <w:t>0..1</w:t>
            </w:r>
          </w:p>
        </w:tc>
      </w:tr>
      <w:tr w:rsidR="00F52AF4" w:rsidRPr="00FA1BA0" w14:paraId="0BF7DA0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C5181E6" w14:textId="77777777" w:rsidR="00F52AF4" w:rsidRPr="00FA1BA0" w:rsidRDefault="00F52AF4" w:rsidP="000E66E4">
            <w:pPr>
              <w:rPr>
                <w:i/>
                <w:szCs w:val="20"/>
                <w:lang w:eastAsia="sv-SE"/>
              </w:rPr>
            </w:pPr>
            <w:r w:rsidRPr="00FA1BA0">
              <w:rPr>
                <w:i/>
                <w:szCs w:val="20"/>
                <w:lang w:eastAsia="sv-SE"/>
              </w:rPr>
              <w:lastRenderedPageBreak/>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DF1209A"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67CC229" w14:textId="77777777" w:rsidR="00F52AF4" w:rsidRPr="00612528" w:rsidRDefault="00F52AF4" w:rsidP="000E66E4">
            <w:pPr>
              <w:rPr>
                <w:i/>
                <w:szCs w:val="20"/>
              </w:rPr>
            </w:pPr>
            <w:r w:rsidRPr="00612528">
              <w:rPr>
                <w:i/>
                <w:szCs w:val="20"/>
              </w:rPr>
              <w:t>Root blir då</w:t>
            </w:r>
          </w:p>
          <w:p w14:paraId="1B316F72" w14:textId="77777777" w:rsidR="00F52AF4" w:rsidRPr="00FA1BA0" w:rsidRDefault="00F52AF4" w:rsidP="000E66E4">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28D2601" w14:textId="77777777" w:rsidR="00F52AF4" w:rsidRPr="00FA1BA0" w:rsidRDefault="00F52AF4" w:rsidP="000E66E4">
            <w:pPr>
              <w:rPr>
                <w:rFonts w:eastAsia="Batang"/>
                <w:i/>
                <w:szCs w:val="20"/>
              </w:rPr>
            </w:pPr>
            <w:r w:rsidRPr="00FA1BA0">
              <w:rPr>
                <w:rFonts w:eastAsia="Batang"/>
                <w:i/>
                <w:szCs w:val="20"/>
              </w:rPr>
              <w:t>1</w:t>
            </w:r>
          </w:p>
        </w:tc>
      </w:tr>
      <w:tr w:rsidR="00F52AF4" w:rsidRPr="00FA1BA0" w14:paraId="77A9565C"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E749E21" w14:textId="77777777" w:rsidR="00F52AF4" w:rsidRPr="00FA1BA0" w:rsidRDefault="00F52AF4" w:rsidP="000E66E4">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AE3326E"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91262A8" w14:textId="77777777" w:rsidR="00F52AF4" w:rsidRPr="00FA1BA0" w:rsidRDefault="00F52AF4" w:rsidP="000E66E4">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15F7F73" w14:textId="77777777" w:rsidR="00F52AF4" w:rsidRPr="00FA1BA0" w:rsidRDefault="00F52AF4" w:rsidP="000E66E4">
            <w:pPr>
              <w:rPr>
                <w:rFonts w:eastAsia="Batang"/>
                <w:i/>
                <w:szCs w:val="20"/>
              </w:rPr>
            </w:pPr>
            <w:r w:rsidRPr="00FA1BA0">
              <w:rPr>
                <w:rFonts w:eastAsia="Batang"/>
                <w:i/>
                <w:szCs w:val="20"/>
              </w:rPr>
              <w:t>1</w:t>
            </w:r>
          </w:p>
        </w:tc>
      </w:tr>
      <w:tr w:rsidR="00F52AF4" w:rsidRPr="00864746" w14:paraId="4DDF79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66303BB" w14:textId="77777777" w:rsidR="00F52AF4" w:rsidRPr="00FA1BA0" w:rsidRDefault="00F52AF4" w:rsidP="000E66E4">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F92DD9A" w14:textId="77777777" w:rsidR="00F52AF4" w:rsidRPr="00FA1BA0" w:rsidRDefault="00F52AF4" w:rsidP="000E66E4">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04C070F" w14:textId="77777777" w:rsidR="00F52AF4" w:rsidRPr="00FA1BA0" w:rsidRDefault="00F52AF4" w:rsidP="000E66E4">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FB78112" w14:textId="77777777" w:rsidR="00F52AF4" w:rsidRPr="00FA1BA0" w:rsidRDefault="00F52AF4" w:rsidP="000E66E4">
            <w:pPr>
              <w:rPr>
                <w:rFonts w:eastAsia="Batang"/>
                <w:szCs w:val="20"/>
              </w:rPr>
            </w:pPr>
            <w:r w:rsidRPr="00FA1BA0">
              <w:rPr>
                <w:rFonts w:eastAsia="Batang"/>
                <w:szCs w:val="20"/>
              </w:rPr>
              <w:t>1</w:t>
            </w:r>
          </w:p>
        </w:tc>
      </w:tr>
      <w:tr w:rsidR="00F52AF4" w:rsidRPr="00735584" w14:paraId="04976AE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13EC45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00001BF"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B4FCDB0" w14:textId="77777777" w:rsidR="00F52AF4" w:rsidRPr="00735584" w:rsidRDefault="00F52AF4" w:rsidP="000E66E4">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0F928F7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649DA4EE"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FEC039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C53A1F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F7A155E" w14:textId="77777777" w:rsidR="00F52AF4" w:rsidRPr="00735584" w:rsidRDefault="00F52AF4" w:rsidP="000E66E4">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992824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348182A0"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0ECD19F4"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6D6950C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7C4D93EC" w14:textId="77777777" w:rsidR="00F52AF4" w:rsidRPr="00735584" w:rsidRDefault="00F52AF4" w:rsidP="000E66E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730C1A4" w14:textId="77777777" w:rsidR="00F52AF4" w:rsidRPr="00735584" w:rsidRDefault="00F52AF4" w:rsidP="000E66E4">
            <w:pPr>
              <w:rPr>
                <w:rFonts w:eastAsia="Batang"/>
                <w:i/>
                <w:szCs w:val="20"/>
              </w:rPr>
            </w:pPr>
            <w:r w:rsidRPr="00735584">
              <w:rPr>
                <w:rFonts w:eastAsia="Batang"/>
                <w:i/>
                <w:szCs w:val="20"/>
              </w:rPr>
              <w:t>0..1</w:t>
            </w:r>
          </w:p>
        </w:tc>
      </w:tr>
      <w:tr w:rsidR="00F52AF4" w:rsidRPr="00735584" w14:paraId="711E7FCA"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677D09F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42F53542"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408F29A" w14:textId="77777777" w:rsidR="00F52AF4" w:rsidRPr="00735584" w:rsidRDefault="00F52AF4" w:rsidP="000E66E4">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64FDEAD" w14:textId="77777777" w:rsidR="00F52AF4" w:rsidRPr="00735584" w:rsidRDefault="00F52AF4" w:rsidP="000E66E4">
            <w:pPr>
              <w:rPr>
                <w:rFonts w:eastAsia="Batang"/>
                <w:i/>
                <w:szCs w:val="20"/>
              </w:rPr>
            </w:pPr>
            <w:r w:rsidRPr="00735584">
              <w:rPr>
                <w:rFonts w:eastAsia="Batang"/>
                <w:i/>
                <w:szCs w:val="20"/>
              </w:rPr>
              <w:t>0..1</w:t>
            </w:r>
          </w:p>
        </w:tc>
      </w:tr>
      <w:tr w:rsidR="00F52AF4" w:rsidRPr="00735584" w14:paraId="2C6837C5"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A196CC8"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C6F0CFE"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B527265" w14:textId="77777777" w:rsidR="00F52AF4" w:rsidRPr="00735584" w:rsidRDefault="00F52AF4" w:rsidP="000E66E4">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4FB6BED" w14:textId="77777777" w:rsidR="00F52AF4" w:rsidRPr="00735584" w:rsidRDefault="00F52AF4" w:rsidP="000E66E4">
            <w:pPr>
              <w:rPr>
                <w:rFonts w:eastAsia="Batang"/>
                <w:i/>
                <w:szCs w:val="20"/>
              </w:rPr>
            </w:pPr>
            <w:r w:rsidRPr="00735584">
              <w:rPr>
                <w:rFonts w:eastAsia="Batang"/>
                <w:i/>
                <w:szCs w:val="20"/>
              </w:rPr>
              <w:t>0..1</w:t>
            </w:r>
          </w:p>
        </w:tc>
      </w:tr>
      <w:tr w:rsidR="00F52AF4" w:rsidRPr="008345BA" w14:paraId="5E2C96A5" w14:textId="77777777" w:rsidTr="000E66E4">
        <w:tc>
          <w:tcPr>
            <w:tcW w:w="2474" w:type="dxa"/>
          </w:tcPr>
          <w:p w14:paraId="35303DC9" w14:textId="77777777" w:rsidR="00F52AF4" w:rsidRPr="008345BA" w:rsidRDefault="00F52AF4" w:rsidP="000E66E4">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Pr>
                <w:szCs w:val="20"/>
                <w:lang w:eastAsia="sv-SE"/>
              </w:rPr>
              <w:t>roleCode</w:t>
            </w:r>
          </w:p>
        </w:tc>
        <w:tc>
          <w:tcPr>
            <w:tcW w:w="2506" w:type="dxa"/>
          </w:tcPr>
          <w:p w14:paraId="16BF0ADC" w14:textId="77777777" w:rsidR="00F52AF4" w:rsidRPr="008345BA" w:rsidRDefault="00F52AF4" w:rsidP="000E66E4">
            <w:pPr>
              <w:rPr>
                <w:rFonts w:eastAsia="Batang"/>
                <w:szCs w:val="20"/>
              </w:rPr>
            </w:pPr>
            <w:r w:rsidRPr="008345BA">
              <w:rPr>
                <w:rFonts w:eastAsia="Batang"/>
                <w:szCs w:val="20"/>
              </w:rPr>
              <w:t>CVType</w:t>
            </w:r>
          </w:p>
        </w:tc>
        <w:tc>
          <w:tcPr>
            <w:tcW w:w="2925" w:type="dxa"/>
          </w:tcPr>
          <w:p w14:paraId="3A104E4C" w14:textId="77777777" w:rsidR="00F52AF4" w:rsidRPr="008345BA" w:rsidRDefault="00F52AF4" w:rsidP="000E66E4">
            <w:pPr>
              <w:rPr>
                <w:szCs w:val="20"/>
              </w:rPr>
            </w:pPr>
            <w:r w:rsidRPr="008345BA">
              <w:rPr>
                <w:szCs w:val="20"/>
              </w:rPr>
              <w:t>Beskriver utförarens roll.</w:t>
            </w:r>
          </w:p>
        </w:tc>
        <w:tc>
          <w:tcPr>
            <w:tcW w:w="1617" w:type="dxa"/>
          </w:tcPr>
          <w:p w14:paraId="1E98922D" w14:textId="77777777" w:rsidR="00F52AF4" w:rsidRPr="008345BA" w:rsidRDefault="00F52AF4" w:rsidP="000E66E4">
            <w:pPr>
              <w:rPr>
                <w:rFonts w:eastAsia="Batang"/>
                <w:szCs w:val="20"/>
              </w:rPr>
            </w:pPr>
            <w:r w:rsidRPr="008345BA">
              <w:rPr>
                <w:rFonts w:eastAsia="Batang"/>
                <w:szCs w:val="20"/>
              </w:rPr>
              <w:t>1</w:t>
            </w:r>
          </w:p>
        </w:tc>
      </w:tr>
      <w:tr w:rsidR="00F52AF4" w:rsidRPr="000B3601" w14:paraId="212B85E5" w14:textId="77777777" w:rsidTr="000E66E4">
        <w:tc>
          <w:tcPr>
            <w:tcW w:w="2474" w:type="dxa"/>
            <w:tcBorders>
              <w:top w:val="single" w:sz="4" w:space="0" w:color="auto"/>
              <w:left w:val="single" w:sz="4" w:space="0" w:color="auto"/>
              <w:bottom w:val="single" w:sz="4" w:space="0" w:color="auto"/>
              <w:right w:val="single" w:sz="4" w:space="0" w:color="auto"/>
            </w:tcBorders>
          </w:tcPr>
          <w:p w14:paraId="6F9C3106"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11A16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69A762" w14:textId="77777777" w:rsidR="00F52AF4" w:rsidRPr="000B3601" w:rsidRDefault="00F52AF4" w:rsidP="000E66E4">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594758EE"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013958A0" w14:textId="77777777" w:rsidTr="000E66E4">
        <w:tc>
          <w:tcPr>
            <w:tcW w:w="2474" w:type="dxa"/>
            <w:tcBorders>
              <w:top w:val="single" w:sz="4" w:space="0" w:color="auto"/>
              <w:left w:val="single" w:sz="4" w:space="0" w:color="auto"/>
              <w:bottom w:val="single" w:sz="4" w:space="0" w:color="auto"/>
              <w:right w:val="single" w:sz="4" w:space="0" w:color="auto"/>
            </w:tcBorders>
          </w:tcPr>
          <w:p w14:paraId="1DBC5718"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D65F05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C1EB0F" w14:textId="77777777" w:rsidR="00F52AF4" w:rsidRDefault="00F52AF4" w:rsidP="000E66E4">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6C6373CA" w14:textId="77777777" w:rsidR="00F52AF4" w:rsidRDefault="00F52AF4" w:rsidP="000E66E4">
            <w:pPr>
              <w:rPr>
                <w:i/>
                <w:szCs w:val="20"/>
              </w:rPr>
            </w:pPr>
          </w:p>
          <w:p w14:paraId="3E5E0851" w14:textId="77777777" w:rsidR="00F52AF4" w:rsidRPr="00485475" w:rsidRDefault="00F52AF4" w:rsidP="000E66E4">
            <w:pPr>
              <w:rPr>
                <w:rFonts w:eastAsia="Times New Roman" w:cs="Arial"/>
                <w:i/>
                <w:color w:val="000000"/>
                <w:szCs w:val="20"/>
                <w:lang w:eastAsia="sv-SE"/>
              </w:rPr>
            </w:pPr>
            <w:r>
              <w:rPr>
                <w:i/>
                <w:szCs w:val="20"/>
              </w:rPr>
              <w:t>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3871CFB0"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2D6F6D8E" w14:textId="77777777" w:rsidTr="000E66E4">
        <w:tc>
          <w:tcPr>
            <w:tcW w:w="2474" w:type="dxa"/>
            <w:tcBorders>
              <w:top w:val="single" w:sz="4" w:space="0" w:color="auto"/>
              <w:left w:val="single" w:sz="4" w:space="0" w:color="auto"/>
              <w:bottom w:val="single" w:sz="4" w:space="0" w:color="auto"/>
              <w:right w:val="single" w:sz="4" w:space="0" w:color="auto"/>
            </w:tcBorders>
          </w:tcPr>
          <w:p w14:paraId="1009A2C2" w14:textId="77777777" w:rsidR="00F52AF4" w:rsidRPr="000B3601" w:rsidRDefault="00F52AF4" w:rsidP="000E66E4">
            <w:pPr>
              <w:rPr>
                <w:i/>
                <w:szCs w:val="20"/>
                <w:lang w:eastAsia="sv-SE"/>
              </w:rPr>
            </w:pPr>
            <w:r>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CB59B8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1C9872" w14:textId="77777777" w:rsidR="00F52AF4" w:rsidRPr="000B3601" w:rsidRDefault="00F52AF4" w:rsidP="000E66E4">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A111C16" w14:textId="77777777" w:rsidR="00F52AF4" w:rsidRPr="000B3601" w:rsidRDefault="00F52AF4" w:rsidP="000E66E4">
            <w:pPr>
              <w:rPr>
                <w:rFonts w:eastAsia="Batang"/>
                <w:i/>
                <w:szCs w:val="20"/>
              </w:rPr>
            </w:pPr>
            <w:r w:rsidRPr="000B3601">
              <w:rPr>
                <w:rFonts w:eastAsia="Batang"/>
                <w:i/>
                <w:szCs w:val="20"/>
              </w:rPr>
              <w:t>0..1</w:t>
            </w:r>
          </w:p>
        </w:tc>
      </w:tr>
      <w:tr w:rsidR="00F52AF4" w:rsidRPr="000B3601" w14:paraId="0515D695" w14:textId="77777777" w:rsidTr="000E66E4">
        <w:tc>
          <w:tcPr>
            <w:tcW w:w="2474" w:type="dxa"/>
            <w:tcBorders>
              <w:top w:val="single" w:sz="4" w:space="0" w:color="auto"/>
              <w:left w:val="single" w:sz="4" w:space="0" w:color="auto"/>
              <w:bottom w:val="single" w:sz="4" w:space="0" w:color="auto"/>
              <w:right w:val="single" w:sz="4" w:space="0" w:color="auto"/>
            </w:tcBorders>
          </w:tcPr>
          <w:p w14:paraId="26CABA34"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4A5619A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2327C8" w14:textId="77777777" w:rsidR="00F52AF4" w:rsidRPr="000B3601" w:rsidRDefault="00F52AF4" w:rsidP="000E66E4">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BA171F" w14:textId="77777777" w:rsidR="00F52AF4" w:rsidRPr="000B3601" w:rsidRDefault="00F52AF4" w:rsidP="000E66E4">
            <w:pPr>
              <w:rPr>
                <w:rFonts w:eastAsia="Batang"/>
                <w:i/>
                <w:szCs w:val="20"/>
              </w:rPr>
            </w:pPr>
            <w:r w:rsidRPr="000B3601">
              <w:rPr>
                <w:rFonts w:eastAsia="Batang"/>
                <w:i/>
                <w:szCs w:val="20"/>
              </w:rPr>
              <w:t>0..1</w:t>
            </w:r>
          </w:p>
        </w:tc>
      </w:tr>
      <w:tr w:rsidR="00F52AF4" w:rsidRPr="000B3601" w14:paraId="2BAA8E58" w14:textId="77777777" w:rsidTr="000E66E4">
        <w:tc>
          <w:tcPr>
            <w:tcW w:w="2474" w:type="dxa"/>
            <w:tcBorders>
              <w:top w:val="single" w:sz="4" w:space="0" w:color="auto"/>
              <w:left w:val="single" w:sz="4" w:space="0" w:color="auto"/>
              <w:bottom w:val="single" w:sz="4" w:space="0" w:color="auto"/>
              <w:right w:val="single" w:sz="4" w:space="0" w:color="auto"/>
            </w:tcBorders>
          </w:tcPr>
          <w:p w14:paraId="31D5CF32" w14:textId="77777777" w:rsidR="00F52AF4" w:rsidRPr="000B3601" w:rsidRDefault="00F52AF4" w:rsidP="000E66E4">
            <w:pPr>
              <w:rPr>
                <w:i/>
                <w:szCs w:val="20"/>
                <w:lang w:eastAsia="sv-SE"/>
              </w:rPr>
            </w:pPr>
            <w:r w:rsidRPr="000B3601">
              <w:rPr>
                <w:i/>
                <w:szCs w:val="20"/>
                <w:lang w:eastAsia="sv-SE"/>
              </w:rPr>
              <w:lastRenderedPageBreak/>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727A8C6D"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A1493" w14:textId="77777777" w:rsidR="00F52AF4" w:rsidRPr="000B3601" w:rsidRDefault="00F52AF4" w:rsidP="000E66E4">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A449A9" w14:textId="77777777" w:rsidR="00F52AF4" w:rsidRPr="000B3601" w:rsidRDefault="00F52AF4" w:rsidP="000E66E4">
            <w:pPr>
              <w:rPr>
                <w:rFonts w:eastAsia="Batang"/>
                <w:i/>
                <w:szCs w:val="20"/>
              </w:rPr>
            </w:pPr>
            <w:r w:rsidRPr="000B3601">
              <w:rPr>
                <w:rFonts w:eastAsia="Batang"/>
                <w:i/>
                <w:szCs w:val="20"/>
              </w:rPr>
              <w:t>0..1</w:t>
            </w:r>
          </w:p>
        </w:tc>
      </w:tr>
      <w:tr w:rsidR="00F52AF4" w:rsidRPr="00864746" w14:paraId="0EBAB63E" w14:textId="77777777" w:rsidTr="000E66E4">
        <w:tc>
          <w:tcPr>
            <w:tcW w:w="2474" w:type="dxa"/>
            <w:shd w:val="clear" w:color="auto" w:fill="D9D9D9" w:themeFill="background1" w:themeFillShade="D9"/>
          </w:tcPr>
          <w:p w14:paraId="4923976A" w14:textId="77777777" w:rsidR="00F52AF4" w:rsidRPr="00C9666E" w:rsidRDefault="00F52AF4" w:rsidP="000E66E4">
            <w:pPr>
              <w:rPr>
                <w:rFonts w:eastAsia="Batang"/>
                <w:szCs w:val="20"/>
              </w:rPr>
            </w:pPr>
            <w:r>
              <w:rPr>
                <w:szCs w:val="20"/>
                <w:lang w:eastAsia="sv-SE"/>
              </w:rPr>
              <w:t>device</w:t>
            </w:r>
          </w:p>
        </w:tc>
        <w:tc>
          <w:tcPr>
            <w:tcW w:w="2506" w:type="dxa"/>
            <w:shd w:val="clear" w:color="auto" w:fill="D9D9D9" w:themeFill="background1" w:themeFillShade="D9"/>
          </w:tcPr>
          <w:p w14:paraId="7574A85A" w14:textId="77777777" w:rsidR="00F52AF4" w:rsidRPr="00C9666E" w:rsidRDefault="00F52AF4" w:rsidP="000E66E4">
            <w:pPr>
              <w:rPr>
                <w:rFonts w:eastAsia="Batang"/>
                <w:szCs w:val="20"/>
              </w:rPr>
            </w:pPr>
            <w:r w:rsidRPr="00C9666E">
              <w:rPr>
                <w:rFonts w:eastAsia="Batang"/>
                <w:szCs w:val="20"/>
              </w:rPr>
              <w:t>DeviceType</w:t>
            </w:r>
          </w:p>
        </w:tc>
        <w:tc>
          <w:tcPr>
            <w:tcW w:w="2925" w:type="dxa"/>
            <w:shd w:val="clear" w:color="auto" w:fill="D9D9D9" w:themeFill="background1" w:themeFillShade="D9"/>
          </w:tcPr>
          <w:p w14:paraId="176B85A6" w14:textId="77777777" w:rsidR="00F52AF4" w:rsidRPr="00864746" w:rsidRDefault="00F52AF4" w:rsidP="000E66E4">
            <w:pPr>
              <w:rPr>
                <w:rFonts w:eastAsia="Batang"/>
                <w:szCs w:val="20"/>
              </w:rPr>
            </w:pPr>
          </w:p>
        </w:tc>
        <w:tc>
          <w:tcPr>
            <w:tcW w:w="1617" w:type="dxa"/>
            <w:shd w:val="clear" w:color="auto" w:fill="D9D9D9" w:themeFill="background1" w:themeFillShade="D9"/>
          </w:tcPr>
          <w:p w14:paraId="12F2FC03" w14:textId="77777777" w:rsidR="00F52AF4" w:rsidRPr="00864746" w:rsidRDefault="00F52AF4" w:rsidP="000E66E4">
            <w:pPr>
              <w:rPr>
                <w:rFonts w:eastAsia="Batang"/>
                <w:szCs w:val="20"/>
              </w:rPr>
            </w:pPr>
            <w:r w:rsidRPr="00864746">
              <w:rPr>
                <w:rFonts w:eastAsia="Batang"/>
                <w:szCs w:val="20"/>
              </w:rPr>
              <w:t>0..1</w:t>
            </w:r>
          </w:p>
        </w:tc>
      </w:tr>
      <w:tr w:rsidR="00F52AF4" w:rsidRPr="00D96D4F" w14:paraId="26768FA9" w14:textId="77777777" w:rsidTr="000E66E4">
        <w:tc>
          <w:tcPr>
            <w:tcW w:w="2474" w:type="dxa"/>
          </w:tcPr>
          <w:p w14:paraId="2BEE1003" w14:textId="77777777" w:rsidR="00F52AF4" w:rsidRPr="00C9666E" w:rsidRDefault="00F52AF4" w:rsidP="000E66E4">
            <w:pPr>
              <w:rPr>
                <w:rFonts w:eastAsia="Batang"/>
                <w:szCs w:val="20"/>
              </w:rPr>
            </w:pPr>
            <w:r w:rsidRPr="00C9666E">
              <w:rPr>
                <w:rFonts w:eastAsia="Batang"/>
                <w:szCs w:val="20"/>
              </w:rPr>
              <w:t>../DeviceType.id</w:t>
            </w:r>
          </w:p>
        </w:tc>
        <w:tc>
          <w:tcPr>
            <w:tcW w:w="2506" w:type="dxa"/>
          </w:tcPr>
          <w:p w14:paraId="66E9125D" w14:textId="77777777" w:rsidR="00F52AF4" w:rsidRPr="00C9666E" w:rsidRDefault="00F52AF4" w:rsidP="000E66E4">
            <w:pPr>
              <w:rPr>
                <w:rFonts w:eastAsia="Batang"/>
                <w:szCs w:val="20"/>
              </w:rPr>
            </w:pPr>
            <w:r w:rsidRPr="00C9666E">
              <w:rPr>
                <w:rFonts w:eastAsia="Batang"/>
                <w:szCs w:val="20"/>
              </w:rPr>
              <w:t>IIType</w:t>
            </w:r>
          </w:p>
        </w:tc>
        <w:tc>
          <w:tcPr>
            <w:tcW w:w="2925" w:type="dxa"/>
          </w:tcPr>
          <w:p w14:paraId="16725A5F" w14:textId="77777777" w:rsidR="00F52AF4" w:rsidRPr="00C038EC" w:rsidRDefault="00F52AF4" w:rsidP="000E66E4">
            <w:pPr>
              <w:rPr>
                <w:rFonts w:cs="Arial"/>
                <w:szCs w:val="20"/>
              </w:rPr>
            </w:pPr>
            <w:r>
              <w:rPr>
                <w:rFonts w:cs="Arial"/>
                <w:szCs w:val="20"/>
              </w:rPr>
              <w:t>GTIN nummer följt av kodnummer.</w:t>
            </w:r>
          </w:p>
        </w:tc>
        <w:tc>
          <w:tcPr>
            <w:tcW w:w="1617" w:type="dxa"/>
          </w:tcPr>
          <w:p w14:paraId="3C01A728" w14:textId="77777777" w:rsidR="00F52AF4" w:rsidRPr="00C9666E" w:rsidRDefault="00F52AF4" w:rsidP="000E66E4">
            <w:pPr>
              <w:rPr>
                <w:rFonts w:eastAsia="Batang"/>
                <w:szCs w:val="20"/>
              </w:rPr>
            </w:pPr>
            <w:r w:rsidRPr="00C9666E">
              <w:rPr>
                <w:rFonts w:eastAsia="Batang"/>
                <w:szCs w:val="20"/>
              </w:rPr>
              <w:t>0..1</w:t>
            </w:r>
          </w:p>
        </w:tc>
      </w:tr>
      <w:tr w:rsidR="00F52AF4" w:rsidRPr="00C038EC" w14:paraId="4CA2349C" w14:textId="77777777" w:rsidTr="000E66E4">
        <w:tc>
          <w:tcPr>
            <w:tcW w:w="2474" w:type="dxa"/>
            <w:tcBorders>
              <w:top w:val="single" w:sz="4" w:space="0" w:color="auto"/>
              <w:left w:val="single" w:sz="4" w:space="0" w:color="auto"/>
              <w:bottom w:val="single" w:sz="4" w:space="0" w:color="auto"/>
              <w:right w:val="single" w:sz="4" w:space="0" w:color="auto"/>
            </w:tcBorders>
          </w:tcPr>
          <w:p w14:paraId="2D720FFA" w14:textId="77777777" w:rsidR="00F52AF4" w:rsidRPr="00C038EC" w:rsidRDefault="00F52AF4" w:rsidP="000E66E4">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0BDBAB89"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5065B7" w14:textId="77777777" w:rsidR="00F52AF4" w:rsidRPr="00C038EC" w:rsidRDefault="00F52AF4" w:rsidP="000E66E4">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85AC0C5" w14:textId="77777777" w:rsidR="00F52AF4" w:rsidRPr="00C038EC" w:rsidRDefault="00F52AF4" w:rsidP="000E66E4">
            <w:pPr>
              <w:rPr>
                <w:rFonts w:eastAsia="Batang"/>
                <w:i/>
                <w:szCs w:val="20"/>
              </w:rPr>
            </w:pPr>
            <w:r w:rsidRPr="00C038EC">
              <w:rPr>
                <w:rFonts w:eastAsia="Batang"/>
                <w:i/>
                <w:szCs w:val="20"/>
              </w:rPr>
              <w:t>1</w:t>
            </w:r>
          </w:p>
        </w:tc>
      </w:tr>
      <w:tr w:rsidR="00F52AF4" w:rsidRPr="00C038EC" w14:paraId="35810D8C" w14:textId="77777777" w:rsidTr="000E66E4">
        <w:tc>
          <w:tcPr>
            <w:tcW w:w="2474" w:type="dxa"/>
            <w:tcBorders>
              <w:top w:val="single" w:sz="4" w:space="0" w:color="auto"/>
              <w:left w:val="single" w:sz="4" w:space="0" w:color="auto"/>
              <w:bottom w:val="single" w:sz="4" w:space="0" w:color="auto"/>
              <w:right w:val="single" w:sz="4" w:space="0" w:color="auto"/>
            </w:tcBorders>
          </w:tcPr>
          <w:p w14:paraId="05C92602" w14:textId="77777777" w:rsidR="00F52AF4" w:rsidRPr="00C038EC" w:rsidRDefault="00F52AF4" w:rsidP="000E66E4">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10C3CC55"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8295CC" w14:textId="77777777" w:rsidR="00F52AF4" w:rsidRPr="00C038EC" w:rsidRDefault="00F52AF4" w:rsidP="000E66E4">
            <w:pPr>
              <w:rPr>
                <w:rFonts w:cs="Arial"/>
                <w:i/>
                <w:szCs w:val="20"/>
              </w:rPr>
            </w:pPr>
            <w:r w:rsidRPr="00C038EC">
              <w:rPr>
                <w:rFonts w:cs="Arial"/>
                <w:i/>
                <w:szCs w:val="20"/>
              </w:rPr>
              <w:t xml:space="preserve">Extension sätts till </w:t>
            </w:r>
            <w:r>
              <w:rPr>
                <w:rFonts w:cs="Arial"/>
                <w:i/>
                <w:szCs w:val="20"/>
              </w:rPr>
              <w:t>GTIN</w:t>
            </w:r>
            <w:r w:rsidRPr="00C038EC">
              <w:rPr>
                <w:rFonts w:cs="Arial"/>
                <w:i/>
                <w:szCs w:val="20"/>
              </w:rPr>
              <w:t xml:space="preserve"> nummer.</w:t>
            </w:r>
          </w:p>
        </w:tc>
        <w:tc>
          <w:tcPr>
            <w:tcW w:w="1617" w:type="dxa"/>
            <w:tcBorders>
              <w:top w:val="single" w:sz="4" w:space="0" w:color="auto"/>
              <w:left w:val="single" w:sz="4" w:space="0" w:color="auto"/>
              <w:bottom w:val="single" w:sz="4" w:space="0" w:color="auto"/>
              <w:right w:val="single" w:sz="4" w:space="0" w:color="auto"/>
            </w:tcBorders>
          </w:tcPr>
          <w:p w14:paraId="26B98070" w14:textId="77777777" w:rsidR="00F52AF4" w:rsidRPr="00C038EC" w:rsidRDefault="00F52AF4" w:rsidP="000E66E4">
            <w:pPr>
              <w:rPr>
                <w:rFonts w:eastAsia="Batang"/>
                <w:i/>
                <w:szCs w:val="20"/>
              </w:rPr>
            </w:pPr>
            <w:r w:rsidRPr="00C038EC">
              <w:rPr>
                <w:rFonts w:eastAsia="Batang"/>
                <w:i/>
                <w:szCs w:val="20"/>
              </w:rPr>
              <w:t>1</w:t>
            </w:r>
          </w:p>
        </w:tc>
      </w:tr>
      <w:tr w:rsidR="00F52AF4" w:rsidRPr="00D96D4F" w14:paraId="36F0CC0D" w14:textId="77777777" w:rsidTr="000E66E4">
        <w:tc>
          <w:tcPr>
            <w:tcW w:w="2474" w:type="dxa"/>
          </w:tcPr>
          <w:p w14:paraId="32F18AED" w14:textId="77777777" w:rsidR="00F52AF4" w:rsidRPr="00B75512" w:rsidRDefault="00F52AF4" w:rsidP="000E66E4">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776B827B" w14:textId="77777777" w:rsidR="00F52AF4" w:rsidRPr="00B75512" w:rsidRDefault="00F52AF4" w:rsidP="000E66E4">
            <w:pPr>
              <w:rPr>
                <w:rFonts w:eastAsia="Batang"/>
                <w:szCs w:val="20"/>
                <w:lang w:val="en-GB"/>
              </w:rPr>
            </w:pPr>
            <w:r>
              <w:rPr>
                <w:rFonts w:eastAsia="Batang"/>
                <w:szCs w:val="20"/>
                <w:lang w:val="en-GB"/>
              </w:rPr>
              <w:t>CVType</w:t>
            </w:r>
          </w:p>
        </w:tc>
        <w:tc>
          <w:tcPr>
            <w:tcW w:w="2925" w:type="dxa"/>
          </w:tcPr>
          <w:p w14:paraId="7279A776" w14:textId="77777777" w:rsidR="00F52AF4" w:rsidRPr="00091F1D" w:rsidRDefault="00F52AF4" w:rsidP="000E66E4">
            <w:pPr>
              <w:rPr>
                <w:rFonts w:cs="Arial"/>
              </w:rPr>
            </w:pPr>
            <w:r w:rsidRPr="00091F1D">
              <w:rPr>
                <w:rFonts w:cs="Arial"/>
                <w:szCs w:val="20"/>
              </w:rPr>
              <w:t>Det kodade värdet anger vilken typ av apparat det gäller.</w:t>
            </w:r>
          </w:p>
          <w:p w14:paraId="401A4098" w14:textId="77777777" w:rsidR="00F52AF4" w:rsidRPr="00091F1D" w:rsidRDefault="00F52AF4" w:rsidP="000E66E4">
            <w:pPr>
              <w:rPr>
                <w:rFonts w:cs="Arial"/>
              </w:rPr>
            </w:pPr>
          </w:p>
        </w:tc>
        <w:tc>
          <w:tcPr>
            <w:tcW w:w="1617" w:type="dxa"/>
          </w:tcPr>
          <w:p w14:paraId="4A2CE242" w14:textId="77777777" w:rsidR="00F52AF4" w:rsidRPr="00D96D4F" w:rsidRDefault="00F52AF4" w:rsidP="000E66E4">
            <w:pPr>
              <w:rPr>
                <w:rFonts w:eastAsia="Batang"/>
                <w:szCs w:val="20"/>
                <w:lang w:val="en-US"/>
              </w:rPr>
            </w:pPr>
            <w:r>
              <w:rPr>
                <w:rFonts w:eastAsia="Batang"/>
                <w:szCs w:val="20"/>
                <w:lang w:val="en-US"/>
              </w:rPr>
              <w:t>0..1</w:t>
            </w:r>
          </w:p>
        </w:tc>
      </w:tr>
      <w:tr w:rsidR="00F52AF4" w:rsidRPr="00C038EC" w14:paraId="7328352E" w14:textId="77777777" w:rsidTr="000E66E4">
        <w:tc>
          <w:tcPr>
            <w:tcW w:w="2474" w:type="dxa"/>
            <w:tcBorders>
              <w:top w:val="single" w:sz="4" w:space="0" w:color="auto"/>
              <w:left w:val="single" w:sz="4" w:space="0" w:color="auto"/>
              <w:bottom w:val="single" w:sz="4" w:space="0" w:color="auto"/>
              <w:right w:val="single" w:sz="4" w:space="0" w:color="auto"/>
            </w:tcBorders>
          </w:tcPr>
          <w:p w14:paraId="4ED0F2E7"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1035C23"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8F28AD9" w14:textId="77777777" w:rsidR="00F52AF4" w:rsidRPr="00C038EC" w:rsidRDefault="00F52AF4" w:rsidP="000E66E4">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4BC58265" w14:textId="77777777" w:rsidR="00F52AF4" w:rsidRPr="00C038EC" w:rsidRDefault="00F52AF4" w:rsidP="000E66E4">
            <w:pPr>
              <w:rPr>
                <w:rFonts w:eastAsia="Batang"/>
                <w:i/>
                <w:szCs w:val="20"/>
                <w:lang w:val="en-US"/>
              </w:rPr>
            </w:pPr>
            <w:r w:rsidRPr="00C038EC">
              <w:rPr>
                <w:rFonts w:eastAsia="Batang"/>
                <w:i/>
                <w:szCs w:val="20"/>
                <w:lang w:val="en-US"/>
              </w:rPr>
              <w:t>1</w:t>
            </w:r>
          </w:p>
        </w:tc>
      </w:tr>
      <w:tr w:rsidR="00F52AF4" w:rsidRPr="00C038EC" w14:paraId="02E19C99" w14:textId="77777777" w:rsidTr="000E66E4">
        <w:tc>
          <w:tcPr>
            <w:tcW w:w="2474" w:type="dxa"/>
            <w:tcBorders>
              <w:top w:val="single" w:sz="4" w:space="0" w:color="auto"/>
              <w:left w:val="single" w:sz="4" w:space="0" w:color="auto"/>
              <w:bottom w:val="single" w:sz="4" w:space="0" w:color="auto"/>
              <w:right w:val="single" w:sz="4" w:space="0" w:color="auto"/>
            </w:tcBorders>
          </w:tcPr>
          <w:p w14:paraId="688D1367" w14:textId="77777777" w:rsidR="00F52AF4" w:rsidRPr="007C05D8" w:rsidRDefault="00F52AF4" w:rsidP="000E66E4">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072E53A0" w14:textId="77777777" w:rsidR="00F52AF4" w:rsidRPr="007C05D8" w:rsidRDefault="00F52AF4" w:rsidP="000E66E4">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4AE89C" w14:textId="77777777" w:rsidR="00F52AF4" w:rsidRPr="007C05D8" w:rsidRDefault="00F52AF4" w:rsidP="000E66E4">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2FCA6717" w14:textId="77777777" w:rsidR="00F52AF4" w:rsidRPr="00C038EC" w:rsidRDefault="00F52AF4" w:rsidP="000E66E4">
            <w:pPr>
              <w:rPr>
                <w:rFonts w:eastAsia="Batang"/>
                <w:i/>
                <w:szCs w:val="20"/>
                <w:lang w:val="en-US"/>
              </w:rPr>
            </w:pPr>
            <w:r w:rsidRPr="007C05D8">
              <w:rPr>
                <w:rFonts w:eastAsia="Batang"/>
                <w:i/>
                <w:szCs w:val="20"/>
                <w:lang w:val="en-US"/>
              </w:rPr>
              <w:t>1</w:t>
            </w:r>
          </w:p>
        </w:tc>
      </w:tr>
      <w:tr w:rsidR="00F52AF4" w:rsidRPr="00C038EC" w14:paraId="59797B04" w14:textId="77777777" w:rsidTr="000E66E4">
        <w:tc>
          <w:tcPr>
            <w:tcW w:w="2474" w:type="dxa"/>
            <w:tcBorders>
              <w:top w:val="single" w:sz="4" w:space="0" w:color="auto"/>
              <w:left w:val="single" w:sz="4" w:space="0" w:color="auto"/>
              <w:bottom w:val="single" w:sz="4" w:space="0" w:color="auto"/>
              <w:right w:val="single" w:sz="4" w:space="0" w:color="auto"/>
            </w:tcBorders>
          </w:tcPr>
          <w:p w14:paraId="244158C0"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79F675F2"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17BE98" w14:textId="77777777" w:rsidR="00F52AF4" w:rsidRPr="00C038EC" w:rsidRDefault="00F52AF4" w:rsidP="000E66E4">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F7CCD2"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3FCA198A" w14:textId="77777777" w:rsidTr="000E66E4">
        <w:tc>
          <w:tcPr>
            <w:tcW w:w="2474" w:type="dxa"/>
            <w:tcBorders>
              <w:top w:val="single" w:sz="4" w:space="0" w:color="auto"/>
              <w:left w:val="single" w:sz="4" w:space="0" w:color="auto"/>
              <w:bottom w:val="single" w:sz="4" w:space="0" w:color="auto"/>
              <w:right w:val="single" w:sz="4" w:space="0" w:color="auto"/>
            </w:tcBorders>
          </w:tcPr>
          <w:p w14:paraId="2471236B"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236886FB"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0F0D1E" w14:textId="77777777" w:rsidR="00F52AF4" w:rsidRPr="00C038EC" w:rsidRDefault="00F52AF4" w:rsidP="000E66E4">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77321B"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6C78D955" w14:textId="77777777" w:rsidTr="000E66E4">
        <w:tc>
          <w:tcPr>
            <w:tcW w:w="2474" w:type="dxa"/>
            <w:tcBorders>
              <w:top w:val="single" w:sz="4" w:space="0" w:color="auto"/>
              <w:left w:val="single" w:sz="4" w:space="0" w:color="auto"/>
              <w:bottom w:val="single" w:sz="4" w:space="0" w:color="auto"/>
              <w:right w:val="single" w:sz="4" w:space="0" w:color="auto"/>
            </w:tcBorders>
          </w:tcPr>
          <w:p w14:paraId="474293E8"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030FDC7"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84949B" w14:textId="77777777" w:rsidR="00F52AF4" w:rsidRPr="00C038EC" w:rsidRDefault="00F52AF4" w:rsidP="000E66E4">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45EBEE" w14:textId="77777777" w:rsidR="00F52AF4" w:rsidRPr="009B5733" w:rsidRDefault="00F52AF4" w:rsidP="000E66E4">
            <w:pPr>
              <w:rPr>
                <w:rFonts w:eastAsia="Batang"/>
                <w:i/>
                <w:szCs w:val="20"/>
              </w:rPr>
            </w:pPr>
            <w:r w:rsidRPr="009B5733">
              <w:rPr>
                <w:rFonts w:eastAsia="Batang"/>
                <w:i/>
                <w:szCs w:val="20"/>
              </w:rPr>
              <w:t>0..1</w:t>
            </w:r>
          </w:p>
        </w:tc>
      </w:tr>
      <w:tr w:rsidR="00F52AF4" w:rsidRPr="00D96D4F" w14:paraId="6FFAE6D3" w14:textId="77777777" w:rsidTr="000E66E4">
        <w:tc>
          <w:tcPr>
            <w:tcW w:w="2474" w:type="dxa"/>
          </w:tcPr>
          <w:p w14:paraId="733683D8" w14:textId="77777777" w:rsidR="00F52AF4" w:rsidRPr="009B5733" w:rsidRDefault="00F52AF4" w:rsidP="000E66E4">
            <w:pPr>
              <w:rPr>
                <w:rFonts w:eastAsia="Batang"/>
                <w:szCs w:val="20"/>
              </w:rPr>
            </w:pPr>
            <w:r w:rsidRPr="009B5733">
              <w:rPr>
                <w:rFonts w:eastAsia="Batang"/>
                <w:szCs w:val="20"/>
              </w:rPr>
              <w:t>../DeviceType.manufacturereModelName</w:t>
            </w:r>
          </w:p>
        </w:tc>
        <w:tc>
          <w:tcPr>
            <w:tcW w:w="2506" w:type="dxa"/>
          </w:tcPr>
          <w:p w14:paraId="0D6CD9F3" w14:textId="77777777" w:rsidR="00F52AF4" w:rsidRPr="009B5733" w:rsidRDefault="00F52AF4" w:rsidP="000E66E4">
            <w:pPr>
              <w:rPr>
                <w:rFonts w:eastAsia="Batang"/>
                <w:szCs w:val="20"/>
              </w:rPr>
            </w:pPr>
            <w:r w:rsidRPr="009B5733">
              <w:rPr>
                <w:rFonts w:eastAsia="Batang"/>
                <w:szCs w:val="20"/>
              </w:rPr>
              <w:t>String</w:t>
            </w:r>
          </w:p>
        </w:tc>
        <w:tc>
          <w:tcPr>
            <w:tcW w:w="2925" w:type="dxa"/>
          </w:tcPr>
          <w:p w14:paraId="23F20915" w14:textId="77777777" w:rsidR="00F52AF4" w:rsidRPr="00091F1D" w:rsidRDefault="00F52AF4" w:rsidP="000E66E4">
            <w:pPr>
              <w:rPr>
                <w:rFonts w:eastAsia="Batang"/>
                <w:szCs w:val="20"/>
              </w:rPr>
            </w:pPr>
            <w:r w:rsidRPr="00091F1D">
              <w:rPr>
                <w:rFonts w:cs="Arial"/>
                <w:szCs w:val="20"/>
              </w:rPr>
              <w:t>Tillverkarens benämning på modellnamnet.</w:t>
            </w:r>
          </w:p>
        </w:tc>
        <w:tc>
          <w:tcPr>
            <w:tcW w:w="1617" w:type="dxa"/>
          </w:tcPr>
          <w:p w14:paraId="17534140" w14:textId="77777777" w:rsidR="00F52AF4" w:rsidRPr="009B5733" w:rsidRDefault="00F52AF4" w:rsidP="000E66E4">
            <w:pPr>
              <w:rPr>
                <w:rFonts w:eastAsia="Batang"/>
                <w:szCs w:val="20"/>
              </w:rPr>
            </w:pPr>
            <w:r w:rsidRPr="009B5733">
              <w:rPr>
                <w:rFonts w:eastAsia="Batang"/>
                <w:szCs w:val="20"/>
              </w:rPr>
              <w:t>0..1</w:t>
            </w:r>
          </w:p>
        </w:tc>
      </w:tr>
      <w:tr w:rsidR="00F52AF4" w:rsidRPr="008345BA" w14:paraId="270A91BB" w14:textId="77777777" w:rsidTr="000E66E4">
        <w:tc>
          <w:tcPr>
            <w:tcW w:w="2474" w:type="dxa"/>
            <w:shd w:val="clear" w:color="auto" w:fill="D9D9D9" w:themeFill="background1" w:themeFillShade="D9"/>
          </w:tcPr>
          <w:p w14:paraId="07761DCC" w14:textId="77777777" w:rsidR="00F52AF4" w:rsidRPr="008345BA" w:rsidRDefault="00F52AF4" w:rsidP="000E66E4">
            <w:pPr>
              <w:rPr>
                <w:lang w:val="en-GB"/>
              </w:rPr>
            </w:pPr>
            <w:r w:rsidRPr="008345BA">
              <w:rPr>
                <w:lang w:eastAsia="sv-SE"/>
              </w:rPr>
              <w:t>Location</w:t>
            </w:r>
          </w:p>
        </w:tc>
        <w:tc>
          <w:tcPr>
            <w:tcW w:w="2506" w:type="dxa"/>
            <w:shd w:val="clear" w:color="auto" w:fill="D9D9D9" w:themeFill="background1" w:themeFillShade="D9"/>
          </w:tcPr>
          <w:p w14:paraId="5961D960" w14:textId="77777777" w:rsidR="00F52AF4" w:rsidRPr="008345BA" w:rsidRDefault="00F52AF4" w:rsidP="000E66E4">
            <w:pPr>
              <w:rPr>
                <w:lang w:val="en-GB"/>
              </w:rPr>
            </w:pPr>
            <w:r w:rsidRPr="008345BA">
              <w:rPr>
                <w:lang w:val="en-GB"/>
              </w:rPr>
              <w:t>LocationType</w:t>
            </w:r>
          </w:p>
        </w:tc>
        <w:tc>
          <w:tcPr>
            <w:tcW w:w="2925" w:type="dxa"/>
            <w:shd w:val="clear" w:color="auto" w:fill="D9D9D9" w:themeFill="background1" w:themeFillShade="D9"/>
          </w:tcPr>
          <w:p w14:paraId="19DD0F8B" w14:textId="77777777" w:rsidR="00F52AF4" w:rsidRPr="008345BA" w:rsidRDefault="00F52AF4" w:rsidP="000E66E4"/>
        </w:tc>
        <w:tc>
          <w:tcPr>
            <w:tcW w:w="1617" w:type="dxa"/>
            <w:shd w:val="clear" w:color="auto" w:fill="D9D9D9" w:themeFill="background1" w:themeFillShade="D9"/>
          </w:tcPr>
          <w:p w14:paraId="50AA0EE7" w14:textId="77777777" w:rsidR="00F52AF4" w:rsidRPr="008345BA" w:rsidRDefault="00F52AF4" w:rsidP="000E66E4">
            <w:r w:rsidRPr="008345BA">
              <w:t>0..1</w:t>
            </w:r>
          </w:p>
        </w:tc>
      </w:tr>
      <w:tr w:rsidR="00F52AF4" w:rsidRPr="008345BA" w14:paraId="5B4383A5" w14:textId="77777777" w:rsidTr="000E66E4">
        <w:tc>
          <w:tcPr>
            <w:tcW w:w="2474" w:type="dxa"/>
          </w:tcPr>
          <w:p w14:paraId="5B85764B" w14:textId="77777777" w:rsidR="00F52AF4" w:rsidRPr="00894EEA" w:rsidRDefault="00F52AF4" w:rsidP="000E66E4">
            <w:r w:rsidRPr="00894EEA">
              <w:t>../</w:t>
            </w:r>
            <w:r w:rsidRPr="008345BA">
              <w:rPr>
                <w:lang w:val="en-GB"/>
              </w:rPr>
              <w:t>LocationType.</w:t>
            </w:r>
            <w:r w:rsidRPr="00894EEA">
              <w:t>id</w:t>
            </w:r>
          </w:p>
        </w:tc>
        <w:tc>
          <w:tcPr>
            <w:tcW w:w="2506" w:type="dxa"/>
          </w:tcPr>
          <w:p w14:paraId="2A180067" w14:textId="77777777" w:rsidR="00F52AF4" w:rsidRPr="00894EEA" w:rsidRDefault="00F52AF4" w:rsidP="000E66E4">
            <w:r w:rsidRPr="00894EEA">
              <w:t>IIType</w:t>
            </w:r>
          </w:p>
        </w:tc>
        <w:tc>
          <w:tcPr>
            <w:tcW w:w="2925" w:type="dxa"/>
          </w:tcPr>
          <w:p w14:paraId="75D42B22" w14:textId="77777777" w:rsidR="00F52AF4" w:rsidRPr="008345BA" w:rsidRDefault="00F52AF4" w:rsidP="000E66E4">
            <w:r>
              <w:rPr>
                <w:rFonts w:cs="Arial"/>
              </w:rPr>
              <w:t xml:space="preserve">Identifiering för platsen. Anges om platsen är en vårdenhet. </w:t>
            </w:r>
          </w:p>
        </w:tc>
        <w:tc>
          <w:tcPr>
            <w:tcW w:w="1617" w:type="dxa"/>
          </w:tcPr>
          <w:p w14:paraId="6787AEA3" w14:textId="77777777" w:rsidR="00F52AF4" w:rsidRPr="00894EEA" w:rsidRDefault="00F52AF4" w:rsidP="000E66E4">
            <w:r w:rsidRPr="00894EEA">
              <w:t>0..1</w:t>
            </w:r>
          </w:p>
        </w:tc>
      </w:tr>
      <w:tr w:rsidR="00F52AF4" w:rsidRPr="0087117C" w14:paraId="5B5802BB" w14:textId="77777777" w:rsidTr="000E66E4">
        <w:tc>
          <w:tcPr>
            <w:tcW w:w="2474" w:type="dxa"/>
            <w:tcBorders>
              <w:top w:val="single" w:sz="4" w:space="0" w:color="auto"/>
              <w:left w:val="single" w:sz="4" w:space="0" w:color="auto"/>
              <w:bottom w:val="single" w:sz="4" w:space="0" w:color="auto"/>
              <w:right w:val="single" w:sz="4" w:space="0" w:color="auto"/>
            </w:tcBorders>
          </w:tcPr>
          <w:p w14:paraId="481E4860" w14:textId="77777777" w:rsidR="00F52AF4" w:rsidRPr="0087117C" w:rsidRDefault="00F52AF4" w:rsidP="000E66E4">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4CCB793E"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4F72EB8" w14:textId="77777777" w:rsidR="00F52AF4" w:rsidRPr="0087117C" w:rsidRDefault="00F52AF4" w:rsidP="000E66E4">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9C8119A" w14:textId="77777777" w:rsidR="00F52AF4" w:rsidRPr="0087117C" w:rsidRDefault="00F52AF4" w:rsidP="000E66E4">
            <w:pPr>
              <w:rPr>
                <w:i/>
              </w:rPr>
            </w:pPr>
            <w:r w:rsidRPr="0087117C">
              <w:rPr>
                <w:i/>
              </w:rPr>
              <w:t>1</w:t>
            </w:r>
          </w:p>
        </w:tc>
      </w:tr>
      <w:tr w:rsidR="00F52AF4" w:rsidRPr="0087117C" w14:paraId="16FC781F" w14:textId="77777777" w:rsidTr="000E66E4">
        <w:tc>
          <w:tcPr>
            <w:tcW w:w="2474" w:type="dxa"/>
            <w:tcBorders>
              <w:top w:val="single" w:sz="4" w:space="0" w:color="auto"/>
              <w:left w:val="single" w:sz="4" w:space="0" w:color="auto"/>
              <w:bottom w:val="single" w:sz="4" w:space="0" w:color="auto"/>
              <w:right w:val="single" w:sz="4" w:space="0" w:color="auto"/>
            </w:tcBorders>
          </w:tcPr>
          <w:p w14:paraId="5A6DAC34" w14:textId="77777777" w:rsidR="00F52AF4" w:rsidRPr="0087117C" w:rsidRDefault="00F52AF4" w:rsidP="000E66E4">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C7432CA"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CD3870" w14:textId="77777777" w:rsidR="00F52AF4" w:rsidRPr="0087117C" w:rsidRDefault="00F52AF4" w:rsidP="000E66E4">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FAFE58" w14:textId="77777777" w:rsidR="00F52AF4" w:rsidRPr="0087117C" w:rsidRDefault="00F52AF4" w:rsidP="000E66E4">
            <w:pPr>
              <w:rPr>
                <w:i/>
              </w:rPr>
            </w:pPr>
            <w:r w:rsidRPr="0087117C">
              <w:rPr>
                <w:i/>
              </w:rPr>
              <w:t>1</w:t>
            </w:r>
          </w:p>
        </w:tc>
      </w:tr>
      <w:tr w:rsidR="00F52AF4" w:rsidRPr="008345BA" w14:paraId="3622835B" w14:textId="77777777" w:rsidTr="000E66E4">
        <w:tc>
          <w:tcPr>
            <w:tcW w:w="2474" w:type="dxa"/>
          </w:tcPr>
          <w:p w14:paraId="6E99045E" w14:textId="77777777" w:rsidR="00F52AF4" w:rsidRPr="00894EEA" w:rsidRDefault="00F52AF4" w:rsidP="000E66E4">
            <w:r w:rsidRPr="00894EEA">
              <w:t>../LocationType.name</w:t>
            </w:r>
            <w:r>
              <w:t>*</w:t>
            </w:r>
          </w:p>
        </w:tc>
        <w:tc>
          <w:tcPr>
            <w:tcW w:w="2506" w:type="dxa"/>
          </w:tcPr>
          <w:p w14:paraId="7F497272" w14:textId="77777777" w:rsidR="00F52AF4" w:rsidRPr="001107D1" w:rsidRDefault="00F52AF4" w:rsidP="000E66E4">
            <w:pPr>
              <w:rPr>
                <w:lang w:val="en-GB"/>
              </w:rPr>
            </w:pPr>
            <w:r w:rsidRPr="001107D1">
              <w:rPr>
                <w:lang w:val="en-GB"/>
              </w:rPr>
              <w:t>String</w:t>
            </w:r>
          </w:p>
        </w:tc>
        <w:tc>
          <w:tcPr>
            <w:tcW w:w="2925" w:type="dxa"/>
          </w:tcPr>
          <w:p w14:paraId="3FB8799F" w14:textId="77777777" w:rsidR="00F52AF4" w:rsidRPr="008345BA" w:rsidRDefault="00F52AF4" w:rsidP="000E66E4">
            <w:pPr>
              <w:rPr>
                <w:rFonts w:cs="Arial"/>
              </w:rPr>
            </w:pPr>
            <w:r w:rsidRPr="008345BA">
              <w:rPr>
                <w:rFonts w:cs="Arial"/>
              </w:rPr>
              <w:t>Namn på den plats där observation har genomförts.</w:t>
            </w:r>
          </w:p>
          <w:p w14:paraId="231EAC7E" w14:textId="77777777" w:rsidR="00F52AF4" w:rsidRPr="008345BA" w:rsidRDefault="00F52AF4" w:rsidP="000E66E4">
            <w:r>
              <w:rPr>
                <w:rFonts w:cs="Arial"/>
              </w:rPr>
              <w:t>(Fält 2b)</w:t>
            </w:r>
          </w:p>
        </w:tc>
        <w:tc>
          <w:tcPr>
            <w:tcW w:w="1617" w:type="dxa"/>
          </w:tcPr>
          <w:p w14:paraId="6ACC2E8B" w14:textId="77777777" w:rsidR="00F52AF4" w:rsidRPr="008345BA" w:rsidRDefault="00F52AF4" w:rsidP="000E66E4">
            <w:pPr>
              <w:rPr>
                <w:lang w:val="en-US"/>
              </w:rPr>
            </w:pPr>
            <w:r w:rsidRPr="008345BA">
              <w:rPr>
                <w:lang w:val="en-US"/>
              </w:rPr>
              <w:t>1</w:t>
            </w:r>
          </w:p>
        </w:tc>
      </w:tr>
      <w:tr w:rsidR="00F52AF4" w:rsidRPr="008345BA" w14:paraId="61570B41" w14:textId="77777777" w:rsidTr="000E66E4">
        <w:tc>
          <w:tcPr>
            <w:tcW w:w="2474" w:type="dxa"/>
          </w:tcPr>
          <w:p w14:paraId="65161372" w14:textId="77777777" w:rsidR="00F52AF4" w:rsidRPr="008345BA" w:rsidRDefault="00F52AF4" w:rsidP="000E66E4">
            <w:pPr>
              <w:rPr>
                <w:lang w:val="en-GB"/>
              </w:rPr>
            </w:pPr>
            <w:r w:rsidRPr="008345BA">
              <w:rPr>
                <w:lang w:val="en-GB"/>
              </w:rPr>
              <w:t>../LocationType.address</w:t>
            </w:r>
          </w:p>
        </w:tc>
        <w:tc>
          <w:tcPr>
            <w:tcW w:w="2506" w:type="dxa"/>
          </w:tcPr>
          <w:p w14:paraId="1AF4F101" w14:textId="77777777" w:rsidR="00F52AF4" w:rsidRPr="008345BA" w:rsidRDefault="00F52AF4" w:rsidP="000E66E4">
            <w:pPr>
              <w:rPr>
                <w:lang w:val="en-GB"/>
              </w:rPr>
            </w:pPr>
            <w:r>
              <w:rPr>
                <w:lang w:val="en-GB"/>
              </w:rPr>
              <w:t>AddressType</w:t>
            </w:r>
          </w:p>
        </w:tc>
        <w:tc>
          <w:tcPr>
            <w:tcW w:w="2925" w:type="dxa"/>
          </w:tcPr>
          <w:p w14:paraId="41CE7F1E" w14:textId="77777777" w:rsidR="00F52AF4" w:rsidRPr="00964D8F" w:rsidRDefault="00F52AF4" w:rsidP="000E66E4">
            <w:pPr>
              <w:rPr>
                <w:rFonts w:cs="Arial"/>
              </w:rPr>
            </w:pPr>
            <w:r w:rsidRPr="008345BA">
              <w:rPr>
                <w:rFonts w:cs="Arial"/>
              </w:rPr>
              <w:t>Platsens adress vilke</w:t>
            </w:r>
            <w:r>
              <w:rPr>
                <w:rFonts w:cs="Arial"/>
              </w:rPr>
              <w:t>n observationen är knuten till.</w:t>
            </w:r>
          </w:p>
        </w:tc>
        <w:tc>
          <w:tcPr>
            <w:tcW w:w="1617" w:type="dxa"/>
          </w:tcPr>
          <w:p w14:paraId="29EF6DE1" w14:textId="77777777" w:rsidR="00F52AF4" w:rsidRPr="008345BA" w:rsidRDefault="00F52AF4" w:rsidP="000E66E4">
            <w:pPr>
              <w:rPr>
                <w:lang w:val="en-US"/>
              </w:rPr>
            </w:pPr>
            <w:r w:rsidRPr="008345BA">
              <w:rPr>
                <w:lang w:val="en-US"/>
              </w:rPr>
              <w:t>0..*</w:t>
            </w:r>
          </w:p>
        </w:tc>
      </w:tr>
      <w:tr w:rsidR="00F52AF4" w:rsidRPr="00C74AA6" w14:paraId="4BF1D134" w14:textId="77777777" w:rsidTr="000E66E4">
        <w:tc>
          <w:tcPr>
            <w:tcW w:w="2474" w:type="dxa"/>
            <w:tcBorders>
              <w:top w:val="single" w:sz="4" w:space="0" w:color="auto"/>
              <w:left w:val="single" w:sz="4" w:space="0" w:color="auto"/>
              <w:bottom w:val="single" w:sz="4" w:space="0" w:color="auto"/>
              <w:right w:val="single" w:sz="4" w:space="0" w:color="auto"/>
            </w:tcBorders>
          </w:tcPr>
          <w:p w14:paraId="6357B77E" w14:textId="77777777" w:rsidR="00F52AF4" w:rsidRPr="00C74AA6" w:rsidRDefault="00F52AF4" w:rsidP="000E66E4">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72758C8" w14:textId="77777777" w:rsidR="00F52AF4" w:rsidRPr="00C74AA6" w:rsidRDefault="00F52AF4" w:rsidP="000E66E4">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B85BBBB" w14:textId="77777777" w:rsidR="00F52AF4" w:rsidRPr="00C74AA6" w:rsidRDefault="00F52AF4" w:rsidP="000E66E4">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7FF549" w14:textId="77777777" w:rsidR="00F52AF4" w:rsidRPr="0058291B" w:rsidRDefault="00F52AF4" w:rsidP="000E66E4">
            <w:pPr>
              <w:rPr>
                <w:i/>
              </w:rPr>
            </w:pPr>
            <w:r w:rsidRPr="0058291B">
              <w:rPr>
                <w:i/>
              </w:rPr>
              <w:t>0..1</w:t>
            </w:r>
          </w:p>
        </w:tc>
      </w:tr>
      <w:tr w:rsidR="00F52AF4" w:rsidRPr="00C74AA6" w14:paraId="613D2BE1" w14:textId="77777777" w:rsidTr="000E66E4">
        <w:tc>
          <w:tcPr>
            <w:tcW w:w="2474" w:type="dxa"/>
            <w:tcBorders>
              <w:top w:val="single" w:sz="4" w:space="0" w:color="auto"/>
              <w:left w:val="single" w:sz="4" w:space="0" w:color="auto"/>
              <w:bottom w:val="single" w:sz="4" w:space="0" w:color="auto"/>
              <w:right w:val="single" w:sz="4" w:space="0" w:color="auto"/>
            </w:tcBorders>
          </w:tcPr>
          <w:p w14:paraId="16F39002" w14:textId="77777777" w:rsidR="00F52AF4" w:rsidRPr="0058291B" w:rsidRDefault="00F52AF4" w:rsidP="000E66E4">
            <w:pPr>
              <w:rPr>
                <w:i/>
              </w:rPr>
            </w:pPr>
            <w:r w:rsidRPr="0058291B">
              <w:rPr>
                <w:i/>
              </w:rPr>
              <w:lastRenderedPageBreak/>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18E86795" w14:textId="77777777" w:rsidR="00F52AF4" w:rsidRPr="0058291B" w:rsidRDefault="00F52AF4" w:rsidP="000E66E4">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26DA8437" w14:textId="77777777" w:rsidR="00F52AF4" w:rsidRPr="00C74AA6" w:rsidRDefault="00F52AF4" w:rsidP="000E66E4">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80EF797" w14:textId="77777777" w:rsidR="00F52AF4" w:rsidRPr="0058291B" w:rsidRDefault="00F52AF4" w:rsidP="000E66E4">
            <w:pPr>
              <w:rPr>
                <w:i/>
              </w:rPr>
            </w:pPr>
            <w:r w:rsidRPr="0058291B">
              <w:rPr>
                <w:i/>
              </w:rPr>
              <w:t>1</w:t>
            </w:r>
          </w:p>
        </w:tc>
      </w:tr>
      <w:tr w:rsidR="00F52AF4" w:rsidRPr="00C74AA6" w14:paraId="60A80219" w14:textId="77777777" w:rsidTr="000E66E4">
        <w:tc>
          <w:tcPr>
            <w:tcW w:w="2474" w:type="dxa"/>
            <w:tcBorders>
              <w:top w:val="single" w:sz="4" w:space="0" w:color="auto"/>
              <w:left w:val="single" w:sz="4" w:space="0" w:color="auto"/>
              <w:bottom w:val="single" w:sz="4" w:space="0" w:color="auto"/>
              <w:right w:val="single" w:sz="4" w:space="0" w:color="auto"/>
            </w:tcBorders>
          </w:tcPr>
          <w:p w14:paraId="02C93048" w14:textId="77777777" w:rsidR="00F52AF4" w:rsidRPr="00C74AA6" w:rsidRDefault="00F52AF4" w:rsidP="000E66E4">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B4DEFF4"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FB4D83" w14:textId="77777777" w:rsidR="00F52AF4" w:rsidRDefault="00F52AF4" w:rsidP="000E66E4">
            <w:pPr>
              <w:rPr>
                <w:rFonts w:cs="Arial"/>
                <w:i/>
              </w:rPr>
            </w:pPr>
            <w:r w:rsidRPr="00C74AA6">
              <w:rPr>
                <w:rFonts w:cs="Arial"/>
                <w:i/>
              </w:rPr>
              <w:t>Kodsystem för angiven kod fö</w:t>
            </w:r>
            <w:r>
              <w:rPr>
                <w:rFonts w:cs="Arial"/>
                <w:i/>
              </w:rPr>
              <w:t>r adresstyp. Kan vara följande:</w:t>
            </w:r>
          </w:p>
          <w:p w14:paraId="7ED9A4AE" w14:textId="77777777" w:rsidR="00F52AF4" w:rsidRDefault="00F52AF4" w:rsidP="000E66E4">
            <w:pPr>
              <w:rPr>
                <w:rFonts w:cs="Arial"/>
                <w:i/>
              </w:rPr>
            </w:pPr>
          </w:p>
          <w:p w14:paraId="7E8F9E6B" w14:textId="77777777" w:rsidR="00F52AF4" w:rsidRPr="003A2BE3" w:rsidRDefault="00F52AF4" w:rsidP="000E66E4">
            <w:pPr>
              <w:rPr>
                <w:rFonts w:cs="Arial"/>
                <w:i/>
              </w:rPr>
            </w:pPr>
            <w:r w:rsidRPr="003A2BE3">
              <w:rPr>
                <w:rFonts w:cs="Arial"/>
                <w:i/>
              </w:rPr>
              <w:t>KV Healthcare Service Location (HL7) med OID</w:t>
            </w:r>
          </w:p>
          <w:p w14:paraId="66BD6EC6" w14:textId="77777777" w:rsidR="00F52AF4" w:rsidRPr="00235F93" w:rsidRDefault="00F52AF4" w:rsidP="000E66E4">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0C4F7E2B" w14:textId="77777777" w:rsidR="00F52AF4" w:rsidRPr="00C74AA6" w:rsidRDefault="00F52AF4" w:rsidP="000E66E4">
            <w:pPr>
              <w:rPr>
                <w:i/>
                <w:lang w:val="en-US"/>
              </w:rPr>
            </w:pPr>
            <w:r w:rsidRPr="00C74AA6">
              <w:rPr>
                <w:i/>
                <w:lang w:val="en-US"/>
              </w:rPr>
              <w:t>1</w:t>
            </w:r>
          </w:p>
        </w:tc>
      </w:tr>
      <w:tr w:rsidR="00F52AF4" w:rsidRPr="00C74AA6" w14:paraId="2017336E" w14:textId="77777777" w:rsidTr="000E66E4">
        <w:tc>
          <w:tcPr>
            <w:tcW w:w="2474" w:type="dxa"/>
            <w:tcBorders>
              <w:top w:val="single" w:sz="4" w:space="0" w:color="auto"/>
              <w:left w:val="single" w:sz="4" w:space="0" w:color="auto"/>
              <w:bottom w:val="single" w:sz="4" w:space="0" w:color="auto"/>
              <w:right w:val="single" w:sz="4" w:space="0" w:color="auto"/>
            </w:tcBorders>
          </w:tcPr>
          <w:p w14:paraId="2865680D" w14:textId="77777777" w:rsidR="00F52AF4" w:rsidRPr="00C74AA6" w:rsidRDefault="00F52AF4" w:rsidP="000E66E4">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555594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3F8956" w14:textId="77777777" w:rsidR="00F52AF4" w:rsidRPr="00C74AA6" w:rsidRDefault="00F52AF4" w:rsidP="000E66E4">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3849364" w14:textId="77777777" w:rsidR="00F52AF4" w:rsidRPr="00C74AA6" w:rsidRDefault="00F52AF4" w:rsidP="000E66E4">
            <w:pPr>
              <w:rPr>
                <w:i/>
                <w:lang w:val="en-US"/>
              </w:rPr>
            </w:pPr>
            <w:r w:rsidRPr="00C74AA6">
              <w:rPr>
                <w:i/>
                <w:lang w:val="en-US"/>
              </w:rPr>
              <w:t>0..1</w:t>
            </w:r>
          </w:p>
        </w:tc>
      </w:tr>
      <w:tr w:rsidR="00F52AF4" w:rsidRPr="00C74AA6" w14:paraId="5E172FF9" w14:textId="77777777" w:rsidTr="000E66E4">
        <w:tc>
          <w:tcPr>
            <w:tcW w:w="2474" w:type="dxa"/>
            <w:tcBorders>
              <w:top w:val="single" w:sz="4" w:space="0" w:color="auto"/>
              <w:left w:val="single" w:sz="4" w:space="0" w:color="auto"/>
              <w:bottom w:val="single" w:sz="4" w:space="0" w:color="auto"/>
              <w:right w:val="single" w:sz="4" w:space="0" w:color="auto"/>
            </w:tcBorders>
          </w:tcPr>
          <w:p w14:paraId="351CBD1B" w14:textId="77777777" w:rsidR="00F52AF4" w:rsidRPr="00C74AA6" w:rsidRDefault="00F52AF4" w:rsidP="000E66E4">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2A8F8CDA"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1B4B14" w14:textId="77777777" w:rsidR="00F52AF4" w:rsidRPr="00C74AA6" w:rsidRDefault="00F52AF4" w:rsidP="000E66E4">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21C2DD6" w14:textId="77777777" w:rsidR="00F52AF4" w:rsidRPr="00C74AA6" w:rsidRDefault="00F52AF4" w:rsidP="000E66E4">
            <w:pPr>
              <w:rPr>
                <w:i/>
                <w:lang w:val="en-US"/>
              </w:rPr>
            </w:pPr>
            <w:r w:rsidRPr="00C74AA6">
              <w:rPr>
                <w:i/>
                <w:lang w:val="en-US"/>
              </w:rPr>
              <w:t>0..1</w:t>
            </w:r>
          </w:p>
        </w:tc>
      </w:tr>
      <w:tr w:rsidR="00F52AF4" w:rsidRPr="00C74AA6" w14:paraId="3BB016AE" w14:textId="77777777" w:rsidTr="000E66E4">
        <w:tc>
          <w:tcPr>
            <w:tcW w:w="2474" w:type="dxa"/>
            <w:tcBorders>
              <w:top w:val="single" w:sz="4" w:space="0" w:color="auto"/>
              <w:left w:val="single" w:sz="4" w:space="0" w:color="auto"/>
              <w:bottom w:val="single" w:sz="4" w:space="0" w:color="auto"/>
              <w:right w:val="single" w:sz="4" w:space="0" w:color="auto"/>
            </w:tcBorders>
          </w:tcPr>
          <w:p w14:paraId="3A985D5E" w14:textId="77777777" w:rsidR="00F52AF4" w:rsidRPr="00C74AA6" w:rsidRDefault="00F52AF4" w:rsidP="000E66E4">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242A6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0AD2C0" w14:textId="77777777" w:rsidR="00F52AF4" w:rsidRPr="00C74AA6" w:rsidRDefault="00F52AF4" w:rsidP="000E66E4">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43E4E0" w14:textId="77777777" w:rsidR="00F52AF4" w:rsidRPr="00C74AA6" w:rsidRDefault="00F52AF4" w:rsidP="000E66E4">
            <w:pPr>
              <w:rPr>
                <w:i/>
                <w:lang w:val="en-US"/>
              </w:rPr>
            </w:pPr>
            <w:r w:rsidRPr="00C74AA6">
              <w:rPr>
                <w:i/>
                <w:lang w:val="en-US"/>
              </w:rPr>
              <w:t>0..1</w:t>
            </w:r>
          </w:p>
        </w:tc>
      </w:tr>
      <w:tr w:rsidR="00F52AF4" w:rsidRPr="00964D8F" w14:paraId="7C397A89" w14:textId="77777777" w:rsidTr="000E66E4">
        <w:tc>
          <w:tcPr>
            <w:tcW w:w="2474" w:type="dxa"/>
          </w:tcPr>
          <w:p w14:paraId="6D62D89D" w14:textId="77777777" w:rsidR="00F52AF4" w:rsidRPr="00C74AA6" w:rsidRDefault="00F52AF4" w:rsidP="000E66E4">
            <w:pPr>
              <w:rPr>
                <w:i/>
                <w:lang w:val="en-GB"/>
              </w:rPr>
            </w:pPr>
            <w:r w:rsidRPr="00C74AA6">
              <w:rPr>
                <w:i/>
                <w:lang w:val="en-GB"/>
              </w:rPr>
              <w:t>../LocationType.address.purpose.</w:t>
            </w:r>
            <w:r w:rsidRPr="00C74AA6">
              <w:rPr>
                <w:rFonts w:cs="Arial"/>
                <w:i/>
                <w:color w:val="000000"/>
                <w:lang w:eastAsia="sv-SE"/>
              </w:rPr>
              <w:t>value</w:t>
            </w:r>
          </w:p>
        </w:tc>
        <w:tc>
          <w:tcPr>
            <w:tcW w:w="2506" w:type="dxa"/>
          </w:tcPr>
          <w:p w14:paraId="041D0336" w14:textId="77777777" w:rsidR="00F52AF4" w:rsidRPr="00C74AA6" w:rsidRDefault="00F52AF4" w:rsidP="000E66E4">
            <w:pPr>
              <w:rPr>
                <w:i/>
                <w:lang w:val="en-GB"/>
              </w:rPr>
            </w:pPr>
            <w:r w:rsidRPr="00C74AA6">
              <w:rPr>
                <w:rFonts w:cs="Arial"/>
                <w:i/>
                <w:color w:val="000000"/>
                <w:highlight w:val="white"/>
                <w:lang w:eastAsia="sv-SE"/>
              </w:rPr>
              <w:t>AddressPartType</w:t>
            </w:r>
          </w:p>
        </w:tc>
        <w:tc>
          <w:tcPr>
            <w:tcW w:w="2925" w:type="dxa"/>
          </w:tcPr>
          <w:p w14:paraId="6810F1FA" w14:textId="77777777" w:rsidR="00F52AF4" w:rsidRPr="00C74AA6" w:rsidRDefault="00F52AF4" w:rsidP="000E66E4">
            <w:pPr>
              <w:rPr>
                <w:rFonts w:cs="Arial"/>
                <w:i/>
              </w:rPr>
            </w:pPr>
            <w:r>
              <w:rPr>
                <w:rFonts w:cs="Arial"/>
                <w:i/>
              </w:rPr>
              <w:t xml:space="preserve">Själva adressen anges. </w:t>
            </w:r>
          </w:p>
        </w:tc>
        <w:tc>
          <w:tcPr>
            <w:tcW w:w="1617" w:type="dxa"/>
          </w:tcPr>
          <w:p w14:paraId="6D1FE8F9" w14:textId="77777777" w:rsidR="00F52AF4" w:rsidRPr="00A1735B" w:rsidRDefault="00F52AF4" w:rsidP="000E66E4">
            <w:pPr>
              <w:rPr>
                <w:i/>
              </w:rPr>
            </w:pPr>
            <w:r w:rsidRPr="00A1735B">
              <w:rPr>
                <w:i/>
              </w:rPr>
              <w:t>1..*</w:t>
            </w:r>
          </w:p>
        </w:tc>
      </w:tr>
      <w:tr w:rsidR="00F52AF4" w:rsidRPr="00964D8F" w14:paraId="30007CA5" w14:textId="77777777" w:rsidTr="000E66E4">
        <w:tc>
          <w:tcPr>
            <w:tcW w:w="2474" w:type="dxa"/>
          </w:tcPr>
          <w:p w14:paraId="441ED121" w14:textId="77777777" w:rsidR="00F52AF4" w:rsidRPr="00B176F3" w:rsidRDefault="00F52AF4" w:rsidP="000E66E4">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6D49C676" w14:textId="77777777" w:rsidR="00F52AF4" w:rsidRPr="00A1735B" w:rsidRDefault="00F52AF4" w:rsidP="000E66E4">
            <w:pPr>
              <w:rPr>
                <w:i/>
              </w:rPr>
            </w:pPr>
            <w:r w:rsidRPr="00A1735B">
              <w:rPr>
                <w:rFonts w:cs="Arial"/>
                <w:i/>
                <w:color w:val="000000"/>
                <w:lang w:eastAsia="sv-SE"/>
              </w:rPr>
              <w:t>String</w:t>
            </w:r>
          </w:p>
        </w:tc>
        <w:tc>
          <w:tcPr>
            <w:tcW w:w="2925" w:type="dxa"/>
          </w:tcPr>
          <w:p w14:paraId="424F9726" w14:textId="77777777" w:rsidR="00F52AF4" w:rsidRPr="00B81FE2" w:rsidRDefault="00F52AF4" w:rsidP="000E66E4">
            <w:pPr>
              <w:rPr>
                <w:rFonts w:cs="Arial"/>
                <w:i/>
              </w:rPr>
            </w:pPr>
            <w:r w:rsidRPr="00B81FE2">
              <w:rPr>
                <w:rFonts w:cs="Arial"/>
                <w:i/>
              </w:rPr>
              <w:t>Namn på adressdel som bygger upp addressrymden.</w:t>
            </w:r>
          </w:p>
        </w:tc>
        <w:tc>
          <w:tcPr>
            <w:tcW w:w="1617" w:type="dxa"/>
          </w:tcPr>
          <w:p w14:paraId="0266776F" w14:textId="77777777" w:rsidR="00F52AF4" w:rsidRPr="00C74AA6" w:rsidRDefault="00F52AF4" w:rsidP="000E66E4">
            <w:pPr>
              <w:rPr>
                <w:i/>
                <w:lang w:val="en-US"/>
              </w:rPr>
            </w:pPr>
            <w:r>
              <w:rPr>
                <w:i/>
                <w:lang w:val="en-US"/>
              </w:rPr>
              <w:t>1</w:t>
            </w:r>
          </w:p>
        </w:tc>
      </w:tr>
      <w:tr w:rsidR="00F52AF4" w:rsidRPr="00964D8F" w14:paraId="5482F118" w14:textId="77777777" w:rsidTr="000E66E4">
        <w:tc>
          <w:tcPr>
            <w:tcW w:w="2474" w:type="dxa"/>
          </w:tcPr>
          <w:p w14:paraId="1DBA9CF0" w14:textId="77777777" w:rsidR="00F52AF4" w:rsidRPr="00964D8F" w:rsidRDefault="00F52AF4" w:rsidP="000E66E4">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1B23693F" w14:textId="77777777" w:rsidR="00F52AF4" w:rsidRDefault="00F52AF4" w:rsidP="000E66E4">
            <w:pPr>
              <w:rPr>
                <w:rFonts w:cs="Arial"/>
                <w:i/>
                <w:color w:val="000000"/>
                <w:lang w:eastAsia="sv-SE"/>
              </w:rPr>
            </w:pPr>
            <w:r w:rsidRPr="00964D8F">
              <w:rPr>
                <w:rFonts w:cs="Arial"/>
                <w:i/>
                <w:color w:val="000000"/>
                <w:highlight w:val="white"/>
                <w:lang w:eastAsia="sv-SE"/>
              </w:rPr>
              <w:t>AddressPartTypeEnum</w:t>
            </w:r>
          </w:p>
          <w:p w14:paraId="3889695C" w14:textId="77777777" w:rsidR="00F52AF4" w:rsidRPr="00964D8F" w:rsidRDefault="00F52AF4" w:rsidP="000E66E4">
            <w:pPr>
              <w:rPr>
                <w:i/>
                <w:lang w:val="en-GB"/>
              </w:rPr>
            </w:pPr>
          </w:p>
        </w:tc>
        <w:tc>
          <w:tcPr>
            <w:tcW w:w="2925" w:type="dxa"/>
          </w:tcPr>
          <w:p w14:paraId="0A9BAF3D"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19E6F36" w14:textId="77777777" w:rsidR="00F52AF4" w:rsidRPr="00B81FE2" w:rsidRDefault="00F52AF4" w:rsidP="000E66E4">
            <w:pPr>
              <w:rPr>
                <w:rFonts w:cs="Arial"/>
                <w:i/>
                <w:color w:val="000000"/>
                <w:lang w:eastAsia="sv-SE"/>
              </w:rPr>
            </w:pPr>
          </w:p>
          <w:p w14:paraId="061D1900" w14:textId="77777777" w:rsidR="00F52AF4" w:rsidRPr="00DF0641" w:rsidRDefault="00F52AF4" w:rsidP="000E66E4">
            <w:pPr>
              <w:rPr>
                <w:rFonts w:cs="Arial"/>
                <w:i/>
              </w:rPr>
            </w:pPr>
            <w:r w:rsidRPr="00DF0641">
              <w:rPr>
                <w:rFonts w:cs="Arial"/>
                <w:i/>
              </w:rPr>
              <w:t>AL = Adressrad (används för leveransadress, tilläggsinfo eller en gatuadress men ej leveransadress och gatuadress tillsammans)</w:t>
            </w:r>
          </w:p>
          <w:p w14:paraId="2554D930" w14:textId="77777777" w:rsidR="00F52AF4" w:rsidRPr="00DF0641" w:rsidRDefault="00F52AF4" w:rsidP="000E66E4">
            <w:pPr>
              <w:rPr>
                <w:rFonts w:cs="Arial"/>
                <w:i/>
              </w:rPr>
            </w:pPr>
            <w:r w:rsidRPr="00DF0641">
              <w:rPr>
                <w:rFonts w:cs="Arial"/>
                <w:i/>
              </w:rPr>
              <w:t>ADL = Tillägg lokalisationsinfo (t.ex. våningsnr "3", lägenhetsnr "122")</w:t>
            </w:r>
          </w:p>
          <w:p w14:paraId="431CC527" w14:textId="77777777" w:rsidR="00F52AF4" w:rsidRPr="00DF0641" w:rsidRDefault="00F52AF4" w:rsidP="000E66E4">
            <w:pPr>
              <w:rPr>
                <w:rFonts w:cs="Arial"/>
                <w:i/>
              </w:rPr>
            </w:pPr>
            <w:r w:rsidRPr="00DF0641">
              <w:rPr>
                <w:rFonts w:cs="Arial"/>
                <w:i/>
              </w:rPr>
              <w:t>UNIT = Definierar värdestypen för lokalisationsinfo (t.ex. "våning", "lägenhet")</w:t>
            </w:r>
          </w:p>
          <w:p w14:paraId="41C44448" w14:textId="77777777" w:rsidR="00F52AF4" w:rsidRPr="00DF0641" w:rsidRDefault="00F52AF4" w:rsidP="000E66E4">
            <w:pPr>
              <w:rPr>
                <w:rFonts w:cs="Arial"/>
                <w:i/>
              </w:rPr>
            </w:pPr>
            <w:r w:rsidRPr="00DF0641">
              <w:rPr>
                <w:rFonts w:cs="Arial"/>
                <w:i/>
              </w:rPr>
              <w:t xml:space="preserve">UNID = Siffran eller namnet på värdestyp som </w:t>
            </w:r>
            <w:r w:rsidRPr="00DF0641">
              <w:rPr>
                <w:rFonts w:cs="Arial"/>
                <w:i/>
              </w:rPr>
              <w:lastRenderedPageBreak/>
              <w:t>kännetecknar byggnad eller fastighet (t.ex. "kvarteret Hälsan")</w:t>
            </w:r>
          </w:p>
          <w:p w14:paraId="217C5334" w14:textId="77777777" w:rsidR="00F52AF4" w:rsidRPr="00DF0641" w:rsidRDefault="00F52AF4" w:rsidP="000E66E4">
            <w:pPr>
              <w:rPr>
                <w:rFonts w:cs="Arial"/>
                <w:i/>
              </w:rPr>
            </w:pPr>
            <w:r w:rsidRPr="00DF0641">
              <w:rPr>
                <w:rFonts w:cs="Arial"/>
                <w:i/>
              </w:rPr>
              <w:t>DAL = Leveransadressrad (tillåts inte stå i kombination med leveransadress och gatuadress)</w:t>
            </w:r>
          </w:p>
          <w:p w14:paraId="3990AB96" w14:textId="77777777" w:rsidR="00F52AF4" w:rsidRPr="00DF0641" w:rsidRDefault="00F52AF4" w:rsidP="000E66E4">
            <w:pPr>
              <w:rPr>
                <w:rFonts w:cs="Arial"/>
                <w:i/>
              </w:rPr>
            </w:pPr>
            <w:r w:rsidRPr="00DF0641">
              <w:rPr>
                <w:rFonts w:cs="Arial"/>
                <w:i/>
              </w:rPr>
              <w:t>DINSTA = Leveransområde (oftast en ort där leveransadressen skiljer sig från kommunorten)</w:t>
            </w:r>
          </w:p>
          <w:p w14:paraId="7E136E15" w14:textId="77777777" w:rsidR="00F52AF4" w:rsidRPr="00DF0641" w:rsidRDefault="00F52AF4" w:rsidP="000E66E4">
            <w:pPr>
              <w:rPr>
                <w:rFonts w:cs="Arial"/>
                <w:i/>
              </w:rPr>
            </w:pPr>
            <w:r w:rsidRPr="00DF0641">
              <w:rPr>
                <w:rFonts w:cs="Arial"/>
                <w:i/>
              </w:rPr>
              <w:t>DINSTQ = Leveransadressbenämning (t.ex. hisshall "B", "östra" receptionen)</w:t>
            </w:r>
          </w:p>
          <w:p w14:paraId="4A731E9A" w14:textId="77777777" w:rsidR="00F52AF4" w:rsidRPr="00DF0641" w:rsidRDefault="00F52AF4" w:rsidP="000E66E4">
            <w:pPr>
              <w:rPr>
                <w:rFonts w:cs="Arial"/>
                <w:i/>
              </w:rPr>
            </w:pPr>
            <w:r w:rsidRPr="00DF0641">
              <w:rPr>
                <w:rFonts w:cs="Arial"/>
                <w:i/>
              </w:rPr>
              <w:t>DINST = Leveransadresstypen (t.ex. "hisshall", "receptionen")</w:t>
            </w:r>
          </w:p>
          <w:p w14:paraId="3D69E744" w14:textId="77777777" w:rsidR="00F52AF4" w:rsidRPr="00DF0641" w:rsidRDefault="00F52AF4" w:rsidP="000E66E4">
            <w:pPr>
              <w:rPr>
                <w:rFonts w:cs="Arial"/>
                <w:i/>
              </w:rPr>
            </w:pPr>
            <w:r w:rsidRPr="00DF0641">
              <w:rPr>
                <w:rFonts w:cs="Arial"/>
                <w:i/>
              </w:rPr>
              <w:t>DMOD = Leveranssätt (t.ex. "postutdelning", "postbox")</w:t>
            </w:r>
          </w:p>
          <w:p w14:paraId="22D9F612" w14:textId="77777777" w:rsidR="00F52AF4" w:rsidRPr="00DF0641" w:rsidRDefault="00F52AF4" w:rsidP="000E66E4">
            <w:pPr>
              <w:rPr>
                <w:rFonts w:cs="Arial"/>
                <w:i/>
              </w:rPr>
            </w:pPr>
            <w:r w:rsidRPr="00DF0641">
              <w:rPr>
                <w:rFonts w:cs="Arial"/>
                <w:i/>
              </w:rPr>
              <w:t>DMODID = Leveranssättbenämning (t.ex. postbox "2683")</w:t>
            </w:r>
          </w:p>
          <w:p w14:paraId="1EC1C644" w14:textId="77777777" w:rsidR="00F52AF4" w:rsidRPr="00DF0641" w:rsidRDefault="00F52AF4" w:rsidP="000E66E4">
            <w:pPr>
              <w:rPr>
                <w:rFonts w:cs="Arial"/>
                <w:i/>
              </w:rPr>
            </w:pPr>
            <w:r w:rsidRPr="00DF0641">
              <w:rPr>
                <w:rFonts w:cs="Arial"/>
                <w:i/>
              </w:rPr>
              <w:t>SAL = Gatuadressrad (används frekvent då man inte vill bryta ned adressrymden i gatutyper, byggnadsnr etc.)</w:t>
            </w:r>
          </w:p>
          <w:p w14:paraId="0ADFDB40" w14:textId="77777777" w:rsidR="00F52AF4" w:rsidRPr="00DF0641" w:rsidRDefault="00F52AF4" w:rsidP="000E66E4">
            <w:pPr>
              <w:rPr>
                <w:rFonts w:cs="Arial"/>
                <w:i/>
              </w:rPr>
            </w:pPr>
            <w:r w:rsidRPr="00DF0641">
              <w:rPr>
                <w:rFonts w:cs="Arial"/>
                <w:i/>
              </w:rPr>
              <w:t>BNR = Byggnads- eller fastighetsnummer (används ej som gatunummer)</w:t>
            </w:r>
          </w:p>
          <w:p w14:paraId="48EAD0BC" w14:textId="77777777" w:rsidR="00F52AF4" w:rsidRPr="00DF0641" w:rsidRDefault="00F52AF4" w:rsidP="000E66E4">
            <w:pPr>
              <w:rPr>
                <w:rFonts w:cs="Arial"/>
                <w:i/>
              </w:rPr>
            </w:pPr>
            <w:r w:rsidRPr="00DF0641">
              <w:rPr>
                <w:rFonts w:cs="Arial"/>
                <w:i/>
              </w:rPr>
              <w:t>BNN = Den numeriska delen av byggnads- eller fastighetsnumret</w:t>
            </w:r>
          </w:p>
          <w:p w14:paraId="735695C2" w14:textId="77777777" w:rsidR="00F52AF4" w:rsidRPr="00DF0641" w:rsidRDefault="00F52AF4" w:rsidP="000E66E4">
            <w:pPr>
              <w:rPr>
                <w:rFonts w:cs="Arial"/>
                <w:i/>
              </w:rPr>
            </w:pPr>
            <w:r w:rsidRPr="00DF0641">
              <w:rPr>
                <w:rFonts w:cs="Arial"/>
                <w:i/>
              </w:rPr>
              <w:t>BNS = Byggnads- eller fastighetsnummer suffix (t.ex. 12"B")</w:t>
            </w:r>
          </w:p>
          <w:p w14:paraId="5BBC2F08" w14:textId="77777777" w:rsidR="00F52AF4" w:rsidRPr="00DF0641" w:rsidRDefault="00F52AF4" w:rsidP="000E66E4">
            <w:pPr>
              <w:rPr>
                <w:rFonts w:cs="Arial"/>
                <w:i/>
              </w:rPr>
            </w:pPr>
            <w:r w:rsidRPr="00DF0641">
              <w:rPr>
                <w:rFonts w:cs="Arial"/>
                <w:i/>
              </w:rPr>
              <w:t>STR = Gatunamn (namnet samt typen av gatan)</w:t>
            </w:r>
          </w:p>
          <w:p w14:paraId="5D6533F9" w14:textId="77777777" w:rsidR="00F52AF4" w:rsidRPr="00DF0641" w:rsidRDefault="00F52AF4" w:rsidP="000E66E4">
            <w:pPr>
              <w:rPr>
                <w:rFonts w:cs="Arial"/>
                <w:i/>
              </w:rPr>
            </w:pPr>
            <w:r w:rsidRPr="00DF0641">
              <w:rPr>
                <w:rFonts w:cs="Arial"/>
                <w:i/>
              </w:rPr>
              <w:t xml:space="preserve">STB = Gatunamnbasen </w:t>
            </w:r>
            <w:r w:rsidRPr="00DF0641">
              <w:rPr>
                <w:rFonts w:cs="Arial"/>
                <w:i/>
              </w:rPr>
              <w:lastRenderedPageBreak/>
              <w:t>(namnet på anknytande huvudgata utan riktning)</w:t>
            </w:r>
          </w:p>
          <w:p w14:paraId="0E87D125" w14:textId="77777777" w:rsidR="00F52AF4" w:rsidRPr="00DF0641" w:rsidRDefault="00F52AF4" w:rsidP="000E66E4">
            <w:pPr>
              <w:rPr>
                <w:rFonts w:cs="Arial"/>
                <w:i/>
              </w:rPr>
            </w:pPr>
            <w:r w:rsidRPr="00DF0641">
              <w:rPr>
                <w:rFonts w:cs="Arial"/>
                <w:i/>
              </w:rPr>
              <w:t>STTYP = Gatutypen (typen på gatan som berörs, t.ex. "gågata")</w:t>
            </w:r>
          </w:p>
          <w:p w14:paraId="0B6F2B52" w14:textId="77777777" w:rsidR="00F52AF4" w:rsidRPr="00DF0641" w:rsidRDefault="00F52AF4" w:rsidP="000E66E4">
            <w:pPr>
              <w:rPr>
                <w:rFonts w:cs="Arial"/>
                <w:i/>
              </w:rPr>
            </w:pPr>
            <w:r w:rsidRPr="00DF0641">
              <w:rPr>
                <w:rFonts w:cs="Arial"/>
                <w:i/>
              </w:rPr>
              <w:t>DIR = Riktning (t.ex. N, S, W, E)</w:t>
            </w:r>
          </w:p>
          <w:p w14:paraId="42DDA914" w14:textId="77777777" w:rsidR="00F52AF4" w:rsidRPr="00DF0641" w:rsidRDefault="00F52AF4" w:rsidP="000E66E4">
            <w:pPr>
              <w:rPr>
                <w:rFonts w:cs="Arial"/>
                <w:i/>
              </w:rPr>
            </w:pPr>
            <w:r w:rsidRPr="00DF0641">
              <w:rPr>
                <w:rFonts w:cs="Arial"/>
                <w:i/>
              </w:rPr>
              <w:t>INT = Korsning (anger att en korsning är anknuten berörd adress)</w:t>
            </w:r>
          </w:p>
          <w:p w14:paraId="4CAC3843" w14:textId="77777777" w:rsidR="00F52AF4" w:rsidRPr="00DF0641" w:rsidRDefault="00F52AF4" w:rsidP="000E66E4">
            <w:pPr>
              <w:rPr>
                <w:rFonts w:cs="Arial"/>
                <w:i/>
                <w:lang w:val="en-US"/>
              </w:rPr>
            </w:pPr>
            <w:r w:rsidRPr="00DF0641">
              <w:rPr>
                <w:rFonts w:cs="Arial"/>
                <w:i/>
                <w:lang w:val="en-US"/>
              </w:rPr>
              <w:t>CAR = C/O (care of) adress</w:t>
            </w:r>
          </w:p>
          <w:p w14:paraId="05F72D92" w14:textId="77777777" w:rsidR="00F52AF4" w:rsidRPr="00DF0641" w:rsidRDefault="00F52AF4" w:rsidP="000E66E4">
            <w:pPr>
              <w:rPr>
                <w:rFonts w:cs="Arial"/>
                <w:i/>
              </w:rPr>
            </w:pPr>
            <w:r w:rsidRPr="00DF0641">
              <w:rPr>
                <w:rFonts w:cs="Arial"/>
                <w:i/>
              </w:rPr>
              <w:t>CEN = Områdes- kvartersbenämning (definierar område eller kvarter som berörd adress ligger i, t.ex. SoFo)</w:t>
            </w:r>
          </w:p>
          <w:p w14:paraId="769BFB99" w14:textId="77777777" w:rsidR="00F52AF4" w:rsidRPr="00DF0641" w:rsidRDefault="00F52AF4" w:rsidP="000E66E4">
            <w:pPr>
              <w:rPr>
                <w:rFonts w:cs="Arial"/>
                <w:i/>
              </w:rPr>
            </w:pPr>
            <w:r w:rsidRPr="00DF0641">
              <w:rPr>
                <w:rFonts w:cs="Arial"/>
                <w:i/>
              </w:rPr>
              <w:t>CNT = Land</w:t>
            </w:r>
          </w:p>
          <w:p w14:paraId="59101A4F" w14:textId="77777777" w:rsidR="00F52AF4" w:rsidRPr="00DF0641" w:rsidRDefault="00F52AF4" w:rsidP="000E66E4">
            <w:pPr>
              <w:rPr>
                <w:rFonts w:cs="Arial"/>
                <w:i/>
              </w:rPr>
            </w:pPr>
            <w:r w:rsidRPr="00DF0641">
              <w:rPr>
                <w:rFonts w:cs="Arial"/>
                <w:i/>
              </w:rPr>
              <w:t>CPA = Län</w:t>
            </w:r>
          </w:p>
          <w:p w14:paraId="59CE411C" w14:textId="77777777" w:rsidR="00F52AF4" w:rsidRPr="00DF0641" w:rsidRDefault="00F52AF4" w:rsidP="000E66E4">
            <w:pPr>
              <w:rPr>
                <w:rFonts w:cs="Arial"/>
                <w:i/>
              </w:rPr>
            </w:pPr>
            <w:r w:rsidRPr="00DF0641">
              <w:rPr>
                <w:rFonts w:cs="Arial"/>
                <w:i/>
              </w:rPr>
              <w:t>DEL = Skiljetecken (används för att särskilja text i adressrymden)</w:t>
            </w:r>
          </w:p>
          <w:p w14:paraId="58A4A50A" w14:textId="77777777" w:rsidR="00F52AF4" w:rsidRPr="00DF0641" w:rsidRDefault="00F52AF4" w:rsidP="000E66E4">
            <w:pPr>
              <w:rPr>
                <w:rFonts w:cs="Arial"/>
                <w:i/>
              </w:rPr>
            </w:pPr>
            <w:r w:rsidRPr="00DF0641">
              <w:rPr>
                <w:rFonts w:cs="Arial"/>
                <w:i/>
              </w:rPr>
              <w:t>CTY = Postort</w:t>
            </w:r>
          </w:p>
          <w:p w14:paraId="3F5C509E" w14:textId="77777777" w:rsidR="00F52AF4" w:rsidRPr="00DF0641" w:rsidRDefault="00F52AF4" w:rsidP="000E66E4">
            <w:pPr>
              <w:rPr>
                <w:rFonts w:cs="Arial"/>
                <w:i/>
              </w:rPr>
            </w:pPr>
            <w:r w:rsidRPr="00DF0641">
              <w:rPr>
                <w:rFonts w:cs="Arial"/>
                <w:i/>
              </w:rPr>
              <w:t>POB = Postbox</w:t>
            </w:r>
          </w:p>
          <w:p w14:paraId="538D8B06" w14:textId="77777777" w:rsidR="00F52AF4" w:rsidRPr="00DF0641" w:rsidRDefault="00F52AF4" w:rsidP="000E66E4">
            <w:pPr>
              <w:rPr>
                <w:rFonts w:cs="Arial"/>
                <w:i/>
              </w:rPr>
            </w:pPr>
            <w:r w:rsidRPr="00DF0641">
              <w:rPr>
                <w:rFonts w:cs="Arial"/>
                <w:i/>
              </w:rPr>
              <w:t>ZIP = Postnummer</w:t>
            </w:r>
          </w:p>
          <w:p w14:paraId="781B45E9" w14:textId="77777777" w:rsidR="00F52AF4" w:rsidRPr="00DF0641" w:rsidRDefault="00F52AF4" w:rsidP="000E66E4">
            <w:pPr>
              <w:rPr>
                <w:rFonts w:cs="Arial"/>
                <w:i/>
              </w:rPr>
            </w:pPr>
            <w:r w:rsidRPr="00DF0641">
              <w:rPr>
                <w:rFonts w:cs="Arial"/>
                <w:i/>
              </w:rPr>
              <w:t>PRE = Distriktsområde</w:t>
            </w:r>
          </w:p>
          <w:p w14:paraId="4955E897" w14:textId="77777777" w:rsidR="00F52AF4" w:rsidRPr="00964D8F" w:rsidRDefault="00F52AF4" w:rsidP="000E66E4">
            <w:pPr>
              <w:rPr>
                <w:rFonts w:cs="Arial"/>
                <w:i/>
                <w:lang w:val="en-US"/>
              </w:rPr>
            </w:pPr>
            <w:r w:rsidRPr="00DF0641">
              <w:rPr>
                <w:rFonts w:cs="Arial"/>
                <w:i/>
                <w:lang w:val="en-US"/>
              </w:rPr>
              <w:t>STA = Region eller provins</w:t>
            </w:r>
          </w:p>
        </w:tc>
        <w:tc>
          <w:tcPr>
            <w:tcW w:w="1617" w:type="dxa"/>
          </w:tcPr>
          <w:p w14:paraId="7FC8C6E3" w14:textId="77777777" w:rsidR="00F52AF4" w:rsidRPr="00964D8F" w:rsidRDefault="00F52AF4" w:rsidP="000E66E4">
            <w:pPr>
              <w:rPr>
                <w:i/>
              </w:rPr>
            </w:pPr>
            <w:r w:rsidRPr="00964D8F">
              <w:rPr>
                <w:i/>
              </w:rPr>
              <w:lastRenderedPageBreak/>
              <w:t>0..1</w:t>
            </w:r>
          </w:p>
        </w:tc>
      </w:tr>
      <w:tr w:rsidR="00F52AF4" w:rsidRPr="008345BA" w14:paraId="37F40B3A" w14:textId="77777777" w:rsidTr="000E66E4">
        <w:tc>
          <w:tcPr>
            <w:tcW w:w="2474" w:type="dxa"/>
          </w:tcPr>
          <w:p w14:paraId="3E67FEA9" w14:textId="77777777" w:rsidR="00F52AF4" w:rsidRPr="00964D8F" w:rsidRDefault="00F52AF4" w:rsidP="000E66E4">
            <w:r w:rsidRPr="00964D8F">
              <w:lastRenderedPageBreak/>
              <w:t>../LocationType.telecom</w:t>
            </w:r>
          </w:p>
        </w:tc>
        <w:tc>
          <w:tcPr>
            <w:tcW w:w="2506" w:type="dxa"/>
          </w:tcPr>
          <w:p w14:paraId="36A1642D" w14:textId="77777777" w:rsidR="00F52AF4" w:rsidRPr="00964D8F" w:rsidRDefault="00F52AF4" w:rsidP="000E66E4">
            <w:r>
              <w:t>TelType</w:t>
            </w:r>
          </w:p>
        </w:tc>
        <w:tc>
          <w:tcPr>
            <w:tcW w:w="2925" w:type="dxa"/>
          </w:tcPr>
          <w:p w14:paraId="688CD076" w14:textId="77777777" w:rsidR="00F52AF4" w:rsidRPr="008345BA" w:rsidRDefault="00F52AF4" w:rsidP="000E66E4">
            <w:pPr>
              <w:rPr>
                <w:rFonts w:cs="Arial"/>
              </w:rPr>
            </w:pPr>
            <w:r w:rsidRPr="00964D8F">
              <w:rPr>
                <w:rFonts w:cs="Arial"/>
              </w:rPr>
              <w:t xml:space="preserve">Platsens telefon och/eller mail adress </w:t>
            </w:r>
            <w:r w:rsidRPr="008345BA">
              <w:rPr>
                <w:rFonts w:cs="Arial"/>
              </w:rPr>
              <w:t>för vilken den är knuten till observationen.</w:t>
            </w:r>
          </w:p>
          <w:p w14:paraId="7D262EF5" w14:textId="77777777" w:rsidR="00F52AF4" w:rsidRPr="008345BA" w:rsidRDefault="00F52AF4" w:rsidP="000E66E4">
            <w:pPr>
              <w:rPr>
                <w:rFonts w:cs="Arial"/>
              </w:rPr>
            </w:pPr>
          </w:p>
          <w:p w14:paraId="3CE46304" w14:textId="77777777" w:rsidR="00F52AF4" w:rsidRPr="008345BA" w:rsidRDefault="00F52AF4" w:rsidP="000E66E4">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20B76D97" w14:textId="77777777" w:rsidR="00F52AF4" w:rsidRPr="008345BA" w:rsidRDefault="00F52AF4" w:rsidP="000E66E4">
            <w:pPr>
              <w:rPr>
                <w:lang w:val="en-US"/>
              </w:rPr>
            </w:pPr>
            <w:r w:rsidRPr="008345BA">
              <w:rPr>
                <w:lang w:val="en-US"/>
              </w:rPr>
              <w:t>0..*</w:t>
            </w:r>
          </w:p>
        </w:tc>
      </w:tr>
      <w:tr w:rsidR="00F52AF4" w:rsidRPr="00B81FE2" w14:paraId="1B8EAB2E" w14:textId="77777777" w:rsidTr="000E66E4">
        <w:tc>
          <w:tcPr>
            <w:tcW w:w="2474" w:type="dxa"/>
          </w:tcPr>
          <w:p w14:paraId="285F93F4" w14:textId="77777777" w:rsidR="00F52AF4" w:rsidRPr="00B81FE2" w:rsidRDefault="00F52AF4" w:rsidP="000E66E4">
            <w:pPr>
              <w:rPr>
                <w:i/>
              </w:rPr>
            </w:pPr>
            <w:r w:rsidRPr="00B81FE2">
              <w:rPr>
                <w:i/>
              </w:rPr>
              <w:t>../</w:t>
            </w:r>
            <w:r>
              <w:rPr>
                <w:i/>
              </w:rPr>
              <w:t>LocationType.telecom.use</w:t>
            </w:r>
          </w:p>
        </w:tc>
        <w:tc>
          <w:tcPr>
            <w:tcW w:w="2506" w:type="dxa"/>
          </w:tcPr>
          <w:p w14:paraId="75BBAFFC" w14:textId="77777777" w:rsidR="00F52AF4" w:rsidRPr="00B81FE2" w:rsidRDefault="00F52AF4" w:rsidP="000E66E4">
            <w:pPr>
              <w:rPr>
                <w:i/>
              </w:rPr>
            </w:pPr>
            <w:r w:rsidRPr="00B81FE2">
              <w:rPr>
                <w:i/>
              </w:rPr>
              <w:t>TelType</w:t>
            </w:r>
            <w:r>
              <w:rPr>
                <w:i/>
              </w:rPr>
              <w:t>Enum</w:t>
            </w:r>
          </w:p>
        </w:tc>
        <w:tc>
          <w:tcPr>
            <w:tcW w:w="2925" w:type="dxa"/>
          </w:tcPr>
          <w:p w14:paraId="3C5B472A"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4C5F066" w14:textId="77777777" w:rsidR="00F52AF4" w:rsidRDefault="00F52AF4" w:rsidP="000E66E4">
            <w:pPr>
              <w:rPr>
                <w:rFonts w:cs="Arial"/>
                <w:i/>
              </w:rPr>
            </w:pPr>
          </w:p>
          <w:p w14:paraId="08A4403E" w14:textId="77777777" w:rsidR="00F52AF4" w:rsidRPr="00B81FE2" w:rsidRDefault="00F52AF4" w:rsidP="000E66E4">
            <w:pPr>
              <w:rPr>
                <w:rFonts w:cs="Arial"/>
                <w:i/>
              </w:rPr>
            </w:pPr>
            <w:r w:rsidRPr="00B81FE2">
              <w:rPr>
                <w:rFonts w:cs="Arial"/>
                <w:i/>
              </w:rPr>
              <w:t>voice = Nummer för att föra ett röstsamtal</w:t>
            </w:r>
          </w:p>
          <w:p w14:paraId="20412D11" w14:textId="77777777" w:rsidR="00F52AF4" w:rsidRPr="00B81FE2" w:rsidRDefault="00F52AF4" w:rsidP="000E66E4">
            <w:pPr>
              <w:rPr>
                <w:rFonts w:cs="Arial"/>
                <w:i/>
                <w:lang w:val="en-US"/>
              </w:rPr>
            </w:pPr>
            <w:r w:rsidRPr="00B81FE2">
              <w:rPr>
                <w:rFonts w:cs="Arial"/>
                <w:i/>
                <w:lang w:val="en-US"/>
              </w:rPr>
              <w:t>fax = Faxnummer</w:t>
            </w:r>
          </w:p>
          <w:p w14:paraId="7F6AB4E5" w14:textId="77777777" w:rsidR="00F52AF4" w:rsidRPr="00B81FE2" w:rsidRDefault="00F52AF4" w:rsidP="000E66E4">
            <w:pPr>
              <w:rPr>
                <w:rFonts w:cs="Arial"/>
                <w:i/>
                <w:lang w:val="en-US"/>
              </w:rPr>
            </w:pPr>
            <w:r w:rsidRPr="00B81FE2">
              <w:rPr>
                <w:rFonts w:cs="Arial"/>
                <w:i/>
                <w:lang w:val="en-US"/>
              </w:rPr>
              <w:t>data = E-post adress</w:t>
            </w:r>
          </w:p>
          <w:p w14:paraId="3BAABF96" w14:textId="77777777" w:rsidR="00F52AF4" w:rsidRPr="00B81FE2" w:rsidRDefault="00F52AF4" w:rsidP="000E66E4">
            <w:pPr>
              <w:rPr>
                <w:rFonts w:cs="Arial"/>
                <w:i/>
              </w:rPr>
            </w:pPr>
            <w:r w:rsidRPr="00B81FE2">
              <w:rPr>
                <w:rFonts w:cs="Arial"/>
                <w:i/>
              </w:rPr>
              <w:lastRenderedPageBreak/>
              <w:t>sms = Nummer för mobila textmeddelanden</w:t>
            </w:r>
          </w:p>
        </w:tc>
        <w:tc>
          <w:tcPr>
            <w:tcW w:w="1617" w:type="dxa"/>
          </w:tcPr>
          <w:p w14:paraId="2084A3DA" w14:textId="77777777" w:rsidR="00F52AF4" w:rsidRPr="00B81FE2" w:rsidRDefault="00F52AF4" w:rsidP="000E66E4">
            <w:pPr>
              <w:rPr>
                <w:i/>
                <w:lang w:val="en-US"/>
              </w:rPr>
            </w:pPr>
            <w:r>
              <w:rPr>
                <w:i/>
                <w:lang w:val="en-US"/>
              </w:rPr>
              <w:lastRenderedPageBreak/>
              <w:t>0..1</w:t>
            </w:r>
          </w:p>
        </w:tc>
      </w:tr>
      <w:tr w:rsidR="00F52AF4" w:rsidRPr="00B81FE2" w14:paraId="27D3D764" w14:textId="77777777" w:rsidTr="000E66E4">
        <w:tc>
          <w:tcPr>
            <w:tcW w:w="2474" w:type="dxa"/>
          </w:tcPr>
          <w:p w14:paraId="4B49B40A" w14:textId="77777777" w:rsidR="00F52AF4" w:rsidRPr="00B81FE2" w:rsidRDefault="00F52AF4" w:rsidP="000E66E4">
            <w:pPr>
              <w:rPr>
                <w:i/>
              </w:rPr>
            </w:pPr>
            <w:r w:rsidRPr="00B81FE2">
              <w:rPr>
                <w:i/>
              </w:rPr>
              <w:lastRenderedPageBreak/>
              <w:t>../</w:t>
            </w:r>
            <w:r>
              <w:rPr>
                <w:i/>
              </w:rPr>
              <w:t>LocationType.telecom.value</w:t>
            </w:r>
          </w:p>
        </w:tc>
        <w:tc>
          <w:tcPr>
            <w:tcW w:w="2506" w:type="dxa"/>
          </w:tcPr>
          <w:p w14:paraId="658CC38A" w14:textId="77777777" w:rsidR="00F52AF4" w:rsidRPr="00B81FE2" w:rsidRDefault="00F52AF4" w:rsidP="000E66E4">
            <w:pPr>
              <w:rPr>
                <w:i/>
              </w:rPr>
            </w:pPr>
            <w:r>
              <w:rPr>
                <w:i/>
              </w:rPr>
              <w:t>String</w:t>
            </w:r>
          </w:p>
        </w:tc>
        <w:tc>
          <w:tcPr>
            <w:tcW w:w="2925" w:type="dxa"/>
          </w:tcPr>
          <w:p w14:paraId="64367227" w14:textId="77777777" w:rsidR="00F52AF4" w:rsidRPr="00B81FE2" w:rsidRDefault="00F52AF4" w:rsidP="000E66E4">
            <w:pPr>
              <w:rPr>
                <w:rFonts w:cs="Arial"/>
                <w:i/>
              </w:rPr>
            </w:pPr>
            <w:r>
              <w:rPr>
                <w:rFonts w:cs="Arial"/>
                <w:i/>
                <w:color w:val="000000"/>
                <w:lang w:eastAsia="sv-SE"/>
              </w:rPr>
              <w:t>Namn på alternativ för telekom kommunikation.</w:t>
            </w:r>
          </w:p>
        </w:tc>
        <w:tc>
          <w:tcPr>
            <w:tcW w:w="1617" w:type="dxa"/>
          </w:tcPr>
          <w:p w14:paraId="17C62706" w14:textId="77777777" w:rsidR="00F52AF4" w:rsidRPr="00B81FE2" w:rsidRDefault="00F52AF4" w:rsidP="000E66E4">
            <w:pPr>
              <w:rPr>
                <w:i/>
                <w:lang w:val="en-US"/>
              </w:rPr>
            </w:pPr>
            <w:r>
              <w:rPr>
                <w:i/>
                <w:lang w:val="en-US"/>
              </w:rPr>
              <w:t>0..1</w:t>
            </w:r>
          </w:p>
        </w:tc>
      </w:tr>
      <w:tr w:rsidR="00F52AF4" w:rsidRPr="008345BA" w14:paraId="46E1BB25" w14:textId="77777777" w:rsidTr="000E66E4">
        <w:tc>
          <w:tcPr>
            <w:tcW w:w="2474" w:type="dxa"/>
            <w:shd w:val="clear" w:color="auto" w:fill="D9D9D9" w:themeFill="background1" w:themeFillShade="D9"/>
          </w:tcPr>
          <w:p w14:paraId="04FAD260" w14:textId="77777777" w:rsidR="00F52AF4" w:rsidRPr="008345BA" w:rsidRDefault="00F52AF4" w:rsidP="000E66E4">
            <w:pPr>
              <w:rPr>
                <w:lang w:val="en-GB"/>
              </w:rPr>
            </w:pPr>
            <w:r w:rsidRPr="008345BA">
              <w:rPr>
                <w:lang w:val="en-US" w:eastAsia="sv-SE"/>
              </w:rPr>
              <w:t>patient</w:t>
            </w:r>
          </w:p>
        </w:tc>
        <w:tc>
          <w:tcPr>
            <w:tcW w:w="2506" w:type="dxa"/>
            <w:shd w:val="clear" w:color="auto" w:fill="D9D9D9" w:themeFill="background1" w:themeFillShade="D9"/>
          </w:tcPr>
          <w:p w14:paraId="25656573" w14:textId="77777777" w:rsidR="00F52AF4" w:rsidRPr="008345BA" w:rsidRDefault="00F52AF4" w:rsidP="000E66E4">
            <w:pPr>
              <w:rPr>
                <w:lang w:val="en-GB"/>
              </w:rPr>
            </w:pPr>
            <w:r w:rsidRPr="008345BA">
              <w:rPr>
                <w:lang w:val="en-GB"/>
              </w:rPr>
              <w:t>PatientType</w:t>
            </w:r>
          </w:p>
        </w:tc>
        <w:tc>
          <w:tcPr>
            <w:tcW w:w="2925" w:type="dxa"/>
            <w:shd w:val="clear" w:color="auto" w:fill="D9D9D9" w:themeFill="background1" w:themeFillShade="D9"/>
          </w:tcPr>
          <w:p w14:paraId="3DF1A593" w14:textId="77777777" w:rsidR="00F52AF4" w:rsidRPr="008345BA" w:rsidRDefault="00F52AF4" w:rsidP="000E66E4">
            <w:pPr>
              <w:rPr>
                <w:lang w:val="en-US"/>
              </w:rPr>
            </w:pPr>
          </w:p>
        </w:tc>
        <w:tc>
          <w:tcPr>
            <w:tcW w:w="1617" w:type="dxa"/>
            <w:shd w:val="clear" w:color="auto" w:fill="D9D9D9" w:themeFill="background1" w:themeFillShade="D9"/>
          </w:tcPr>
          <w:p w14:paraId="7A69C61A" w14:textId="77777777" w:rsidR="00F52AF4" w:rsidRPr="008345BA" w:rsidRDefault="00F52AF4" w:rsidP="000E66E4">
            <w:pPr>
              <w:rPr>
                <w:lang w:val="en-US"/>
              </w:rPr>
            </w:pPr>
            <w:r w:rsidRPr="008345BA">
              <w:rPr>
                <w:lang w:val="en-US"/>
              </w:rPr>
              <w:t>1</w:t>
            </w:r>
          </w:p>
        </w:tc>
      </w:tr>
      <w:tr w:rsidR="00F52AF4" w:rsidRPr="008345BA" w14:paraId="5A0F62C7" w14:textId="77777777" w:rsidTr="000E66E4">
        <w:tc>
          <w:tcPr>
            <w:tcW w:w="2474" w:type="dxa"/>
          </w:tcPr>
          <w:p w14:paraId="5CD56344" w14:textId="77777777" w:rsidR="00F52AF4" w:rsidRPr="00A21F75" w:rsidRDefault="00F52AF4" w:rsidP="000E66E4">
            <w:pPr>
              <w:rPr>
                <w:lang w:val="en-GB"/>
              </w:rPr>
            </w:pPr>
            <w:r w:rsidRPr="008345BA">
              <w:rPr>
                <w:lang w:val="en-GB"/>
              </w:rPr>
              <w:t>../PatientType.id</w:t>
            </w:r>
          </w:p>
        </w:tc>
        <w:tc>
          <w:tcPr>
            <w:tcW w:w="2506" w:type="dxa"/>
          </w:tcPr>
          <w:p w14:paraId="014E05F8" w14:textId="77777777" w:rsidR="00F52AF4" w:rsidRPr="00894EEA" w:rsidRDefault="00F52AF4" w:rsidP="000E66E4">
            <w:r w:rsidRPr="00894EEA">
              <w:t>IIType</w:t>
            </w:r>
          </w:p>
        </w:tc>
        <w:tc>
          <w:tcPr>
            <w:tcW w:w="2925" w:type="dxa"/>
          </w:tcPr>
          <w:p w14:paraId="29479B8A" w14:textId="77777777" w:rsidR="00F52AF4" w:rsidRPr="008F3E17" w:rsidRDefault="00F52AF4" w:rsidP="000E66E4">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3B26C990" w14:textId="77777777" w:rsidR="00F52AF4" w:rsidRPr="008345BA" w:rsidRDefault="00F52AF4" w:rsidP="000E66E4">
            <w:r w:rsidRPr="008345BA">
              <w:t>1</w:t>
            </w:r>
          </w:p>
        </w:tc>
      </w:tr>
      <w:tr w:rsidR="00F52AF4" w:rsidRPr="000D472E" w14:paraId="6B3BF9D6" w14:textId="77777777" w:rsidTr="000E66E4">
        <w:tc>
          <w:tcPr>
            <w:tcW w:w="2474" w:type="dxa"/>
            <w:tcBorders>
              <w:top w:val="single" w:sz="4" w:space="0" w:color="auto"/>
              <w:left w:val="single" w:sz="4" w:space="0" w:color="auto"/>
              <w:bottom w:val="single" w:sz="4" w:space="0" w:color="auto"/>
              <w:right w:val="single" w:sz="4" w:space="0" w:color="auto"/>
            </w:tcBorders>
          </w:tcPr>
          <w:p w14:paraId="1B4D5D23" w14:textId="77777777" w:rsidR="00F52AF4" w:rsidRPr="000D472E" w:rsidRDefault="00F52AF4" w:rsidP="000E66E4">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1FAD053"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E16B402" w14:textId="77777777" w:rsidR="00F52AF4" w:rsidRPr="00FE0141" w:rsidRDefault="00F52AF4" w:rsidP="000E66E4">
            <w:pPr>
              <w:rPr>
                <w:i/>
              </w:rPr>
            </w:pPr>
            <w:r w:rsidRPr="00FE0141">
              <w:rPr>
                <w:i/>
              </w:rPr>
              <w:t>KV OID för typ av identifierare:</w:t>
            </w:r>
          </w:p>
          <w:p w14:paraId="18045885" w14:textId="77777777" w:rsidR="00F52AF4" w:rsidRPr="000D472E" w:rsidRDefault="00F52AF4" w:rsidP="000E66E4">
            <w:pPr>
              <w:rPr>
                <w:i/>
              </w:rPr>
            </w:pPr>
          </w:p>
          <w:p w14:paraId="79C49BBD" w14:textId="77777777" w:rsidR="00F52AF4" w:rsidRPr="000D472E" w:rsidRDefault="00F52AF4" w:rsidP="000E66E4">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06978F0F" w14:textId="77777777" w:rsidR="00F52AF4" w:rsidRPr="008F26DD" w:rsidRDefault="00F52AF4" w:rsidP="000E66E4">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7F57ED6A" w14:textId="77777777" w:rsidR="00F52AF4" w:rsidRPr="000D472E" w:rsidRDefault="00F52AF4" w:rsidP="000E66E4">
            <w:pPr>
              <w:rPr>
                <w:i/>
              </w:rPr>
            </w:pPr>
            <w:r w:rsidRPr="000D472E">
              <w:rPr>
                <w:i/>
              </w:rPr>
              <w:t>1</w:t>
            </w:r>
          </w:p>
        </w:tc>
      </w:tr>
      <w:tr w:rsidR="00F52AF4" w:rsidRPr="000D472E" w14:paraId="1A3494B7" w14:textId="77777777" w:rsidTr="000E66E4">
        <w:tc>
          <w:tcPr>
            <w:tcW w:w="2474" w:type="dxa"/>
            <w:tcBorders>
              <w:top w:val="single" w:sz="4" w:space="0" w:color="auto"/>
              <w:left w:val="single" w:sz="4" w:space="0" w:color="auto"/>
              <w:bottom w:val="single" w:sz="4" w:space="0" w:color="auto"/>
              <w:right w:val="single" w:sz="4" w:space="0" w:color="auto"/>
            </w:tcBorders>
          </w:tcPr>
          <w:p w14:paraId="76EC6A2B" w14:textId="77777777" w:rsidR="00F52AF4" w:rsidRPr="000D472E" w:rsidRDefault="00F52AF4" w:rsidP="000E66E4">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6B1F552"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41D34D0" w14:textId="77777777" w:rsidR="00F52AF4" w:rsidRDefault="00F52AF4" w:rsidP="000E66E4">
            <w:pPr>
              <w:rPr>
                <w:i/>
              </w:rPr>
            </w:pPr>
            <w:r>
              <w:rPr>
                <w:i/>
              </w:rPr>
              <w:t>Personnummer/globalt reservnummer/</w:t>
            </w:r>
            <w:r w:rsidRPr="00FE0141">
              <w:rPr>
                <w:i/>
              </w:rPr>
              <w:t>samordningsnummer</w:t>
            </w:r>
            <w:r>
              <w:rPr>
                <w:i/>
              </w:rPr>
              <w:t>.</w:t>
            </w:r>
          </w:p>
          <w:p w14:paraId="7F7FEA39" w14:textId="77777777" w:rsidR="00F52AF4" w:rsidRDefault="00F52AF4" w:rsidP="000E66E4">
            <w:pPr>
              <w:rPr>
                <w:i/>
              </w:rPr>
            </w:pPr>
          </w:p>
          <w:p w14:paraId="694984AA" w14:textId="77777777" w:rsidR="00F52AF4" w:rsidRPr="00FE0141" w:rsidRDefault="00F52AF4" w:rsidP="000E66E4">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73669E" w14:textId="77777777" w:rsidR="00F52AF4" w:rsidRPr="000D472E" w:rsidRDefault="00F52AF4" w:rsidP="000E66E4">
            <w:pPr>
              <w:rPr>
                <w:i/>
              </w:rPr>
            </w:pPr>
            <w:r w:rsidRPr="000D472E">
              <w:rPr>
                <w:i/>
              </w:rPr>
              <w:t>1</w:t>
            </w:r>
          </w:p>
        </w:tc>
      </w:tr>
      <w:tr w:rsidR="00F52AF4" w:rsidRPr="008345BA" w14:paraId="1DA5128F" w14:textId="77777777" w:rsidTr="000E66E4">
        <w:tc>
          <w:tcPr>
            <w:tcW w:w="2474" w:type="dxa"/>
          </w:tcPr>
          <w:p w14:paraId="6E39F7BC" w14:textId="77777777" w:rsidR="00F52AF4" w:rsidRPr="008345BA" w:rsidRDefault="00F52AF4" w:rsidP="000E66E4">
            <w:pPr>
              <w:rPr>
                <w:lang w:val="en-GB"/>
              </w:rPr>
            </w:pPr>
            <w:r w:rsidRPr="008345BA">
              <w:rPr>
                <w:lang w:val="en-GB"/>
              </w:rPr>
              <w:t>../PatientType.dateOfBirth</w:t>
            </w:r>
          </w:p>
        </w:tc>
        <w:tc>
          <w:tcPr>
            <w:tcW w:w="2506" w:type="dxa"/>
          </w:tcPr>
          <w:p w14:paraId="40E1DD89" w14:textId="77777777" w:rsidR="00F52AF4" w:rsidRPr="008345BA" w:rsidRDefault="00F52AF4" w:rsidP="000E66E4">
            <w:pPr>
              <w:rPr>
                <w:lang w:val="en-GB"/>
              </w:rPr>
            </w:pPr>
            <w:r w:rsidRPr="008345BA">
              <w:rPr>
                <w:lang w:val="en-GB"/>
              </w:rPr>
              <w:t>DateTime</w:t>
            </w:r>
          </w:p>
        </w:tc>
        <w:tc>
          <w:tcPr>
            <w:tcW w:w="2925" w:type="dxa"/>
          </w:tcPr>
          <w:p w14:paraId="33FC9C86" w14:textId="77777777" w:rsidR="00F52AF4" w:rsidRDefault="00F52AF4" w:rsidP="000E66E4">
            <w:pPr>
              <w:rPr>
                <w:rFonts w:cs="Arial"/>
              </w:rPr>
            </w:pPr>
            <w:r w:rsidRPr="008345BA">
              <w:rPr>
                <w:rFonts w:cs="Arial"/>
              </w:rPr>
              <w:t xml:space="preserve">Anger patientens födelseår, månad och dag. </w:t>
            </w:r>
            <w:r>
              <w:rPr>
                <w:rFonts w:cs="Arial"/>
              </w:rPr>
              <w:t xml:space="preserve">Månad och dag är frivilligt. Endast födelseår är obligatoriskt. </w:t>
            </w:r>
            <w:r w:rsidRPr="008345BA">
              <w:rPr>
                <w:rFonts w:cs="Arial"/>
              </w:rPr>
              <w:t>Ej personnummer!</w:t>
            </w:r>
          </w:p>
          <w:p w14:paraId="7D0D8CA7" w14:textId="77777777" w:rsidR="00F52AF4" w:rsidRPr="008F3E17" w:rsidRDefault="00F52AF4" w:rsidP="000E66E4">
            <w:pPr>
              <w:rPr>
                <w:rFonts w:cs="Arial"/>
              </w:rPr>
            </w:pPr>
          </w:p>
          <w:p w14:paraId="0BD9E9EB" w14:textId="77777777" w:rsidR="00F52AF4" w:rsidRPr="00DD495A" w:rsidRDefault="00F52AF4" w:rsidP="000E66E4">
            <w:r w:rsidRPr="008F3E17">
              <w:rPr>
                <w:rFonts w:cs="Arial"/>
              </w:rPr>
              <w:t>Datum. Format ÅÅÅÅMMDD.</w:t>
            </w:r>
          </w:p>
        </w:tc>
        <w:tc>
          <w:tcPr>
            <w:tcW w:w="1617" w:type="dxa"/>
          </w:tcPr>
          <w:p w14:paraId="41EF8A9A" w14:textId="77777777" w:rsidR="00F52AF4" w:rsidRPr="008345BA" w:rsidRDefault="00F52AF4" w:rsidP="000E66E4">
            <w:pPr>
              <w:rPr>
                <w:lang w:val="en-US"/>
              </w:rPr>
            </w:pPr>
            <w:r w:rsidRPr="008345BA">
              <w:rPr>
                <w:lang w:val="en-US"/>
              </w:rPr>
              <w:t>1</w:t>
            </w:r>
          </w:p>
        </w:tc>
      </w:tr>
      <w:tr w:rsidR="00F52AF4" w:rsidRPr="008345BA" w14:paraId="4128D9A0" w14:textId="77777777" w:rsidTr="000E66E4">
        <w:tc>
          <w:tcPr>
            <w:tcW w:w="2474" w:type="dxa"/>
          </w:tcPr>
          <w:p w14:paraId="60C5BEE8" w14:textId="77777777" w:rsidR="00F52AF4" w:rsidRPr="008345BA" w:rsidRDefault="00F52AF4" w:rsidP="000E66E4">
            <w:pPr>
              <w:rPr>
                <w:lang w:val="en-GB"/>
              </w:rPr>
            </w:pPr>
            <w:r w:rsidRPr="008345BA">
              <w:rPr>
                <w:lang w:val="en-GB"/>
              </w:rPr>
              <w:t>../PatientType.gender</w:t>
            </w:r>
          </w:p>
        </w:tc>
        <w:tc>
          <w:tcPr>
            <w:tcW w:w="2506" w:type="dxa"/>
          </w:tcPr>
          <w:p w14:paraId="1D39A4A6" w14:textId="77777777" w:rsidR="00F52AF4" w:rsidRPr="008345BA" w:rsidRDefault="00F52AF4" w:rsidP="000E66E4">
            <w:pPr>
              <w:rPr>
                <w:lang w:val="en-GB"/>
              </w:rPr>
            </w:pPr>
            <w:r w:rsidRPr="008345BA">
              <w:rPr>
                <w:lang w:val="en-GB"/>
              </w:rPr>
              <w:t>CVType</w:t>
            </w:r>
          </w:p>
        </w:tc>
        <w:tc>
          <w:tcPr>
            <w:tcW w:w="2925" w:type="dxa"/>
          </w:tcPr>
          <w:p w14:paraId="476E2A07" w14:textId="77777777" w:rsidR="00F52AF4" w:rsidRPr="00953E0D" w:rsidRDefault="00F52AF4" w:rsidP="000E66E4">
            <w:pPr>
              <w:rPr>
                <w:rFonts w:cs="Arial"/>
              </w:rPr>
            </w:pPr>
            <w:r w:rsidRPr="008345BA">
              <w:rPr>
                <w:rFonts w:cs="Arial"/>
              </w:rPr>
              <w:t>Anger patienten</w:t>
            </w:r>
            <w:r>
              <w:rPr>
                <w:rFonts w:cs="Arial"/>
              </w:rPr>
              <w:t>s kön.</w:t>
            </w:r>
          </w:p>
        </w:tc>
        <w:tc>
          <w:tcPr>
            <w:tcW w:w="1617" w:type="dxa"/>
          </w:tcPr>
          <w:p w14:paraId="684F3172" w14:textId="77777777" w:rsidR="00F52AF4" w:rsidRPr="008345BA" w:rsidRDefault="00F52AF4" w:rsidP="000E66E4">
            <w:r w:rsidRPr="008345BA">
              <w:t>0..1</w:t>
            </w:r>
          </w:p>
        </w:tc>
      </w:tr>
      <w:tr w:rsidR="00F52AF4" w:rsidRPr="000D472E" w14:paraId="6C166C81" w14:textId="77777777" w:rsidTr="000E66E4">
        <w:tc>
          <w:tcPr>
            <w:tcW w:w="2474" w:type="dxa"/>
            <w:tcBorders>
              <w:top w:val="single" w:sz="4" w:space="0" w:color="auto"/>
              <w:left w:val="single" w:sz="4" w:space="0" w:color="auto"/>
              <w:bottom w:val="single" w:sz="4" w:space="0" w:color="auto"/>
              <w:right w:val="single" w:sz="4" w:space="0" w:color="auto"/>
            </w:tcBorders>
          </w:tcPr>
          <w:p w14:paraId="5731A897" w14:textId="77777777" w:rsidR="00F52AF4" w:rsidRPr="000D472E" w:rsidRDefault="00F52AF4" w:rsidP="000E66E4">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71D7E0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79805B" w14:textId="42EBA582" w:rsidR="00F52AF4" w:rsidRPr="000D472E" w:rsidRDefault="00F52AF4" w:rsidP="00F6502E">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för </w:t>
            </w:r>
            <w:r w:rsidR="00F6502E">
              <w:rPr>
                <w:rFonts w:cs="Arial"/>
                <w:i/>
              </w:rPr>
              <w:t>Man</w:t>
            </w:r>
            <w:r w:rsidRPr="000D472E">
              <w:rPr>
                <w:rFonts w:cs="Arial"/>
                <w:i/>
              </w:rPr>
              <w:t xml:space="preserve">, 2 för </w:t>
            </w:r>
            <w:r w:rsidR="00F6502E">
              <w:rPr>
                <w:rFonts w:cs="Arial"/>
                <w:i/>
              </w:rPr>
              <w:lastRenderedPageBreak/>
              <w:t>Kvinna</w:t>
            </w:r>
            <w:r w:rsidRPr="000D472E">
              <w:rPr>
                <w:rFonts w:cs="Arial"/>
                <w:i/>
              </w:rPr>
              <w:t xml:space="preserve"> och 9 för Ej tillämpligt.</w:t>
            </w:r>
          </w:p>
        </w:tc>
        <w:tc>
          <w:tcPr>
            <w:tcW w:w="1617" w:type="dxa"/>
            <w:tcBorders>
              <w:top w:val="single" w:sz="4" w:space="0" w:color="auto"/>
              <w:left w:val="single" w:sz="4" w:space="0" w:color="auto"/>
              <w:bottom w:val="single" w:sz="4" w:space="0" w:color="auto"/>
              <w:right w:val="single" w:sz="4" w:space="0" w:color="auto"/>
            </w:tcBorders>
          </w:tcPr>
          <w:p w14:paraId="1D3DEF6A" w14:textId="77777777" w:rsidR="00F52AF4" w:rsidRPr="000D472E" w:rsidRDefault="00F52AF4" w:rsidP="000E66E4">
            <w:pPr>
              <w:rPr>
                <w:i/>
              </w:rPr>
            </w:pPr>
            <w:r w:rsidRPr="000D472E">
              <w:rPr>
                <w:i/>
              </w:rPr>
              <w:lastRenderedPageBreak/>
              <w:t>1</w:t>
            </w:r>
          </w:p>
        </w:tc>
      </w:tr>
      <w:tr w:rsidR="00F52AF4" w:rsidRPr="000D472E" w14:paraId="0C739060" w14:textId="77777777" w:rsidTr="000E66E4">
        <w:tc>
          <w:tcPr>
            <w:tcW w:w="2474" w:type="dxa"/>
            <w:tcBorders>
              <w:top w:val="single" w:sz="4" w:space="0" w:color="auto"/>
              <w:left w:val="single" w:sz="4" w:space="0" w:color="auto"/>
              <w:bottom w:val="single" w:sz="4" w:space="0" w:color="auto"/>
              <w:right w:val="single" w:sz="4" w:space="0" w:color="auto"/>
            </w:tcBorders>
          </w:tcPr>
          <w:p w14:paraId="334D7724" w14:textId="77777777" w:rsidR="00F52AF4" w:rsidRPr="000D472E" w:rsidRDefault="00F52AF4" w:rsidP="000E66E4">
            <w:pPr>
              <w:rPr>
                <w:i/>
                <w:lang w:val="en-GB"/>
              </w:rPr>
            </w:pPr>
            <w:r w:rsidRPr="000D472E">
              <w:rPr>
                <w:i/>
                <w:lang w:val="en-GB"/>
              </w:rPr>
              <w:lastRenderedPageBreak/>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DE077AB"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5BC1EC" w14:textId="77777777" w:rsidR="00F52AF4" w:rsidRPr="000D472E" w:rsidRDefault="00F52AF4" w:rsidP="000E66E4">
            <w:pPr>
              <w:rPr>
                <w:rFonts w:cs="Arial"/>
                <w:i/>
              </w:rPr>
            </w:pPr>
            <w:r w:rsidRPr="000D472E">
              <w:rPr>
                <w:rFonts w:cs="Arial"/>
                <w:i/>
              </w:rPr>
              <w:t xml:space="preserve">Kodsystem för angiven kod för könstyp. </w:t>
            </w:r>
          </w:p>
          <w:p w14:paraId="462B5CAA" w14:textId="77777777" w:rsidR="00F52AF4" w:rsidRPr="000D472E" w:rsidRDefault="00F52AF4" w:rsidP="000E66E4">
            <w:pPr>
              <w:rPr>
                <w:rFonts w:cs="Arial"/>
                <w:i/>
              </w:rPr>
            </w:pPr>
          </w:p>
          <w:p w14:paraId="088ECF1C" w14:textId="77777777" w:rsidR="00F52AF4" w:rsidRPr="000D472E" w:rsidRDefault="00F52AF4" w:rsidP="000E66E4">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9AC277B" w14:textId="77777777" w:rsidR="00F52AF4" w:rsidRPr="000D472E" w:rsidRDefault="00F52AF4" w:rsidP="000E66E4">
            <w:pPr>
              <w:rPr>
                <w:i/>
              </w:rPr>
            </w:pPr>
            <w:r w:rsidRPr="000D472E">
              <w:rPr>
                <w:i/>
              </w:rPr>
              <w:t>1</w:t>
            </w:r>
          </w:p>
        </w:tc>
      </w:tr>
      <w:tr w:rsidR="00F52AF4" w:rsidRPr="000D472E" w14:paraId="19F5CEEA" w14:textId="77777777" w:rsidTr="000E66E4">
        <w:tc>
          <w:tcPr>
            <w:tcW w:w="2474" w:type="dxa"/>
            <w:tcBorders>
              <w:top w:val="single" w:sz="4" w:space="0" w:color="auto"/>
              <w:left w:val="single" w:sz="4" w:space="0" w:color="auto"/>
              <w:bottom w:val="single" w:sz="4" w:space="0" w:color="auto"/>
              <w:right w:val="single" w:sz="4" w:space="0" w:color="auto"/>
            </w:tcBorders>
          </w:tcPr>
          <w:p w14:paraId="48765B90" w14:textId="77777777" w:rsidR="00F52AF4" w:rsidRPr="000D472E" w:rsidRDefault="00F52AF4" w:rsidP="000E66E4">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FA36EF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E5CB48" w14:textId="77777777" w:rsidR="00F52AF4" w:rsidRPr="000D472E" w:rsidRDefault="00F52AF4" w:rsidP="000E66E4">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B46E3B" w14:textId="77777777" w:rsidR="00F52AF4" w:rsidRPr="000D472E" w:rsidRDefault="00F52AF4" w:rsidP="000E66E4">
            <w:pPr>
              <w:rPr>
                <w:i/>
              </w:rPr>
            </w:pPr>
            <w:r w:rsidRPr="000D472E">
              <w:rPr>
                <w:i/>
              </w:rPr>
              <w:t>0..1</w:t>
            </w:r>
          </w:p>
        </w:tc>
      </w:tr>
      <w:tr w:rsidR="00F52AF4" w:rsidRPr="000D472E" w14:paraId="5F837A51" w14:textId="77777777" w:rsidTr="000E66E4">
        <w:tc>
          <w:tcPr>
            <w:tcW w:w="2474" w:type="dxa"/>
            <w:tcBorders>
              <w:top w:val="single" w:sz="4" w:space="0" w:color="auto"/>
              <w:left w:val="single" w:sz="4" w:space="0" w:color="auto"/>
              <w:bottom w:val="single" w:sz="4" w:space="0" w:color="auto"/>
              <w:right w:val="single" w:sz="4" w:space="0" w:color="auto"/>
            </w:tcBorders>
          </w:tcPr>
          <w:p w14:paraId="060F95B1" w14:textId="77777777" w:rsidR="00F52AF4" w:rsidRPr="000D472E" w:rsidRDefault="00F52AF4" w:rsidP="000E66E4">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EEE60FF"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0BEB3B" w14:textId="77777777" w:rsidR="00F52AF4" w:rsidRPr="000D472E" w:rsidRDefault="00F52AF4" w:rsidP="000E66E4">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4C130B" w14:textId="77777777" w:rsidR="00F52AF4" w:rsidRPr="000D472E" w:rsidRDefault="00F52AF4" w:rsidP="000E66E4">
            <w:pPr>
              <w:rPr>
                <w:i/>
              </w:rPr>
            </w:pPr>
            <w:r w:rsidRPr="000D472E">
              <w:rPr>
                <w:i/>
              </w:rPr>
              <w:t>0..1</w:t>
            </w:r>
          </w:p>
        </w:tc>
      </w:tr>
      <w:tr w:rsidR="00F52AF4" w:rsidRPr="000D472E" w14:paraId="13781C2B" w14:textId="77777777" w:rsidTr="000E66E4">
        <w:tc>
          <w:tcPr>
            <w:tcW w:w="2474" w:type="dxa"/>
            <w:tcBorders>
              <w:top w:val="single" w:sz="4" w:space="0" w:color="auto"/>
              <w:left w:val="single" w:sz="4" w:space="0" w:color="auto"/>
              <w:bottom w:val="single" w:sz="4" w:space="0" w:color="auto"/>
              <w:right w:val="single" w:sz="4" w:space="0" w:color="auto"/>
            </w:tcBorders>
          </w:tcPr>
          <w:p w14:paraId="51F84FDD" w14:textId="77777777" w:rsidR="00F52AF4" w:rsidRPr="000D472E" w:rsidRDefault="00F52AF4" w:rsidP="000E66E4">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3E1CB457"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E3F4C63" w14:textId="77777777" w:rsidR="00F52AF4" w:rsidRPr="000D472E" w:rsidRDefault="00F52AF4" w:rsidP="000E66E4">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D62698E" w14:textId="77777777" w:rsidR="00F52AF4" w:rsidRPr="000D472E" w:rsidRDefault="00F52AF4" w:rsidP="000E66E4">
            <w:pPr>
              <w:rPr>
                <w:i/>
              </w:rPr>
            </w:pPr>
            <w:r w:rsidRPr="000D472E">
              <w:rPr>
                <w:i/>
              </w:rPr>
              <w:t>0..1</w:t>
            </w:r>
          </w:p>
        </w:tc>
      </w:tr>
      <w:tr w:rsidR="00F52AF4" w:rsidRPr="008345BA" w14:paraId="44AA44F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DD5E37" w14:textId="77777777" w:rsidR="00F52AF4" w:rsidRPr="001956C7" w:rsidRDefault="00F52AF4" w:rsidP="000E66E4">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740720" w14:textId="77777777" w:rsidR="00F52AF4" w:rsidRPr="001956C7" w:rsidRDefault="00F52AF4" w:rsidP="000E66E4">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21160" w14:textId="77777777" w:rsidR="00F52AF4" w:rsidRPr="001956C7" w:rsidRDefault="00F52AF4" w:rsidP="000E66E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A14394" w14:textId="77777777" w:rsidR="00F52AF4" w:rsidRPr="008345BA" w:rsidRDefault="00F52AF4" w:rsidP="000E66E4">
            <w:r w:rsidRPr="008345BA">
              <w:t>0..1</w:t>
            </w:r>
          </w:p>
        </w:tc>
      </w:tr>
      <w:tr w:rsidR="00F52AF4" w:rsidRPr="008345BA" w14:paraId="0A228090" w14:textId="77777777" w:rsidTr="000E66E4">
        <w:tc>
          <w:tcPr>
            <w:tcW w:w="2474" w:type="dxa"/>
            <w:tcBorders>
              <w:top w:val="single" w:sz="4" w:space="0" w:color="auto"/>
              <w:left w:val="single" w:sz="4" w:space="0" w:color="auto"/>
              <w:bottom w:val="single" w:sz="4" w:space="0" w:color="auto"/>
              <w:right w:val="single" w:sz="4" w:space="0" w:color="auto"/>
            </w:tcBorders>
          </w:tcPr>
          <w:p w14:paraId="53251E36" w14:textId="77777777" w:rsidR="00F52AF4" w:rsidRPr="000676B3" w:rsidRDefault="00F52AF4" w:rsidP="000E66E4">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204CCF7" w14:textId="77777777" w:rsidR="00F52AF4" w:rsidRPr="000676B3" w:rsidRDefault="00F52AF4" w:rsidP="000E66E4"/>
          <w:p w14:paraId="1D380749" w14:textId="77777777" w:rsidR="00F52AF4" w:rsidRPr="000676B3" w:rsidRDefault="00F52AF4" w:rsidP="000E66E4">
            <w:r w:rsidRPr="000676B3">
              <w:t>IIType</w:t>
            </w:r>
          </w:p>
        </w:tc>
        <w:tc>
          <w:tcPr>
            <w:tcW w:w="2925" w:type="dxa"/>
            <w:tcBorders>
              <w:top w:val="single" w:sz="4" w:space="0" w:color="auto"/>
              <w:left w:val="single" w:sz="4" w:space="0" w:color="auto"/>
              <w:bottom w:val="single" w:sz="4" w:space="0" w:color="auto"/>
              <w:right w:val="single" w:sz="4" w:space="0" w:color="auto"/>
            </w:tcBorders>
          </w:tcPr>
          <w:p w14:paraId="097C300C" w14:textId="77777777" w:rsidR="00F52AF4" w:rsidRPr="001956C7" w:rsidRDefault="00F52AF4" w:rsidP="000E66E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4BFC7F" w14:textId="77777777" w:rsidR="00F52AF4" w:rsidRPr="008345BA" w:rsidRDefault="00F52AF4" w:rsidP="000E66E4">
            <w:r>
              <w:t>1</w:t>
            </w:r>
          </w:p>
        </w:tc>
      </w:tr>
      <w:tr w:rsidR="00F52AF4" w:rsidRPr="00455CC0" w14:paraId="6B9FE58F" w14:textId="77777777" w:rsidTr="000E66E4">
        <w:tc>
          <w:tcPr>
            <w:tcW w:w="2474" w:type="dxa"/>
            <w:tcBorders>
              <w:top w:val="single" w:sz="4" w:space="0" w:color="auto"/>
              <w:left w:val="single" w:sz="4" w:space="0" w:color="auto"/>
              <w:bottom w:val="single" w:sz="4" w:space="0" w:color="auto"/>
              <w:right w:val="single" w:sz="4" w:space="0" w:color="auto"/>
            </w:tcBorders>
          </w:tcPr>
          <w:p w14:paraId="68AAC17E" w14:textId="77777777" w:rsidR="00F52AF4" w:rsidRPr="00455CC0" w:rsidRDefault="00F52AF4" w:rsidP="000E66E4">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9CDECEA" w14:textId="77777777" w:rsidR="00F52AF4" w:rsidRPr="00455CC0" w:rsidRDefault="00F52AF4" w:rsidP="000E66E4">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C06CDA8" w14:textId="77777777" w:rsidR="00F52AF4" w:rsidRPr="00455CC0" w:rsidRDefault="00F52AF4" w:rsidP="000E66E4">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5C0CA196" w14:textId="77777777" w:rsidR="00F52AF4" w:rsidRPr="00455CC0" w:rsidRDefault="00F52AF4" w:rsidP="000E66E4">
            <w:pPr>
              <w:rPr>
                <w:i/>
              </w:rPr>
            </w:pPr>
            <w:r w:rsidRPr="00455CC0">
              <w:rPr>
                <w:i/>
              </w:rPr>
              <w:t>1</w:t>
            </w:r>
          </w:p>
        </w:tc>
      </w:tr>
      <w:tr w:rsidR="00F52AF4" w:rsidRPr="00455CC0" w14:paraId="04F50733" w14:textId="77777777" w:rsidTr="000E66E4">
        <w:tc>
          <w:tcPr>
            <w:tcW w:w="2474" w:type="dxa"/>
            <w:tcBorders>
              <w:top w:val="single" w:sz="4" w:space="0" w:color="auto"/>
              <w:left w:val="single" w:sz="4" w:space="0" w:color="auto"/>
              <w:bottom w:val="single" w:sz="4" w:space="0" w:color="auto"/>
              <w:right w:val="single" w:sz="4" w:space="0" w:color="auto"/>
            </w:tcBorders>
          </w:tcPr>
          <w:p w14:paraId="703698A1" w14:textId="77777777" w:rsidR="00F52AF4" w:rsidRPr="00455CC0" w:rsidRDefault="00F52AF4" w:rsidP="000E66E4">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8A5817" w14:textId="77777777" w:rsidR="00F52AF4" w:rsidRPr="00455CC0" w:rsidRDefault="00F52AF4" w:rsidP="000E66E4">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B625115" w14:textId="77777777" w:rsidR="00F52AF4" w:rsidRPr="00455CC0" w:rsidRDefault="00F52AF4" w:rsidP="000E66E4">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15CD6DAB" w14:textId="77777777" w:rsidR="00F52AF4" w:rsidRPr="00455CC0" w:rsidRDefault="00F52AF4" w:rsidP="000E66E4">
            <w:pPr>
              <w:rPr>
                <w:i/>
              </w:rPr>
            </w:pPr>
            <w:r w:rsidRPr="00455CC0">
              <w:rPr>
                <w:i/>
              </w:rPr>
              <w:t>1</w:t>
            </w:r>
          </w:p>
        </w:tc>
      </w:tr>
      <w:tr w:rsidR="00F52AF4" w:rsidRPr="008345BA" w14:paraId="60AB024E" w14:textId="77777777" w:rsidTr="000E66E4">
        <w:tc>
          <w:tcPr>
            <w:tcW w:w="2474" w:type="dxa"/>
            <w:shd w:val="clear" w:color="auto" w:fill="D9D9D9" w:themeFill="background1" w:themeFillShade="D9"/>
          </w:tcPr>
          <w:p w14:paraId="4721ED58" w14:textId="77777777" w:rsidR="00F52AF4" w:rsidRPr="008345BA" w:rsidRDefault="00F52AF4" w:rsidP="000E66E4">
            <w:pPr>
              <w:rPr>
                <w:lang w:val="en-GB"/>
              </w:rPr>
            </w:pPr>
            <w:r w:rsidRPr="008345BA">
              <w:rPr>
                <w:lang w:val="en-US" w:eastAsia="sv-SE"/>
              </w:rPr>
              <w:t>relation</w:t>
            </w:r>
          </w:p>
        </w:tc>
        <w:tc>
          <w:tcPr>
            <w:tcW w:w="2506" w:type="dxa"/>
            <w:shd w:val="clear" w:color="auto" w:fill="D9D9D9" w:themeFill="background1" w:themeFillShade="D9"/>
          </w:tcPr>
          <w:p w14:paraId="7B9B1D2F" w14:textId="77777777" w:rsidR="00F52AF4" w:rsidRPr="008345BA" w:rsidRDefault="00F52AF4" w:rsidP="000E66E4">
            <w:pPr>
              <w:rPr>
                <w:lang w:val="en-US"/>
              </w:rPr>
            </w:pPr>
            <w:r w:rsidRPr="008345BA">
              <w:rPr>
                <w:lang w:val="en-US"/>
              </w:rPr>
              <w:t>RelationType</w:t>
            </w:r>
          </w:p>
        </w:tc>
        <w:tc>
          <w:tcPr>
            <w:tcW w:w="2925" w:type="dxa"/>
            <w:shd w:val="clear" w:color="auto" w:fill="D9D9D9" w:themeFill="background1" w:themeFillShade="D9"/>
          </w:tcPr>
          <w:p w14:paraId="08BB9A93" w14:textId="77777777" w:rsidR="00F52AF4" w:rsidRPr="008345BA" w:rsidRDefault="00F52AF4" w:rsidP="000E66E4">
            <w:pPr>
              <w:rPr>
                <w:lang w:val="en-US"/>
              </w:rPr>
            </w:pPr>
          </w:p>
        </w:tc>
        <w:tc>
          <w:tcPr>
            <w:tcW w:w="1617" w:type="dxa"/>
            <w:shd w:val="clear" w:color="auto" w:fill="D9D9D9" w:themeFill="background1" w:themeFillShade="D9"/>
          </w:tcPr>
          <w:p w14:paraId="2025AEAE" w14:textId="77777777" w:rsidR="00F52AF4" w:rsidRPr="008345BA" w:rsidRDefault="00F52AF4" w:rsidP="000E66E4">
            <w:r w:rsidRPr="008345BA">
              <w:t>0..*</w:t>
            </w:r>
          </w:p>
        </w:tc>
      </w:tr>
      <w:tr w:rsidR="00F52AF4" w:rsidRPr="008345BA" w14:paraId="12CEBDEE" w14:textId="77777777" w:rsidTr="000E66E4">
        <w:tc>
          <w:tcPr>
            <w:tcW w:w="2474" w:type="dxa"/>
          </w:tcPr>
          <w:p w14:paraId="1B8453EA" w14:textId="77777777" w:rsidR="00F52AF4" w:rsidRPr="008345BA" w:rsidRDefault="00F52AF4" w:rsidP="000E66E4">
            <w:r w:rsidRPr="008345BA">
              <w:rPr>
                <w:lang w:eastAsia="sv-SE"/>
              </w:rPr>
              <w:t>../RelationType.code</w:t>
            </w:r>
          </w:p>
        </w:tc>
        <w:tc>
          <w:tcPr>
            <w:tcW w:w="2506" w:type="dxa"/>
          </w:tcPr>
          <w:p w14:paraId="3E93E8DD" w14:textId="77777777" w:rsidR="00F52AF4" w:rsidRPr="008345BA" w:rsidRDefault="00F52AF4" w:rsidP="000E66E4">
            <w:r w:rsidRPr="008345BA">
              <w:t>CVType</w:t>
            </w:r>
          </w:p>
        </w:tc>
        <w:tc>
          <w:tcPr>
            <w:tcW w:w="2925" w:type="dxa"/>
          </w:tcPr>
          <w:p w14:paraId="4B592A3F" w14:textId="77777777" w:rsidR="00F52AF4" w:rsidRPr="008345BA" w:rsidRDefault="00F52AF4" w:rsidP="000E66E4">
            <w:r w:rsidRPr="008345BA">
              <w:t>Anger vilken typ av relation den refererade informationen har till hämtad observation.</w:t>
            </w:r>
          </w:p>
        </w:tc>
        <w:tc>
          <w:tcPr>
            <w:tcW w:w="1617" w:type="dxa"/>
          </w:tcPr>
          <w:p w14:paraId="36B68310" w14:textId="77777777" w:rsidR="00F52AF4" w:rsidRPr="008345BA" w:rsidRDefault="00F52AF4" w:rsidP="000E66E4">
            <w:r w:rsidRPr="008345BA">
              <w:t>1</w:t>
            </w:r>
          </w:p>
        </w:tc>
      </w:tr>
      <w:tr w:rsidR="00F52AF4" w:rsidRPr="00D1172A" w14:paraId="58A7C2D5" w14:textId="77777777" w:rsidTr="000E66E4">
        <w:tc>
          <w:tcPr>
            <w:tcW w:w="2474" w:type="dxa"/>
            <w:tcBorders>
              <w:top w:val="single" w:sz="4" w:space="0" w:color="auto"/>
              <w:left w:val="single" w:sz="4" w:space="0" w:color="auto"/>
              <w:bottom w:val="single" w:sz="4" w:space="0" w:color="auto"/>
              <w:right w:val="single" w:sz="4" w:space="0" w:color="auto"/>
            </w:tcBorders>
          </w:tcPr>
          <w:p w14:paraId="20590105" w14:textId="77777777" w:rsidR="00F52AF4" w:rsidRPr="00D1172A" w:rsidRDefault="00F52AF4" w:rsidP="000E66E4">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1188E114"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B2F81F3" w14:textId="77777777" w:rsidR="00F52AF4" w:rsidRDefault="00F52AF4" w:rsidP="000E66E4">
            <w:pPr>
              <w:rPr>
                <w:i/>
              </w:rPr>
            </w:pPr>
            <w:r w:rsidRPr="00D1172A">
              <w:rPr>
                <w:i/>
              </w:rPr>
              <w:t xml:space="preserve">Kod för </w:t>
            </w:r>
            <w:r>
              <w:rPr>
                <w:i/>
              </w:rPr>
              <w:t>relationstyp.</w:t>
            </w:r>
          </w:p>
          <w:p w14:paraId="78991E44" w14:textId="77777777" w:rsidR="00F52AF4" w:rsidRDefault="00F52AF4" w:rsidP="000E66E4">
            <w:pPr>
              <w:rPr>
                <w:i/>
              </w:rPr>
            </w:pPr>
          </w:p>
          <w:p w14:paraId="252B127D" w14:textId="77777777" w:rsidR="00F52AF4" w:rsidRDefault="00F52AF4" w:rsidP="000E66E4">
            <w:pPr>
              <w:rPr>
                <w:i/>
              </w:rPr>
            </w:pPr>
            <w:r>
              <w:rPr>
                <w:i/>
              </w:rPr>
              <w:t>T.ex. HL7 där refererad information ”har en förklaring” till det hämtade objektet. Code=EXPL</w:t>
            </w:r>
          </w:p>
          <w:p w14:paraId="0070FB96" w14:textId="77777777" w:rsidR="00F52AF4" w:rsidRDefault="00F52AF4" w:rsidP="000E66E4">
            <w:pPr>
              <w:rPr>
                <w:i/>
              </w:rPr>
            </w:pPr>
          </w:p>
          <w:p w14:paraId="0970697C" w14:textId="77777777" w:rsidR="00F52AF4" w:rsidRPr="00D1172A" w:rsidRDefault="00F52AF4" w:rsidP="000E66E4">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388B722C" w14:textId="77777777" w:rsidR="00F52AF4" w:rsidRPr="00D1172A" w:rsidRDefault="00F52AF4" w:rsidP="000E66E4">
            <w:pPr>
              <w:rPr>
                <w:i/>
              </w:rPr>
            </w:pPr>
            <w:r w:rsidRPr="00D1172A">
              <w:rPr>
                <w:i/>
              </w:rPr>
              <w:t>1</w:t>
            </w:r>
          </w:p>
        </w:tc>
      </w:tr>
      <w:tr w:rsidR="00F52AF4" w:rsidRPr="00D1172A" w14:paraId="061B6399" w14:textId="77777777" w:rsidTr="000E66E4">
        <w:tc>
          <w:tcPr>
            <w:tcW w:w="2474" w:type="dxa"/>
            <w:tcBorders>
              <w:top w:val="single" w:sz="4" w:space="0" w:color="auto"/>
              <w:left w:val="single" w:sz="4" w:space="0" w:color="auto"/>
              <w:bottom w:val="single" w:sz="4" w:space="0" w:color="auto"/>
              <w:right w:val="single" w:sz="4" w:space="0" w:color="auto"/>
            </w:tcBorders>
          </w:tcPr>
          <w:p w14:paraId="36EA5A6B" w14:textId="77777777" w:rsidR="00F52AF4" w:rsidRPr="00D1172A" w:rsidRDefault="00F52AF4" w:rsidP="000E66E4">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79B8A12"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50CAE28" w14:textId="77777777" w:rsidR="00F52AF4" w:rsidRPr="00D1172A" w:rsidRDefault="00F52AF4" w:rsidP="000E66E4">
            <w:pPr>
              <w:rPr>
                <w:i/>
              </w:rPr>
            </w:pPr>
            <w:r w:rsidRPr="00D1172A">
              <w:rPr>
                <w:i/>
              </w:rPr>
              <w:t xml:space="preserve">Kodsystem för angiven kod för </w:t>
            </w:r>
            <w:r>
              <w:rPr>
                <w:i/>
              </w:rPr>
              <w:t>relationstyp</w:t>
            </w:r>
            <w:r w:rsidRPr="00D1172A">
              <w:rPr>
                <w:i/>
              </w:rPr>
              <w:t xml:space="preserve">. </w:t>
            </w:r>
          </w:p>
          <w:p w14:paraId="5281F14C" w14:textId="77777777" w:rsidR="00F52AF4" w:rsidRDefault="00F52AF4" w:rsidP="000E66E4">
            <w:pPr>
              <w:rPr>
                <w:i/>
              </w:rPr>
            </w:pPr>
          </w:p>
          <w:p w14:paraId="5E12D65C" w14:textId="5F9464B3" w:rsidR="00F52AF4" w:rsidRDefault="00F52AF4" w:rsidP="000E66E4">
            <w:pPr>
              <w:rPr>
                <w:i/>
              </w:rPr>
            </w:pPr>
            <w:r>
              <w:rPr>
                <w:i/>
              </w:rPr>
              <w:t xml:space="preserve">Det primära kodverket som </w:t>
            </w:r>
            <w:r w:rsidR="0066103A">
              <w:rPr>
                <w:i/>
              </w:rPr>
              <w:lastRenderedPageBreak/>
              <w:t>kan</w:t>
            </w:r>
            <w:r>
              <w:rPr>
                <w:i/>
              </w:rPr>
              <w:t xml:space="preserve"> användas är HL7 ActRelationshipType med OID </w:t>
            </w:r>
            <w:r w:rsidRPr="00911DBE">
              <w:rPr>
                <w:i/>
              </w:rPr>
              <w:t>2.16.840.1.113883.5.1002</w:t>
            </w:r>
          </w:p>
          <w:p w14:paraId="13B67AE4" w14:textId="77777777" w:rsidR="00F52AF4" w:rsidRDefault="00F52AF4" w:rsidP="000E66E4">
            <w:pPr>
              <w:rPr>
                <w:i/>
              </w:rPr>
            </w:pPr>
          </w:p>
          <w:p w14:paraId="5A952CC8" w14:textId="77777777" w:rsidR="00F52AF4" w:rsidRDefault="00F52AF4" w:rsidP="000E66E4">
            <w:pPr>
              <w:rPr>
                <w:i/>
              </w:rPr>
            </w:pPr>
            <w:r>
              <w:rPr>
                <w:i/>
              </w:rPr>
              <w:t>Alternativ då HL7 inte räcker till är</w:t>
            </w:r>
            <w:r w:rsidRPr="00D1172A">
              <w:rPr>
                <w:i/>
              </w:rPr>
              <w:t>KV Snomed CT SE.</w:t>
            </w:r>
          </w:p>
          <w:p w14:paraId="27E3D816" w14:textId="77777777" w:rsidR="00F52AF4" w:rsidRPr="00D1172A" w:rsidRDefault="00F52AF4" w:rsidP="000E66E4">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6AE59F41" w14:textId="77777777" w:rsidR="00F52AF4" w:rsidRPr="00D1172A" w:rsidRDefault="00F52AF4" w:rsidP="000E66E4">
            <w:pPr>
              <w:rPr>
                <w:i/>
              </w:rPr>
            </w:pPr>
            <w:r w:rsidRPr="00D1172A">
              <w:rPr>
                <w:i/>
              </w:rPr>
              <w:lastRenderedPageBreak/>
              <w:t>1</w:t>
            </w:r>
          </w:p>
        </w:tc>
      </w:tr>
      <w:tr w:rsidR="00F52AF4" w:rsidRPr="00D1172A" w14:paraId="11509C5A" w14:textId="77777777" w:rsidTr="000E66E4">
        <w:tc>
          <w:tcPr>
            <w:tcW w:w="2474" w:type="dxa"/>
            <w:tcBorders>
              <w:top w:val="single" w:sz="4" w:space="0" w:color="auto"/>
              <w:left w:val="single" w:sz="4" w:space="0" w:color="auto"/>
              <w:bottom w:val="single" w:sz="4" w:space="0" w:color="auto"/>
              <w:right w:val="single" w:sz="4" w:space="0" w:color="auto"/>
            </w:tcBorders>
          </w:tcPr>
          <w:p w14:paraId="63C8961C" w14:textId="77777777" w:rsidR="00F52AF4" w:rsidRPr="00D1172A" w:rsidRDefault="00F52AF4" w:rsidP="000E66E4">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1338C7C"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A1427E" w14:textId="77777777" w:rsidR="00F52AF4" w:rsidRPr="00D1172A" w:rsidRDefault="00F52AF4" w:rsidP="000E66E4">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80C69F" w14:textId="77777777" w:rsidR="00F52AF4" w:rsidRPr="00D1172A" w:rsidRDefault="00F52AF4" w:rsidP="000E66E4">
            <w:pPr>
              <w:rPr>
                <w:i/>
              </w:rPr>
            </w:pPr>
            <w:r w:rsidRPr="00D1172A">
              <w:rPr>
                <w:i/>
              </w:rPr>
              <w:t>0..1</w:t>
            </w:r>
          </w:p>
        </w:tc>
      </w:tr>
      <w:tr w:rsidR="00F52AF4" w:rsidRPr="00D1172A" w14:paraId="47EBB7A4" w14:textId="77777777" w:rsidTr="000E66E4">
        <w:tc>
          <w:tcPr>
            <w:tcW w:w="2474" w:type="dxa"/>
            <w:tcBorders>
              <w:top w:val="single" w:sz="4" w:space="0" w:color="auto"/>
              <w:left w:val="single" w:sz="4" w:space="0" w:color="auto"/>
              <w:bottom w:val="single" w:sz="4" w:space="0" w:color="auto"/>
              <w:right w:val="single" w:sz="4" w:space="0" w:color="auto"/>
            </w:tcBorders>
          </w:tcPr>
          <w:p w14:paraId="5C8AF353" w14:textId="77777777" w:rsidR="00F52AF4" w:rsidRPr="00D1172A" w:rsidRDefault="00F52AF4" w:rsidP="000E66E4">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59A58DB1"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F39B7A3" w14:textId="77777777" w:rsidR="00F52AF4" w:rsidRPr="00D1172A" w:rsidRDefault="00F52AF4" w:rsidP="000E66E4">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46B71E" w14:textId="77777777" w:rsidR="00F52AF4" w:rsidRPr="00D1172A" w:rsidRDefault="00F52AF4" w:rsidP="000E66E4">
            <w:pPr>
              <w:rPr>
                <w:i/>
              </w:rPr>
            </w:pPr>
            <w:r w:rsidRPr="00D1172A">
              <w:rPr>
                <w:i/>
              </w:rPr>
              <w:t>0..1</w:t>
            </w:r>
          </w:p>
        </w:tc>
      </w:tr>
      <w:tr w:rsidR="00F52AF4" w:rsidRPr="00D1172A" w14:paraId="7BD7C50F" w14:textId="77777777" w:rsidTr="000E66E4">
        <w:tc>
          <w:tcPr>
            <w:tcW w:w="2474" w:type="dxa"/>
            <w:tcBorders>
              <w:top w:val="single" w:sz="4" w:space="0" w:color="auto"/>
              <w:left w:val="single" w:sz="4" w:space="0" w:color="auto"/>
              <w:bottom w:val="single" w:sz="4" w:space="0" w:color="auto"/>
              <w:right w:val="single" w:sz="4" w:space="0" w:color="auto"/>
            </w:tcBorders>
          </w:tcPr>
          <w:p w14:paraId="38F0DBD4" w14:textId="77777777" w:rsidR="00F52AF4" w:rsidRPr="00D1172A" w:rsidRDefault="00F52AF4" w:rsidP="000E66E4">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B2E3846"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7318A42" w14:textId="77777777" w:rsidR="00F52AF4" w:rsidRPr="00D1172A" w:rsidRDefault="00F52AF4" w:rsidP="000E66E4">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291BBA1" w14:textId="77777777" w:rsidR="00F52AF4" w:rsidRPr="00D1172A" w:rsidRDefault="00F52AF4" w:rsidP="000E66E4">
            <w:pPr>
              <w:rPr>
                <w:i/>
              </w:rPr>
            </w:pPr>
            <w:r w:rsidRPr="00D1172A">
              <w:rPr>
                <w:i/>
              </w:rPr>
              <w:t>0..1</w:t>
            </w:r>
          </w:p>
        </w:tc>
      </w:tr>
      <w:tr w:rsidR="00F52AF4" w:rsidRPr="008345BA" w14:paraId="23F2C989" w14:textId="77777777" w:rsidTr="000E66E4">
        <w:tc>
          <w:tcPr>
            <w:tcW w:w="2474" w:type="dxa"/>
            <w:shd w:val="clear" w:color="auto" w:fill="D9D9D9" w:themeFill="background1" w:themeFillShade="D9"/>
          </w:tcPr>
          <w:p w14:paraId="1FAFCBC9" w14:textId="77777777" w:rsidR="00F52AF4" w:rsidRPr="008345BA" w:rsidRDefault="00F52AF4" w:rsidP="000E66E4">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62990E6" w14:textId="77777777" w:rsidR="00F52AF4" w:rsidRPr="008345BA" w:rsidRDefault="00F52AF4" w:rsidP="000E66E4">
            <w:r w:rsidRPr="008345BA">
              <w:t>ReferredInformationType</w:t>
            </w:r>
          </w:p>
        </w:tc>
        <w:tc>
          <w:tcPr>
            <w:tcW w:w="2925" w:type="dxa"/>
            <w:shd w:val="clear" w:color="auto" w:fill="D9D9D9" w:themeFill="background1" w:themeFillShade="D9"/>
          </w:tcPr>
          <w:p w14:paraId="73A887D7" w14:textId="77777777" w:rsidR="00F52AF4" w:rsidRPr="008345BA" w:rsidRDefault="00F52AF4" w:rsidP="000E66E4"/>
        </w:tc>
        <w:tc>
          <w:tcPr>
            <w:tcW w:w="1617" w:type="dxa"/>
            <w:shd w:val="clear" w:color="auto" w:fill="D9D9D9" w:themeFill="background1" w:themeFillShade="D9"/>
          </w:tcPr>
          <w:p w14:paraId="23703D77" w14:textId="38B214EA" w:rsidR="00F52AF4" w:rsidRPr="008345BA" w:rsidRDefault="00DF78DB" w:rsidP="000E66E4">
            <w:r>
              <w:t>1..1</w:t>
            </w:r>
            <w:bookmarkStart w:id="152" w:name="_GoBack"/>
            <w:bookmarkEnd w:id="152"/>
          </w:p>
        </w:tc>
      </w:tr>
      <w:tr w:rsidR="00F52AF4" w:rsidRPr="008345BA" w14:paraId="0C9881D3" w14:textId="77777777" w:rsidTr="000E66E4">
        <w:tc>
          <w:tcPr>
            <w:tcW w:w="2474" w:type="dxa"/>
          </w:tcPr>
          <w:p w14:paraId="342A554D" w14:textId="77777777" w:rsidR="00F52AF4" w:rsidRPr="008345BA" w:rsidRDefault="00F52AF4" w:rsidP="000E66E4">
            <w:r w:rsidRPr="008345BA">
              <w:rPr>
                <w:lang w:eastAsia="sv-SE"/>
              </w:rPr>
              <w:t>../../</w:t>
            </w:r>
            <w:r w:rsidRPr="008345BA">
              <w:t>ReferredInformationType.id</w:t>
            </w:r>
          </w:p>
        </w:tc>
        <w:tc>
          <w:tcPr>
            <w:tcW w:w="2506" w:type="dxa"/>
          </w:tcPr>
          <w:p w14:paraId="57173E38" w14:textId="77777777" w:rsidR="00F52AF4" w:rsidRPr="008345BA" w:rsidRDefault="00F52AF4" w:rsidP="000E66E4">
            <w:r w:rsidRPr="008345BA">
              <w:t>IIType</w:t>
            </w:r>
          </w:p>
        </w:tc>
        <w:tc>
          <w:tcPr>
            <w:tcW w:w="2925" w:type="dxa"/>
          </w:tcPr>
          <w:p w14:paraId="31BABC9E" w14:textId="77777777" w:rsidR="00F52AF4" w:rsidRPr="00AC5622" w:rsidRDefault="00F52AF4" w:rsidP="000E66E4">
            <w:pPr>
              <w:rPr>
                <w:rFonts w:cs="Arial"/>
              </w:rPr>
            </w:pPr>
            <w:r w:rsidRPr="008345BA">
              <w:rPr>
                <w:rFonts w:cs="Arial"/>
              </w:rPr>
              <w:t xml:space="preserve">Den refererade externa informationens identitet som är unik inom källsystemet. </w:t>
            </w:r>
          </w:p>
        </w:tc>
        <w:tc>
          <w:tcPr>
            <w:tcW w:w="1617" w:type="dxa"/>
          </w:tcPr>
          <w:p w14:paraId="63E2BDCE" w14:textId="77777777" w:rsidR="00F52AF4" w:rsidRPr="008345BA" w:rsidRDefault="00F52AF4" w:rsidP="000E66E4">
            <w:pPr>
              <w:rPr>
                <w:lang w:val="en-US"/>
              </w:rPr>
            </w:pPr>
            <w:r w:rsidRPr="008345BA">
              <w:rPr>
                <w:lang w:val="en-US"/>
              </w:rPr>
              <w:t>1</w:t>
            </w:r>
          </w:p>
        </w:tc>
      </w:tr>
      <w:tr w:rsidR="00F52AF4" w:rsidRPr="00AC5622" w14:paraId="121D8D08" w14:textId="77777777" w:rsidTr="000E66E4">
        <w:tc>
          <w:tcPr>
            <w:tcW w:w="2474" w:type="dxa"/>
            <w:tcBorders>
              <w:top w:val="single" w:sz="4" w:space="0" w:color="auto"/>
              <w:left w:val="single" w:sz="4" w:space="0" w:color="auto"/>
              <w:bottom w:val="single" w:sz="4" w:space="0" w:color="auto"/>
              <w:right w:val="single" w:sz="4" w:space="0" w:color="auto"/>
            </w:tcBorders>
          </w:tcPr>
          <w:p w14:paraId="51B9240A" w14:textId="77777777" w:rsidR="00F52AF4" w:rsidRPr="00AC5622" w:rsidRDefault="00F52AF4" w:rsidP="000E66E4">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6A869CD"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45EFB2F7" w14:textId="77777777" w:rsidR="00F52AF4" w:rsidRPr="00AC5622" w:rsidRDefault="00F52AF4" w:rsidP="000E66E4">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17B1913D" w14:textId="77777777" w:rsidR="00F52AF4" w:rsidRPr="00AC5622" w:rsidRDefault="00F52AF4" w:rsidP="000E66E4">
            <w:pPr>
              <w:rPr>
                <w:i/>
                <w:lang w:val="en-US"/>
              </w:rPr>
            </w:pPr>
            <w:r w:rsidRPr="00AC5622">
              <w:rPr>
                <w:i/>
                <w:lang w:val="en-US"/>
              </w:rPr>
              <w:t>1</w:t>
            </w:r>
          </w:p>
        </w:tc>
      </w:tr>
      <w:tr w:rsidR="00F52AF4" w:rsidRPr="00AC5622" w14:paraId="069EB96F" w14:textId="77777777" w:rsidTr="000E66E4">
        <w:tc>
          <w:tcPr>
            <w:tcW w:w="2474" w:type="dxa"/>
            <w:tcBorders>
              <w:top w:val="single" w:sz="4" w:space="0" w:color="auto"/>
              <w:left w:val="single" w:sz="4" w:space="0" w:color="auto"/>
              <w:bottom w:val="single" w:sz="4" w:space="0" w:color="auto"/>
              <w:right w:val="single" w:sz="4" w:space="0" w:color="auto"/>
            </w:tcBorders>
          </w:tcPr>
          <w:p w14:paraId="12B82468" w14:textId="77777777" w:rsidR="00F52AF4" w:rsidRPr="00AC5622" w:rsidRDefault="00F52AF4" w:rsidP="000E66E4">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D595B9C"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81C417F" w14:textId="77777777" w:rsidR="00F52AF4" w:rsidRPr="00AC5622" w:rsidRDefault="00F52AF4" w:rsidP="000E66E4">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5F096619" w14:textId="77777777" w:rsidR="00F52AF4" w:rsidRPr="00AC5622" w:rsidRDefault="00F52AF4" w:rsidP="000E66E4">
            <w:pPr>
              <w:rPr>
                <w:i/>
                <w:lang w:val="en-US"/>
              </w:rPr>
            </w:pPr>
            <w:r w:rsidRPr="00AC5622">
              <w:rPr>
                <w:i/>
                <w:lang w:val="en-US"/>
              </w:rPr>
              <w:t>1</w:t>
            </w:r>
          </w:p>
        </w:tc>
      </w:tr>
      <w:tr w:rsidR="00F52AF4" w:rsidRPr="008345BA" w14:paraId="08968AC7" w14:textId="77777777" w:rsidTr="000E66E4">
        <w:tc>
          <w:tcPr>
            <w:tcW w:w="2474" w:type="dxa"/>
          </w:tcPr>
          <w:p w14:paraId="123C7D77" w14:textId="77777777" w:rsidR="00F52AF4" w:rsidRPr="008345BA" w:rsidRDefault="00F52AF4" w:rsidP="000E66E4">
            <w:r w:rsidRPr="008345BA">
              <w:rPr>
                <w:lang w:eastAsia="sv-SE"/>
              </w:rPr>
              <w:t>../../</w:t>
            </w:r>
            <w:r w:rsidRPr="008345BA">
              <w:t>ReferredInformationType.time</w:t>
            </w:r>
          </w:p>
        </w:tc>
        <w:tc>
          <w:tcPr>
            <w:tcW w:w="2506" w:type="dxa"/>
          </w:tcPr>
          <w:p w14:paraId="35A6032A" w14:textId="77777777" w:rsidR="00F52AF4" w:rsidRPr="008345BA" w:rsidRDefault="00F52AF4" w:rsidP="000E66E4">
            <w:r w:rsidRPr="008345BA">
              <w:t>TimeStamp</w:t>
            </w:r>
          </w:p>
        </w:tc>
        <w:tc>
          <w:tcPr>
            <w:tcW w:w="2925" w:type="dxa"/>
          </w:tcPr>
          <w:p w14:paraId="3CD4404B" w14:textId="77777777" w:rsidR="00F52AF4" w:rsidRDefault="00F52AF4" w:rsidP="000E66E4">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14:paraId="35B35583" w14:textId="77777777" w:rsidR="00F52AF4" w:rsidRDefault="00F52AF4" w:rsidP="000E66E4">
            <w:pPr>
              <w:rPr>
                <w:rFonts w:cs="Arial"/>
              </w:rPr>
            </w:pPr>
          </w:p>
          <w:p w14:paraId="3BE45B61" w14:textId="77777777" w:rsidR="00F52AF4" w:rsidRPr="004B6953" w:rsidRDefault="00F52AF4" w:rsidP="000E66E4">
            <w:pPr>
              <w:rPr>
                <w:rFonts w:cs="Arial"/>
              </w:rPr>
            </w:pPr>
            <w:r w:rsidRPr="008345BA">
              <w:rPr>
                <w:rFonts w:cs="Arial"/>
              </w:rPr>
              <w:t>ÅÅÅÅMMDDttmmss.</w:t>
            </w:r>
            <w:r>
              <w:rPr>
                <w:rFonts w:cs="Arial"/>
              </w:rPr>
              <w:t xml:space="preserve"> </w:t>
            </w:r>
          </w:p>
        </w:tc>
        <w:tc>
          <w:tcPr>
            <w:tcW w:w="1617" w:type="dxa"/>
          </w:tcPr>
          <w:p w14:paraId="42927B72" w14:textId="77777777" w:rsidR="00F52AF4" w:rsidRPr="008345BA" w:rsidRDefault="00F52AF4" w:rsidP="000E66E4">
            <w:r w:rsidRPr="008345BA">
              <w:t>1</w:t>
            </w:r>
          </w:p>
        </w:tc>
      </w:tr>
      <w:tr w:rsidR="00F52AF4" w:rsidRPr="008345BA" w14:paraId="1760833E" w14:textId="77777777" w:rsidTr="000E66E4">
        <w:tc>
          <w:tcPr>
            <w:tcW w:w="2474" w:type="dxa"/>
          </w:tcPr>
          <w:p w14:paraId="125696EA" w14:textId="77777777" w:rsidR="00F52AF4" w:rsidRPr="008345BA" w:rsidRDefault="00F52AF4" w:rsidP="000E66E4">
            <w:r w:rsidRPr="008345BA">
              <w:rPr>
                <w:lang w:eastAsia="sv-SE"/>
              </w:rPr>
              <w:t>../../</w:t>
            </w:r>
            <w:r w:rsidRPr="008345BA">
              <w:t>ReferredInformationType.</w:t>
            </w:r>
            <w:r>
              <w:t>type</w:t>
            </w:r>
          </w:p>
        </w:tc>
        <w:tc>
          <w:tcPr>
            <w:tcW w:w="2506" w:type="dxa"/>
          </w:tcPr>
          <w:p w14:paraId="1EE83F57" w14:textId="77777777" w:rsidR="00F52AF4" w:rsidRPr="008345BA" w:rsidRDefault="00F52AF4" w:rsidP="000E66E4">
            <w:r w:rsidRPr="008345BA">
              <w:t>URN</w:t>
            </w:r>
          </w:p>
        </w:tc>
        <w:tc>
          <w:tcPr>
            <w:tcW w:w="2925" w:type="dxa"/>
          </w:tcPr>
          <w:p w14:paraId="4ED2A626" w14:textId="77777777" w:rsidR="00F52AF4" w:rsidRPr="008345BA" w:rsidRDefault="00F52AF4" w:rsidP="000E66E4">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w:t>
            </w:r>
            <w:r w:rsidRPr="008345BA">
              <w:rPr>
                <w:rFonts w:cs="Arial"/>
              </w:rPr>
              <w:lastRenderedPageBreak/>
              <w:t>är persistenta och fysiskt självständiga</w:t>
            </w:r>
            <w:r>
              <w:rPr>
                <w:rFonts w:cs="Arial"/>
              </w:rPr>
              <w:t xml:space="preserve"> i domän fram till lämpligt tjänstekontrakt.</w:t>
            </w:r>
          </w:p>
          <w:p w14:paraId="023CECD4" w14:textId="77777777" w:rsidR="00F52AF4" w:rsidRPr="008345BA" w:rsidRDefault="00F52AF4" w:rsidP="000E66E4">
            <w:pPr>
              <w:rPr>
                <w:rFonts w:cs="Arial"/>
              </w:rPr>
            </w:pPr>
          </w:p>
          <w:p w14:paraId="76563F81" w14:textId="77777777" w:rsidR="00F52AF4" w:rsidRPr="008345BA" w:rsidRDefault="00F52AF4" w:rsidP="000E66E4">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65CF246F" w14:textId="77777777" w:rsidR="00F52AF4" w:rsidRPr="008345BA" w:rsidRDefault="00F52AF4" w:rsidP="000E66E4">
            <w:pPr>
              <w:rPr>
                <w:rFonts w:eastAsia="Arial Unicode MS" w:cs="Arial"/>
                <w:color w:val="000000"/>
                <w:lang w:val="en-US"/>
              </w:rPr>
            </w:pPr>
          </w:p>
          <w:p w14:paraId="56B5AEBC" w14:textId="77777777" w:rsidR="00F52AF4" w:rsidRPr="008345BA" w:rsidRDefault="00F52AF4" w:rsidP="000E66E4">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2FD382B" w14:textId="77777777" w:rsidR="00F52AF4" w:rsidRPr="008345BA" w:rsidRDefault="00F52AF4" w:rsidP="000E66E4">
            <w:pPr>
              <w:rPr>
                <w:lang w:val="en-US"/>
              </w:rPr>
            </w:pPr>
            <w:r w:rsidRPr="008345BA">
              <w:rPr>
                <w:lang w:val="en-US"/>
              </w:rPr>
              <w:lastRenderedPageBreak/>
              <w:t>1</w:t>
            </w:r>
          </w:p>
        </w:tc>
      </w:tr>
      <w:tr w:rsidR="00F52AF4" w:rsidRPr="008345BA" w14:paraId="5C93F95E" w14:textId="77777777" w:rsidTr="000E66E4">
        <w:tc>
          <w:tcPr>
            <w:tcW w:w="2474" w:type="dxa"/>
            <w:shd w:val="clear" w:color="auto" w:fill="D9D9D9" w:themeFill="background1" w:themeFillShade="D9"/>
          </w:tcPr>
          <w:p w14:paraId="6C97AF26" w14:textId="77777777" w:rsidR="00F52AF4" w:rsidRPr="008345BA" w:rsidRDefault="00F52AF4" w:rsidP="000E66E4">
            <w:r w:rsidRPr="008345BA">
              <w:rPr>
                <w:lang w:eastAsia="sv-SE"/>
              </w:rPr>
              <w:lastRenderedPageBreak/>
              <w:t>../../</w:t>
            </w:r>
            <w:r w:rsidRPr="008345BA">
              <w:t>ReferredInformationType.InformationOwner</w:t>
            </w:r>
          </w:p>
        </w:tc>
        <w:tc>
          <w:tcPr>
            <w:tcW w:w="2506" w:type="dxa"/>
            <w:shd w:val="clear" w:color="auto" w:fill="D9D9D9" w:themeFill="background1" w:themeFillShade="D9"/>
          </w:tcPr>
          <w:p w14:paraId="1227258A" w14:textId="77777777" w:rsidR="00F52AF4" w:rsidRPr="008345BA" w:rsidRDefault="00F52AF4" w:rsidP="000E66E4">
            <w:r w:rsidRPr="008345BA">
              <w:t>InformationOwnerType</w:t>
            </w:r>
          </w:p>
        </w:tc>
        <w:tc>
          <w:tcPr>
            <w:tcW w:w="2925" w:type="dxa"/>
            <w:shd w:val="clear" w:color="auto" w:fill="D9D9D9" w:themeFill="background1" w:themeFillShade="D9"/>
          </w:tcPr>
          <w:p w14:paraId="02D7E5CB" w14:textId="77777777" w:rsidR="00F52AF4" w:rsidRPr="008345BA" w:rsidRDefault="00F52AF4" w:rsidP="000E66E4"/>
        </w:tc>
        <w:tc>
          <w:tcPr>
            <w:tcW w:w="1617" w:type="dxa"/>
            <w:shd w:val="clear" w:color="auto" w:fill="D9D9D9" w:themeFill="background1" w:themeFillShade="D9"/>
          </w:tcPr>
          <w:p w14:paraId="2F975B3D" w14:textId="77777777" w:rsidR="00F52AF4" w:rsidRPr="008345BA" w:rsidRDefault="00F52AF4" w:rsidP="000E66E4">
            <w:r w:rsidRPr="008345BA">
              <w:t>1</w:t>
            </w:r>
          </w:p>
        </w:tc>
      </w:tr>
      <w:tr w:rsidR="00F52AF4" w:rsidRPr="008345BA" w14:paraId="1D3DE10F" w14:textId="77777777" w:rsidTr="000E66E4">
        <w:tc>
          <w:tcPr>
            <w:tcW w:w="2474" w:type="dxa"/>
          </w:tcPr>
          <w:p w14:paraId="33D2838F" w14:textId="77777777" w:rsidR="00F52AF4" w:rsidRPr="008345BA" w:rsidRDefault="00F52AF4" w:rsidP="000E66E4">
            <w:r w:rsidRPr="008345BA">
              <w:rPr>
                <w:lang w:eastAsia="sv-SE"/>
              </w:rPr>
              <w:t>../../../</w:t>
            </w:r>
            <w:r w:rsidRPr="008345BA">
              <w:t>InformationOwnerType.id</w:t>
            </w:r>
          </w:p>
        </w:tc>
        <w:tc>
          <w:tcPr>
            <w:tcW w:w="2506" w:type="dxa"/>
          </w:tcPr>
          <w:p w14:paraId="2E0DDAD2" w14:textId="77777777" w:rsidR="00F52AF4" w:rsidRPr="008345BA" w:rsidRDefault="00F52AF4" w:rsidP="000E66E4">
            <w:r w:rsidRPr="008345BA">
              <w:t>IIType</w:t>
            </w:r>
          </w:p>
        </w:tc>
        <w:tc>
          <w:tcPr>
            <w:tcW w:w="2925" w:type="dxa"/>
          </w:tcPr>
          <w:p w14:paraId="649063E8" w14:textId="77777777" w:rsidR="00F52AF4" w:rsidRPr="008345BA" w:rsidRDefault="00F52AF4" w:rsidP="000E66E4">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255AF46" w14:textId="77777777" w:rsidR="00F52AF4" w:rsidRPr="008345BA" w:rsidRDefault="00F52AF4" w:rsidP="000E66E4"/>
        </w:tc>
        <w:tc>
          <w:tcPr>
            <w:tcW w:w="1617" w:type="dxa"/>
          </w:tcPr>
          <w:p w14:paraId="7C31CACC" w14:textId="77777777" w:rsidR="00F52AF4" w:rsidRPr="008345BA" w:rsidRDefault="00F52AF4" w:rsidP="000E66E4">
            <w:pPr>
              <w:rPr>
                <w:lang w:val="en-US"/>
              </w:rPr>
            </w:pPr>
            <w:r w:rsidRPr="008345BA">
              <w:rPr>
                <w:lang w:val="en-US"/>
              </w:rPr>
              <w:t>1</w:t>
            </w:r>
          </w:p>
        </w:tc>
      </w:tr>
      <w:tr w:rsidR="00F52AF4" w:rsidRPr="008345BA" w14:paraId="2C1A66DA" w14:textId="77777777" w:rsidTr="000E66E4">
        <w:tc>
          <w:tcPr>
            <w:tcW w:w="2474" w:type="dxa"/>
          </w:tcPr>
          <w:p w14:paraId="69EFB41E" w14:textId="77777777" w:rsidR="00F52AF4" w:rsidRPr="008345BA" w:rsidRDefault="00F52AF4" w:rsidP="000E66E4">
            <w:pPr>
              <w:rPr>
                <w:lang w:eastAsia="sv-SE"/>
              </w:rPr>
            </w:pPr>
            <w:r w:rsidRPr="008345BA">
              <w:rPr>
                <w:lang w:eastAsia="sv-SE"/>
              </w:rPr>
              <w:t>../../../</w:t>
            </w:r>
            <w:r w:rsidRPr="008345BA">
              <w:t>InformationOwnerType.id</w:t>
            </w:r>
            <w:r>
              <w:t>.root</w:t>
            </w:r>
          </w:p>
        </w:tc>
        <w:tc>
          <w:tcPr>
            <w:tcW w:w="2506" w:type="dxa"/>
          </w:tcPr>
          <w:p w14:paraId="2BDDE187" w14:textId="77777777" w:rsidR="00F52AF4" w:rsidRPr="008345BA" w:rsidRDefault="00F52AF4" w:rsidP="000E66E4">
            <w:r>
              <w:t>String</w:t>
            </w:r>
          </w:p>
        </w:tc>
        <w:tc>
          <w:tcPr>
            <w:tcW w:w="2925" w:type="dxa"/>
          </w:tcPr>
          <w:p w14:paraId="7A21D0D4" w14:textId="77777777" w:rsidR="00F52AF4" w:rsidRPr="008345BA" w:rsidRDefault="00F52AF4" w:rsidP="000E66E4">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E555E95" w14:textId="77777777" w:rsidR="00F52AF4" w:rsidRPr="008345BA" w:rsidRDefault="00F52AF4" w:rsidP="000E66E4">
            <w:pPr>
              <w:rPr>
                <w:lang w:val="en-US"/>
              </w:rPr>
            </w:pPr>
          </w:p>
        </w:tc>
      </w:tr>
      <w:tr w:rsidR="00F52AF4" w:rsidRPr="008345BA" w14:paraId="5D436542" w14:textId="77777777" w:rsidTr="000E66E4">
        <w:tc>
          <w:tcPr>
            <w:tcW w:w="2474" w:type="dxa"/>
          </w:tcPr>
          <w:p w14:paraId="0BE88241" w14:textId="77777777" w:rsidR="00F52AF4" w:rsidRPr="008345BA" w:rsidRDefault="00F52AF4" w:rsidP="000E66E4">
            <w:pPr>
              <w:rPr>
                <w:lang w:eastAsia="sv-SE"/>
              </w:rPr>
            </w:pPr>
            <w:r w:rsidRPr="008345BA">
              <w:rPr>
                <w:lang w:eastAsia="sv-SE"/>
              </w:rPr>
              <w:t>../../../</w:t>
            </w:r>
            <w:r w:rsidRPr="008345BA">
              <w:t>InformationOwnerType.id</w:t>
            </w:r>
            <w:r>
              <w:t>.extension</w:t>
            </w:r>
          </w:p>
        </w:tc>
        <w:tc>
          <w:tcPr>
            <w:tcW w:w="2506" w:type="dxa"/>
          </w:tcPr>
          <w:p w14:paraId="71D9AEE8" w14:textId="77777777" w:rsidR="00F52AF4" w:rsidRPr="008345BA" w:rsidRDefault="00F52AF4" w:rsidP="000E66E4">
            <w:r>
              <w:t>String</w:t>
            </w:r>
          </w:p>
        </w:tc>
        <w:tc>
          <w:tcPr>
            <w:tcW w:w="2925" w:type="dxa"/>
          </w:tcPr>
          <w:p w14:paraId="4717FC6E" w14:textId="77777777" w:rsidR="00F52AF4" w:rsidRPr="008345BA" w:rsidRDefault="00F52AF4" w:rsidP="000E66E4">
            <w:pPr>
              <w:rPr>
                <w:rFonts w:cs="Arial"/>
              </w:rPr>
            </w:pPr>
            <w:r>
              <w:rPr>
                <w:rFonts w:cs="Arial"/>
              </w:rPr>
              <w:t>Extension sätts till den HSA-id för aktuell vårdgivare</w:t>
            </w:r>
          </w:p>
        </w:tc>
        <w:tc>
          <w:tcPr>
            <w:tcW w:w="1617" w:type="dxa"/>
          </w:tcPr>
          <w:p w14:paraId="7E3BF56D" w14:textId="77777777" w:rsidR="00F52AF4" w:rsidRPr="006701F1" w:rsidRDefault="00F52AF4" w:rsidP="000E66E4"/>
        </w:tc>
      </w:tr>
      <w:tr w:rsidR="00F52AF4" w:rsidRPr="008345BA" w14:paraId="266D2184" w14:textId="77777777" w:rsidTr="000E66E4">
        <w:tc>
          <w:tcPr>
            <w:tcW w:w="2474" w:type="dxa"/>
            <w:shd w:val="clear" w:color="auto" w:fill="D9D9D9" w:themeFill="background1" w:themeFillShade="D9"/>
          </w:tcPr>
          <w:p w14:paraId="7D908F2E" w14:textId="77777777" w:rsidR="00F52AF4" w:rsidRPr="008345BA" w:rsidRDefault="00F52AF4" w:rsidP="000E66E4">
            <w:pPr>
              <w:rPr>
                <w:lang w:val="en-GB"/>
              </w:rPr>
            </w:pPr>
            <w:r w:rsidRPr="008345BA">
              <w:rPr>
                <w:lang w:val="en-US" w:eastAsia="sv-SE"/>
              </w:rPr>
              <w:t>performerRole</w:t>
            </w:r>
          </w:p>
        </w:tc>
        <w:tc>
          <w:tcPr>
            <w:tcW w:w="2506" w:type="dxa"/>
            <w:shd w:val="clear" w:color="auto" w:fill="D9D9D9" w:themeFill="background1" w:themeFillShade="D9"/>
          </w:tcPr>
          <w:p w14:paraId="2DD1E1BB" w14:textId="77777777" w:rsidR="00F52AF4" w:rsidRPr="008345BA" w:rsidRDefault="00F52AF4" w:rsidP="000E66E4">
            <w:pPr>
              <w:rPr>
                <w:lang w:val="en-GB"/>
              </w:rPr>
            </w:pPr>
            <w:r w:rsidRPr="008345BA">
              <w:rPr>
                <w:lang w:val="en-GB"/>
              </w:rPr>
              <w:t>PerformerRoleType</w:t>
            </w:r>
          </w:p>
        </w:tc>
        <w:tc>
          <w:tcPr>
            <w:tcW w:w="2925" w:type="dxa"/>
            <w:shd w:val="clear" w:color="auto" w:fill="D9D9D9" w:themeFill="background1" w:themeFillShade="D9"/>
          </w:tcPr>
          <w:p w14:paraId="67CD8CE3" w14:textId="77777777" w:rsidR="00F52AF4" w:rsidRPr="008345BA" w:rsidRDefault="00F52AF4" w:rsidP="000E66E4">
            <w:pPr>
              <w:rPr>
                <w:lang w:val="en-US"/>
              </w:rPr>
            </w:pPr>
          </w:p>
        </w:tc>
        <w:tc>
          <w:tcPr>
            <w:tcW w:w="1617" w:type="dxa"/>
            <w:shd w:val="clear" w:color="auto" w:fill="D9D9D9" w:themeFill="background1" w:themeFillShade="D9"/>
          </w:tcPr>
          <w:p w14:paraId="53A2C505" w14:textId="77777777" w:rsidR="00F52AF4" w:rsidRPr="008345BA" w:rsidRDefault="00F52AF4" w:rsidP="000E66E4">
            <w:pPr>
              <w:rPr>
                <w:lang w:val="en-US"/>
              </w:rPr>
            </w:pPr>
            <w:r w:rsidRPr="008345BA">
              <w:rPr>
                <w:lang w:val="en-US"/>
              </w:rPr>
              <w:t>1</w:t>
            </w:r>
          </w:p>
        </w:tc>
      </w:tr>
      <w:tr w:rsidR="00F52AF4" w:rsidRPr="008345BA" w14:paraId="67388235" w14:textId="77777777" w:rsidTr="000E66E4">
        <w:tc>
          <w:tcPr>
            <w:tcW w:w="2474" w:type="dxa"/>
          </w:tcPr>
          <w:p w14:paraId="43AB907B" w14:textId="77777777" w:rsidR="00F52AF4" w:rsidRPr="008345BA" w:rsidRDefault="00F52AF4" w:rsidP="000E66E4">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7D29C1F" w14:textId="77777777" w:rsidR="00F52AF4" w:rsidRPr="008345BA" w:rsidRDefault="00F52AF4" w:rsidP="000E66E4">
            <w:pPr>
              <w:rPr>
                <w:lang w:val="en-US"/>
              </w:rPr>
            </w:pPr>
            <w:r w:rsidRPr="008345BA">
              <w:rPr>
                <w:lang w:val="en-US"/>
              </w:rPr>
              <w:t>IIType</w:t>
            </w:r>
          </w:p>
        </w:tc>
        <w:tc>
          <w:tcPr>
            <w:tcW w:w="2925" w:type="dxa"/>
          </w:tcPr>
          <w:p w14:paraId="55BC1825" w14:textId="77777777" w:rsidR="00F52AF4" w:rsidRDefault="00F52AF4" w:rsidP="000E66E4">
            <w:r w:rsidRPr="008345BA">
              <w:t xml:space="preserve">Personens identitet av utförarrollen som är unik inom källsystemet. </w:t>
            </w:r>
          </w:p>
          <w:p w14:paraId="2BF716D7" w14:textId="77777777" w:rsidR="00F52AF4" w:rsidRDefault="00F52AF4" w:rsidP="000E66E4"/>
          <w:p w14:paraId="4133EFF3" w14:textId="77777777" w:rsidR="00F52AF4" w:rsidRDefault="00F52AF4" w:rsidP="000E66E4">
            <w:r>
              <w:t>Lämnas tomt ifall</w:t>
            </w:r>
            <w:r w:rsidRPr="008345BA">
              <w:t xml:space="preserve"> observationen utförs av pat</w:t>
            </w:r>
            <w:r>
              <w:t>ienten själv eller annan person</w:t>
            </w:r>
          </w:p>
          <w:p w14:paraId="00891FD0" w14:textId="77777777" w:rsidR="00F52AF4" w:rsidRDefault="00F52AF4" w:rsidP="000E66E4"/>
          <w:p w14:paraId="27961C92" w14:textId="77777777" w:rsidR="00F52AF4" w:rsidRPr="00DE210C" w:rsidRDefault="00F52AF4" w:rsidP="000E66E4">
            <w:r>
              <w:t>HSAid skall anges ifall utföraren är en vårdpersonal</w:t>
            </w:r>
            <w:r w:rsidRPr="008345BA">
              <w:t>.</w:t>
            </w:r>
            <w:r>
              <w:rPr>
                <w:rFonts w:cs="Arial"/>
              </w:rPr>
              <w:t xml:space="preserve"> (Fält 2, Fält 2a, Fält 2b)</w:t>
            </w:r>
          </w:p>
        </w:tc>
        <w:tc>
          <w:tcPr>
            <w:tcW w:w="1617" w:type="dxa"/>
          </w:tcPr>
          <w:p w14:paraId="44D2D4BF" w14:textId="77777777" w:rsidR="00F52AF4" w:rsidRPr="008345BA" w:rsidRDefault="00F52AF4" w:rsidP="000E66E4">
            <w:r w:rsidRPr="008345BA">
              <w:t>0..1</w:t>
            </w:r>
          </w:p>
        </w:tc>
      </w:tr>
      <w:tr w:rsidR="00F52AF4" w:rsidRPr="00612528" w14:paraId="7990DB2E" w14:textId="77777777" w:rsidTr="000E66E4">
        <w:tc>
          <w:tcPr>
            <w:tcW w:w="2474" w:type="dxa"/>
            <w:tcBorders>
              <w:top w:val="single" w:sz="4" w:space="0" w:color="auto"/>
              <w:left w:val="single" w:sz="4" w:space="0" w:color="auto"/>
              <w:bottom w:val="single" w:sz="4" w:space="0" w:color="auto"/>
              <w:right w:val="single" w:sz="4" w:space="0" w:color="auto"/>
            </w:tcBorders>
          </w:tcPr>
          <w:p w14:paraId="7DE8131A" w14:textId="77777777" w:rsidR="00F52AF4" w:rsidRPr="00612528" w:rsidRDefault="00F52AF4" w:rsidP="000E66E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4B31C335" w14:textId="77777777" w:rsidR="00F52AF4" w:rsidRPr="00612528" w:rsidRDefault="00F52AF4"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1A9E59" w14:textId="77777777" w:rsidR="00F52AF4" w:rsidRPr="00612528" w:rsidRDefault="00F52AF4" w:rsidP="000E66E4">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B398ADB" w14:textId="77777777" w:rsidR="00F52AF4" w:rsidRPr="00612528" w:rsidRDefault="00F52AF4" w:rsidP="000E66E4">
            <w:pPr>
              <w:rPr>
                <w:i/>
              </w:rPr>
            </w:pPr>
            <w:r w:rsidRPr="00612528">
              <w:rPr>
                <w:i/>
              </w:rPr>
              <w:t>1</w:t>
            </w:r>
          </w:p>
        </w:tc>
      </w:tr>
      <w:tr w:rsidR="00F52AF4" w:rsidRPr="00612528" w14:paraId="50ADBBA0" w14:textId="77777777" w:rsidTr="000E66E4">
        <w:tc>
          <w:tcPr>
            <w:tcW w:w="2474" w:type="dxa"/>
            <w:tcBorders>
              <w:top w:val="single" w:sz="4" w:space="0" w:color="auto"/>
              <w:left w:val="single" w:sz="4" w:space="0" w:color="auto"/>
              <w:bottom w:val="single" w:sz="4" w:space="0" w:color="auto"/>
              <w:right w:val="single" w:sz="4" w:space="0" w:color="auto"/>
            </w:tcBorders>
          </w:tcPr>
          <w:p w14:paraId="45357BEE" w14:textId="77777777" w:rsidR="00F52AF4" w:rsidRPr="00612528" w:rsidRDefault="00F52AF4" w:rsidP="000E66E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FE03BFE" w14:textId="77777777" w:rsidR="00F52AF4" w:rsidRPr="00612528" w:rsidRDefault="00F52AF4"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86A53A4" w14:textId="77777777" w:rsidR="00F52AF4" w:rsidRPr="00612528" w:rsidRDefault="00F52AF4" w:rsidP="000E66E4">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3217A8A6" w14:textId="77777777" w:rsidR="00F52AF4" w:rsidRPr="00612528" w:rsidRDefault="00F52AF4" w:rsidP="000E66E4">
            <w:pPr>
              <w:rPr>
                <w:i/>
              </w:rPr>
            </w:pPr>
            <w:r w:rsidRPr="00612528">
              <w:rPr>
                <w:i/>
              </w:rPr>
              <w:t>1</w:t>
            </w:r>
          </w:p>
        </w:tc>
      </w:tr>
      <w:tr w:rsidR="00F52AF4" w:rsidRPr="008345BA" w14:paraId="68312065" w14:textId="77777777" w:rsidTr="000E66E4">
        <w:tc>
          <w:tcPr>
            <w:tcW w:w="2474" w:type="dxa"/>
          </w:tcPr>
          <w:p w14:paraId="3403C25E" w14:textId="77777777" w:rsidR="00F52AF4" w:rsidRPr="008345BA" w:rsidRDefault="00F52AF4" w:rsidP="000E66E4">
            <w:r w:rsidRPr="008345BA">
              <w:rPr>
                <w:lang w:eastAsia="sv-SE"/>
              </w:rPr>
              <w:t>../</w:t>
            </w:r>
            <w:r w:rsidRPr="008345BA">
              <w:t>PerformerRoleType</w:t>
            </w:r>
            <w:r w:rsidRPr="008345BA">
              <w:rPr>
                <w:lang w:eastAsia="sv-SE"/>
              </w:rPr>
              <w:t>.Code</w:t>
            </w:r>
          </w:p>
        </w:tc>
        <w:tc>
          <w:tcPr>
            <w:tcW w:w="2506" w:type="dxa"/>
          </w:tcPr>
          <w:p w14:paraId="0F445071" w14:textId="77777777" w:rsidR="00F52AF4" w:rsidRPr="008345BA" w:rsidRDefault="00F52AF4" w:rsidP="000E66E4">
            <w:r w:rsidRPr="008345BA">
              <w:t>CVType</w:t>
            </w:r>
          </w:p>
        </w:tc>
        <w:tc>
          <w:tcPr>
            <w:tcW w:w="2925" w:type="dxa"/>
          </w:tcPr>
          <w:p w14:paraId="4ACEACAF" w14:textId="77777777" w:rsidR="00F52AF4" w:rsidRPr="008345BA" w:rsidRDefault="00F52AF4" w:rsidP="000E66E4">
            <w:r w:rsidRPr="008345BA">
              <w:t>Beskriver utförarens roll.</w:t>
            </w:r>
          </w:p>
        </w:tc>
        <w:tc>
          <w:tcPr>
            <w:tcW w:w="1617" w:type="dxa"/>
          </w:tcPr>
          <w:p w14:paraId="75C380CD" w14:textId="77777777" w:rsidR="00F52AF4" w:rsidRPr="008345BA" w:rsidRDefault="00F52AF4" w:rsidP="000E66E4">
            <w:r w:rsidRPr="008345BA">
              <w:t>1</w:t>
            </w:r>
          </w:p>
        </w:tc>
      </w:tr>
      <w:tr w:rsidR="00F52AF4" w:rsidRPr="000B3601" w14:paraId="5056A2D9" w14:textId="77777777" w:rsidTr="000E66E4">
        <w:tc>
          <w:tcPr>
            <w:tcW w:w="2474" w:type="dxa"/>
            <w:tcBorders>
              <w:top w:val="single" w:sz="4" w:space="0" w:color="auto"/>
              <w:left w:val="single" w:sz="4" w:space="0" w:color="auto"/>
              <w:bottom w:val="single" w:sz="4" w:space="0" w:color="auto"/>
              <w:right w:val="single" w:sz="4" w:space="0" w:color="auto"/>
            </w:tcBorders>
          </w:tcPr>
          <w:p w14:paraId="3FB4C07F" w14:textId="77777777" w:rsidR="00F52AF4" w:rsidRPr="000B3601" w:rsidRDefault="00F52AF4" w:rsidP="000E66E4">
            <w:pPr>
              <w:rPr>
                <w:i/>
                <w:lang w:eastAsia="sv-SE"/>
              </w:rPr>
            </w:pPr>
            <w:r w:rsidRPr="000B3601">
              <w:rPr>
                <w:i/>
                <w:lang w:eastAsia="sv-SE"/>
              </w:rPr>
              <w:t>../</w:t>
            </w:r>
            <w:r w:rsidRPr="000B3601">
              <w:rPr>
                <w:i/>
              </w:rPr>
              <w:t>PerformerRoleType</w:t>
            </w:r>
            <w:r w:rsidRPr="000B3601">
              <w:rPr>
                <w:i/>
                <w:lang w:eastAsia="sv-SE"/>
              </w:rPr>
              <w:t>.C</w:t>
            </w:r>
            <w:r w:rsidRPr="000B3601">
              <w:rPr>
                <w:i/>
                <w:lang w:eastAsia="sv-SE"/>
              </w:rPr>
              <w:lastRenderedPageBreak/>
              <w:t>ode.code</w:t>
            </w:r>
          </w:p>
        </w:tc>
        <w:tc>
          <w:tcPr>
            <w:tcW w:w="2506" w:type="dxa"/>
            <w:tcBorders>
              <w:top w:val="single" w:sz="4" w:space="0" w:color="auto"/>
              <w:left w:val="single" w:sz="4" w:space="0" w:color="auto"/>
              <w:bottom w:val="single" w:sz="4" w:space="0" w:color="auto"/>
              <w:right w:val="single" w:sz="4" w:space="0" w:color="auto"/>
            </w:tcBorders>
          </w:tcPr>
          <w:p w14:paraId="1449A101" w14:textId="77777777" w:rsidR="00F52AF4" w:rsidRPr="000B3601" w:rsidRDefault="00F52AF4" w:rsidP="000E66E4">
            <w:pPr>
              <w:rPr>
                <w:i/>
              </w:rPr>
            </w:pPr>
            <w:r w:rsidRPr="000B3601">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7B2672C" w14:textId="77777777" w:rsidR="00F52AF4" w:rsidRPr="000B3601" w:rsidRDefault="00F52AF4" w:rsidP="000E66E4">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22CEB96" w14:textId="77777777" w:rsidR="00F52AF4" w:rsidRPr="000B3601" w:rsidRDefault="00F52AF4" w:rsidP="000E66E4">
            <w:pPr>
              <w:rPr>
                <w:i/>
              </w:rPr>
            </w:pPr>
            <w:r w:rsidRPr="000B3601">
              <w:rPr>
                <w:i/>
              </w:rPr>
              <w:t>1</w:t>
            </w:r>
          </w:p>
        </w:tc>
      </w:tr>
      <w:tr w:rsidR="00F52AF4" w:rsidRPr="000B3601" w14:paraId="2A36E748" w14:textId="77777777" w:rsidTr="000E66E4">
        <w:tc>
          <w:tcPr>
            <w:tcW w:w="2474" w:type="dxa"/>
            <w:tcBorders>
              <w:top w:val="single" w:sz="4" w:space="0" w:color="auto"/>
              <w:left w:val="single" w:sz="4" w:space="0" w:color="auto"/>
              <w:bottom w:val="single" w:sz="4" w:space="0" w:color="auto"/>
              <w:right w:val="single" w:sz="4" w:space="0" w:color="auto"/>
            </w:tcBorders>
          </w:tcPr>
          <w:p w14:paraId="26B23201" w14:textId="77777777" w:rsidR="00F52AF4" w:rsidRPr="000B3601" w:rsidRDefault="00F52AF4" w:rsidP="000E66E4">
            <w:pPr>
              <w:rPr>
                <w:i/>
                <w:lang w:eastAsia="sv-SE"/>
              </w:rPr>
            </w:pPr>
            <w:r w:rsidRPr="000B3601">
              <w:rPr>
                <w:i/>
                <w:lang w:eastAsia="sv-SE"/>
              </w:rPr>
              <w:lastRenderedPageBreak/>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1D351BAB" w14:textId="77777777" w:rsidR="00F52AF4" w:rsidRPr="000B3601" w:rsidRDefault="00F52AF4"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97337A8" w14:textId="72C185E8" w:rsidR="00F52AF4" w:rsidRPr="00485475" w:rsidRDefault="00F52AF4" w:rsidP="0066103A">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66103A">
              <w:rPr>
                <w:i/>
              </w:rPr>
              <w:t>Kan exempelvis baseras</w:t>
            </w:r>
            <w:r>
              <w:rPr>
                <w:i/>
              </w:rPr>
              <w:t xml:space="preserve">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42AD4E9" w14:textId="77777777" w:rsidR="00F52AF4" w:rsidRPr="000B3601" w:rsidRDefault="00F52AF4" w:rsidP="000E66E4">
            <w:pPr>
              <w:rPr>
                <w:i/>
              </w:rPr>
            </w:pPr>
            <w:r w:rsidRPr="000B3601">
              <w:rPr>
                <w:i/>
              </w:rPr>
              <w:t>1</w:t>
            </w:r>
          </w:p>
        </w:tc>
      </w:tr>
      <w:tr w:rsidR="00F52AF4" w:rsidRPr="000B3601" w14:paraId="370898F5" w14:textId="77777777" w:rsidTr="000E66E4">
        <w:tc>
          <w:tcPr>
            <w:tcW w:w="2474" w:type="dxa"/>
            <w:tcBorders>
              <w:top w:val="single" w:sz="4" w:space="0" w:color="auto"/>
              <w:left w:val="single" w:sz="4" w:space="0" w:color="auto"/>
              <w:bottom w:val="single" w:sz="4" w:space="0" w:color="auto"/>
              <w:right w:val="single" w:sz="4" w:space="0" w:color="auto"/>
            </w:tcBorders>
          </w:tcPr>
          <w:p w14:paraId="175379B8" w14:textId="77777777" w:rsidR="00F52AF4" w:rsidRPr="000B3601" w:rsidRDefault="00F52AF4" w:rsidP="000E66E4">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8714309" w14:textId="77777777" w:rsidR="00F52AF4" w:rsidRPr="000B3601" w:rsidRDefault="00F52AF4"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C259D24" w14:textId="77777777" w:rsidR="00F52AF4" w:rsidRPr="000B3601" w:rsidRDefault="00F52AF4" w:rsidP="000E66E4">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A0A4512" w14:textId="77777777" w:rsidR="00F52AF4" w:rsidRPr="000B3601" w:rsidRDefault="00F52AF4" w:rsidP="000E66E4">
            <w:pPr>
              <w:rPr>
                <w:i/>
              </w:rPr>
            </w:pPr>
            <w:r w:rsidRPr="000B3601">
              <w:rPr>
                <w:i/>
              </w:rPr>
              <w:t>0..1</w:t>
            </w:r>
          </w:p>
        </w:tc>
      </w:tr>
      <w:tr w:rsidR="00F52AF4" w:rsidRPr="000B3601" w14:paraId="0D457854" w14:textId="77777777" w:rsidTr="000E66E4">
        <w:tc>
          <w:tcPr>
            <w:tcW w:w="2474" w:type="dxa"/>
            <w:tcBorders>
              <w:top w:val="single" w:sz="4" w:space="0" w:color="auto"/>
              <w:left w:val="single" w:sz="4" w:space="0" w:color="auto"/>
              <w:bottom w:val="single" w:sz="4" w:space="0" w:color="auto"/>
              <w:right w:val="single" w:sz="4" w:space="0" w:color="auto"/>
            </w:tcBorders>
          </w:tcPr>
          <w:p w14:paraId="5FE0CB8A" w14:textId="77777777" w:rsidR="00F52AF4" w:rsidRPr="000B3601" w:rsidRDefault="00F52AF4" w:rsidP="000E66E4">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4DED537C" w14:textId="77777777" w:rsidR="00F52AF4" w:rsidRPr="000B3601" w:rsidRDefault="00F52AF4"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4A89A89" w14:textId="77777777" w:rsidR="00F52AF4" w:rsidRPr="000B3601" w:rsidRDefault="00F52AF4" w:rsidP="000E66E4">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33D2F1E" w14:textId="77777777" w:rsidR="00F52AF4" w:rsidRPr="000B3601" w:rsidRDefault="00F52AF4" w:rsidP="000E66E4">
            <w:pPr>
              <w:rPr>
                <w:i/>
              </w:rPr>
            </w:pPr>
            <w:r w:rsidRPr="000B3601">
              <w:rPr>
                <w:i/>
              </w:rPr>
              <w:t>0..1</w:t>
            </w:r>
          </w:p>
        </w:tc>
      </w:tr>
      <w:tr w:rsidR="00F52AF4" w:rsidRPr="000B3601" w14:paraId="62F51E7F" w14:textId="77777777" w:rsidTr="000E66E4">
        <w:tc>
          <w:tcPr>
            <w:tcW w:w="2474" w:type="dxa"/>
            <w:tcBorders>
              <w:top w:val="single" w:sz="4" w:space="0" w:color="auto"/>
              <w:left w:val="single" w:sz="4" w:space="0" w:color="auto"/>
              <w:bottom w:val="single" w:sz="4" w:space="0" w:color="auto"/>
              <w:right w:val="single" w:sz="4" w:space="0" w:color="auto"/>
            </w:tcBorders>
          </w:tcPr>
          <w:p w14:paraId="3D25EDAE" w14:textId="77777777" w:rsidR="00F52AF4" w:rsidRPr="000B3601" w:rsidRDefault="00F52AF4" w:rsidP="000E66E4">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731C0AC5" w14:textId="77777777" w:rsidR="00F52AF4" w:rsidRPr="000B3601" w:rsidRDefault="00F52AF4"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5D60A40" w14:textId="77777777" w:rsidR="00F52AF4" w:rsidRPr="000B3601" w:rsidRDefault="00F52AF4" w:rsidP="000E66E4">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F53F544" w14:textId="77777777" w:rsidR="00F52AF4" w:rsidRPr="000B3601" w:rsidRDefault="00F52AF4" w:rsidP="000E66E4">
            <w:pPr>
              <w:rPr>
                <w:i/>
              </w:rPr>
            </w:pPr>
            <w:r w:rsidRPr="000B3601">
              <w:rPr>
                <w:i/>
              </w:rPr>
              <w:t>0..1</w:t>
            </w:r>
          </w:p>
        </w:tc>
      </w:tr>
      <w:tr w:rsidR="00F52AF4" w:rsidRPr="008345BA" w14:paraId="7BC8ABF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9FE472" w14:textId="77777777" w:rsidR="00F52AF4" w:rsidRPr="008345BA" w:rsidRDefault="00F52AF4" w:rsidP="000E66E4">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BE259" w14:textId="77777777" w:rsidR="00F52AF4" w:rsidRPr="008345BA" w:rsidRDefault="00F52AF4" w:rsidP="000E66E4">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F750C3" w14:textId="77777777" w:rsidR="00F52AF4" w:rsidRPr="008345BA" w:rsidRDefault="00F52AF4"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E24046" w14:textId="77777777" w:rsidR="00F52AF4" w:rsidRPr="008345BA" w:rsidRDefault="00F52AF4" w:rsidP="000E66E4">
            <w:r w:rsidRPr="008345BA">
              <w:t>0..1</w:t>
            </w:r>
          </w:p>
        </w:tc>
      </w:tr>
      <w:tr w:rsidR="00F52AF4" w:rsidRPr="008345BA" w14:paraId="038C3F8D" w14:textId="77777777" w:rsidTr="000E66E4">
        <w:tc>
          <w:tcPr>
            <w:tcW w:w="2474" w:type="dxa"/>
            <w:tcBorders>
              <w:top w:val="single" w:sz="4" w:space="0" w:color="auto"/>
              <w:left w:val="single" w:sz="4" w:space="0" w:color="auto"/>
              <w:bottom w:val="single" w:sz="4" w:space="0" w:color="auto"/>
              <w:right w:val="single" w:sz="4" w:space="0" w:color="auto"/>
            </w:tcBorders>
          </w:tcPr>
          <w:p w14:paraId="5C79600B" w14:textId="77777777" w:rsidR="00F52AF4" w:rsidRPr="008345BA" w:rsidRDefault="00F52AF4" w:rsidP="000E66E4">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37666D06" w14:textId="77777777" w:rsidR="00F52AF4" w:rsidRPr="008345BA" w:rsidRDefault="00F52AF4" w:rsidP="000E66E4">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F714FA6" w14:textId="77777777" w:rsidR="00F52AF4" w:rsidRDefault="00F52AF4" w:rsidP="000E66E4">
            <w:r w:rsidRPr="008345BA">
              <w:t xml:space="preserve">Personens identitet av utförarrollen som är unik inom källsystemet. </w:t>
            </w:r>
          </w:p>
          <w:p w14:paraId="690996A7" w14:textId="77777777" w:rsidR="00F52AF4" w:rsidRDefault="00F52AF4" w:rsidP="000E66E4"/>
          <w:p w14:paraId="2FE56E8B" w14:textId="77777777" w:rsidR="00F52AF4" w:rsidRPr="008345BA" w:rsidRDefault="00F52AF4" w:rsidP="000E66E4">
            <w:r>
              <w:t xml:space="preserve">Om perfomerRole eller 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FCE973A" w14:textId="77777777" w:rsidR="00F52AF4" w:rsidRPr="008345BA" w:rsidRDefault="00F52AF4" w:rsidP="000E66E4">
            <w:r w:rsidRPr="008345BA">
              <w:t>0..1</w:t>
            </w:r>
          </w:p>
        </w:tc>
      </w:tr>
      <w:tr w:rsidR="00F52AF4" w:rsidRPr="0012437B" w14:paraId="1ED6A696" w14:textId="77777777" w:rsidTr="000E66E4">
        <w:tc>
          <w:tcPr>
            <w:tcW w:w="2474" w:type="dxa"/>
            <w:tcBorders>
              <w:top w:val="single" w:sz="4" w:space="0" w:color="auto"/>
              <w:left w:val="single" w:sz="4" w:space="0" w:color="auto"/>
              <w:bottom w:val="single" w:sz="4" w:space="0" w:color="auto"/>
              <w:right w:val="single" w:sz="4" w:space="0" w:color="auto"/>
            </w:tcBorders>
          </w:tcPr>
          <w:p w14:paraId="366EAF88" w14:textId="77777777" w:rsidR="00F52AF4" w:rsidRPr="0012437B" w:rsidRDefault="00F52AF4" w:rsidP="000E66E4">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F50CDCC" w14:textId="77777777" w:rsidR="00F52AF4" w:rsidRPr="0012437B" w:rsidRDefault="00F52AF4"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9F3D955" w14:textId="77777777" w:rsidR="00F52AF4" w:rsidRPr="0012437B" w:rsidRDefault="00F52AF4" w:rsidP="000E66E4">
            <w:pPr>
              <w:rPr>
                <w:i/>
              </w:rPr>
            </w:pPr>
            <w:r w:rsidRPr="0012437B">
              <w:rPr>
                <w:i/>
              </w:rPr>
              <w:t>KV OID för typ av identifierare:</w:t>
            </w:r>
          </w:p>
          <w:p w14:paraId="4AE583FF" w14:textId="77777777" w:rsidR="00F52AF4" w:rsidRPr="0012437B" w:rsidRDefault="00F52AF4" w:rsidP="000E66E4">
            <w:pPr>
              <w:rPr>
                <w:i/>
              </w:rPr>
            </w:pPr>
          </w:p>
          <w:p w14:paraId="6205999D" w14:textId="77777777" w:rsidR="00F52AF4" w:rsidRPr="0012437B" w:rsidRDefault="00F52AF4" w:rsidP="000E66E4">
            <w:pPr>
              <w:rPr>
                <w:i/>
              </w:rPr>
            </w:pPr>
            <w:r>
              <w:rPr>
                <w:i/>
              </w:rPr>
              <w:t xml:space="preserve">För personnummer används OID </w:t>
            </w:r>
            <w:r w:rsidRPr="0012437B">
              <w:rPr>
                <w:i/>
              </w:rPr>
              <w:t>(1.2.752.129.2.1.3.1).</w:t>
            </w:r>
            <w:r w:rsidRPr="0012437B">
              <w:rPr>
                <w:i/>
              </w:rPr>
              <w:br/>
            </w:r>
          </w:p>
          <w:p w14:paraId="0BE2FCEC" w14:textId="77777777" w:rsidR="00F52AF4" w:rsidRPr="0012437B" w:rsidRDefault="00F52AF4" w:rsidP="000E66E4">
            <w:pPr>
              <w:rPr>
                <w:i/>
              </w:rPr>
            </w:pPr>
            <w:r>
              <w:rPr>
                <w:i/>
              </w:rPr>
              <w:t xml:space="preserve">För samordningsnummer används OID </w:t>
            </w:r>
            <w:r w:rsidRPr="0012437B">
              <w:rPr>
                <w:i/>
              </w:rPr>
              <w:t>(1.2.752.129.2.1.3.3).</w:t>
            </w:r>
            <w:r w:rsidRPr="0012437B">
              <w:rPr>
                <w:i/>
              </w:rPr>
              <w:br/>
            </w:r>
          </w:p>
          <w:p w14:paraId="1E0D97E5" w14:textId="77777777" w:rsidR="00F52AF4" w:rsidRPr="0012437B" w:rsidRDefault="00F52AF4" w:rsidP="000E66E4">
            <w:pPr>
              <w:rPr>
                <w:i/>
              </w:rPr>
            </w:pPr>
            <w:r w:rsidRPr="0012437B">
              <w:rPr>
                <w:i/>
              </w:rPr>
              <w:t>För nationella reservnummer (1.2.752.129.2.1.3.2).</w:t>
            </w:r>
          </w:p>
          <w:p w14:paraId="0A88DB7A" w14:textId="77777777" w:rsidR="00F52AF4" w:rsidRPr="0012437B" w:rsidRDefault="00F52AF4" w:rsidP="000E66E4">
            <w:pPr>
              <w:rPr>
                <w:i/>
              </w:rPr>
            </w:pPr>
          </w:p>
          <w:p w14:paraId="3F587C09" w14:textId="77777777" w:rsidR="00F52AF4" w:rsidRPr="0012437B" w:rsidRDefault="00F52AF4" w:rsidP="000E66E4">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409B3F42" w14:textId="77777777" w:rsidR="00F52AF4" w:rsidRPr="0012437B" w:rsidRDefault="00F52AF4" w:rsidP="000E66E4">
            <w:pPr>
              <w:rPr>
                <w:i/>
              </w:rPr>
            </w:pPr>
            <w:r w:rsidRPr="0012437B">
              <w:rPr>
                <w:i/>
              </w:rPr>
              <w:t>1</w:t>
            </w:r>
          </w:p>
        </w:tc>
      </w:tr>
      <w:tr w:rsidR="00F52AF4" w:rsidRPr="0012437B" w14:paraId="1262E0A2" w14:textId="77777777" w:rsidTr="000E66E4">
        <w:tc>
          <w:tcPr>
            <w:tcW w:w="2474" w:type="dxa"/>
            <w:tcBorders>
              <w:top w:val="single" w:sz="4" w:space="0" w:color="auto"/>
              <w:left w:val="single" w:sz="4" w:space="0" w:color="auto"/>
              <w:bottom w:val="single" w:sz="4" w:space="0" w:color="auto"/>
              <w:right w:val="single" w:sz="4" w:space="0" w:color="auto"/>
            </w:tcBorders>
          </w:tcPr>
          <w:p w14:paraId="2BC199A4" w14:textId="77777777" w:rsidR="00F52AF4" w:rsidRPr="0012437B" w:rsidRDefault="00F52AF4" w:rsidP="000E66E4">
            <w:pPr>
              <w:rPr>
                <w:i/>
                <w:lang w:eastAsia="sv-SE"/>
              </w:rPr>
            </w:pPr>
            <w:r w:rsidRPr="0012437B">
              <w:rPr>
                <w:i/>
                <w:lang w:eastAsia="sv-SE"/>
              </w:rPr>
              <w:t>../../PersonType.id.exten</w:t>
            </w:r>
            <w:r w:rsidRPr="0012437B">
              <w:rPr>
                <w:i/>
                <w:lang w:eastAsia="sv-SE"/>
              </w:rPr>
              <w:lastRenderedPageBreak/>
              <w:t>sion</w:t>
            </w:r>
          </w:p>
        </w:tc>
        <w:tc>
          <w:tcPr>
            <w:tcW w:w="2506" w:type="dxa"/>
            <w:tcBorders>
              <w:top w:val="single" w:sz="4" w:space="0" w:color="auto"/>
              <w:left w:val="single" w:sz="4" w:space="0" w:color="auto"/>
              <w:bottom w:val="single" w:sz="4" w:space="0" w:color="auto"/>
              <w:right w:val="single" w:sz="4" w:space="0" w:color="auto"/>
            </w:tcBorders>
          </w:tcPr>
          <w:p w14:paraId="3D2FF78E" w14:textId="77777777" w:rsidR="00F52AF4" w:rsidRPr="0012437B" w:rsidRDefault="00F52AF4" w:rsidP="000E66E4">
            <w:pPr>
              <w:rPr>
                <w:i/>
              </w:rPr>
            </w:pPr>
            <w:r w:rsidRPr="0012437B">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438C74B" w14:textId="77777777" w:rsidR="00F52AF4" w:rsidRDefault="00F52AF4" w:rsidP="000E66E4">
            <w:pPr>
              <w:rPr>
                <w:i/>
              </w:rPr>
            </w:pPr>
            <w:r>
              <w:rPr>
                <w:i/>
              </w:rPr>
              <w:t xml:space="preserve">Personnummer/globalt </w:t>
            </w:r>
            <w:r>
              <w:rPr>
                <w:i/>
              </w:rPr>
              <w:lastRenderedPageBreak/>
              <w:t>reservnummer/</w:t>
            </w:r>
            <w:r w:rsidRPr="00FE0141">
              <w:rPr>
                <w:i/>
              </w:rPr>
              <w:t>samordningsnummer</w:t>
            </w:r>
            <w:r>
              <w:rPr>
                <w:i/>
              </w:rPr>
              <w:t>.</w:t>
            </w:r>
          </w:p>
          <w:p w14:paraId="414277BD" w14:textId="77777777" w:rsidR="00F52AF4" w:rsidRDefault="00F52AF4" w:rsidP="000E66E4">
            <w:pPr>
              <w:rPr>
                <w:i/>
              </w:rPr>
            </w:pPr>
          </w:p>
          <w:p w14:paraId="2DF8724A" w14:textId="77777777" w:rsidR="00F52AF4" w:rsidRPr="00FE0141" w:rsidRDefault="00F52AF4" w:rsidP="000E66E4">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F45588D" w14:textId="77777777" w:rsidR="00F52AF4" w:rsidRPr="0012437B" w:rsidRDefault="00F52AF4" w:rsidP="000E66E4">
            <w:pPr>
              <w:rPr>
                <w:i/>
              </w:rPr>
            </w:pPr>
            <w:r w:rsidRPr="0012437B">
              <w:rPr>
                <w:i/>
              </w:rPr>
              <w:lastRenderedPageBreak/>
              <w:t>1</w:t>
            </w:r>
          </w:p>
        </w:tc>
      </w:tr>
      <w:tr w:rsidR="00F52AF4" w:rsidRPr="008345BA" w14:paraId="21AB2ED5" w14:textId="77777777" w:rsidTr="000E66E4">
        <w:tc>
          <w:tcPr>
            <w:tcW w:w="2474" w:type="dxa"/>
            <w:tcBorders>
              <w:top w:val="single" w:sz="4" w:space="0" w:color="auto"/>
              <w:left w:val="single" w:sz="4" w:space="0" w:color="auto"/>
              <w:bottom w:val="single" w:sz="4" w:space="0" w:color="auto"/>
              <w:right w:val="single" w:sz="4" w:space="0" w:color="auto"/>
            </w:tcBorders>
          </w:tcPr>
          <w:p w14:paraId="76505E4C" w14:textId="77777777" w:rsidR="00F52AF4" w:rsidRPr="008345BA" w:rsidRDefault="00F52AF4" w:rsidP="000E66E4">
            <w:pPr>
              <w:rPr>
                <w:lang w:eastAsia="sv-SE"/>
              </w:rPr>
            </w:pPr>
            <w:r w:rsidRPr="008345BA">
              <w:rPr>
                <w:lang w:eastAsia="sv-SE"/>
              </w:rPr>
              <w:lastRenderedPageBreak/>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43E7356" w14:textId="77777777" w:rsidR="00F52AF4" w:rsidRPr="008345BA" w:rsidRDefault="00F52AF4" w:rsidP="000E66E4">
            <w:r w:rsidRPr="008345BA">
              <w:t>String</w:t>
            </w:r>
          </w:p>
        </w:tc>
        <w:tc>
          <w:tcPr>
            <w:tcW w:w="2925" w:type="dxa"/>
            <w:tcBorders>
              <w:top w:val="single" w:sz="4" w:space="0" w:color="auto"/>
              <w:left w:val="single" w:sz="4" w:space="0" w:color="auto"/>
              <w:bottom w:val="single" w:sz="4" w:space="0" w:color="auto"/>
              <w:right w:val="single" w:sz="4" w:space="0" w:color="auto"/>
            </w:tcBorders>
          </w:tcPr>
          <w:p w14:paraId="6ADB691B" w14:textId="77777777" w:rsidR="00F52AF4" w:rsidRPr="002206AC" w:rsidRDefault="00F52AF4" w:rsidP="000E66E4">
            <w:pPr>
              <w:rPr>
                <w:rFonts w:eastAsia="Times New Roman" w:cs="Arial"/>
              </w:rPr>
            </w:pPr>
            <w:r w:rsidRPr="002206AC">
              <w:rPr>
                <w:rFonts w:eastAsia="Times New Roman" w:cs="Arial"/>
              </w:rPr>
              <w:t>För- och efternamn i klartext för signerande person.</w:t>
            </w:r>
          </w:p>
          <w:p w14:paraId="7E5C19DB" w14:textId="77777777" w:rsidR="00F52AF4" w:rsidRPr="008345BA" w:rsidRDefault="00F52AF4" w:rsidP="000E66E4">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E58D9E0" w14:textId="77777777" w:rsidR="00F52AF4" w:rsidRPr="008345BA" w:rsidRDefault="00F52AF4" w:rsidP="000E66E4">
            <w:r w:rsidRPr="008345BA">
              <w:t>0..1</w:t>
            </w:r>
          </w:p>
        </w:tc>
      </w:tr>
      <w:tr w:rsidR="00F52AF4" w:rsidRPr="008345BA" w14:paraId="4BC429A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06DA8" w14:textId="77777777" w:rsidR="00F52AF4" w:rsidRPr="008345BA" w:rsidRDefault="00F52AF4" w:rsidP="000E66E4">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B9C6D" w14:textId="77777777" w:rsidR="00F52AF4" w:rsidRPr="008345BA" w:rsidRDefault="00F52AF4" w:rsidP="000E66E4">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5A2" w14:textId="77777777" w:rsidR="00F52AF4" w:rsidRPr="008345BA" w:rsidRDefault="00F52AF4"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96AEFE" w14:textId="77777777" w:rsidR="00F52AF4" w:rsidRPr="008345BA" w:rsidRDefault="00F52AF4" w:rsidP="000E66E4">
            <w:r w:rsidRPr="008345BA">
              <w:t>0..1</w:t>
            </w:r>
          </w:p>
        </w:tc>
      </w:tr>
      <w:tr w:rsidR="00F52AF4" w:rsidRPr="008345BA" w14:paraId="24F42CF9" w14:textId="77777777" w:rsidTr="000E66E4">
        <w:tc>
          <w:tcPr>
            <w:tcW w:w="2474" w:type="dxa"/>
          </w:tcPr>
          <w:p w14:paraId="3F7DD9C8" w14:textId="77777777" w:rsidR="00F52AF4" w:rsidRPr="008345BA" w:rsidRDefault="00F52AF4" w:rsidP="000E66E4">
            <w:r w:rsidRPr="008345BA">
              <w:rPr>
                <w:lang w:eastAsia="sv-SE"/>
              </w:rPr>
              <w:t>../../CareUnitType.id</w:t>
            </w:r>
          </w:p>
        </w:tc>
        <w:tc>
          <w:tcPr>
            <w:tcW w:w="2506" w:type="dxa"/>
          </w:tcPr>
          <w:p w14:paraId="5A18B4C2" w14:textId="77777777" w:rsidR="00F52AF4" w:rsidRPr="008345BA" w:rsidRDefault="00F52AF4" w:rsidP="000E66E4">
            <w:r w:rsidRPr="008345BA">
              <w:t>IIType</w:t>
            </w:r>
          </w:p>
        </w:tc>
        <w:tc>
          <w:tcPr>
            <w:tcW w:w="2925" w:type="dxa"/>
          </w:tcPr>
          <w:p w14:paraId="00DB4DEC" w14:textId="77777777" w:rsidR="00F52AF4" w:rsidRPr="0028093A" w:rsidRDefault="00F52AF4" w:rsidP="000E66E4">
            <w:pPr>
              <w:rPr>
                <w:rFonts w:cs="Arial"/>
              </w:rPr>
            </w:pPr>
            <w:r w:rsidRPr="008345BA">
              <w:rPr>
                <w:rFonts w:cs="Arial"/>
              </w:rPr>
              <w:t>HSAid</w:t>
            </w:r>
            <w:r>
              <w:rPr>
                <w:rFonts w:cs="Arial"/>
              </w:rPr>
              <w:t xml:space="preserve"> för PDL vårdenhet som har medicinskt ansvar för observationen. </w:t>
            </w:r>
          </w:p>
        </w:tc>
        <w:tc>
          <w:tcPr>
            <w:tcW w:w="1617" w:type="dxa"/>
          </w:tcPr>
          <w:p w14:paraId="7849093C" w14:textId="77777777" w:rsidR="00F52AF4" w:rsidRPr="008345BA" w:rsidRDefault="00F52AF4" w:rsidP="000E66E4">
            <w:r w:rsidRPr="008345BA">
              <w:t>1</w:t>
            </w:r>
          </w:p>
        </w:tc>
      </w:tr>
      <w:tr w:rsidR="00F52AF4" w:rsidRPr="0012437B" w14:paraId="09336856" w14:textId="77777777" w:rsidTr="000E66E4">
        <w:tc>
          <w:tcPr>
            <w:tcW w:w="2474" w:type="dxa"/>
            <w:tcBorders>
              <w:top w:val="single" w:sz="4" w:space="0" w:color="auto"/>
              <w:left w:val="single" w:sz="4" w:space="0" w:color="auto"/>
              <w:bottom w:val="single" w:sz="4" w:space="0" w:color="auto"/>
              <w:right w:val="single" w:sz="4" w:space="0" w:color="auto"/>
            </w:tcBorders>
          </w:tcPr>
          <w:p w14:paraId="466E1A4F" w14:textId="77777777" w:rsidR="00F52AF4" w:rsidRPr="0012437B" w:rsidRDefault="00F52AF4" w:rsidP="000E66E4">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8F417FA" w14:textId="77777777" w:rsidR="00F52AF4" w:rsidRPr="0012437B" w:rsidRDefault="00F52AF4"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7488C0B" w14:textId="77777777" w:rsidR="00F52AF4" w:rsidRPr="0012437B" w:rsidRDefault="00F52AF4" w:rsidP="000E66E4">
            <w:pPr>
              <w:rPr>
                <w:rFonts w:cs="Arial"/>
                <w:i/>
              </w:rPr>
            </w:pPr>
            <w:r w:rsidRPr="0012437B">
              <w:rPr>
                <w:rFonts w:cs="Arial"/>
                <w:i/>
              </w:rPr>
              <w:t>Root blir då</w:t>
            </w:r>
          </w:p>
          <w:p w14:paraId="55313AA4" w14:textId="77777777" w:rsidR="00F52AF4" w:rsidRPr="0012437B" w:rsidRDefault="00F52AF4"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A38BB4" w14:textId="77777777" w:rsidR="00F52AF4" w:rsidRPr="0012437B" w:rsidRDefault="00F52AF4" w:rsidP="000E66E4">
            <w:pPr>
              <w:rPr>
                <w:i/>
              </w:rPr>
            </w:pPr>
            <w:r w:rsidRPr="0012437B">
              <w:rPr>
                <w:i/>
              </w:rPr>
              <w:t>1</w:t>
            </w:r>
          </w:p>
        </w:tc>
      </w:tr>
      <w:tr w:rsidR="00F52AF4" w:rsidRPr="0012437B" w14:paraId="5F33832D" w14:textId="77777777" w:rsidTr="000E66E4">
        <w:tc>
          <w:tcPr>
            <w:tcW w:w="2474" w:type="dxa"/>
            <w:tcBorders>
              <w:top w:val="single" w:sz="4" w:space="0" w:color="auto"/>
              <w:left w:val="single" w:sz="4" w:space="0" w:color="auto"/>
              <w:bottom w:val="single" w:sz="4" w:space="0" w:color="auto"/>
              <w:right w:val="single" w:sz="4" w:space="0" w:color="auto"/>
            </w:tcBorders>
          </w:tcPr>
          <w:p w14:paraId="14366CF5" w14:textId="77777777" w:rsidR="00F52AF4" w:rsidRPr="0012437B" w:rsidRDefault="00F52AF4" w:rsidP="000E66E4">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06FEB1F3" w14:textId="77777777" w:rsidR="00F52AF4" w:rsidRPr="0012437B" w:rsidRDefault="00F52AF4"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3FD5A91" w14:textId="77777777" w:rsidR="00F52AF4" w:rsidRPr="0012437B" w:rsidRDefault="00F52AF4" w:rsidP="000E66E4">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9885BB8" w14:textId="77777777" w:rsidR="00F52AF4" w:rsidRPr="0012437B" w:rsidRDefault="00F52AF4" w:rsidP="000E66E4">
            <w:pPr>
              <w:rPr>
                <w:i/>
              </w:rPr>
            </w:pPr>
            <w:r w:rsidRPr="0012437B">
              <w:rPr>
                <w:i/>
              </w:rPr>
              <w:t>1</w:t>
            </w:r>
          </w:p>
        </w:tc>
      </w:tr>
      <w:tr w:rsidR="00F52AF4" w:rsidRPr="008345BA" w14:paraId="16BE1CAA" w14:textId="77777777" w:rsidTr="000E66E4">
        <w:tc>
          <w:tcPr>
            <w:tcW w:w="2474" w:type="dxa"/>
          </w:tcPr>
          <w:p w14:paraId="563C2D50" w14:textId="77777777" w:rsidR="00F52AF4" w:rsidRPr="008345BA" w:rsidRDefault="00F52AF4" w:rsidP="000E66E4">
            <w:r w:rsidRPr="008345BA">
              <w:rPr>
                <w:lang w:eastAsia="sv-SE"/>
              </w:rPr>
              <w:t>../../CareUnitType.name</w:t>
            </w:r>
          </w:p>
        </w:tc>
        <w:tc>
          <w:tcPr>
            <w:tcW w:w="2506" w:type="dxa"/>
          </w:tcPr>
          <w:p w14:paraId="5DA33957" w14:textId="77777777" w:rsidR="00F52AF4" w:rsidRPr="008345BA" w:rsidRDefault="00F52AF4" w:rsidP="000E66E4">
            <w:r w:rsidRPr="008345BA">
              <w:t>String</w:t>
            </w:r>
          </w:p>
        </w:tc>
        <w:tc>
          <w:tcPr>
            <w:tcW w:w="2925" w:type="dxa"/>
          </w:tcPr>
          <w:p w14:paraId="59DBB24B" w14:textId="77777777" w:rsidR="00F52AF4" w:rsidRPr="008345BA" w:rsidRDefault="00F52AF4" w:rsidP="000E66E4">
            <w:r w:rsidRPr="008345BA">
              <w:rPr>
                <w:rFonts w:cs="Arial"/>
              </w:rPr>
              <w:t>Vårdenhetens namn till vilken observationen är knuten.</w:t>
            </w:r>
          </w:p>
        </w:tc>
        <w:tc>
          <w:tcPr>
            <w:tcW w:w="1617" w:type="dxa"/>
          </w:tcPr>
          <w:p w14:paraId="5C53D278" w14:textId="77777777" w:rsidR="00F52AF4" w:rsidRPr="008345BA" w:rsidRDefault="00F52AF4" w:rsidP="000E66E4">
            <w:r w:rsidRPr="008345BA">
              <w:t>0..1</w:t>
            </w:r>
          </w:p>
        </w:tc>
      </w:tr>
      <w:tr w:rsidR="00F52AF4" w:rsidRPr="008345BA" w14:paraId="201EE76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5E5BC9" w14:textId="77777777" w:rsidR="00F52AF4" w:rsidRPr="000D2F72" w:rsidRDefault="00F52AF4" w:rsidP="000E66E4">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3E012" w14:textId="77777777" w:rsidR="00F52AF4" w:rsidRPr="000D2F72" w:rsidRDefault="00F52AF4" w:rsidP="000E66E4">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7F943" w14:textId="77777777" w:rsidR="00F52AF4" w:rsidRPr="000D2F72" w:rsidRDefault="00F52AF4"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5280AA" w14:textId="77777777" w:rsidR="00F52AF4" w:rsidRPr="00DE672F" w:rsidRDefault="00F52AF4" w:rsidP="000E66E4">
            <w:r w:rsidRPr="000D2F72">
              <w:t>1</w:t>
            </w:r>
          </w:p>
        </w:tc>
      </w:tr>
      <w:tr w:rsidR="00F52AF4" w:rsidRPr="008345BA" w14:paraId="11BD34F4" w14:textId="77777777" w:rsidTr="000E66E4">
        <w:tc>
          <w:tcPr>
            <w:tcW w:w="2474" w:type="dxa"/>
          </w:tcPr>
          <w:p w14:paraId="5C9F441C" w14:textId="77777777" w:rsidR="00F52AF4" w:rsidRPr="00B75512" w:rsidRDefault="00F52AF4" w:rsidP="000E66E4">
            <w:r>
              <w:rPr>
                <w:lang w:eastAsia="sv-SE"/>
              </w:rPr>
              <w:t>../../../</w:t>
            </w:r>
            <w:r>
              <w:t>CareGiverType</w:t>
            </w:r>
            <w:r>
              <w:rPr>
                <w:lang w:eastAsia="sv-SE"/>
              </w:rPr>
              <w:t>.id</w:t>
            </w:r>
          </w:p>
        </w:tc>
        <w:tc>
          <w:tcPr>
            <w:tcW w:w="2506" w:type="dxa"/>
          </w:tcPr>
          <w:p w14:paraId="6504D823" w14:textId="77777777" w:rsidR="00F52AF4" w:rsidRPr="00B75512" w:rsidRDefault="00F52AF4" w:rsidP="000E66E4">
            <w:r w:rsidRPr="00B75512">
              <w:t>IIType</w:t>
            </w:r>
          </w:p>
        </w:tc>
        <w:tc>
          <w:tcPr>
            <w:tcW w:w="2925" w:type="dxa"/>
          </w:tcPr>
          <w:p w14:paraId="05E49B1F" w14:textId="77777777" w:rsidR="00F52AF4" w:rsidRPr="00FD7E4D" w:rsidRDefault="00F52AF4" w:rsidP="000E66E4">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E1FB706" w14:textId="77777777" w:rsidR="00F52AF4" w:rsidRPr="00B75512" w:rsidRDefault="00F52AF4" w:rsidP="000E66E4">
            <w:r w:rsidRPr="00B75512">
              <w:t>1</w:t>
            </w:r>
          </w:p>
        </w:tc>
      </w:tr>
      <w:tr w:rsidR="00F52AF4" w:rsidRPr="00715592" w14:paraId="5B4A0F39" w14:textId="77777777" w:rsidTr="000E66E4">
        <w:tc>
          <w:tcPr>
            <w:tcW w:w="2474" w:type="dxa"/>
            <w:tcBorders>
              <w:top w:val="single" w:sz="4" w:space="0" w:color="auto"/>
              <w:left w:val="single" w:sz="4" w:space="0" w:color="auto"/>
              <w:bottom w:val="single" w:sz="4" w:space="0" w:color="auto"/>
              <w:right w:val="single" w:sz="4" w:space="0" w:color="auto"/>
            </w:tcBorders>
          </w:tcPr>
          <w:p w14:paraId="22A52AF7" w14:textId="77777777" w:rsidR="00F52AF4" w:rsidRPr="00715592" w:rsidRDefault="00F52AF4" w:rsidP="000E66E4">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56E13A8" w14:textId="77777777" w:rsidR="00F52AF4" w:rsidRPr="00715592" w:rsidRDefault="00F52AF4"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AF4EA46" w14:textId="77777777" w:rsidR="00F52AF4" w:rsidRPr="00715592" w:rsidRDefault="00F52AF4" w:rsidP="000E66E4">
            <w:pPr>
              <w:rPr>
                <w:rFonts w:cs="Arial"/>
                <w:i/>
              </w:rPr>
            </w:pPr>
            <w:r w:rsidRPr="00715592">
              <w:rPr>
                <w:rFonts w:cs="Arial"/>
                <w:i/>
              </w:rPr>
              <w:t>Root blir då</w:t>
            </w:r>
          </w:p>
          <w:p w14:paraId="00CC5BE5" w14:textId="77777777" w:rsidR="00F52AF4" w:rsidRPr="00715592" w:rsidRDefault="00F52AF4"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1936" w14:textId="77777777" w:rsidR="00F52AF4" w:rsidRPr="00715592" w:rsidRDefault="00F52AF4" w:rsidP="000E66E4">
            <w:pPr>
              <w:rPr>
                <w:i/>
              </w:rPr>
            </w:pPr>
            <w:r w:rsidRPr="00715592">
              <w:rPr>
                <w:i/>
              </w:rPr>
              <w:t>1</w:t>
            </w:r>
          </w:p>
        </w:tc>
      </w:tr>
      <w:tr w:rsidR="00F52AF4" w:rsidRPr="00715592" w14:paraId="630526D4" w14:textId="77777777" w:rsidTr="000E66E4">
        <w:tc>
          <w:tcPr>
            <w:tcW w:w="2474" w:type="dxa"/>
            <w:tcBorders>
              <w:top w:val="single" w:sz="4" w:space="0" w:color="auto"/>
              <w:left w:val="single" w:sz="4" w:space="0" w:color="auto"/>
              <w:bottom w:val="single" w:sz="4" w:space="0" w:color="auto"/>
              <w:right w:val="single" w:sz="4" w:space="0" w:color="auto"/>
            </w:tcBorders>
          </w:tcPr>
          <w:p w14:paraId="4336E482" w14:textId="77777777" w:rsidR="00F52AF4" w:rsidRPr="00715592" w:rsidRDefault="00F52AF4" w:rsidP="000E66E4">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BE93129" w14:textId="77777777" w:rsidR="00F52AF4" w:rsidRPr="00715592" w:rsidRDefault="00F52AF4"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C0FB4E2" w14:textId="77777777" w:rsidR="00F52AF4" w:rsidRPr="00715592" w:rsidRDefault="00F52AF4" w:rsidP="000E66E4">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719B0469" w14:textId="77777777" w:rsidR="00F52AF4" w:rsidRPr="00715592" w:rsidRDefault="00F52AF4" w:rsidP="000E66E4">
            <w:pPr>
              <w:rPr>
                <w:i/>
              </w:rPr>
            </w:pPr>
            <w:r w:rsidRPr="00715592">
              <w:rPr>
                <w:i/>
              </w:rPr>
              <w:t>1</w:t>
            </w:r>
          </w:p>
        </w:tc>
      </w:tr>
      <w:tr w:rsidR="00F52AF4" w:rsidRPr="008345BA" w14:paraId="636DE248" w14:textId="77777777" w:rsidTr="000E66E4">
        <w:tc>
          <w:tcPr>
            <w:tcW w:w="2474" w:type="dxa"/>
          </w:tcPr>
          <w:p w14:paraId="57AF886D" w14:textId="77777777" w:rsidR="00F52AF4" w:rsidRPr="00B75512" w:rsidRDefault="00F52AF4" w:rsidP="000E66E4">
            <w:r>
              <w:rPr>
                <w:lang w:eastAsia="sv-SE"/>
              </w:rPr>
              <w:t>../../ ../</w:t>
            </w:r>
            <w:r>
              <w:t>CareGiverType</w:t>
            </w:r>
            <w:r>
              <w:rPr>
                <w:lang w:eastAsia="sv-SE"/>
              </w:rPr>
              <w:t>.name</w:t>
            </w:r>
          </w:p>
        </w:tc>
        <w:tc>
          <w:tcPr>
            <w:tcW w:w="2506" w:type="dxa"/>
          </w:tcPr>
          <w:p w14:paraId="0411AFA4" w14:textId="77777777" w:rsidR="00F52AF4" w:rsidRPr="00B75512" w:rsidRDefault="00F52AF4" w:rsidP="000E66E4">
            <w:r>
              <w:t>String</w:t>
            </w:r>
          </w:p>
        </w:tc>
        <w:tc>
          <w:tcPr>
            <w:tcW w:w="2925" w:type="dxa"/>
          </w:tcPr>
          <w:p w14:paraId="358BEB97" w14:textId="77777777" w:rsidR="00F52AF4" w:rsidRPr="00A4027B" w:rsidRDefault="00F52AF4" w:rsidP="000E66E4">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53D9BE7F" w14:textId="77777777" w:rsidR="00F52AF4" w:rsidRPr="00B75512" w:rsidRDefault="00F52AF4" w:rsidP="000E66E4">
            <w:r>
              <w:t>0..</w:t>
            </w:r>
            <w:r w:rsidRPr="00B75512">
              <w:t>1</w:t>
            </w:r>
          </w:p>
        </w:tc>
      </w:tr>
      <w:tr w:rsidR="00F52AF4" w:rsidRPr="00122981" w14:paraId="4807728F" w14:textId="77777777" w:rsidTr="000E66E4">
        <w:tc>
          <w:tcPr>
            <w:tcW w:w="2474" w:type="dxa"/>
            <w:tcBorders>
              <w:top w:val="single" w:sz="4" w:space="0" w:color="auto"/>
              <w:left w:val="single" w:sz="4" w:space="0" w:color="auto"/>
              <w:bottom w:val="single" w:sz="4" w:space="0" w:color="auto"/>
              <w:right w:val="single" w:sz="4" w:space="0" w:color="auto"/>
            </w:tcBorders>
          </w:tcPr>
          <w:p w14:paraId="098EBD53" w14:textId="77777777" w:rsidR="00F52AF4" w:rsidRPr="003938A4" w:rsidRDefault="00F52AF4" w:rsidP="000E66E4">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4401D279" w14:textId="77777777" w:rsidR="00F52AF4" w:rsidRPr="003938A4" w:rsidRDefault="00F52AF4" w:rsidP="000E66E4">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4F44413" w14:textId="77777777" w:rsidR="00F52AF4" w:rsidRPr="003938A4" w:rsidRDefault="00F52AF4"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79E457C1" w14:textId="77777777" w:rsidR="00F52AF4" w:rsidRPr="003938A4" w:rsidRDefault="00F52AF4" w:rsidP="000E66E4">
            <w:pPr>
              <w:rPr>
                <w:rFonts w:eastAsia="Batang"/>
                <w:szCs w:val="20"/>
              </w:rPr>
            </w:pPr>
          </w:p>
        </w:tc>
      </w:tr>
      <w:tr w:rsidR="00F52AF4" w:rsidRPr="00122981" w14:paraId="75068A87" w14:textId="77777777" w:rsidTr="000E66E4">
        <w:tc>
          <w:tcPr>
            <w:tcW w:w="2474" w:type="dxa"/>
            <w:tcBorders>
              <w:top w:val="single" w:sz="4" w:space="0" w:color="auto"/>
              <w:left w:val="single" w:sz="4" w:space="0" w:color="auto"/>
              <w:bottom w:val="single" w:sz="4" w:space="0" w:color="auto"/>
              <w:right w:val="single" w:sz="4" w:space="0" w:color="auto"/>
            </w:tcBorders>
          </w:tcPr>
          <w:p w14:paraId="60C2C412" w14:textId="77777777" w:rsidR="00F52AF4" w:rsidRPr="003938A4" w:rsidRDefault="00F52AF4" w:rsidP="000E66E4">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AE8C480" w14:textId="77777777" w:rsidR="00F52AF4" w:rsidRPr="003938A4" w:rsidRDefault="00F52AF4"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EC733CC" w14:textId="77777777" w:rsidR="00F52AF4" w:rsidRPr="003938A4" w:rsidRDefault="00F52AF4" w:rsidP="000E66E4">
            <w:pPr>
              <w:rPr>
                <w:rFonts w:cs="Arial"/>
                <w:szCs w:val="20"/>
              </w:rPr>
            </w:pPr>
            <w:r w:rsidRPr="003938A4">
              <w:rPr>
                <w:rFonts w:cs="Arial"/>
                <w:szCs w:val="20"/>
              </w:rPr>
              <w:t>OK = operationen genomförd utan fel</w:t>
            </w:r>
          </w:p>
          <w:p w14:paraId="7B1AF604" w14:textId="77777777" w:rsidR="00F52AF4" w:rsidRPr="003938A4" w:rsidRDefault="00F52AF4" w:rsidP="000E66E4">
            <w:pPr>
              <w:rPr>
                <w:rFonts w:cs="Arial"/>
                <w:szCs w:val="20"/>
              </w:rPr>
            </w:pPr>
            <w:r w:rsidRPr="003938A4">
              <w:rPr>
                <w:rFonts w:cs="Arial"/>
                <w:szCs w:val="20"/>
              </w:rPr>
              <w:t xml:space="preserve">ERROR = Fel vid operationen. Felet beskrivs i elementet comment </w:t>
            </w:r>
          </w:p>
          <w:p w14:paraId="545D00A5" w14:textId="77777777" w:rsidR="00F52AF4" w:rsidRPr="003938A4" w:rsidRDefault="00F52AF4" w:rsidP="000E66E4">
            <w:pPr>
              <w:rPr>
                <w:rFonts w:cs="Arial"/>
                <w:szCs w:val="20"/>
              </w:rPr>
            </w:pPr>
            <w:r w:rsidRPr="003938A4">
              <w:rPr>
                <w:rFonts w:cs="Arial"/>
                <w:szCs w:val="20"/>
              </w:rPr>
              <w:t xml:space="preserve">INFO = Information finns om </w:t>
            </w:r>
            <w:r w:rsidRPr="003938A4">
              <w:rPr>
                <w:rFonts w:cs="Arial"/>
                <w:szCs w:val="20"/>
              </w:rPr>
              <w:lastRenderedPageBreak/>
              <w:t>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EEEAA43" w14:textId="77777777" w:rsidR="00F52AF4" w:rsidRPr="003938A4" w:rsidRDefault="00F52AF4" w:rsidP="000E66E4">
            <w:pPr>
              <w:rPr>
                <w:rFonts w:eastAsia="Batang"/>
                <w:szCs w:val="20"/>
              </w:rPr>
            </w:pPr>
            <w:r w:rsidRPr="003938A4">
              <w:rPr>
                <w:rFonts w:eastAsia="Batang"/>
                <w:szCs w:val="20"/>
              </w:rPr>
              <w:lastRenderedPageBreak/>
              <w:t>1..1</w:t>
            </w:r>
          </w:p>
        </w:tc>
      </w:tr>
      <w:tr w:rsidR="00F52AF4" w:rsidRPr="00122981" w14:paraId="5FB77551" w14:textId="77777777" w:rsidTr="000E66E4">
        <w:tc>
          <w:tcPr>
            <w:tcW w:w="2474" w:type="dxa"/>
            <w:tcBorders>
              <w:top w:val="single" w:sz="4" w:space="0" w:color="auto"/>
              <w:left w:val="single" w:sz="4" w:space="0" w:color="auto"/>
              <w:bottom w:val="single" w:sz="4" w:space="0" w:color="auto"/>
              <w:right w:val="single" w:sz="4" w:space="0" w:color="auto"/>
            </w:tcBorders>
          </w:tcPr>
          <w:p w14:paraId="16FD541B" w14:textId="77777777" w:rsidR="00F52AF4" w:rsidRPr="003938A4" w:rsidRDefault="00F52AF4" w:rsidP="000E66E4">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0F905B6A" w14:textId="77777777" w:rsidR="00F52AF4" w:rsidRPr="003938A4" w:rsidRDefault="00F52AF4"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FAF8D" w14:textId="77777777" w:rsidR="00F52AF4" w:rsidRPr="003938A4" w:rsidRDefault="00F52AF4" w:rsidP="000E66E4">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64CE76FB" w14:textId="77777777" w:rsidR="00F52AF4" w:rsidRPr="003938A4" w:rsidRDefault="00F52AF4" w:rsidP="000E66E4">
            <w:pPr>
              <w:rPr>
                <w:rFonts w:eastAsia="Batang"/>
                <w:szCs w:val="20"/>
              </w:rPr>
            </w:pPr>
            <w:r w:rsidRPr="003938A4">
              <w:rPr>
                <w:rFonts w:eastAsia="Batang"/>
                <w:szCs w:val="20"/>
              </w:rPr>
              <w:t>0..1</w:t>
            </w:r>
          </w:p>
        </w:tc>
      </w:tr>
    </w:tbl>
    <w:p w14:paraId="1C1C811D" w14:textId="77777777" w:rsidR="00F52AF4" w:rsidRPr="00122981" w:rsidRDefault="00F52AF4" w:rsidP="00F52AF4">
      <w:pPr>
        <w:pStyle w:val="Rubrik3"/>
      </w:pPr>
      <w:bookmarkStart w:id="153" w:name="_Toc371516503"/>
      <w:bookmarkStart w:id="154" w:name="_Toc372034748"/>
      <w:bookmarkStart w:id="155" w:name="_Toc374962663"/>
      <w:bookmarkStart w:id="156" w:name="_Toc381963948"/>
      <w:bookmarkStart w:id="157" w:name="_Toc398555809"/>
      <w:r w:rsidRPr="00122981">
        <w:t>Övriga regler</w:t>
      </w:r>
      <w:bookmarkEnd w:id="153"/>
      <w:bookmarkEnd w:id="154"/>
      <w:bookmarkEnd w:id="155"/>
      <w:bookmarkEnd w:id="156"/>
      <w:bookmarkEnd w:id="157"/>
    </w:p>
    <w:p w14:paraId="0C920377" w14:textId="77777777" w:rsidR="00F52AF4" w:rsidRDefault="00F52AF4" w:rsidP="00F52AF4">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14:paraId="589B9C1C" w14:textId="77777777" w:rsidR="00F52AF4" w:rsidRDefault="00F52AF4" w:rsidP="00F52AF4"/>
    <w:p w14:paraId="64C0BAA2" w14:textId="77777777" w:rsidR="00F52AF4" w:rsidRPr="00C67971" w:rsidRDefault="00F52AF4" w:rsidP="00F52AF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50C4B83C" w14:textId="77777777" w:rsidR="00F52AF4" w:rsidRPr="004E4932" w:rsidRDefault="00F52AF4" w:rsidP="00F52AF4">
      <w:pPr>
        <w:rPr>
          <w:i/>
        </w:rPr>
      </w:pPr>
      <w:r>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14:paraId="25DCB868" w14:textId="77777777" w:rsidR="00F52AF4" w:rsidRDefault="00F52AF4" w:rsidP="00F52AF4"/>
    <w:p w14:paraId="1F9B22C2" w14:textId="77777777" w:rsidR="00F52AF4" w:rsidRPr="00C67971" w:rsidRDefault="00F52AF4" w:rsidP="00F52AF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1D913010" w14:textId="77777777" w:rsidR="00F52AF4" w:rsidRPr="00A215B9" w:rsidRDefault="00F52AF4" w:rsidP="00F52AF4">
      <w:pPr>
        <w:rPr>
          <w:i/>
        </w:rPr>
      </w:pPr>
      <w:r>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65EDA981" w14:textId="77777777" w:rsidR="00F52AF4" w:rsidRDefault="00F52AF4" w:rsidP="00F52AF4"/>
    <w:p w14:paraId="698CB5F1" w14:textId="77777777" w:rsidR="00F52AF4" w:rsidRPr="00C67971" w:rsidRDefault="00F52AF4" w:rsidP="00F52AF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562CD6F6" w14:textId="77777777" w:rsidR="00F52AF4" w:rsidRPr="0000187C" w:rsidRDefault="00F52AF4" w:rsidP="00F52AF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14:paraId="113F713D" w14:textId="77777777" w:rsidR="00F52AF4" w:rsidRDefault="00F52AF4" w:rsidP="00F52AF4">
      <w:pPr>
        <w:rPr>
          <w:sz w:val="22"/>
          <w:u w:val="single"/>
        </w:rPr>
      </w:pPr>
    </w:p>
    <w:p w14:paraId="49E7EAC8" w14:textId="77777777" w:rsidR="00F52AF4" w:rsidRPr="00C67971" w:rsidRDefault="00F52AF4" w:rsidP="00F52AF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6126C848" w14:textId="77777777" w:rsidR="00F52AF4" w:rsidRPr="0000187C" w:rsidRDefault="00F52AF4" w:rsidP="00F52AF4">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14:paraId="27DE52E4" w14:textId="77777777" w:rsidR="00F52AF4" w:rsidRPr="00122981" w:rsidRDefault="00F52AF4" w:rsidP="00F52AF4"/>
    <w:p w14:paraId="171EBB6A" w14:textId="77777777" w:rsidR="00F52AF4" w:rsidRPr="00E27037" w:rsidRDefault="00F52AF4" w:rsidP="00F52AF4">
      <w:pPr>
        <w:pStyle w:val="Rubrik4"/>
      </w:pPr>
      <w:bookmarkStart w:id="158" w:name="_Toc371516504"/>
      <w:bookmarkStart w:id="159" w:name="_Toc372034749"/>
      <w:r w:rsidRPr="00E27037">
        <w:t>Icke funktionella krav</w:t>
      </w:r>
      <w:bookmarkEnd w:id="158"/>
      <w:bookmarkEnd w:id="159"/>
    </w:p>
    <w:p w14:paraId="11088908" w14:textId="77777777" w:rsidR="00F52AF4" w:rsidRPr="00E146AE" w:rsidRDefault="00F52AF4" w:rsidP="00F52AF4">
      <w:r w:rsidRPr="00E146AE">
        <w:t>Inga övriga icke funktionella krav.</w:t>
      </w:r>
    </w:p>
    <w:p w14:paraId="0F7DC23D" w14:textId="77777777" w:rsidR="00F52AF4" w:rsidRPr="00E27037" w:rsidRDefault="00F52AF4" w:rsidP="00F52AF4"/>
    <w:p w14:paraId="669158D4" w14:textId="77777777" w:rsidR="00F52AF4" w:rsidRPr="00E27037" w:rsidRDefault="00F52AF4" w:rsidP="00F52AF4">
      <w:pPr>
        <w:pStyle w:val="Rubrik5"/>
        <w:rPr>
          <w:color w:val="auto"/>
        </w:rPr>
      </w:pPr>
      <w:r w:rsidRPr="00E27037">
        <w:rPr>
          <w:color w:val="auto"/>
        </w:rPr>
        <w:t>SLA-krav</w:t>
      </w:r>
    </w:p>
    <w:p w14:paraId="5963C612" w14:textId="77777777" w:rsidR="00F52AF4" w:rsidRDefault="00F52AF4" w:rsidP="00F52AF4">
      <w:pPr>
        <w:pStyle w:val="Rubrik2"/>
      </w:pPr>
      <w:bookmarkStart w:id="160" w:name="_Toc398555810"/>
      <w:r w:rsidRPr="00E27037">
        <w:t>Detta tjänstekontrakt har inga avvikande SLA-krav.</w:t>
      </w:r>
      <w:r>
        <w:br w:type="page"/>
      </w:r>
      <w:bookmarkStart w:id="161" w:name="_Toc381963949"/>
      <w:r>
        <w:lastRenderedPageBreak/>
        <w:t>DeleteActivity</w:t>
      </w:r>
      <w:bookmarkEnd w:id="160"/>
      <w:bookmarkEnd w:id="161"/>
    </w:p>
    <w:p w14:paraId="63B29128" w14:textId="77777777" w:rsidR="00F52AF4" w:rsidRDefault="00F52AF4" w:rsidP="00F52AF4">
      <w:r w:rsidRPr="0063137B">
        <w:t xml:space="preserve">DeleteActivity raderar information som tidigare har registrerats via tjänsten ProcessActivity. En befintlig aktivitet i </w:t>
      </w:r>
      <w:r>
        <w:t>engagemangsindex</w:t>
      </w:r>
      <w:r w:rsidRPr="0063137B">
        <w:t xml:space="preserve"> raderas genom att aktivitets-id skickas via tjänsten. All information som har registrerats tillsammans med den identifierade aktiviteten via tjänste</w:t>
      </w:r>
      <w:r>
        <w:t>n ProcessActivity raderas helt</w:t>
      </w:r>
      <w:r w:rsidRPr="0063137B">
        <w:t>.</w:t>
      </w:r>
    </w:p>
    <w:p w14:paraId="54778598" w14:textId="77777777" w:rsidR="00F52AF4" w:rsidRDefault="00F52AF4" w:rsidP="00F52AF4"/>
    <w:p w14:paraId="084CFECD" w14:textId="77777777" w:rsidR="00F52AF4" w:rsidRPr="001540E7" w:rsidRDefault="00F52AF4" w:rsidP="00F52AF4">
      <w:r>
        <w:t xml:space="preserve">Den information som raderas motsvaras av den meddelandemodell som beskrivs i kap 5.1. </w:t>
      </w:r>
    </w:p>
    <w:p w14:paraId="0CD7A524" w14:textId="77777777" w:rsidR="00F52AF4" w:rsidRPr="009D09A6" w:rsidRDefault="00F52AF4" w:rsidP="00F52AF4"/>
    <w:p w14:paraId="47E6FF10" w14:textId="77777777" w:rsidR="00F52AF4" w:rsidRDefault="00F52AF4" w:rsidP="00F52AF4">
      <w:pPr>
        <w:pStyle w:val="Rubrik3"/>
      </w:pPr>
      <w:bookmarkStart w:id="162" w:name="_Toc369180443"/>
      <w:bookmarkStart w:id="163" w:name="_Toc381963950"/>
      <w:bookmarkStart w:id="164" w:name="_Toc398555811"/>
      <w:r>
        <w:t>Version</w:t>
      </w:r>
      <w:bookmarkEnd w:id="162"/>
      <w:bookmarkEnd w:id="163"/>
      <w:bookmarkEnd w:id="164"/>
    </w:p>
    <w:p w14:paraId="03D3F05E" w14:textId="77777777" w:rsidR="00F52AF4" w:rsidRDefault="00F52AF4" w:rsidP="00F52AF4">
      <w:r>
        <w:t>1.0</w:t>
      </w:r>
    </w:p>
    <w:p w14:paraId="74B8FAAC" w14:textId="77777777" w:rsidR="00F52AF4" w:rsidRDefault="00F52AF4" w:rsidP="00F52AF4"/>
    <w:p w14:paraId="77757EFC" w14:textId="77777777" w:rsidR="00F52AF4" w:rsidRDefault="00F52AF4" w:rsidP="00F52AF4">
      <w:pPr>
        <w:pStyle w:val="Rubrik3"/>
      </w:pPr>
      <w:bookmarkStart w:id="165" w:name="_Toc369180449"/>
      <w:bookmarkStart w:id="166" w:name="_Toc381963951"/>
      <w:bookmarkStart w:id="167" w:name="_Toc398555812"/>
      <w:r>
        <w:t>Fältregler</w:t>
      </w:r>
      <w:bookmarkEnd w:id="165"/>
      <w:bookmarkEnd w:id="166"/>
      <w:bookmarkEnd w:id="167"/>
    </w:p>
    <w:p w14:paraId="719575F7"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0DDB7EA4" w14:textId="77777777" w:rsidR="00F52AF4" w:rsidRDefault="00F52AF4" w:rsidP="00F52AF4"/>
    <w:tbl>
      <w:tblPr>
        <w:tblStyle w:val="Tabellrutnt"/>
        <w:tblW w:w="8755" w:type="dxa"/>
        <w:tblLayout w:type="fixed"/>
        <w:tblLook w:val="04A0" w:firstRow="1" w:lastRow="0" w:firstColumn="1" w:lastColumn="0" w:noHBand="0" w:noVBand="1"/>
      </w:tblPr>
      <w:tblGrid>
        <w:gridCol w:w="2518"/>
        <w:gridCol w:w="1276"/>
        <w:gridCol w:w="4111"/>
        <w:gridCol w:w="850"/>
      </w:tblGrid>
      <w:tr w:rsidR="00F52AF4" w14:paraId="35BD4D5E" w14:textId="77777777" w:rsidTr="000E66E4">
        <w:trPr>
          <w:trHeight w:val="384"/>
        </w:trPr>
        <w:tc>
          <w:tcPr>
            <w:tcW w:w="2518" w:type="dxa"/>
            <w:shd w:val="clear" w:color="auto" w:fill="D9D9D9" w:themeFill="background1" w:themeFillShade="D9"/>
            <w:vAlign w:val="bottom"/>
          </w:tcPr>
          <w:p w14:paraId="3896216F" w14:textId="77777777" w:rsidR="00F52AF4" w:rsidRPr="000300A1" w:rsidRDefault="00F52AF4" w:rsidP="000E66E4">
            <w:pPr>
              <w:rPr>
                <w:b/>
                <w:sz w:val="22"/>
              </w:rPr>
            </w:pPr>
            <w:r w:rsidRPr="000300A1">
              <w:rPr>
                <w:b/>
                <w:sz w:val="22"/>
              </w:rPr>
              <w:t>Namn</w:t>
            </w:r>
          </w:p>
        </w:tc>
        <w:tc>
          <w:tcPr>
            <w:tcW w:w="1276" w:type="dxa"/>
            <w:shd w:val="clear" w:color="auto" w:fill="D9D9D9" w:themeFill="background1" w:themeFillShade="D9"/>
            <w:vAlign w:val="bottom"/>
          </w:tcPr>
          <w:p w14:paraId="728D8094" w14:textId="77777777" w:rsidR="00F52AF4" w:rsidRPr="000300A1" w:rsidRDefault="00F52AF4" w:rsidP="000E66E4">
            <w:pPr>
              <w:rPr>
                <w:b/>
                <w:sz w:val="22"/>
              </w:rPr>
            </w:pPr>
            <w:r w:rsidRPr="000300A1">
              <w:rPr>
                <w:b/>
                <w:sz w:val="22"/>
              </w:rPr>
              <w:t>Typ</w:t>
            </w:r>
          </w:p>
        </w:tc>
        <w:tc>
          <w:tcPr>
            <w:tcW w:w="4111" w:type="dxa"/>
            <w:shd w:val="clear" w:color="auto" w:fill="D9D9D9" w:themeFill="background1" w:themeFillShade="D9"/>
            <w:vAlign w:val="bottom"/>
          </w:tcPr>
          <w:p w14:paraId="398AA521" w14:textId="77777777" w:rsidR="00F52AF4" w:rsidRPr="000300A1" w:rsidRDefault="00F52AF4" w:rsidP="000E66E4">
            <w:pPr>
              <w:rPr>
                <w:b/>
                <w:sz w:val="22"/>
              </w:rPr>
            </w:pPr>
            <w:r w:rsidRPr="000300A1">
              <w:rPr>
                <w:b/>
                <w:sz w:val="22"/>
              </w:rPr>
              <w:t>Beskrivning</w:t>
            </w:r>
          </w:p>
        </w:tc>
        <w:tc>
          <w:tcPr>
            <w:tcW w:w="850" w:type="dxa"/>
            <w:shd w:val="clear" w:color="auto" w:fill="D9D9D9" w:themeFill="background1" w:themeFillShade="D9"/>
            <w:vAlign w:val="bottom"/>
          </w:tcPr>
          <w:p w14:paraId="16EDA41B" w14:textId="77777777" w:rsidR="00F52AF4" w:rsidRPr="000300A1" w:rsidRDefault="00F52AF4" w:rsidP="000E66E4">
            <w:pPr>
              <w:rPr>
                <w:b/>
                <w:sz w:val="22"/>
              </w:rPr>
            </w:pPr>
            <w:r w:rsidRPr="000300A1">
              <w:rPr>
                <w:b/>
                <w:sz w:val="22"/>
              </w:rPr>
              <w:t>Kardinalitet</w:t>
            </w:r>
          </w:p>
        </w:tc>
      </w:tr>
      <w:tr w:rsidR="00F52AF4" w14:paraId="56B428D4" w14:textId="77777777" w:rsidTr="000E66E4">
        <w:tc>
          <w:tcPr>
            <w:tcW w:w="8755" w:type="dxa"/>
            <w:gridSpan w:val="4"/>
          </w:tcPr>
          <w:p w14:paraId="3A4DD369" w14:textId="77777777" w:rsidR="00F52AF4" w:rsidRPr="00DE2AC8" w:rsidRDefault="00F52AF4" w:rsidP="000E66E4">
            <w:r w:rsidRPr="00DE2AC8">
              <w:rPr>
                <w:b/>
              </w:rPr>
              <w:t>Begäran</w:t>
            </w:r>
          </w:p>
        </w:tc>
      </w:tr>
      <w:tr w:rsidR="00F52AF4" w14:paraId="5F758E93" w14:textId="77777777" w:rsidTr="000E66E4">
        <w:tc>
          <w:tcPr>
            <w:tcW w:w="2518" w:type="dxa"/>
          </w:tcPr>
          <w:p w14:paraId="588F2402" w14:textId="77777777" w:rsidR="00F52AF4" w:rsidRPr="0063137B" w:rsidRDefault="00F52AF4" w:rsidP="000E66E4">
            <w:pPr>
              <w:rPr>
                <w:rFonts w:eastAsia="Batang"/>
                <w:lang w:val="en-GB"/>
              </w:rPr>
            </w:pPr>
            <w:r>
              <w:rPr>
                <w:rFonts w:eastAsia="Batang"/>
                <w:lang w:val="en-GB"/>
              </w:rPr>
              <w:t>a</w:t>
            </w:r>
            <w:r w:rsidRPr="007B26BD">
              <w:rPr>
                <w:rFonts w:eastAsia="Batang"/>
                <w:lang w:val="en-GB"/>
              </w:rPr>
              <w:t>ctivityId</w:t>
            </w:r>
          </w:p>
        </w:tc>
        <w:tc>
          <w:tcPr>
            <w:tcW w:w="1276" w:type="dxa"/>
          </w:tcPr>
          <w:p w14:paraId="06653626" w14:textId="77777777" w:rsidR="00F52AF4" w:rsidRPr="003869C2" w:rsidRDefault="00F52AF4" w:rsidP="000E66E4">
            <w:pPr>
              <w:rPr>
                <w:rFonts w:eastAsia="Batang"/>
                <w:lang w:val="en-GB"/>
              </w:rPr>
            </w:pPr>
            <w:r w:rsidRPr="003869C2">
              <w:rPr>
                <w:rFonts w:eastAsia="Batang"/>
                <w:lang w:val="en-GB"/>
              </w:rPr>
              <w:t>IIType</w:t>
            </w:r>
          </w:p>
        </w:tc>
        <w:tc>
          <w:tcPr>
            <w:tcW w:w="4111" w:type="dxa"/>
          </w:tcPr>
          <w:p w14:paraId="73DB05FA" w14:textId="77777777" w:rsidR="00F52AF4" w:rsidRDefault="00F52AF4" w:rsidP="000E66E4">
            <w:pPr>
              <w:rPr>
                <w:rFonts w:eastAsia="Batang"/>
              </w:rPr>
            </w:pPr>
            <w:r>
              <w:rPr>
                <w:rFonts w:eastAsia="Batang"/>
              </w:rPr>
              <w:t>Aktivitets-id för den aktivitet med tillhörande information som ska raderas.</w:t>
            </w:r>
          </w:p>
          <w:p w14:paraId="34812E2C" w14:textId="77777777" w:rsidR="00F52AF4" w:rsidRDefault="00F52AF4" w:rsidP="000E66E4">
            <w:pPr>
              <w:rPr>
                <w:rFonts w:eastAsia="Batang"/>
              </w:rPr>
            </w:pPr>
            <w:r w:rsidRPr="007B26BD">
              <w:rPr>
                <w:rFonts w:eastAsia="Batang"/>
              </w:rPr>
              <w:t xml:space="preserve">Informationsspecifikation: </w:t>
            </w:r>
            <w:r>
              <w:rPr>
                <w:rFonts w:eastAsia="Batang"/>
              </w:rPr>
              <w:t>Activity.activityId</w:t>
            </w:r>
          </w:p>
          <w:p w14:paraId="5AD52C9E" w14:textId="77777777" w:rsidR="00F52AF4" w:rsidRPr="007B26BD" w:rsidRDefault="00F52AF4" w:rsidP="000E66E4">
            <w:pPr>
              <w:rPr>
                <w:rFonts w:eastAsia="Batang"/>
              </w:rPr>
            </w:pPr>
          </w:p>
          <w:p w14:paraId="3F1D930C" w14:textId="77777777" w:rsidR="00F52AF4" w:rsidRDefault="00F52AF4" w:rsidP="000E66E4">
            <w:pPr>
              <w:rPr>
                <w:rFonts w:eastAsia="Batang"/>
                <w:szCs w:val="20"/>
              </w:rPr>
            </w:pPr>
            <w:r>
              <w:rPr>
                <w:rFonts w:eastAsia="Batang"/>
                <w:szCs w:val="20"/>
              </w:rPr>
              <w:t>Root := Nationell OID för lokala id:n.</w:t>
            </w:r>
          </w:p>
          <w:p w14:paraId="6C9F118B" w14:textId="77777777" w:rsidR="00F52AF4" w:rsidRPr="00574DB2" w:rsidRDefault="00F52AF4" w:rsidP="000E66E4">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14:paraId="2D70E7B3" w14:textId="77777777" w:rsidR="00F52AF4" w:rsidRPr="0063137B" w:rsidRDefault="00F52AF4" w:rsidP="000E66E4">
            <w:pPr>
              <w:rPr>
                <w:rFonts w:eastAsia="Batang"/>
                <w:lang w:val="en-GB"/>
              </w:rPr>
            </w:pPr>
            <w:r>
              <w:rPr>
                <w:rFonts w:eastAsia="Batang"/>
                <w:lang w:val="en-GB"/>
              </w:rPr>
              <w:t>1</w:t>
            </w:r>
            <w:r w:rsidRPr="0063137B">
              <w:rPr>
                <w:rFonts w:eastAsia="Batang"/>
                <w:lang w:val="en-GB"/>
              </w:rPr>
              <w:t>..1</w:t>
            </w:r>
          </w:p>
        </w:tc>
      </w:tr>
      <w:tr w:rsidR="00F52AF4" w:rsidRPr="00435847" w14:paraId="39FC29C6" w14:textId="77777777" w:rsidTr="000E66E4">
        <w:tc>
          <w:tcPr>
            <w:tcW w:w="2518" w:type="dxa"/>
          </w:tcPr>
          <w:p w14:paraId="3BEB815B" w14:textId="77777777" w:rsidR="00F52AF4" w:rsidRPr="00435847" w:rsidRDefault="00F52AF4" w:rsidP="000E66E4">
            <w:pPr>
              <w:rPr>
                <w:i/>
                <w:szCs w:val="20"/>
                <w:highlight w:val="white"/>
                <w:lang w:eastAsia="sv-SE"/>
              </w:rPr>
            </w:pPr>
            <w:r w:rsidRPr="00435847">
              <w:rPr>
                <w:rFonts w:eastAsia="Batang"/>
                <w:i/>
                <w:lang w:val="en-GB"/>
              </w:rPr>
              <w:t>activityId</w:t>
            </w:r>
            <w:r w:rsidRPr="00435847">
              <w:rPr>
                <w:i/>
                <w:szCs w:val="20"/>
                <w:highlight w:val="white"/>
                <w:lang w:eastAsia="sv-SE"/>
              </w:rPr>
              <w:t>.root</w:t>
            </w:r>
          </w:p>
        </w:tc>
        <w:tc>
          <w:tcPr>
            <w:tcW w:w="1276" w:type="dxa"/>
          </w:tcPr>
          <w:p w14:paraId="54CE65BC"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0D21C9CC" w14:textId="77777777" w:rsidR="00F52AF4" w:rsidRPr="00435847" w:rsidRDefault="00F52AF4" w:rsidP="000E66E4">
            <w:pPr>
              <w:rPr>
                <w:rFonts w:cs="Arial"/>
                <w:i/>
                <w:szCs w:val="20"/>
              </w:rPr>
            </w:pPr>
            <w:r w:rsidRPr="00435847">
              <w:rPr>
                <w:rFonts w:cs="Arial"/>
                <w:i/>
                <w:szCs w:val="20"/>
              </w:rPr>
              <w:t>Root blir då</w:t>
            </w:r>
          </w:p>
          <w:p w14:paraId="64474B2F" w14:textId="77777777" w:rsidR="00F52AF4" w:rsidRPr="00435847" w:rsidRDefault="00F52AF4" w:rsidP="000E66E4">
            <w:pPr>
              <w:rPr>
                <w:rFonts w:cs="Arial"/>
                <w:i/>
                <w:szCs w:val="20"/>
              </w:rPr>
            </w:pPr>
            <w:r w:rsidRPr="00435847">
              <w:rPr>
                <w:rFonts w:cs="Arial"/>
                <w:i/>
                <w:szCs w:val="20"/>
              </w:rPr>
              <w:t>nationell OID för lokala id:n: 1.2.752.129.2.1.</w:t>
            </w:r>
            <w:r>
              <w:rPr>
                <w:rFonts w:cs="Arial"/>
                <w:i/>
                <w:szCs w:val="20"/>
              </w:rPr>
              <w:t>2</w:t>
            </w:r>
            <w:r w:rsidRPr="00435847">
              <w:rPr>
                <w:rFonts w:cs="Arial"/>
                <w:i/>
                <w:szCs w:val="20"/>
              </w:rPr>
              <w:t>.1</w:t>
            </w:r>
          </w:p>
        </w:tc>
        <w:tc>
          <w:tcPr>
            <w:tcW w:w="850" w:type="dxa"/>
          </w:tcPr>
          <w:p w14:paraId="1E1C2D22" w14:textId="77777777" w:rsidR="00F52AF4" w:rsidRPr="00435847" w:rsidRDefault="00F52AF4" w:rsidP="000E66E4">
            <w:pPr>
              <w:rPr>
                <w:rFonts w:eastAsia="Batang"/>
                <w:i/>
                <w:szCs w:val="20"/>
              </w:rPr>
            </w:pPr>
            <w:r w:rsidRPr="00435847">
              <w:rPr>
                <w:rFonts w:eastAsia="Batang"/>
                <w:i/>
                <w:szCs w:val="20"/>
              </w:rPr>
              <w:t>1</w:t>
            </w:r>
          </w:p>
        </w:tc>
      </w:tr>
      <w:tr w:rsidR="00F52AF4" w:rsidRPr="00435847" w14:paraId="3D4AFD19" w14:textId="77777777" w:rsidTr="000E66E4">
        <w:tc>
          <w:tcPr>
            <w:tcW w:w="2518" w:type="dxa"/>
          </w:tcPr>
          <w:p w14:paraId="19DB6228" w14:textId="77777777" w:rsidR="00F52AF4" w:rsidRPr="00435847" w:rsidRDefault="00F52AF4" w:rsidP="000E66E4">
            <w:pPr>
              <w:rPr>
                <w:i/>
                <w:szCs w:val="20"/>
                <w:highlight w:val="white"/>
                <w:lang w:eastAsia="sv-SE"/>
              </w:rPr>
            </w:pPr>
            <w:r w:rsidRPr="00435847">
              <w:rPr>
                <w:rFonts w:eastAsia="Batang"/>
                <w:i/>
                <w:lang w:val="en-GB"/>
              </w:rPr>
              <w:t>activityId</w:t>
            </w:r>
            <w:r w:rsidRPr="00435847">
              <w:rPr>
                <w:i/>
                <w:szCs w:val="20"/>
                <w:highlight w:val="white"/>
                <w:lang w:eastAsia="sv-SE"/>
              </w:rPr>
              <w:t>.extension</w:t>
            </w:r>
          </w:p>
        </w:tc>
        <w:tc>
          <w:tcPr>
            <w:tcW w:w="1276" w:type="dxa"/>
          </w:tcPr>
          <w:p w14:paraId="1051481D"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19484120" w14:textId="77777777" w:rsidR="00F52AF4" w:rsidRPr="00435847" w:rsidRDefault="00F52AF4" w:rsidP="000E66E4">
            <w:pPr>
              <w:rPr>
                <w:rFonts w:cs="Arial"/>
                <w:i/>
                <w:szCs w:val="20"/>
              </w:rPr>
            </w:pPr>
            <w:r w:rsidRPr="00435847">
              <w:rPr>
                <w:rFonts w:cs="Arial"/>
                <w:i/>
                <w:szCs w:val="20"/>
              </w:rPr>
              <w:t xml:space="preserve">Extension sätts till HSA-id för det system inom vilket </w:t>
            </w:r>
            <w:r w:rsidRPr="00435847">
              <w:rPr>
                <w:rFonts w:eastAsia="Batang"/>
                <w:i/>
              </w:rPr>
              <w:t>activityId</w:t>
            </w:r>
            <w:r w:rsidRPr="00435847">
              <w:rPr>
                <w:rFonts w:cs="Arial"/>
                <w:i/>
                <w:szCs w:val="20"/>
              </w:rPr>
              <w:t xml:space="preserve"> är unikt + ”:” + själva ID.</w:t>
            </w:r>
          </w:p>
        </w:tc>
        <w:tc>
          <w:tcPr>
            <w:tcW w:w="850" w:type="dxa"/>
          </w:tcPr>
          <w:p w14:paraId="03F73222" w14:textId="77777777" w:rsidR="00F52AF4" w:rsidRPr="00435847" w:rsidRDefault="00F52AF4" w:rsidP="000E66E4">
            <w:pPr>
              <w:rPr>
                <w:rFonts w:eastAsia="Batang"/>
                <w:i/>
                <w:szCs w:val="20"/>
              </w:rPr>
            </w:pPr>
            <w:r w:rsidRPr="00435847">
              <w:rPr>
                <w:rFonts w:eastAsia="Batang"/>
                <w:i/>
                <w:szCs w:val="20"/>
              </w:rPr>
              <w:t>1</w:t>
            </w:r>
          </w:p>
        </w:tc>
      </w:tr>
      <w:tr w:rsidR="00F52AF4" w14:paraId="02D9D04F" w14:textId="77777777" w:rsidTr="000E66E4">
        <w:tc>
          <w:tcPr>
            <w:tcW w:w="2518" w:type="dxa"/>
          </w:tcPr>
          <w:p w14:paraId="00DC6B26" w14:textId="77777777" w:rsidR="00F52AF4" w:rsidRPr="00DE2AC8" w:rsidRDefault="00F52AF4" w:rsidP="000E66E4">
            <w:pPr>
              <w:rPr>
                <w:b/>
              </w:rPr>
            </w:pPr>
            <w:r w:rsidRPr="00DE2AC8">
              <w:rPr>
                <w:b/>
              </w:rPr>
              <w:t>Svar</w:t>
            </w:r>
          </w:p>
        </w:tc>
        <w:tc>
          <w:tcPr>
            <w:tcW w:w="1276" w:type="dxa"/>
          </w:tcPr>
          <w:p w14:paraId="230733B9" w14:textId="77777777" w:rsidR="00F52AF4" w:rsidRPr="00DE2AC8" w:rsidRDefault="00F52AF4" w:rsidP="000E66E4"/>
        </w:tc>
        <w:tc>
          <w:tcPr>
            <w:tcW w:w="4111" w:type="dxa"/>
          </w:tcPr>
          <w:p w14:paraId="66580C69" w14:textId="77777777" w:rsidR="00F52AF4" w:rsidRPr="00DE2AC8" w:rsidRDefault="00F52AF4" w:rsidP="000E66E4"/>
        </w:tc>
        <w:tc>
          <w:tcPr>
            <w:tcW w:w="850" w:type="dxa"/>
          </w:tcPr>
          <w:p w14:paraId="5AE0F312" w14:textId="77777777" w:rsidR="00F52AF4" w:rsidRPr="00DE2AC8" w:rsidRDefault="00F52AF4" w:rsidP="000E66E4"/>
        </w:tc>
      </w:tr>
      <w:tr w:rsidR="00F52AF4" w14:paraId="7B89DF2A" w14:textId="77777777" w:rsidTr="000E66E4">
        <w:tc>
          <w:tcPr>
            <w:tcW w:w="2518" w:type="dxa"/>
          </w:tcPr>
          <w:p w14:paraId="79192736" w14:textId="77777777" w:rsidR="00F52AF4" w:rsidRPr="00F678AD" w:rsidRDefault="00F52AF4" w:rsidP="000E66E4">
            <w:pPr>
              <w:rPr>
                <w:rFonts w:eastAsia="Batang"/>
                <w:lang w:val="en-GB"/>
              </w:rPr>
            </w:pPr>
            <w:r>
              <w:rPr>
                <w:rFonts w:eastAsia="Batang"/>
                <w:lang w:val="en-GB"/>
              </w:rPr>
              <w:t>c</w:t>
            </w:r>
            <w:r w:rsidRPr="00F678AD">
              <w:rPr>
                <w:rFonts w:eastAsia="Batang"/>
                <w:lang w:val="en-GB"/>
              </w:rPr>
              <w:t>ode</w:t>
            </w:r>
          </w:p>
        </w:tc>
        <w:tc>
          <w:tcPr>
            <w:tcW w:w="1276" w:type="dxa"/>
          </w:tcPr>
          <w:p w14:paraId="55022B85" w14:textId="77777777" w:rsidR="00F52AF4" w:rsidRPr="00F678AD" w:rsidRDefault="00F52AF4" w:rsidP="000E66E4">
            <w:pPr>
              <w:rPr>
                <w:rFonts w:eastAsia="Batang"/>
                <w:lang w:val="en-GB"/>
              </w:rPr>
            </w:pPr>
            <w:r w:rsidRPr="00F678AD">
              <w:rPr>
                <w:rFonts w:eastAsia="Batang"/>
                <w:lang w:val="en-GB"/>
              </w:rPr>
              <w:t>String</w:t>
            </w:r>
          </w:p>
        </w:tc>
        <w:tc>
          <w:tcPr>
            <w:tcW w:w="4111" w:type="dxa"/>
          </w:tcPr>
          <w:p w14:paraId="4F4C6342" w14:textId="77777777" w:rsidR="00F52AF4" w:rsidRPr="00F678AD" w:rsidRDefault="00F52AF4" w:rsidP="000E66E4">
            <w:pPr>
              <w:rPr>
                <w:rFonts w:eastAsia="Batang"/>
              </w:rPr>
            </w:pPr>
            <w:r w:rsidRPr="00F678AD">
              <w:rPr>
                <w:rFonts w:eastAsia="Batang"/>
              </w:rPr>
              <w:t>OK = operationen genomförd utan fel</w:t>
            </w:r>
          </w:p>
          <w:p w14:paraId="4088C1EE" w14:textId="77777777" w:rsidR="00F52AF4" w:rsidRPr="00F678AD" w:rsidRDefault="00F52AF4" w:rsidP="000E66E4">
            <w:pPr>
              <w:rPr>
                <w:rFonts w:eastAsia="Batang"/>
              </w:rPr>
            </w:pPr>
            <w:r w:rsidRPr="00F678AD">
              <w:rPr>
                <w:rFonts w:eastAsia="Batang"/>
              </w:rPr>
              <w:t xml:space="preserve">ERROR = Fel vid operationen. Felet beskrivs i elementet comment </w:t>
            </w:r>
          </w:p>
          <w:p w14:paraId="598490F7" w14:textId="77777777" w:rsidR="00F52AF4" w:rsidRPr="00F678AD" w:rsidRDefault="00F52AF4" w:rsidP="000E66E4">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14:paraId="4DBA34D6" w14:textId="77777777" w:rsidR="00F52AF4" w:rsidRPr="007B26BD" w:rsidRDefault="00F52AF4" w:rsidP="000E66E4">
            <w:pPr>
              <w:rPr>
                <w:rFonts w:eastAsia="Batang"/>
              </w:rPr>
            </w:pPr>
            <w:r w:rsidRPr="00F678AD">
              <w:rPr>
                <w:rFonts w:eastAsia="Batang"/>
              </w:rPr>
              <w:t>1..1</w:t>
            </w:r>
          </w:p>
        </w:tc>
      </w:tr>
      <w:tr w:rsidR="00F52AF4" w14:paraId="24A0D4A8" w14:textId="77777777" w:rsidTr="000E66E4">
        <w:tc>
          <w:tcPr>
            <w:tcW w:w="2518" w:type="dxa"/>
          </w:tcPr>
          <w:p w14:paraId="73433DE6" w14:textId="77777777" w:rsidR="00F52AF4" w:rsidRPr="007B26BD" w:rsidRDefault="00F52AF4" w:rsidP="000E66E4">
            <w:pPr>
              <w:rPr>
                <w:rFonts w:eastAsia="Batang"/>
              </w:rPr>
            </w:pPr>
            <w:r>
              <w:rPr>
                <w:rFonts w:eastAsia="Batang"/>
              </w:rPr>
              <w:lastRenderedPageBreak/>
              <w:t>c</w:t>
            </w:r>
            <w:r w:rsidRPr="007B26BD">
              <w:rPr>
                <w:rFonts w:eastAsia="Batang"/>
              </w:rPr>
              <w:t>omment</w:t>
            </w:r>
          </w:p>
        </w:tc>
        <w:tc>
          <w:tcPr>
            <w:tcW w:w="1276" w:type="dxa"/>
          </w:tcPr>
          <w:p w14:paraId="75AA9344" w14:textId="77777777" w:rsidR="00F52AF4" w:rsidRPr="007B26BD" w:rsidRDefault="00F52AF4" w:rsidP="000E66E4">
            <w:pPr>
              <w:rPr>
                <w:rFonts w:eastAsia="Batang"/>
              </w:rPr>
            </w:pPr>
            <w:r w:rsidRPr="007B26BD">
              <w:rPr>
                <w:rFonts w:eastAsia="Batang"/>
              </w:rPr>
              <w:t>String</w:t>
            </w:r>
          </w:p>
        </w:tc>
        <w:tc>
          <w:tcPr>
            <w:tcW w:w="4111" w:type="dxa"/>
          </w:tcPr>
          <w:p w14:paraId="2BE09B81" w14:textId="77777777" w:rsidR="00F52AF4" w:rsidRPr="007B26BD" w:rsidRDefault="00F52AF4" w:rsidP="000E66E4">
            <w:pPr>
              <w:rPr>
                <w:rFonts w:eastAsia="Batang"/>
              </w:rPr>
            </w:pPr>
            <w:r>
              <w:rPr>
                <w:rFonts w:eastAsia="Batang"/>
              </w:rPr>
              <w:t>Beskrivning av fel som uppstått alternativt information om genomförd operation.</w:t>
            </w:r>
          </w:p>
        </w:tc>
        <w:tc>
          <w:tcPr>
            <w:tcW w:w="850" w:type="dxa"/>
          </w:tcPr>
          <w:p w14:paraId="62BA6AD2" w14:textId="77777777" w:rsidR="00F52AF4" w:rsidRPr="007B26BD" w:rsidRDefault="00F52AF4" w:rsidP="000E66E4">
            <w:pPr>
              <w:rPr>
                <w:rFonts w:eastAsia="Batang"/>
              </w:rPr>
            </w:pPr>
            <w:r>
              <w:rPr>
                <w:rFonts w:eastAsia="Batang"/>
              </w:rPr>
              <w:t>0..1</w:t>
            </w:r>
          </w:p>
        </w:tc>
      </w:tr>
    </w:tbl>
    <w:p w14:paraId="490AE6C1" w14:textId="77777777" w:rsidR="00F52AF4" w:rsidRPr="00C161A4" w:rsidRDefault="00F52AF4" w:rsidP="00F52AF4"/>
    <w:p w14:paraId="42435D05" w14:textId="77777777" w:rsidR="00F52AF4" w:rsidRDefault="00F52AF4" w:rsidP="00F52AF4">
      <w:pPr>
        <w:pStyle w:val="Rubrik3"/>
      </w:pPr>
      <w:bookmarkStart w:id="168" w:name="_Toc369180450"/>
      <w:bookmarkStart w:id="169" w:name="_Toc381963952"/>
      <w:bookmarkStart w:id="170" w:name="_Toc398555813"/>
      <w:r>
        <w:t>Övriga regler</w:t>
      </w:r>
      <w:bookmarkEnd w:id="168"/>
      <w:bookmarkEnd w:id="169"/>
      <w:bookmarkEnd w:id="170"/>
    </w:p>
    <w:p w14:paraId="2D5459AA" w14:textId="77777777" w:rsidR="00F52AF4" w:rsidRDefault="00F52AF4" w:rsidP="00F52AF4">
      <w:r>
        <w:t>Inga.</w:t>
      </w:r>
    </w:p>
    <w:p w14:paraId="1800A83A" w14:textId="77777777" w:rsidR="00F52AF4" w:rsidRDefault="00F52AF4" w:rsidP="00F52AF4"/>
    <w:p w14:paraId="6C4267E6" w14:textId="77777777" w:rsidR="00F52AF4" w:rsidRPr="002D751B" w:rsidRDefault="00F52AF4" w:rsidP="00F52AF4">
      <w:pPr>
        <w:pStyle w:val="Rubrik4"/>
      </w:pPr>
      <w:r w:rsidRPr="002D751B">
        <w:t>Icke funktionella krav</w:t>
      </w:r>
    </w:p>
    <w:p w14:paraId="4A98D08D" w14:textId="77777777" w:rsidR="00F52AF4" w:rsidRPr="00E146AE" w:rsidRDefault="00F52AF4" w:rsidP="00F52AF4">
      <w:r w:rsidRPr="00E146AE">
        <w:t>Inga övriga icke funktionella krav.</w:t>
      </w:r>
    </w:p>
    <w:p w14:paraId="63857D93" w14:textId="77777777" w:rsidR="00F52AF4" w:rsidRPr="002D751B" w:rsidRDefault="00F52AF4" w:rsidP="00F52AF4">
      <w:pPr>
        <w:spacing w:line="240" w:lineRule="auto"/>
      </w:pPr>
    </w:p>
    <w:p w14:paraId="132F4DC4" w14:textId="77777777" w:rsidR="00F52AF4" w:rsidRPr="002D751B" w:rsidRDefault="00F52AF4" w:rsidP="00F52AF4">
      <w:pPr>
        <w:pStyle w:val="Rubrik5"/>
        <w:rPr>
          <w:color w:val="auto"/>
        </w:rPr>
      </w:pPr>
      <w:r w:rsidRPr="002D751B">
        <w:rPr>
          <w:color w:val="auto"/>
        </w:rPr>
        <w:t>SLA-krav</w:t>
      </w:r>
    </w:p>
    <w:p w14:paraId="18C7181F" w14:textId="77777777" w:rsidR="00F52AF4" w:rsidRPr="002D751B" w:rsidRDefault="00F52AF4" w:rsidP="00F52AF4">
      <w:r w:rsidRPr="002D751B">
        <w:t>Detta tjänstekontrakt har inga avvikande SLA-krav.</w:t>
      </w:r>
    </w:p>
    <w:p w14:paraId="28F50E6B" w14:textId="77777777" w:rsidR="00F52AF4" w:rsidRDefault="00F52AF4" w:rsidP="00F52AF4">
      <w:pPr>
        <w:spacing w:line="240" w:lineRule="auto"/>
        <w:rPr>
          <w:rFonts w:eastAsia="Times New Roman"/>
          <w:bCs/>
          <w:sz w:val="30"/>
          <w:szCs w:val="28"/>
        </w:rPr>
      </w:pPr>
    </w:p>
    <w:p w14:paraId="3434C4A5" w14:textId="71099F78" w:rsidR="0039481C" w:rsidRDefault="00F52AF4" w:rsidP="00F52AF4">
      <w:pPr>
        <w:pStyle w:val="Rubrik2"/>
        <w:numPr>
          <w:ilvl w:val="0"/>
          <w:numId w:val="0"/>
        </w:numPr>
        <w:ind w:left="576"/>
      </w:pPr>
      <w:r>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27"/>
      <w:footerReference w:type="default" r:id="rId28"/>
      <w:headerReference w:type="first" r:id="rId29"/>
      <w:footerReference w:type="first" r:id="rId30"/>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E50060" w14:textId="77777777" w:rsidR="001E4941" w:rsidRDefault="001E4941" w:rsidP="00C72B17">
      <w:pPr>
        <w:spacing w:line="240" w:lineRule="auto"/>
      </w:pPr>
      <w:r>
        <w:separator/>
      </w:r>
    </w:p>
  </w:endnote>
  <w:endnote w:type="continuationSeparator" w:id="0">
    <w:p w14:paraId="3B9F34AF" w14:textId="77777777" w:rsidR="001E4941" w:rsidRDefault="001E4941"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MS Mincho"/>
    <w:charset w:val="80"/>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FC6EE3" w:rsidRDefault="00FC6EE3"/>
  <w:p w14:paraId="1FC233E8" w14:textId="77777777" w:rsidR="00FC6EE3" w:rsidRDefault="00FC6EE3"/>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FC6EE3" w:rsidRPr="004A7C1C" w14:paraId="3C5A492F" w14:textId="77777777" w:rsidTr="00095A0D">
      <w:trPr>
        <w:trHeight w:val="629"/>
      </w:trPr>
      <w:tc>
        <w:tcPr>
          <w:tcW w:w="1559" w:type="dxa"/>
        </w:tcPr>
        <w:p w14:paraId="784DFED4" w14:textId="77777777" w:rsidR="00FC6EE3" w:rsidRPr="001304B6" w:rsidRDefault="00FC6E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FC6EE3" w:rsidRPr="001304B6" w:rsidRDefault="00FC6E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FC6EE3" w:rsidRPr="001304B6" w:rsidRDefault="00FC6E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FC6EE3" w:rsidRPr="001304B6" w:rsidRDefault="00FC6E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FC6EE3" w:rsidRPr="00667831" w:rsidRDefault="00FC6EE3"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Tel 08 452 71 60</w:t>
          </w:r>
        </w:p>
        <w:p w14:paraId="3A35D9B7" w14:textId="77777777" w:rsidR="00FC6EE3" w:rsidRPr="00667831" w:rsidRDefault="00FC6EE3"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info@inera.se</w:t>
          </w:r>
        </w:p>
        <w:p w14:paraId="3EEE20B7" w14:textId="77777777" w:rsidR="00FC6EE3" w:rsidRPr="0091623E" w:rsidRDefault="00FC6EE3" w:rsidP="00095A0D">
          <w:pPr>
            <w:pStyle w:val="Sidfot"/>
            <w:ind w:left="0"/>
            <w:jc w:val="both"/>
            <w:rPr>
              <w:lang w:val="en-US"/>
            </w:rPr>
          </w:pPr>
          <w:r w:rsidRPr="00667831">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FC6EE3" w:rsidRPr="001304B6" w:rsidRDefault="00FC6E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FC6EE3" w:rsidRPr="001304B6" w:rsidRDefault="00FC6EE3"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FC6EE3" w:rsidRPr="004A7C1C" w:rsidRDefault="00FC6EE3" w:rsidP="001304B6">
          <w:pPr>
            <w:pStyle w:val="Sidfot"/>
          </w:pPr>
        </w:p>
      </w:tc>
      <w:tc>
        <w:tcPr>
          <w:tcW w:w="709" w:type="dxa"/>
        </w:tcPr>
        <w:p w14:paraId="6E332D35" w14:textId="77777777" w:rsidR="00FC6EE3" w:rsidRPr="004A7C1C" w:rsidRDefault="00FC6EE3"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DF78DB">
            <w:rPr>
              <w:rStyle w:val="Sidnummer"/>
              <w:noProof/>
            </w:rPr>
            <w:t>64</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DF78DB">
            <w:rPr>
              <w:rStyle w:val="Sidnummer"/>
              <w:noProof/>
            </w:rPr>
            <w:t>70</w:t>
          </w:r>
          <w:r w:rsidRPr="004A7C1C">
            <w:rPr>
              <w:rStyle w:val="Sidnummer"/>
            </w:rPr>
            <w:fldChar w:fldCharType="end"/>
          </w:r>
        </w:p>
      </w:tc>
    </w:tr>
  </w:tbl>
  <w:p w14:paraId="6EB65E86" w14:textId="77777777" w:rsidR="00FC6EE3" w:rsidRDefault="00FC6EE3"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FC6EE3" w:rsidRDefault="00FC6EE3">
    <w:pPr>
      <w:pStyle w:val="Sidfot"/>
    </w:pPr>
  </w:p>
  <w:p w14:paraId="36E0CB75" w14:textId="77777777" w:rsidR="00FC6EE3" w:rsidRDefault="00FC6EE3">
    <w:pPr>
      <w:pStyle w:val="Sidfot"/>
    </w:pPr>
  </w:p>
  <w:p w14:paraId="68EA24B6" w14:textId="77777777" w:rsidR="00FC6EE3" w:rsidRDefault="00FC6EE3">
    <w:pPr>
      <w:pStyle w:val="Sidfot"/>
    </w:pPr>
  </w:p>
  <w:p w14:paraId="798F58D1" w14:textId="77777777" w:rsidR="00FC6EE3" w:rsidRDefault="00FC6EE3">
    <w:pPr>
      <w:pStyle w:val="Sidfot"/>
    </w:pPr>
  </w:p>
  <w:p w14:paraId="0B4F500D" w14:textId="77777777" w:rsidR="00FC6EE3" w:rsidRDefault="00FC6EE3">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4E21BE" w14:textId="77777777" w:rsidR="001E4941" w:rsidRDefault="001E4941" w:rsidP="00C72B17">
      <w:pPr>
        <w:spacing w:line="240" w:lineRule="auto"/>
      </w:pPr>
      <w:r>
        <w:separator/>
      </w:r>
    </w:p>
  </w:footnote>
  <w:footnote w:type="continuationSeparator" w:id="0">
    <w:p w14:paraId="52B16B4B" w14:textId="77777777" w:rsidR="001E4941" w:rsidRDefault="001E4941"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FC6EE3" w:rsidRDefault="00FC6EE3"/>
  <w:p w14:paraId="69BC34DE" w14:textId="77777777" w:rsidR="00FC6EE3" w:rsidRDefault="00FC6EE3"/>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FC6EE3" w:rsidRPr="00333716" w14:paraId="38E1EC6E" w14:textId="77777777" w:rsidTr="000A531A">
      <w:trPr>
        <w:trHeight w:hRule="exact" w:val="539"/>
      </w:trPr>
      <w:tc>
        <w:tcPr>
          <w:tcW w:w="3168" w:type="dxa"/>
          <w:tcBorders>
            <w:top w:val="nil"/>
            <w:bottom w:val="nil"/>
          </w:tcBorders>
        </w:tcPr>
        <w:p w14:paraId="74451D16" w14:textId="77777777" w:rsidR="00FC6EE3" w:rsidRPr="00095A0D" w:rsidRDefault="00FC6EE3" w:rsidP="00095A0D">
          <w:pPr>
            <w:pStyle w:val="Sidfot"/>
            <w:rPr>
              <w:rFonts w:ascii="Arial" w:eastAsia="Times New Roman" w:hAnsi="Arial"/>
              <w:color w:val="00A9A7"/>
              <w:sz w:val="14"/>
              <w:szCs w:val="24"/>
              <w:lang w:eastAsia="en-GB"/>
            </w:rPr>
          </w:pPr>
          <w:bookmarkStart w:id="171" w:name="LDnr1"/>
          <w:bookmarkEnd w:id="171"/>
        </w:p>
        <w:p w14:paraId="1A79B92D" w14:textId="77777777" w:rsidR="00FC6EE3" w:rsidRPr="00095A0D" w:rsidRDefault="00FC6EE3"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FC6EE3" w:rsidRDefault="00FC6EE3"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color w:val="008000"/>
              <w:sz w:val="14"/>
              <w:szCs w:val="24"/>
              <w:lang w:eastAsia="en-GB"/>
            </w:rPr>
            <w:t>Dokumentnamn(Title)</w:t>
          </w:r>
          <w:r w:rsidRPr="007D7250">
            <w:rPr>
              <w:rFonts w:ascii="Arial" w:eastAsia="Times New Roman" w:hAnsi="Arial"/>
              <w:color w:val="008000"/>
              <w:sz w:val="14"/>
              <w:szCs w:val="24"/>
              <w:lang w:eastAsia="en-GB"/>
            </w:rPr>
            <w:fldChar w:fldCharType="end"/>
          </w:r>
        </w:p>
        <w:p w14:paraId="015507E6" w14:textId="1AF07278" w:rsidR="00FC6EE3" w:rsidRDefault="00FC6EE3"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1.4</w:t>
          </w:r>
          <w:r w:rsidRPr="007D7250">
            <w:rPr>
              <w:rFonts w:ascii="Arial" w:eastAsia="Times New Roman" w:hAnsi="Arial"/>
              <w:color w:val="008000"/>
              <w:sz w:val="14"/>
              <w:szCs w:val="24"/>
              <w:lang w:eastAsia="en-GB"/>
            </w:rPr>
            <w:fldChar w:fldCharType="end"/>
          </w:r>
        </w:p>
        <w:p w14:paraId="361CB3A2" w14:textId="77777777" w:rsidR="00FC6EE3" w:rsidRPr="00095A0D" w:rsidRDefault="00FC6EE3"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FC6EE3" w:rsidRDefault="00FC6EE3"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FC6EE3" w:rsidRPr="00095A0D" w:rsidRDefault="00FC6EE3"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FC6EE3" w:rsidRPr="00095A0D" w:rsidRDefault="00FC6EE3"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FC6EE3" w:rsidRPr="000A531A" w:rsidRDefault="00FC6EE3"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DF78DB">
            <w:rPr>
              <w:rFonts w:ascii="Arial" w:eastAsia="Times New Roman" w:hAnsi="Arial"/>
              <w:noProof/>
              <w:color w:val="00A9A7"/>
              <w:sz w:val="14"/>
              <w:szCs w:val="24"/>
              <w:lang w:eastAsia="en-GB"/>
            </w:rPr>
            <w:t>2014-09-24 14:30:00</w:t>
          </w:r>
          <w:r>
            <w:rPr>
              <w:rFonts w:ascii="Arial" w:eastAsia="Times New Roman" w:hAnsi="Arial"/>
              <w:color w:val="00A9A7"/>
              <w:sz w:val="14"/>
              <w:szCs w:val="24"/>
              <w:lang w:eastAsia="en-GB"/>
            </w:rPr>
            <w:fldChar w:fldCharType="end"/>
          </w:r>
        </w:p>
      </w:tc>
    </w:tr>
    <w:tr w:rsidR="00FC6EE3"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FC6EE3" w:rsidRPr="00095A0D" w:rsidRDefault="00FC6EE3"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FC6EE3" w:rsidRPr="00095A0D" w:rsidRDefault="00FC6EE3" w:rsidP="00095A0D">
          <w:pPr>
            <w:pStyle w:val="Sidfot"/>
            <w:rPr>
              <w:rFonts w:ascii="Arial" w:eastAsia="Times New Roman" w:hAnsi="Arial"/>
              <w:color w:val="00A9A7"/>
              <w:sz w:val="14"/>
              <w:szCs w:val="24"/>
              <w:lang w:eastAsia="en-GB"/>
            </w:rPr>
          </w:pPr>
        </w:p>
      </w:tc>
    </w:tr>
  </w:tbl>
  <w:p w14:paraId="2AC110CF" w14:textId="77777777" w:rsidR="00FC6EE3" w:rsidRDefault="00FC6EE3" w:rsidP="008303EF">
    <w:pPr>
      <w:tabs>
        <w:tab w:val="left" w:pos="6237"/>
      </w:tabs>
    </w:pPr>
    <w:r>
      <w:t xml:space="preserve"> </w:t>
    </w:r>
    <w:bookmarkStart w:id="172" w:name="Dnr1"/>
    <w:bookmarkEnd w:id="172"/>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FC6EE3" w:rsidRDefault="00FC6EE3" w:rsidP="00D774BC">
    <w:pPr>
      <w:tabs>
        <w:tab w:val="left" w:pos="6237"/>
      </w:tabs>
    </w:pPr>
  </w:p>
  <w:p w14:paraId="51103E17" w14:textId="77777777" w:rsidR="00FC6EE3" w:rsidRDefault="00FC6EE3" w:rsidP="00D774BC">
    <w:pPr>
      <w:tabs>
        <w:tab w:val="left" w:pos="6237"/>
      </w:tabs>
    </w:pPr>
  </w:p>
  <w:p w14:paraId="772AE06E" w14:textId="77777777" w:rsidR="00FC6EE3" w:rsidRDefault="00FC6EE3" w:rsidP="00D774BC">
    <w:pPr>
      <w:tabs>
        <w:tab w:val="left" w:pos="6237"/>
      </w:tabs>
    </w:pPr>
  </w:p>
  <w:p w14:paraId="42F0C144" w14:textId="77777777" w:rsidR="00FC6EE3" w:rsidRDefault="00FC6EE3"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3" w:name="LDnr"/>
    <w:bookmarkEnd w:id="173"/>
    <w:r>
      <w:t xml:space="preserve"> </w:t>
    </w:r>
    <w:bookmarkStart w:id="174" w:name="Dnr"/>
    <w:bookmarkEnd w:id="174"/>
  </w:p>
  <w:tbl>
    <w:tblPr>
      <w:tblW w:w="9180" w:type="dxa"/>
      <w:tblLayout w:type="fixed"/>
      <w:tblLook w:val="04A0" w:firstRow="1" w:lastRow="0" w:firstColumn="1" w:lastColumn="0" w:noHBand="0" w:noVBand="1"/>
    </w:tblPr>
    <w:tblGrid>
      <w:gridCol w:w="956"/>
      <w:gridCol w:w="1199"/>
      <w:gridCol w:w="4049"/>
      <w:gridCol w:w="2976"/>
    </w:tblGrid>
    <w:tr w:rsidR="00FC6EE3" w:rsidRPr="0024387D" w14:paraId="6E3EED84" w14:textId="77777777" w:rsidTr="00364AE6">
      <w:tc>
        <w:tcPr>
          <w:tcW w:w="2155" w:type="dxa"/>
          <w:gridSpan w:val="2"/>
        </w:tcPr>
        <w:p w14:paraId="2933175C" w14:textId="77777777" w:rsidR="00FC6EE3" w:rsidRPr="0024387D" w:rsidRDefault="00FC6EE3" w:rsidP="002A2120">
          <w:pPr>
            <w:pStyle w:val="Sidhuvud"/>
            <w:rPr>
              <w:rFonts w:cs="Georgia"/>
              <w:sz w:val="12"/>
              <w:szCs w:val="12"/>
            </w:rPr>
          </w:pPr>
        </w:p>
      </w:tc>
      <w:tc>
        <w:tcPr>
          <w:tcW w:w="4049" w:type="dxa"/>
        </w:tcPr>
        <w:p w14:paraId="2813ED1B" w14:textId="77777777" w:rsidR="00FC6EE3" w:rsidRPr="0024387D" w:rsidRDefault="00FC6EE3" w:rsidP="00DE4030">
          <w:pPr>
            <w:pStyle w:val="Sidhuvud"/>
            <w:rPr>
              <w:rFonts w:cs="Georgia"/>
              <w:sz w:val="14"/>
              <w:szCs w:val="14"/>
            </w:rPr>
          </w:pPr>
        </w:p>
      </w:tc>
      <w:tc>
        <w:tcPr>
          <w:tcW w:w="2976" w:type="dxa"/>
        </w:tcPr>
        <w:p w14:paraId="1F7BDFA1" w14:textId="77777777" w:rsidR="00FC6EE3" w:rsidRDefault="00FC6EE3" w:rsidP="00DE4030">
          <w:r>
            <w:t xml:space="preserve"> </w:t>
          </w:r>
          <w:bookmarkStart w:id="175" w:name="slask"/>
          <w:bookmarkStart w:id="176" w:name="Addressee"/>
          <w:bookmarkEnd w:id="175"/>
          <w:bookmarkEnd w:id="176"/>
        </w:p>
      </w:tc>
    </w:tr>
    <w:tr w:rsidR="00FC6EE3" w:rsidRPr="00F456CC" w14:paraId="7817C09A" w14:textId="77777777" w:rsidTr="00364AE6">
      <w:tc>
        <w:tcPr>
          <w:tcW w:w="956" w:type="dxa"/>
          <w:tcBorders>
            <w:right w:val="single" w:sz="4" w:space="0" w:color="auto"/>
          </w:tcBorders>
        </w:tcPr>
        <w:p w14:paraId="7F2ACC79" w14:textId="77777777" w:rsidR="00FC6EE3" w:rsidRPr="00F456CC" w:rsidRDefault="00FC6EE3" w:rsidP="00025527">
          <w:pPr>
            <w:pStyle w:val="Sidhuvud"/>
            <w:rPr>
              <w:rFonts w:cs="Georgia"/>
              <w:sz w:val="12"/>
              <w:szCs w:val="12"/>
            </w:rPr>
          </w:pPr>
        </w:p>
      </w:tc>
      <w:tc>
        <w:tcPr>
          <w:tcW w:w="1199" w:type="dxa"/>
          <w:tcBorders>
            <w:left w:val="single" w:sz="4" w:space="0" w:color="auto"/>
          </w:tcBorders>
        </w:tcPr>
        <w:p w14:paraId="27F330F9" w14:textId="77777777" w:rsidR="00FC6EE3" w:rsidRPr="00F456CC" w:rsidRDefault="00FC6EE3" w:rsidP="00DE4030">
          <w:pPr>
            <w:pStyle w:val="Sidhuvud"/>
            <w:rPr>
              <w:rFonts w:cs="Georgia"/>
              <w:sz w:val="12"/>
              <w:szCs w:val="12"/>
            </w:rPr>
          </w:pPr>
        </w:p>
      </w:tc>
      <w:tc>
        <w:tcPr>
          <w:tcW w:w="4049" w:type="dxa"/>
        </w:tcPr>
        <w:p w14:paraId="37AA9367" w14:textId="77777777" w:rsidR="00FC6EE3" w:rsidRPr="002C11AF" w:rsidRDefault="00FC6EE3" w:rsidP="00DE4030">
          <w:pPr>
            <w:pStyle w:val="Sidhuvud"/>
            <w:rPr>
              <w:rFonts w:cs="Georgia"/>
              <w:sz w:val="12"/>
              <w:szCs w:val="12"/>
            </w:rPr>
          </w:pPr>
        </w:p>
      </w:tc>
      <w:tc>
        <w:tcPr>
          <w:tcW w:w="2976" w:type="dxa"/>
        </w:tcPr>
        <w:p w14:paraId="25E5B32E" w14:textId="77777777" w:rsidR="00FC6EE3" w:rsidRPr="002C11AF" w:rsidRDefault="00FC6EE3" w:rsidP="00DE4030">
          <w:pPr>
            <w:pStyle w:val="Sidhuvud"/>
            <w:rPr>
              <w:rFonts w:cs="Georgia"/>
              <w:sz w:val="12"/>
              <w:szCs w:val="12"/>
            </w:rPr>
          </w:pPr>
        </w:p>
      </w:tc>
    </w:tr>
  </w:tbl>
  <w:p w14:paraId="4244CC6E" w14:textId="77777777" w:rsidR="00FC6EE3" w:rsidRPr="003755FD" w:rsidRDefault="00FC6EE3" w:rsidP="008866A6">
    <w:bookmarkStart w:id="177" w:name="Radera2"/>
    <w:bookmarkEnd w:id="177"/>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0"/>
  </w:num>
  <w:num w:numId="25">
    <w:abstractNumId w:val="11"/>
  </w:num>
  <w:num w:numId="26">
    <w:abstractNumId w:val="31"/>
  </w:num>
  <w:num w:numId="27">
    <w:abstractNumId w:val="32"/>
  </w:num>
  <w:num w:numId="28">
    <w:abstractNumId w:val="9"/>
  </w:num>
  <w:num w:numId="29">
    <w:abstractNumId w:val="22"/>
  </w:num>
  <w:num w:numId="30">
    <w:abstractNumId w:val="15"/>
  </w:num>
  <w:num w:numId="31">
    <w:abstractNumId w:val="5"/>
  </w:num>
  <w:num w:numId="32">
    <w:abstractNumId w:val="12"/>
  </w:num>
  <w:num w:numId="33">
    <w:abstractNumId w:val="2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520B"/>
    <w:rsid w:val="00036FF1"/>
    <w:rsid w:val="00047E25"/>
    <w:rsid w:val="0005019F"/>
    <w:rsid w:val="000512A9"/>
    <w:rsid w:val="00053977"/>
    <w:rsid w:val="00063133"/>
    <w:rsid w:val="0008100A"/>
    <w:rsid w:val="000844ED"/>
    <w:rsid w:val="000954B2"/>
    <w:rsid w:val="00095A0D"/>
    <w:rsid w:val="000A531A"/>
    <w:rsid w:val="000A69BD"/>
    <w:rsid w:val="000C1ACF"/>
    <w:rsid w:val="000C2908"/>
    <w:rsid w:val="000C776C"/>
    <w:rsid w:val="000C7BAD"/>
    <w:rsid w:val="000D4323"/>
    <w:rsid w:val="000D4E05"/>
    <w:rsid w:val="000D685C"/>
    <w:rsid w:val="000E020A"/>
    <w:rsid w:val="000E190F"/>
    <w:rsid w:val="000E66E4"/>
    <w:rsid w:val="000F72A4"/>
    <w:rsid w:val="00100B52"/>
    <w:rsid w:val="00116504"/>
    <w:rsid w:val="001233FB"/>
    <w:rsid w:val="001304B6"/>
    <w:rsid w:val="001502F9"/>
    <w:rsid w:val="00160052"/>
    <w:rsid w:val="0016591B"/>
    <w:rsid w:val="001714C5"/>
    <w:rsid w:val="001752B9"/>
    <w:rsid w:val="001778F0"/>
    <w:rsid w:val="00183401"/>
    <w:rsid w:val="00184750"/>
    <w:rsid w:val="00191B2C"/>
    <w:rsid w:val="001B2C00"/>
    <w:rsid w:val="001C046C"/>
    <w:rsid w:val="001C1E6E"/>
    <w:rsid w:val="001E4941"/>
    <w:rsid w:val="001F3085"/>
    <w:rsid w:val="002047F2"/>
    <w:rsid w:val="00212825"/>
    <w:rsid w:val="00224476"/>
    <w:rsid w:val="00226F03"/>
    <w:rsid w:val="0024387D"/>
    <w:rsid w:val="00246426"/>
    <w:rsid w:val="00251E74"/>
    <w:rsid w:val="00265F48"/>
    <w:rsid w:val="00267208"/>
    <w:rsid w:val="00277ADB"/>
    <w:rsid w:val="0028759B"/>
    <w:rsid w:val="0029087A"/>
    <w:rsid w:val="002A2120"/>
    <w:rsid w:val="002A59E4"/>
    <w:rsid w:val="002A77D2"/>
    <w:rsid w:val="002C11AF"/>
    <w:rsid w:val="002C7DA9"/>
    <w:rsid w:val="002D5B10"/>
    <w:rsid w:val="002E6348"/>
    <w:rsid w:val="002F7E28"/>
    <w:rsid w:val="0030710D"/>
    <w:rsid w:val="00322A41"/>
    <w:rsid w:val="00325EBF"/>
    <w:rsid w:val="00337395"/>
    <w:rsid w:val="003419BC"/>
    <w:rsid w:val="00362731"/>
    <w:rsid w:val="00364AE6"/>
    <w:rsid w:val="00364D31"/>
    <w:rsid w:val="003755FD"/>
    <w:rsid w:val="00390030"/>
    <w:rsid w:val="0039481C"/>
    <w:rsid w:val="00394F76"/>
    <w:rsid w:val="003975B7"/>
    <w:rsid w:val="003A1F89"/>
    <w:rsid w:val="003A3AA7"/>
    <w:rsid w:val="003C2D14"/>
    <w:rsid w:val="003D21E1"/>
    <w:rsid w:val="003D6708"/>
    <w:rsid w:val="003F5F5D"/>
    <w:rsid w:val="00405057"/>
    <w:rsid w:val="00415214"/>
    <w:rsid w:val="00415791"/>
    <w:rsid w:val="004375C9"/>
    <w:rsid w:val="004433BE"/>
    <w:rsid w:val="00444C74"/>
    <w:rsid w:val="00460BEE"/>
    <w:rsid w:val="00482B99"/>
    <w:rsid w:val="00491FA2"/>
    <w:rsid w:val="0049416E"/>
    <w:rsid w:val="004B0B17"/>
    <w:rsid w:val="004B347C"/>
    <w:rsid w:val="004C0B22"/>
    <w:rsid w:val="004C2C46"/>
    <w:rsid w:val="004C349F"/>
    <w:rsid w:val="004E1130"/>
    <w:rsid w:val="004F0078"/>
    <w:rsid w:val="004F2686"/>
    <w:rsid w:val="004F39E1"/>
    <w:rsid w:val="00520999"/>
    <w:rsid w:val="00525CF4"/>
    <w:rsid w:val="005408F3"/>
    <w:rsid w:val="005477ED"/>
    <w:rsid w:val="005521B0"/>
    <w:rsid w:val="00560B5A"/>
    <w:rsid w:val="0056497A"/>
    <w:rsid w:val="00566ACF"/>
    <w:rsid w:val="0057032F"/>
    <w:rsid w:val="0059544B"/>
    <w:rsid w:val="005957FC"/>
    <w:rsid w:val="005A0069"/>
    <w:rsid w:val="005A11F9"/>
    <w:rsid w:val="005A2DFC"/>
    <w:rsid w:val="005A6077"/>
    <w:rsid w:val="005A6380"/>
    <w:rsid w:val="005B6762"/>
    <w:rsid w:val="005C5369"/>
    <w:rsid w:val="005D655F"/>
    <w:rsid w:val="005D6C3E"/>
    <w:rsid w:val="005E710A"/>
    <w:rsid w:val="005F7E0A"/>
    <w:rsid w:val="00602874"/>
    <w:rsid w:val="00614EF1"/>
    <w:rsid w:val="006217E0"/>
    <w:rsid w:val="00633EAD"/>
    <w:rsid w:val="00641A3D"/>
    <w:rsid w:val="00650709"/>
    <w:rsid w:val="00653081"/>
    <w:rsid w:val="0066103A"/>
    <w:rsid w:val="00661F2C"/>
    <w:rsid w:val="006648CB"/>
    <w:rsid w:val="00667831"/>
    <w:rsid w:val="00680827"/>
    <w:rsid w:val="00686189"/>
    <w:rsid w:val="0069359C"/>
    <w:rsid w:val="006A4A7F"/>
    <w:rsid w:val="006A4E14"/>
    <w:rsid w:val="006C62A3"/>
    <w:rsid w:val="006E7C71"/>
    <w:rsid w:val="00702AFD"/>
    <w:rsid w:val="00707704"/>
    <w:rsid w:val="00714301"/>
    <w:rsid w:val="0072035C"/>
    <w:rsid w:val="007231DB"/>
    <w:rsid w:val="00727057"/>
    <w:rsid w:val="007306AD"/>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A623E"/>
    <w:rsid w:val="008B23F2"/>
    <w:rsid w:val="008B34A4"/>
    <w:rsid w:val="008C400C"/>
    <w:rsid w:val="008C7C3E"/>
    <w:rsid w:val="008D7540"/>
    <w:rsid w:val="008D797D"/>
    <w:rsid w:val="008E73EF"/>
    <w:rsid w:val="008F38AA"/>
    <w:rsid w:val="008F6ADA"/>
    <w:rsid w:val="009036DE"/>
    <w:rsid w:val="00915636"/>
    <w:rsid w:val="00917AF8"/>
    <w:rsid w:val="00920AC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68EB"/>
    <w:rsid w:val="00C00D40"/>
    <w:rsid w:val="00C04B41"/>
    <w:rsid w:val="00C10D6D"/>
    <w:rsid w:val="00C14894"/>
    <w:rsid w:val="00C14D25"/>
    <w:rsid w:val="00C20DBF"/>
    <w:rsid w:val="00C26EAC"/>
    <w:rsid w:val="00C375AB"/>
    <w:rsid w:val="00C427B8"/>
    <w:rsid w:val="00C52D77"/>
    <w:rsid w:val="00C5331E"/>
    <w:rsid w:val="00C54788"/>
    <w:rsid w:val="00C66377"/>
    <w:rsid w:val="00C71635"/>
    <w:rsid w:val="00C72B17"/>
    <w:rsid w:val="00C72FDC"/>
    <w:rsid w:val="00C875DE"/>
    <w:rsid w:val="00C9798A"/>
    <w:rsid w:val="00CA6970"/>
    <w:rsid w:val="00CC270E"/>
    <w:rsid w:val="00CC7016"/>
    <w:rsid w:val="00CC70DA"/>
    <w:rsid w:val="00CE0FA6"/>
    <w:rsid w:val="00CE1031"/>
    <w:rsid w:val="00CE7DFC"/>
    <w:rsid w:val="00CF4460"/>
    <w:rsid w:val="00CF47A0"/>
    <w:rsid w:val="00D037DF"/>
    <w:rsid w:val="00D048CD"/>
    <w:rsid w:val="00D21C11"/>
    <w:rsid w:val="00D53A9A"/>
    <w:rsid w:val="00D720D4"/>
    <w:rsid w:val="00D774BC"/>
    <w:rsid w:val="00D87995"/>
    <w:rsid w:val="00D91240"/>
    <w:rsid w:val="00D93512"/>
    <w:rsid w:val="00DA1759"/>
    <w:rsid w:val="00DA5D2D"/>
    <w:rsid w:val="00DB56E2"/>
    <w:rsid w:val="00DB5726"/>
    <w:rsid w:val="00DB72EB"/>
    <w:rsid w:val="00DC3968"/>
    <w:rsid w:val="00DE4030"/>
    <w:rsid w:val="00DF78DB"/>
    <w:rsid w:val="00E1012B"/>
    <w:rsid w:val="00E127E3"/>
    <w:rsid w:val="00E12C4A"/>
    <w:rsid w:val="00E1501B"/>
    <w:rsid w:val="00E17DF3"/>
    <w:rsid w:val="00E2294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52AF4"/>
    <w:rsid w:val="00F6502E"/>
    <w:rsid w:val="00F85F1F"/>
    <w:rsid w:val="00FB1144"/>
    <w:rsid w:val="00FB20B9"/>
    <w:rsid w:val="00FB3539"/>
    <w:rsid w:val="00FC6EE3"/>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979628-86BF-4A70-8F22-4C903CD7C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154</TotalTime>
  <Pages>70</Pages>
  <Words>13067</Words>
  <Characters>69258</Characters>
  <Application>Microsoft Office Word</Application>
  <DocSecurity>0</DocSecurity>
  <Lines>577</Lines>
  <Paragraphs>164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Vård och omsorg, kärnprocess: hantera aktiviteter:aktiviteter</vt:lpstr>
      <vt:lpstr>Dokumentnamn(Title)</vt:lpstr>
    </vt:vector>
  </TitlesOfParts>
  <Company>Inera AB</Company>
  <LinksUpToDate>false</LinksUpToDate>
  <CharactersWithSpaces>82161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Vård och omsorg, kärnprocess: hantera aktiviteter:aktiviteter</dc:title>
  <dc:subject>Arkitektur</dc:subject>
  <dc:creator>Inera AR</dc:creator>
  <cp:keywords>TKB,Arkitektur, Krav</cp:keywords>
  <cp:lastModifiedBy>Sofia Sjölén</cp:lastModifiedBy>
  <cp:revision>10</cp:revision>
  <dcterms:created xsi:type="dcterms:W3CDTF">2014-09-14T19:55:00Z</dcterms:created>
  <dcterms:modified xsi:type="dcterms:W3CDTF">2014-09-26T13:39:00Z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ARK_0001</vt:lpwstr>
  </property>
  <property fmtid="{D5CDD505-2E9C-101B-9397-08002B2CF9AE}" pid="3" name="svekortnamn">
    <vt:lpwstr>aktivitetshantering</vt:lpwstr>
  </property>
  <property fmtid="{D5CDD505-2E9C-101B-9397-08002B2CF9AE}" pid="4" name="domain_2">
    <vt:lpwstr>activity</vt:lpwstr>
  </property>
  <property fmtid="{D5CDD505-2E9C-101B-9397-08002B2CF9AE}" pid="5" name="domain_1">
    <vt:lpwstr>clinicalprocess</vt:lpwstr>
  </property>
  <property fmtid="{D5CDD505-2E9C-101B-9397-08002B2CF9AE}" pid="6" name="svenamn">
    <vt:lpwstr>Vård och omsorg, kärnprocess:hantera aktiviteter:aktiviteter</vt:lpwstr>
  </property>
  <property fmtid="{D5CDD505-2E9C-101B-9397-08002B2CF9AE}" pid="7" name="datumpubliserad">
    <vt:lpwstr>2014-09-14</vt:lpwstr>
  </property>
  <property fmtid="{D5CDD505-2E9C-101B-9397-08002B2CF9AE}" pid="8" name="domain_3">
    <vt:lpwstr>actions</vt:lpwstr>
  </property>
  <property fmtid="{D5CDD505-2E9C-101B-9397-08002B2CF9AE}" pid="9" name="version">
    <vt:lpwstr>1.0RC2</vt:lpwstr>
  </property>
</Properties>
</file>