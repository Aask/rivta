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0D8D1FD6" w:rsidR="00F25F5B" w:rsidRDefault="00CB573B" w:rsidP="00F25F5B">
      <w:pPr>
        <w:tabs>
          <w:tab w:val="left" w:pos="2552"/>
        </w:tabs>
        <w:spacing w:line="240" w:lineRule="auto"/>
        <w:jc w:val="center"/>
        <w:rPr>
          <w:sz w:val="48"/>
          <w:szCs w:val="48"/>
        </w:rPr>
      </w:pPr>
      <w:r>
        <w:rPr>
          <w:color w:val="76923C" w:themeColor="accent3" w:themeShade="BF"/>
          <w:sz w:val="48"/>
          <w:szCs w:val="48"/>
        </w:rPr>
        <w:t>clinicalprocess</w:t>
      </w:r>
      <w:r w:rsidR="002919E0">
        <w:rPr>
          <w:color w:val="76923C" w:themeColor="accent3" w:themeShade="BF"/>
          <w:sz w:val="48"/>
          <w:szCs w:val="48"/>
        </w:rPr>
        <w:fldChar w:fldCharType="end"/>
      </w:r>
      <w:r>
        <w:rPr>
          <w:color w:val="76923C" w:themeColor="accent3" w:themeShade="BF"/>
          <w:sz w:val="48"/>
          <w:szCs w:val="48"/>
        </w:rPr>
        <w:t>:</w:t>
      </w:r>
      <w:proofErr w:type="gramStart"/>
      <w:r>
        <w:rPr>
          <w:color w:val="76923C" w:themeColor="accent3" w:themeShade="BF"/>
          <w:sz w:val="48"/>
          <w:szCs w:val="48"/>
        </w:rPr>
        <w:t>healthcond:basic</w:t>
      </w:r>
      <w:proofErr w:type="gramEnd"/>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730838B7" w14:textId="258153D2" w:rsidR="002D631E" w:rsidRDefault="002D631E" w:rsidP="00F25F5B">
      <w:pPr>
        <w:tabs>
          <w:tab w:val="left" w:pos="2552"/>
        </w:tabs>
        <w:spacing w:line="240" w:lineRule="auto"/>
        <w:jc w:val="center"/>
        <w:rPr>
          <w:rFonts w:ascii="Arial" w:hAnsi="Arial"/>
          <w:b/>
          <w:color w:val="9BBB59" w:themeColor="accent3"/>
          <w:sz w:val="36"/>
        </w:rPr>
      </w:pPr>
      <w:r w:rsidRPr="00F971CC">
        <w:rPr>
          <w:sz w:val="32"/>
          <w:szCs w:val="32"/>
        </w:rPr>
        <w:t xml:space="preserve">Version </w:t>
      </w:r>
      <w:fldSimple w:instr=" DOCPROPERTY &quot;Version_1&quot; \* MERGEFORMAT ">
        <w:r w:rsidR="00CB573B" w:rsidRPr="0014044D">
          <w:rPr>
            <w:rFonts w:ascii="Arial" w:hAnsi="Arial"/>
            <w:b/>
            <w:color w:val="9BBB59" w:themeColor="accent3"/>
            <w:sz w:val="36"/>
          </w:rPr>
          <w:t>1</w:t>
        </w:r>
      </w:fldSimple>
      <w:r w:rsidR="00CB573B" w:rsidRPr="00F74D93">
        <w:rPr>
          <w:rFonts w:ascii="Arial" w:hAnsi="Arial"/>
          <w:sz w:val="36"/>
        </w:rPr>
        <w:t>.</w:t>
      </w:r>
      <w:fldSimple w:instr=" DOCPROPERTY &quot;Version_2&quot; \* MERGEFORMAT ">
        <w:r w:rsidR="00CB573B" w:rsidRPr="0014044D">
          <w:rPr>
            <w:rFonts w:ascii="Arial" w:hAnsi="Arial"/>
            <w:b/>
            <w:color w:val="9BBB59" w:themeColor="accent3"/>
            <w:sz w:val="36"/>
          </w:rPr>
          <w:t>0</w:t>
        </w:r>
      </w:fldSimple>
      <w:r w:rsidR="00CB573B">
        <w:rPr>
          <w:rFonts w:ascii="Arial" w:hAnsi="Arial"/>
          <w:b/>
          <w:color w:val="9BBB59" w:themeColor="accent3"/>
          <w:sz w:val="36"/>
        </w:rPr>
        <w:t xml:space="preserve"> RC1</w:t>
      </w:r>
    </w:p>
    <w:p w14:paraId="6D795490" w14:textId="77777777" w:rsidR="00CB573B" w:rsidRDefault="00CB573B" w:rsidP="00F25F5B">
      <w:pPr>
        <w:tabs>
          <w:tab w:val="left" w:pos="2552"/>
        </w:tabs>
        <w:spacing w:line="240" w:lineRule="auto"/>
        <w:jc w:val="center"/>
        <w:rPr>
          <w:sz w:val="32"/>
          <w:szCs w:val="32"/>
        </w:rPr>
      </w:pPr>
    </w:p>
    <w:p w14:paraId="1D74AFB5" w14:textId="2AB1F4BA" w:rsidR="00F25F5B" w:rsidRDefault="00F204F2" w:rsidP="00F25F5B">
      <w:pPr>
        <w:tabs>
          <w:tab w:val="left" w:pos="2552"/>
        </w:tabs>
        <w:spacing w:line="240" w:lineRule="auto"/>
        <w:jc w:val="center"/>
        <w:rPr>
          <w:sz w:val="32"/>
          <w:szCs w:val="32"/>
        </w:rPr>
      </w:pPr>
      <w:r>
        <w:rPr>
          <w:sz w:val="32"/>
          <w:szCs w:val="32"/>
        </w:rPr>
        <w:t>2014</w:t>
      </w:r>
      <w:r w:rsidR="00DD1505">
        <w:rPr>
          <w:sz w:val="32"/>
          <w:szCs w:val="32"/>
        </w:rPr>
        <w:t>-</w:t>
      </w:r>
      <w:r w:rsidR="00CB573B">
        <w:rPr>
          <w:sz w:val="32"/>
          <w:szCs w:val="32"/>
        </w:rPr>
        <w:t>03</w:t>
      </w:r>
      <w:r w:rsidR="00DD1505">
        <w:rPr>
          <w:sz w:val="32"/>
          <w:szCs w:val="32"/>
        </w:rPr>
        <w:t>-</w:t>
      </w:r>
      <w:r>
        <w:rPr>
          <w:sz w:val="32"/>
          <w:szCs w:val="32"/>
        </w:rPr>
        <w:t>1</w:t>
      </w:r>
      <w:r w:rsidR="00CB573B">
        <w:rPr>
          <w:sz w:val="32"/>
          <w:szCs w:val="32"/>
        </w:rPr>
        <w:t>1</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6901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6901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6901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6901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6901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6901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6901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r>
              <w:t>Tog bort text i 3.2 och figur i 3.2.3 som felaktigt angav att konsument kan hämta information direkt ur EI</w:t>
            </w:r>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r w:rsidR="00BE6EA6" w:rsidRPr="00EE68DF" w14:paraId="21494F2B" w14:textId="77777777" w:rsidTr="000627CC">
        <w:tc>
          <w:tcPr>
            <w:tcW w:w="1021" w:type="dxa"/>
          </w:tcPr>
          <w:p w14:paraId="0B8B25E8" w14:textId="26DF7C34" w:rsidR="00BE6EA6" w:rsidRDefault="00BE6EA6" w:rsidP="00E146AE">
            <w:pPr>
              <w:pStyle w:val="TableText"/>
            </w:pPr>
            <w:r>
              <w:t>PA21</w:t>
            </w:r>
          </w:p>
        </w:tc>
        <w:tc>
          <w:tcPr>
            <w:tcW w:w="1167" w:type="dxa"/>
          </w:tcPr>
          <w:p w14:paraId="7439E934" w14:textId="1AE70424" w:rsidR="00BE6EA6" w:rsidRDefault="00BE6EA6" w:rsidP="00A214CD">
            <w:pPr>
              <w:pStyle w:val="TableText"/>
            </w:pPr>
            <w:r>
              <w:t>2014-01-31</w:t>
            </w:r>
          </w:p>
        </w:tc>
        <w:tc>
          <w:tcPr>
            <w:tcW w:w="4140" w:type="dxa"/>
          </w:tcPr>
          <w:p w14:paraId="6CB46B5F" w14:textId="2B969CD1" w:rsidR="00BE6EA6" w:rsidRDefault="00BE6EA6" w:rsidP="003F58B6">
            <w:pPr>
              <w:pStyle w:val="TableText"/>
            </w:pPr>
            <w:r>
              <w:t>Uppdatering av benämningen för rollerna i diagrammen</w:t>
            </w:r>
          </w:p>
        </w:tc>
        <w:tc>
          <w:tcPr>
            <w:tcW w:w="1980" w:type="dxa"/>
          </w:tcPr>
          <w:p w14:paraId="60880289" w14:textId="1AA6E660" w:rsidR="00BE6EA6" w:rsidRDefault="00BE6EA6" w:rsidP="009A2543">
            <w:pPr>
              <w:pStyle w:val="TableText"/>
            </w:pPr>
            <w:r>
              <w:t>Nadeem Hossain</w:t>
            </w:r>
          </w:p>
        </w:tc>
        <w:tc>
          <w:tcPr>
            <w:tcW w:w="1440" w:type="dxa"/>
          </w:tcPr>
          <w:p w14:paraId="5CD638AE" w14:textId="77777777" w:rsidR="00BE6EA6" w:rsidRDefault="00BE6EA6" w:rsidP="00E146AE">
            <w:pPr>
              <w:pStyle w:val="TableText"/>
            </w:pPr>
          </w:p>
        </w:tc>
      </w:tr>
      <w:tr w:rsidR="00CB573B" w:rsidRPr="00EE68DF" w14:paraId="45053DB0" w14:textId="77777777" w:rsidTr="00FA1231">
        <w:tc>
          <w:tcPr>
            <w:tcW w:w="1021" w:type="dxa"/>
          </w:tcPr>
          <w:p w14:paraId="17AC9ACF" w14:textId="6B22EFEC" w:rsidR="00CB573B" w:rsidRDefault="00CB573B" w:rsidP="00FA1231">
            <w:pPr>
              <w:pStyle w:val="TableText"/>
              <w:spacing w:before="40" w:after="40"/>
            </w:pPr>
            <w:r>
              <w:t>PA22</w:t>
            </w:r>
          </w:p>
        </w:tc>
        <w:tc>
          <w:tcPr>
            <w:tcW w:w="1167" w:type="dxa"/>
          </w:tcPr>
          <w:p w14:paraId="53BBBA42" w14:textId="618B6EDD" w:rsidR="00CB573B" w:rsidRDefault="00CB573B" w:rsidP="00CB573B">
            <w:pPr>
              <w:pStyle w:val="TableText"/>
              <w:spacing w:before="40" w:after="40"/>
            </w:pPr>
            <w:r>
              <w:t>2014-03-10</w:t>
            </w:r>
          </w:p>
        </w:tc>
        <w:tc>
          <w:tcPr>
            <w:tcW w:w="4140" w:type="dxa"/>
          </w:tcPr>
          <w:p w14:paraId="63E5659E" w14:textId="77777777" w:rsidR="00CB573B" w:rsidRDefault="00CB573B" w:rsidP="00FA1231">
            <w:pPr>
              <w:pStyle w:val="TableText"/>
              <w:spacing w:before="40" w:after="40"/>
            </w:pPr>
            <w:r>
              <w:t>Nya diagram och uppdatering av beskrivningar efter feedback från AL.</w:t>
            </w:r>
          </w:p>
        </w:tc>
        <w:tc>
          <w:tcPr>
            <w:tcW w:w="1980" w:type="dxa"/>
          </w:tcPr>
          <w:p w14:paraId="727850F6" w14:textId="77777777" w:rsidR="00CB573B" w:rsidRPr="00723D3D" w:rsidRDefault="00CB573B" w:rsidP="00FA1231">
            <w:pPr>
              <w:pStyle w:val="TableText"/>
              <w:spacing w:before="40" w:after="40"/>
            </w:pPr>
            <w:r w:rsidRPr="00BF4ED4">
              <w:t>Nadeem Hossain</w:t>
            </w:r>
          </w:p>
        </w:tc>
        <w:tc>
          <w:tcPr>
            <w:tcW w:w="1440" w:type="dxa"/>
          </w:tcPr>
          <w:p w14:paraId="0CC6E328" w14:textId="77777777" w:rsidR="00CB573B" w:rsidRPr="00EE68DF" w:rsidRDefault="00CB573B" w:rsidP="00FA1231">
            <w:pPr>
              <w:pStyle w:val="TableText"/>
              <w:spacing w:before="40" w:after="40"/>
            </w:pPr>
          </w:p>
        </w:tc>
      </w:tr>
      <w:tr w:rsidR="00445318" w:rsidRPr="00EE68DF" w14:paraId="075A065A" w14:textId="77777777" w:rsidTr="00AC39D8">
        <w:tc>
          <w:tcPr>
            <w:tcW w:w="1021" w:type="dxa"/>
          </w:tcPr>
          <w:p w14:paraId="57266FD3" w14:textId="31B1162B" w:rsidR="00445318" w:rsidRDefault="00445318" w:rsidP="00AC39D8">
            <w:pPr>
              <w:pStyle w:val="TableText"/>
              <w:spacing w:before="40" w:after="40"/>
            </w:pPr>
            <w:r>
              <w:t>PA</w:t>
            </w:r>
            <w:r>
              <w:t>23</w:t>
            </w:r>
          </w:p>
        </w:tc>
        <w:tc>
          <w:tcPr>
            <w:tcW w:w="1167" w:type="dxa"/>
          </w:tcPr>
          <w:p w14:paraId="789CCB43" w14:textId="75C82A6B" w:rsidR="00445318" w:rsidRDefault="00445318" w:rsidP="00C36D43">
            <w:pPr>
              <w:pStyle w:val="TableText"/>
              <w:spacing w:before="40" w:after="40"/>
            </w:pPr>
            <w:r>
              <w:t>2014-03-</w:t>
            </w:r>
            <w:r w:rsidR="00C36D43">
              <w:t>17</w:t>
            </w:r>
            <w:bookmarkStart w:id="7" w:name="_GoBack"/>
            <w:bookmarkEnd w:id="7"/>
          </w:p>
        </w:tc>
        <w:tc>
          <w:tcPr>
            <w:tcW w:w="4140" w:type="dxa"/>
          </w:tcPr>
          <w:p w14:paraId="322ED2D6" w14:textId="77777777" w:rsidR="00445318" w:rsidRDefault="00445318" w:rsidP="00AC39D8">
            <w:pPr>
              <w:pStyle w:val="TableText"/>
              <w:spacing w:before="40" w:after="40"/>
            </w:pPr>
            <w:r>
              <w:t>Uppdatering efter kommentarer från AL</w:t>
            </w:r>
          </w:p>
        </w:tc>
        <w:tc>
          <w:tcPr>
            <w:tcW w:w="1980" w:type="dxa"/>
          </w:tcPr>
          <w:p w14:paraId="495B1B35" w14:textId="77777777" w:rsidR="00445318" w:rsidRPr="00BF4ED4" w:rsidRDefault="00445318" w:rsidP="00AC39D8">
            <w:pPr>
              <w:pStyle w:val="TableText"/>
              <w:spacing w:before="40" w:after="40"/>
            </w:pPr>
            <w:r w:rsidRPr="00332DF0">
              <w:t>Nadeem Hossain</w:t>
            </w:r>
          </w:p>
        </w:tc>
        <w:tc>
          <w:tcPr>
            <w:tcW w:w="1440" w:type="dxa"/>
          </w:tcPr>
          <w:p w14:paraId="472F9453" w14:textId="77777777" w:rsidR="00445318" w:rsidRPr="00EE68DF" w:rsidRDefault="00445318" w:rsidP="00AC39D8">
            <w:pPr>
              <w:pStyle w:val="TableText"/>
              <w:spacing w:before="40" w:after="40"/>
            </w:pPr>
          </w:p>
        </w:tc>
      </w:tr>
      <w:tr w:rsidR="00F204F2" w:rsidRPr="00EE68DF" w14:paraId="2BC7C528" w14:textId="77777777" w:rsidTr="000627CC">
        <w:tc>
          <w:tcPr>
            <w:tcW w:w="1021" w:type="dxa"/>
          </w:tcPr>
          <w:p w14:paraId="1AD05683" w14:textId="5B3DF3AE" w:rsidR="00F204F2" w:rsidRDefault="00C92182" w:rsidP="00E146AE">
            <w:pPr>
              <w:pStyle w:val="TableText"/>
            </w:pPr>
            <w:r>
              <w:t>1.0</w:t>
            </w:r>
            <w:r w:rsidR="00F204F2">
              <w:t xml:space="preserve"> RC1</w:t>
            </w:r>
          </w:p>
        </w:tc>
        <w:tc>
          <w:tcPr>
            <w:tcW w:w="1167" w:type="dxa"/>
          </w:tcPr>
          <w:p w14:paraId="459399E2" w14:textId="667D929C" w:rsidR="00F204F2" w:rsidRDefault="00F204F2" w:rsidP="00C36D43">
            <w:pPr>
              <w:pStyle w:val="TableText"/>
            </w:pPr>
            <w:r>
              <w:t>2014-</w:t>
            </w:r>
            <w:r w:rsidR="00CB573B">
              <w:t>03</w:t>
            </w:r>
            <w:r>
              <w:t>-</w:t>
            </w:r>
            <w:r w:rsidR="00C36D43">
              <w:t>18</w:t>
            </w:r>
          </w:p>
        </w:tc>
        <w:tc>
          <w:tcPr>
            <w:tcW w:w="4140" w:type="dxa"/>
          </w:tcPr>
          <w:p w14:paraId="4A835914" w14:textId="6D1BEB3D" w:rsidR="00F204F2" w:rsidRDefault="00F204F2" w:rsidP="003F58B6">
            <w:pPr>
              <w:pStyle w:val="TableText"/>
            </w:pPr>
            <w:r>
              <w:t>RC1</w:t>
            </w:r>
          </w:p>
        </w:tc>
        <w:tc>
          <w:tcPr>
            <w:tcW w:w="1980" w:type="dxa"/>
          </w:tcPr>
          <w:p w14:paraId="2BFD3646" w14:textId="631C635E" w:rsidR="00F204F2" w:rsidRDefault="00F204F2" w:rsidP="009A2543">
            <w:pPr>
              <w:pStyle w:val="TableText"/>
            </w:pPr>
            <w:r>
              <w:t>Nadeem Hossain</w:t>
            </w:r>
          </w:p>
        </w:tc>
        <w:tc>
          <w:tcPr>
            <w:tcW w:w="1440" w:type="dxa"/>
          </w:tcPr>
          <w:p w14:paraId="2C17E563" w14:textId="77777777" w:rsidR="00F204F2" w:rsidRDefault="00F204F2" w:rsidP="00E146AE">
            <w:pPr>
              <w:pStyle w:val="TableText"/>
            </w:pPr>
          </w:p>
        </w:tc>
      </w:tr>
    </w:tbl>
    <w:p w14:paraId="5002CC6E" w14:textId="77777777" w:rsidR="00CB573B" w:rsidRDefault="00CB573B">
      <w:pPr>
        <w:spacing w:line="240" w:lineRule="auto"/>
        <w:rPr>
          <w:b/>
        </w:rPr>
      </w:pPr>
      <w:r>
        <w:rPr>
          <w:b/>
        </w:rPr>
        <w:br w:type="page"/>
      </w:r>
    </w:p>
    <w:p w14:paraId="18FBF8BA" w14:textId="3166CE3D" w:rsidR="00CB573B" w:rsidRPr="00210991" w:rsidRDefault="00CB573B" w:rsidP="00CB573B">
      <w:pPr>
        <w:rPr>
          <w:rStyle w:val="BodyTextChar"/>
          <w:rFonts w:ascii="Times New Roman" w:hAnsi="Times New Roman"/>
          <w:szCs w:val="20"/>
        </w:rPr>
      </w:pPr>
      <w:r>
        <w:rPr>
          <w:b/>
        </w:rPr>
        <w:lastRenderedPageBreak/>
        <w:t>Referenser</w:t>
      </w:r>
    </w:p>
    <w:p w14:paraId="1581A3B5" w14:textId="77777777" w:rsidR="00CB573B" w:rsidRDefault="00CB573B" w:rsidP="00CB573B">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033"/>
        <w:gridCol w:w="2331"/>
        <w:gridCol w:w="3339"/>
      </w:tblGrid>
      <w:tr w:rsidR="00CB573B" w14:paraId="17068249" w14:textId="77777777" w:rsidTr="00CB573B">
        <w:tc>
          <w:tcPr>
            <w:tcW w:w="964" w:type="dxa"/>
            <w:shd w:val="clear" w:color="auto" w:fill="DDD9C3" w:themeFill="background2" w:themeFillShade="E6"/>
          </w:tcPr>
          <w:p w14:paraId="297209B5" w14:textId="77777777" w:rsidR="00CB573B" w:rsidRPr="00A31996" w:rsidRDefault="00CB573B" w:rsidP="00FA1231">
            <w:pPr>
              <w:pStyle w:val="TableText"/>
            </w:pPr>
            <w:r>
              <w:t>Namn</w:t>
            </w:r>
          </w:p>
        </w:tc>
        <w:tc>
          <w:tcPr>
            <w:tcW w:w="3033" w:type="dxa"/>
            <w:shd w:val="clear" w:color="auto" w:fill="DDD9C3" w:themeFill="background2" w:themeFillShade="E6"/>
          </w:tcPr>
          <w:p w14:paraId="16EB2C03" w14:textId="77777777" w:rsidR="00CB573B" w:rsidRPr="00A31996" w:rsidRDefault="00CB573B" w:rsidP="00FA1231">
            <w:pPr>
              <w:pStyle w:val="TableText"/>
            </w:pPr>
            <w:r>
              <w:t>Dokument</w:t>
            </w:r>
          </w:p>
        </w:tc>
        <w:tc>
          <w:tcPr>
            <w:tcW w:w="2331" w:type="dxa"/>
            <w:shd w:val="clear" w:color="auto" w:fill="DDD9C3" w:themeFill="background2" w:themeFillShade="E6"/>
          </w:tcPr>
          <w:p w14:paraId="57043EF6" w14:textId="77777777" w:rsidR="00CB573B" w:rsidRPr="00A31996" w:rsidRDefault="00CB573B" w:rsidP="00FA1231">
            <w:pPr>
              <w:pStyle w:val="TableText"/>
            </w:pPr>
            <w:r>
              <w:t>Kommentar</w:t>
            </w:r>
          </w:p>
        </w:tc>
        <w:tc>
          <w:tcPr>
            <w:tcW w:w="3339" w:type="dxa"/>
            <w:shd w:val="clear" w:color="auto" w:fill="DDD9C3" w:themeFill="background2" w:themeFillShade="E6"/>
          </w:tcPr>
          <w:p w14:paraId="58F05555" w14:textId="77777777" w:rsidR="00CB573B" w:rsidRPr="00A31996" w:rsidRDefault="00CB573B" w:rsidP="00FA1231">
            <w:pPr>
              <w:pStyle w:val="TableText"/>
            </w:pPr>
            <w:r>
              <w:t>Länk</w:t>
            </w:r>
          </w:p>
        </w:tc>
      </w:tr>
      <w:tr w:rsidR="00CB573B" w14:paraId="505E6F24" w14:textId="77777777" w:rsidTr="00CB573B">
        <w:tc>
          <w:tcPr>
            <w:tcW w:w="964" w:type="dxa"/>
          </w:tcPr>
          <w:p w14:paraId="6FC0ED47" w14:textId="77777777" w:rsidR="00CB573B" w:rsidRDefault="00CB573B" w:rsidP="00FA1231">
            <w:pPr>
              <w:pStyle w:val="TableText"/>
            </w:pPr>
            <w:r>
              <w:t>R1</w:t>
            </w:r>
          </w:p>
        </w:tc>
        <w:tc>
          <w:tcPr>
            <w:tcW w:w="3033" w:type="dxa"/>
          </w:tcPr>
          <w:p w14:paraId="575BB6ED" w14:textId="77777777" w:rsidR="00CB573B" w:rsidRDefault="00CB573B" w:rsidP="00FA1231">
            <w:pPr>
              <w:pStyle w:val="TableText"/>
            </w:pPr>
            <w:r>
              <w:t>ARK_0001</w:t>
            </w:r>
          </w:p>
        </w:tc>
        <w:tc>
          <w:tcPr>
            <w:tcW w:w="2331" w:type="dxa"/>
          </w:tcPr>
          <w:p w14:paraId="74857EEE" w14:textId="77777777" w:rsidR="00CB573B" w:rsidRDefault="00CB573B" w:rsidP="00FA1231">
            <w:pPr>
              <w:pStyle w:val="TableText"/>
            </w:pPr>
            <w:r>
              <w:t>Finns på webben</w:t>
            </w:r>
          </w:p>
        </w:tc>
        <w:tc>
          <w:tcPr>
            <w:tcW w:w="3339" w:type="dxa"/>
          </w:tcPr>
          <w:p w14:paraId="406372B0" w14:textId="77777777" w:rsidR="00CB573B" w:rsidRDefault="00690137" w:rsidP="00FA1231">
            <w:pPr>
              <w:pStyle w:val="TableText"/>
            </w:pPr>
            <w:hyperlink r:id="rId9" w:history="1">
              <w:r w:rsidR="00CB573B" w:rsidRPr="0074530B">
                <w:rPr>
                  <w:rStyle w:val="Hyperlnk"/>
                </w:rPr>
                <w:t>http://rivta.se/documents/ARK_0001</w:t>
              </w:r>
            </w:hyperlink>
          </w:p>
          <w:p w14:paraId="42339817" w14:textId="77777777" w:rsidR="00CB573B" w:rsidRDefault="00CB573B" w:rsidP="00FA1231">
            <w:pPr>
              <w:pStyle w:val="TableText"/>
            </w:pPr>
            <w:r>
              <w:t xml:space="preserve"> </w:t>
            </w:r>
          </w:p>
        </w:tc>
      </w:tr>
      <w:tr w:rsidR="00CB573B" w14:paraId="41AD9EBC" w14:textId="77777777" w:rsidTr="00CB573B">
        <w:tc>
          <w:tcPr>
            <w:tcW w:w="964" w:type="dxa"/>
          </w:tcPr>
          <w:p w14:paraId="51DA882D" w14:textId="77777777" w:rsidR="00CB573B" w:rsidRDefault="00CB573B" w:rsidP="00FA1231">
            <w:pPr>
              <w:pStyle w:val="TableText"/>
            </w:pPr>
            <w:r>
              <w:t>R2</w:t>
            </w:r>
          </w:p>
        </w:tc>
        <w:tc>
          <w:tcPr>
            <w:tcW w:w="3033" w:type="dxa"/>
          </w:tcPr>
          <w:p w14:paraId="47A706DB" w14:textId="255B6537" w:rsidR="00CB573B" w:rsidRDefault="00CB573B" w:rsidP="00CB573B">
            <w:pPr>
              <w:pStyle w:val="TableText"/>
            </w:pPr>
            <w:proofErr w:type="gramStart"/>
            <w:r>
              <w:t>clinicalprocess:healthcond</w:t>
            </w:r>
            <w:proofErr w:type="gramEnd"/>
            <w:r>
              <w:t>:basic Arkitekturella beslut</w:t>
            </w:r>
          </w:p>
        </w:tc>
        <w:tc>
          <w:tcPr>
            <w:tcW w:w="2331" w:type="dxa"/>
          </w:tcPr>
          <w:p w14:paraId="6DBED799" w14:textId="77777777" w:rsidR="00CB573B" w:rsidRDefault="00CB573B" w:rsidP="00FA1231">
            <w:pPr>
              <w:pStyle w:val="TableText"/>
            </w:pPr>
            <w:r>
              <w:t>Obligatoriskt</w:t>
            </w:r>
          </w:p>
        </w:tc>
        <w:tc>
          <w:tcPr>
            <w:tcW w:w="3339" w:type="dxa"/>
          </w:tcPr>
          <w:p w14:paraId="4D61F2D4" w14:textId="77777777" w:rsidR="00CB573B" w:rsidRDefault="00CB573B" w:rsidP="00FA1231">
            <w:pPr>
              <w:pStyle w:val="TableText"/>
            </w:pPr>
            <w:r>
              <w:t>Bilaga</w:t>
            </w:r>
          </w:p>
        </w:tc>
      </w:tr>
    </w:tbl>
    <w:p w14:paraId="3CAF6578" w14:textId="77777777" w:rsidR="00CB573B" w:rsidRDefault="00CB573B" w:rsidP="00CB573B">
      <w:pPr>
        <w:spacing w:line="240" w:lineRule="auto"/>
        <w:rPr>
          <w:rFonts w:eastAsia="Times New Roman"/>
          <w:bCs/>
          <w:sz w:val="30"/>
          <w:szCs w:val="28"/>
        </w:rPr>
      </w:pPr>
      <w:r>
        <w:br w:type="page"/>
      </w:r>
    </w:p>
    <w:p w14:paraId="7B2E441C" w14:textId="77777777" w:rsidR="007E47C0" w:rsidRDefault="007E47C0" w:rsidP="007E47C0">
      <w:pPr>
        <w:pStyle w:val="Rubrik1"/>
      </w:pPr>
      <w:bookmarkStart w:id="8" w:name="_Toc357754843"/>
      <w:bookmarkStart w:id="9" w:name="_Toc374962608"/>
      <w:r>
        <w:lastRenderedPageBreak/>
        <w:t>Inledning</w:t>
      </w:r>
      <w:bookmarkEnd w:id="1"/>
      <w:bookmarkEnd w:id="2"/>
      <w:bookmarkEnd w:id="3"/>
      <w:bookmarkEnd w:id="4"/>
      <w:bookmarkEnd w:id="5"/>
      <w:bookmarkEnd w:id="6"/>
      <w:bookmarkEnd w:id="8"/>
      <w:bookmarkEnd w:id="9"/>
    </w:p>
    <w:p w14:paraId="38F7DCEF" w14:textId="77777777" w:rsidR="00BA236D" w:rsidRDefault="00B57BC4" w:rsidP="00B57BC4">
      <w:bookmarkStart w:id="10" w:name="_Toc198086678"/>
      <w:bookmarkStart w:id="11" w:name="_Toc224960918"/>
      <w:bookmarkStart w:id="12" w:name="_Toc357754844"/>
      <w:bookmarkStart w:id="13" w:name="_Toc163300578"/>
      <w:bookmarkStart w:id="14" w:name="_Toc163300880"/>
      <w:bookmarkStart w:id="15"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BA80D70" w:rsidR="00BA236D" w:rsidRDefault="00B57BC4" w:rsidP="00B57BC4">
      <w:r>
        <w:t xml:space="preserve">Den svenska benämningen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C115EA7" w14:textId="77777777" w:rsidR="0072515E" w:rsidRDefault="0072515E" w:rsidP="0072515E">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FA1231" w:rsidRPr="004255A2" w:rsidRDefault="00FA1231" w:rsidP="00B57BC4">
                            <w:r w:rsidRPr="004255A2">
                              <w:t>I arbetet har följande personer deltagit:</w:t>
                            </w:r>
                          </w:p>
                          <w:p w14:paraId="54AA3A24" w14:textId="77777777" w:rsidR="00FA1231" w:rsidRDefault="00FA1231" w:rsidP="00B57BC4"/>
                          <w:p w14:paraId="21855856" w14:textId="77777777" w:rsidR="00FA1231" w:rsidRDefault="00FA1231" w:rsidP="00B57BC4">
                            <w:r w:rsidRPr="004255A2">
                              <w:rPr>
                                <w:szCs w:val="20"/>
                              </w:rPr>
                              <w:t>Tjänstedomänansvarig</w:t>
                            </w:r>
                            <w:r w:rsidRPr="00FE3AAD">
                              <w:t>:</w:t>
                            </w:r>
                          </w:p>
                          <w:p w14:paraId="3CD4F97A" w14:textId="576CF4BE" w:rsidR="00FA1231" w:rsidRDefault="00FA1231" w:rsidP="00B57BC4">
                            <w:r>
                              <w:t>Staffan Winther</w:t>
                            </w:r>
                          </w:p>
                          <w:p w14:paraId="517382C7" w14:textId="77777777" w:rsidR="00FA1231" w:rsidRPr="00FE3AAD" w:rsidRDefault="00FA1231" w:rsidP="00B57BC4">
                            <w:pPr>
                              <w:rPr>
                                <w:i/>
                              </w:rPr>
                            </w:pPr>
                          </w:p>
                          <w:p w14:paraId="4CCD3515" w14:textId="77777777" w:rsidR="00FA1231" w:rsidRDefault="00FA1231" w:rsidP="00B57BC4">
                            <w:r w:rsidRPr="009B4414">
                              <w:t>Projektgrupp</w:t>
                            </w:r>
                            <w:r>
                              <w:t xml:space="preserve"> 2013-09-01 - </w:t>
                            </w:r>
                          </w:p>
                          <w:p w14:paraId="2AB42E7D" w14:textId="77777777" w:rsidR="00FA1231" w:rsidRDefault="00FA1231" w:rsidP="00B57BC4">
                            <w:r w:rsidRPr="008C3713">
                              <w:t>Torbjörn Dahlin, Mawell</w:t>
                            </w:r>
                            <w:r>
                              <w:t>. arkitekt/</w:t>
                            </w:r>
                            <w:r w:rsidRPr="002F3D27">
                              <w:t xml:space="preserve"> </w:t>
                            </w:r>
                            <w:r>
                              <w:t>informationsarkitekt</w:t>
                            </w:r>
                          </w:p>
                          <w:p w14:paraId="5D683512" w14:textId="77777777" w:rsidR="00FA1231" w:rsidRDefault="00FA1231" w:rsidP="00B57BC4">
                            <w:r w:rsidRPr="008C3713">
                              <w:t xml:space="preserve">Nadeem Hossain, Mawell, </w:t>
                            </w:r>
                            <w:r>
                              <w:t>informationsarkitekt</w:t>
                            </w:r>
                          </w:p>
                          <w:p w14:paraId="0F9B727E" w14:textId="5D1627A6" w:rsidR="00FA1231" w:rsidRPr="00861A25" w:rsidRDefault="00FA1231"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FA1231" w:rsidRPr="004255A2" w:rsidRDefault="00FA1231" w:rsidP="00B57BC4">
                      <w:r w:rsidRPr="004255A2">
                        <w:t>I arbetet har följande personer deltagit:</w:t>
                      </w:r>
                    </w:p>
                    <w:p w14:paraId="54AA3A24" w14:textId="77777777" w:rsidR="00FA1231" w:rsidRDefault="00FA1231" w:rsidP="00B57BC4"/>
                    <w:p w14:paraId="21855856" w14:textId="77777777" w:rsidR="00FA1231" w:rsidRDefault="00FA1231" w:rsidP="00B57BC4">
                      <w:r w:rsidRPr="004255A2">
                        <w:rPr>
                          <w:szCs w:val="20"/>
                        </w:rPr>
                        <w:t>Tjänstedomänansvarig</w:t>
                      </w:r>
                      <w:r w:rsidRPr="00FE3AAD">
                        <w:t>:</w:t>
                      </w:r>
                    </w:p>
                    <w:p w14:paraId="3CD4F97A" w14:textId="576CF4BE" w:rsidR="00FA1231" w:rsidRDefault="00FA1231" w:rsidP="00B57BC4">
                      <w:r>
                        <w:t>Staffan Winther</w:t>
                      </w:r>
                    </w:p>
                    <w:p w14:paraId="517382C7" w14:textId="77777777" w:rsidR="00FA1231" w:rsidRPr="00FE3AAD" w:rsidRDefault="00FA1231" w:rsidP="00B57BC4">
                      <w:pPr>
                        <w:rPr>
                          <w:i/>
                        </w:rPr>
                      </w:pPr>
                    </w:p>
                    <w:p w14:paraId="4CCD3515" w14:textId="77777777" w:rsidR="00FA1231" w:rsidRDefault="00FA1231" w:rsidP="00B57BC4">
                      <w:r w:rsidRPr="009B4414">
                        <w:t>Projektgrupp</w:t>
                      </w:r>
                      <w:r>
                        <w:t xml:space="preserve"> 2013-09-01 - </w:t>
                      </w:r>
                    </w:p>
                    <w:p w14:paraId="2AB42E7D" w14:textId="77777777" w:rsidR="00FA1231" w:rsidRDefault="00FA1231" w:rsidP="00B57BC4">
                      <w:r w:rsidRPr="008C3713">
                        <w:t>Torbjörn Dahlin, Mawell</w:t>
                      </w:r>
                      <w:r>
                        <w:t>. arkitekt/</w:t>
                      </w:r>
                      <w:r w:rsidRPr="002F3D27">
                        <w:t xml:space="preserve"> </w:t>
                      </w:r>
                      <w:r>
                        <w:t>informationsarkitekt</w:t>
                      </w:r>
                    </w:p>
                    <w:p w14:paraId="5D683512" w14:textId="77777777" w:rsidR="00FA1231" w:rsidRDefault="00FA1231" w:rsidP="00B57BC4">
                      <w:r w:rsidRPr="008C3713">
                        <w:t xml:space="preserve">Nadeem Hossain, Mawell, </w:t>
                      </w:r>
                      <w:r>
                        <w:t>informationsarkitekt</w:t>
                      </w:r>
                    </w:p>
                    <w:p w14:paraId="0F9B727E" w14:textId="5D1627A6" w:rsidR="00FA1231" w:rsidRPr="00861A25" w:rsidRDefault="00FA1231"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6" w:name="_Toc374962609"/>
      <w:r>
        <w:lastRenderedPageBreak/>
        <w:t>Versionsinformation</w:t>
      </w:r>
      <w:bookmarkEnd w:id="10"/>
      <w:bookmarkEnd w:id="11"/>
      <w:bookmarkEnd w:id="12"/>
      <w:bookmarkEnd w:id="16"/>
    </w:p>
    <w:p w14:paraId="5853DF16" w14:textId="02415C2A" w:rsidR="007E47C0" w:rsidRDefault="007E47C0" w:rsidP="007E47C0">
      <w:pPr>
        <w:pStyle w:val="Rubrik2"/>
      </w:pPr>
      <w:bookmarkStart w:id="17" w:name="_Toc357754845"/>
      <w:bookmarkStart w:id="18" w:name="_Toc374962610"/>
      <w:bookmarkStart w:id="19" w:name="_Toc163300882"/>
      <w:r>
        <w:t>Version</w:t>
      </w:r>
      <w:bookmarkEnd w:id="17"/>
      <w:r w:rsidR="007B53B4">
        <w:t xml:space="preserve"> 1.0</w:t>
      </w:r>
      <w:bookmarkEnd w:id="18"/>
      <w:r w:rsidR="00284104">
        <w:t xml:space="preserve"> RC1</w:t>
      </w:r>
    </w:p>
    <w:p w14:paraId="24A23DD0" w14:textId="77777777" w:rsidR="007E47C0" w:rsidRPr="0007501F" w:rsidRDefault="007E47C0" w:rsidP="007E47C0">
      <w:pPr>
        <w:pStyle w:val="Rubrik3"/>
      </w:pPr>
      <w:bookmarkStart w:id="20" w:name="_Toc374962611"/>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612"/>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613"/>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614"/>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615"/>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9"/>
      <w:r>
        <w:br w:type="page"/>
      </w:r>
    </w:p>
    <w:p w14:paraId="06F6A516" w14:textId="77777777" w:rsidR="007E47C0" w:rsidRPr="00D55F7B" w:rsidRDefault="007E47C0" w:rsidP="007E47C0">
      <w:pPr>
        <w:pStyle w:val="Rubrik1"/>
      </w:pPr>
      <w:bookmarkStart w:id="27" w:name="_Toc374962616"/>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617"/>
      <w:r w:rsidRPr="00D55F7B">
        <w:t>Flöden</w:t>
      </w:r>
      <w:bookmarkEnd w:id="28"/>
    </w:p>
    <w:p w14:paraId="77945353" w14:textId="1AAA09E0" w:rsidR="00877F82" w:rsidRPr="00D55F7B" w:rsidRDefault="00F7640A" w:rsidP="00877F82">
      <w:pPr>
        <w:pStyle w:val="Rubrik3"/>
      </w:pPr>
      <w:r>
        <w:t>Hämta observationer</w:t>
      </w:r>
    </w:p>
    <w:p w14:paraId="0776CAAA" w14:textId="5FC19408" w:rsidR="00F7640A" w:rsidRPr="00D55F7B" w:rsidRDefault="00F7640A" w:rsidP="00F7640A">
      <w:r w:rsidRPr="00D55F7B">
        <w:t xml:space="preserve">Nedanstående diagram visar hur </w:t>
      </w:r>
      <w:r>
        <w:t>flödet ser ut när information om observationer hämtas</w:t>
      </w:r>
      <w:r w:rsidRPr="00D55F7B">
        <w:t>.</w:t>
      </w:r>
      <w:r>
        <w:t xml:space="preserve"> Var informationen finns är inte känt i förhand.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8B2191C" w:rsidR="00D55F7B" w:rsidRPr="00D55F7B" w:rsidRDefault="00F40C89" w:rsidP="00F40C89">
      <w:pPr>
        <w:jc w:val="center"/>
        <w:rPr>
          <w:highlight w:val="yellow"/>
        </w:rPr>
      </w:pPr>
      <w:r>
        <w:object w:dxaOrig="6037" w:dyaOrig="5564" w14:anchorId="45639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278.3pt" o:ole="">
            <v:imagedata r:id="rId10" o:title=""/>
          </v:shape>
          <o:OLEObject Type="Embed" ProgID="Visio.Drawing.11" ShapeID="_x0000_i1025" DrawAspect="Content" ObjectID="_1456663341" r:id="rId11"/>
        </w:object>
      </w:r>
    </w:p>
    <w:p w14:paraId="4FDED52C" w14:textId="5D6C16F3" w:rsidR="00B87B18" w:rsidRDefault="00B87B18" w:rsidP="007837ED">
      <w:pPr>
        <w:tabs>
          <w:tab w:val="left" w:pos="567"/>
        </w:tabs>
        <w:jc w:val="center"/>
      </w:pPr>
    </w:p>
    <w:p w14:paraId="298CFAD8" w14:textId="77777777" w:rsidR="00F40C89" w:rsidRPr="00A55D30" w:rsidRDefault="00F40C89" w:rsidP="00F40C89">
      <w:pPr>
        <w:pStyle w:val="Rubrik5"/>
      </w:pPr>
      <w:bookmarkStart w:id="29" w:name="_Toc368996808"/>
      <w:r w:rsidRPr="00A55D30">
        <w:t>Roller (Aktörer) i arbetsflödet</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40C89" w:rsidRPr="00F71DFD" w14:paraId="0E93BA49" w14:textId="77777777" w:rsidTr="00FA1231">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7FF99A" w14:textId="77777777" w:rsidR="00F40C89" w:rsidRPr="00F71DFD" w:rsidRDefault="00F40C89" w:rsidP="00FA1231">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974735" w14:textId="77777777" w:rsidR="00F40C89" w:rsidRPr="00F71DFD" w:rsidRDefault="00F40C89" w:rsidP="00FA1231">
            <w:pPr>
              <w:tabs>
                <w:tab w:val="left" w:pos="567"/>
              </w:tabs>
              <w:rPr>
                <w:b/>
                <w:szCs w:val="24"/>
              </w:rPr>
            </w:pPr>
            <w:r w:rsidRPr="00F71DFD">
              <w:rPr>
                <w:b/>
                <w:szCs w:val="24"/>
              </w:rPr>
              <w:t>Beskrivning alt. referens</w:t>
            </w:r>
          </w:p>
        </w:tc>
      </w:tr>
      <w:tr w:rsidR="00F40C89" w:rsidRPr="00A55D30" w14:paraId="7B153C00" w14:textId="77777777" w:rsidTr="00FA1231">
        <w:trPr>
          <w:trHeight w:val="709"/>
        </w:trPr>
        <w:tc>
          <w:tcPr>
            <w:tcW w:w="1027" w:type="pct"/>
            <w:tcBorders>
              <w:top w:val="single" w:sz="6" w:space="0" w:color="auto"/>
            </w:tcBorders>
          </w:tcPr>
          <w:p w14:paraId="545E49ED" w14:textId="77777777" w:rsidR="00F40C89" w:rsidRPr="00640CE2" w:rsidRDefault="00F40C89" w:rsidP="00FA1231">
            <w:pPr>
              <w:spacing w:before="40" w:after="40"/>
            </w:pPr>
            <w:r w:rsidRPr="00640CE2">
              <w:t>Informations-konsument</w:t>
            </w:r>
          </w:p>
        </w:tc>
        <w:tc>
          <w:tcPr>
            <w:tcW w:w="3973" w:type="pct"/>
            <w:tcBorders>
              <w:top w:val="single" w:sz="6" w:space="0" w:color="auto"/>
            </w:tcBorders>
          </w:tcPr>
          <w:p w14:paraId="4046E6E8" w14:textId="6BDCAF08" w:rsidR="00F40C89" w:rsidRPr="00A55D30" w:rsidRDefault="00F40C89" w:rsidP="00F40C89">
            <w:pPr>
              <w:spacing w:before="40" w:after="40"/>
            </w:pPr>
            <w:r>
              <w:t xml:space="preserve">Med informationskonsument avses en person eller annat externt system som vill hämta information om observationer. </w:t>
            </w:r>
          </w:p>
        </w:tc>
      </w:tr>
    </w:tbl>
    <w:p w14:paraId="78ABD783" w14:textId="77777777" w:rsidR="00F40C89" w:rsidRPr="00A55D30" w:rsidRDefault="00F40C89" w:rsidP="00F40C89">
      <w:pPr>
        <w:tabs>
          <w:tab w:val="left" w:pos="567"/>
        </w:tabs>
        <w:rPr>
          <w:b/>
          <w:szCs w:val="24"/>
        </w:rPr>
      </w:pPr>
    </w:p>
    <w:p w14:paraId="7377C52E" w14:textId="77777777" w:rsidR="00F40C89" w:rsidRPr="00A55D30" w:rsidRDefault="00F40C89" w:rsidP="00F40C89">
      <w:pPr>
        <w:pStyle w:val="Rubrik5"/>
      </w:pPr>
      <w:bookmarkStart w:id="30" w:name="_Toc368996809"/>
      <w:r w:rsidRPr="00A55D30">
        <w:lastRenderedPageBreak/>
        <w:t>Arbetssteg</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F40C89" w:rsidRPr="00F71DFD" w14:paraId="21FFE40A" w14:textId="77777777" w:rsidTr="00FA1231">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47B02" w14:textId="77777777" w:rsidR="00F40C89" w:rsidRPr="00F71DFD" w:rsidRDefault="00F40C89" w:rsidP="00FA1231">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7FDAF5" w14:textId="77777777" w:rsidR="00F40C89" w:rsidRPr="00F71DFD" w:rsidRDefault="00F40C89" w:rsidP="00FA1231">
            <w:pPr>
              <w:tabs>
                <w:tab w:val="left" w:pos="567"/>
              </w:tabs>
              <w:rPr>
                <w:b/>
                <w:szCs w:val="24"/>
              </w:rPr>
            </w:pPr>
            <w:r w:rsidRPr="00F71DFD">
              <w:rPr>
                <w:b/>
                <w:szCs w:val="24"/>
              </w:rPr>
              <w:t>Beskrivning alt. referens</w:t>
            </w:r>
          </w:p>
        </w:tc>
      </w:tr>
      <w:tr w:rsidR="00F40C89" w:rsidRPr="00A55D30" w14:paraId="1A086794" w14:textId="77777777" w:rsidTr="00FA1231">
        <w:trPr>
          <w:trHeight w:val="709"/>
        </w:trPr>
        <w:tc>
          <w:tcPr>
            <w:tcW w:w="1311" w:type="pct"/>
          </w:tcPr>
          <w:p w14:paraId="70DC10FF" w14:textId="39411220" w:rsidR="00F40C89" w:rsidRPr="00A55D30" w:rsidRDefault="00F40C89" w:rsidP="00F40C89">
            <w:pPr>
              <w:spacing w:before="40" w:after="40"/>
            </w:pPr>
            <w:r w:rsidRPr="002B65A2">
              <w:t xml:space="preserve">Sök info om </w:t>
            </w:r>
            <w:r>
              <w:t>observationer för en viss patient/invånare</w:t>
            </w:r>
          </w:p>
        </w:tc>
        <w:tc>
          <w:tcPr>
            <w:tcW w:w="3689" w:type="pct"/>
          </w:tcPr>
          <w:p w14:paraId="4584FDC6" w14:textId="784A7DB9" w:rsidR="00F40C89" w:rsidRPr="00A55D30" w:rsidRDefault="00F40C89" w:rsidP="00F40C89">
            <w:pPr>
              <w:spacing w:before="40" w:after="40"/>
            </w:pPr>
            <w:r>
              <w:t xml:space="preserve">Informationskonsumenten söker efter information om observationer kring en viss patient/invånare i syfte för uppföljning, kvalitetssäkring eller vård och behandling.  </w:t>
            </w:r>
          </w:p>
        </w:tc>
      </w:tr>
      <w:tr w:rsidR="00F40C89" w:rsidRPr="00A55D30" w14:paraId="3AA239FC" w14:textId="77777777" w:rsidTr="00FA1231">
        <w:trPr>
          <w:trHeight w:val="709"/>
        </w:trPr>
        <w:tc>
          <w:tcPr>
            <w:tcW w:w="1311" w:type="pct"/>
          </w:tcPr>
          <w:p w14:paraId="4F7A59A7" w14:textId="401BE6A4" w:rsidR="00F40C89" w:rsidRPr="00A55D30" w:rsidRDefault="00F40C89" w:rsidP="00F40C89">
            <w:pPr>
              <w:spacing w:before="40" w:after="40"/>
            </w:pPr>
            <w:r w:rsidRPr="00A55D30">
              <w:t xml:space="preserve">Tar emot </w:t>
            </w:r>
            <w:r>
              <w:t>observation</w:t>
            </w:r>
            <w:r w:rsidRPr="00A55D30">
              <w:t>(er)</w:t>
            </w:r>
          </w:p>
        </w:tc>
        <w:tc>
          <w:tcPr>
            <w:tcW w:w="3689" w:type="pct"/>
          </w:tcPr>
          <w:p w14:paraId="23CE410C" w14:textId="77777777" w:rsidR="00F40C89" w:rsidRPr="00A55D30" w:rsidRDefault="00F40C89" w:rsidP="00FA1231">
            <w:pPr>
              <w:spacing w:before="40" w:after="40"/>
            </w:pPr>
            <w:r>
              <w:t xml:space="preserve">Informationskonsumenten </w:t>
            </w:r>
            <w:r w:rsidRPr="00A55D30">
              <w:t xml:space="preserve">tar </w:t>
            </w:r>
            <w:r>
              <w:t>emot den begärda informationen</w:t>
            </w:r>
            <w:r w:rsidRPr="00A55D30">
              <w:t>.</w:t>
            </w:r>
          </w:p>
        </w:tc>
      </w:tr>
    </w:tbl>
    <w:p w14:paraId="7C973D1A" w14:textId="77777777" w:rsidR="00F40C89" w:rsidRPr="00A55D30" w:rsidRDefault="00F40C89" w:rsidP="00F40C89"/>
    <w:p w14:paraId="5110165D" w14:textId="77777777" w:rsidR="00F40C89" w:rsidRPr="00A55D30" w:rsidRDefault="00F40C89" w:rsidP="00F40C89">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40C89" w:rsidRPr="00F71DFD" w14:paraId="02024DAA" w14:textId="77777777" w:rsidTr="00FA1231">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36DACE" w14:textId="77777777" w:rsidR="00F40C89" w:rsidRPr="00F71DFD" w:rsidRDefault="00F40C89" w:rsidP="00FA1231">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74F5B0" w14:textId="77777777" w:rsidR="00F40C89" w:rsidRPr="00F71DFD" w:rsidRDefault="00F40C89" w:rsidP="00FA1231">
            <w:pPr>
              <w:tabs>
                <w:tab w:val="left" w:pos="567"/>
              </w:tabs>
              <w:rPr>
                <w:b/>
                <w:szCs w:val="24"/>
              </w:rPr>
            </w:pPr>
            <w:r w:rsidRPr="00F71DFD">
              <w:rPr>
                <w:b/>
                <w:szCs w:val="24"/>
              </w:rPr>
              <w:t>Beskrivning alt. referens</w:t>
            </w:r>
          </w:p>
        </w:tc>
      </w:tr>
      <w:tr w:rsidR="00F40C89" w:rsidRPr="00412989" w14:paraId="2347E397" w14:textId="77777777" w:rsidTr="00FA1231">
        <w:trPr>
          <w:trHeight w:val="709"/>
        </w:trPr>
        <w:tc>
          <w:tcPr>
            <w:tcW w:w="1164" w:type="pct"/>
          </w:tcPr>
          <w:p w14:paraId="2D6A1560" w14:textId="77777777" w:rsidR="00F40C89" w:rsidRPr="00412989" w:rsidRDefault="00F40C89" w:rsidP="00FA1231">
            <w:pPr>
              <w:spacing w:before="40" w:after="40"/>
            </w:pPr>
            <w:r w:rsidRPr="00412989">
              <w:t>Sökkriterier</w:t>
            </w:r>
          </w:p>
        </w:tc>
        <w:tc>
          <w:tcPr>
            <w:tcW w:w="3836" w:type="pct"/>
          </w:tcPr>
          <w:p w14:paraId="59C2DA91" w14:textId="77777777" w:rsidR="00F40C89" w:rsidRPr="00412989" w:rsidRDefault="00F40C89" w:rsidP="00FA1231">
            <w:pPr>
              <w:spacing w:before="40" w:after="40"/>
            </w:pPr>
            <w:r w:rsidRPr="00412989">
              <w:t>Önskade kriterier för efterfrågad information</w:t>
            </w:r>
            <w:r>
              <w:t>.</w:t>
            </w:r>
          </w:p>
        </w:tc>
      </w:tr>
      <w:tr w:rsidR="00F40C89" w:rsidRPr="00412989" w14:paraId="6820CAD9" w14:textId="77777777" w:rsidTr="00FA1231">
        <w:trPr>
          <w:trHeight w:val="709"/>
        </w:trPr>
        <w:tc>
          <w:tcPr>
            <w:tcW w:w="1164" w:type="pct"/>
          </w:tcPr>
          <w:p w14:paraId="17F2D573" w14:textId="77777777" w:rsidR="00F40C89" w:rsidRPr="00412989" w:rsidRDefault="00F40C89" w:rsidP="00FA1231">
            <w:pPr>
              <w:spacing w:before="40" w:after="40"/>
            </w:pPr>
            <w:r>
              <w:t>Begäran</w:t>
            </w:r>
          </w:p>
        </w:tc>
        <w:tc>
          <w:tcPr>
            <w:tcW w:w="3836" w:type="pct"/>
          </w:tcPr>
          <w:p w14:paraId="59F35C17" w14:textId="48106044" w:rsidR="00F40C89" w:rsidRPr="00412989" w:rsidRDefault="00F40C89" w:rsidP="00F40C89">
            <w:pPr>
              <w:spacing w:before="40" w:after="40"/>
            </w:pPr>
            <w:r>
              <w:t>En begäran som skickas ut baserat på tidigare sökkriterier på efterfrågad observationsdata.</w:t>
            </w:r>
          </w:p>
        </w:tc>
      </w:tr>
      <w:tr w:rsidR="00F40C89" w:rsidRPr="00A51E7F" w14:paraId="4D27E711" w14:textId="77777777" w:rsidTr="00FA1231">
        <w:trPr>
          <w:trHeight w:val="709"/>
        </w:trPr>
        <w:tc>
          <w:tcPr>
            <w:tcW w:w="1164" w:type="pct"/>
          </w:tcPr>
          <w:p w14:paraId="4D12E7A2" w14:textId="77777777" w:rsidR="00F40C89" w:rsidRPr="00412989" w:rsidRDefault="00F40C89" w:rsidP="00FA1231">
            <w:pPr>
              <w:spacing w:before="40" w:after="40"/>
            </w:pPr>
            <w:r>
              <w:t>Svar</w:t>
            </w:r>
          </w:p>
        </w:tc>
        <w:tc>
          <w:tcPr>
            <w:tcW w:w="3836" w:type="pct"/>
          </w:tcPr>
          <w:p w14:paraId="694D14E8" w14:textId="7825AB1C" w:rsidR="00F40C89" w:rsidRPr="00412989" w:rsidRDefault="00F40C89" w:rsidP="00FA1231">
            <w:pPr>
              <w:spacing w:before="40" w:after="40"/>
            </w:pPr>
            <w:r>
              <w:t xml:space="preserve">Svar på begäran med observationsdata.  </w:t>
            </w:r>
          </w:p>
        </w:tc>
      </w:tr>
      <w:tr w:rsidR="00F40C89" w:rsidRPr="00A51E7F" w14:paraId="2DD68B97" w14:textId="77777777" w:rsidTr="00FA1231">
        <w:trPr>
          <w:trHeight w:val="709"/>
        </w:trPr>
        <w:tc>
          <w:tcPr>
            <w:tcW w:w="1164" w:type="pct"/>
            <w:tcBorders>
              <w:top w:val="single" w:sz="6" w:space="0" w:color="auto"/>
            </w:tcBorders>
          </w:tcPr>
          <w:p w14:paraId="0ED84867" w14:textId="0B407016" w:rsidR="00F40C89" w:rsidRPr="00A55D30" w:rsidRDefault="00F40C89" w:rsidP="00FA1231">
            <w:pPr>
              <w:spacing w:before="40" w:after="40"/>
            </w:pPr>
            <w:r>
              <w:t>Observationer</w:t>
            </w:r>
          </w:p>
        </w:tc>
        <w:tc>
          <w:tcPr>
            <w:tcW w:w="3836" w:type="pct"/>
            <w:tcBorders>
              <w:top w:val="single" w:sz="6" w:space="0" w:color="auto"/>
            </w:tcBorders>
          </w:tcPr>
          <w:p w14:paraId="1A5E4700" w14:textId="39903C16" w:rsidR="00F40C89" w:rsidRPr="00A55D30" w:rsidRDefault="00F40C89" w:rsidP="00FA1231">
            <w:pPr>
              <w:spacing w:before="40" w:after="40"/>
            </w:pPr>
            <w:r>
              <w:t xml:space="preserve">Observationsdata som tas emot av informationskonsumenten. </w:t>
            </w:r>
          </w:p>
        </w:tc>
      </w:tr>
    </w:tbl>
    <w:p w14:paraId="1AB5E95D" w14:textId="77777777" w:rsidR="00F40C89" w:rsidRPr="00A51E7F" w:rsidRDefault="00F40C89" w:rsidP="00F40C89">
      <w:pPr>
        <w:rPr>
          <w:highlight w:val="yellow"/>
        </w:rPr>
      </w:pPr>
    </w:p>
    <w:p w14:paraId="4FC64F87" w14:textId="77777777" w:rsidR="00F40C89" w:rsidRPr="00211EF1" w:rsidRDefault="00F40C89" w:rsidP="00F40C89">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40C89" w:rsidRPr="00F71DFD" w14:paraId="40A46094" w14:textId="77777777" w:rsidTr="00FA1231">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E5D779" w14:textId="77777777" w:rsidR="00F40C89" w:rsidRPr="00F71DFD" w:rsidRDefault="00F40C89" w:rsidP="00FA1231">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87DFDF" w14:textId="77777777" w:rsidR="00F40C89" w:rsidRPr="00F71DFD" w:rsidRDefault="00F40C89" w:rsidP="00FA1231">
            <w:pPr>
              <w:tabs>
                <w:tab w:val="left" w:pos="567"/>
              </w:tabs>
              <w:rPr>
                <w:b/>
                <w:szCs w:val="24"/>
              </w:rPr>
            </w:pPr>
            <w:r w:rsidRPr="00F71DFD">
              <w:rPr>
                <w:b/>
                <w:szCs w:val="24"/>
              </w:rPr>
              <w:t>Beskrivning alt. referens</w:t>
            </w:r>
          </w:p>
        </w:tc>
      </w:tr>
      <w:tr w:rsidR="00F40C89" w:rsidRPr="00211EF1" w14:paraId="229255D9" w14:textId="77777777" w:rsidTr="00FA1231">
        <w:trPr>
          <w:trHeight w:val="709"/>
        </w:trPr>
        <w:tc>
          <w:tcPr>
            <w:tcW w:w="1354" w:type="pct"/>
            <w:tcBorders>
              <w:top w:val="single" w:sz="6" w:space="0" w:color="auto"/>
              <w:bottom w:val="single" w:sz="6" w:space="0" w:color="auto"/>
            </w:tcBorders>
          </w:tcPr>
          <w:p w14:paraId="7D19DD30" w14:textId="77777777" w:rsidR="00F40C89" w:rsidRPr="00211EF1" w:rsidRDefault="00F40C89" w:rsidP="00FA1231">
            <w:pPr>
              <w:spacing w:before="40" w:after="40"/>
            </w:pPr>
            <w:r>
              <w:t>Tjänstekonsument</w:t>
            </w:r>
          </w:p>
        </w:tc>
        <w:tc>
          <w:tcPr>
            <w:tcW w:w="3646" w:type="pct"/>
            <w:tcBorders>
              <w:top w:val="single" w:sz="6" w:space="0" w:color="auto"/>
              <w:bottom w:val="single" w:sz="6" w:space="0" w:color="auto"/>
            </w:tcBorders>
          </w:tcPr>
          <w:p w14:paraId="644768F4" w14:textId="2C039584" w:rsidR="00F40C89" w:rsidRPr="00211EF1" w:rsidRDefault="00F40C89" w:rsidP="00AA4FAF">
            <w:pPr>
              <w:spacing w:before="40" w:after="40"/>
            </w:pPr>
            <w:r>
              <w:t xml:space="preserve">Verksamhetssystem i rollen som tjänstekonsument som interagerar med information från andra källor. I detta fall för att hämta information i form av </w:t>
            </w:r>
            <w:r w:rsidR="00AA4FAF">
              <w:t>observationer</w:t>
            </w:r>
            <w:r>
              <w:t>.</w:t>
            </w:r>
          </w:p>
        </w:tc>
      </w:tr>
      <w:tr w:rsidR="00F40C89" w:rsidRPr="00211EF1" w14:paraId="2E8D2FB6" w14:textId="77777777" w:rsidTr="00FA1231">
        <w:trPr>
          <w:trHeight w:val="709"/>
        </w:trPr>
        <w:tc>
          <w:tcPr>
            <w:tcW w:w="1354" w:type="pct"/>
            <w:tcBorders>
              <w:top w:val="single" w:sz="6" w:space="0" w:color="auto"/>
              <w:bottom w:val="single" w:sz="6" w:space="0" w:color="auto"/>
            </w:tcBorders>
          </w:tcPr>
          <w:p w14:paraId="62F42D50" w14:textId="77777777" w:rsidR="00F40C89" w:rsidRPr="00211EF1" w:rsidRDefault="00F40C89" w:rsidP="00FA1231">
            <w:pPr>
              <w:spacing w:before="40" w:after="40"/>
            </w:pPr>
            <w:r>
              <w:t>Tjänsteplattformen</w:t>
            </w:r>
          </w:p>
        </w:tc>
        <w:tc>
          <w:tcPr>
            <w:tcW w:w="3646" w:type="pct"/>
            <w:tcBorders>
              <w:top w:val="single" w:sz="6" w:space="0" w:color="auto"/>
              <w:bottom w:val="single" w:sz="6" w:space="0" w:color="auto"/>
            </w:tcBorders>
          </w:tcPr>
          <w:p w14:paraId="4C7B3AD7" w14:textId="77777777" w:rsidR="00F40C89" w:rsidRPr="008A6814" w:rsidRDefault="00F40C89" w:rsidP="00FA1231">
            <w:pPr>
              <w:spacing w:before="40" w:after="40"/>
            </w:pPr>
            <w:r>
              <w:t>Ett nav mellan olika system och tjänster. Tjänsteplattformen dirigerar meddelanden vidare till rätt tjänst/system med hjälp av tjänsteadresseringskatalogen.</w:t>
            </w:r>
          </w:p>
        </w:tc>
      </w:tr>
      <w:tr w:rsidR="00F40C89" w:rsidRPr="00211EF1" w14:paraId="01472F51" w14:textId="77777777" w:rsidTr="00FA1231">
        <w:trPr>
          <w:trHeight w:val="709"/>
        </w:trPr>
        <w:tc>
          <w:tcPr>
            <w:tcW w:w="1354" w:type="pct"/>
            <w:tcBorders>
              <w:top w:val="single" w:sz="6" w:space="0" w:color="auto"/>
            </w:tcBorders>
          </w:tcPr>
          <w:p w14:paraId="796C1847" w14:textId="77777777" w:rsidR="00F40C89" w:rsidRPr="00211EF1" w:rsidRDefault="00F40C89" w:rsidP="00FA1231">
            <w:pPr>
              <w:spacing w:before="40" w:after="40"/>
            </w:pPr>
            <w:r>
              <w:t>Tjänsteproducent</w:t>
            </w:r>
          </w:p>
        </w:tc>
        <w:tc>
          <w:tcPr>
            <w:tcW w:w="3646" w:type="pct"/>
            <w:tcBorders>
              <w:top w:val="single" w:sz="6" w:space="0" w:color="auto"/>
            </w:tcBorders>
          </w:tcPr>
          <w:p w14:paraId="42EC60B7" w14:textId="77777777" w:rsidR="00F40C89" w:rsidRDefault="00F40C89" w:rsidP="00FA1231">
            <w:pPr>
              <w:spacing w:before="40" w:after="40"/>
            </w:pPr>
            <w:r>
              <w:t xml:space="preserve">Tjänsteproducenter uppvisar ett tekniskt gränssnitt för tjänstekonsumenter. I detta fall genom frågemeddelanden som begär information. </w:t>
            </w:r>
          </w:p>
        </w:tc>
      </w:tr>
    </w:tbl>
    <w:p w14:paraId="22EED9F2" w14:textId="77777777" w:rsidR="00F40C89" w:rsidRDefault="00F40C89" w:rsidP="00F40C89">
      <w:pPr>
        <w:spacing w:line="240" w:lineRule="auto"/>
        <w:rPr>
          <w:rFonts w:eastAsia="Times New Roman"/>
          <w:bCs/>
          <w:iCs/>
          <w:sz w:val="24"/>
        </w:rPr>
      </w:pPr>
      <w:r>
        <w:br w:type="page"/>
      </w:r>
    </w:p>
    <w:p w14:paraId="2951288A" w14:textId="77777777" w:rsidR="00F40C89" w:rsidRDefault="00F40C89" w:rsidP="007837ED">
      <w:pPr>
        <w:tabs>
          <w:tab w:val="left" w:pos="567"/>
        </w:tabs>
        <w:jc w:val="center"/>
      </w:pPr>
    </w:p>
    <w:p w14:paraId="32A4D12D" w14:textId="77777777" w:rsidR="00D55F7B" w:rsidRPr="00A51E7F" w:rsidRDefault="00D55F7B" w:rsidP="00B87B18">
      <w:pPr>
        <w:tabs>
          <w:tab w:val="left" w:pos="567"/>
        </w:tabs>
        <w:rPr>
          <w:highlight w:val="yellow"/>
        </w:rPr>
      </w:pPr>
    </w:p>
    <w:p w14:paraId="5239F9B0" w14:textId="77777777" w:rsidR="00B406F2" w:rsidRPr="008A6814" w:rsidRDefault="00B406F2" w:rsidP="00B406F2">
      <w:pPr>
        <w:pStyle w:val="Rubrik4"/>
      </w:pPr>
      <w:r w:rsidRPr="008A6814">
        <w:t>Sekvensdiagram</w:t>
      </w:r>
    </w:p>
    <w:p w14:paraId="0D4D9133" w14:textId="77777777" w:rsidR="00FA1231" w:rsidRPr="00040252" w:rsidRDefault="00FA1231" w:rsidP="00FA1231">
      <w:r>
        <w:t xml:space="preserve">Siffrorna i diagrammet nedan kopplar ihop begäran-svar för respektive meddelande. </w:t>
      </w:r>
    </w:p>
    <w:p w14:paraId="71367790" w14:textId="54175886" w:rsidR="00CA59EB" w:rsidRPr="00CA59EB" w:rsidRDefault="00FA1231" w:rsidP="00CA59EB">
      <w:pPr>
        <w:rPr>
          <w:highlight w:val="yellow"/>
        </w:rPr>
      </w:pPr>
      <w:r>
        <w:object w:dxaOrig="11598" w:dyaOrig="10253" w14:anchorId="0D8D3C79">
          <v:shape id="_x0000_i1026" type="#_x0000_t75" style="width:433.15pt;height:382.85pt" o:ole="">
            <v:imagedata r:id="rId12" o:title=""/>
          </v:shape>
          <o:OLEObject Type="Embed" ProgID="Visio.Drawing.11" ShapeID="_x0000_i1026" DrawAspect="Content" ObjectID="_1456663342" r:id="rId13"/>
        </w:object>
      </w:r>
    </w:p>
    <w:p w14:paraId="1E828FB1" w14:textId="77777777" w:rsidR="00FA1231" w:rsidRPr="008A6814" w:rsidRDefault="00FA1231" w:rsidP="00FA1231">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FA1231" w:rsidRPr="00F71DFD" w14:paraId="515E809E" w14:textId="77777777" w:rsidTr="00FA1231">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CF467B" w14:textId="77777777" w:rsidR="00FA1231" w:rsidRPr="00F71DFD" w:rsidRDefault="00FA1231" w:rsidP="00FA1231">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CF939B" w14:textId="77777777" w:rsidR="00FA1231" w:rsidRPr="00F71DFD" w:rsidRDefault="00FA1231" w:rsidP="00FA1231">
            <w:pPr>
              <w:spacing w:before="40" w:after="40"/>
              <w:rPr>
                <w:b/>
              </w:rPr>
            </w:pPr>
            <w:r w:rsidRPr="00F71DFD">
              <w:rPr>
                <w:b/>
              </w:rPr>
              <w:t>Beskrivning</w:t>
            </w:r>
          </w:p>
        </w:tc>
      </w:tr>
      <w:tr w:rsidR="00FA1231" w:rsidRPr="008A6814" w14:paraId="76503224" w14:textId="77777777" w:rsidTr="00FA1231">
        <w:tc>
          <w:tcPr>
            <w:tcW w:w="1951" w:type="dxa"/>
            <w:tcBorders>
              <w:top w:val="single" w:sz="6" w:space="0" w:color="auto"/>
            </w:tcBorders>
          </w:tcPr>
          <w:p w14:paraId="31790909" w14:textId="77777777" w:rsidR="00FA1231" w:rsidRPr="008A6814" w:rsidRDefault="00FA1231" w:rsidP="00FA1231">
            <w:pPr>
              <w:spacing w:before="40" w:after="40"/>
            </w:pPr>
            <w:r>
              <w:t>Tjänstekonsument</w:t>
            </w:r>
          </w:p>
        </w:tc>
        <w:tc>
          <w:tcPr>
            <w:tcW w:w="6863" w:type="dxa"/>
            <w:tcBorders>
              <w:top w:val="single" w:sz="6" w:space="0" w:color="auto"/>
            </w:tcBorders>
          </w:tcPr>
          <w:p w14:paraId="0B5C7DBB" w14:textId="5374BA87" w:rsidR="00FA1231" w:rsidRPr="008A6814" w:rsidRDefault="00FA1231" w:rsidP="00FA1231">
            <w:pPr>
              <w:spacing w:before="40" w:after="40"/>
            </w:pPr>
            <w:r>
              <w:t xml:space="preserve">Verksamhetssystem i rollen som tjänstekonsument som interagerar med information från andra källor. I detta fall för att hämta information i form av observationer. </w:t>
            </w:r>
          </w:p>
        </w:tc>
      </w:tr>
      <w:tr w:rsidR="00FA1231" w:rsidRPr="008A6814" w14:paraId="3DC4BA4F" w14:textId="77777777" w:rsidTr="00FA1231">
        <w:tc>
          <w:tcPr>
            <w:tcW w:w="1951" w:type="dxa"/>
          </w:tcPr>
          <w:p w14:paraId="7DA08CA8" w14:textId="77777777" w:rsidR="00FA1231" w:rsidRPr="008A6814" w:rsidRDefault="00FA1231" w:rsidP="00FA1231">
            <w:pPr>
              <w:spacing w:before="40" w:after="40"/>
            </w:pPr>
            <w:r>
              <w:t>Tjänsteplattformen</w:t>
            </w:r>
          </w:p>
        </w:tc>
        <w:tc>
          <w:tcPr>
            <w:tcW w:w="6863" w:type="dxa"/>
          </w:tcPr>
          <w:p w14:paraId="1340F35C" w14:textId="77777777" w:rsidR="00FA1231" w:rsidRPr="008A6814" w:rsidRDefault="00FA1231" w:rsidP="00FA1231">
            <w:pPr>
              <w:spacing w:before="40" w:after="40"/>
            </w:pPr>
            <w:r>
              <w:t xml:space="preserve">Ett nav mellan olika system och tjänster. Tjänsteplattformen dirigerar meddelanden vidare till rätt tjänst/system med hjälp av tjänsteadresseringskatalogen. </w:t>
            </w:r>
          </w:p>
        </w:tc>
      </w:tr>
      <w:tr w:rsidR="00FA1231" w:rsidRPr="008A6814" w14:paraId="5C7AA523" w14:textId="77777777" w:rsidTr="00FA1231">
        <w:tc>
          <w:tcPr>
            <w:tcW w:w="1951" w:type="dxa"/>
          </w:tcPr>
          <w:p w14:paraId="3F2C30C8" w14:textId="77777777" w:rsidR="00FA1231" w:rsidRPr="008A6814" w:rsidRDefault="00FA1231" w:rsidP="00FA1231">
            <w:pPr>
              <w:spacing w:before="40" w:after="40"/>
            </w:pPr>
            <w:r>
              <w:t>Aggregerande tjänst</w:t>
            </w:r>
          </w:p>
        </w:tc>
        <w:tc>
          <w:tcPr>
            <w:tcW w:w="6863" w:type="dxa"/>
          </w:tcPr>
          <w:p w14:paraId="1D583875" w14:textId="4EB3A0D3" w:rsidR="00FA1231" w:rsidRPr="008A6814" w:rsidRDefault="00FA1231" w:rsidP="00FA1231">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r w:rsidR="002A501B">
              <w:t>Se R2, AB-2.1.</w:t>
            </w:r>
          </w:p>
        </w:tc>
      </w:tr>
      <w:tr w:rsidR="00FA1231" w:rsidRPr="00A51E7F" w14:paraId="1752F5F0" w14:textId="77777777" w:rsidTr="00FA1231">
        <w:tc>
          <w:tcPr>
            <w:tcW w:w="1951" w:type="dxa"/>
          </w:tcPr>
          <w:p w14:paraId="681E183D" w14:textId="77777777" w:rsidR="00FA1231" w:rsidRPr="008A6814" w:rsidRDefault="00FA1231" w:rsidP="00FA1231">
            <w:pPr>
              <w:spacing w:before="40" w:after="40"/>
            </w:pPr>
            <w:r>
              <w:lastRenderedPageBreak/>
              <w:t>Engagemangsindex</w:t>
            </w:r>
          </w:p>
        </w:tc>
        <w:tc>
          <w:tcPr>
            <w:tcW w:w="6863" w:type="dxa"/>
          </w:tcPr>
          <w:p w14:paraId="6594C4E8" w14:textId="77777777" w:rsidR="00FA1231" w:rsidRPr="008A6814" w:rsidRDefault="00FA1231" w:rsidP="00FA1231">
            <w:pPr>
              <w:spacing w:before="40" w:after="40"/>
            </w:pPr>
            <w:r>
              <w:t xml:space="preserve">En tjänst där det finns uppdaterade nationella index över vilka informationsägare som har information kring en viss invånare/patient. </w:t>
            </w:r>
          </w:p>
        </w:tc>
      </w:tr>
      <w:tr w:rsidR="00FA1231" w:rsidRPr="00A51E7F" w14:paraId="4AFE4F21" w14:textId="77777777" w:rsidTr="00FA1231">
        <w:tc>
          <w:tcPr>
            <w:tcW w:w="1951" w:type="dxa"/>
          </w:tcPr>
          <w:p w14:paraId="64B1C31D" w14:textId="77777777" w:rsidR="00FA1231" w:rsidRPr="008A6814" w:rsidRDefault="00FA1231" w:rsidP="00FA1231">
            <w:pPr>
              <w:spacing w:before="40" w:after="40"/>
            </w:pPr>
            <w:r>
              <w:t>Tjänsteproducent</w:t>
            </w:r>
          </w:p>
        </w:tc>
        <w:tc>
          <w:tcPr>
            <w:tcW w:w="6863" w:type="dxa"/>
          </w:tcPr>
          <w:p w14:paraId="129721F4" w14:textId="77777777" w:rsidR="00FA1231" w:rsidRDefault="00FA1231" w:rsidP="00FA1231">
            <w:pPr>
              <w:spacing w:before="40" w:after="40"/>
            </w:pPr>
            <w:r>
              <w:t xml:space="preserve">Tjänsteproducenter uppvisar ett tekniskt gränssnitt för tjänstekonsumenter så att dessa genom frågemeddelanden kan begära/uppdatera/skicka information. </w:t>
            </w:r>
          </w:p>
        </w:tc>
      </w:tr>
    </w:tbl>
    <w:p w14:paraId="192E7564" w14:textId="77777777" w:rsidR="00FA1231" w:rsidRPr="00A51E7F" w:rsidRDefault="00FA1231" w:rsidP="00FA1231">
      <w:pPr>
        <w:rPr>
          <w:highlight w:val="yellow"/>
        </w:rPr>
      </w:pPr>
    </w:p>
    <w:p w14:paraId="265A2CFC" w14:textId="77777777" w:rsidR="00FA1231" w:rsidRPr="00445AF5" w:rsidRDefault="00FA1231" w:rsidP="00FA1231">
      <w:pPr>
        <w:pStyle w:val="Rubrik5"/>
      </w:pPr>
      <w:r w:rsidRPr="00445AF5">
        <w:t>Steg</w:t>
      </w:r>
    </w:p>
    <w:tbl>
      <w:tblPr>
        <w:tblStyle w:val="Tabellrutnt"/>
        <w:tblW w:w="0" w:type="auto"/>
        <w:tblLook w:val="04A0" w:firstRow="1" w:lastRow="0" w:firstColumn="1" w:lastColumn="0" w:noHBand="0" w:noVBand="1"/>
      </w:tblPr>
      <w:tblGrid>
        <w:gridCol w:w="2943"/>
        <w:gridCol w:w="5947"/>
      </w:tblGrid>
      <w:tr w:rsidR="00FA1231" w:rsidRPr="00F71DFD" w14:paraId="45A7256F" w14:textId="77777777" w:rsidTr="00FA1231">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7C871A" w14:textId="77777777" w:rsidR="00FA1231" w:rsidRPr="00F71DFD" w:rsidRDefault="00FA1231" w:rsidP="00FA1231">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57DC32" w14:textId="77777777" w:rsidR="00FA1231" w:rsidRPr="00F71DFD" w:rsidRDefault="00FA1231" w:rsidP="00FA1231">
            <w:pPr>
              <w:spacing w:before="40" w:after="40"/>
              <w:rPr>
                <w:b/>
              </w:rPr>
            </w:pPr>
            <w:r w:rsidRPr="00F71DFD">
              <w:rPr>
                <w:b/>
              </w:rPr>
              <w:t>Beskrivning</w:t>
            </w:r>
          </w:p>
        </w:tc>
      </w:tr>
      <w:tr w:rsidR="00FA1231" w:rsidRPr="00445AF5" w14:paraId="38ED6C10" w14:textId="77777777" w:rsidTr="00FA1231">
        <w:tc>
          <w:tcPr>
            <w:tcW w:w="2943" w:type="dxa"/>
            <w:tcBorders>
              <w:top w:val="single" w:sz="6" w:space="0" w:color="auto"/>
            </w:tcBorders>
          </w:tcPr>
          <w:p w14:paraId="3853E0CD" w14:textId="2D7FF7EB" w:rsidR="00FA1231" w:rsidRDefault="00FA1231" w:rsidP="00FA1231">
            <w:pPr>
              <w:spacing w:before="40" w:after="40"/>
            </w:pPr>
            <w:r>
              <w:t>1. GetObservation(Request)</w:t>
            </w:r>
          </w:p>
        </w:tc>
        <w:tc>
          <w:tcPr>
            <w:tcW w:w="5947" w:type="dxa"/>
            <w:tcBorders>
              <w:top w:val="single" w:sz="6" w:space="0" w:color="auto"/>
            </w:tcBorders>
          </w:tcPr>
          <w:p w14:paraId="04E3F9A9" w14:textId="17B47E83" w:rsidR="00FA1231" w:rsidRPr="00A55D30" w:rsidRDefault="00FA1231" w:rsidP="00FA1231">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FA1231" w:rsidRPr="00445AF5" w14:paraId="507DC42C" w14:textId="77777777" w:rsidTr="00FA1231">
        <w:tc>
          <w:tcPr>
            <w:tcW w:w="2943" w:type="dxa"/>
            <w:tcBorders>
              <w:top w:val="single" w:sz="6" w:space="0" w:color="auto"/>
            </w:tcBorders>
          </w:tcPr>
          <w:p w14:paraId="075766FA" w14:textId="21CA511E" w:rsidR="00FA1231" w:rsidRDefault="00FA1231" w:rsidP="00FA1231">
            <w:pPr>
              <w:spacing w:before="40" w:after="40"/>
            </w:pPr>
            <w:r>
              <w:t>2. GetObservation(Request)</w:t>
            </w:r>
          </w:p>
        </w:tc>
        <w:tc>
          <w:tcPr>
            <w:tcW w:w="5947" w:type="dxa"/>
            <w:tcBorders>
              <w:top w:val="single" w:sz="6" w:space="0" w:color="auto"/>
            </w:tcBorders>
          </w:tcPr>
          <w:p w14:paraId="3F162B09" w14:textId="77777777" w:rsidR="00FA1231" w:rsidRDefault="00FA1231" w:rsidP="00FA1231">
            <w:pPr>
              <w:spacing w:before="40" w:after="40"/>
            </w:pPr>
            <w:r>
              <w:t xml:space="preserve">Tjänsteplattformen slussar vidare till rätt teknisk adress enligt Logical Address med hjälp av tjänsteadresseringskatalogen. </w:t>
            </w:r>
          </w:p>
        </w:tc>
      </w:tr>
      <w:tr w:rsidR="00FA1231" w:rsidRPr="00445AF5" w14:paraId="4C69F06F" w14:textId="77777777" w:rsidTr="00FA1231">
        <w:tc>
          <w:tcPr>
            <w:tcW w:w="2943" w:type="dxa"/>
            <w:tcBorders>
              <w:top w:val="single" w:sz="6" w:space="0" w:color="auto"/>
            </w:tcBorders>
          </w:tcPr>
          <w:p w14:paraId="03DBA5E7" w14:textId="77777777" w:rsidR="00FA1231" w:rsidRDefault="00FA1231" w:rsidP="00FA1231">
            <w:pPr>
              <w:spacing w:before="40" w:after="40"/>
            </w:pPr>
            <w:r>
              <w:t>3. FindContent(Request)</w:t>
            </w:r>
          </w:p>
        </w:tc>
        <w:tc>
          <w:tcPr>
            <w:tcW w:w="5947" w:type="dxa"/>
            <w:tcBorders>
              <w:top w:val="single" w:sz="6" w:space="0" w:color="auto"/>
            </w:tcBorders>
          </w:tcPr>
          <w:p w14:paraId="1C784133" w14:textId="5BFFFCCB" w:rsidR="00FA1231" w:rsidRPr="00A55D30" w:rsidRDefault="00FA1231" w:rsidP="00FA1231">
            <w:pPr>
              <w:spacing w:before="40" w:after="40"/>
            </w:pPr>
            <w:r>
              <w:t>Tjänstekontraktet FindContent anropas för att ta reda på var information om observationer finns. Vilken vårdenhet/informationsägare har informationen?</w:t>
            </w:r>
          </w:p>
        </w:tc>
      </w:tr>
      <w:tr w:rsidR="00FA1231" w:rsidRPr="00445AF5" w14:paraId="4E4BB040" w14:textId="77777777" w:rsidTr="00FA1231">
        <w:tc>
          <w:tcPr>
            <w:tcW w:w="2943" w:type="dxa"/>
            <w:tcBorders>
              <w:top w:val="single" w:sz="6" w:space="0" w:color="auto"/>
            </w:tcBorders>
          </w:tcPr>
          <w:p w14:paraId="1739A0ED" w14:textId="77777777" w:rsidR="00FA1231" w:rsidRDefault="00FA1231" w:rsidP="00FA1231">
            <w:pPr>
              <w:spacing w:before="40" w:after="40"/>
            </w:pPr>
            <w:r>
              <w:t>4. FindContent(Request)</w:t>
            </w:r>
          </w:p>
        </w:tc>
        <w:tc>
          <w:tcPr>
            <w:tcW w:w="5947" w:type="dxa"/>
            <w:tcBorders>
              <w:top w:val="single" w:sz="6" w:space="0" w:color="auto"/>
            </w:tcBorders>
          </w:tcPr>
          <w:p w14:paraId="18DF6C55" w14:textId="77777777" w:rsidR="00FA1231" w:rsidRDefault="00FA1231" w:rsidP="00FA1231">
            <w:pPr>
              <w:spacing w:before="40" w:after="40"/>
            </w:pPr>
            <w:r>
              <w:t xml:space="preserve">Tjänsteplattformen slussar vidare frågan till stödtjänsten engagemangsindex. </w:t>
            </w:r>
          </w:p>
        </w:tc>
      </w:tr>
      <w:tr w:rsidR="00FA1231" w:rsidRPr="00445AF5" w14:paraId="7ACFFBEB" w14:textId="77777777" w:rsidTr="00FA1231">
        <w:tc>
          <w:tcPr>
            <w:tcW w:w="2943" w:type="dxa"/>
            <w:tcBorders>
              <w:top w:val="single" w:sz="6" w:space="0" w:color="auto"/>
            </w:tcBorders>
          </w:tcPr>
          <w:p w14:paraId="48B56A01" w14:textId="77777777" w:rsidR="00FA1231" w:rsidRDefault="00FA1231" w:rsidP="00FA1231">
            <w:pPr>
              <w:spacing w:before="40" w:after="40"/>
            </w:pPr>
            <w:r>
              <w:t>4. FindContent(Response)</w:t>
            </w:r>
          </w:p>
        </w:tc>
        <w:tc>
          <w:tcPr>
            <w:tcW w:w="5947" w:type="dxa"/>
            <w:tcBorders>
              <w:top w:val="single" w:sz="6" w:space="0" w:color="auto"/>
            </w:tcBorders>
          </w:tcPr>
          <w:p w14:paraId="72B091A2" w14:textId="77777777" w:rsidR="00FA1231" w:rsidRPr="00A55D30" w:rsidRDefault="00FA1231" w:rsidP="00FA1231">
            <w:pPr>
              <w:spacing w:before="40" w:after="40"/>
            </w:pPr>
            <w:r>
              <w:t xml:space="preserve">Engagemangsindex svarar på frågan (returnerar) vilken vårdenhet/informationsägare innehar information om aktivititer. </w:t>
            </w:r>
          </w:p>
        </w:tc>
      </w:tr>
      <w:tr w:rsidR="00FA1231" w:rsidRPr="00445AF5" w14:paraId="5CC1B509" w14:textId="77777777" w:rsidTr="00FA1231">
        <w:tc>
          <w:tcPr>
            <w:tcW w:w="2943" w:type="dxa"/>
            <w:tcBorders>
              <w:top w:val="single" w:sz="6" w:space="0" w:color="auto"/>
            </w:tcBorders>
          </w:tcPr>
          <w:p w14:paraId="1800612E" w14:textId="77777777" w:rsidR="00FA1231" w:rsidRDefault="00FA1231" w:rsidP="00FA1231">
            <w:pPr>
              <w:spacing w:before="40" w:after="40"/>
            </w:pPr>
            <w:r>
              <w:t>3. FindContent(Response)</w:t>
            </w:r>
          </w:p>
        </w:tc>
        <w:tc>
          <w:tcPr>
            <w:tcW w:w="5947" w:type="dxa"/>
            <w:tcBorders>
              <w:top w:val="single" w:sz="6" w:space="0" w:color="auto"/>
            </w:tcBorders>
          </w:tcPr>
          <w:p w14:paraId="619CF075" w14:textId="77777777" w:rsidR="00FA1231" w:rsidRDefault="00FA1231" w:rsidP="00FA1231">
            <w:pPr>
              <w:spacing w:before="40" w:after="40"/>
            </w:pPr>
            <w:r>
              <w:t>Tjänsteplattformen slussar vidare svaret till den aggregerande tjänsten.</w:t>
            </w:r>
          </w:p>
        </w:tc>
      </w:tr>
      <w:tr w:rsidR="00FA1231" w:rsidRPr="00445AF5" w14:paraId="15D6E534" w14:textId="77777777" w:rsidTr="00FA1231">
        <w:tc>
          <w:tcPr>
            <w:tcW w:w="2943" w:type="dxa"/>
          </w:tcPr>
          <w:p w14:paraId="0E4AEFC4" w14:textId="557DCB3E" w:rsidR="00FA1231" w:rsidRPr="00445AF5" w:rsidRDefault="00FA1231" w:rsidP="00FA1231">
            <w:pPr>
              <w:spacing w:before="40" w:after="40"/>
            </w:pPr>
            <w:r>
              <w:t xml:space="preserve">5. </w:t>
            </w:r>
            <w:r w:rsidRPr="00445AF5">
              <w:t>Get</w:t>
            </w:r>
            <w:r>
              <w:t>Observation(</w:t>
            </w:r>
            <w:r w:rsidRPr="00445AF5">
              <w:t>Request</w:t>
            </w:r>
            <w:r>
              <w:t>)</w:t>
            </w:r>
          </w:p>
        </w:tc>
        <w:tc>
          <w:tcPr>
            <w:tcW w:w="5947" w:type="dxa"/>
          </w:tcPr>
          <w:p w14:paraId="6BDCEF58" w14:textId="3193DC44" w:rsidR="00FA1231" w:rsidRPr="00445AF5" w:rsidRDefault="00FA1231" w:rsidP="00FA1231">
            <w:pPr>
              <w:spacing w:before="40" w:after="40"/>
            </w:pPr>
            <w:r>
              <w:t xml:space="preserve">Tjänstekontraktet GetObservation anropas tillsammans med information vilken vårdenhet/informationsägare som innehar information om aktiviter kring en viss invånare/patient. </w:t>
            </w:r>
          </w:p>
        </w:tc>
      </w:tr>
      <w:tr w:rsidR="00FA1231" w:rsidRPr="00445AF5" w14:paraId="3227C465" w14:textId="77777777" w:rsidTr="00FA1231">
        <w:tc>
          <w:tcPr>
            <w:tcW w:w="2943" w:type="dxa"/>
          </w:tcPr>
          <w:p w14:paraId="7023B475" w14:textId="1607A09F" w:rsidR="00FA1231" w:rsidRPr="00445AF5" w:rsidRDefault="00FA1231" w:rsidP="00FA1231">
            <w:pPr>
              <w:spacing w:before="40" w:after="40"/>
            </w:pPr>
            <w:r>
              <w:t>6.</w:t>
            </w:r>
            <w:r w:rsidRPr="00445AF5">
              <w:t xml:space="preserve"> Get</w:t>
            </w:r>
            <w:r>
              <w:t>Observation(</w:t>
            </w:r>
            <w:r w:rsidRPr="00445AF5">
              <w:t>Request</w:t>
            </w:r>
            <w:r>
              <w:t>)</w:t>
            </w:r>
          </w:p>
        </w:tc>
        <w:tc>
          <w:tcPr>
            <w:tcW w:w="5947" w:type="dxa"/>
          </w:tcPr>
          <w:p w14:paraId="24CEF207" w14:textId="77777777" w:rsidR="00FA1231" w:rsidRPr="00445AF5" w:rsidRDefault="00FA1231" w:rsidP="00FA1231">
            <w:pPr>
              <w:spacing w:before="40" w:after="40"/>
            </w:pPr>
            <w:r>
              <w:t xml:space="preserve">Tjänsteplattformen slussar frågan vidare till rätt teknisk adress med hjälp av tjänsteadresseringskatalogen. </w:t>
            </w:r>
          </w:p>
        </w:tc>
      </w:tr>
      <w:tr w:rsidR="00FA1231" w:rsidRPr="00445AF5" w14:paraId="34D4BD13" w14:textId="77777777" w:rsidTr="00FA1231">
        <w:tc>
          <w:tcPr>
            <w:tcW w:w="2943" w:type="dxa"/>
          </w:tcPr>
          <w:p w14:paraId="3AA625F7" w14:textId="3413B7B5" w:rsidR="00FA1231" w:rsidRPr="00445AF5" w:rsidRDefault="00FA1231" w:rsidP="00FA1231">
            <w:pPr>
              <w:spacing w:before="40" w:after="40"/>
            </w:pPr>
            <w:r>
              <w:t>6.</w:t>
            </w:r>
            <w:r w:rsidRPr="00445AF5">
              <w:t xml:space="preserve"> Get</w:t>
            </w:r>
            <w:r>
              <w:t>Observation(</w:t>
            </w:r>
            <w:r w:rsidRPr="00445AF5">
              <w:t>Response</w:t>
            </w:r>
            <w:r>
              <w:t>)</w:t>
            </w:r>
          </w:p>
        </w:tc>
        <w:tc>
          <w:tcPr>
            <w:tcW w:w="5947" w:type="dxa"/>
          </w:tcPr>
          <w:p w14:paraId="130B5551" w14:textId="268EF1B9" w:rsidR="00FA1231" w:rsidRPr="00445AF5" w:rsidRDefault="00FA1231" w:rsidP="00FA1231">
            <w:pPr>
              <w:spacing w:before="40" w:after="40"/>
            </w:pPr>
            <w:r>
              <w:t xml:space="preserve">Tjänsteproducenten svarar på frågan (returnerar) och skickar observation(er) kring efterfrågad patient/invånare. </w:t>
            </w:r>
          </w:p>
        </w:tc>
      </w:tr>
      <w:tr w:rsidR="00FA1231" w:rsidRPr="00445AF5" w14:paraId="58F7E91A" w14:textId="77777777" w:rsidTr="00FA1231">
        <w:tc>
          <w:tcPr>
            <w:tcW w:w="2943" w:type="dxa"/>
          </w:tcPr>
          <w:p w14:paraId="606641AA" w14:textId="6137C845" w:rsidR="00FA1231" w:rsidRDefault="00FA1231" w:rsidP="00FA1231">
            <w:pPr>
              <w:spacing w:before="40" w:after="40"/>
            </w:pPr>
            <w:r>
              <w:t>5.</w:t>
            </w:r>
            <w:r w:rsidRPr="00445AF5">
              <w:t xml:space="preserve"> Get</w:t>
            </w:r>
            <w:r>
              <w:t>Observation(</w:t>
            </w:r>
            <w:r w:rsidRPr="00445AF5">
              <w:t>Response</w:t>
            </w:r>
            <w:r>
              <w:t xml:space="preserve">) </w:t>
            </w:r>
          </w:p>
        </w:tc>
        <w:tc>
          <w:tcPr>
            <w:tcW w:w="5947" w:type="dxa"/>
          </w:tcPr>
          <w:p w14:paraId="4DF206B3" w14:textId="77777777" w:rsidR="00FA1231" w:rsidRPr="00445AF5" w:rsidRDefault="00FA1231" w:rsidP="00FA1231">
            <w:pPr>
              <w:spacing w:before="40" w:after="40"/>
            </w:pPr>
            <w:r>
              <w:t>Tjänsteplattformen slussar vidare svaret till den aggregerande tjänsten.</w:t>
            </w:r>
          </w:p>
        </w:tc>
      </w:tr>
      <w:tr w:rsidR="00FA1231" w:rsidRPr="00A51E7F" w14:paraId="759F7875" w14:textId="77777777" w:rsidTr="00FA1231">
        <w:tc>
          <w:tcPr>
            <w:tcW w:w="2943" w:type="dxa"/>
          </w:tcPr>
          <w:p w14:paraId="39B66FC0" w14:textId="21BF7078" w:rsidR="00FA1231" w:rsidRPr="00445AF5" w:rsidRDefault="00FA1231" w:rsidP="00FA1231">
            <w:pPr>
              <w:spacing w:before="40" w:after="40"/>
            </w:pPr>
            <w:r>
              <w:t xml:space="preserve">2. </w:t>
            </w:r>
            <w:r w:rsidRPr="00445AF5">
              <w:t>Get</w:t>
            </w:r>
            <w:r>
              <w:t>Observation(</w:t>
            </w:r>
            <w:r w:rsidRPr="00445AF5">
              <w:t>Response</w:t>
            </w:r>
            <w:r>
              <w:t>)</w:t>
            </w:r>
          </w:p>
        </w:tc>
        <w:tc>
          <w:tcPr>
            <w:tcW w:w="5947" w:type="dxa"/>
          </w:tcPr>
          <w:p w14:paraId="26E9E268" w14:textId="77777777" w:rsidR="00FA1231" w:rsidRPr="00445AF5" w:rsidRDefault="00FA1231" w:rsidP="00FA1231">
            <w:pPr>
              <w:spacing w:before="40" w:after="40"/>
            </w:pPr>
            <w:r>
              <w:t xml:space="preserve">Den aggregerande tjänsten slår ihop svaren till ett meddelande och skickar det till tjänsteplattformen. </w:t>
            </w:r>
          </w:p>
        </w:tc>
      </w:tr>
      <w:tr w:rsidR="00FA1231" w:rsidRPr="00A51E7F" w14:paraId="349B4525" w14:textId="77777777" w:rsidTr="00FA1231">
        <w:tc>
          <w:tcPr>
            <w:tcW w:w="2943" w:type="dxa"/>
          </w:tcPr>
          <w:p w14:paraId="01DD280E" w14:textId="6B08265C" w:rsidR="00FA1231" w:rsidRDefault="00FA1231" w:rsidP="00FA1231">
            <w:pPr>
              <w:spacing w:before="40" w:after="40"/>
            </w:pPr>
            <w:r>
              <w:t xml:space="preserve">1. </w:t>
            </w:r>
            <w:r w:rsidRPr="00445AF5">
              <w:t>Get</w:t>
            </w:r>
            <w:r>
              <w:t>Observation(</w:t>
            </w:r>
            <w:r w:rsidRPr="00445AF5">
              <w:t>Response</w:t>
            </w:r>
            <w:r>
              <w:t>)</w:t>
            </w:r>
          </w:p>
        </w:tc>
        <w:tc>
          <w:tcPr>
            <w:tcW w:w="5947" w:type="dxa"/>
          </w:tcPr>
          <w:p w14:paraId="1C5644D4" w14:textId="17511160" w:rsidR="00FA1231" w:rsidRPr="00445AF5" w:rsidRDefault="00FA1231" w:rsidP="00FA1231">
            <w:pPr>
              <w:spacing w:before="40" w:after="40"/>
            </w:pPr>
            <w:r>
              <w:t xml:space="preserve">Tjänsteplattformen slussar vidare meddelandet med patientens/invånarens observation(er). </w:t>
            </w:r>
          </w:p>
        </w:tc>
      </w:tr>
    </w:tbl>
    <w:p w14:paraId="29F2512B" w14:textId="409E14D4" w:rsidR="0014540E" w:rsidRDefault="0014540E" w:rsidP="0014540E">
      <w:pPr>
        <w:pStyle w:val="Rubrik3"/>
      </w:pPr>
      <w:bookmarkStart w:id="31" w:name="_Toc381963916"/>
      <w:r>
        <w:lastRenderedPageBreak/>
        <w:t>Skicka observationer</w:t>
      </w:r>
      <w:bookmarkEnd w:id="31"/>
    </w:p>
    <w:p w14:paraId="5020B1B7" w14:textId="31F6A525" w:rsidR="0014540E" w:rsidRDefault="0014540E" w:rsidP="0014540E">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114EA42E" w14:textId="77777777" w:rsidR="0014540E" w:rsidRDefault="0014540E" w:rsidP="0014540E"/>
    <w:p w14:paraId="10FD455E" w14:textId="77777777" w:rsidR="0014540E" w:rsidRDefault="0014540E" w:rsidP="0014540E">
      <w:pPr>
        <w:pStyle w:val="Rubrik4"/>
      </w:pPr>
      <w:r>
        <w:t>Arbetsflödesdiagram</w:t>
      </w:r>
    </w:p>
    <w:p w14:paraId="5F5AD3A7" w14:textId="77777777" w:rsidR="0014540E" w:rsidRDefault="0014540E" w:rsidP="0014540E"/>
    <w:p w14:paraId="3A76A9D3" w14:textId="4ED5168B" w:rsidR="0014540E" w:rsidRDefault="0014540E" w:rsidP="0014540E">
      <w:pPr>
        <w:jc w:val="center"/>
      </w:pPr>
      <w:r>
        <w:object w:dxaOrig="6037" w:dyaOrig="5564" w14:anchorId="1B2E007A">
          <v:shape id="_x0000_i1027" type="#_x0000_t75" style="width:301.7pt;height:278.3pt" o:ole="">
            <v:imagedata r:id="rId14" o:title=""/>
          </v:shape>
          <o:OLEObject Type="Embed" ProgID="Visio.Drawing.11" ShapeID="_x0000_i1027" DrawAspect="Content" ObjectID="_1456663343" r:id="rId15"/>
        </w:object>
      </w:r>
    </w:p>
    <w:p w14:paraId="755DDCAA" w14:textId="77777777" w:rsidR="0014540E" w:rsidRDefault="0014540E" w:rsidP="0014540E"/>
    <w:p w14:paraId="2CE75DDF" w14:textId="77777777" w:rsidR="0014540E" w:rsidRDefault="0014540E" w:rsidP="0014540E"/>
    <w:p w14:paraId="4308EE15"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6475FAE2"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A26CB3"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30FD66"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22DA410C" w14:textId="77777777" w:rsidTr="00B810C7">
        <w:trPr>
          <w:trHeight w:val="709"/>
        </w:trPr>
        <w:tc>
          <w:tcPr>
            <w:tcW w:w="1164" w:type="pct"/>
            <w:tcBorders>
              <w:top w:val="single" w:sz="6" w:space="0" w:color="auto"/>
            </w:tcBorders>
          </w:tcPr>
          <w:p w14:paraId="1D269F39" w14:textId="77777777" w:rsidR="0014540E" w:rsidRPr="00A55D30" w:rsidRDefault="0014540E" w:rsidP="00B810C7">
            <w:pPr>
              <w:spacing w:before="40" w:after="40"/>
            </w:pPr>
            <w:r>
              <w:t>Händelsekälla</w:t>
            </w:r>
          </w:p>
        </w:tc>
        <w:tc>
          <w:tcPr>
            <w:tcW w:w="3836" w:type="pct"/>
            <w:tcBorders>
              <w:top w:val="single" w:sz="6" w:space="0" w:color="auto"/>
            </w:tcBorders>
          </w:tcPr>
          <w:p w14:paraId="6DB70F7E" w14:textId="77777777" w:rsidR="0014540E" w:rsidRPr="00A55D30" w:rsidRDefault="0014540E" w:rsidP="00B810C7">
            <w:pPr>
              <w:spacing w:before="40" w:after="40"/>
            </w:pPr>
            <w:r>
              <w:t xml:space="preserve">Med händelsekälla avses en person som matar in ny data eller att data inkommer automatiskt. </w:t>
            </w:r>
          </w:p>
        </w:tc>
      </w:tr>
    </w:tbl>
    <w:p w14:paraId="29FE2EF8"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1930CCDA" w14:textId="77777777" w:rsidTr="00B810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5CB01F" w14:textId="77777777" w:rsidR="0014540E" w:rsidRPr="00F71DFD" w:rsidRDefault="0014540E" w:rsidP="00B810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DD4870"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19DD5E87" w14:textId="77777777" w:rsidTr="00B810C7">
        <w:trPr>
          <w:trHeight w:val="709"/>
        </w:trPr>
        <w:tc>
          <w:tcPr>
            <w:tcW w:w="1415" w:type="pct"/>
            <w:tcBorders>
              <w:top w:val="single" w:sz="6" w:space="0" w:color="auto"/>
            </w:tcBorders>
          </w:tcPr>
          <w:p w14:paraId="002F8AB6" w14:textId="1693987B" w:rsidR="0014540E" w:rsidRPr="00A55D30" w:rsidRDefault="0014540E" w:rsidP="00B810C7">
            <w:pPr>
              <w:spacing w:before="40" w:after="40"/>
            </w:pPr>
            <w:r>
              <w:t xml:space="preserve">Information om observationer nyregistreras/uppdateras. </w:t>
            </w:r>
          </w:p>
        </w:tc>
        <w:tc>
          <w:tcPr>
            <w:tcW w:w="3585" w:type="pct"/>
            <w:tcBorders>
              <w:top w:val="single" w:sz="6" w:space="0" w:color="auto"/>
            </w:tcBorders>
          </w:tcPr>
          <w:p w14:paraId="3AE90E7B" w14:textId="082EC4D7" w:rsidR="0014540E" w:rsidRPr="00A55D30" w:rsidRDefault="0014540E" w:rsidP="00B810C7">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14540E" w:rsidRPr="00A55D30" w14:paraId="2E9A2F3A" w14:textId="77777777" w:rsidTr="00B810C7">
        <w:trPr>
          <w:trHeight w:val="709"/>
        </w:trPr>
        <w:tc>
          <w:tcPr>
            <w:tcW w:w="1415" w:type="pct"/>
          </w:tcPr>
          <w:p w14:paraId="5C801ABD" w14:textId="77777777" w:rsidR="0014540E" w:rsidRPr="00A55D30" w:rsidRDefault="0014540E" w:rsidP="00B810C7">
            <w:pPr>
              <w:spacing w:before="40" w:after="40"/>
            </w:pPr>
            <w:r>
              <w:t xml:space="preserve">Svar på hur skrivningen gick.  </w:t>
            </w:r>
          </w:p>
        </w:tc>
        <w:tc>
          <w:tcPr>
            <w:tcW w:w="3585" w:type="pct"/>
          </w:tcPr>
          <w:p w14:paraId="398E9941" w14:textId="77777777" w:rsidR="0014540E" w:rsidRPr="00A55D30" w:rsidRDefault="0014540E" w:rsidP="00B810C7">
            <w:pPr>
              <w:spacing w:before="40" w:after="40"/>
            </w:pPr>
            <w:r>
              <w:t xml:space="preserve">Information om hur skrivningen hos tjänsteproducenten gick tas emot. </w:t>
            </w:r>
          </w:p>
        </w:tc>
      </w:tr>
    </w:tbl>
    <w:p w14:paraId="6C128B06" w14:textId="77777777" w:rsidR="0014540E" w:rsidRPr="00A55D30" w:rsidRDefault="0014540E" w:rsidP="0014540E">
      <w:pPr>
        <w:tabs>
          <w:tab w:val="left" w:pos="567"/>
        </w:tabs>
        <w:rPr>
          <w:b/>
          <w:szCs w:val="24"/>
        </w:rPr>
      </w:pPr>
    </w:p>
    <w:p w14:paraId="1E6C65E9"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38E8CBB7"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8E5185"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DA25CB" w14:textId="77777777" w:rsidR="0014540E" w:rsidRPr="00F71DFD" w:rsidRDefault="0014540E" w:rsidP="00B810C7">
            <w:pPr>
              <w:tabs>
                <w:tab w:val="left" w:pos="567"/>
              </w:tabs>
              <w:rPr>
                <w:b/>
                <w:szCs w:val="24"/>
              </w:rPr>
            </w:pPr>
            <w:r w:rsidRPr="00F71DFD">
              <w:rPr>
                <w:b/>
                <w:szCs w:val="24"/>
              </w:rPr>
              <w:t>Beskrivning alt. referens</w:t>
            </w:r>
          </w:p>
        </w:tc>
      </w:tr>
      <w:tr w:rsidR="0014540E" w:rsidRPr="00A51E7F" w14:paraId="691055B5" w14:textId="77777777" w:rsidTr="00B810C7">
        <w:trPr>
          <w:trHeight w:val="709"/>
        </w:trPr>
        <w:tc>
          <w:tcPr>
            <w:tcW w:w="1164" w:type="pct"/>
            <w:tcBorders>
              <w:top w:val="single" w:sz="6" w:space="0" w:color="auto"/>
            </w:tcBorders>
          </w:tcPr>
          <w:p w14:paraId="55DC05B1" w14:textId="52866289" w:rsidR="0014540E" w:rsidRPr="00A55D30" w:rsidRDefault="0014540E" w:rsidP="00B810C7">
            <w:pPr>
              <w:spacing w:before="40" w:after="40"/>
            </w:pPr>
            <w:r>
              <w:t>Observation(er)</w:t>
            </w:r>
          </w:p>
        </w:tc>
        <w:tc>
          <w:tcPr>
            <w:tcW w:w="3836" w:type="pct"/>
            <w:tcBorders>
              <w:top w:val="single" w:sz="6" w:space="0" w:color="auto"/>
            </w:tcBorders>
          </w:tcPr>
          <w:p w14:paraId="74D34BD0" w14:textId="0CA0E92A" w:rsidR="0014540E" w:rsidRPr="00A55D30" w:rsidRDefault="0014540E" w:rsidP="00B810C7">
            <w:pPr>
              <w:spacing w:before="40" w:after="40"/>
            </w:pPr>
            <w:r>
              <w:t xml:space="preserve">Information om observationer. </w:t>
            </w:r>
          </w:p>
        </w:tc>
      </w:tr>
      <w:tr w:rsidR="0014540E" w:rsidRPr="00412989" w14:paraId="243D3C3C" w14:textId="77777777" w:rsidTr="00B810C7">
        <w:trPr>
          <w:trHeight w:val="709"/>
        </w:trPr>
        <w:tc>
          <w:tcPr>
            <w:tcW w:w="1164" w:type="pct"/>
          </w:tcPr>
          <w:p w14:paraId="32B4F75E" w14:textId="77777777" w:rsidR="0014540E" w:rsidRPr="00412989" w:rsidRDefault="0014540E" w:rsidP="00B810C7">
            <w:pPr>
              <w:spacing w:before="40" w:after="40"/>
            </w:pPr>
            <w:r>
              <w:t>Begäran</w:t>
            </w:r>
          </w:p>
        </w:tc>
        <w:tc>
          <w:tcPr>
            <w:tcW w:w="3836" w:type="pct"/>
          </w:tcPr>
          <w:p w14:paraId="6382993A" w14:textId="4F8C9B90" w:rsidR="0014540E" w:rsidRPr="00412989" w:rsidRDefault="0014540E" w:rsidP="00B810C7">
            <w:r>
              <w:t>En begäran för att skriva observationsdata skickas till beststämd destination.</w:t>
            </w:r>
          </w:p>
        </w:tc>
      </w:tr>
      <w:tr w:rsidR="0014540E" w:rsidRPr="00A51E7F" w14:paraId="64064FCB" w14:textId="77777777" w:rsidTr="00B810C7">
        <w:trPr>
          <w:trHeight w:val="709"/>
        </w:trPr>
        <w:tc>
          <w:tcPr>
            <w:tcW w:w="1164" w:type="pct"/>
          </w:tcPr>
          <w:p w14:paraId="5C3C8E6E" w14:textId="77777777" w:rsidR="0014540E" w:rsidRPr="00412989" w:rsidRDefault="0014540E" w:rsidP="00B810C7">
            <w:pPr>
              <w:spacing w:before="40" w:after="40"/>
            </w:pPr>
            <w:r>
              <w:t>Svar</w:t>
            </w:r>
          </w:p>
        </w:tc>
        <w:tc>
          <w:tcPr>
            <w:tcW w:w="3836" w:type="pct"/>
          </w:tcPr>
          <w:p w14:paraId="1A30FA7D" w14:textId="77777777" w:rsidR="0014540E" w:rsidRPr="00412989" w:rsidRDefault="0014540E" w:rsidP="00B810C7">
            <w:pPr>
              <w:spacing w:before="40" w:after="40"/>
            </w:pPr>
            <w:r>
              <w:t xml:space="preserve">Svar på hur skrivningen gick.   </w:t>
            </w:r>
          </w:p>
        </w:tc>
      </w:tr>
    </w:tbl>
    <w:p w14:paraId="61301C66" w14:textId="77777777" w:rsidR="0014540E" w:rsidRPr="00A51E7F" w:rsidRDefault="0014540E" w:rsidP="0014540E">
      <w:pPr>
        <w:rPr>
          <w:highlight w:val="yellow"/>
        </w:rPr>
      </w:pPr>
    </w:p>
    <w:p w14:paraId="0DBE665A"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1394BD8B" w14:textId="77777777" w:rsidTr="00B810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C693062" w14:textId="77777777" w:rsidR="0014540E" w:rsidRPr="00F71DFD" w:rsidRDefault="0014540E" w:rsidP="00B810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720774" w14:textId="77777777" w:rsidR="0014540E" w:rsidRPr="00F71DFD" w:rsidRDefault="0014540E" w:rsidP="00B810C7">
            <w:pPr>
              <w:tabs>
                <w:tab w:val="left" w:pos="567"/>
              </w:tabs>
              <w:rPr>
                <w:b/>
                <w:szCs w:val="24"/>
              </w:rPr>
            </w:pPr>
            <w:r w:rsidRPr="00F71DFD">
              <w:rPr>
                <w:b/>
                <w:szCs w:val="24"/>
              </w:rPr>
              <w:t>Beskrivning alt. referens</w:t>
            </w:r>
          </w:p>
        </w:tc>
      </w:tr>
      <w:tr w:rsidR="0014540E" w:rsidRPr="00211EF1" w14:paraId="18DABCF5" w14:textId="77777777" w:rsidTr="00B810C7">
        <w:trPr>
          <w:trHeight w:val="709"/>
        </w:trPr>
        <w:tc>
          <w:tcPr>
            <w:tcW w:w="1354" w:type="pct"/>
            <w:tcBorders>
              <w:top w:val="single" w:sz="6" w:space="0" w:color="auto"/>
              <w:bottom w:val="single" w:sz="6" w:space="0" w:color="auto"/>
            </w:tcBorders>
          </w:tcPr>
          <w:p w14:paraId="4C382D26" w14:textId="77777777" w:rsidR="0014540E" w:rsidRPr="00211EF1" w:rsidRDefault="0014540E" w:rsidP="00B810C7">
            <w:pPr>
              <w:spacing w:before="40" w:after="40"/>
            </w:pPr>
            <w:r>
              <w:t>Tjänstekonsument</w:t>
            </w:r>
          </w:p>
        </w:tc>
        <w:tc>
          <w:tcPr>
            <w:tcW w:w="3646" w:type="pct"/>
            <w:tcBorders>
              <w:top w:val="single" w:sz="6" w:space="0" w:color="auto"/>
              <w:bottom w:val="single" w:sz="6" w:space="0" w:color="auto"/>
            </w:tcBorders>
          </w:tcPr>
          <w:p w14:paraId="2228F8BA" w14:textId="7E6C53ED" w:rsidR="0014540E" w:rsidRPr="00211EF1" w:rsidRDefault="0014540E" w:rsidP="00B810C7">
            <w:pPr>
              <w:spacing w:before="40" w:after="40"/>
            </w:pPr>
            <w:r>
              <w:t>Verksamhetssystem i rollen som tjänstekonsument som interagerar med information från andra källor. I detta fall för att hämta information i form av observationer.</w:t>
            </w:r>
          </w:p>
        </w:tc>
      </w:tr>
      <w:tr w:rsidR="0014540E" w:rsidRPr="00211EF1" w14:paraId="4736D34C" w14:textId="77777777" w:rsidTr="00B810C7">
        <w:trPr>
          <w:trHeight w:val="709"/>
        </w:trPr>
        <w:tc>
          <w:tcPr>
            <w:tcW w:w="1354" w:type="pct"/>
            <w:tcBorders>
              <w:top w:val="single" w:sz="6" w:space="0" w:color="auto"/>
              <w:bottom w:val="single" w:sz="6" w:space="0" w:color="auto"/>
            </w:tcBorders>
          </w:tcPr>
          <w:p w14:paraId="1A8FBE20" w14:textId="77777777" w:rsidR="0014540E" w:rsidRPr="00211EF1" w:rsidRDefault="0014540E" w:rsidP="00B810C7">
            <w:pPr>
              <w:spacing w:before="40" w:after="40"/>
            </w:pPr>
            <w:r>
              <w:t>Tjänsteplattformen</w:t>
            </w:r>
          </w:p>
        </w:tc>
        <w:tc>
          <w:tcPr>
            <w:tcW w:w="3646" w:type="pct"/>
            <w:tcBorders>
              <w:top w:val="single" w:sz="6" w:space="0" w:color="auto"/>
              <w:bottom w:val="single" w:sz="6" w:space="0" w:color="auto"/>
            </w:tcBorders>
          </w:tcPr>
          <w:p w14:paraId="177D912B" w14:textId="77777777" w:rsidR="0014540E" w:rsidRPr="008A6814" w:rsidRDefault="0014540E" w:rsidP="00B810C7">
            <w:pPr>
              <w:spacing w:before="40" w:after="40"/>
            </w:pPr>
            <w:r>
              <w:t>Ett nav mellan olika system och tjänster. Tjänsteplattformen dirigerar meddelanden vidare till rätt tjänst/system med hjälp av tjänsteadresseringskatalogen.</w:t>
            </w:r>
          </w:p>
        </w:tc>
      </w:tr>
      <w:tr w:rsidR="0014540E" w:rsidRPr="00211EF1" w14:paraId="19C2E156" w14:textId="77777777" w:rsidTr="00B810C7">
        <w:trPr>
          <w:trHeight w:val="709"/>
        </w:trPr>
        <w:tc>
          <w:tcPr>
            <w:tcW w:w="1354" w:type="pct"/>
            <w:tcBorders>
              <w:top w:val="single" w:sz="6" w:space="0" w:color="auto"/>
            </w:tcBorders>
          </w:tcPr>
          <w:p w14:paraId="1D54D8B0" w14:textId="77777777" w:rsidR="0014540E" w:rsidRPr="00211EF1" w:rsidRDefault="0014540E" w:rsidP="00B810C7">
            <w:pPr>
              <w:spacing w:before="40" w:after="40"/>
            </w:pPr>
            <w:r>
              <w:t>Tjänsteproducent</w:t>
            </w:r>
          </w:p>
        </w:tc>
        <w:tc>
          <w:tcPr>
            <w:tcW w:w="3646" w:type="pct"/>
            <w:tcBorders>
              <w:top w:val="single" w:sz="6" w:space="0" w:color="auto"/>
            </w:tcBorders>
          </w:tcPr>
          <w:p w14:paraId="5B0995C1"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bl>
    <w:p w14:paraId="644B5A03" w14:textId="77777777" w:rsidR="0014540E" w:rsidRDefault="0014540E" w:rsidP="0014540E"/>
    <w:p w14:paraId="39C900A7" w14:textId="77777777" w:rsidR="0014540E" w:rsidRDefault="0014540E" w:rsidP="0014540E"/>
    <w:p w14:paraId="6F2ADF28" w14:textId="77777777" w:rsidR="0014540E" w:rsidRDefault="0014540E" w:rsidP="0014540E">
      <w:pPr>
        <w:spacing w:line="240" w:lineRule="auto"/>
        <w:rPr>
          <w:rFonts w:eastAsia="Times New Roman"/>
          <w:bCs/>
          <w:iCs/>
          <w:sz w:val="24"/>
        </w:rPr>
      </w:pPr>
      <w:r>
        <w:br w:type="page"/>
      </w:r>
    </w:p>
    <w:p w14:paraId="5ABFEF3A" w14:textId="77777777" w:rsidR="0014540E" w:rsidRDefault="0014540E" w:rsidP="0014540E">
      <w:pPr>
        <w:pStyle w:val="Rubrik4"/>
      </w:pPr>
      <w:r>
        <w:lastRenderedPageBreak/>
        <w:t>Sekvensdiagram</w:t>
      </w:r>
    </w:p>
    <w:p w14:paraId="10495AEA" w14:textId="77777777" w:rsidR="0014540E" w:rsidRPr="00040252" w:rsidRDefault="0014540E" w:rsidP="0014540E">
      <w:r>
        <w:t>Siffrorna i diagrammet</w:t>
      </w:r>
      <w:r w:rsidRPr="00A24F62">
        <w:t xml:space="preserve"> </w:t>
      </w:r>
      <w:r>
        <w:t xml:space="preserve">nedan kopplar ihop begäran-svar för respektive meddelande. </w:t>
      </w:r>
    </w:p>
    <w:p w14:paraId="69318A7D" w14:textId="77777777" w:rsidR="0014540E" w:rsidRPr="00040252" w:rsidRDefault="0014540E" w:rsidP="0014540E"/>
    <w:p w14:paraId="2C9AC231" w14:textId="6CED1777" w:rsidR="0014540E" w:rsidRDefault="0014540E" w:rsidP="0014540E">
      <w:r>
        <w:object w:dxaOrig="9129" w:dyaOrig="6939" w14:anchorId="3D389CF4">
          <v:shape id="_x0000_i1028" type="#_x0000_t75" style="width:433.7pt;height:329.7pt" o:ole="">
            <v:imagedata r:id="rId16" o:title=""/>
          </v:shape>
          <o:OLEObject Type="Embed" ProgID="Visio.Drawing.11" ShapeID="_x0000_i1028" DrawAspect="Content" ObjectID="_1456663344" r:id="rId17"/>
        </w:object>
      </w:r>
    </w:p>
    <w:p w14:paraId="4818910A" w14:textId="77777777" w:rsidR="0014540E" w:rsidRDefault="0014540E" w:rsidP="0014540E"/>
    <w:p w14:paraId="71811228"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5F028369" w14:textId="77777777" w:rsidTr="00B810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A28D73" w14:textId="77777777" w:rsidR="0014540E" w:rsidRPr="00F71DFD" w:rsidRDefault="0014540E" w:rsidP="00B810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197DF9" w14:textId="77777777" w:rsidR="0014540E" w:rsidRPr="00F71DFD" w:rsidRDefault="0014540E" w:rsidP="00B810C7">
            <w:pPr>
              <w:spacing w:before="40" w:after="40"/>
              <w:rPr>
                <w:b/>
              </w:rPr>
            </w:pPr>
            <w:r w:rsidRPr="00F71DFD">
              <w:rPr>
                <w:b/>
              </w:rPr>
              <w:t>Beskrivning</w:t>
            </w:r>
          </w:p>
        </w:tc>
      </w:tr>
      <w:tr w:rsidR="0014540E" w:rsidRPr="008A6814" w14:paraId="70BF112C" w14:textId="77777777" w:rsidTr="00B810C7">
        <w:tc>
          <w:tcPr>
            <w:tcW w:w="1951" w:type="dxa"/>
            <w:tcBorders>
              <w:top w:val="single" w:sz="6" w:space="0" w:color="auto"/>
            </w:tcBorders>
          </w:tcPr>
          <w:p w14:paraId="7E7837B2" w14:textId="77777777" w:rsidR="0014540E" w:rsidRPr="008A6814" w:rsidRDefault="0014540E" w:rsidP="00B810C7">
            <w:pPr>
              <w:spacing w:before="40" w:after="40"/>
            </w:pPr>
            <w:r>
              <w:t>Tjänstekonsument</w:t>
            </w:r>
          </w:p>
        </w:tc>
        <w:tc>
          <w:tcPr>
            <w:tcW w:w="6863" w:type="dxa"/>
            <w:tcBorders>
              <w:top w:val="single" w:sz="6" w:space="0" w:color="auto"/>
            </w:tcBorders>
          </w:tcPr>
          <w:p w14:paraId="64FD9EB9" w14:textId="5A7345D2" w:rsidR="0014540E" w:rsidRPr="008A6814" w:rsidRDefault="0014540E" w:rsidP="00B810C7">
            <w:pPr>
              <w:spacing w:before="40" w:after="40"/>
            </w:pPr>
            <w:r>
              <w:t xml:space="preserve">Verksamhetssystem i rollen som tjänstekonsument som interagerar med information från andra källor. I detta fall för att skicka information i form av observationer. </w:t>
            </w:r>
          </w:p>
        </w:tc>
      </w:tr>
      <w:tr w:rsidR="0014540E" w:rsidRPr="008A6814" w14:paraId="375A5A33" w14:textId="77777777" w:rsidTr="00B810C7">
        <w:tc>
          <w:tcPr>
            <w:tcW w:w="1951" w:type="dxa"/>
          </w:tcPr>
          <w:p w14:paraId="6D02A963" w14:textId="77777777" w:rsidR="0014540E" w:rsidRPr="008A6814" w:rsidRDefault="0014540E" w:rsidP="00B810C7">
            <w:pPr>
              <w:spacing w:before="40" w:after="40"/>
            </w:pPr>
            <w:r>
              <w:t>Tjänsteplattformen</w:t>
            </w:r>
          </w:p>
        </w:tc>
        <w:tc>
          <w:tcPr>
            <w:tcW w:w="6863" w:type="dxa"/>
          </w:tcPr>
          <w:p w14:paraId="1A292418" w14:textId="77777777" w:rsidR="0014540E" w:rsidRPr="008A6814" w:rsidRDefault="0014540E" w:rsidP="00B810C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1F751C5C" w14:textId="77777777" w:rsidTr="00B810C7">
        <w:tc>
          <w:tcPr>
            <w:tcW w:w="1951" w:type="dxa"/>
          </w:tcPr>
          <w:p w14:paraId="20433A2F" w14:textId="77777777" w:rsidR="0014540E" w:rsidRPr="008A6814" w:rsidRDefault="0014540E" w:rsidP="00B810C7">
            <w:pPr>
              <w:spacing w:before="40" w:after="40"/>
            </w:pPr>
            <w:r>
              <w:t>Tjänsteproducent</w:t>
            </w:r>
          </w:p>
        </w:tc>
        <w:tc>
          <w:tcPr>
            <w:tcW w:w="6863" w:type="dxa"/>
          </w:tcPr>
          <w:p w14:paraId="4E1BE6E1"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r w:rsidR="0014540E" w:rsidRPr="00A51E7F" w14:paraId="5D4D00EC" w14:textId="77777777" w:rsidTr="00B810C7">
        <w:tc>
          <w:tcPr>
            <w:tcW w:w="1951" w:type="dxa"/>
          </w:tcPr>
          <w:p w14:paraId="6ACDA7FF" w14:textId="77777777" w:rsidR="0014540E" w:rsidRPr="008A6814" w:rsidRDefault="0014540E" w:rsidP="00B810C7">
            <w:pPr>
              <w:spacing w:before="40" w:after="40"/>
            </w:pPr>
            <w:r>
              <w:t>Engagemangsindex</w:t>
            </w:r>
          </w:p>
        </w:tc>
        <w:tc>
          <w:tcPr>
            <w:tcW w:w="6863" w:type="dxa"/>
          </w:tcPr>
          <w:p w14:paraId="6EB2D2C7" w14:textId="77777777" w:rsidR="0014540E" w:rsidRPr="008A6814" w:rsidRDefault="0014540E" w:rsidP="00B810C7">
            <w:pPr>
              <w:spacing w:before="40" w:after="40"/>
            </w:pPr>
            <w:r>
              <w:t xml:space="preserve">En tjänst där det finns uppdaterade nationella index över vilka informationsägare som har information kring en viss invånare/patient. </w:t>
            </w:r>
          </w:p>
        </w:tc>
      </w:tr>
    </w:tbl>
    <w:p w14:paraId="6E293579" w14:textId="77777777" w:rsidR="0014540E" w:rsidRPr="00A51E7F" w:rsidRDefault="0014540E" w:rsidP="0014540E">
      <w:pPr>
        <w:rPr>
          <w:highlight w:val="yellow"/>
        </w:rPr>
      </w:pPr>
    </w:p>
    <w:p w14:paraId="3DF557B2"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2965"/>
        <w:gridCol w:w="5925"/>
      </w:tblGrid>
      <w:tr w:rsidR="0014540E" w:rsidRPr="00F71DFD" w14:paraId="4C2C1829" w14:textId="77777777" w:rsidTr="00B810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322182" w14:textId="77777777" w:rsidR="0014540E" w:rsidRPr="00F71DFD" w:rsidRDefault="0014540E" w:rsidP="00B810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3C238A" w14:textId="77777777" w:rsidR="0014540E" w:rsidRPr="00F71DFD" w:rsidRDefault="0014540E" w:rsidP="00B810C7">
            <w:pPr>
              <w:spacing w:before="40" w:after="40"/>
              <w:rPr>
                <w:b/>
              </w:rPr>
            </w:pPr>
            <w:r w:rsidRPr="00F71DFD">
              <w:rPr>
                <w:b/>
              </w:rPr>
              <w:t>Beskrivning</w:t>
            </w:r>
          </w:p>
        </w:tc>
      </w:tr>
      <w:tr w:rsidR="0014540E" w:rsidRPr="00445AF5" w14:paraId="4B0DB56E" w14:textId="77777777" w:rsidTr="00B810C7">
        <w:tc>
          <w:tcPr>
            <w:tcW w:w="2943" w:type="dxa"/>
            <w:tcBorders>
              <w:top w:val="single" w:sz="6" w:space="0" w:color="auto"/>
            </w:tcBorders>
          </w:tcPr>
          <w:p w14:paraId="52A7AB1E" w14:textId="2BC62CC0" w:rsidR="0014540E" w:rsidRDefault="0014540E" w:rsidP="00B810C7">
            <w:pPr>
              <w:spacing w:before="40" w:after="40"/>
            </w:pPr>
            <w:r>
              <w:t>1. ProcessObservation(Request)</w:t>
            </w:r>
          </w:p>
        </w:tc>
        <w:tc>
          <w:tcPr>
            <w:tcW w:w="5947" w:type="dxa"/>
            <w:tcBorders>
              <w:top w:val="single" w:sz="6" w:space="0" w:color="auto"/>
            </w:tcBorders>
          </w:tcPr>
          <w:p w14:paraId="055C9005" w14:textId="27192B3B" w:rsidR="0014540E" w:rsidRPr="00A55D30" w:rsidRDefault="0014540E" w:rsidP="00B810C7">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14540E" w:rsidRPr="00445AF5" w14:paraId="26AFAE8E" w14:textId="77777777" w:rsidTr="00B810C7">
        <w:tc>
          <w:tcPr>
            <w:tcW w:w="2943" w:type="dxa"/>
            <w:tcBorders>
              <w:top w:val="single" w:sz="6" w:space="0" w:color="auto"/>
            </w:tcBorders>
          </w:tcPr>
          <w:p w14:paraId="67F61DD7" w14:textId="01459E37" w:rsidR="0014540E" w:rsidRDefault="0014540E" w:rsidP="00B810C7">
            <w:pPr>
              <w:spacing w:before="40" w:after="40"/>
            </w:pPr>
            <w:r>
              <w:t>2. ProcessObservation(Request)</w:t>
            </w:r>
          </w:p>
        </w:tc>
        <w:tc>
          <w:tcPr>
            <w:tcW w:w="5947" w:type="dxa"/>
            <w:tcBorders>
              <w:top w:val="single" w:sz="6" w:space="0" w:color="auto"/>
            </w:tcBorders>
          </w:tcPr>
          <w:p w14:paraId="67E3BBFC" w14:textId="77777777" w:rsidR="0014540E" w:rsidRDefault="0014540E" w:rsidP="00B810C7">
            <w:pPr>
              <w:spacing w:before="40" w:after="40"/>
            </w:pPr>
            <w:r>
              <w:t xml:space="preserve">Tjänsteplattformen slussar informationen vidare till rätt teknisk adress enligt Logical Address med hjälp av tjänsteadresseringskatalogen. </w:t>
            </w:r>
          </w:p>
        </w:tc>
      </w:tr>
      <w:tr w:rsidR="0014540E" w:rsidRPr="00445AF5" w14:paraId="76D02DFE" w14:textId="77777777" w:rsidTr="00B810C7">
        <w:tc>
          <w:tcPr>
            <w:tcW w:w="2943" w:type="dxa"/>
            <w:tcBorders>
              <w:top w:val="single" w:sz="6" w:space="0" w:color="auto"/>
            </w:tcBorders>
          </w:tcPr>
          <w:p w14:paraId="3CC848AA" w14:textId="572A9A04" w:rsidR="0014540E" w:rsidRDefault="0014540E" w:rsidP="00B810C7">
            <w:pPr>
              <w:spacing w:before="40" w:after="40"/>
            </w:pPr>
            <w:r>
              <w:t xml:space="preserve">2. ProcessObservation(Response) </w:t>
            </w:r>
          </w:p>
        </w:tc>
        <w:tc>
          <w:tcPr>
            <w:tcW w:w="5947" w:type="dxa"/>
            <w:tcBorders>
              <w:top w:val="single" w:sz="6" w:space="0" w:color="auto"/>
            </w:tcBorders>
          </w:tcPr>
          <w:p w14:paraId="6A987BBF" w14:textId="77777777" w:rsidR="0014540E" w:rsidRPr="00A55D30" w:rsidRDefault="0014540E" w:rsidP="00B810C7">
            <w:pPr>
              <w:spacing w:before="40" w:after="40"/>
            </w:pPr>
            <w:r>
              <w:t xml:space="preserve">Tjänsteproducenten returnerar ett svar på hur skrivningen gick. </w:t>
            </w:r>
          </w:p>
        </w:tc>
      </w:tr>
      <w:tr w:rsidR="0014540E" w:rsidRPr="00445AF5" w14:paraId="25705438" w14:textId="77777777" w:rsidTr="00B810C7">
        <w:tc>
          <w:tcPr>
            <w:tcW w:w="2943" w:type="dxa"/>
            <w:tcBorders>
              <w:top w:val="single" w:sz="6" w:space="0" w:color="auto"/>
            </w:tcBorders>
          </w:tcPr>
          <w:p w14:paraId="2B8160C9" w14:textId="3C61EFAE" w:rsidR="0014540E" w:rsidRDefault="0014540E" w:rsidP="00B810C7">
            <w:pPr>
              <w:spacing w:before="40" w:after="40"/>
            </w:pPr>
            <w:r>
              <w:t>1. ProcessObservation(Response)</w:t>
            </w:r>
          </w:p>
        </w:tc>
        <w:tc>
          <w:tcPr>
            <w:tcW w:w="5947" w:type="dxa"/>
            <w:tcBorders>
              <w:top w:val="single" w:sz="6" w:space="0" w:color="auto"/>
            </w:tcBorders>
          </w:tcPr>
          <w:p w14:paraId="1D6ACE12" w14:textId="77777777" w:rsidR="0014540E" w:rsidRDefault="0014540E" w:rsidP="00B810C7">
            <w:pPr>
              <w:spacing w:before="40" w:after="40"/>
            </w:pPr>
            <w:r>
              <w:t xml:space="preserve">Tjänsteplattformen slussar vidare svaret till tjänstekonsumenten. </w:t>
            </w:r>
          </w:p>
        </w:tc>
      </w:tr>
      <w:tr w:rsidR="0014540E" w:rsidRPr="00445AF5" w14:paraId="10D6B92D" w14:textId="77777777" w:rsidTr="00B810C7">
        <w:tc>
          <w:tcPr>
            <w:tcW w:w="2943" w:type="dxa"/>
            <w:tcBorders>
              <w:top w:val="single" w:sz="6" w:space="0" w:color="auto"/>
            </w:tcBorders>
          </w:tcPr>
          <w:p w14:paraId="615BAD5A" w14:textId="77777777" w:rsidR="0014540E" w:rsidRDefault="0014540E" w:rsidP="00B810C7">
            <w:pPr>
              <w:spacing w:before="40" w:after="40"/>
            </w:pPr>
            <w:r>
              <w:t>3. Update(Request)</w:t>
            </w:r>
          </w:p>
        </w:tc>
        <w:tc>
          <w:tcPr>
            <w:tcW w:w="5947" w:type="dxa"/>
            <w:tcBorders>
              <w:top w:val="single" w:sz="6" w:space="0" w:color="auto"/>
            </w:tcBorders>
          </w:tcPr>
          <w:p w14:paraId="15163AB4" w14:textId="77777777" w:rsidR="0014540E" w:rsidRPr="00A55D30" w:rsidRDefault="0014540E" w:rsidP="00B810C7">
            <w:pPr>
              <w:spacing w:before="40" w:after="40"/>
            </w:pPr>
            <w:r>
              <w:t xml:space="preserve">Tjänstekonsumenten använder tjänstekontraktet Update för att uppdatera engagemangsindex.  </w:t>
            </w:r>
          </w:p>
        </w:tc>
      </w:tr>
      <w:tr w:rsidR="0014540E" w:rsidRPr="00445AF5" w14:paraId="2DCE9687" w14:textId="77777777" w:rsidTr="00B810C7">
        <w:tc>
          <w:tcPr>
            <w:tcW w:w="2943" w:type="dxa"/>
            <w:tcBorders>
              <w:top w:val="single" w:sz="6" w:space="0" w:color="auto"/>
            </w:tcBorders>
          </w:tcPr>
          <w:p w14:paraId="188AA627" w14:textId="77777777" w:rsidR="0014540E" w:rsidRDefault="0014540E" w:rsidP="00B810C7">
            <w:pPr>
              <w:spacing w:before="40" w:after="40"/>
            </w:pPr>
            <w:r>
              <w:t>4. Update(Request)</w:t>
            </w:r>
          </w:p>
        </w:tc>
        <w:tc>
          <w:tcPr>
            <w:tcW w:w="5947" w:type="dxa"/>
            <w:tcBorders>
              <w:top w:val="single" w:sz="6" w:space="0" w:color="auto"/>
            </w:tcBorders>
          </w:tcPr>
          <w:p w14:paraId="1A14DF7E" w14:textId="77777777" w:rsidR="0014540E" w:rsidRDefault="0014540E" w:rsidP="00B810C7">
            <w:pPr>
              <w:spacing w:before="40" w:after="40"/>
            </w:pPr>
            <w:r>
              <w:t xml:space="preserve">Tjänsteplattformen slussar vidare begäran för uppdateringen till engagemangsindex. </w:t>
            </w:r>
          </w:p>
        </w:tc>
      </w:tr>
      <w:tr w:rsidR="0014540E" w:rsidRPr="00445AF5" w14:paraId="530D0030" w14:textId="77777777" w:rsidTr="00B810C7">
        <w:tc>
          <w:tcPr>
            <w:tcW w:w="2943" w:type="dxa"/>
          </w:tcPr>
          <w:p w14:paraId="697183E5" w14:textId="77777777" w:rsidR="0014540E" w:rsidRDefault="0014540E" w:rsidP="00B810C7">
            <w:pPr>
              <w:spacing w:before="40" w:after="40"/>
            </w:pPr>
            <w:r>
              <w:t>4. Update(Response)</w:t>
            </w:r>
          </w:p>
        </w:tc>
        <w:tc>
          <w:tcPr>
            <w:tcW w:w="5947" w:type="dxa"/>
          </w:tcPr>
          <w:p w14:paraId="42DDD3A4" w14:textId="77777777" w:rsidR="0014540E" w:rsidRPr="00445AF5" w:rsidRDefault="0014540E" w:rsidP="00B810C7">
            <w:pPr>
              <w:spacing w:before="40" w:after="40"/>
            </w:pPr>
            <w:r>
              <w:t xml:space="preserve">Engagemangesindex returnerar ett svar på hur uppdateringen gick. </w:t>
            </w:r>
          </w:p>
        </w:tc>
      </w:tr>
      <w:tr w:rsidR="0014540E" w:rsidRPr="00445AF5" w14:paraId="0B16A2F2" w14:textId="77777777" w:rsidTr="00B810C7">
        <w:tc>
          <w:tcPr>
            <w:tcW w:w="2943" w:type="dxa"/>
          </w:tcPr>
          <w:p w14:paraId="34CD0176" w14:textId="77777777" w:rsidR="0014540E" w:rsidRPr="00445AF5" w:rsidRDefault="0014540E" w:rsidP="00B810C7">
            <w:pPr>
              <w:spacing w:before="40" w:after="40"/>
            </w:pPr>
            <w:r>
              <w:t>3. Update(Response)</w:t>
            </w:r>
          </w:p>
        </w:tc>
        <w:tc>
          <w:tcPr>
            <w:tcW w:w="5947" w:type="dxa"/>
          </w:tcPr>
          <w:p w14:paraId="37BDE568" w14:textId="77777777" w:rsidR="0014540E" w:rsidRPr="00445AF5" w:rsidRDefault="0014540E" w:rsidP="00B810C7">
            <w:pPr>
              <w:spacing w:before="40" w:after="40"/>
            </w:pPr>
            <w:r>
              <w:t xml:space="preserve">Svaret slussas vidare till tjänsteproducenten av tjänsteplattformen. </w:t>
            </w:r>
          </w:p>
        </w:tc>
      </w:tr>
    </w:tbl>
    <w:p w14:paraId="7E75E16C" w14:textId="77777777" w:rsidR="0014540E" w:rsidRDefault="0014540E" w:rsidP="0014540E">
      <w:pPr>
        <w:spacing w:line="240" w:lineRule="auto"/>
        <w:rPr>
          <w:rFonts w:eastAsia="Times New Roman"/>
          <w:bCs/>
          <w:sz w:val="24"/>
        </w:rPr>
      </w:pPr>
      <w:r>
        <w:br w:type="page"/>
      </w:r>
    </w:p>
    <w:p w14:paraId="1B2EDF3D" w14:textId="5BC830EF" w:rsidR="0014540E" w:rsidRDefault="0014540E" w:rsidP="0014540E">
      <w:pPr>
        <w:pStyle w:val="Rubrik3"/>
      </w:pPr>
      <w:bookmarkStart w:id="32" w:name="_Toc381963917"/>
      <w:r>
        <w:lastRenderedPageBreak/>
        <w:t>Radera observationer</w:t>
      </w:r>
      <w:bookmarkEnd w:id="32"/>
    </w:p>
    <w:p w14:paraId="7036E7AC" w14:textId="755B2181" w:rsidR="0014540E" w:rsidRPr="009E653A" w:rsidRDefault="0014540E" w:rsidP="0014540E">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05629A63" w14:textId="77777777" w:rsidR="0014540E" w:rsidRDefault="0014540E" w:rsidP="0014540E"/>
    <w:p w14:paraId="32C986D5" w14:textId="77777777" w:rsidR="0014540E" w:rsidRDefault="0014540E" w:rsidP="0014540E"/>
    <w:p w14:paraId="78465C10" w14:textId="77777777" w:rsidR="0014540E" w:rsidRDefault="0014540E" w:rsidP="0014540E">
      <w:pPr>
        <w:pStyle w:val="Rubrik4"/>
      </w:pPr>
      <w:r>
        <w:t>Arbetsflödesdiagram</w:t>
      </w:r>
    </w:p>
    <w:p w14:paraId="3903FEF5" w14:textId="77777777" w:rsidR="0014540E" w:rsidRPr="0014540E" w:rsidRDefault="0014540E" w:rsidP="0014540E"/>
    <w:p w14:paraId="3E46C4FA" w14:textId="5843B858" w:rsidR="0014540E" w:rsidRPr="00AD294D" w:rsidRDefault="0014540E" w:rsidP="0014540E">
      <w:pPr>
        <w:jc w:val="center"/>
      </w:pPr>
      <w:r>
        <w:object w:dxaOrig="6037" w:dyaOrig="5564" w14:anchorId="3D8FFF58">
          <v:shape id="_x0000_i1029" type="#_x0000_t75" style="width:301.7pt;height:278.3pt" o:ole="">
            <v:imagedata r:id="rId18" o:title=""/>
          </v:shape>
          <o:OLEObject Type="Embed" ProgID="Visio.Drawing.11" ShapeID="_x0000_i1029" DrawAspect="Content" ObjectID="_1456663345" r:id="rId19"/>
        </w:object>
      </w:r>
    </w:p>
    <w:p w14:paraId="3BFF8BB4" w14:textId="40D8A590" w:rsidR="0014540E" w:rsidRDefault="0014540E" w:rsidP="0014540E">
      <w:pPr>
        <w:jc w:val="center"/>
      </w:pPr>
    </w:p>
    <w:p w14:paraId="559F4CE9" w14:textId="77777777" w:rsidR="0014540E" w:rsidRDefault="0014540E" w:rsidP="0014540E"/>
    <w:p w14:paraId="5B565C49"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37C072AB"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1F4DF7"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FEB05C"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49892BDB" w14:textId="77777777" w:rsidTr="00B810C7">
        <w:trPr>
          <w:trHeight w:val="709"/>
        </w:trPr>
        <w:tc>
          <w:tcPr>
            <w:tcW w:w="1164" w:type="pct"/>
            <w:tcBorders>
              <w:top w:val="single" w:sz="6" w:space="0" w:color="auto"/>
            </w:tcBorders>
          </w:tcPr>
          <w:p w14:paraId="6CFBDB44" w14:textId="77777777" w:rsidR="0014540E" w:rsidRPr="00A55D30" w:rsidRDefault="0014540E" w:rsidP="00B810C7">
            <w:pPr>
              <w:spacing w:before="40" w:after="40"/>
            </w:pPr>
            <w:r>
              <w:t>Händelsekälla</w:t>
            </w:r>
          </w:p>
        </w:tc>
        <w:tc>
          <w:tcPr>
            <w:tcW w:w="3836" w:type="pct"/>
            <w:tcBorders>
              <w:top w:val="single" w:sz="6" w:space="0" w:color="auto"/>
            </w:tcBorders>
          </w:tcPr>
          <w:p w14:paraId="1517B50B" w14:textId="77777777" w:rsidR="0014540E" w:rsidRPr="00A55D30" w:rsidRDefault="0014540E" w:rsidP="00B810C7">
            <w:pPr>
              <w:spacing w:before="40" w:after="40"/>
            </w:pPr>
            <w:r>
              <w:t xml:space="preserve">Med händelsekälla avses en person som raderar data eller att data raderas automatiskt. </w:t>
            </w:r>
          </w:p>
        </w:tc>
      </w:tr>
    </w:tbl>
    <w:p w14:paraId="2E6447A0"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384CC817" w14:textId="77777777" w:rsidTr="00B810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81CA183" w14:textId="77777777" w:rsidR="0014540E" w:rsidRPr="00F71DFD" w:rsidRDefault="0014540E" w:rsidP="00B810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CF701"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550F6691" w14:textId="77777777" w:rsidTr="00B810C7">
        <w:trPr>
          <w:trHeight w:val="709"/>
        </w:trPr>
        <w:tc>
          <w:tcPr>
            <w:tcW w:w="1415" w:type="pct"/>
            <w:tcBorders>
              <w:top w:val="single" w:sz="6" w:space="0" w:color="auto"/>
            </w:tcBorders>
          </w:tcPr>
          <w:p w14:paraId="74A4F551" w14:textId="49625572" w:rsidR="0014540E" w:rsidRPr="00A55D30" w:rsidRDefault="0014540E" w:rsidP="00B810C7">
            <w:pPr>
              <w:spacing w:before="40" w:after="40"/>
            </w:pPr>
            <w:r>
              <w:t xml:space="preserve">Information om befintliga observationer raderas.  </w:t>
            </w:r>
          </w:p>
        </w:tc>
        <w:tc>
          <w:tcPr>
            <w:tcW w:w="3585" w:type="pct"/>
            <w:tcBorders>
              <w:top w:val="single" w:sz="6" w:space="0" w:color="auto"/>
            </w:tcBorders>
          </w:tcPr>
          <w:p w14:paraId="776411E5" w14:textId="084C4074" w:rsidR="0014540E" w:rsidRPr="00A55D30" w:rsidRDefault="0014540E" w:rsidP="00B810C7">
            <w:pPr>
              <w:spacing w:before="40" w:after="40"/>
            </w:pPr>
            <w:r w:rsidRPr="00A55D30">
              <w:t>Information som innefattar</w:t>
            </w:r>
            <w:r>
              <w:t xml:space="preserve"> observationsdata raderas</w:t>
            </w:r>
            <w:r w:rsidRPr="00A55D30">
              <w:t xml:space="preserve">.  </w:t>
            </w:r>
          </w:p>
        </w:tc>
      </w:tr>
      <w:tr w:rsidR="0014540E" w:rsidRPr="00A55D30" w14:paraId="58F364FC" w14:textId="77777777" w:rsidTr="00B810C7">
        <w:trPr>
          <w:trHeight w:val="709"/>
        </w:trPr>
        <w:tc>
          <w:tcPr>
            <w:tcW w:w="1415" w:type="pct"/>
          </w:tcPr>
          <w:p w14:paraId="4ADEA390" w14:textId="77777777" w:rsidR="0014540E" w:rsidRPr="00A55D30" w:rsidRDefault="0014540E" w:rsidP="00B810C7">
            <w:pPr>
              <w:spacing w:before="40" w:after="40"/>
            </w:pPr>
            <w:r>
              <w:t xml:space="preserve">Erhåller svar på hur raderingen gick. </w:t>
            </w:r>
          </w:p>
        </w:tc>
        <w:tc>
          <w:tcPr>
            <w:tcW w:w="3585" w:type="pct"/>
          </w:tcPr>
          <w:p w14:paraId="5A35B1D0" w14:textId="77777777" w:rsidR="0014540E" w:rsidRPr="00A55D30" w:rsidRDefault="0014540E" w:rsidP="00B810C7">
            <w:pPr>
              <w:spacing w:before="40" w:after="40"/>
            </w:pPr>
            <w:r>
              <w:t xml:space="preserve">Information om hur raderingen hos tjänsteproducenten gick tas emot. </w:t>
            </w:r>
          </w:p>
        </w:tc>
      </w:tr>
    </w:tbl>
    <w:p w14:paraId="0C75EB05" w14:textId="77777777" w:rsidR="0014540E" w:rsidRPr="00A55D30" w:rsidRDefault="0014540E" w:rsidP="0014540E">
      <w:pPr>
        <w:tabs>
          <w:tab w:val="left" w:pos="567"/>
        </w:tabs>
        <w:rPr>
          <w:b/>
          <w:szCs w:val="24"/>
        </w:rPr>
      </w:pPr>
    </w:p>
    <w:p w14:paraId="22C5DFA2"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3335B329"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2101E7"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52A94D" w14:textId="77777777" w:rsidR="0014540E" w:rsidRPr="00F71DFD" w:rsidRDefault="0014540E" w:rsidP="00B810C7">
            <w:pPr>
              <w:tabs>
                <w:tab w:val="left" w:pos="567"/>
              </w:tabs>
              <w:rPr>
                <w:b/>
                <w:szCs w:val="24"/>
              </w:rPr>
            </w:pPr>
            <w:r w:rsidRPr="00F71DFD">
              <w:rPr>
                <w:b/>
                <w:szCs w:val="24"/>
              </w:rPr>
              <w:t>Beskrivning alt. referens</w:t>
            </w:r>
          </w:p>
        </w:tc>
      </w:tr>
      <w:tr w:rsidR="0014540E" w:rsidRPr="00A51E7F" w14:paraId="65661D10" w14:textId="77777777" w:rsidTr="00B810C7">
        <w:trPr>
          <w:trHeight w:val="709"/>
        </w:trPr>
        <w:tc>
          <w:tcPr>
            <w:tcW w:w="1164" w:type="pct"/>
            <w:tcBorders>
              <w:top w:val="single" w:sz="6" w:space="0" w:color="auto"/>
            </w:tcBorders>
          </w:tcPr>
          <w:p w14:paraId="2E26EA9C" w14:textId="77777777" w:rsidR="0014540E" w:rsidRPr="00A55D30" w:rsidRDefault="0014540E" w:rsidP="00B810C7">
            <w:pPr>
              <w:spacing w:before="40" w:after="40"/>
            </w:pPr>
            <w:r>
              <w:t>Radering</w:t>
            </w:r>
          </w:p>
        </w:tc>
        <w:tc>
          <w:tcPr>
            <w:tcW w:w="3836" w:type="pct"/>
            <w:tcBorders>
              <w:top w:val="single" w:sz="6" w:space="0" w:color="auto"/>
            </w:tcBorders>
          </w:tcPr>
          <w:p w14:paraId="26033DC9" w14:textId="7B0C430B" w:rsidR="0014540E" w:rsidRPr="00A55D30" w:rsidRDefault="0014540E" w:rsidP="00B810C7">
            <w:pPr>
              <w:spacing w:before="40" w:after="40"/>
            </w:pPr>
            <w:r>
              <w:t xml:space="preserve">Information om radering av befintliga observationer. </w:t>
            </w:r>
          </w:p>
        </w:tc>
      </w:tr>
      <w:tr w:rsidR="0014540E" w:rsidRPr="00412989" w14:paraId="00DFB7ED" w14:textId="77777777" w:rsidTr="00B810C7">
        <w:trPr>
          <w:trHeight w:val="709"/>
        </w:trPr>
        <w:tc>
          <w:tcPr>
            <w:tcW w:w="1164" w:type="pct"/>
          </w:tcPr>
          <w:p w14:paraId="1975CEE0" w14:textId="77777777" w:rsidR="0014540E" w:rsidRPr="00412989" w:rsidRDefault="0014540E" w:rsidP="00B810C7">
            <w:pPr>
              <w:spacing w:before="40" w:after="40"/>
            </w:pPr>
            <w:r>
              <w:t>Begäran</w:t>
            </w:r>
          </w:p>
        </w:tc>
        <w:tc>
          <w:tcPr>
            <w:tcW w:w="3836" w:type="pct"/>
          </w:tcPr>
          <w:p w14:paraId="578E159B" w14:textId="400902F8" w:rsidR="0014540E" w:rsidRPr="00412989" w:rsidRDefault="0014540E" w:rsidP="00B810C7">
            <w:r>
              <w:t>En begäran för att radera observationsdata skickas till beststämd destination.</w:t>
            </w:r>
          </w:p>
        </w:tc>
      </w:tr>
      <w:tr w:rsidR="0014540E" w:rsidRPr="00A51E7F" w14:paraId="306B1859" w14:textId="77777777" w:rsidTr="00B810C7">
        <w:trPr>
          <w:trHeight w:val="709"/>
        </w:trPr>
        <w:tc>
          <w:tcPr>
            <w:tcW w:w="1164" w:type="pct"/>
          </w:tcPr>
          <w:p w14:paraId="219F9FB2" w14:textId="77777777" w:rsidR="0014540E" w:rsidRPr="00412989" w:rsidRDefault="0014540E" w:rsidP="00B810C7">
            <w:pPr>
              <w:spacing w:before="40" w:after="40"/>
            </w:pPr>
            <w:r>
              <w:t>Svar</w:t>
            </w:r>
          </w:p>
        </w:tc>
        <w:tc>
          <w:tcPr>
            <w:tcW w:w="3836" w:type="pct"/>
          </w:tcPr>
          <w:p w14:paraId="03BE23AB" w14:textId="77777777" w:rsidR="0014540E" w:rsidRPr="00412989" w:rsidRDefault="0014540E" w:rsidP="00B810C7">
            <w:pPr>
              <w:spacing w:before="40" w:after="40"/>
            </w:pPr>
            <w:r>
              <w:t xml:space="preserve">Svar på hur raderingen gick.   </w:t>
            </w:r>
          </w:p>
        </w:tc>
      </w:tr>
    </w:tbl>
    <w:p w14:paraId="1791D986" w14:textId="77777777" w:rsidR="0014540E" w:rsidRPr="00A51E7F" w:rsidRDefault="0014540E" w:rsidP="0014540E">
      <w:pPr>
        <w:rPr>
          <w:highlight w:val="yellow"/>
        </w:rPr>
      </w:pPr>
    </w:p>
    <w:p w14:paraId="5152BAF0"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3E86A632" w14:textId="77777777" w:rsidTr="00B810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DA75CB" w14:textId="77777777" w:rsidR="0014540E" w:rsidRPr="00F71DFD" w:rsidRDefault="0014540E" w:rsidP="00B810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E5E4C7" w14:textId="77777777" w:rsidR="0014540E" w:rsidRPr="00F71DFD" w:rsidRDefault="0014540E" w:rsidP="00B810C7">
            <w:pPr>
              <w:tabs>
                <w:tab w:val="left" w:pos="567"/>
              </w:tabs>
              <w:rPr>
                <w:b/>
                <w:szCs w:val="24"/>
              </w:rPr>
            </w:pPr>
            <w:r w:rsidRPr="00F71DFD">
              <w:rPr>
                <w:b/>
                <w:szCs w:val="24"/>
              </w:rPr>
              <w:t>Beskrivning alt. referens</w:t>
            </w:r>
          </w:p>
        </w:tc>
      </w:tr>
      <w:tr w:rsidR="0014540E" w:rsidRPr="00211EF1" w14:paraId="50A3DD29" w14:textId="77777777" w:rsidTr="00B810C7">
        <w:trPr>
          <w:trHeight w:val="709"/>
        </w:trPr>
        <w:tc>
          <w:tcPr>
            <w:tcW w:w="1354" w:type="pct"/>
            <w:tcBorders>
              <w:top w:val="single" w:sz="6" w:space="0" w:color="auto"/>
              <w:bottom w:val="single" w:sz="6" w:space="0" w:color="auto"/>
            </w:tcBorders>
          </w:tcPr>
          <w:p w14:paraId="4EA2A866" w14:textId="77777777" w:rsidR="0014540E" w:rsidRPr="00211EF1" w:rsidRDefault="0014540E" w:rsidP="00B810C7">
            <w:pPr>
              <w:spacing w:before="40" w:after="40"/>
            </w:pPr>
            <w:r>
              <w:t>Tjänstekonsument</w:t>
            </w:r>
          </w:p>
        </w:tc>
        <w:tc>
          <w:tcPr>
            <w:tcW w:w="3646" w:type="pct"/>
            <w:tcBorders>
              <w:top w:val="single" w:sz="6" w:space="0" w:color="auto"/>
              <w:bottom w:val="single" w:sz="6" w:space="0" w:color="auto"/>
            </w:tcBorders>
          </w:tcPr>
          <w:p w14:paraId="512341E5" w14:textId="534EF786" w:rsidR="0014540E" w:rsidRPr="00211EF1" w:rsidRDefault="0014540E" w:rsidP="00B810C7">
            <w:pPr>
              <w:spacing w:before="40" w:after="40"/>
            </w:pPr>
            <w:r>
              <w:t>Verksamhetssystem i rollen som tjänstekonsument som interagerar med information från andra källor. I detta fall för att hämta information i form av observationer.</w:t>
            </w:r>
          </w:p>
        </w:tc>
      </w:tr>
      <w:tr w:rsidR="0014540E" w:rsidRPr="00211EF1" w14:paraId="3E4EBCF0" w14:textId="77777777" w:rsidTr="00B810C7">
        <w:trPr>
          <w:trHeight w:val="709"/>
        </w:trPr>
        <w:tc>
          <w:tcPr>
            <w:tcW w:w="1354" w:type="pct"/>
            <w:tcBorders>
              <w:top w:val="single" w:sz="6" w:space="0" w:color="auto"/>
              <w:bottom w:val="single" w:sz="6" w:space="0" w:color="auto"/>
            </w:tcBorders>
          </w:tcPr>
          <w:p w14:paraId="3968481C" w14:textId="77777777" w:rsidR="0014540E" w:rsidRPr="00211EF1" w:rsidRDefault="0014540E" w:rsidP="00B810C7">
            <w:pPr>
              <w:spacing w:before="40" w:after="40"/>
            </w:pPr>
            <w:r>
              <w:t>Tjänsteplattformen</w:t>
            </w:r>
          </w:p>
        </w:tc>
        <w:tc>
          <w:tcPr>
            <w:tcW w:w="3646" w:type="pct"/>
            <w:tcBorders>
              <w:top w:val="single" w:sz="6" w:space="0" w:color="auto"/>
              <w:bottom w:val="single" w:sz="6" w:space="0" w:color="auto"/>
            </w:tcBorders>
          </w:tcPr>
          <w:p w14:paraId="70A32852" w14:textId="77777777" w:rsidR="0014540E" w:rsidRPr="008A6814" w:rsidRDefault="0014540E" w:rsidP="00B810C7">
            <w:pPr>
              <w:spacing w:before="40" w:after="40"/>
            </w:pPr>
            <w:r>
              <w:t>Ett nav mellan olika system och tjänster. Tjänsteplattformen dirigerar meddelanden vidare till rätt tjänst/system med hjälp av tjänsteadresseringskatalogen.</w:t>
            </w:r>
          </w:p>
        </w:tc>
      </w:tr>
      <w:tr w:rsidR="0014540E" w:rsidRPr="00211EF1" w14:paraId="5BE89083" w14:textId="77777777" w:rsidTr="00B810C7">
        <w:trPr>
          <w:trHeight w:val="709"/>
        </w:trPr>
        <w:tc>
          <w:tcPr>
            <w:tcW w:w="1354" w:type="pct"/>
            <w:tcBorders>
              <w:top w:val="single" w:sz="6" w:space="0" w:color="auto"/>
            </w:tcBorders>
          </w:tcPr>
          <w:p w14:paraId="6DB3136F" w14:textId="77777777" w:rsidR="0014540E" w:rsidRPr="00211EF1" w:rsidRDefault="0014540E" w:rsidP="00B810C7">
            <w:pPr>
              <w:spacing w:before="40" w:after="40"/>
            </w:pPr>
            <w:r>
              <w:t>Tjänsteproducent</w:t>
            </w:r>
          </w:p>
        </w:tc>
        <w:tc>
          <w:tcPr>
            <w:tcW w:w="3646" w:type="pct"/>
            <w:tcBorders>
              <w:top w:val="single" w:sz="6" w:space="0" w:color="auto"/>
            </w:tcBorders>
          </w:tcPr>
          <w:p w14:paraId="09FD77C6"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bl>
    <w:p w14:paraId="03FCEA87" w14:textId="77777777" w:rsidR="0014540E" w:rsidRDefault="0014540E" w:rsidP="0014540E"/>
    <w:p w14:paraId="18BDF6F7" w14:textId="77777777" w:rsidR="0014540E" w:rsidRDefault="0014540E" w:rsidP="0014540E">
      <w:pPr>
        <w:spacing w:line="240" w:lineRule="auto"/>
        <w:rPr>
          <w:rFonts w:eastAsia="Times New Roman"/>
          <w:bCs/>
          <w:iCs/>
          <w:sz w:val="24"/>
        </w:rPr>
      </w:pPr>
      <w:r>
        <w:br w:type="page"/>
      </w:r>
    </w:p>
    <w:p w14:paraId="4AB824DE" w14:textId="77777777" w:rsidR="0014540E" w:rsidRDefault="0014540E" w:rsidP="0014540E">
      <w:pPr>
        <w:pStyle w:val="Rubrik4"/>
      </w:pPr>
      <w:r>
        <w:lastRenderedPageBreak/>
        <w:t>Sekvensdiagram</w:t>
      </w:r>
    </w:p>
    <w:p w14:paraId="156B28E6" w14:textId="77777777" w:rsidR="0014540E" w:rsidRPr="00040252" w:rsidRDefault="0014540E" w:rsidP="0014540E">
      <w:r>
        <w:t xml:space="preserve">Siffrorna i diagrammet nedan kopplar ihop begäran-svar för respektive meddelande. </w:t>
      </w:r>
    </w:p>
    <w:p w14:paraId="4B0CC7A3" w14:textId="6958C190" w:rsidR="0014540E" w:rsidRDefault="0014540E" w:rsidP="0014540E">
      <w:pPr>
        <w:spacing w:line="240" w:lineRule="auto"/>
      </w:pPr>
    </w:p>
    <w:p w14:paraId="0D0692DF" w14:textId="79DEB072" w:rsidR="0014540E" w:rsidRDefault="0014540E" w:rsidP="0014540E">
      <w:pPr>
        <w:spacing w:line="240" w:lineRule="auto"/>
        <w:rPr>
          <w:rFonts w:eastAsia="Times New Roman"/>
          <w:bCs/>
          <w:sz w:val="24"/>
        </w:rPr>
      </w:pPr>
      <w:r>
        <w:object w:dxaOrig="9129" w:dyaOrig="6939" w14:anchorId="0B80A522">
          <v:shape id="_x0000_i1030" type="#_x0000_t75" style="width:433.7pt;height:329.7pt" o:ole="">
            <v:imagedata r:id="rId20" o:title=""/>
          </v:shape>
          <o:OLEObject Type="Embed" ProgID="Visio.Drawing.11" ShapeID="_x0000_i1030" DrawAspect="Content" ObjectID="_1456663346" r:id="rId21"/>
        </w:object>
      </w:r>
    </w:p>
    <w:p w14:paraId="44538803" w14:textId="77777777" w:rsidR="0014540E" w:rsidRDefault="0014540E" w:rsidP="0014540E">
      <w:pPr>
        <w:spacing w:line="240" w:lineRule="auto"/>
        <w:rPr>
          <w:rFonts w:eastAsia="Times New Roman"/>
          <w:bCs/>
          <w:sz w:val="24"/>
        </w:rPr>
      </w:pPr>
    </w:p>
    <w:p w14:paraId="5395C616"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28E172AF" w14:textId="77777777" w:rsidTr="00B810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DD2285" w14:textId="77777777" w:rsidR="0014540E" w:rsidRPr="00F71DFD" w:rsidRDefault="0014540E" w:rsidP="00B810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820AB4" w14:textId="77777777" w:rsidR="0014540E" w:rsidRPr="00F71DFD" w:rsidRDefault="0014540E" w:rsidP="00B810C7">
            <w:pPr>
              <w:spacing w:before="40" w:after="40"/>
              <w:rPr>
                <w:b/>
              </w:rPr>
            </w:pPr>
            <w:r w:rsidRPr="00F71DFD">
              <w:rPr>
                <w:b/>
              </w:rPr>
              <w:t>Beskrivning</w:t>
            </w:r>
          </w:p>
        </w:tc>
      </w:tr>
      <w:tr w:rsidR="0014540E" w:rsidRPr="008A6814" w14:paraId="39A8F6EF" w14:textId="77777777" w:rsidTr="00B810C7">
        <w:tc>
          <w:tcPr>
            <w:tcW w:w="1951" w:type="dxa"/>
            <w:tcBorders>
              <w:top w:val="single" w:sz="6" w:space="0" w:color="auto"/>
            </w:tcBorders>
          </w:tcPr>
          <w:p w14:paraId="6BF96E80" w14:textId="77777777" w:rsidR="0014540E" w:rsidRPr="008A6814" w:rsidRDefault="0014540E" w:rsidP="00B810C7">
            <w:pPr>
              <w:spacing w:before="40" w:after="40"/>
            </w:pPr>
            <w:r>
              <w:t>Tjänstekonsument</w:t>
            </w:r>
          </w:p>
        </w:tc>
        <w:tc>
          <w:tcPr>
            <w:tcW w:w="6863" w:type="dxa"/>
            <w:tcBorders>
              <w:top w:val="single" w:sz="6" w:space="0" w:color="auto"/>
            </w:tcBorders>
          </w:tcPr>
          <w:p w14:paraId="5B1116EA" w14:textId="57A68669" w:rsidR="0014540E" w:rsidRPr="008A6814" w:rsidRDefault="0014540E" w:rsidP="00B810C7">
            <w:pPr>
              <w:spacing w:before="40" w:after="40"/>
            </w:pPr>
            <w:r>
              <w:t xml:space="preserve">Verksamhetssystem i rollen som tjänstekonsument som interagerar med information från andra källor. I detta fall för att radera information i form av observationer. </w:t>
            </w:r>
          </w:p>
        </w:tc>
      </w:tr>
      <w:tr w:rsidR="0014540E" w:rsidRPr="008A6814" w14:paraId="6F4935F5" w14:textId="77777777" w:rsidTr="00B810C7">
        <w:tc>
          <w:tcPr>
            <w:tcW w:w="1951" w:type="dxa"/>
          </w:tcPr>
          <w:p w14:paraId="22160631" w14:textId="77777777" w:rsidR="0014540E" w:rsidRPr="008A6814" w:rsidRDefault="0014540E" w:rsidP="00B810C7">
            <w:pPr>
              <w:spacing w:before="40" w:after="40"/>
            </w:pPr>
            <w:r>
              <w:t>Tjänsteplattformen</w:t>
            </w:r>
          </w:p>
        </w:tc>
        <w:tc>
          <w:tcPr>
            <w:tcW w:w="6863" w:type="dxa"/>
          </w:tcPr>
          <w:p w14:paraId="41F857B3" w14:textId="77777777" w:rsidR="0014540E" w:rsidRPr="008A6814" w:rsidRDefault="0014540E" w:rsidP="00B810C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527F1258" w14:textId="77777777" w:rsidTr="00B810C7">
        <w:tc>
          <w:tcPr>
            <w:tcW w:w="1951" w:type="dxa"/>
          </w:tcPr>
          <w:p w14:paraId="66A7E03A" w14:textId="77777777" w:rsidR="0014540E" w:rsidRPr="008A6814" w:rsidRDefault="0014540E" w:rsidP="00B810C7">
            <w:pPr>
              <w:spacing w:before="40" w:after="40"/>
            </w:pPr>
            <w:r>
              <w:t>Tjänsteproducent</w:t>
            </w:r>
          </w:p>
        </w:tc>
        <w:tc>
          <w:tcPr>
            <w:tcW w:w="6863" w:type="dxa"/>
          </w:tcPr>
          <w:p w14:paraId="51520462"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r w:rsidR="0014540E" w:rsidRPr="00A51E7F" w14:paraId="70F6DF60" w14:textId="77777777" w:rsidTr="00B810C7">
        <w:tc>
          <w:tcPr>
            <w:tcW w:w="1951" w:type="dxa"/>
          </w:tcPr>
          <w:p w14:paraId="6FEFA5A3" w14:textId="77777777" w:rsidR="0014540E" w:rsidRPr="008A6814" w:rsidRDefault="0014540E" w:rsidP="00B810C7">
            <w:pPr>
              <w:spacing w:before="40" w:after="40"/>
            </w:pPr>
            <w:r>
              <w:t>Engagemangsindex</w:t>
            </w:r>
          </w:p>
        </w:tc>
        <w:tc>
          <w:tcPr>
            <w:tcW w:w="6863" w:type="dxa"/>
          </w:tcPr>
          <w:p w14:paraId="57B25F17" w14:textId="77777777" w:rsidR="0014540E" w:rsidRPr="008A6814" w:rsidRDefault="0014540E" w:rsidP="00B810C7">
            <w:pPr>
              <w:spacing w:before="40" w:after="40"/>
            </w:pPr>
            <w:r>
              <w:t xml:space="preserve">En tjänst där det finns uppdaterade nationella index över vilka informationsägare som har information kring en viss invånare/patient. </w:t>
            </w:r>
          </w:p>
        </w:tc>
      </w:tr>
    </w:tbl>
    <w:p w14:paraId="49E466E7" w14:textId="77777777" w:rsidR="0014540E" w:rsidRPr="00A51E7F" w:rsidRDefault="0014540E" w:rsidP="0014540E">
      <w:pPr>
        <w:rPr>
          <w:highlight w:val="yellow"/>
        </w:rPr>
      </w:pPr>
    </w:p>
    <w:p w14:paraId="5A4C7DAA"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14540E" w:rsidRPr="00F71DFD" w14:paraId="54DF927D" w14:textId="77777777" w:rsidTr="00B810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7DC31E" w14:textId="77777777" w:rsidR="0014540E" w:rsidRPr="00F71DFD" w:rsidRDefault="0014540E" w:rsidP="00B810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B32001" w14:textId="77777777" w:rsidR="0014540E" w:rsidRPr="00F71DFD" w:rsidRDefault="0014540E" w:rsidP="00B810C7">
            <w:pPr>
              <w:spacing w:before="40" w:after="40"/>
              <w:rPr>
                <w:b/>
              </w:rPr>
            </w:pPr>
            <w:r w:rsidRPr="00F71DFD">
              <w:rPr>
                <w:b/>
              </w:rPr>
              <w:t>Beskrivning</w:t>
            </w:r>
          </w:p>
        </w:tc>
      </w:tr>
      <w:tr w:rsidR="0014540E" w:rsidRPr="00445AF5" w14:paraId="5302A782" w14:textId="77777777" w:rsidTr="00B810C7">
        <w:tc>
          <w:tcPr>
            <w:tcW w:w="2943" w:type="dxa"/>
            <w:tcBorders>
              <w:top w:val="single" w:sz="6" w:space="0" w:color="auto"/>
            </w:tcBorders>
          </w:tcPr>
          <w:p w14:paraId="2003B43B" w14:textId="513DCF7F" w:rsidR="0014540E" w:rsidRDefault="0014540E" w:rsidP="00B810C7">
            <w:pPr>
              <w:spacing w:before="40" w:after="40"/>
            </w:pPr>
            <w:r>
              <w:t>1. DeleteObservation(Request)</w:t>
            </w:r>
          </w:p>
        </w:tc>
        <w:tc>
          <w:tcPr>
            <w:tcW w:w="5947" w:type="dxa"/>
            <w:tcBorders>
              <w:top w:val="single" w:sz="6" w:space="0" w:color="auto"/>
            </w:tcBorders>
          </w:tcPr>
          <w:p w14:paraId="492607B6" w14:textId="0E11864A" w:rsidR="0014540E" w:rsidRPr="00A55D30" w:rsidRDefault="0014540E" w:rsidP="00B810C7">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14540E" w:rsidRPr="00445AF5" w14:paraId="5702910F" w14:textId="77777777" w:rsidTr="00B810C7">
        <w:tc>
          <w:tcPr>
            <w:tcW w:w="2943" w:type="dxa"/>
            <w:tcBorders>
              <w:top w:val="single" w:sz="6" w:space="0" w:color="auto"/>
            </w:tcBorders>
          </w:tcPr>
          <w:p w14:paraId="27E110A0" w14:textId="6F73FE37" w:rsidR="0014540E" w:rsidRDefault="0014540E" w:rsidP="00B810C7">
            <w:pPr>
              <w:spacing w:before="40" w:after="40"/>
            </w:pPr>
            <w:r>
              <w:t>2. DeleteObservation(Request)</w:t>
            </w:r>
          </w:p>
        </w:tc>
        <w:tc>
          <w:tcPr>
            <w:tcW w:w="5947" w:type="dxa"/>
            <w:tcBorders>
              <w:top w:val="single" w:sz="6" w:space="0" w:color="auto"/>
            </w:tcBorders>
          </w:tcPr>
          <w:p w14:paraId="0047A145" w14:textId="77777777" w:rsidR="0014540E" w:rsidRDefault="0014540E" w:rsidP="00B810C7">
            <w:pPr>
              <w:spacing w:before="40" w:after="40"/>
            </w:pPr>
            <w:r>
              <w:t xml:space="preserve">Tjänsteplattformen slussar begäran om radering vidare till rätt teknisk adress enligt Logical Address med hjälp av tjänsteadresseringskatalogen. </w:t>
            </w:r>
          </w:p>
        </w:tc>
      </w:tr>
      <w:tr w:rsidR="0014540E" w:rsidRPr="00445AF5" w14:paraId="63B32A3C" w14:textId="77777777" w:rsidTr="00B810C7">
        <w:tc>
          <w:tcPr>
            <w:tcW w:w="2943" w:type="dxa"/>
            <w:tcBorders>
              <w:top w:val="single" w:sz="6" w:space="0" w:color="auto"/>
            </w:tcBorders>
          </w:tcPr>
          <w:p w14:paraId="1883C0BF" w14:textId="3B258409" w:rsidR="0014540E" w:rsidRDefault="0014540E" w:rsidP="00B810C7">
            <w:pPr>
              <w:spacing w:before="40" w:after="40"/>
            </w:pPr>
            <w:r>
              <w:t xml:space="preserve">2. DeleteObservation(Response) </w:t>
            </w:r>
          </w:p>
        </w:tc>
        <w:tc>
          <w:tcPr>
            <w:tcW w:w="5947" w:type="dxa"/>
            <w:tcBorders>
              <w:top w:val="single" w:sz="6" w:space="0" w:color="auto"/>
            </w:tcBorders>
          </w:tcPr>
          <w:p w14:paraId="11862E84" w14:textId="77777777" w:rsidR="0014540E" w:rsidRPr="00A55D30" w:rsidRDefault="0014540E" w:rsidP="00B810C7">
            <w:pPr>
              <w:spacing w:before="40" w:after="40"/>
            </w:pPr>
            <w:r>
              <w:t xml:space="preserve">Tjänsteproducenten returnerar ett svar på hur raderingen gick. </w:t>
            </w:r>
          </w:p>
        </w:tc>
      </w:tr>
      <w:tr w:rsidR="0014540E" w:rsidRPr="00445AF5" w14:paraId="70570F5B" w14:textId="77777777" w:rsidTr="00B810C7">
        <w:tc>
          <w:tcPr>
            <w:tcW w:w="2943" w:type="dxa"/>
            <w:tcBorders>
              <w:top w:val="single" w:sz="6" w:space="0" w:color="auto"/>
            </w:tcBorders>
          </w:tcPr>
          <w:p w14:paraId="6B68270C" w14:textId="2807E21D" w:rsidR="0014540E" w:rsidRDefault="0014540E" w:rsidP="00B810C7">
            <w:pPr>
              <w:spacing w:before="40" w:after="40"/>
            </w:pPr>
            <w:r>
              <w:t>1. DeleteObservation(Response)</w:t>
            </w:r>
          </w:p>
        </w:tc>
        <w:tc>
          <w:tcPr>
            <w:tcW w:w="5947" w:type="dxa"/>
            <w:tcBorders>
              <w:top w:val="single" w:sz="6" w:space="0" w:color="auto"/>
            </w:tcBorders>
          </w:tcPr>
          <w:p w14:paraId="15AEDCBE" w14:textId="77777777" w:rsidR="0014540E" w:rsidRDefault="0014540E" w:rsidP="00B810C7">
            <w:pPr>
              <w:spacing w:before="40" w:after="40"/>
            </w:pPr>
            <w:r>
              <w:t xml:space="preserve">Tjänsteplattformen slussar vidare svaret till tjänstekonsumenten. </w:t>
            </w:r>
          </w:p>
        </w:tc>
      </w:tr>
      <w:tr w:rsidR="0014540E" w:rsidRPr="00445AF5" w14:paraId="32267D5D" w14:textId="77777777" w:rsidTr="00B810C7">
        <w:tc>
          <w:tcPr>
            <w:tcW w:w="2943" w:type="dxa"/>
            <w:tcBorders>
              <w:top w:val="single" w:sz="6" w:space="0" w:color="auto"/>
            </w:tcBorders>
          </w:tcPr>
          <w:p w14:paraId="56F507F3" w14:textId="77777777" w:rsidR="0014540E" w:rsidRDefault="0014540E" w:rsidP="00B810C7">
            <w:pPr>
              <w:spacing w:before="40" w:after="40"/>
            </w:pPr>
            <w:r>
              <w:t>3. Update(Request)</w:t>
            </w:r>
          </w:p>
        </w:tc>
        <w:tc>
          <w:tcPr>
            <w:tcW w:w="5947" w:type="dxa"/>
            <w:tcBorders>
              <w:top w:val="single" w:sz="6" w:space="0" w:color="auto"/>
            </w:tcBorders>
          </w:tcPr>
          <w:p w14:paraId="113ED2B7" w14:textId="77777777" w:rsidR="0014540E" w:rsidRPr="00A55D30" w:rsidRDefault="0014540E" w:rsidP="00B810C7">
            <w:pPr>
              <w:spacing w:before="40" w:after="40"/>
            </w:pPr>
            <w:r>
              <w:t xml:space="preserve">Tjänstekonsumenten använder tjänstekontraktet Update för att uppdatera engagemangsindex. </w:t>
            </w:r>
          </w:p>
        </w:tc>
      </w:tr>
      <w:tr w:rsidR="0014540E" w:rsidRPr="00445AF5" w14:paraId="7AD8D9E6" w14:textId="77777777" w:rsidTr="00B810C7">
        <w:tc>
          <w:tcPr>
            <w:tcW w:w="2943" w:type="dxa"/>
            <w:tcBorders>
              <w:top w:val="single" w:sz="6" w:space="0" w:color="auto"/>
            </w:tcBorders>
          </w:tcPr>
          <w:p w14:paraId="09A42C2F" w14:textId="77777777" w:rsidR="0014540E" w:rsidRDefault="0014540E" w:rsidP="00B810C7">
            <w:pPr>
              <w:spacing w:before="40" w:after="40"/>
            </w:pPr>
            <w:r>
              <w:t>4. Update(Request)</w:t>
            </w:r>
          </w:p>
        </w:tc>
        <w:tc>
          <w:tcPr>
            <w:tcW w:w="5947" w:type="dxa"/>
            <w:tcBorders>
              <w:top w:val="single" w:sz="6" w:space="0" w:color="auto"/>
            </w:tcBorders>
          </w:tcPr>
          <w:p w14:paraId="7A3FC0EA" w14:textId="77777777" w:rsidR="0014540E" w:rsidRDefault="0014540E" w:rsidP="00B810C7">
            <w:pPr>
              <w:spacing w:before="40" w:after="40"/>
            </w:pPr>
            <w:r>
              <w:t xml:space="preserve">Tjänsteplattformen slussar vidare begäran för uppdateringen till engagemangsindex. </w:t>
            </w:r>
          </w:p>
        </w:tc>
      </w:tr>
      <w:tr w:rsidR="0014540E" w:rsidRPr="00445AF5" w14:paraId="043B2304" w14:textId="77777777" w:rsidTr="00B810C7">
        <w:tc>
          <w:tcPr>
            <w:tcW w:w="2943" w:type="dxa"/>
          </w:tcPr>
          <w:p w14:paraId="6C2C475C" w14:textId="77777777" w:rsidR="0014540E" w:rsidRDefault="0014540E" w:rsidP="00B810C7">
            <w:pPr>
              <w:spacing w:before="40" w:after="40"/>
            </w:pPr>
            <w:r>
              <w:t>4. Update(Response)</w:t>
            </w:r>
          </w:p>
        </w:tc>
        <w:tc>
          <w:tcPr>
            <w:tcW w:w="5947" w:type="dxa"/>
          </w:tcPr>
          <w:p w14:paraId="79BA8988" w14:textId="77777777" w:rsidR="0014540E" w:rsidRPr="00445AF5" w:rsidRDefault="0014540E" w:rsidP="00B810C7">
            <w:pPr>
              <w:spacing w:before="40" w:after="40"/>
            </w:pPr>
            <w:r>
              <w:t xml:space="preserve">Engagemangesindex returnerar ett svar på hur uppdateringen gick. </w:t>
            </w:r>
          </w:p>
        </w:tc>
      </w:tr>
      <w:tr w:rsidR="0014540E" w:rsidRPr="00445AF5" w14:paraId="140A3CF5" w14:textId="77777777" w:rsidTr="00B810C7">
        <w:tc>
          <w:tcPr>
            <w:tcW w:w="2943" w:type="dxa"/>
          </w:tcPr>
          <w:p w14:paraId="6BBB06A0" w14:textId="77777777" w:rsidR="0014540E" w:rsidRPr="00445AF5" w:rsidRDefault="0014540E" w:rsidP="00B810C7">
            <w:pPr>
              <w:spacing w:before="40" w:after="40"/>
            </w:pPr>
            <w:r>
              <w:t>3. Update(Response)</w:t>
            </w:r>
          </w:p>
        </w:tc>
        <w:tc>
          <w:tcPr>
            <w:tcW w:w="5947" w:type="dxa"/>
          </w:tcPr>
          <w:p w14:paraId="00FA0E7B" w14:textId="77777777" w:rsidR="0014540E" w:rsidRPr="00445AF5" w:rsidRDefault="0014540E" w:rsidP="00B810C7">
            <w:pPr>
              <w:spacing w:before="40" w:after="40"/>
            </w:pPr>
            <w:r>
              <w:t xml:space="preserve">Svaret slussas vidare till tjänsteproducenten av tjänsteplattformen. </w:t>
            </w:r>
          </w:p>
        </w:tc>
      </w:tr>
    </w:tbl>
    <w:p w14:paraId="67D1464A" w14:textId="77777777" w:rsidR="0014540E" w:rsidRDefault="0014540E" w:rsidP="0014540E">
      <w:pPr>
        <w:spacing w:line="240" w:lineRule="auto"/>
        <w:rPr>
          <w:rFonts w:eastAsia="Times New Roman"/>
          <w:bCs/>
          <w:sz w:val="24"/>
        </w:rPr>
      </w:pPr>
      <w:r>
        <w:br w:type="page"/>
      </w:r>
    </w:p>
    <w:p w14:paraId="1FCEFA53" w14:textId="62826E91" w:rsidR="005F59E9" w:rsidRDefault="005F59E9">
      <w:pPr>
        <w:spacing w:line="240" w:lineRule="auto"/>
        <w:rPr>
          <w:rFonts w:eastAsia="Times New Roman"/>
          <w:bCs/>
          <w:iCs/>
          <w:sz w:val="24"/>
        </w:rPr>
      </w:pPr>
    </w:p>
    <w:p w14:paraId="4D79CAFB" w14:textId="1285F79E" w:rsidR="0014540E" w:rsidRDefault="0014540E" w:rsidP="0014540E">
      <w:pPr>
        <w:pStyle w:val="Rubrik3"/>
      </w:pPr>
      <w:bookmarkStart w:id="33" w:name="_Toc381963915"/>
      <w:r>
        <w:t>Hämta mätvärden</w:t>
      </w:r>
      <w:bookmarkEnd w:id="33"/>
    </w:p>
    <w:p w14:paraId="546CDF17" w14:textId="1B31BAE6" w:rsidR="0014540E" w:rsidRPr="00D55F7B" w:rsidRDefault="0014540E" w:rsidP="0014540E">
      <w:r w:rsidRPr="00D55F7B">
        <w:t xml:space="preserve">Nedanstående diagram visar hur </w:t>
      </w:r>
      <w:r>
        <w:t>flödet ser ut när information om mätvärden hämtas</w:t>
      </w:r>
      <w:r w:rsidRPr="00D55F7B">
        <w:t>.</w:t>
      </w:r>
      <w:r>
        <w:t xml:space="preserve"> Var informationen finns är inte känt i förhand. </w:t>
      </w:r>
    </w:p>
    <w:p w14:paraId="6FB76260" w14:textId="77777777" w:rsidR="0014540E" w:rsidRDefault="0014540E" w:rsidP="0014540E"/>
    <w:p w14:paraId="6945E1BA" w14:textId="77777777" w:rsidR="0014540E" w:rsidRPr="00296580" w:rsidRDefault="0014540E" w:rsidP="0014540E">
      <w:pPr>
        <w:pStyle w:val="Rubrik4"/>
      </w:pPr>
      <w:r>
        <w:t>Arbetsflödesdiagram</w:t>
      </w:r>
    </w:p>
    <w:p w14:paraId="38F1894B" w14:textId="77777777" w:rsidR="0014540E" w:rsidRPr="0026242B" w:rsidRDefault="0014540E" w:rsidP="0014540E">
      <w:pPr>
        <w:tabs>
          <w:tab w:val="left" w:pos="567"/>
        </w:tabs>
        <w:rPr>
          <w:color w:val="4F81BD" w:themeColor="accent1"/>
        </w:rPr>
      </w:pPr>
    </w:p>
    <w:p w14:paraId="252CCB3A" w14:textId="097CDE20" w:rsidR="0014540E" w:rsidRDefault="0014540E" w:rsidP="0014540E">
      <w:pPr>
        <w:tabs>
          <w:tab w:val="left" w:pos="567"/>
        </w:tabs>
        <w:jc w:val="center"/>
      </w:pPr>
      <w:r>
        <w:object w:dxaOrig="6037" w:dyaOrig="5564" w14:anchorId="329E99BE">
          <v:shape id="_x0000_i1031" type="#_x0000_t75" style="width:301.7pt;height:278.3pt" o:ole="">
            <v:imagedata r:id="rId22" o:title=""/>
          </v:shape>
          <o:OLEObject Type="Embed" ProgID="Visio.Drawing.11" ShapeID="_x0000_i1031" DrawAspect="Content" ObjectID="_1456663347" r:id="rId23"/>
        </w:object>
      </w:r>
    </w:p>
    <w:p w14:paraId="427D46C3" w14:textId="77777777" w:rsidR="0014540E" w:rsidRDefault="0014540E" w:rsidP="0014540E">
      <w:pPr>
        <w:rPr>
          <w:color w:val="4F81BD" w:themeColor="accent1"/>
        </w:rPr>
      </w:pPr>
    </w:p>
    <w:p w14:paraId="5B1086BF"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44970F6C" w14:textId="77777777" w:rsidTr="00B810C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0E3A69" w14:textId="77777777" w:rsidR="0014540E" w:rsidRPr="00F71DFD" w:rsidRDefault="0014540E" w:rsidP="00B810C7">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38CA2"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6CF3C5D2" w14:textId="77777777" w:rsidTr="00B810C7">
        <w:trPr>
          <w:trHeight w:val="709"/>
        </w:trPr>
        <w:tc>
          <w:tcPr>
            <w:tcW w:w="1027" w:type="pct"/>
            <w:tcBorders>
              <w:top w:val="single" w:sz="6" w:space="0" w:color="auto"/>
            </w:tcBorders>
          </w:tcPr>
          <w:p w14:paraId="723783A3" w14:textId="77777777" w:rsidR="0014540E" w:rsidRPr="00640CE2" w:rsidRDefault="0014540E" w:rsidP="00B810C7">
            <w:pPr>
              <w:spacing w:before="40" w:after="40"/>
            </w:pPr>
            <w:r w:rsidRPr="00640CE2">
              <w:t>Informations-konsument</w:t>
            </w:r>
          </w:p>
        </w:tc>
        <w:tc>
          <w:tcPr>
            <w:tcW w:w="3973" w:type="pct"/>
            <w:tcBorders>
              <w:top w:val="single" w:sz="6" w:space="0" w:color="auto"/>
            </w:tcBorders>
          </w:tcPr>
          <w:p w14:paraId="56C20983" w14:textId="564DDB45" w:rsidR="0014540E" w:rsidRPr="00A55D30" w:rsidRDefault="0014540E" w:rsidP="00B810C7">
            <w:pPr>
              <w:spacing w:before="40" w:after="40"/>
            </w:pPr>
            <w:r>
              <w:t xml:space="preserve">Med informationskonsument avses en person eller annat externt system som vill hämta information om mätvärden. </w:t>
            </w:r>
          </w:p>
        </w:tc>
      </w:tr>
    </w:tbl>
    <w:p w14:paraId="5EF90452" w14:textId="77777777" w:rsidR="0014540E" w:rsidRPr="00A55D30" w:rsidRDefault="0014540E" w:rsidP="0014540E">
      <w:pPr>
        <w:tabs>
          <w:tab w:val="left" w:pos="567"/>
        </w:tabs>
        <w:rPr>
          <w:b/>
          <w:szCs w:val="24"/>
        </w:rPr>
      </w:pPr>
    </w:p>
    <w:p w14:paraId="1227A186" w14:textId="77777777" w:rsidR="0014540E" w:rsidRPr="00A55D30" w:rsidRDefault="0014540E" w:rsidP="0014540E">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14540E" w:rsidRPr="00F71DFD" w14:paraId="58755482" w14:textId="77777777" w:rsidTr="00B810C7">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6C3C18" w14:textId="77777777" w:rsidR="0014540E" w:rsidRPr="00F71DFD" w:rsidRDefault="0014540E" w:rsidP="00B810C7">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4A10D9"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263BBB5C" w14:textId="77777777" w:rsidTr="00B810C7">
        <w:trPr>
          <w:trHeight w:val="709"/>
        </w:trPr>
        <w:tc>
          <w:tcPr>
            <w:tcW w:w="1311" w:type="pct"/>
          </w:tcPr>
          <w:p w14:paraId="2837ECD9" w14:textId="07B40BA3" w:rsidR="0014540E" w:rsidRPr="00A55D30" w:rsidRDefault="0014540E" w:rsidP="00B810C7">
            <w:pPr>
              <w:spacing w:before="40" w:after="40"/>
            </w:pPr>
            <w:r w:rsidRPr="002B65A2">
              <w:t xml:space="preserve">Sök info om </w:t>
            </w:r>
            <w:r>
              <w:t>mätvärden för en viss patient/invånare</w:t>
            </w:r>
          </w:p>
        </w:tc>
        <w:tc>
          <w:tcPr>
            <w:tcW w:w="3689" w:type="pct"/>
          </w:tcPr>
          <w:p w14:paraId="048610B6" w14:textId="276F8005" w:rsidR="0014540E" w:rsidRPr="00A55D30" w:rsidRDefault="0014540E" w:rsidP="00B810C7">
            <w:pPr>
              <w:spacing w:before="40" w:after="40"/>
            </w:pPr>
            <w:r>
              <w:t xml:space="preserve">Informationskonsumenten söker efter information om mätvärden kring en viss patient/invånare i syfte för uppföljning, kvalitetssäkring eller vård och behandling.  </w:t>
            </w:r>
          </w:p>
        </w:tc>
      </w:tr>
      <w:tr w:rsidR="0014540E" w:rsidRPr="00A55D30" w14:paraId="207B650C" w14:textId="77777777" w:rsidTr="00B810C7">
        <w:trPr>
          <w:trHeight w:val="709"/>
        </w:trPr>
        <w:tc>
          <w:tcPr>
            <w:tcW w:w="1311" w:type="pct"/>
          </w:tcPr>
          <w:p w14:paraId="5C8F7676" w14:textId="19F16D82" w:rsidR="0014540E" w:rsidRPr="00A55D30" w:rsidRDefault="0014540E" w:rsidP="00B810C7">
            <w:pPr>
              <w:spacing w:before="40" w:after="40"/>
            </w:pPr>
            <w:r w:rsidRPr="00A55D30">
              <w:t xml:space="preserve">Tar emot </w:t>
            </w:r>
            <w:r>
              <w:t>mätvärde(n)</w:t>
            </w:r>
          </w:p>
        </w:tc>
        <w:tc>
          <w:tcPr>
            <w:tcW w:w="3689" w:type="pct"/>
          </w:tcPr>
          <w:p w14:paraId="06C075FF" w14:textId="77777777" w:rsidR="0014540E" w:rsidRPr="00A55D30" w:rsidRDefault="0014540E" w:rsidP="00B810C7">
            <w:pPr>
              <w:spacing w:before="40" w:after="40"/>
            </w:pPr>
            <w:r>
              <w:t xml:space="preserve">Informationskonsumenten </w:t>
            </w:r>
            <w:r w:rsidRPr="00A55D30">
              <w:t xml:space="preserve">tar </w:t>
            </w:r>
            <w:r>
              <w:t>emot den begärda informationen</w:t>
            </w:r>
            <w:r w:rsidRPr="00A55D30">
              <w:t>.</w:t>
            </w:r>
          </w:p>
        </w:tc>
      </w:tr>
    </w:tbl>
    <w:p w14:paraId="38E033AF" w14:textId="77777777" w:rsidR="0014540E" w:rsidRPr="00A55D30" w:rsidRDefault="0014540E" w:rsidP="0014540E"/>
    <w:p w14:paraId="0C2B8E81" w14:textId="77777777" w:rsidR="0014540E" w:rsidRPr="00A55D30" w:rsidRDefault="0014540E" w:rsidP="0014540E">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54A23F94"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069ABD"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6B477C" w14:textId="77777777" w:rsidR="0014540E" w:rsidRPr="00F71DFD" w:rsidRDefault="0014540E" w:rsidP="00B810C7">
            <w:pPr>
              <w:tabs>
                <w:tab w:val="left" w:pos="567"/>
              </w:tabs>
              <w:rPr>
                <w:b/>
                <w:szCs w:val="24"/>
              </w:rPr>
            </w:pPr>
            <w:r w:rsidRPr="00F71DFD">
              <w:rPr>
                <w:b/>
                <w:szCs w:val="24"/>
              </w:rPr>
              <w:t>Beskrivning alt. referens</w:t>
            </w:r>
          </w:p>
        </w:tc>
      </w:tr>
      <w:tr w:rsidR="0014540E" w:rsidRPr="00412989" w14:paraId="0F528486" w14:textId="77777777" w:rsidTr="00B810C7">
        <w:trPr>
          <w:trHeight w:val="709"/>
        </w:trPr>
        <w:tc>
          <w:tcPr>
            <w:tcW w:w="1164" w:type="pct"/>
          </w:tcPr>
          <w:p w14:paraId="6F6E014E" w14:textId="77777777" w:rsidR="0014540E" w:rsidRPr="00412989" w:rsidRDefault="0014540E" w:rsidP="00B810C7">
            <w:pPr>
              <w:spacing w:before="40" w:after="40"/>
            </w:pPr>
            <w:r w:rsidRPr="00412989">
              <w:t>Sökkriterier</w:t>
            </w:r>
          </w:p>
        </w:tc>
        <w:tc>
          <w:tcPr>
            <w:tcW w:w="3836" w:type="pct"/>
          </w:tcPr>
          <w:p w14:paraId="6A3506CB" w14:textId="77777777" w:rsidR="0014540E" w:rsidRPr="00412989" w:rsidRDefault="0014540E" w:rsidP="00B810C7">
            <w:pPr>
              <w:spacing w:before="40" w:after="40"/>
            </w:pPr>
            <w:r w:rsidRPr="00412989">
              <w:t>Önskade kriterier för efterfrågad information</w:t>
            </w:r>
            <w:r>
              <w:t>.</w:t>
            </w:r>
          </w:p>
        </w:tc>
      </w:tr>
      <w:tr w:rsidR="0014540E" w:rsidRPr="00412989" w14:paraId="43177B6E" w14:textId="77777777" w:rsidTr="00B810C7">
        <w:trPr>
          <w:trHeight w:val="709"/>
        </w:trPr>
        <w:tc>
          <w:tcPr>
            <w:tcW w:w="1164" w:type="pct"/>
          </w:tcPr>
          <w:p w14:paraId="6BB2B5EF" w14:textId="77777777" w:rsidR="0014540E" w:rsidRPr="00412989" w:rsidRDefault="0014540E" w:rsidP="00B810C7">
            <w:pPr>
              <w:spacing w:before="40" w:after="40"/>
            </w:pPr>
            <w:r>
              <w:t>Begäran</w:t>
            </w:r>
          </w:p>
        </w:tc>
        <w:tc>
          <w:tcPr>
            <w:tcW w:w="3836" w:type="pct"/>
          </w:tcPr>
          <w:p w14:paraId="41FA86F0" w14:textId="45A29446" w:rsidR="0014540E" w:rsidRPr="00412989" w:rsidRDefault="0014540E" w:rsidP="00B810C7">
            <w:pPr>
              <w:spacing w:before="40" w:after="40"/>
            </w:pPr>
            <w:r>
              <w:t>En begäran som skickas ut baserat på tidigare sökkriterier på efterfrågad mätvärdesdata.</w:t>
            </w:r>
          </w:p>
        </w:tc>
      </w:tr>
      <w:tr w:rsidR="0014540E" w:rsidRPr="00A51E7F" w14:paraId="69562514" w14:textId="77777777" w:rsidTr="00B810C7">
        <w:trPr>
          <w:trHeight w:val="709"/>
        </w:trPr>
        <w:tc>
          <w:tcPr>
            <w:tcW w:w="1164" w:type="pct"/>
          </w:tcPr>
          <w:p w14:paraId="76E7076B" w14:textId="77777777" w:rsidR="0014540E" w:rsidRPr="00412989" w:rsidRDefault="0014540E" w:rsidP="00B810C7">
            <w:pPr>
              <w:spacing w:before="40" w:after="40"/>
            </w:pPr>
            <w:r>
              <w:t>Svar</w:t>
            </w:r>
          </w:p>
        </w:tc>
        <w:tc>
          <w:tcPr>
            <w:tcW w:w="3836" w:type="pct"/>
          </w:tcPr>
          <w:p w14:paraId="1814999F" w14:textId="074C6FED" w:rsidR="0014540E" w:rsidRPr="00412989" w:rsidRDefault="0014540E" w:rsidP="00B810C7">
            <w:pPr>
              <w:spacing w:before="40" w:after="40"/>
            </w:pPr>
            <w:r>
              <w:t xml:space="preserve">Svar på begäran med mätvärdesdata.  </w:t>
            </w:r>
          </w:p>
        </w:tc>
      </w:tr>
      <w:tr w:rsidR="0014540E" w:rsidRPr="00A51E7F" w14:paraId="525F68B8" w14:textId="77777777" w:rsidTr="00B810C7">
        <w:trPr>
          <w:trHeight w:val="709"/>
        </w:trPr>
        <w:tc>
          <w:tcPr>
            <w:tcW w:w="1164" w:type="pct"/>
            <w:tcBorders>
              <w:top w:val="single" w:sz="6" w:space="0" w:color="auto"/>
            </w:tcBorders>
          </w:tcPr>
          <w:p w14:paraId="28D95293" w14:textId="371DEA26" w:rsidR="0014540E" w:rsidRPr="00A55D30" w:rsidRDefault="0014540E" w:rsidP="00B810C7">
            <w:pPr>
              <w:spacing w:before="40" w:after="40"/>
            </w:pPr>
            <w:r>
              <w:t>Mätvärden</w:t>
            </w:r>
          </w:p>
        </w:tc>
        <w:tc>
          <w:tcPr>
            <w:tcW w:w="3836" w:type="pct"/>
            <w:tcBorders>
              <w:top w:val="single" w:sz="6" w:space="0" w:color="auto"/>
            </w:tcBorders>
          </w:tcPr>
          <w:p w14:paraId="344190DE" w14:textId="1E371608" w:rsidR="0014540E" w:rsidRPr="00A55D30" w:rsidRDefault="0014540E" w:rsidP="00B810C7">
            <w:pPr>
              <w:spacing w:before="40" w:after="40"/>
            </w:pPr>
            <w:r>
              <w:t xml:space="preserve">Mätvärdesdata som tas emot av informationskonsumenten. </w:t>
            </w:r>
          </w:p>
        </w:tc>
      </w:tr>
    </w:tbl>
    <w:p w14:paraId="31412D0B" w14:textId="77777777" w:rsidR="0014540E" w:rsidRPr="00A51E7F" w:rsidRDefault="0014540E" w:rsidP="0014540E">
      <w:pPr>
        <w:rPr>
          <w:highlight w:val="yellow"/>
        </w:rPr>
      </w:pPr>
    </w:p>
    <w:p w14:paraId="2C69BC70"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440CEB15" w14:textId="77777777" w:rsidTr="00B810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6EEC6D" w14:textId="77777777" w:rsidR="0014540E" w:rsidRPr="00F71DFD" w:rsidRDefault="0014540E" w:rsidP="00B810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710657" w14:textId="77777777" w:rsidR="0014540E" w:rsidRPr="00F71DFD" w:rsidRDefault="0014540E" w:rsidP="00B810C7">
            <w:pPr>
              <w:tabs>
                <w:tab w:val="left" w:pos="567"/>
              </w:tabs>
              <w:rPr>
                <w:b/>
                <w:szCs w:val="24"/>
              </w:rPr>
            </w:pPr>
            <w:r w:rsidRPr="00F71DFD">
              <w:rPr>
                <w:b/>
                <w:szCs w:val="24"/>
              </w:rPr>
              <w:t>Beskrivning alt. referens</w:t>
            </w:r>
          </w:p>
        </w:tc>
      </w:tr>
      <w:tr w:rsidR="0014540E" w:rsidRPr="00211EF1" w14:paraId="00653B04" w14:textId="77777777" w:rsidTr="00B810C7">
        <w:trPr>
          <w:trHeight w:val="709"/>
        </w:trPr>
        <w:tc>
          <w:tcPr>
            <w:tcW w:w="1354" w:type="pct"/>
            <w:tcBorders>
              <w:top w:val="single" w:sz="6" w:space="0" w:color="auto"/>
              <w:bottom w:val="single" w:sz="6" w:space="0" w:color="auto"/>
            </w:tcBorders>
          </w:tcPr>
          <w:p w14:paraId="3EA3564D" w14:textId="77777777" w:rsidR="0014540E" w:rsidRPr="00211EF1" w:rsidRDefault="0014540E" w:rsidP="00B810C7">
            <w:pPr>
              <w:spacing w:before="40" w:after="40"/>
            </w:pPr>
            <w:r>
              <w:t>Tjänstekonsument</w:t>
            </w:r>
          </w:p>
        </w:tc>
        <w:tc>
          <w:tcPr>
            <w:tcW w:w="3646" w:type="pct"/>
            <w:tcBorders>
              <w:top w:val="single" w:sz="6" w:space="0" w:color="auto"/>
              <w:bottom w:val="single" w:sz="6" w:space="0" w:color="auto"/>
            </w:tcBorders>
          </w:tcPr>
          <w:p w14:paraId="1B32A15D" w14:textId="24FEF664" w:rsidR="0014540E" w:rsidRPr="00211EF1" w:rsidRDefault="0014540E" w:rsidP="00B810C7">
            <w:pPr>
              <w:spacing w:before="40" w:after="40"/>
            </w:pPr>
            <w:r>
              <w:t>Verksamhetssystem i rollen som tjänstekonsument som interagerar med information från andra källor. I detta fall för att hämta information i form av mätvärden.</w:t>
            </w:r>
          </w:p>
        </w:tc>
      </w:tr>
      <w:tr w:rsidR="0014540E" w:rsidRPr="00211EF1" w14:paraId="2E001BAF" w14:textId="77777777" w:rsidTr="00B810C7">
        <w:trPr>
          <w:trHeight w:val="709"/>
        </w:trPr>
        <w:tc>
          <w:tcPr>
            <w:tcW w:w="1354" w:type="pct"/>
            <w:tcBorders>
              <w:top w:val="single" w:sz="6" w:space="0" w:color="auto"/>
              <w:bottom w:val="single" w:sz="6" w:space="0" w:color="auto"/>
            </w:tcBorders>
          </w:tcPr>
          <w:p w14:paraId="4695ADD8" w14:textId="77777777" w:rsidR="0014540E" w:rsidRPr="00211EF1" w:rsidRDefault="0014540E" w:rsidP="00B810C7">
            <w:pPr>
              <w:spacing w:before="40" w:after="40"/>
            </w:pPr>
            <w:r>
              <w:t>Tjänsteplattformen</w:t>
            </w:r>
          </w:p>
        </w:tc>
        <w:tc>
          <w:tcPr>
            <w:tcW w:w="3646" w:type="pct"/>
            <w:tcBorders>
              <w:top w:val="single" w:sz="6" w:space="0" w:color="auto"/>
              <w:bottom w:val="single" w:sz="6" w:space="0" w:color="auto"/>
            </w:tcBorders>
          </w:tcPr>
          <w:p w14:paraId="773B0372" w14:textId="77777777" w:rsidR="0014540E" w:rsidRPr="008A6814" w:rsidRDefault="0014540E" w:rsidP="00B810C7">
            <w:pPr>
              <w:spacing w:before="40" w:after="40"/>
            </w:pPr>
            <w:r>
              <w:t>Ett nav mellan olika system och tjänster. Tjänsteplattformen dirigerar meddelanden vidare till rätt tjänst/system med hjälp av tjänsteadresseringskatalogen.</w:t>
            </w:r>
          </w:p>
        </w:tc>
      </w:tr>
      <w:tr w:rsidR="0014540E" w:rsidRPr="00211EF1" w14:paraId="122B26C1" w14:textId="77777777" w:rsidTr="00B810C7">
        <w:trPr>
          <w:trHeight w:val="709"/>
        </w:trPr>
        <w:tc>
          <w:tcPr>
            <w:tcW w:w="1354" w:type="pct"/>
            <w:tcBorders>
              <w:top w:val="single" w:sz="6" w:space="0" w:color="auto"/>
            </w:tcBorders>
          </w:tcPr>
          <w:p w14:paraId="5532D85F" w14:textId="77777777" w:rsidR="0014540E" w:rsidRPr="00211EF1" w:rsidRDefault="0014540E" w:rsidP="00B810C7">
            <w:pPr>
              <w:spacing w:before="40" w:after="40"/>
            </w:pPr>
            <w:r>
              <w:t>Tjänsteproducent</w:t>
            </w:r>
          </w:p>
        </w:tc>
        <w:tc>
          <w:tcPr>
            <w:tcW w:w="3646" w:type="pct"/>
            <w:tcBorders>
              <w:top w:val="single" w:sz="6" w:space="0" w:color="auto"/>
            </w:tcBorders>
          </w:tcPr>
          <w:p w14:paraId="1AA39F83" w14:textId="77777777" w:rsidR="0014540E" w:rsidRDefault="0014540E" w:rsidP="00B810C7">
            <w:pPr>
              <w:spacing w:before="40" w:after="40"/>
            </w:pPr>
            <w:r>
              <w:t xml:space="preserve">Tjänsteproducenter uppvisar ett tekniskt gränssnitt för tjänstekonsumenter. I detta fall genom frågemeddelanden som begär information. </w:t>
            </w:r>
          </w:p>
        </w:tc>
      </w:tr>
    </w:tbl>
    <w:p w14:paraId="1C7A7C81" w14:textId="77777777" w:rsidR="0014540E" w:rsidRDefault="0014540E" w:rsidP="0014540E">
      <w:pPr>
        <w:spacing w:line="240" w:lineRule="auto"/>
        <w:rPr>
          <w:rFonts w:eastAsia="Times New Roman"/>
          <w:bCs/>
          <w:iCs/>
          <w:sz w:val="24"/>
        </w:rPr>
      </w:pPr>
      <w:r>
        <w:br w:type="page"/>
      </w:r>
    </w:p>
    <w:p w14:paraId="220711CB" w14:textId="77777777" w:rsidR="0014540E" w:rsidRDefault="0014540E" w:rsidP="0014540E">
      <w:pPr>
        <w:pStyle w:val="Rubrik4"/>
      </w:pPr>
      <w:r w:rsidRPr="0026242B">
        <w:lastRenderedPageBreak/>
        <w:t>Sekvensdiagram</w:t>
      </w:r>
    </w:p>
    <w:p w14:paraId="044263AE" w14:textId="77777777" w:rsidR="0014540E" w:rsidRPr="00040252" w:rsidRDefault="0014540E" w:rsidP="0014540E">
      <w:r>
        <w:t xml:space="preserve">Siffrorna i diagrammet nedan kopplar ihop begäran-svar för respektive meddelande. </w:t>
      </w:r>
    </w:p>
    <w:p w14:paraId="01F6AFE7" w14:textId="02238820" w:rsidR="0014540E" w:rsidRPr="0026242B" w:rsidRDefault="003C4EA3" w:rsidP="0014540E">
      <w:pPr>
        <w:jc w:val="center"/>
      </w:pPr>
      <w:r>
        <w:object w:dxaOrig="11598" w:dyaOrig="10253" w14:anchorId="2ABD4342">
          <v:shape id="_x0000_i1032" type="#_x0000_t75" style="width:433.15pt;height:382.85pt" o:ole="">
            <v:imagedata r:id="rId24" o:title=""/>
          </v:shape>
          <o:OLEObject Type="Embed" ProgID="Visio.Drawing.11" ShapeID="_x0000_i1032" DrawAspect="Content" ObjectID="_1456663348" r:id="rId25"/>
        </w:object>
      </w:r>
    </w:p>
    <w:p w14:paraId="6FC6F267" w14:textId="77777777" w:rsidR="0014540E" w:rsidRPr="0026242B" w:rsidRDefault="0014540E" w:rsidP="0014540E">
      <w:pPr>
        <w:jc w:val="center"/>
        <w:rPr>
          <w:color w:val="4F81BD" w:themeColor="accent1"/>
        </w:rPr>
      </w:pPr>
    </w:p>
    <w:p w14:paraId="3E4E502F"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34A7B697" w14:textId="77777777" w:rsidTr="00B810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6E1BB" w14:textId="77777777" w:rsidR="0014540E" w:rsidRPr="00F71DFD" w:rsidRDefault="0014540E" w:rsidP="00B810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EEA7C9" w14:textId="77777777" w:rsidR="0014540E" w:rsidRPr="00F71DFD" w:rsidRDefault="0014540E" w:rsidP="00B810C7">
            <w:pPr>
              <w:spacing w:before="40" w:after="40"/>
              <w:rPr>
                <w:b/>
              </w:rPr>
            </w:pPr>
            <w:r w:rsidRPr="00F71DFD">
              <w:rPr>
                <w:b/>
              </w:rPr>
              <w:t>Beskrivning</w:t>
            </w:r>
          </w:p>
        </w:tc>
      </w:tr>
      <w:tr w:rsidR="0014540E" w:rsidRPr="008A6814" w14:paraId="6C51A196" w14:textId="77777777" w:rsidTr="00B810C7">
        <w:tc>
          <w:tcPr>
            <w:tcW w:w="1951" w:type="dxa"/>
            <w:tcBorders>
              <w:top w:val="single" w:sz="6" w:space="0" w:color="auto"/>
            </w:tcBorders>
          </w:tcPr>
          <w:p w14:paraId="2114A044" w14:textId="77777777" w:rsidR="0014540E" w:rsidRPr="008A6814" w:rsidRDefault="0014540E" w:rsidP="00B810C7">
            <w:pPr>
              <w:spacing w:before="40" w:after="40"/>
            </w:pPr>
            <w:r>
              <w:t>Tjänstekonsument</w:t>
            </w:r>
          </w:p>
        </w:tc>
        <w:tc>
          <w:tcPr>
            <w:tcW w:w="6863" w:type="dxa"/>
            <w:tcBorders>
              <w:top w:val="single" w:sz="6" w:space="0" w:color="auto"/>
            </w:tcBorders>
          </w:tcPr>
          <w:p w14:paraId="2F550946" w14:textId="62FE5E20" w:rsidR="0014540E" w:rsidRPr="008A6814" w:rsidRDefault="0014540E" w:rsidP="00B810C7">
            <w:pPr>
              <w:spacing w:before="40" w:after="40"/>
            </w:pPr>
            <w:r>
              <w:t xml:space="preserve">Verksamhetssystem i rollen som tjänstekonsument som interagerar med information från andra källor. I detta fall för att hämta information i form av mätvärden. </w:t>
            </w:r>
          </w:p>
        </w:tc>
      </w:tr>
      <w:tr w:rsidR="0014540E" w:rsidRPr="008A6814" w14:paraId="28E74F37" w14:textId="77777777" w:rsidTr="00B810C7">
        <w:tc>
          <w:tcPr>
            <w:tcW w:w="1951" w:type="dxa"/>
          </w:tcPr>
          <w:p w14:paraId="12B0EB8F" w14:textId="77777777" w:rsidR="0014540E" w:rsidRPr="008A6814" w:rsidRDefault="0014540E" w:rsidP="00B810C7">
            <w:pPr>
              <w:spacing w:before="40" w:after="40"/>
            </w:pPr>
            <w:r>
              <w:t>Tjänsteplattformen</w:t>
            </w:r>
          </w:p>
        </w:tc>
        <w:tc>
          <w:tcPr>
            <w:tcW w:w="6863" w:type="dxa"/>
          </w:tcPr>
          <w:p w14:paraId="28498E5D" w14:textId="77777777" w:rsidR="0014540E" w:rsidRPr="008A6814" w:rsidRDefault="0014540E" w:rsidP="00B810C7">
            <w:pPr>
              <w:spacing w:before="40" w:after="40"/>
            </w:pPr>
            <w:r>
              <w:t xml:space="preserve">Ett nav mellan olika system och tjänster. Tjänsteplattformen dirigerar meddelanden vidare till rätt tjänst/system med hjälp av tjänsteadresseringskatalogen. </w:t>
            </w:r>
          </w:p>
        </w:tc>
      </w:tr>
      <w:tr w:rsidR="0014540E" w:rsidRPr="008A6814" w14:paraId="63FE7D51" w14:textId="77777777" w:rsidTr="00B810C7">
        <w:tc>
          <w:tcPr>
            <w:tcW w:w="1951" w:type="dxa"/>
          </w:tcPr>
          <w:p w14:paraId="4CD6CB1E" w14:textId="77777777" w:rsidR="0014540E" w:rsidRPr="008A6814" w:rsidRDefault="0014540E" w:rsidP="00B810C7">
            <w:pPr>
              <w:spacing w:before="40" w:after="40"/>
            </w:pPr>
            <w:r>
              <w:t>Aggregerande tjänst</w:t>
            </w:r>
          </w:p>
        </w:tc>
        <w:tc>
          <w:tcPr>
            <w:tcW w:w="6863" w:type="dxa"/>
          </w:tcPr>
          <w:p w14:paraId="673B2B71" w14:textId="67C95860" w:rsidR="0014540E" w:rsidRPr="008A6814" w:rsidRDefault="0014540E" w:rsidP="00B810C7">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r w:rsidR="00BE205E">
              <w:t>Se R2, AB-2.1.</w:t>
            </w:r>
          </w:p>
        </w:tc>
      </w:tr>
      <w:tr w:rsidR="0014540E" w:rsidRPr="00A51E7F" w14:paraId="0B7CFD0C" w14:textId="77777777" w:rsidTr="00B810C7">
        <w:tc>
          <w:tcPr>
            <w:tcW w:w="1951" w:type="dxa"/>
          </w:tcPr>
          <w:p w14:paraId="351A8284" w14:textId="77777777" w:rsidR="0014540E" w:rsidRPr="008A6814" w:rsidRDefault="0014540E" w:rsidP="00B810C7">
            <w:pPr>
              <w:spacing w:before="40" w:after="40"/>
            </w:pPr>
            <w:r>
              <w:lastRenderedPageBreak/>
              <w:t>Engagemangsindex</w:t>
            </w:r>
          </w:p>
        </w:tc>
        <w:tc>
          <w:tcPr>
            <w:tcW w:w="6863" w:type="dxa"/>
          </w:tcPr>
          <w:p w14:paraId="550DBF9E" w14:textId="77777777" w:rsidR="0014540E" w:rsidRPr="008A6814" w:rsidRDefault="0014540E" w:rsidP="00B810C7">
            <w:pPr>
              <w:spacing w:before="40" w:after="40"/>
            </w:pPr>
            <w:r>
              <w:t xml:space="preserve">En tjänst där det finns uppdaterade nationella index över vilka informationsägare som har information kring en viss invånare/patient. </w:t>
            </w:r>
          </w:p>
        </w:tc>
      </w:tr>
      <w:tr w:rsidR="0014540E" w:rsidRPr="00A51E7F" w14:paraId="4EB719AF" w14:textId="77777777" w:rsidTr="00B810C7">
        <w:tc>
          <w:tcPr>
            <w:tcW w:w="1951" w:type="dxa"/>
          </w:tcPr>
          <w:p w14:paraId="5504775F" w14:textId="77777777" w:rsidR="0014540E" w:rsidRPr="008A6814" w:rsidRDefault="0014540E" w:rsidP="00B810C7">
            <w:pPr>
              <w:spacing w:before="40" w:after="40"/>
            </w:pPr>
            <w:r>
              <w:t>Tjänsteproducent</w:t>
            </w:r>
          </w:p>
        </w:tc>
        <w:tc>
          <w:tcPr>
            <w:tcW w:w="6863" w:type="dxa"/>
          </w:tcPr>
          <w:p w14:paraId="27645254" w14:textId="77777777" w:rsidR="0014540E" w:rsidRDefault="0014540E" w:rsidP="00B810C7">
            <w:pPr>
              <w:spacing w:before="40" w:after="40"/>
            </w:pPr>
            <w:r>
              <w:t xml:space="preserve">Tjänsteproducenter uppvisar ett tekniskt gränssnitt för tjänstekonsumenter så att dessa genom frågemeddelanden kan begära/uppdatera/skicka information. </w:t>
            </w:r>
          </w:p>
        </w:tc>
      </w:tr>
    </w:tbl>
    <w:p w14:paraId="61613F1D" w14:textId="77777777" w:rsidR="0014540E" w:rsidRPr="00A51E7F" w:rsidRDefault="0014540E" w:rsidP="0014540E">
      <w:pPr>
        <w:rPr>
          <w:highlight w:val="yellow"/>
        </w:rPr>
      </w:pPr>
    </w:p>
    <w:p w14:paraId="6ABF34FE" w14:textId="77777777" w:rsidR="0014540E" w:rsidRPr="00445AF5" w:rsidRDefault="0014540E" w:rsidP="0014540E">
      <w:pPr>
        <w:pStyle w:val="Rubrik5"/>
      </w:pPr>
      <w:r w:rsidRPr="00445AF5">
        <w:t>Steg</w:t>
      </w:r>
    </w:p>
    <w:tbl>
      <w:tblPr>
        <w:tblStyle w:val="Tabellrutnt"/>
        <w:tblW w:w="0" w:type="auto"/>
        <w:tblLook w:val="04A0" w:firstRow="1" w:lastRow="0" w:firstColumn="1" w:lastColumn="0" w:noHBand="0" w:noVBand="1"/>
      </w:tblPr>
      <w:tblGrid>
        <w:gridCol w:w="2943"/>
        <w:gridCol w:w="5947"/>
      </w:tblGrid>
      <w:tr w:rsidR="0014540E" w:rsidRPr="00F71DFD" w14:paraId="4287DC0B" w14:textId="77777777" w:rsidTr="00B810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60DEF9" w14:textId="77777777" w:rsidR="0014540E" w:rsidRPr="00F71DFD" w:rsidRDefault="0014540E" w:rsidP="00B810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C31C" w14:textId="77777777" w:rsidR="0014540E" w:rsidRPr="00F71DFD" w:rsidRDefault="0014540E" w:rsidP="00B810C7">
            <w:pPr>
              <w:spacing w:before="40" w:after="40"/>
              <w:rPr>
                <w:b/>
              </w:rPr>
            </w:pPr>
            <w:r w:rsidRPr="00F71DFD">
              <w:rPr>
                <w:b/>
              </w:rPr>
              <w:t>Beskrivning</w:t>
            </w:r>
          </w:p>
        </w:tc>
      </w:tr>
      <w:tr w:rsidR="0014540E" w:rsidRPr="00445AF5" w14:paraId="58EEDFCD" w14:textId="77777777" w:rsidTr="00B810C7">
        <w:tc>
          <w:tcPr>
            <w:tcW w:w="2943" w:type="dxa"/>
            <w:tcBorders>
              <w:top w:val="single" w:sz="6" w:space="0" w:color="auto"/>
            </w:tcBorders>
          </w:tcPr>
          <w:p w14:paraId="711167C9" w14:textId="2517E767" w:rsidR="0014540E" w:rsidRDefault="0014540E" w:rsidP="00B810C7">
            <w:pPr>
              <w:spacing w:before="40" w:after="40"/>
            </w:pPr>
            <w:r>
              <w:t>1. Get</w:t>
            </w:r>
            <w:r w:rsidR="003C4EA3">
              <w:t>Measurement</w:t>
            </w:r>
            <w:r>
              <w:t>(Request)</w:t>
            </w:r>
          </w:p>
        </w:tc>
        <w:tc>
          <w:tcPr>
            <w:tcW w:w="5947" w:type="dxa"/>
            <w:tcBorders>
              <w:top w:val="single" w:sz="6" w:space="0" w:color="auto"/>
            </w:tcBorders>
          </w:tcPr>
          <w:p w14:paraId="43C78966" w14:textId="454BFC1B" w:rsidR="0014540E" w:rsidRPr="00A55D30" w:rsidRDefault="0014540E" w:rsidP="00B810C7">
            <w:pPr>
              <w:spacing w:before="40" w:after="40"/>
            </w:pPr>
            <w:r>
              <w:t>Tjänstekonsumenten vill hämta aktiviter via tjänstekontraktet Get</w:t>
            </w:r>
            <w:r w:rsidR="003C4EA3">
              <w:t>Measurement</w:t>
            </w:r>
            <w:r>
              <w:t xml:space="preserve"> kring en viss invånare/patient från andra källor/informationsägare. Källorna/informationsägarna i detta fall är inte kända och därmed är Logical Address den aggregerande tjänsten. </w:t>
            </w:r>
          </w:p>
        </w:tc>
      </w:tr>
      <w:tr w:rsidR="0014540E" w:rsidRPr="00445AF5" w14:paraId="318FD52D" w14:textId="77777777" w:rsidTr="00B810C7">
        <w:tc>
          <w:tcPr>
            <w:tcW w:w="2943" w:type="dxa"/>
            <w:tcBorders>
              <w:top w:val="single" w:sz="6" w:space="0" w:color="auto"/>
            </w:tcBorders>
          </w:tcPr>
          <w:p w14:paraId="5F0C9BD4" w14:textId="7826DD09" w:rsidR="0014540E" w:rsidRDefault="0014540E" w:rsidP="00B810C7">
            <w:pPr>
              <w:spacing w:before="40" w:after="40"/>
            </w:pPr>
            <w:r>
              <w:t>2. Get</w:t>
            </w:r>
            <w:r w:rsidR="003C4EA3">
              <w:t>Measurement</w:t>
            </w:r>
            <w:r>
              <w:t>(Request)</w:t>
            </w:r>
          </w:p>
        </w:tc>
        <w:tc>
          <w:tcPr>
            <w:tcW w:w="5947" w:type="dxa"/>
            <w:tcBorders>
              <w:top w:val="single" w:sz="6" w:space="0" w:color="auto"/>
            </w:tcBorders>
          </w:tcPr>
          <w:p w14:paraId="01C3047D" w14:textId="77777777" w:rsidR="0014540E" w:rsidRDefault="0014540E" w:rsidP="00B810C7">
            <w:pPr>
              <w:spacing w:before="40" w:after="40"/>
            </w:pPr>
            <w:r>
              <w:t xml:space="preserve">Tjänsteplattformen slussar vidare till rätt teknisk adress enligt Logical Address med hjälp av tjänsteadresseringskatalogen. </w:t>
            </w:r>
          </w:p>
        </w:tc>
      </w:tr>
      <w:tr w:rsidR="0014540E" w:rsidRPr="00445AF5" w14:paraId="043C254E" w14:textId="77777777" w:rsidTr="00B810C7">
        <w:tc>
          <w:tcPr>
            <w:tcW w:w="2943" w:type="dxa"/>
            <w:tcBorders>
              <w:top w:val="single" w:sz="6" w:space="0" w:color="auto"/>
            </w:tcBorders>
          </w:tcPr>
          <w:p w14:paraId="75F1E7CD" w14:textId="77777777" w:rsidR="0014540E" w:rsidRDefault="0014540E" w:rsidP="00B810C7">
            <w:pPr>
              <w:spacing w:before="40" w:after="40"/>
            </w:pPr>
            <w:r>
              <w:t>3. FindContent(Request)</w:t>
            </w:r>
          </w:p>
        </w:tc>
        <w:tc>
          <w:tcPr>
            <w:tcW w:w="5947" w:type="dxa"/>
            <w:tcBorders>
              <w:top w:val="single" w:sz="6" w:space="0" w:color="auto"/>
            </w:tcBorders>
          </w:tcPr>
          <w:p w14:paraId="5C56AD1D" w14:textId="39370278" w:rsidR="0014540E" w:rsidRPr="00A55D30" w:rsidRDefault="0014540E" w:rsidP="00B810C7">
            <w:pPr>
              <w:spacing w:before="40" w:after="40"/>
            </w:pPr>
            <w:r>
              <w:t>Tjänstekontraktet FindContent anropas för att ta reda på var information om mätvärden finns. Vilken vårdenhet/informationsägare har informationen?</w:t>
            </w:r>
          </w:p>
        </w:tc>
      </w:tr>
      <w:tr w:rsidR="0014540E" w:rsidRPr="00445AF5" w14:paraId="2980DAA2" w14:textId="77777777" w:rsidTr="00B810C7">
        <w:tc>
          <w:tcPr>
            <w:tcW w:w="2943" w:type="dxa"/>
            <w:tcBorders>
              <w:top w:val="single" w:sz="6" w:space="0" w:color="auto"/>
            </w:tcBorders>
          </w:tcPr>
          <w:p w14:paraId="126FC6CE" w14:textId="77777777" w:rsidR="0014540E" w:rsidRDefault="0014540E" w:rsidP="00B810C7">
            <w:pPr>
              <w:spacing w:before="40" w:after="40"/>
            </w:pPr>
            <w:r>
              <w:t>4. FindContent(Request)</w:t>
            </w:r>
          </w:p>
        </w:tc>
        <w:tc>
          <w:tcPr>
            <w:tcW w:w="5947" w:type="dxa"/>
            <w:tcBorders>
              <w:top w:val="single" w:sz="6" w:space="0" w:color="auto"/>
            </w:tcBorders>
          </w:tcPr>
          <w:p w14:paraId="652A796B" w14:textId="77777777" w:rsidR="0014540E" w:rsidRDefault="0014540E" w:rsidP="00B810C7">
            <w:pPr>
              <w:spacing w:before="40" w:after="40"/>
            </w:pPr>
            <w:r>
              <w:t xml:space="preserve">Tjänsteplattformen slussar vidare frågan till stödtjänsten engagemangsindex. </w:t>
            </w:r>
          </w:p>
        </w:tc>
      </w:tr>
      <w:tr w:rsidR="0014540E" w:rsidRPr="00445AF5" w14:paraId="21D9DA11" w14:textId="77777777" w:rsidTr="00B810C7">
        <w:tc>
          <w:tcPr>
            <w:tcW w:w="2943" w:type="dxa"/>
            <w:tcBorders>
              <w:top w:val="single" w:sz="6" w:space="0" w:color="auto"/>
            </w:tcBorders>
          </w:tcPr>
          <w:p w14:paraId="4F504DBF" w14:textId="77777777" w:rsidR="0014540E" w:rsidRDefault="0014540E" w:rsidP="00B810C7">
            <w:pPr>
              <w:spacing w:before="40" w:after="40"/>
            </w:pPr>
            <w:r>
              <w:t>4. FindContent(Response)</w:t>
            </w:r>
          </w:p>
        </w:tc>
        <w:tc>
          <w:tcPr>
            <w:tcW w:w="5947" w:type="dxa"/>
            <w:tcBorders>
              <w:top w:val="single" w:sz="6" w:space="0" w:color="auto"/>
            </w:tcBorders>
          </w:tcPr>
          <w:p w14:paraId="56C36A82" w14:textId="77777777" w:rsidR="0014540E" w:rsidRPr="00A55D30" w:rsidRDefault="0014540E" w:rsidP="00B810C7">
            <w:pPr>
              <w:spacing w:before="40" w:after="40"/>
            </w:pPr>
            <w:r>
              <w:t xml:space="preserve">Engagemangsindex svarar på frågan (returnerar) vilken vårdenhet/informationsägare innehar information om aktivititer. </w:t>
            </w:r>
          </w:p>
        </w:tc>
      </w:tr>
      <w:tr w:rsidR="0014540E" w:rsidRPr="00445AF5" w14:paraId="42633F0B" w14:textId="77777777" w:rsidTr="00B810C7">
        <w:tc>
          <w:tcPr>
            <w:tcW w:w="2943" w:type="dxa"/>
            <w:tcBorders>
              <w:top w:val="single" w:sz="6" w:space="0" w:color="auto"/>
            </w:tcBorders>
          </w:tcPr>
          <w:p w14:paraId="3D8F73AD" w14:textId="77777777" w:rsidR="0014540E" w:rsidRDefault="0014540E" w:rsidP="00B810C7">
            <w:pPr>
              <w:spacing w:before="40" w:after="40"/>
            </w:pPr>
            <w:r>
              <w:t>3. FindContent(Response)</w:t>
            </w:r>
          </w:p>
        </w:tc>
        <w:tc>
          <w:tcPr>
            <w:tcW w:w="5947" w:type="dxa"/>
            <w:tcBorders>
              <w:top w:val="single" w:sz="6" w:space="0" w:color="auto"/>
            </w:tcBorders>
          </w:tcPr>
          <w:p w14:paraId="435581D9" w14:textId="77777777" w:rsidR="0014540E" w:rsidRDefault="0014540E" w:rsidP="00B810C7">
            <w:pPr>
              <w:spacing w:before="40" w:after="40"/>
            </w:pPr>
            <w:r>
              <w:t>Tjänsteplattformen slussar vidare svaret till den aggregerande tjänsten.</w:t>
            </w:r>
          </w:p>
        </w:tc>
      </w:tr>
      <w:tr w:rsidR="0014540E" w:rsidRPr="00445AF5" w14:paraId="7BE9DF3B" w14:textId="77777777" w:rsidTr="00B810C7">
        <w:tc>
          <w:tcPr>
            <w:tcW w:w="2943" w:type="dxa"/>
          </w:tcPr>
          <w:p w14:paraId="74766155" w14:textId="77A2D6E1" w:rsidR="0014540E" w:rsidRPr="00445AF5" w:rsidRDefault="0014540E" w:rsidP="00B810C7">
            <w:pPr>
              <w:spacing w:before="40" w:after="40"/>
            </w:pPr>
            <w:r>
              <w:t xml:space="preserve">5. </w:t>
            </w:r>
            <w:r w:rsidRPr="00445AF5">
              <w:t>Get</w:t>
            </w:r>
            <w:r w:rsidR="003C4EA3">
              <w:t>Measurement</w:t>
            </w:r>
            <w:r>
              <w:t>(</w:t>
            </w:r>
            <w:r w:rsidRPr="00445AF5">
              <w:t>Request</w:t>
            </w:r>
            <w:r>
              <w:t>)</w:t>
            </w:r>
          </w:p>
        </w:tc>
        <w:tc>
          <w:tcPr>
            <w:tcW w:w="5947" w:type="dxa"/>
          </w:tcPr>
          <w:p w14:paraId="7C80FFFF" w14:textId="3CA3FF6E" w:rsidR="0014540E" w:rsidRPr="00445AF5" w:rsidRDefault="0014540E" w:rsidP="00B810C7">
            <w:pPr>
              <w:spacing w:before="40" w:after="40"/>
            </w:pPr>
            <w:r>
              <w:t>Tjänstekontraktet Get</w:t>
            </w:r>
            <w:r w:rsidR="003C4EA3">
              <w:t>Measurement</w:t>
            </w:r>
            <w:r>
              <w:t xml:space="preserve"> anropas tillsammans med information vilken vårdenhet/informationsägare som innehar information om aktiviter kring en viss invånare/patient. </w:t>
            </w:r>
          </w:p>
        </w:tc>
      </w:tr>
      <w:tr w:rsidR="0014540E" w:rsidRPr="00445AF5" w14:paraId="6FE34D28" w14:textId="77777777" w:rsidTr="00B810C7">
        <w:tc>
          <w:tcPr>
            <w:tcW w:w="2943" w:type="dxa"/>
          </w:tcPr>
          <w:p w14:paraId="5625D58A" w14:textId="4212AFA7" w:rsidR="0014540E" w:rsidRPr="00445AF5" w:rsidRDefault="0014540E" w:rsidP="00B810C7">
            <w:pPr>
              <w:spacing w:before="40" w:after="40"/>
            </w:pPr>
            <w:r>
              <w:t>6.</w:t>
            </w:r>
            <w:r w:rsidRPr="00445AF5">
              <w:t xml:space="preserve"> Get</w:t>
            </w:r>
            <w:r w:rsidR="003C4EA3">
              <w:t>Measurement</w:t>
            </w:r>
            <w:r>
              <w:t>(</w:t>
            </w:r>
            <w:r w:rsidRPr="00445AF5">
              <w:t>Request</w:t>
            </w:r>
            <w:r>
              <w:t>)</w:t>
            </w:r>
          </w:p>
        </w:tc>
        <w:tc>
          <w:tcPr>
            <w:tcW w:w="5947" w:type="dxa"/>
          </w:tcPr>
          <w:p w14:paraId="047DF9C2" w14:textId="77777777" w:rsidR="0014540E" w:rsidRPr="00445AF5" w:rsidRDefault="0014540E" w:rsidP="00B810C7">
            <w:pPr>
              <w:spacing w:before="40" w:after="40"/>
            </w:pPr>
            <w:r>
              <w:t xml:space="preserve">Tjänsteplattformen slussar frågan vidare till rätt teknisk adress med hjälp av tjänsteadresseringskatalogen. </w:t>
            </w:r>
          </w:p>
        </w:tc>
      </w:tr>
      <w:tr w:rsidR="0014540E" w:rsidRPr="00445AF5" w14:paraId="343B0396" w14:textId="77777777" w:rsidTr="00B810C7">
        <w:tc>
          <w:tcPr>
            <w:tcW w:w="2943" w:type="dxa"/>
          </w:tcPr>
          <w:p w14:paraId="7E13F4E2" w14:textId="51DEEC78" w:rsidR="0014540E" w:rsidRPr="00445AF5" w:rsidRDefault="0014540E" w:rsidP="00B810C7">
            <w:pPr>
              <w:spacing w:before="40" w:after="40"/>
            </w:pPr>
            <w:r>
              <w:t>6.</w:t>
            </w:r>
            <w:r w:rsidRPr="00445AF5">
              <w:t xml:space="preserve"> Get</w:t>
            </w:r>
            <w:r w:rsidR="003C4EA3">
              <w:t>Measurement</w:t>
            </w:r>
            <w:r>
              <w:t>(</w:t>
            </w:r>
            <w:r w:rsidRPr="00445AF5">
              <w:t>Response</w:t>
            </w:r>
            <w:r>
              <w:t>)</w:t>
            </w:r>
          </w:p>
        </w:tc>
        <w:tc>
          <w:tcPr>
            <w:tcW w:w="5947" w:type="dxa"/>
          </w:tcPr>
          <w:p w14:paraId="5EA67DF5" w14:textId="2FCA66FD" w:rsidR="0014540E" w:rsidRPr="00445AF5" w:rsidRDefault="0014540E" w:rsidP="00B810C7">
            <w:pPr>
              <w:spacing w:before="40" w:after="40"/>
            </w:pPr>
            <w:r>
              <w:t xml:space="preserve">Tjänsteproducenten svarar på frågan (returnerar) och skickar mätvärde(n) kring efterfrågad patient/invånare. </w:t>
            </w:r>
          </w:p>
        </w:tc>
      </w:tr>
      <w:tr w:rsidR="0014540E" w:rsidRPr="00445AF5" w14:paraId="284D972E" w14:textId="77777777" w:rsidTr="00B810C7">
        <w:tc>
          <w:tcPr>
            <w:tcW w:w="2943" w:type="dxa"/>
          </w:tcPr>
          <w:p w14:paraId="57055454" w14:textId="7B7C869C" w:rsidR="0014540E" w:rsidRDefault="0014540E" w:rsidP="00B810C7">
            <w:pPr>
              <w:spacing w:before="40" w:after="40"/>
            </w:pPr>
            <w:r>
              <w:t>5.</w:t>
            </w:r>
            <w:r w:rsidRPr="00445AF5">
              <w:t xml:space="preserve"> Get</w:t>
            </w:r>
            <w:r w:rsidR="003C4EA3">
              <w:t>Measurement</w:t>
            </w:r>
            <w:r>
              <w:t>(</w:t>
            </w:r>
            <w:r w:rsidRPr="00445AF5">
              <w:t>Response</w:t>
            </w:r>
            <w:r>
              <w:t xml:space="preserve">) </w:t>
            </w:r>
          </w:p>
        </w:tc>
        <w:tc>
          <w:tcPr>
            <w:tcW w:w="5947" w:type="dxa"/>
          </w:tcPr>
          <w:p w14:paraId="0280F542" w14:textId="77777777" w:rsidR="0014540E" w:rsidRPr="00445AF5" w:rsidRDefault="0014540E" w:rsidP="00B810C7">
            <w:pPr>
              <w:spacing w:before="40" w:after="40"/>
            </w:pPr>
            <w:r>
              <w:t>Tjänsteplattformen slussar vidare svaret till den aggregerande tjänsten.</w:t>
            </w:r>
          </w:p>
        </w:tc>
      </w:tr>
      <w:tr w:rsidR="0014540E" w:rsidRPr="00A51E7F" w14:paraId="21C8FAB8" w14:textId="77777777" w:rsidTr="00B810C7">
        <w:tc>
          <w:tcPr>
            <w:tcW w:w="2943" w:type="dxa"/>
          </w:tcPr>
          <w:p w14:paraId="43AD8E03" w14:textId="3BCB73F3" w:rsidR="0014540E" w:rsidRPr="00445AF5" w:rsidRDefault="0014540E" w:rsidP="00B810C7">
            <w:pPr>
              <w:spacing w:before="40" w:after="40"/>
            </w:pPr>
            <w:r>
              <w:t xml:space="preserve">2. </w:t>
            </w:r>
            <w:r w:rsidRPr="00445AF5">
              <w:t>Get</w:t>
            </w:r>
            <w:r w:rsidR="003C4EA3">
              <w:t>Measurement</w:t>
            </w:r>
            <w:r>
              <w:t>(</w:t>
            </w:r>
            <w:r w:rsidRPr="00445AF5">
              <w:t>Response</w:t>
            </w:r>
            <w:r>
              <w:t>)</w:t>
            </w:r>
          </w:p>
        </w:tc>
        <w:tc>
          <w:tcPr>
            <w:tcW w:w="5947" w:type="dxa"/>
          </w:tcPr>
          <w:p w14:paraId="742DF2D0" w14:textId="77777777" w:rsidR="0014540E" w:rsidRPr="00445AF5" w:rsidRDefault="0014540E" w:rsidP="00B810C7">
            <w:pPr>
              <w:spacing w:before="40" w:after="40"/>
            </w:pPr>
            <w:r>
              <w:t xml:space="preserve">Den aggregerande tjänsten slår ihop svaren till ett meddelande och skickar det till tjänsteplattformen. </w:t>
            </w:r>
          </w:p>
        </w:tc>
      </w:tr>
      <w:tr w:rsidR="0014540E" w:rsidRPr="00A51E7F" w14:paraId="6E978302" w14:textId="77777777" w:rsidTr="00B810C7">
        <w:tc>
          <w:tcPr>
            <w:tcW w:w="2943" w:type="dxa"/>
          </w:tcPr>
          <w:p w14:paraId="364720B6" w14:textId="3EFB57D9" w:rsidR="0014540E" w:rsidRDefault="0014540E" w:rsidP="00B810C7">
            <w:pPr>
              <w:spacing w:before="40" w:after="40"/>
            </w:pPr>
            <w:r>
              <w:t xml:space="preserve">1. </w:t>
            </w:r>
            <w:r w:rsidRPr="00445AF5">
              <w:t>Get</w:t>
            </w:r>
            <w:r w:rsidR="003C4EA3">
              <w:t>Measurement</w:t>
            </w:r>
            <w:r>
              <w:t>(</w:t>
            </w:r>
            <w:r w:rsidRPr="00445AF5">
              <w:t>Response</w:t>
            </w:r>
            <w:r>
              <w:t>)</w:t>
            </w:r>
          </w:p>
        </w:tc>
        <w:tc>
          <w:tcPr>
            <w:tcW w:w="5947" w:type="dxa"/>
          </w:tcPr>
          <w:p w14:paraId="61BEC4FA" w14:textId="121DCBED" w:rsidR="0014540E" w:rsidRPr="00445AF5" w:rsidRDefault="0014540E" w:rsidP="00B810C7">
            <w:pPr>
              <w:spacing w:before="40" w:after="40"/>
            </w:pPr>
            <w:r>
              <w:t xml:space="preserve">Tjänsteplattformen slussar vidare meddelandet med patientens/invånarens mätvärde(n). </w:t>
            </w:r>
          </w:p>
        </w:tc>
      </w:tr>
    </w:tbl>
    <w:p w14:paraId="4589DBE9" w14:textId="0D0A047C" w:rsidR="0014540E" w:rsidRDefault="0014540E" w:rsidP="0014540E">
      <w:pPr>
        <w:pStyle w:val="Rubrik3"/>
      </w:pPr>
      <w:r>
        <w:br w:type="page"/>
      </w:r>
      <w:r>
        <w:lastRenderedPageBreak/>
        <w:t>Skicka mätvärden</w:t>
      </w:r>
    </w:p>
    <w:p w14:paraId="54C660F8" w14:textId="3502AC19" w:rsidR="0014540E" w:rsidRDefault="0014540E" w:rsidP="0014540E">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5982F670" w14:textId="77777777" w:rsidR="0014540E" w:rsidRDefault="0014540E" w:rsidP="0014540E"/>
    <w:p w14:paraId="1035198E" w14:textId="77777777" w:rsidR="0014540E" w:rsidRDefault="0014540E" w:rsidP="0014540E">
      <w:pPr>
        <w:pStyle w:val="Rubrik4"/>
      </w:pPr>
      <w:r>
        <w:t>Arbetsflödesdiagram</w:t>
      </w:r>
    </w:p>
    <w:p w14:paraId="60222185" w14:textId="77777777" w:rsidR="0014540E" w:rsidRDefault="0014540E" w:rsidP="0014540E"/>
    <w:p w14:paraId="186CC95B" w14:textId="2CC6E276" w:rsidR="0014540E" w:rsidRDefault="003C4EA3" w:rsidP="0014540E">
      <w:pPr>
        <w:jc w:val="center"/>
      </w:pPr>
      <w:r>
        <w:object w:dxaOrig="6037" w:dyaOrig="5564" w14:anchorId="21DCC038">
          <v:shape id="_x0000_i1033" type="#_x0000_t75" style="width:301.7pt;height:278.3pt" o:ole="">
            <v:imagedata r:id="rId26" o:title=""/>
          </v:shape>
          <o:OLEObject Type="Embed" ProgID="Visio.Drawing.11" ShapeID="_x0000_i1033" DrawAspect="Content" ObjectID="_1456663349" r:id="rId27"/>
        </w:object>
      </w:r>
    </w:p>
    <w:p w14:paraId="207559F7" w14:textId="77777777" w:rsidR="0014540E" w:rsidRDefault="0014540E" w:rsidP="0014540E"/>
    <w:p w14:paraId="51090B28" w14:textId="77777777" w:rsidR="0014540E" w:rsidRDefault="0014540E" w:rsidP="0014540E"/>
    <w:p w14:paraId="62FDE0BC"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28F4D1CE"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A37905"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667DCC"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471713D4" w14:textId="77777777" w:rsidTr="00B810C7">
        <w:trPr>
          <w:trHeight w:val="709"/>
        </w:trPr>
        <w:tc>
          <w:tcPr>
            <w:tcW w:w="1164" w:type="pct"/>
            <w:tcBorders>
              <w:top w:val="single" w:sz="6" w:space="0" w:color="auto"/>
            </w:tcBorders>
          </w:tcPr>
          <w:p w14:paraId="53218561" w14:textId="77777777" w:rsidR="0014540E" w:rsidRPr="00A55D30" w:rsidRDefault="0014540E" w:rsidP="00B810C7">
            <w:pPr>
              <w:spacing w:before="40" w:after="40"/>
            </w:pPr>
            <w:r>
              <w:t>Händelsekälla</w:t>
            </w:r>
          </w:p>
        </w:tc>
        <w:tc>
          <w:tcPr>
            <w:tcW w:w="3836" w:type="pct"/>
            <w:tcBorders>
              <w:top w:val="single" w:sz="6" w:space="0" w:color="auto"/>
            </w:tcBorders>
          </w:tcPr>
          <w:p w14:paraId="4806C742" w14:textId="77777777" w:rsidR="0014540E" w:rsidRPr="00A55D30" w:rsidRDefault="0014540E" w:rsidP="00B810C7">
            <w:pPr>
              <w:spacing w:before="40" w:after="40"/>
            </w:pPr>
            <w:r>
              <w:t xml:space="preserve">Med händelsekälla avses en person som matar in ny data eller att data inkommer automatiskt. </w:t>
            </w:r>
          </w:p>
        </w:tc>
      </w:tr>
    </w:tbl>
    <w:p w14:paraId="5B609896"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57AA4391" w14:textId="77777777" w:rsidTr="00B810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3CA93E7" w14:textId="77777777" w:rsidR="0014540E" w:rsidRPr="00F71DFD" w:rsidRDefault="0014540E" w:rsidP="00B810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98BD7E"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460CB13F" w14:textId="77777777" w:rsidTr="00B810C7">
        <w:trPr>
          <w:trHeight w:val="709"/>
        </w:trPr>
        <w:tc>
          <w:tcPr>
            <w:tcW w:w="1415" w:type="pct"/>
            <w:tcBorders>
              <w:top w:val="single" w:sz="6" w:space="0" w:color="auto"/>
            </w:tcBorders>
          </w:tcPr>
          <w:p w14:paraId="39EF05BE" w14:textId="5327300B" w:rsidR="0014540E" w:rsidRPr="00A55D30" w:rsidRDefault="0014540E" w:rsidP="00B810C7">
            <w:pPr>
              <w:spacing w:before="40" w:after="40"/>
            </w:pPr>
            <w:r>
              <w:t xml:space="preserve">Information om mätvärden nyregistreras/uppdateras. </w:t>
            </w:r>
          </w:p>
        </w:tc>
        <w:tc>
          <w:tcPr>
            <w:tcW w:w="3585" w:type="pct"/>
            <w:tcBorders>
              <w:top w:val="single" w:sz="6" w:space="0" w:color="auto"/>
            </w:tcBorders>
          </w:tcPr>
          <w:p w14:paraId="21BC0B5D" w14:textId="0DF46473" w:rsidR="0014540E" w:rsidRPr="00A55D30" w:rsidRDefault="0014540E" w:rsidP="00B810C7">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14540E" w:rsidRPr="00A55D30" w14:paraId="0808678A" w14:textId="77777777" w:rsidTr="00B810C7">
        <w:trPr>
          <w:trHeight w:val="709"/>
        </w:trPr>
        <w:tc>
          <w:tcPr>
            <w:tcW w:w="1415" w:type="pct"/>
          </w:tcPr>
          <w:p w14:paraId="6FF89C25" w14:textId="77777777" w:rsidR="0014540E" w:rsidRPr="00A55D30" w:rsidRDefault="0014540E" w:rsidP="00B810C7">
            <w:pPr>
              <w:spacing w:before="40" w:after="40"/>
            </w:pPr>
            <w:r>
              <w:t xml:space="preserve">Svar på hur skrivningen gick.  </w:t>
            </w:r>
          </w:p>
        </w:tc>
        <w:tc>
          <w:tcPr>
            <w:tcW w:w="3585" w:type="pct"/>
          </w:tcPr>
          <w:p w14:paraId="2F8B249D" w14:textId="77777777" w:rsidR="0014540E" w:rsidRPr="00A55D30" w:rsidRDefault="0014540E" w:rsidP="00B810C7">
            <w:pPr>
              <w:spacing w:before="40" w:after="40"/>
            </w:pPr>
            <w:r>
              <w:t xml:space="preserve">Information om hur skrivningen hos tjänsteproducenten gick tas emot. </w:t>
            </w:r>
          </w:p>
        </w:tc>
      </w:tr>
    </w:tbl>
    <w:p w14:paraId="4578DE11" w14:textId="77777777" w:rsidR="0014540E" w:rsidRPr="00A55D30" w:rsidRDefault="0014540E" w:rsidP="0014540E">
      <w:pPr>
        <w:tabs>
          <w:tab w:val="left" w:pos="567"/>
        </w:tabs>
        <w:rPr>
          <w:b/>
          <w:szCs w:val="24"/>
        </w:rPr>
      </w:pPr>
    </w:p>
    <w:p w14:paraId="48EC1036"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7C2A2308"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336BFE3"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6C19E5" w14:textId="77777777" w:rsidR="0014540E" w:rsidRPr="00F71DFD" w:rsidRDefault="0014540E" w:rsidP="00B810C7">
            <w:pPr>
              <w:tabs>
                <w:tab w:val="left" w:pos="567"/>
              </w:tabs>
              <w:rPr>
                <w:b/>
                <w:szCs w:val="24"/>
              </w:rPr>
            </w:pPr>
            <w:r w:rsidRPr="00F71DFD">
              <w:rPr>
                <w:b/>
                <w:szCs w:val="24"/>
              </w:rPr>
              <w:t>Beskrivning alt. referens</w:t>
            </w:r>
          </w:p>
        </w:tc>
      </w:tr>
      <w:tr w:rsidR="0014540E" w:rsidRPr="00A51E7F" w14:paraId="6F445D3B" w14:textId="77777777" w:rsidTr="00B810C7">
        <w:trPr>
          <w:trHeight w:val="709"/>
        </w:trPr>
        <w:tc>
          <w:tcPr>
            <w:tcW w:w="1164" w:type="pct"/>
            <w:tcBorders>
              <w:top w:val="single" w:sz="6" w:space="0" w:color="auto"/>
            </w:tcBorders>
          </w:tcPr>
          <w:p w14:paraId="778ED6A0" w14:textId="52563F98" w:rsidR="0014540E" w:rsidRPr="00A55D30" w:rsidRDefault="0014540E" w:rsidP="00B810C7">
            <w:pPr>
              <w:spacing w:before="40" w:after="40"/>
            </w:pPr>
            <w:r>
              <w:t>Mätvärde(n)</w:t>
            </w:r>
          </w:p>
        </w:tc>
        <w:tc>
          <w:tcPr>
            <w:tcW w:w="3836" w:type="pct"/>
            <w:tcBorders>
              <w:top w:val="single" w:sz="6" w:space="0" w:color="auto"/>
            </w:tcBorders>
          </w:tcPr>
          <w:p w14:paraId="3DCCA78B" w14:textId="1F9F297C" w:rsidR="0014540E" w:rsidRPr="00A55D30" w:rsidRDefault="0014540E" w:rsidP="00B810C7">
            <w:pPr>
              <w:spacing w:before="40" w:after="40"/>
            </w:pPr>
            <w:r>
              <w:t xml:space="preserve">Information om mätvärden. </w:t>
            </w:r>
          </w:p>
        </w:tc>
      </w:tr>
      <w:tr w:rsidR="0014540E" w:rsidRPr="00412989" w14:paraId="3DB63491" w14:textId="77777777" w:rsidTr="00B810C7">
        <w:trPr>
          <w:trHeight w:val="709"/>
        </w:trPr>
        <w:tc>
          <w:tcPr>
            <w:tcW w:w="1164" w:type="pct"/>
          </w:tcPr>
          <w:p w14:paraId="2CB98331" w14:textId="77777777" w:rsidR="0014540E" w:rsidRPr="00412989" w:rsidRDefault="0014540E" w:rsidP="00B810C7">
            <w:pPr>
              <w:spacing w:before="40" w:after="40"/>
            </w:pPr>
            <w:r>
              <w:t>Begäran</w:t>
            </w:r>
          </w:p>
        </w:tc>
        <w:tc>
          <w:tcPr>
            <w:tcW w:w="3836" w:type="pct"/>
          </w:tcPr>
          <w:p w14:paraId="63EAB1DC" w14:textId="65A84077" w:rsidR="0014540E" w:rsidRPr="00412989" w:rsidRDefault="0014540E" w:rsidP="00B810C7">
            <w:r>
              <w:t>En begäran för att skriva mätvärdesdata skickas till beststämd destination.</w:t>
            </w:r>
          </w:p>
        </w:tc>
      </w:tr>
      <w:tr w:rsidR="0014540E" w:rsidRPr="00A51E7F" w14:paraId="113C586B" w14:textId="77777777" w:rsidTr="00B810C7">
        <w:trPr>
          <w:trHeight w:val="709"/>
        </w:trPr>
        <w:tc>
          <w:tcPr>
            <w:tcW w:w="1164" w:type="pct"/>
          </w:tcPr>
          <w:p w14:paraId="120B6AE2" w14:textId="77777777" w:rsidR="0014540E" w:rsidRPr="00412989" w:rsidRDefault="0014540E" w:rsidP="00B810C7">
            <w:pPr>
              <w:spacing w:before="40" w:after="40"/>
            </w:pPr>
            <w:r>
              <w:t>Svar</w:t>
            </w:r>
          </w:p>
        </w:tc>
        <w:tc>
          <w:tcPr>
            <w:tcW w:w="3836" w:type="pct"/>
          </w:tcPr>
          <w:p w14:paraId="5B100929" w14:textId="77777777" w:rsidR="0014540E" w:rsidRPr="00412989" w:rsidRDefault="0014540E" w:rsidP="00B810C7">
            <w:pPr>
              <w:spacing w:before="40" w:after="40"/>
            </w:pPr>
            <w:r>
              <w:t xml:space="preserve">Svar på hur skrivningen gick.   </w:t>
            </w:r>
          </w:p>
        </w:tc>
      </w:tr>
    </w:tbl>
    <w:p w14:paraId="5318B146" w14:textId="77777777" w:rsidR="0014540E" w:rsidRPr="00A51E7F" w:rsidRDefault="0014540E" w:rsidP="0014540E">
      <w:pPr>
        <w:rPr>
          <w:highlight w:val="yellow"/>
        </w:rPr>
      </w:pPr>
    </w:p>
    <w:p w14:paraId="7555B14E"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67ECDC4D" w14:textId="77777777" w:rsidTr="00B810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7FE63C" w14:textId="77777777" w:rsidR="0014540E" w:rsidRPr="00F71DFD" w:rsidRDefault="0014540E" w:rsidP="00B810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B07107" w14:textId="77777777" w:rsidR="0014540E" w:rsidRPr="00F71DFD" w:rsidRDefault="0014540E" w:rsidP="00B810C7">
            <w:pPr>
              <w:tabs>
                <w:tab w:val="left" w:pos="567"/>
              </w:tabs>
              <w:rPr>
                <w:b/>
                <w:szCs w:val="24"/>
              </w:rPr>
            </w:pPr>
            <w:r w:rsidRPr="00F71DFD">
              <w:rPr>
                <w:b/>
                <w:szCs w:val="24"/>
              </w:rPr>
              <w:t>Beskrivning alt. referens</w:t>
            </w:r>
          </w:p>
        </w:tc>
      </w:tr>
      <w:tr w:rsidR="0014540E" w:rsidRPr="00211EF1" w14:paraId="35E80E10" w14:textId="77777777" w:rsidTr="00B810C7">
        <w:trPr>
          <w:trHeight w:val="709"/>
        </w:trPr>
        <w:tc>
          <w:tcPr>
            <w:tcW w:w="1354" w:type="pct"/>
            <w:tcBorders>
              <w:top w:val="single" w:sz="6" w:space="0" w:color="auto"/>
              <w:bottom w:val="single" w:sz="6" w:space="0" w:color="auto"/>
            </w:tcBorders>
          </w:tcPr>
          <w:p w14:paraId="04CC701C" w14:textId="77777777" w:rsidR="0014540E" w:rsidRPr="00211EF1" w:rsidRDefault="0014540E" w:rsidP="00B810C7">
            <w:pPr>
              <w:spacing w:before="40" w:after="40"/>
            </w:pPr>
            <w:r>
              <w:t>Tjänstekonsument</w:t>
            </w:r>
          </w:p>
        </w:tc>
        <w:tc>
          <w:tcPr>
            <w:tcW w:w="3646" w:type="pct"/>
            <w:tcBorders>
              <w:top w:val="single" w:sz="6" w:space="0" w:color="auto"/>
              <w:bottom w:val="single" w:sz="6" w:space="0" w:color="auto"/>
            </w:tcBorders>
          </w:tcPr>
          <w:p w14:paraId="31F5987F" w14:textId="07D46F0F" w:rsidR="0014540E" w:rsidRPr="00211EF1" w:rsidRDefault="0014540E" w:rsidP="00B810C7">
            <w:pPr>
              <w:spacing w:before="40" w:after="40"/>
            </w:pPr>
            <w:r>
              <w:t>Verksamhetssystem i rollen som tjänstekonsument som interagerar med information från andra källor. I detta fall för att hämta information i form av mätvärden.</w:t>
            </w:r>
          </w:p>
        </w:tc>
      </w:tr>
      <w:tr w:rsidR="0014540E" w:rsidRPr="00211EF1" w14:paraId="4CA93D3E" w14:textId="77777777" w:rsidTr="00B810C7">
        <w:trPr>
          <w:trHeight w:val="709"/>
        </w:trPr>
        <w:tc>
          <w:tcPr>
            <w:tcW w:w="1354" w:type="pct"/>
            <w:tcBorders>
              <w:top w:val="single" w:sz="6" w:space="0" w:color="auto"/>
              <w:bottom w:val="single" w:sz="6" w:space="0" w:color="auto"/>
            </w:tcBorders>
          </w:tcPr>
          <w:p w14:paraId="2270520F" w14:textId="77777777" w:rsidR="0014540E" w:rsidRPr="00211EF1" w:rsidRDefault="0014540E" w:rsidP="00B810C7">
            <w:pPr>
              <w:spacing w:before="40" w:after="40"/>
            </w:pPr>
            <w:r>
              <w:t>Tjänsteplattformen</w:t>
            </w:r>
          </w:p>
        </w:tc>
        <w:tc>
          <w:tcPr>
            <w:tcW w:w="3646" w:type="pct"/>
            <w:tcBorders>
              <w:top w:val="single" w:sz="6" w:space="0" w:color="auto"/>
              <w:bottom w:val="single" w:sz="6" w:space="0" w:color="auto"/>
            </w:tcBorders>
          </w:tcPr>
          <w:p w14:paraId="4A08BF8C" w14:textId="77777777" w:rsidR="0014540E" w:rsidRPr="008A6814" w:rsidRDefault="0014540E" w:rsidP="00B810C7">
            <w:pPr>
              <w:spacing w:before="40" w:after="40"/>
            </w:pPr>
            <w:r>
              <w:t>Ett nav mellan olika system och tjänster. Tjänsteplattformen dirigerar meddelanden vidare till rätt tjänst/system med hjälp av tjänsteadresseringskatalogen.</w:t>
            </w:r>
          </w:p>
        </w:tc>
      </w:tr>
      <w:tr w:rsidR="0014540E" w:rsidRPr="00211EF1" w14:paraId="4997591A" w14:textId="77777777" w:rsidTr="00B810C7">
        <w:trPr>
          <w:trHeight w:val="709"/>
        </w:trPr>
        <w:tc>
          <w:tcPr>
            <w:tcW w:w="1354" w:type="pct"/>
            <w:tcBorders>
              <w:top w:val="single" w:sz="6" w:space="0" w:color="auto"/>
            </w:tcBorders>
          </w:tcPr>
          <w:p w14:paraId="139F5622" w14:textId="77777777" w:rsidR="0014540E" w:rsidRPr="00211EF1" w:rsidRDefault="0014540E" w:rsidP="00B810C7">
            <w:pPr>
              <w:spacing w:before="40" w:after="40"/>
            </w:pPr>
            <w:r>
              <w:t>Tjänsteproducent</w:t>
            </w:r>
          </w:p>
        </w:tc>
        <w:tc>
          <w:tcPr>
            <w:tcW w:w="3646" w:type="pct"/>
            <w:tcBorders>
              <w:top w:val="single" w:sz="6" w:space="0" w:color="auto"/>
            </w:tcBorders>
          </w:tcPr>
          <w:p w14:paraId="62B80B53"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bl>
    <w:p w14:paraId="4E420E24" w14:textId="77777777" w:rsidR="0014540E" w:rsidRDefault="0014540E" w:rsidP="0014540E"/>
    <w:p w14:paraId="572550CC" w14:textId="77777777" w:rsidR="0014540E" w:rsidRDefault="0014540E" w:rsidP="0014540E"/>
    <w:p w14:paraId="4D997428" w14:textId="77777777" w:rsidR="0014540E" w:rsidRDefault="0014540E" w:rsidP="0014540E">
      <w:pPr>
        <w:spacing w:line="240" w:lineRule="auto"/>
        <w:rPr>
          <w:rFonts w:eastAsia="Times New Roman"/>
          <w:bCs/>
          <w:iCs/>
          <w:sz w:val="24"/>
        </w:rPr>
      </w:pPr>
      <w:r>
        <w:br w:type="page"/>
      </w:r>
    </w:p>
    <w:p w14:paraId="1309F867" w14:textId="77777777" w:rsidR="0014540E" w:rsidRDefault="0014540E" w:rsidP="0014540E">
      <w:pPr>
        <w:pStyle w:val="Rubrik4"/>
      </w:pPr>
      <w:r>
        <w:lastRenderedPageBreak/>
        <w:t>Sekvensdiagram</w:t>
      </w:r>
    </w:p>
    <w:p w14:paraId="008B410B" w14:textId="77777777" w:rsidR="0014540E" w:rsidRPr="00040252" w:rsidRDefault="0014540E" w:rsidP="0014540E">
      <w:r>
        <w:t>Siffrorna i diagrammet</w:t>
      </w:r>
      <w:r w:rsidRPr="00A24F62">
        <w:t xml:space="preserve"> </w:t>
      </w:r>
      <w:r>
        <w:t xml:space="preserve">nedan kopplar ihop begäran-svar för respektive meddelande. </w:t>
      </w:r>
    </w:p>
    <w:p w14:paraId="794AEA41" w14:textId="77777777" w:rsidR="0014540E" w:rsidRPr="00040252" w:rsidRDefault="0014540E" w:rsidP="0014540E"/>
    <w:p w14:paraId="4A09C6B6" w14:textId="17116B73" w:rsidR="0014540E" w:rsidRDefault="003C4EA3" w:rsidP="0014540E">
      <w:r>
        <w:object w:dxaOrig="9129" w:dyaOrig="6939" w14:anchorId="64CBD1B9">
          <v:shape id="_x0000_i1034" type="#_x0000_t75" style="width:433.7pt;height:329.7pt" o:ole="">
            <v:imagedata r:id="rId28" o:title=""/>
          </v:shape>
          <o:OLEObject Type="Embed" ProgID="Visio.Drawing.11" ShapeID="_x0000_i1034" DrawAspect="Content" ObjectID="_1456663350" r:id="rId29"/>
        </w:object>
      </w:r>
    </w:p>
    <w:p w14:paraId="74190650" w14:textId="77777777" w:rsidR="0014540E" w:rsidRDefault="0014540E" w:rsidP="0014540E"/>
    <w:p w14:paraId="7F140EDD"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0A7356F4" w14:textId="77777777" w:rsidTr="00B810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8B3264" w14:textId="77777777" w:rsidR="0014540E" w:rsidRPr="00F71DFD" w:rsidRDefault="0014540E" w:rsidP="00B810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18F4C7" w14:textId="77777777" w:rsidR="0014540E" w:rsidRPr="00F71DFD" w:rsidRDefault="0014540E" w:rsidP="00B810C7">
            <w:pPr>
              <w:spacing w:before="40" w:after="40"/>
              <w:rPr>
                <w:b/>
              </w:rPr>
            </w:pPr>
            <w:r w:rsidRPr="00F71DFD">
              <w:rPr>
                <w:b/>
              </w:rPr>
              <w:t>Beskrivning</w:t>
            </w:r>
          </w:p>
        </w:tc>
      </w:tr>
      <w:tr w:rsidR="0014540E" w:rsidRPr="008A6814" w14:paraId="712EDEB7" w14:textId="77777777" w:rsidTr="00B810C7">
        <w:tc>
          <w:tcPr>
            <w:tcW w:w="1951" w:type="dxa"/>
            <w:tcBorders>
              <w:top w:val="single" w:sz="6" w:space="0" w:color="auto"/>
            </w:tcBorders>
          </w:tcPr>
          <w:p w14:paraId="05DB8E42" w14:textId="77777777" w:rsidR="0014540E" w:rsidRPr="008A6814" w:rsidRDefault="0014540E" w:rsidP="00B810C7">
            <w:pPr>
              <w:spacing w:before="40" w:after="40"/>
            </w:pPr>
            <w:r>
              <w:t>Tjänstekonsument</w:t>
            </w:r>
          </w:p>
        </w:tc>
        <w:tc>
          <w:tcPr>
            <w:tcW w:w="6863" w:type="dxa"/>
            <w:tcBorders>
              <w:top w:val="single" w:sz="6" w:space="0" w:color="auto"/>
            </w:tcBorders>
          </w:tcPr>
          <w:p w14:paraId="52ED359E" w14:textId="76E348C3" w:rsidR="0014540E" w:rsidRPr="008A6814" w:rsidRDefault="0014540E" w:rsidP="00B810C7">
            <w:pPr>
              <w:spacing w:before="40" w:after="40"/>
            </w:pPr>
            <w:r>
              <w:t xml:space="preserve">Verksamhetssystem i rollen som tjänstekonsument som interagerar med information från andra källor. I detta fall för att skicka information i form av mätvärden. </w:t>
            </w:r>
          </w:p>
        </w:tc>
      </w:tr>
      <w:tr w:rsidR="0014540E" w:rsidRPr="008A6814" w14:paraId="5C41895D" w14:textId="77777777" w:rsidTr="00B810C7">
        <w:tc>
          <w:tcPr>
            <w:tcW w:w="1951" w:type="dxa"/>
          </w:tcPr>
          <w:p w14:paraId="2E22F709" w14:textId="77777777" w:rsidR="0014540E" w:rsidRPr="008A6814" w:rsidRDefault="0014540E" w:rsidP="00B810C7">
            <w:pPr>
              <w:spacing w:before="40" w:after="40"/>
            </w:pPr>
            <w:r>
              <w:t>Tjänsteplattformen</w:t>
            </w:r>
          </w:p>
        </w:tc>
        <w:tc>
          <w:tcPr>
            <w:tcW w:w="6863" w:type="dxa"/>
          </w:tcPr>
          <w:p w14:paraId="0E6BE51F" w14:textId="77777777" w:rsidR="0014540E" w:rsidRPr="008A6814" w:rsidRDefault="0014540E" w:rsidP="00B810C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295A0348" w14:textId="77777777" w:rsidTr="00B810C7">
        <w:tc>
          <w:tcPr>
            <w:tcW w:w="1951" w:type="dxa"/>
          </w:tcPr>
          <w:p w14:paraId="593F89FA" w14:textId="77777777" w:rsidR="0014540E" w:rsidRPr="008A6814" w:rsidRDefault="0014540E" w:rsidP="00B810C7">
            <w:pPr>
              <w:spacing w:before="40" w:after="40"/>
            </w:pPr>
            <w:r>
              <w:t>Tjänsteproducent</w:t>
            </w:r>
          </w:p>
        </w:tc>
        <w:tc>
          <w:tcPr>
            <w:tcW w:w="6863" w:type="dxa"/>
          </w:tcPr>
          <w:p w14:paraId="759D29D0"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r w:rsidR="0014540E" w:rsidRPr="00A51E7F" w14:paraId="2032B4F9" w14:textId="77777777" w:rsidTr="00B810C7">
        <w:tc>
          <w:tcPr>
            <w:tcW w:w="1951" w:type="dxa"/>
          </w:tcPr>
          <w:p w14:paraId="7D3C983A" w14:textId="77777777" w:rsidR="0014540E" w:rsidRPr="008A6814" w:rsidRDefault="0014540E" w:rsidP="00B810C7">
            <w:pPr>
              <w:spacing w:before="40" w:after="40"/>
            </w:pPr>
            <w:r>
              <w:t>Engagemangsindex</w:t>
            </w:r>
          </w:p>
        </w:tc>
        <w:tc>
          <w:tcPr>
            <w:tcW w:w="6863" w:type="dxa"/>
          </w:tcPr>
          <w:p w14:paraId="18A8D652" w14:textId="77777777" w:rsidR="0014540E" w:rsidRPr="008A6814" w:rsidRDefault="0014540E" w:rsidP="00B810C7">
            <w:pPr>
              <w:spacing w:before="40" w:after="40"/>
            </w:pPr>
            <w:r>
              <w:t xml:space="preserve">En tjänst där det finns uppdaterade nationella index över vilka informationsägare som har information kring en viss invånare/patient. </w:t>
            </w:r>
          </w:p>
        </w:tc>
      </w:tr>
    </w:tbl>
    <w:p w14:paraId="54557C3D" w14:textId="77777777" w:rsidR="0014540E" w:rsidRPr="00A51E7F" w:rsidRDefault="0014540E" w:rsidP="0014540E">
      <w:pPr>
        <w:rPr>
          <w:highlight w:val="yellow"/>
        </w:rPr>
      </w:pPr>
    </w:p>
    <w:p w14:paraId="6E8C0A72"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3108"/>
        <w:gridCol w:w="5782"/>
      </w:tblGrid>
      <w:tr w:rsidR="0014540E" w:rsidRPr="00F71DFD" w14:paraId="38834ED1" w14:textId="77777777" w:rsidTr="00B810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79B2E6" w14:textId="77777777" w:rsidR="0014540E" w:rsidRPr="00F71DFD" w:rsidRDefault="0014540E" w:rsidP="00B810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D0E239" w14:textId="77777777" w:rsidR="0014540E" w:rsidRPr="00F71DFD" w:rsidRDefault="0014540E" w:rsidP="00B810C7">
            <w:pPr>
              <w:spacing w:before="40" w:after="40"/>
              <w:rPr>
                <w:b/>
              </w:rPr>
            </w:pPr>
            <w:r w:rsidRPr="00F71DFD">
              <w:rPr>
                <w:b/>
              </w:rPr>
              <w:t>Beskrivning</w:t>
            </w:r>
          </w:p>
        </w:tc>
      </w:tr>
      <w:tr w:rsidR="0014540E" w:rsidRPr="00445AF5" w14:paraId="541C832C" w14:textId="77777777" w:rsidTr="00B810C7">
        <w:tc>
          <w:tcPr>
            <w:tcW w:w="2943" w:type="dxa"/>
            <w:tcBorders>
              <w:top w:val="single" w:sz="6" w:space="0" w:color="auto"/>
            </w:tcBorders>
          </w:tcPr>
          <w:p w14:paraId="207384EA" w14:textId="215ED636" w:rsidR="0014540E" w:rsidRDefault="0014540E" w:rsidP="00B810C7">
            <w:pPr>
              <w:spacing w:before="40" w:after="40"/>
            </w:pPr>
            <w:r>
              <w:t>1. Process</w:t>
            </w:r>
            <w:r w:rsidR="003C4EA3">
              <w:t>Measurement</w:t>
            </w:r>
            <w:r>
              <w:t>(Request)</w:t>
            </w:r>
          </w:p>
        </w:tc>
        <w:tc>
          <w:tcPr>
            <w:tcW w:w="5947" w:type="dxa"/>
            <w:tcBorders>
              <w:top w:val="single" w:sz="6" w:space="0" w:color="auto"/>
            </w:tcBorders>
          </w:tcPr>
          <w:p w14:paraId="0ABEC872" w14:textId="6C1F8DC3" w:rsidR="0014540E" w:rsidRPr="00A55D30" w:rsidRDefault="0014540E" w:rsidP="00B810C7">
            <w:pPr>
              <w:spacing w:before="40" w:after="40"/>
            </w:pPr>
            <w:r>
              <w:t>Tjänstekonsumenten vill skicka aktiviter via tjänstekontraktet Process</w:t>
            </w:r>
            <w:r w:rsidR="003C4EA3">
              <w:t>Measurement</w:t>
            </w:r>
            <w:r>
              <w:t xml:space="preserve"> kring en viss invånare/patient till en annan källa/informationsägare. Källan/informationsägaren är i detta fall är känd och därmed pekar Logical Address till rätt destination (HSA-id). </w:t>
            </w:r>
          </w:p>
        </w:tc>
      </w:tr>
      <w:tr w:rsidR="0014540E" w:rsidRPr="00445AF5" w14:paraId="13960188" w14:textId="77777777" w:rsidTr="00B810C7">
        <w:tc>
          <w:tcPr>
            <w:tcW w:w="2943" w:type="dxa"/>
            <w:tcBorders>
              <w:top w:val="single" w:sz="6" w:space="0" w:color="auto"/>
            </w:tcBorders>
          </w:tcPr>
          <w:p w14:paraId="64E10CF1" w14:textId="21101DDE" w:rsidR="0014540E" w:rsidRDefault="0014540E" w:rsidP="00B810C7">
            <w:pPr>
              <w:spacing w:before="40" w:after="40"/>
            </w:pPr>
            <w:r>
              <w:t>2. Process</w:t>
            </w:r>
            <w:r w:rsidR="003C4EA3">
              <w:t>Measurement</w:t>
            </w:r>
            <w:r>
              <w:t>(Request)</w:t>
            </w:r>
          </w:p>
        </w:tc>
        <w:tc>
          <w:tcPr>
            <w:tcW w:w="5947" w:type="dxa"/>
            <w:tcBorders>
              <w:top w:val="single" w:sz="6" w:space="0" w:color="auto"/>
            </w:tcBorders>
          </w:tcPr>
          <w:p w14:paraId="28BA7137" w14:textId="77777777" w:rsidR="0014540E" w:rsidRDefault="0014540E" w:rsidP="00B810C7">
            <w:pPr>
              <w:spacing w:before="40" w:after="40"/>
            </w:pPr>
            <w:r>
              <w:t xml:space="preserve">Tjänsteplattformen slussar informationen vidare till rätt teknisk adress enligt Logical Address med hjälp av tjänsteadresseringskatalogen. </w:t>
            </w:r>
          </w:p>
        </w:tc>
      </w:tr>
      <w:tr w:rsidR="0014540E" w:rsidRPr="00445AF5" w14:paraId="248E745A" w14:textId="77777777" w:rsidTr="00B810C7">
        <w:tc>
          <w:tcPr>
            <w:tcW w:w="2943" w:type="dxa"/>
            <w:tcBorders>
              <w:top w:val="single" w:sz="6" w:space="0" w:color="auto"/>
            </w:tcBorders>
          </w:tcPr>
          <w:p w14:paraId="7CC57ADF" w14:textId="4B56DDCA" w:rsidR="0014540E" w:rsidRDefault="0014540E" w:rsidP="00B810C7">
            <w:pPr>
              <w:spacing w:before="40" w:after="40"/>
            </w:pPr>
            <w:r>
              <w:t>2. Process</w:t>
            </w:r>
            <w:r w:rsidR="003C4EA3">
              <w:t>Measurement</w:t>
            </w:r>
            <w:r>
              <w:t xml:space="preserve">(Response) </w:t>
            </w:r>
          </w:p>
        </w:tc>
        <w:tc>
          <w:tcPr>
            <w:tcW w:w="5947" w:type="dxa"/>
            <w:tcBorders>
              <w:top w:val="single" w:sz="6" w:space="0" w:color="auto"/>
            </w:tcBorders>
          </w:tcPr>
          <w:p w14:paraId="3F07AD41" w14:textId="77777777" w:rsidR="0014540E" w:rsidRPr="00A55D30" w:rsidRDefault="0014540E" w:rsidP="00B810C7">
            <w:pPr>
              <w:spacing w:before="40" w:after="40"/>
            </w:pPr>
            <w:r>
              <w:t xml:space="preserve">Tjänsteproducenten returnerar ett svar på hur skrivningen gick. </w:t>
            </w:r>
          </w:p>
        </w:tc>
      </w:tr>
      <w:tr w:rsidR="0014540E" w:rsidRPr="00445AF5" w14:paraId="1FEC5869" w14:textId="77777777" w:rsidTr="00B810C7">
        <w:tc>
          <w:tcPr>
            <w:tcW w:w="2943" w:type="dxa"/>
            <w:tcBorders>
              <w:top w:val="single" w:sz="6" w:space="0" w:color="auto"/>
            </w:tcBorders>
          </w:tcPr>
          <w:p w14:paraId="08125D17" w14:textId="0B1262C2" w:rsidR="0014540E" w:rsidRDefault="0014540E" w:rsidP="00B810C7">
            <w:pPr>
              <w:spacing w:before="40" w:after="40"/>
            </w:pPr>
            <w:r>
              <w:t>1. Process</w:t>
            </w:r>
            <w:r w:rsidR="003C4EA3">
              <w:t>Measurement</w:t>
            </w:r>
            <w:r>
              <w:t>(Response)</w:t>
            </w:r>
          </w:p>
        </w:tc>
        <w:tc>
          <w:tcPr>
            <w:tcW w:w="5947" w:type="dxa"/>
            <w:tcBorders>
              <w:top w:val="single" w:sz="6" w:space="0" w:color="auto"/>
            </w:tcBorders>
          </w:tcPr>
          <w:p w14:paraId="4389FE44" w14:textId="77777777" w:rsidR="0014540E" w:rsidRDefault="0014540E" w:rsidP="00B810C7">
            <w:pPr>
              <w:spacing w:before="40" w:after="40"/>
            </w:pPr>
            <w:r>
              <w:t xml:space="preserve">Tjänsteplattformen slussar vidare svaret till tjänstekonsumenten. </w:t>
            </w:r>
          </w:p>
        </w:tc>
      </w:tr>
      <w:tr w:rsidR="0014540E" w:rsidRPr="00445AF5" w14:paraId="55954B9B" w14:textId="77777777" w:rsidTr="00B810C7">
        <w:tc>
          <w:tcPr>
            <w:tcW w:w="2943" w:type="dxa"/>
            <w:tcBorders>
              <w:top w:val="single" w:sz="6" w:space="0" w:color="auto"/>
            </w:tcBorders>
          </w:tcPr>
          <w:p w14:paraId="49088897" w14:textId="77777777" w:rsidR="0014540E" w:rsidRDefault="0014540E" w:rsidP="00B810C7">
            <w:pPr>
              <w:spacing w:before="40" w:after="40"/>
            </w:pPr>
            <w:r>
              <w:t>3. Update(Request)</w:t>
            </w:r>
          </w:p>
        </w:tc>
        <w:tc>
          <w:tcPr>
            <w:tcW w:w="5947" w:type="dxa"/>
            <w:tcBorders>
              <w:top w:val="single" w:sz="6" w:space="0" w:color="auto"/>
            </w:tcBorders>
          </w:tcPr>
          <w:p w14:paraId="676CD787" w14:textId="77777777" w:rsidR="0014540E" w:rsidRPr="00A55D30" w:rsidRDefault="0014540E" w:rsidP="00B810C7">
            <w:pPr>
              <w:spacing w:before="40" w:after="40"/>
            </w:pPr>
            <w:r>
              <w:t xml:space="preserve">Tjänstekonsumenten använder tjänstekontraktet Update för att uppdatera engagemangsindex.  </w:t>
            </w:r>
          </w:p>
        </w:tc>
      </w:tr>
      <w:tr w:rsidR="0014540E" w:rsidRPr="00445AF5" w14:paraId="6311A609" w14:textId="77777777" w:rsidTr="00B810C7">
        <w:tc>
          <w:tcPr>
            <w:tcW w:w="2943" w:type="dxa"/>
            <w:tcBorders>
              <w:top w:val="single" w:sz="6" w:space="0" w:color="auto"/>
            </w:tcBorders>
          </w:tcPr>
          <w:p w14:paraId="5B8252EC" w14:textId="77777777" w:rsidR="0014540E" w:rsidRDefault="0014540E" w:rsidP="00B810C7">
            <w:pPr>
              <w:spacing w:before="40" w:after="40"/>
            </w:pPr>
            <w:r>
              <w:t>4. Update(Request)</w:t>
            </w:r>
          </w:p>
        </w:tc>
        <w:tc>
          <w:tcPr>
            <w:tcW w:w="5947" w:type="dxa"/>
            <w:tcBorders>
              <w:top w:val="single" w:sz="6" w:space="0" w:color="auto"/>
            </w:tcBorders>
          </w:tcPr>
          <w:p w14:paraId="31B40ADE" w14:textId="77777777" w:rsidR="0014540E" w:rsidRDefault="0014540E" w:rsidP="00B810C7">
            <w:pPr>
              <w:spacing w:before="40" w:after="40"/>
            </w:pPr>
            <w:r>
              <w:t xml:space="preserve">Tjänsteplattformen slussar vidare begäran för uppdateringen till engagemangsindex. </w:t>
            </w:r>
          </w:p>
        </w:tc>
      </w:tr>
      <w:tr w:rsidR="0014540E" w:rsidRPr="00445AF5" w14:paraId="1AB40E78" w14:textId="77777777" w:rsidTr="00B810C7">
        <w:tc>
          <w:tcPr>
            <w:tcW w:w="2943" w:type="dxa"/>
          </w:tcPr>
          <w:p w14:paraId="371B9ABC" w14:textId="77777777" w:rsidR="0014540E" w:rsidRDefault="0014540E" w:rsidP="00B810C7">
            <w:pPr>
              <w:spacing w:before="40" w:after="40"/>
            </w:pPr>
            <w:r>
              <w:t>4. Update(Response)</w:t>
            </w:r>
          </w:p>
        </w:tc>
        <w:tc>
          <w:tcPr>
            <w:tcW w:w="5947" w:type="dxa"/>
          </w:tcPr>
          <w:p w14:paraId="390BF49D" w14:textId="77777777" w:rsidR="0014540E" w:rsidRPr="00445AF5" w:rsidRDefault="0014540E" w:rsidP="00B810C7">
            <w:pPr>
              <w:spacing w:before="40" w:after="40"/>
            </w:pPr>
            <w:r>
              <w:t xml:space="preserve">Engagemangesindex returnerar ett svar på hur uppdateringen gick. </w:t>
            </w:r>
          </w:p>
        </w:tc>
      </w:tr>
      <w:tr w:rsidR="0014540E" w:rsidRPr="00445AF5" w14:paraId="2A486DEE" w14:textId="77777777" w:rsidTr="00B810C7">
        <w:tc>
          <w:tcPr>
            <w:tcW w:w="2943" w:type="dxa"/>
          </w:tcPr>
          <w:p w14:paraId="089BC67F" w14:textId="77777777" w:rsidR="0014540E" w:rsidRPr="00445AF5" w:rsidRDefault="0014540E" w:rsidP="00B810C7">
            <w:pPr>
              <w:spacing w:before="40" w:after="40"/>
            </w:pPr>
            <w:r>
              <w:t>3. Update(Response)</w:t>
            </w:r>
          </w:p>
        </w:tc>
        <w:tc>
          <w:tcPr>
            <w:tcW w:w="5947" w:type="dxa"/>
          </w:tcPr>
          <w:p w14:paraId="5B1AB2C1" w14:textId="77777777" w:rsidR="0014540E" w:rsidRPr="00445AF5" w:rsidRDefault="0014540E" w:rsidP="00B810C7">
            <w:pPr>
              <w:spacing w:before="40" w:after="40"/>
            </w:pPr>
            <w:r>
              <w:t xml:space="preserve">Svaret slussas vidare till tjänsteproducenten av tjänsteplattformen. </w:t>
            </w:r>
          </w:p>
        </w:tc>
      </w:tr>
    </w:tbl>
    <w:p w14:paraId="37AE18CE" w14:textId="77777777" w:rsidR="0014540E" w:rsidRDefault="0014540E" w:rsidP="0014540E">
      <w:pPr>
        <w:spacing w:line="240" w:lineRule="auto"/>
        <w:rPr>
          <w:rFonts w:eastAsia="Times New Roman"/>
          <w:bCs/>
          <w:sz w:val="24"/>
        </w:rPr>
      </w:pPr>
      <w:r>
        <w:br w:type="page"/>
      </w:r>
    </w:p>
    <w:p w14:paraId="2CFA6C68" w14:textId="1ADE3017" w:rsidR="0014540E" w:rsidRDefault="0014540E" w:rsidP="0014540E">
      <w:pPr>
        <w:pStyle w:val="Rubrik3"/>
      </w:pPr>
      <w:r>
        <w:lastRenderedPageBreak/>
        <w:t>Radera mätvärden</w:t>
      </w:r>
    </w:p>
    <w:p w14:paraId="1E1D95E5" w14:textId="49296A01" w:rsidR="0014540E" w:rsidRPr="009E653A" w:rsidRDefault="0014540E" w:rsidP="0014540E">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700C29EF" w14:textId="77777777" w:rsidR="0014540E" w:rsidRDefault="0014540E" w:rsidP="0014540E"/>
    <w:p w14:paraId="1DB1BB6C" w14:textId="77777777" w:rsidR="0014540E" w:rsidRDefault="0014540E" w:rsidP="0014540E"/>
    <w:p w14:paraId="466FF2FA" w14:textId="77777777" w:rsidR="0014540E" w:rsidRDefault="0014540E" w:rsidP="0014540E">
      <w:pPr>
        <w:pStyle w:val="Rubrik4"/>
      </w:pPr>
      <w:r>
        <w:t>Arbetsflödesdiagram</w:t>
      </w:r>
    </w:p>
    <w:p w14:paraId="4FC94B5E" w14:textId="77777777" w:rsidR="0014540E" w:rsidRPr="00AD294D" w:rsidRDefault="0014540E" w:rsidP="0014540E"/>
    <w:p w14:paraId="785D3A39" w14:textId="334768AA" w:rsidR="0014540E" w:rsidRDefault="003C4EA3" w:rsidP="0014540E">
      <w:pPr>
        <w:jc w:val="center"/>
      </w:pPr>
      <w:r>
        <w:object w:dxaOrig="6037" w:dyaOrig="5564" w14:anchorId="0F0E5108">
          <v:shape id="_x0000_i1035" type="#_x0000_t75" style="width:301.7pt;height:278.3pt" o:ole="">
            <v:imagedata r:id="rId30" o:title=""/>
          </v:shape>
          <o:OLEObject Type="Embed" ProgID="Visio.Drawing.11" ShapeID="_x0000_i1035" DrawAspect="Content" ObjectID="_1456663351" r:id="rId31"/>
        </w:object>
      </w:r>
    </w:p>
    <w:p w14:paraId="2B8F9E2F" w14:textId="77777777" w:rsidR="0014540E" w:rsidRDefault="0014540E" w:rsidP="0014540E"/>
    <w:p w14:paraId="3FB4461E"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53037532"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F2CCF6"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ADA799"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3E1F6BA5" w14:textId="77777777" w:rsidTr="00B810C7">
        <w:trPr>
          <w:trHeight w:val="709"/>
        </w:trPr>
        <w:tc>
          <w:tcPr>
            <w:tcW w:w="1164" w:type="pct"/>
            <w:tcBorders>
              <w:top w:val="single" w:sz="6" w:space="0" w:color="auto"/>
            </w:tcBorders>
          </w:tcPr>
          <w:p w14:paraId="46B3DD20" w14:textId="77777777" w:rsidR="0014540E" w:rsidRPr="00A55D30" w:rsidRDefault="0014540E" w:rsidP="00B810C7">
            <w:pPr>
              <w:spacing w:before="40" w:after="40"/>
            </w:pPr>
            <w:r>
              <w:t>Händelsekälla</w:t>
            </w:r>
          </w:p>
        </w:tc>
        <w:tc>
          <w:tcPr>
            <w:tcW w:w="3836" w:type="pct"/>
            <w:tcBorders>
              <w:top w:val="single" w:sz="6" w:space="0" w:color="auto"/>
            </w:tcBorders>
          </w:tcPr>
          <w:p w14:paraId="7D36E5EB" w14:textId="77777777" w:rsidR="0014540E" w:rsidRPr="00A55D30" w:rsidRDefault="0014540E" w:rsidP="00B810C7">
            <w:pPr>
              <w:spacing w:before="40" w:after="40"/>
            </w:pPr>
            <w:r>
              <w:t xml:space="preserve">Med händelsekälla avses en person som raderar data eller att data raderas automatiskt. </w:t>
            </w:r>
          </w:p>
        </w:tc>
      </w:tr>
    </w:tbl>
    <w:p w14:paraId="56717BC5"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2EAE51D7" w14:textId="77777777" w:rsidTr="00B810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A624CF" w14:textId="77777777" w:rsidR="0014540E" w:rsidRPr="00F71DFD" w:rsidRDefault="0014540E" w:rsidP="00B810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DEF6C9" w14:textId="77777777" w:rsidR="0014540E" w:rsidRPr="00F71DFD" w:rsidRDefault="0014540E" w:rsidP="00B810C7">
            <w:pPr>
              <w:tabs>
                <w:tab w:val="left" w:pos="567"/>
              </w:tabs>
              <w:rPr>
                <w:b/>
                <w:szCs w:val="24"/>
              </w:rPr>
            </w:pPr>
            <w:r w:rsidRPr="00F71DFD">
              <w:rPr>
                <w:b/>
                <w:szCs w:val="24"/>
              </w:rPr>
              <w:t>Beskrivning alt. referens</w:t>
            </w:r>
          </w:p>
        </w:tc>
      </w:tr>
      <w:tr w:rsidR="0014540E" w:rsidRPr="00A55D30" w14:paraId="7DCBD075" w14:textId="77777777" w:rsidTr="00B810C7">
        <w:trPr>
          <w:trHeight w:val="709"/>
        </w:trPr>
        <w:tc>
          <w:tcPr>
            <w:tcW w:w="1415" w:type="pct"/>
            <w:tcBorders>
              <w:top w:val="single" w:sz="6" w:space="0" w:color="auto"/>
            </w:tcBorders>
          </w:tcPr>
          <w:p w14:paraId="70867042" w14:textId="79852030" w:rsidR="0014540E" w:rsidRPr="00A55D30" w:rsidRDefault="0014540E" w:rsidP="00B810C7">
            <w:pPr>
              <w:spacing w:before="40" w:after="40"/>
            </w:pPr>
            <w:r>
              <w:t xml:space="preserve">Information om befintliga mätvärden raderas.  </w:t>
            </w:r>
          </w:p>
        </w:tc>
        <w:tc>
          <w:tcPr>
            <w:tcW w:w="3585" w:type="pct"/>
            <w:tcBorders>
              <w:top w:val="single" w:sz="6" w:space="0" w:color="auto"/>
            </w:tcBorders>
          </w:tcPr>
          <w:p w14:paraId="708D74EE" w14:textId="4C6F4CDD" w:rsidR="0014540E" w:rsidRPr="00A55D30" w:rsidRDefault="0014540E" w:rsidP="00B810C7">
            <w:pPr>
              <w:spacing w:before="40" w:after="40"/>
            </w:pPr>
            <w:r w:rsidRPr="00A55D30">
              <w:t>Information som innefattar</w:t>
            </w:r>
            <w:r>
              <w:t xml:space="preserve"> mätvärdesdata raderas</w:t>
            </w:r>
            <w:r w:rsidRPr="00A55D30">
              <w:t xml:space="preserve">.  </w:t>
            </w:r>
          </w:p>
        </w:tc>
      </w:tr>
      <w:tr w:rsidR="0014540E" w:rsidRPr="00A55D30" w14:paraId="102BE38D" w14:textId="77777777" w:rsidTr="00B810C7">
        <w:trPr>
          <w:trHeight w:val="709"/>
        </w:trPr>
        <w:tc>
          <w:tcPr>
            <w:tcW w:w="1415" w:type="pct"/>
          </w:tcPr>
          <w:p w14:paraId="0F091E67" w14:textId="77777777" w:rsidR="0014540E" w:rsidRPr="00A55D30" w:rsidRDefault="0014540E" w:rsidP="00B810C7">
            <w:pPr>
              <w:spacing w:before="40" w:after="40"/>
            </w:pPr>
            <w:r>
              <w:t xml:space="preserve">Erhåller svar på hur raderingen gick. </w:t>
            </w:r>
          </w:p>
        </w:tc>
        <w:tc>
          <w:tcPr>
            <w:tcW w:w="3585" w:type="pct"/>
          </w:tcPr>
          <w:p w14:paraId="6BE01FAB" w14:textId="77777777" w:rsidR="0014540E" w:rsidRPr="00A55D30" w:rsidRDefault="0014540E" w:rsidP="00B810C7">
            <w:pPr>
              <w:spacing w:before="40" w:after="40"/>
            </w:pPr>
            <w:r>
              <w:t xml:space="preserve">Information om hur raderingen hos tjänsteproducenten gick tas emot. </w:t>
            </w:r>
          </w:p>
        </w:tc>
      </w:tr>
    </w:tbl>
    <w:p w14:paraId="7EC55895" w14:textId="77777777" w:rsidR="0014540E" w:rsidRPr="00A55D30" w:rsidRDefault="0014540E" w:rsidP="0014540E">
      <w:pPr>
        <w:tabs>
          <w:tab w:val="left" w:pos="567"/>
        </w:tabs>
        <w:rPr>
          <w:b/>
          <w:szCs w:val="24"/>
        </w:rPr>
      </w:pPr>
    </w:p>
    <w:p w14:paraId="73E44D74"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695C87F4" w14:textId="77777777" w:rsidTr="00B810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7C48C3" w14:textId="77777777" w:rsidR="0014540E" w:rsidRPr="00F71DFD" w:rsidRDefault="0014540E" w:rsidP="00B810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030C9" w14:textId="77777777" w:rsidR="0014540E" w:rsidRPr="00F71DFD" w:rsidRDefault="0014540E" w:rsidP="00B810C7">
            <w:pPr>
              <w:tabs>
                <w:tab w:val="left" w:pos="567"/>
              </w:tabs>
              <w:rPr>
                <w:b/>
                <w:szCs w:val="24"/>
              </w:rPr>
            </w:pPr>
            <w:r w:rsidRPr="00F71DFD">
              <w:rPr>
                <w:b/>
                <w:szCs w:val="24"/>
              </w:rPr>
              <w:t>Beskrivning alt. referens</w:t>
            </w:r>
          </w:p>
        </w:tc>
      </w:tr>
      <w:tr w:rsidR="0014540E" w:rsidRPr="00A51E7F" w14:paraId="097DFFD4" w14:textId="77777777" w:rsidTr="00B810C7">
        <w:trPr>
          <w:trHeight w:val="709"/>
        </w:trPr>
        <w:tc>
          <w:tcPr>
            <w:tcW w:w="1164" w:type="pct"/>
            <w:tcBorders>
              <w:top w:val="single" w:sz="6" w:space="0" w:color="auto"/>
            </w:tcBorders>
          </w:tcPr>
          <w:p w14:paraId="1DD87C13" w14:textId="77777777" w:rsidR="0014540E" w:rsidRPr="00A55D30" w:rsidRDefault="0014540E" w:rsidP="00B810C7">
            <w:pPr>
              <w:spacing w:before="40" w:after="40"/>
            </w:pPr>
            <w:r>
              <w:t>Radering</w:t>
            </w:r>
          </w:p>
        </w:tc>
        <w:tc>
          <w:tcPr>
            <w:tcW w:w="3836" w:type="pct"/>
            <w:tcBorders>
              <w:top w:val="single" w:sz="6" w:space="0" w:color="auto"/>
            </w:tcBorders>
          </w:tcPr>
          <w:p w14:paraId="151CB5FA" w14:textId="7F7A99D7" w:rsidR="0014540E" w:rsidRPr="00A55D30" w:rsidRDefault="0014540E" w:rsidP="00B810C7">
            <w:pPr>
              <w:spacing w:before="40" w:after="40"/>
            </w:pPr>
            <w:r>
              <w:t xml:space="preserve">Information om radering av befintliga mätvärden. </w:t>
            </w:r>
          </w:p>
        </w:tc>
      </w:tr>
      <w:tr w:rsidR="0014540E" w:rsidRPr="00412989" w14:paraId="6CC80BA4" w14:textId="77777777" w:rsidTr="00B810C7">
        <w:trPr>
          <w:trHeight w:val="709"/>
        </w:trPr>
        <w:tc>
          <w:tcPr>
            <w:tcW w:w="1164" w:type="pct"/>
          </w:tcPr>
          <w:p w14:paraId="41CC30D9" w14:textId="77777777" w:rsidR="0014540E" w:rsidRPr="00412989" w:rsidRDefault="0014540E" w:rsidP="00B810C7">
            <w:pPr>
              <w:spacing w:before="40" w:after="40"/>
            </w:pPr>
            <w:r>
              <w:t>Begäran</w:t>
            </w:r>
          </w:p>
        </w:tc>
        <w:tc>
          <w:tcPr>
            <w:tcW w:w="3836" w:type="pct"/>
          </w:tcPr>
          <w:p w14:paraId="517ABD96" w14:textId="32581E2D" w:rsidR="0014540E" w:rsidRPr="00412989" w:rsidRDefault="0014540E" w:rsidP="00B810C7">
            <w:r>
              <w:t>En begäran för att radera mätvärdesdata skickas till beststämd destination.</w:t>
            </w:r>
          </w:p>
        </w:tc>
      </w:tr>
      <w:tr w:rsidR="0014540E" w:rsidRPr="00A51E7F" w14:paraId="73014CDB" w14:textId="77777777" w:rsidTr="00B810C7">
        <w:trPr>
          <w:trHeight w:val="709"/>
        </w:trPr>
        <w:tc>
          <w:tcPr>
            <w:tcW w:w="1164" w:type="pct"/>
          </w:tcPr>
          <w:p w14:paraId="51737ED9" w14:textId="77777777" w:rsidR="0014540E" w:rsidRPr="00412989" w:rsidRDefault="0014540E" w:rsidP="00B810C7">
            <w:pPr>
              <w:spacing w:before="40" w:after="40"/>
            </w:pPr>
            <w:r>
              <w:t>Svar</w:t>
            </w:r>
          </w:p>
        </w:tc>
        <w:tc>
          <w:tcPr>
            <w:tcW w:w="3836" w:type="pct"/>
          </w:tcPr>
          <w:p w14:paraId="56D636CD" w14:textId="77777777" w:rsidR="0014540E" w:rsidRPr="00412989" w:rsidRDefault="0014540E" w:rsidP="00B810C7">
            <w:pPr>
              <w:spacing w:before="40" w:after="40"/>
            </w:pPr>
            <w:r>
              <w:t xml:space="preserve">Svar på hur raderingen gick.   </w:t>
            </w:r>
          </w:p>
        </w:tc>
      </w:tr>
    </w:tbl>
    <w:p w14:paraId="13EE6D77" w14:textId="77777777" w:rsidR="0014540E" w:rsidRPr="00A51E7F" w:rsidRDefault="0014540E" w:rsidP="0014540E">
      <w:pPr>
        <w:rPr>
          <w:highlight w:val="yellow"/>
        </w:rPr>
      </w:pPr>
    </w:p>
    <w:p w14:paraId="3CEA241B"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1ECE52B3" w14:textId="77777777" w:rsidTr="00B810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77EA49" w14:textId="77777777" w:rsidR="0014540E" w:rsidRPr="00F71DFD" w:rsidRDefault="0014540E" w:rsidP="00B810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63E17C" w14:textId="77777777" w:rsidR="0014540E" w:rsidRPr="00F71DFD" w:rsidRDefault="0014540E" w:rsidP="00B810C7">
            <w:pPr>
              <w:tabs>
                <w:tab w:val="left" w:pos="567"/>
              </w:tabs>
              <w:rPr>
                <w:b/>
                <w:szCs w:val="24"/>
              </w:rPr>
            </w:pPr>
            <w:r w:rsidRPr="00F71DFD">
              <w:rPr>
                <w:b/>
                <w:szCs w:val="24"/>
              </w:rPr>
              <w:t>Beskrivning alt. referens</w:t>
            </w:r>
          </w:p>
        </w:tc>
      </w:tr>
      <w:tr w:rsidR="0014540E" w:rsidRPr="00211EF1" w14:paraId="6D4721F4" w14:textId="77777777" w:rsidTr="00B810C7">
        <w:trPr>
          <w:trHeight w:val="709"/>
        </w:trPr>
        <w:tc>
          <w:tcPr>
            <w:tcW w:w="1354" w:type="pct"/>
            <w:tcBorders>
              <w:top w:val="single" w:sz="6" w:space="0" w:color="auto"/>
              <w:bottom w:val="single" w:sz="6" w:space="0" w:color="auto"/>
            </w:tcBorders>
          </w:tcPr>
          <w:p w14:paraId="6C477238" w14:textId="77777777" w:rsidR="0014540E" w:rsidRPr="00211EF1" w:rsidRDefault="0014540E" w:rsidP="00B810C7">
            <w:pPr>
              <w:spacing w:before="40" w:after="40"/>
            </w:pPr>
            <w:r>
              <w:t>Tjänstekonsument</w:t>
            </w:r>
          </w:p>
        </w:tc>
        <w:tc>
          <w:tcPr>
            <w:tcW w:w="3646" w:type="pct"/>
            <w:tcBorders>
              <w:top w:val="single" w:sz="6" w:space="0" w:color="auto"/>
              <w:bottom w:val="single" w:sz="6" w:space="0" w:color="auto"/>
            </w:tcBorders>
          </w:tcPr>
          <w:p w14:paraId="0BF5BC58" w14:textId="72B6D0D1" w:rsidR="0014540E" w:rsidRPr="00211EF1" w:rsidRDefault="0014540E" w:rsidP="00B810C7">
            <w:pPr>
              <w:spacing w:before="40" w:after="40"/>
            </w:pPr>
            <w:r>
              <w:t>Verksamhetssystem i rollen som tjänstekonsument som interagerar med information från andra källor. I detta fall för att hämta information i form av mätvärden.</w:t>
            </w:r>
          </w:p>
        </w:tc>
      </w:tr>
      <w:tr w:rsidR="0014540E" w:rsidRPr="00211EF1" w14:paraId="36F59412" w14:textId="77777777" w:rsidTr="00B810C7">
        <w:trPr>
          <w:trHeight w:val="709"/>
        </w:trPr>
        <w:tc>
          <w:tcPr>
            <w:tcW w:w="1354" w:type="pct"/>
            <w:tcBorders>
              <w:top w:val="single" w:sz="6" w:space="0" w:color="auto"/>
              <w:bottom w:val="single" w:sz="6" w:space="0" w:color="auto"/>
            </w:tcBorders>
          </w:tcPr>
          <w:p w14:paraId="5CEE915D" w14:textId="77777777" w:rsidR="0014540E" w:rsidRPr="00211EF1" w:rsidRDefault="0014540E" w:rsidP="00B810C7">
            <w:pPr>
              <w:spacing w:before="40" w:after="40"/>
            </w:pPr>
            <w:r>
              <w:t>Tjänsteplattformen</w:t>
            </w:r>
          </w:p>
        </w:tc>
        <w:tc>
          <w:tcPr>
            <w:tcW w:w="3646" w:type="pct"/>
            <w:tcBorders>
              <w:top w:val="single" w:sz="6" w:space="0" w:color="auto"/>
              <w:bottom w:val="single" w:sz="6" w:space="0" w:color="auto"/>
            </w:tcBorders>
          </w:tcPr>
          <w:p w14:paraId="474B8336" w14:textId="77777777" w:rsidR="0014540E" w:rsidRPr="008A6814" w:rsidRDefault="0014540E" w:rsidP="00B810C7">
            <w:pPr>
              <w:spacing w:before="40" w:after="40"/>
            </w:pPr>
            <w:r>
              <w:t>Ett nav mellan olika system och tjänster. Tjänsteplattformen dirigerar meddelanden vidare till rätt tjänst/system med hjälp av tjänsteadresseringskatalogen.</w:t>
            </w:r>
          </w:p>
        </w:tc>
      </w:tr>
      <w:tr w:rsidR="0014540E" w:rsidRPr="00211EF1" w14:paraId="2F37DD51" w14:textId="77777777" w:rsidTr="00B810C7">
        <w:trPr>
          <w:trHeight w:val="709"/>
        </w:trPr>
        <w:tc>
          <w:tcPr>
            <w:tcW w:w="1354" w:type="pct"/>
            <w:tcBorders>
              <w:top w:val="single" w:sz="6" w:space="0" w:color="auto"/>
            </w:tcBorders>
          </w:tcPr>
          <w:p w14:paraId="063E4E22" w14:textId="77777777" w:rsidR="0014540E" w:rsidRPr="00211EF1" w:rsidRDefault="0014540E" w:rsidP="00B810C7">
            <w:pPr>
              <w:spacing w:before="40" w:after="40"/>
            </w:pPr>
            <w:r>
              <w:t>Tjänsteproducent</w:t>
            </w:r>
          </w:p>
        </w:tc>
        <w:tc>
          <w:tcPr>
            <w:tcW w:w="3646" w:type="pct"/>
            <w:tcBorders>
              <w:top w:val="single" w:sz="6" w:space="0" w:color="auto"/>
            </w:tcBorders>
          </w:tcPr>
          <w:p w14:paraId="1F482ECB"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bl>
    <w:p w14:paraId="0D322F6A" w14:textId="77777777" w:rsidR="0014540E" w:rsidRDefault="0014540E" w:rsidP="0014540E"/>
    <w:p w14:paraId="5951B7D1" w14:textId="77777777" w:rsidR="0014540E" w:rsidRDefault="0014540E" w:rsidP="0014540E">
      <w:pPr>
        <w:spacing w:line="240" w:lineRule="auto"/>
        <w:rPr>
          <w:rFonts w:eastAsia="Times New Roman"/>
          <w:bCs/>
          <w:iCs/>
          <w:sz w:val="24"/>
        </w:rPr>
      </w:pPr>
      <w:r>
        <w:br w:type="page"/>
      </w:r>
    </w:p>
    <w:p w14:paraId="2F05C39D" w14:textId="77777777" w:rsidR="0014540E" w:rsidRDefault="0014540E" w:rsidP="0014540E">
      <w:pPr>
        <w:pStyle w:val="Rubrik4"/>
      </w:pPr>
      <w:r>
        <w:lastRenderedPageBreak/>
        <w:t>Sekvensdiagram</w:t>
      </w:r>
    </w:p>
    <w:p w14:paraId="0B2E2D17" w14:textId="77777777" w:rsidR="0014540E" w:rsidRPr="00040252" w:rsidRDefault="0014540E" w:rsidP="0014540E">
      <w:r>
        <w:t xml:space="preserve">Siffrorna i diagrammet nedan kopplar ihop begäran-svar för respektive meddelande. </w:t>
      </w:r>
    </w:p>
    <w:p w14:paraId="058470AC" w14:textId="25E3649F" w:rsidR="0014540E" w:rsidRDefault="003C4EA3" w:rsidP="0014540E">
      <w:pPr>
        <w:spacing w:line="240" w:lineRule="auto"/>
        <w:rPr>
          <w:rFonts w:eastAsia="Times New Roman"/>
          <w:bCs/>
          <w:sz w:val="24"/>
        </w:rPr>
      </w:pPr>
      <w:r>
        <w:object w:dxaOrig="9129" w:dyaOrig="6939" w14:anchorId="4A01128B">
          <v:shape id="_x0000_i1036" type="#_x0000_t75" style="width:433.7pt;height:329.7pt" o:ole="">
            <v:imagedata r:id="rId32" o:title=""/>
          </v:shape>
          <o:OLEObject Type="Embed" ProgID="Visio.Drawing.11" ShapeID="_x0000_i1036" DrawAspect="Content" ObjectID="_1456663352" r:id="rId33"/>
        </w:object>
      </w:r>
    </w:p>
    <w:p w14:paraId="44E33B7E" w14:textId="77777777" w:rsidR="0014540E" w:rsidRDefault="0014540E" w:rsidP="0014540E">
      <w:pPr>
        <w:spacing w:line="240" w:lineRule="auto"/>
        <w:rPr>
          <w:rFonts w:eastAsia="Times New Roman"/>
          <w:bCs/>
          <w:sz w:val="24"/>
        </w:rPr>
      </w:pPr>
    </w:p>
    <w:p w14:paraId="5C6E35C6"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1C7066E2" w14:textId="77777777" w:rsidTr="00B810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11E771" w14:textId="77777777" w:rsidR="0014540E" w:rsidRPr="00F71DFD" w:rsidRDefault="0014540E" w:rsidP="00B810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E88CDA" w14:textId="77777777" w:rsidR="0014540E" w:rsidRPr="00F71DFD" w:rsidRDefault="0014540E" w:rsidP="00B810C7">
            <w:pPr>
              <w:spacing w:before="40" w:after="40"/>
              <w:rPr>
                <w:b/>
              </w:rPr>
            </w:pPr>
            <w:r w:rsidRPr="00F71DFD">
              <w:rPr>
                <w:b/>
              </w:rPr>
              <w:t>Beskrivning</w:t>
            </w:r>
          </w:p>
        </w:tc>
      </w:tr>
      <w:tr w:rsidR="0014540E" w:rsidRPr="008A6814" w14:paraId="17D99898" w14:textId="77777777" w:rsidTr="00B810C7">
        <w:tc>
          <w:tcPr>
            <w:tcW w:w="1951" w:type="dxa"/>
            <w:tcBorders>
              <w:top w:val="single" w:sz="6" w:space="0" w:color="auto"/>
            </w:tcBorders>
          </w:tcPr>
          <w:p w14:paraId="1F279DDB" w14:textId="77777777" w:rsidR="0014540E" w:rsidRPr="008A6814" w:rsidRDefault="0014540E" w:rsidP="00B810C7">
            <w:pPr>
              <w:spacing w:before="40" w:after="40"/>
            </w:pPr>
            <w:r>
              <w:t>Tjänstekonsument</w:t>
            </w:r>
          </w:p>
        </w:tc>
        <w:tc>
          <w:tcPr>
            <w:tcW w:w="6863" w:type="dxa"/>
            <w:tcBorders>
              <w:top w:val="single" w:sz="6" w:space="0" w:color="auto"/>
            </w:tcBorders>
          </w:tcPr>
          <w:p w14:paraId="4DDFA569" w14:textId="451DD86E" w:rsidR="0014540E" w:rsidRPr="008A6814" w:rsidRDefault="0014540E" w:rsidP="00B810C7">
            <w:pPr>
              <w:spacing w:before="40" w:after="40"/>
            </w:pPr>
            <w:r>
              <w:t xml:space="preserve">Verksamhetssystem i rollen som tjänstekonsument som interagerar med information från andra källor. I detta fall för att radera information i form av mätvärden. </w:t>
            </w:r>
          </w:p>
        </w:tc>
      </w:tr>
      <w:tr w:rsidR="0014540E" w:rsidRPr="008A6814" w14:paraId="57A35E2C" w14:textId="77777777" w:rsidTr="00B810C7">
        <w:tc>
          <w:tcPr>
            <w:tcW w:w="1951" w:type="dxa"/>
          </w:tcPr>
          <w:p w14:paraId="11BFC4D5" w14:textId="77777777" w:rsidR="0014540E" w:rsidRPr="008A6814" w:rsidRDefault="0014540E" w:rsidP="00B810C7">
            <w:pPr>
              <w:spacing w:before="40" w:after="40"/>
            </w:pPr>
            <w:r>
              <w:t>Tjänsteplattformen</w:t>
            </w:r>
          </w:p>
        </w:tc>
        <w:tc>
          <w:tcPr>
            <w:tcW w:w="6863" w:type="dxa"/>
          </w:tcPr>
          <w:p w14:paraId="04EEC90B" w14:textId="77777777" w:rsidR="0014540E" w:rsidRPr="008A6814" w:rsidRDefault="0014540E" w:rsidP="00B810C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2AB65B27" w14:textId="77777777" w:rsidTr="00B810C7">
        <w:tc>
          <w:tcPr>
            <w:tcW w:w="1951" w:type="dxa"/>
          </w:tcPr>
          <w:p w14:paraId="31609A26" w14:textId="77777777" w:rsidR="0014540E" w:rsidRPr="008A6814" w:rsidRDefault="0014540E" w:rsidP="00B810C7">
            <w:pPr>
              <w:spacing w:before="40" w:after="40"/>
            </w:pPr>
            <w:r>
              <w:t>Tjänsteproducent</w:t>
            </w:r>
          </w:p>
        </w:tc>
        <w:tc>
          <w:tcPr>
            <w:tcW w:w="6863" w:type="dxa"/>
          </w:tcPr>
          <w:p w14:paraId="62066750" w14:textId="77777777" w:rsidR="0014540E" w:rsidRDefault="0014540E" w:rsidP="00B810C7">
            <w:pPr>
              <w:spacing w:before="40" w:after="40"/>
            </w:pPr>
            <w:r>
              <w:t>Tjänsteproducenter uppvisar ett tekniskt gränssnitt för tjänstekonsumenter så att dessa genom frågemeddelanden kan begära/uppdatera/skicka information.</w:t>
            </w:r>
          </w:p>
        </w:tc>
      </w:tr>
      <w:tr w:rsidR="0014540E" w:rsidRPr="00A51E7F" w14:paraId="0C139173" w14:textId="77777777" w:rsidTr="00B810C7">
        <w:tc>
          <w:tcPr>
            <w:tcW w:w="1951" w:type="dxa"/>
          </w:tcPr>
          <w:p w14:paraId="30D3C102" w14:textId="77777777" w:rsidR="0014540E" w:rsidRPr="008A6814" w:rsidRDefault="0014540E" w:rsidP="00B810C7">
            <w:pPr>
              <w:spacing w:before="40" w:after="40"/>
            </w:pPr>
            <w:r>
              <w:t>Engagemangsindex</w:t>
            </w:r>
          </w:p>
        </w:tc>
        <w:tc>
          <w:tcPr>
            <w:tcW w:w="6863" w:type="dxa"/>
          </w:tcPr>
          <w:p w14:paraId="46A03B66" w14:textId="77777777" w:rsidR="0014540E" w:rsidRPr="008A6814" w:rsidRDefault="0014540E" w:rsidP="00B810C7">
            <w:pPr>
              <w:spacing w:before="40" w:after="40"/>
            </w:pPr>
            <w:r>
              <w:t xml:space="preserve">En tjänst där det finns uppdaterade nationella index över vilka informationsägare som har information kring en viss invånare/patient. </w:t>
            </w:r>
          </w:p>
        </w:tc>
      </w:tr>
    </w:tbl>
    <w:p w14:paraId="65BF90A3" w14:textId="77777777" w:rsidR="0014540E" w:rsidRPr="00A51E7F" w:rsidRDefault="0014540E" w:rsidP="0014540E">
      <w:pPr>
        <w:rPr>
          <w:highlight w:val="yellow"/>
        </w:rPr>
      </w:pPr>
    </w:p>
    <w:p w14:paraId="011CAF56"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3002"/>
        <w:gridCol w:w="5888"/>
      </w:tblGrid>
      <w:tr w:rsidR="0014540E" w:rsidRPr="00F71DFD" w14:paraId="06DEAC0A" w14:textId="77777777" w:rsidTr="00B810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F1BDB" w14:textId="77777777" w:rsidR="0014540E" w:rsidRPr="00F71DFD" w:rsidRDefault="0014540E" w:rsidP="00B810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5C8171" w14:textId="77777777" w:rsidR="0014540E" w:rsidRPr="00F71DFD" w:rsidRDefault="0014540E" w:rsidP="00B810C7">
            <w:pPr>
              <w:spacing w:before="40" w:after="40"/>
              <w:rPr>
                <w:b/>
              </w:rPr>
            </w:pPr>
            <w:r w:rsidRPr="00F71DFD">
              <w:rPr>
                <w:b/>
              </w:rPr>
              <w:t>Beskrivning</w:t>
            </w:r>
          </w:p>
        </w:tc>
      </w:tr>
      <w:tr w:rsidR="0014540E" w:rsidRPr="00445AF5" w14:paraId="637E49AE" w14:textId="77777777" w:rsidTr="00B810C7">
        <w:tc>
          <w:tcPr>
            <w:tcW w:w="2943" w:type="dxa"/>
            <w:tcBorders>
              <w:top w:val="single" w:sz="6" w:space="0" w:color="auto"/>
            </w:tcBorders>
          </w:tcPr>
          <w:p w14:paraId="277AA2E6" w14:textId="0DACED98" w:rsidR="0014540E" w:rsidRDefault="0014540E" w:rsidP="00B810C7">
            <w:pPr>
              <w:spacing w:before="40" w:after="40"/>
            </w:pPr>
            <w:r>
              <w:t>1. Delete</w:t>
            </w:r>
            <w:r w:rsidR="003C4EA3">
              <w:t>Measurement</w:t>
            </w:r>
            <w:r>
              <w:t>(Request)</w:t>
            </w:r>
          </w:p>
        </w:tc>
        <w:tc>
          <w:tcPr>
            <w:tcW w:w="5947" w:type="dxa"/>
            <w:tcBorders>
              <w:top w:val="single" w:sz="6" w:space="0" w:color="auto"/>
            </w:tcBorders>
          </w:tcPr>
          <w:p w14:paraId="26C80BED" w14:textId="751CAE63" w:rsidR="0014540E" w:rsidRPr="00A55D30" w:rsidRDefault="0014540E" w:rsidP="00B810C7">
            <w:pPr>
              <w:spacing w:before="40" w:after="40"/>
            </w:pPr>
            <w:r>
              <w:t>Tjänstekonsumenten vill radera aktiviter via tjänstekontraktet Delete</w:t>
            </w:r>
            <w:r w:rsidR="003C4EA3">
              <w:t>Measurement</w:t>
            </w:r>
            <w:r>
              <w:t xml:space="preserve"> kring en viss invånare/patient hos en annan källa/informationsägare. Källan/informationsägaren är i detta fall är känd och därmed pekar Logical Address till rätt destination (HSA-id). </w:t>
            </w:r>
          </w:p>
        </w:tc>
      </w:tr>
      <w:tr w:rsidR="0014540E" w:rsidRPr="00445AF5" w14:paraId="0A74082E" w14:textId="77777777" w:rsidTr="00B810C7">
        <w:tc>
          <w:tcPr>
            <w:tcW w:w="2943" w:type="dxa"/>
            <w:tcBorders>
              <w:top w:val="single" w:sz="6" w:space="0" w:color="auto"/>
            </w:tcBorders>
          </w:tcPr>
          <w:p w14:paraId="7EDD7618" w14:textId="051A3FF6" w:rsidR="0014540E" w:rsidRDefault="0014540E" w:rsidP="00B810C7">
            <w:pPr>
              <w:spacing w:before="40" w:after="40"/>
            </w:pPr>
            <w:r>
              <w:t>2. Delete</w:t>
            </w:r>
            <w:r w:rsidR="003C4EA3">
              <w:t>Measurement</w:t>
            </w:r>
            <w:r>
              <w:t>(Request)</w:t>
            </w:r>
          </w:p>
        </w:tc>
        <w:tc>
          <w:tcPr>
            <w:tcW w:w="5947" w:type="dxa"/>
            <w:tcBorders>
              <w:top w:val="single" w:sz="6" w:space="0" w:color="auto"/>
            </w:tcBorders>
          </w:tcPr>
          <w:p w14:paraId="1108676A" w14:textId="77777777" w:rsidR="0014540E" w:rsidRDefault="0014540E" w:rsidP="00B810C7">
            <w:pPr>
              <w:spacing w:before="40" w:after="40"/>
            </w:pPr>
            <w:r>
              <w:t xml:space="preserve">Tjänsteplattformen slussar begäran om radering vidare till rätt teknisk adress enligt Logical Address med hjälp av tjänsteadresseringskatalogen. </w:t>
            </w:r>
          </w:p>
        </w:tc>
      </w:tr>
      <w:tr w:rsidR="0014540E" w:rsidRPr="00445AF5" w14:paraId="078833FE" w14:textId="77777777" w:rsidTr="00B810C7">
        <w:tc>
          <w:tcPr>
            <w:tcW w:w="2943" w:type="dxa"/>
            <w:tcBorders>
              <w:top w:val="single" w:sz="6" w:space="0" w:color="auto"/>
            </w:tcBorders>
          </w:tcPr>
          <w:p w14:paraId="206A88CE" w14:textId="3C0E873C" w:rsidR="0014540E" w:rsidRDefault="0014540E" w:rsidP="00B810C7">
            <w:pPr>
              <w:spacing w:before="40" w:after="40"/>
            </w:pPr>
            <w:r>
              <w:t>2. Delete</w:t>
            </w:r>
            <w:r w:rsidR="003C4EA3">
              <w:t>Measurement</w:t>
            </w:r>
            <w:r>
              <w:t xml:space="preserve">(Response) </w:t>
            </w:r>
          </w:p>
        </w:tc>
        <w:tc>
          <w:tcPr>
            <w:tcW w:w="5947" w:type="dxa"/>
            <w:tcBorders>
              <w:top w:val="single" w:sz="6" w:space="0" w:color="auto"/>
            </w:tcBorders>
          </w:tcPr>
          <w:p w14:paraId="320F143D" w14:textId="77777777" w:rsidR="0014540E" w:rsidRPr="00A55D30" w:rsidRDefault="0014540E" w:rsidP="00B810C7">
            <w:pPr>
              <w:spacing w:before="40" w:after="40"/>
            </w:pPr>
            <w:r>
              <w:t xml:space="preserve">Tjänsteproducenten returnerar ett svar på hur raderingen gick. </w:t>
            </w:r>
          </w:p>
        </w:tc>
      </w:tr>
      <w:tr w:rsidR="0014540E" w:rsidRPr="00445AF5" w14:paraId="6CA7EFAE" w14:textId="77777777" w:rsidTr="00B810C7">
        <w:tc>
          <w:tcPr>
            <w:tcW w:w="2943" w:type="dxa"/>
            <w:tcBorders>
              <w:top w:val="single" w:sz="6" w:space="0" w:color="auto"/>
            </w:tcBorders>
          </w:tcPr>
          <w:p w14:paraId="0F3F43DC" w14:textId="48C6C7C2" w:rsidR="0014540E" w:rsidRDefault="0014540E" w:rsidP="00B810C7">
            <w:pPr>
              <w:spacing w:before="40" w:after="40"/>
            </w:pPr>
            <w:r>
              <w:t>1. Delete</w:t>
            </w:r>
            <w:r w:rsidR="003C4EA3">
              <w:t>Measurement</w:t>
            </w:r>
            <w:r>
              <w:t>(Response)</w:t>
            </w:r>
          </w:p>
        </w:tc>
        <w:tc>
          <w:tcPr>
            <w:tcW w:w="5947" w:type="dxa"/>
            <w:tcBorders>
              <w:top w:val="single" w:sz="6" w:space="0" w:color="auto"/>
            </w:tcBorders>
          </w:tcPr>
          <w:p w14:paraId="091B0553" w14:textId="77777777" w:rsidR="0014540E" w:rsidRDefault="0014540E" w:rsidP="00B810C7">
            <w:pPr>
              <w:spacing w:before="40" w:after="40"/>
            </w:pPr>
            <w:r>
              <w:t xml:space="preserve">Tjänsteplattformen slussar vidare svaret till tjänstekonsumenten. </w:t>
            </w:r>
          </w:p>
        </w:tc>
      </w:tr>
      <w:tr w:rsidR="0014540E" w:rsidRPr="00445AF5" w14:paraId="7F991D5C" w14:textId="77777777" w:rsidTr="00B810C7">
        <w:tc>
          <w:tcPr>
            <w:tcW w:w="2943" w:type="dxa"/>
            <w:tcBorders>
              <w:top w:val="single" w:sz="6" w:space="0" w:color="auto"/>
            </w:tcBorders>
          </w:tcPr>
          <w:p w14:paraId="01A2DEB3" w14:textId="77777777" w:rsidR="0014540E" w:rsidRDefault="0014540E" w:rsidP="00B810C7">
            <w:pPr>
              <w:spacing w:before="40" w:after="40"/>
            </w:pPr>
            <w:r>
              <w:t>3. Update(Request)</w:t>
            </w:r>
          </w:p>
        </w:tc>
        <w:tc>
          <w:tcPr>
            <w:tcW w:w="5947" w:type="dxa"/>
            <w:tcBorders>
              <w:top w:val="single" w:sz="6" w:space="0" w:color="auto"/>
            </w:tcBorders>
          </w:tcPr>
          <w:p w14:paraId="60462F80" w14:textId="77777777" w:rsidR="0014540E" w:rsidRPr="00A55D30" w:rsidRDefault="0014540E" w:rsidP="00B810C7">
            <w:pPr>
              <w:spacing w:before="40" w:after="40"/>
            </w:pPr>
            <w:r>
              <w:t xml:space="preserve">Tjänstekonsumenten använder tjänstekontraktet Update för att uppdatera engagemangsindex. </w:t>
            </w:r>
          </w:p>
        </w:tc>
      </w:tr>
      <w:tr w:rsidR="0014540E" w:rsidRPr="00445AF5" w14:paraId="4F633AC9" w14:textId="77777777" w:rsidTr="00B810C7">
        <w:tc>
          <w:tcPr>
            <w:tcW w:w="2943" w:type="dxa"/>
            <w:tcBorders>
              <w:top w:val="single" w:sz="6" w:space="0" w:color="auto"/>
            </w:tcBorders>
          </w:tcPr>
          <w:p w14:paraId="30085240" w14:textId="77777777" w:rsidR="0014540E" w:rsidRDefault="0014540E" w:rsidP="00B810C7">
            <w:pPr>
              <w:spacing w:before="40" w:after="40"/>
            </w:pPr>
            <w:r>
              <w:t>4. Update(Request)</w:t>
            </w:r>
          </w:p>
        </w:tc>
        <w:tc>
          <w:tcPr>
            <w:tcW w:w="5947" w:type="dxa"/>
            <w:tcBorders>
              <w:top w:val="single" w:sz="6" w:space="0" w:color="auto"/>
            </w:tcBorders>
          </w:tcPr>
          <w:p w14:paraId="4A483698" w14:textId="77777777" w:rsidR="0014540E" w:rsidRDefault="0014540E" w:rsidP="00B810C7">
            <w:pPr>
              <w:spacing w:before="40" w:after="40"/>
            </w:pPr>
            <w:r>
              <w:t xml:space="preserve">Tjänsteplattformen slussar vidare begäran för uppdateringen till engagemangsindex. </w:t>
            </w:r>
          </w:p>
        </w:tc>
      </w:tr>
      <w:tr w:rsidR="0014540E" w:rsidRPr="00445AF5" w14:paraId="5DC05355" w14:textId="77777777" w:rsidTr="00B810C7">
        <w:tc>
          <w:tcPr>
            <w:tcW w:w="2943" w:type="dxa"/>
          </w:tcPr>
          <w:p w14:paraId="2CD31B7E" w14:textId="77777777" w:rsidR="0014540E" w:rsidRDefault="0014540E" w:rsidP="00B810C7">
            <w:pPr>
              <w:spacing w:before="40" w:after="40"/>
            </w:pPr>
            <w:r>
              <w:t>4. Update(Response)</w:t>
            </w:r>
          </w:p>
        </w:tc>
        <w:tc>
          <w:tcPr>
            <w:tcW w:w="5947" w:type="dxa"/>
          </w:tcPr>
          <w:p w14:paraId="39D28EE2" w14:textId="77777777" w:rsidR="0014540E" w:rsidRPr="00445AF5" w:rsidRDefault="0014540E" w:rsidP="00B810C7">
            <w:pPr>
              <w:spacing w:before="40" w:after="40"/>
            </w:pPr>
            <w:r>
              <w:t xml:space="preserve">Engagemangesindex returnerar ett svar på hur uppdateringen gick. </w:t>
            </w:r>
          </w:p>
        </w:tc>
      </w:tr>
      <w:tr w:rsidR="0014540E" w:rsidRPr="00445AF5" w14:paraId="5EEC97E8" w14:textId="77777777" w:rsidTr="00B810C7">
        <w:tc>
          <w:tcPr>
            <w:tcW w:w="2943" w:type="dxa"/>
          </w:tcPr>
          <w:p w14:paraId="3649DEE9" w14:textId="77777777" w:rsidR="0014540E" w:rsidRPr="00445AF5" w:rsidRDefault="0014540E" w:rsidP="00B810C7">
            <w:pPr>
              <w:spacing w:before="40" w:after="40"/>
            </w:pPr>
            <w:r>
              <w:t>3. Update(Response)</w:t>
            </w:r>
          </w:p>
        </w:tc>
        <w:tc>
          <w:tcPr>
            <w:tcW w:w="5947" w:type="dxa"/>
          </w:tcPr>
          <w:p w14:paraId="4AF97439" w14:textId="77777777" w:rsidR="0014540E" w:rsidRPr="00445AF5" w:rsidRDefault="0014540E" w:rsidP="00B810C7">
            <w:pPr>
              <w:spacing w:before="40" w:after="40"/>
            </w:pPr>
            <w:r>
              <w:t xml:space="preserve">Svaret slussas vidare till tjänsteproducenten av tjänsteplattformen. </w:t>
            </w:r>
          </w:p>
        </w:tc>
      </w:tr>
    </w:tbl>
    <w:p w14:paraId="358C7A05" w14:textId="77777777" w:rsidR="0014540E" w:rsidRDefault="0014540E" w:rsidP="0014540E">
      <w:pPr>
        <w:spacing w:line="240" w:lineRule="auto"/>
        <w:rPr>
          <w:rFonts w:eastAsia="Times New Roman"/>
          <w:bCs/>
          <w:sz w:val="24"/>
        </w:rPr>
      </w:pPr>
      <w:r>
        <w:br w:type="page"/>
      </w:r>
    </w:p>
    <w:p w14:paraId="3095EEC0" w14:textId="77777777" w:rsidR="005F59E9" w:rsidRPr="005F59E9" w:rsidRDefault="005F59E9" w:rsidP="005F59E9"/>
    <w:p w14:paraId="74B6F5A4" w14:textId="77777777" w:rsidR="003B3827" w:rsidRPr="003B3827" w:rsidRDefault="003B3827" w:rsidP="003B3827"/>
    <w:p w14:paraId="155BC0A9" w14:textId="77777777" w:rsidR="007E47C0" w:rsidRPr="005575B4" w:rsidRDefault="007E47C0" w:rsidP="007E47C0">
      <w:pPr>
        <w:pStyle w:val="Rubrik3"/>
      </w:pPr>
      <w:bookmarkStart w:id="34" w:name="_Toc374962620"/>
      <w:r w:rsidRPr="005575B4">
        <w:t>Obligatoriska kontrakt</w:t>
      </w:r>
      <w:bookmarkEnd w:id="34"/>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4EA3" w:rsidRPr="00A07667" w14:paraId="05E0A147" w14:textId="64AE044A" w:rsidTr="003C4EA3">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3C4EA3" w:rsidRPr="00A07667" w:rsidRDefault="003C4EA3" w:rsidP="00A07667">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039AFFD4" w:rsidR="003C4EA3" w:rsidRPr="00A07667" w:rsidRDefault="003C4EA3" w:rsidP="008561AF">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6C551665" w:rsidR="003C4EA3" w:rsidRPr="00A07667" w:rsidRDefault="003C4EA3" w:rsidP="008561AF">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F30994" w14:textId="17490B3E" w:rsidR="003C4EA3" w:rsidRDefault="003C4EA3" w:rsidP="008561AF">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369AD" w14:textId="68410863" w:rsidR="003C4EA3" w:rsidRDefault="003C4EA3" w:rsidP="008561AF">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E78180" w14:textId="0BF3211F" w:rsidR="003C4EA3" w:rsidRDefault="003C4EA3" w:rsidP="008561AF">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5FAD39" w14:textId="11FDC00F" w:rsidR="003C4EA3" w:rsidRDefault="003C4EA3" w:rsidP="008561AF">
            <w:pPr>
              <w:jc w:val="center"/>
              <w:rPr>
                <w:b/>
              </w:rPr>
            </w:pPr>
            <w:r>
              <w:rPr>
                <w:b/>
              </w:rPr>
              <w:t>Radera mät-värden</w:t>
            </w:r>
          </w:p>
        </w:tc>
      </w:tr>
      <w:tr w:rsidR="003C4EA3" w:rsidRPr="00A51E7F" w14:paraId="2DDCA239" w14:textId="1F850D26"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3C4EA3" w:rsidRPr="00A07667" w:rsidRDefault="003C4EA3" w:rsidP="00A07667">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013B82EA" w:rsidR="003C4EA3" w:rsidRPr="00A07667"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658D1D0F"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61A7F05"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187CB31"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E562012"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91922C0" w14:textId="77777777" w:rsidR="003C4EA3" w:rsidRPr="00A07667" w:rsidRDefault="003C4EA3" w:rsidP="008561AF">
            <w:pPr>
              <w:jc w:val="center"/>
            </w:pPr>
          </w:p>
        </w:tc>
      </w:tr>
      <w:tr w:rsidR="003C4EA3" w:rsidRPr="00A51E7F" w14:paraId="65603C99" w14:textId="3456F791"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3C4EA3" w:rsidRPr="00A07667" w:rsidRDefault="003C4EA3" w:rsidP="00A07667">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5D890B26"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FB7666B" w14:textId="76281985" w:rsidR="003C4EA3" w:rsidRPr="00A07667"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2DD66BDE"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5F4EEA8"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7644B06"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D9ED463" w14:textId="77777777" w:rsidR="003C4EA3" w:rsidRPr="00A07667" w:rsidRDefault="003C4EA3" w:rsidP="008561AF">
            <w:pPr>
              <w:jc w:val="center"/>
            </w:pPr>
          </w:p>
        </w:tc>
      </w:tr>
      <w:tr w:rsidR="003C4EA3" w:rsidRPr="00A51E7F" w14:paraId="38EBEB4E" w14:textId="41469E13"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3C4EA3" w:rsidRPr="00A07667" w:rsidRDefault="003C4EA3" w:rsidP="00A07667">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6D7D9B93"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B8C534"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921F6AB" w14:textId="5FE8DC3C" w:rsidR="003C4EA3" w:rsidRPr="00A07667"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6700CEF7"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D2B1D03"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A04DB54" w14:textId="77777777" w:rsidR="003C4EA3" w:rsidRPr="00A07667" w:rsidRDefault="003C4EA3" w:rsidP="008561AF">
            <w:pPr>
              <w:jc w:val="center"/>
            </w:pPr>
          </w:p>
        </w:tc>
      </w:tr>
      <w:tr w:rsidR="003C4EA3" w:rsidRPr="00A51E7F" w14:paraId="789DE060" w14:textId="775ED3D1"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3C4EA3" w:rsidRPr="00A07667" w:rsidRDefault="003C4EA3" w:rsidP="00A07667">
            <w:r w:rsidRPr="00A07667">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39E22F4" w14:textId="06C65064"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2771825"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DE60B12" w14:textId="0EF0F6DA" w:rsidR="003C4EA3"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BF102DF"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807E7EC" w14:textId="77777777" w:rsidR="003C4EA3" w:rsidRDefault="003C4EA3" w:rsidP="008561AF">
            <w:pPr>
              <w:jc w:val="center"/>
            </w:pPr>
          </w:p>
        </w:tc>
      </w:tr>
      <w:tr w:rsidR="003C4EA3" w:rsidRPr="00A51E7F" w14:paraId="271EB968" w14:textId="22592A71"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3C4EA3" w:rsidRPr="00A07667" w:rsidRDefault="003C4EA3" w:rsidP="00A07667">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AA5008" w14:textId="0106B4B8"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7012F0D"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376CCAD"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1BE057F" w14:textId="62959672" w:rsidR="003C4EA3"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1E5A7D1" w14:textId="77777777" w:rsidR="003C4EA3" w:rsidRDefault="003C4EA3" w:rsidP="008561AF">
            <w:pPr>
              <w:jc w:val="center"/>
            </w:pPr>
          </w:p>
        </w:tc>
      </w:tr>
      <w:tr w:rsidR="003C4EA3" w:rsidRPr="00A51E7F" w14:paraId="7D5EEC9D" w14:textId="6263A5C3" w:rsidTr="003C4EA3">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3C4EA3" w:rsidRPr="00A07667" w:rsidRDefault="003C4EA3" w:rsidP="00A07667">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3C4EA3" w:rsidRPr="00A07667"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32B21E9D" w14:textId="794FA6A5" w:rsidR="003C4EA3" w:rsidRPr="00A07667"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05728A3" w14:textId="77777777" w:rsidR="003C4EA3"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3ABEE60F" w14:textId="77777777" w:rsidR="003C4EA3"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3DB0375" w14:textId="77777777" w:rsidR="003C4EA3"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207347" w14:textId="2B168074" w:rsidR="003C4EA3" w:rsidRDefault="003C4EA3"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5" w:name="_Toc357754849"/>
      <w:bookmarkStart w:id="36" w:name="_Toc374962621"/>
      <w:r w:rsidRPr="00F83C47">
        <w:t>Adressering</w:t>
      </w:r>
      <w:bookmarkEnd w:id="35"/>
      <w:bookmarkEnd w:id="36"/>
    </w:p>
    <w:p w14:paraId="190ABD3C" w14:textId="0F5A38AF" w:rsidR="00C92192" w:rsidRPr="00E146AE" w:rsidRDefault="00C92192" w:rsidP="00C92192">
      <w:r w:rsidRPr="00E146AE">
        <w:t>Tjänstedomänen tillämpar system-adressering</w:t>
      </w:r>
      <w:r w:rsidR="003B7460">
        <w:t xml:space="preserve"> </w:t>
      </w:r>
      <w:r w:rsidR="00E37F78">
        <w:t>(s</w:t>
      </w:r>
      <w:r w:rsidR="003B7460">
        <w:t>e R2, AB-2.2)</w:t>
      </w:r>
      <w:r w:rsidRPr="00E146AE">
        <w:t xml:space="preserve">. Observera att tjänstekonsumenter främst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4C0A55B4" w14:textId="77777777" w:rsidR="00C92192" w:rsidRPr="00E146AE" w:rsidRDefault="00C92192" w:rsidP="00C92192"/>
    <w:p w14:paraId="4386A8FE" w14:textId="77777777" w:rsidR="00C92192" w:rsidRPr="00E146AE" w:rsidRDefault="00C92192" w:rsidP="00C92192">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200DE082" w14:textId="77777777" w:rsidR="00C92192" w:rsidRPr="00E146AE" w:rsidRDefault="00C92192" w:rsidP="00C92192"/>
    <w:p w14:paraId="4F6A9299" w14:textId="77777777" w:rsidR="00C92192" w:rsidRPr="00E146AE" w:rsidRDefault="00C92192" w:rsidP="00C92192">
      <w:r w:rsidRPr="00E146AE">
        <w:t>Följande figur illustrerar adressering av aggregerande tjänst genom ett exempel. Det är alltid källsystemets HSA-id som är logisk adress när en aggregerande tjänst anropar en anslutningspunkt (ap)</w:t>
      </w:r>
      <w:r>
        <w:t>.</w:t>
      </w:r>
    </w:p>
    <w:p w14:paraId="62954CE6" w14:textId="77777777" w:rsidR="00B73D23" w:rsidRDefault="00B73D23" w:rsidP="00F71DFD"/>
    <w:p w14:paraId="7F4F9F41" w14:textId="77777777" w:rsidR="002A0CB0" w:rsidRDefault="002A0CB0">
      <w:pPr>
        <w:spacing w:line="240" w:lineRule="auto"/>
        <w:rPr>
          <w:i/>
        </w:rPr>
      </w:pPr>
      <w:bookmarkStart w:id="37" w:name="_Toc219337768"/>
      <w:bookmarkStart w:id="38" w:name="_Toc227077989"/>
      <w:r>
        <w:rPr>
          <w:i/>
        </w:rPr>
        <w:br w:type="page"/>
      </w:r>
    </w:p>
    <w:p w14:paraId="58C3498A" w14:textId="0F9FC4DA" w:rsidR="00B73D23" w:rsidRDefault="00B73D23" w:rsidP="000D20A9">
      <w:pPr>
        <w:pStyle w:val="Rubrik3"/>
      </w:pPr>
      <w:bookmarkStart w:id="39" w:name="_Toc374962622"/>
      <w:r w:rsidRPr="00DF207A">
        <w:lastRenderedPageBreak/>
        <w:t>Adressering vid nationell användning</w:t>
      </w:r>
      <w:bookmarkEnd w:id="37"/>
      <w:bookmarkEnd w:id="38"/>
      <w:bookmarkEnd w:id="39"/>
    </w:p>
    <w:p w14:paraId="5C9AEFA8" w14:textId="77777777" w:rsidR="00C92192" w:rsidRPr="00E04DCE" w:rsidRDefault="00C92192" w:rsidP="00C92192">
      <w:r>
        <w:t>För komplett beskrivning av nedanstående diagram vänligen se R1 avsnitt 8.3</w:t>
      </w:r>
    </w:p>
    <w:p w14:paraId="3E72FE84" w14:textId="77777777" w:rsidR="00C92192" w:rsidRPr="00C92192" w:rsidRDefault="00C92192" w:rsidP="00C92192"/>
    <w:p w14:paraId="56E915E3" w14:textId="77777777" w:rsidR="00E146AE" w:rsidRDefault="00B73D23" w:rsidP="00E146AE">
      <w:pPr>
        <w:pStyle w:val="Brdtext"/>
      </w:pPr>
      <w:r w:rsidRPr="00E146AE">
        <w:rPr>
          <w:noProof/>
          <w:lang w:eastAsia="sv-SE"/>
        </w:rPr>
        <w:drawing>
          <wp:inline distT="0" distB="0" distL="0" distR="0" wp14:anchorId="3DE6D76B" wp14:editId="298DFDAC">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Default="00B73D23" w:rsidP="000D20A9">
      <w:pPr>
        <w:pStyle w:val="Rubrik3"/>
      </w:pPr>
      <w:bookmarkStart w:id="40" w:name="_Toc219337769"/>
      <w:bookmarkStart w:id="41" w:name="_Toc227077990"/>
      <w:bookmarkStart w:id="42" w:name="_Toc374962623"/>
      <w:r w:rsidRPr="00DF207A">
        <w:t>Adressering vid regional användning</w:t>
      </w:r>
      <w:bookmarkEnd w:id="40"/>
      <w:bookmarkEnd w:id="41"/>
      <w:bookmarkEnd w:id="42"/>
    </w:p>
    <w:p w14:paraId="0AEBD8C9" w14:textId="77777777" w:rsidR="00C92192" w:rsidRPr="00E04DCE" w:rsidRDefault="00C92192" w:rsidP="00C92192">
      <w:r>
        <w:t>För komplett beskrivning av nedanstående diagram vänligen se R1 avsnitt 8.3</w:t>
      </w:r>
    </w:p>
    <w:p w14:paraId="3EE8FAD7" w14:textId="77777777" w:rsidR="00C92192" w:rsidRPr="00C92192" w:rsidRDefault="00C92192" w:rsidP="00C92192"/>
    <w:p w14:paraId="00914C99" w14:textId="77777777" w:rsidR="00E146AE" w:rsidRDefault="00B73D23" w:rsidP="00E146AE">
      <w:pPr>
        <w:pStyle w:val="Brdtext"/>
      </w:pPr>
      <w:r w:rsidRPr="00E146AE">
        <w:rPr>
          <w:noProof/>
          <w:lang w:eastAsia="sv-SE"/>
        </w:rPr>
        <w:drawing>
          <wp:inline distT="0" distB="0" distL="0" distR="0" wp14:anchorId="2F99105E" wp14:editId="215479A8">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3" w:name="_Toc227077991"/>
      <w:bookmarkStart w:id="44" w:name="_Toc374962624"/>
      <w:r w:rsidRPr="00DF207A">
        <w:lastRenderedPageBreak/>
        <w:t>Adressering direkt till ett källsystem</w:t>
      </w:r>
      <w:bookmarkEnd w:id="43"/>
      <w:bookmarkEnd w:id="44"/>
    </w:p>
    <w:p w14:paraId="1B2C83D5" w14:textId="15CA375B" w:rsidR="00111A8C" w:rsidRPr="00E04DCE" w:rsidRDefault="00B73D23" w:rsidP="00111A8C">
      <w:r w:rsidRPr="00E146AE">
        <w:t>Eftersom anropet i detta fall sker direkt mot virtuell tjänst, sker adressering med källsystemets HSA-id direkt från tjänstekonsumenten. Detta beskrivs nedan.</w:t>
      </w:r>
      <w:r w:rsidR="00111A8C" w:rsidRPr="00111A8C">
        <w:t xml:space="preserve"> </w:t>
      </w:r>
      <w:r w:rsidR="00111A8C">
        <w:t>För komplett beskrivning av nedanstående diagram vänligen se R1 avsnitt 8.3</w:t>
      </w:r>
    </w:p>
    <w:p w14:paraId="243EC0C3" w14:textId="77777777" w:rsidR="00B73D23" w:rsidRPr="00E146AE" w:rsidRDefault="00B73D23" w:rsidP="00F71DFD">
      <w:pPr>
        <w:rPr>
          <w:i/>
        </w:rPr>
      </w:pP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Pr="00DF207A"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C122FE1" w14:textId="25E5A541" w:rsidR="00B73D23" w:rsidRDefault="00B73D23" w:rsidP="000D20A9">
      <w:pPr>
        <w:pStyle w:val="Rubrik3"/>
      </w:pPr>
      <w:bookmarkStart w:id="45" w:name="_Toc227077992"/>
      <w:bookmarkStart w:id="46" w:name="_Toc374962625"/>
      <w:r w:rsidRPr="00DF207A">
        <w:t>Sammanfattning av adresseringsmodell</w:t>
      </w:r>
      <w:bookmarkEnd w:id="45"/>
      <w:bookmarkEnd w:id="46"/>
    </w:p>
    <w:p w14:paraId="66F3DEE1" w14:textId="77777777" w:rsidR="00111A8C" w:rsidRDefault="00111A8C" w:rsidP="00111A8C"/>
    <w:p w14:paraId="34BA3DDF" w14:textId="67E46F92" w:rsidR="00111A8C" w:rsidRPr="00111A8C" w:rsidRDefault="00111A8C" w:rsidP="00111A8C">
      <w:pPr>
        <w:pStyle w:val="Rubrik4"/>
      </w:pPr>
      <w:r>
        <w:t>GetObservation/GetMeasurment</w:t>
      </w:r>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111A8C">
        <w:tc>
          <w:tcPr>
            <w:tcW w:w="3210" w:type="dxa"/>
            <w:shd w:val="clear" w:color="auto" w:fill="D9D9D9" w:themeFill="background1" w:themeFillShade="D9"/>
          </w:tcPr>
          <w:p w14:paraId="30C37526" w14:textId="77777777" w:rsidR="00B73D23" w:rsidRPr="00E146AE" w:rsidRDefault="00B73D23" w:rsidP="00F71DFD">
            <w:r w:rsidRPr="00E146AE">
              <w:t>Åtkomstbehov för patientens journalhistorik</w:t>
            </w:r>
          </w:p>
        </w:tc>
        <w:tc>
          <w:tcPr>
            <w:tcW w:w="3544" w:type="dxa"/>
            <w:shd w:val="clear" w:color="auto" w:fill="D9D9D9" w:themeFill="background1" w:themeFillShade="D9"/>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3ABE28" w14:textId="0E7FF8B3" w:rsidR="006D2F53" w:rsidRPr="00111A8C" w:rsidRDefault="006D2F53" w:rsidP="006D2F53">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6D2F53" w:rsidRPr="00E146AE" w14:paraId="46243F2F" w14:textId="77777777" w:rsidTr="00B810C7">
        <w:tc>
          <w:tcPr>
            <w:tcW w:w="3210" w:type="dxa"/>
            <w:shd w:val="clear" w:color="auto" w:fill="D9D9D9" w:themeFill="background1" w:themeFillShade="D9"/>
          </w:tcPr>
          <w:p w14:paraId="59580251" w14:textId="77777777" w:rsidR="006D2F53" w:rsidRPr="00E146AE" w:rsidRDefault="006D2F53" w:rsidP="00B810C7">
            <w:r w:rsidRPr="00E146AE">
              <w:t>Åtkomstbehov för patientens journalhistorik</w:t>
            </w:r>
          </w:p>
        </w:tc>
        <w:tc>
          <w:tcPr>
            <w:tcW w:w="3544" w:type="dxa"/>
            <w:shd w:val="clear" w:color="auto" w:fill="D9D9D9" w:themeFill="background1" w:themeFillShade="D9"/>
          </w:tcPr>
          <w:p w14:paraId="205DB638" w14:textId="77777777" w:rsidR="006D2F53" w:rsidRPr="00E146AE" w:rsidRDefault="006D2F53" w:rsidP="00B810C7">
            <w:r w:rsidRPr="00E146AE">
              <w:t>Logisk adress</w:t>
            </w:r>
          </w:p>
        </w:tc>
      </w:tr>
      <w:tr w:rsidR="006D2F53" w:rsidRPr="00E146AE" w14:paraId="4F478232" w14:textId="77777777" w:rsidTr="00B810C7">
        <w:tc>
          <w:tcPr>
            <w:tcW w:w="3210" w:type="dxa"/>
          </w:tcPr>
          <w:p w14:paraId="7798DACB" w14:textId="77777777" w:rsidR="006D2F53" w:rsidRPr="00E146AE" w:rsidRDefault="006D2F53" w:rsidP="00B810C7">
            <w:r w:rsidRPr="00E146AE">
              <w:t>För ett källsystem</w:t>
            </w:r>
          </w:p>
        </w:tc>
        <w:tc>
          <w:tcPr>
            <w:tcW w:w="3544" w:type="dxa"/>
          </w:tcPr>
          <w:p w14:paraId="3E0E8D17" w14:textId="77777777" w:rsidR="006D2F53" w:rsidRPr="00E146AE" w:rsidRDefault="006D2F53" w:rsidP="00B810C7">
            <w:r w:rsidRPr="00E146AE">
              <w:t>Källsystemets HSA-id</w:t>
            </w:r>
          </w:p>
        </w:tc>
      </w:tr>
    </w:tbl>
    <w:p w14:paraId="7601702C" w14:textId="77777777" w:rsidR="00DF207A" w:rsidRDefault="00DF207A" w:rsidP="007E47C0">
      <w:pPr>
        <w:rPr>
          <w:szCs w:val="20"/>
          <w:highlight w:val="lightGray"/>
        </w:rPr>
      </w:pPr>
    </w:p>
    <w:p w14:paraId="5A7B28A9" w14:textId="77777777" w:rsidR="006D2F53" w:rsidRDefault="006D2F53" w:rsidP="007E47C0">
      <w:pPr>
        <w:rPr>
          <w:szCs w:val="20"/>
          <w:highlight w:val="lightGray"/>
        </w:rPr>
      </w:pPr>
    </w:p>
    <w:p w14:paraId="41D3D262" w14:textId="77777777" w:rsidR="006D2F53" w:rsidRPr="00E146AE" w:rsidRDefault="006D2F53" w:rsidP="007E47C0">
      <w:pPr>
        <w:rPr>
          <w:szCs w:val="20"/>
          <w:highlight w:val="lightGray"/>
        </w:rPr>
      </w:pPr>
    </w:p>
    <w:p w14:paraId="32649380" w14:textId="77777777" w:rsidR="006D2F53" w:rsidRDefault="006D2F53">
      <w:pPr>
        <w:spacing w:line="240" w:lineRule="auto"/>
        <w:rPr>
          <w:rFonts w:eastAsia="Times New Roman"/>
          <w:bCs/>
          <w:sz w:val="24"/>
          <w:szCs w:val="26"/>
        </w:rPr>
      </w:pPr>
      <w:bookmarkStart w:id="47" w:name="_Toc357754850"/>
      <w:bookmarkStart w:id="48" w:name="_Toc374962626"/>
      <w:r>
        <w:br w:type="page"/>
      </w:r>
    </w:p>
    <w:p w14:paraId="41688AF4" w14:textId="066D83C3" w:rsidR="007E47C0" w:rsidRPr="00E146AE" w:rsidRDefault="007E47C0" w:rsidP="007E47C0">
      <w:pPr>
        <w:pStyle w:val="Rubrik2"/>
      </w:pPr>
      <w:r w:rsidRPr="00E146AE">
        <w:lastRenderedPageBreak/>
        <w:t>Aggregering och engagemangsindex</w:t>
      </w:r>
      <w:bookmarkEnd w:id="47"/>
      <w:bookmarkEnd w:id="48"/>
    </w:p>
    <w:p w14:paraId="7774992E" w14:textId="77777777" w:rsidR="006D2F53" w:rsidRDefault="006D2F53" w:rsidP="006D2F53">
      <w:bookmarkStart w:id="49" w:name="_Toc224960921"/>
      <w:bookmarkStart w:id="50" w:name="_Toc357754852"/>
      <w:bookmarkStart w:id="51" w:name="_Toc374962627"/>
      <w:r>
        <w:t xml:space="preserve">Det behövs en aggregerande tjänst för varje tjänstekontrakt som läser data i denna domän. </w:t>
      </w:r>
    </w:p>
    <w:p w14:paraId="4F256A7A" w14:textId="77777777" w:rsidR="006D2F53" w:rsidRDefault="006D2F53" w:rsidP="006D2F53">
      <w:r>
        <w:t xml:space="preserve">Aggregerande tjänster har samma tjänstekontrakt och anropsadress som en traditionell virtuell tjänst, men nås via olika logiska adresser. </w:t>
      </w:r>
    </w:p>
    <w:p w14:paraId="6972B265" w14:textId="77777777" w:rsidR="006D2F53" w:rsidRDefault="006D2F53" w:rsidP="006D2F53"/>
    <w:p w14:paraId="7032B1FE" w14:textId="77777777" w:rsidR="006D2F53" w:rsidRDefault="006D2F53" w:rsidP="006D2F53">
      <w:r>
        <w:t xml:space="preserve">Om ett källsystemets HSA-id anges som logisk adress, kommer frågemeddelandet att dirigera vidare direkt till källsystemet utan att passera en aggregerande tjänst. </w:t>
      </w:r>
    </w:p>
    <w:p w14:paraId="63E34D4A" w14:textId="77777777" w:rsidR="006D2F53" w:rsidRDefault="006D2F53" w:rsidP="006D2F53"/>
    <w:p w14:paraId="2218FF01" w14:textId="77777777" w:rsidR="006D2F53" w:rsidRPr="0020087D" w:rsidRDefault="006D2F53" w:rsidP="006D2F53">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r w:rsidRPr="00E146AE">
        <w:t>Tjänstedomänens krav och regler</w:t>
      </w:r>
      <w:bookmarkEnd w:id="49"/>
      <w:bookmarkEnd w:id="50"/>
      <w:bookmarkEnd w:id="51"/>
    </w:p>
    <w:p w14:paraId="0397D743" w14:textId="77777777" w:rsidR="00B73D23" w:rsidRDefault="00B73D23" w:rsidP="00B73D23">
      <w:pPr>
        <w:pStyle w:val="Rubrik2"/>
      </w:pPr>
      <w:bookmarkStart w:id="52" w:name="_Toc244018071"/>
      <w:bookmarkStart w:id="53" w:name="_Toc374962628"/>
      <w:r w:rsidRPr="00A0151E">
        <w:t>Uppdatering</w:t>
      </w:r>
      <w:r>
        <w:t xml:space="preserve"> av </w:t>
      </w:r>
      <w:r w:rsidRPr="00435396">
        <w:t>engagemangsindex</w:t>
      </w:r>
      <w:bookmarkEnd w:id="52"/>
      <w:bookmarkEnd w:id="53"/>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w:t>
            </w:r>
            <w:r w:rsidRPr="00E146AE">
              <w:lastRenderedPageBreak/>
              <w:t xml:space="preserve">är specifikt för tjänste-domänen </w:t>
            </w:r>
          </w:p>
        </w:tc>
        <w:tc>
          <w:tcPr>
            <w:tcW w:w="2410" w:type="dxa"/>
            <w:shd w:val="clear" w:color="auto" w:fill="auto"/>
          </w:tcPr>
          <w:p w14:paraId="74684951" w14:textId="77777777" w:rsidR="00B73D23" w:rsidRPr="00E146AE" w:rsidRDefault="00B73D23" w:rsidP="00F71DFD">
            <w:r w:rsidRPr="00E146AE">
              <w:lastRenderedPageBreak/>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lastRenderedPageBreak/>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lastRenderedPageBreak/>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 xml:space="preserve">Genereras automatiskt av </w:t>
            </w:r>
            <w:r w:rsidRPr="00E146AE">
              <w:lastRenderedPageBreak/>
              <w:t>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lastRenderedPageBreak/>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4" w:name="_Toc357754853"/>
      <w:bookmarkStart w:id="55" w:name="_Toc374962629"/>
      <w:r w:rsidRPr="00E146AE">
        <w:t>Informationssäkerhet och juridik</w:t>
      </w:r>
      <w:bookmarkEnd w:id="54"/>
      <w:bookmarkEnd w:id="55"/>
    </w:p>
    <w:p w14:paraId="46D16096" w14:textId="77777777" w:rsidR="00901567" w:rsidRDefault="00901567" w:rsidP="00901567">
      <w:pPr>
        <w:pStyle w:val="Rubrik3"/>
      </w:pPr>
      <w:bookmarkStart w:id="56" w:name="_Toc374962630"/>
      <w:bookmarkStart w:id="57" w:name="_Toc357754854"/>
      <w:r>
        <w:t xml:space="preserve">Medarbetarens </w:t>
      </w:r>
      <w:r w:rsidRPr="004F0149">
        <w:t>direktåtkomst</w:t>
      </w:r>
      <w:bookmarkEnd w:id="56"/>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8" w:name="_Toc374962631"/>
      <w:r w:rsidRPr="00916805">
        <w:t>Patientens direktåtkomst</w:t>
      </w:r>
      <w:bookmarkEnd w:id="58"/>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9" w:name="_Toc219337773"/>
      <w:bookmarkStart w:id="60" w:name="_Toc227077997"/>
      <w:bookmarkStart w:id="61" w:name="_Toc245231401"/>
      <w:bookmarkStart w:id="62" w:name="_Toc374962632"/>
      <w:r w:rsidRPr="00E146AE">
        <w:t>Generellt</w:t>
      </w:r>
      <w:bookmarkEnd w:id="59"/>
      <w:bookmarkEnd w:id="60"/>
      <w:bookmarkEnd w:id="61"/>
      <w:bookmarkEnd w:id="62"/>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3" w:name="_Toc374962633"/>
      <w:r w:rsidRPr="00E146AE">
        <w:lastRenderedPageBreak/>
        <w:t>Felhantering</w:t>
      </w:r>
      <w:bookmarkEnd w:id="57"/>
      <w:bookmarkEnd w:id="63"/>
    </w:p>
    <w:p w14:paraId="0854FA58" w14:textId="77777777" w:rsidR="00E131FD" w:rsidRPr="00E146AE" w:rsidRDefault="00E131FD" w:rsidP="00E131FD">
      <w:pPr>
        <w:pStyle w:val="Rubrik3"/>
      </w:pPr>
      <w:bookmarkStart w:id="64" w:name="_Toc374962634"/>
      <w:r w:rsidRPr="00E146AE">
        <w:t>Krav på en tjänsteproducent</w:t>
      </w:r>
      <w:bookmarkEnd w:id="64"/>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5" w:name="_Toc374962635"/>
      <w:r w:rsidRPr="00E146AE">
        <w:t>Krav på en tjänstekonsument</w:t>
      </w:r>
      <w:bookmarkEnd w:id="65"/>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6" w:name="_Toc374962636"/>
      <w:r w:rsidRPr="00E146AE">
        <w:t>Icke funktionella krav</w:t>
      </w:r>
      <w:bookmarkEnd w:id="66"/>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7" w:name="_Toc374962637"/>
      <w:r w:rsidRPr="00E146AE">
        <w:lastRenderedPageBreak/>
        <w:t>SLA krav</w:t>
      </w:r>
      <w:bookmarkEnd w:id="67"/>
    </w:p>
    <w:p w14:paraId="439CEB07" w14:textId="77777777" w:rsidR="00901567" w:rsidRPr="00E146AE" w:rsidRDefault="00901567" w:rsidP="00F71DFD">
      <w:bookmarkStart w:id="68" w:name="_Toc368997122"/>
      <w:bookmarkStart w:id="69" w:name="_Toc224960923"/>
      <w:bookmarkEnd w:id="13"/>
      <w:bookmarkEnd w:id="14"/>
      <w:bookmarkEnd w:id="15"/>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5E50E48F" w:rsidR="00901567" w:rsidRPr="00E146AE" w:rsidRDefault="0040124F" w:rsidP="00E146AE">
            <w:r w:rsidRPr="00E146AE">
              <w:t>Vid katastrof, bortfall av hel hall</w:t>
            </w:r>
            <w:r>
              <w:t xml:space="preserve"> är maximal otillgänglighet 1 dygn.</w:t>
            </w:r>
          </w:p>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70" w:name="_Toc374962638"/>
      <w:r>
        <w:lastRenderedPageBreak/>
        <w:t>Tjänstedomänens meddelandemodeller</w:t>
      </w:r>
      <w:bookmarkEnd w:id="68"/>
      <w:bookmarkEnd w:id="70"/>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1" w:name="_Toc357754856"/>
      <w:bookmarkStart w:id="72" w:name="_Toc368997123"/>
      <w:bookmarkStart w:id="73" w:name="_Ref371426457"/>
      <w:bookmarkStart w:id="74" w:name="_Toc374962639"/>
      <w:r>
        <w:t>V-MIM</w:t>
      </w:r>
      <w:bookmarkEnd w:id="71"/>
      <w:bookmarkEnd w:id="72"/>
      <w:bookmarkEnd w:id="73"/>
      <w:r w:rsidR="00A56900">
        <w:t xml:space="preserve"> - </w:t>
      </w:r>
      <w:r w:rsidR="007D10C5">
        <w:t>Observationer</w:t>
      </w:r>
      <w:bookmarkEnd w:id="74"/>
    </w:p>
    <w:p w14:paraId="7085F9CD" w14:textId="5DD9D6A6" w:rsidR="006A5395" w:rsidRPr="002F2D14" w:rsidRDefault="00B176F3" w:rsidP="006A5395">
      <w:pPr>
        <w:jc w:val="center"/>
      </w:pPr>
      <w:r>
        <w:object w:dxaOrig="9958" w:dyaOrig="7780" w14:anchorId="332A2B34">
          <v:shape id="_x0000_i1037" type="#_x0000_t75" style="width:433.15pt;height:338.85pt" o:ole="">
            <v:imagedata r:id="rId37" o:title=""/>
          </v:shape>
          <o:OLEObject Type="Embed" ProgID="Visio.Drawing.11" ShapeID="_x0000_i1037" DrawAspect="Content" ObjectID="_1456663353" r:id="rId38"/>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445318"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445318"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445318"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5" w:name="_Toc176141590"/>
      <w:bookmarkStart w:id="76" w:name="_Toc176141594"/>
      <w:bookmarkStart w:id="77" w:name="_Toc182360207"/>
      <w:bookmarkStart w:id="78" w:name="_Toc182360366"/>
      <w:bookmarkStart w:id="79" w:name="_Toc182362292"/>
      <w:bookmarkEnd w:id="75"/>
      <w:bookmarkEnd w:id="76"/>
      <w:bookmarkEnd w:id="77"/>
      <w:bookmarkEnd w:id="78"/>
      <w:bookmarkEnd w:id="79"/>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80" w:name="_Toc357754858"/>
      <w:r w:rsidRPr="002919E0">
        <w:rPr>
          <w:lang w:val="en-US"/>
        </w:rPr>
        <w:br w:type="page"/>
      </w:r>
    </w:p>
    <w:p w14:paraId="54644443" w14:textId="6376FDD6" w:rsidR="00A605FC" w:rsidRDefault="00A605FC" w:rsidP="00A605FC">
      <w:pPr>
        <w:pStyle w:val="Rubrik2"/>
      </w:pPr>
      <w:bookmarkStart w:id="81" w:name="_Toc374962640"/>
      <w:r>
        <w:lastRenderedPageBreak/>
        <w:t xml:space="preserve">V-MIM </w:t>
      </w:r>
      <w:r w:rsidR="001642E4">
        <w:t>-</w:t>
      </w:r>
      <w:r w:rsidR="005D3606">
        <w:t xml:space="preserve"> </w:t>
      </w:r>
      <w:r>
        <w:t>Mätvärden</w:t>
      </w:r>
      <w:bookmarkEnd w:id="81"/>
    </w:p>
    <w:p w14:paraId="21C5523D" w14:textId="417D270C" w:rsidR="00BD75B2" w:rsidRDefault="002E31ED" w:rsidP="00BD75B2">
      <w:r>
        <w:object w:dxaOrig="9979" w:dyaOrig="8478" w14:anchorId="0E2D6CDF">
          <v:shape id="_x0000_i1038" type="#_x0000_t75" style="width:433.15pt;height:367.45pt" o:ole="">
            <v:imagedata r:id="rId39" o:title=""/>
          </v:shape>
          <o:OLEObject Type="Embed" ProgID="Visio.Drawing.11" ShapeID="_x0000_i1038" DrawAspect="Content" ObjectID="_1456663354" r:id="rId40"/>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445318"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lastRenderedPageBreak/>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445318"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445318"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2" w:name="_Toc372034737"/>
      <w:bookmarkStart w:id="83" w:name="_Toc374962641"/>
      <w:r>
        <w:t>Formatregler</w:t>
      </w:r>
      <w:bookmarkEnd w:id="82"/>
      <w:bookmarkEnd w:id="83"/>
    </w:p>
    <w:p w14:paraId="30E2F4EA" w14:textId="77777777" w:rsidR="00BD75B2" w:rsidRPr="00F74D98" w:rsidRDefault="00BD75B2" w:rsidP="00BD75B2">
      <w:pPr>
        <w:pStyle w:val="Rubrik3"/>
      </w:pPr>
      <w:bookmarkStart w:id="84" w:name="_Toc372034738"/>
      <w:bookmarkStart w:id="85" w:name="_Toc374962642"/>
      <w:r w:rsidRPr="00F74D98">
        <w:t>Regel 1</w:t>
      </w:r>
      <w:r>
        <w:t xml:space="preserve"> – ReferredInformation.time</w:t>
      </w:r>
      <w:bookmarkEnd w:id="84"/>
      <w:bookmarkEnd w:id="85"/>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6" w:name="_Toc374962643"/>
      <w:r>
        <w:lastRenderedPageBreak/>
        <w:t>Tjänstekontrakt</w:t>
      </w:r>
      <w:bookmarkEnd w:id="69"/>
      <w:bookmarkEnd w:id="80"/>
      <w:bookmarkEnd w:id="86"/>
    </w:p>
    <w:p w14:paraId="6CA2DF95" w14:textId="77777777" w:rsidR="007E47C0" w:rsidRDefault="00182658" w:rsidP="007E47C0">
      <w:pPr>
        <w:pStyle w:val="Rubrik2"/>
      </w:pPr>
      <w:bookmarkStart w:id="87" w:name="_Toc374962644"/>
      <w:r w:rsidRPr="008A2F4D">
        <w:t>GetObservation</w:t>
      </w:r>
      <w:bookmarkEnd w:id="87"/>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1C4B437A" w14:textId="77777777" w:rsidR="000F1F32" w:rsidRDefault="000F1F32" w:rsidP="00F71DFD"/>
    <w:p w14:paraId="0E68739E" w14:textId="388D92C2" w:rsidR="000F1F32" w:rsidRDefault="000F1F32" w:rsidP="00F71DFD">
      <w:r>
        <w:t>Meddelandemodell från kap 5.1 motsvarar svarsmeddelandet för detta tjänstekontrakt</w:t>
      </w:r>
      <w:r w:rsidR="006206E5">
        <w:t>.</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8" w:name="_Toc374962645"/>
      <w:r>
        <w:t>Version</w:t>
      </w:r>
      <w:bookmarkEnd w:id="88"/>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9" w:name="_Ref370222427"/>
      <w:bookmarkStart w:id="90" w:name="_Toc374962646"/>
      <w:r>
        <w:t>Fältregler</w:t>
      </w:r>
      <w:bookmarkEnd w:id="89"/>
      <w:bookmarkEnd w:id="90"/>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4419903E" w:rsidR="00D2469C" w:rsidRPr="00FE0141" w:rsidRDefault="00D2469C" w:rsidP="00F71DFD">
            <w:pPr>
              <w:rPr>
                <w:i/>
              </w:rPr>
            </w:pPr>
            <w:r w:rsidRPr="00FE0141">
              <w:rPr>
                <w:i/>
              </w:rPr>
              <w:t>För nationell</w:t>
            </w:r>
            <w:r w:rsidR="0021458B">
              <w:rPr>
                <w:i/>
              </w:rPr>
              <w:t>t</w:t>
            </w:r>
            <w:r w:rsidRPr="00FE0141">
              <w:rPr>
                <w:i/>
              </w:rPr>
              <w:t xml:space="preserve"> reservnummer (1.2.752.129.2.1.3.2).</w:t>
            </w:r>
          </w:p>
          <w:p w14:paraId="3C3C413E" w14:textId="58F01E93" w:rsidR="00C11F25" w:rsidRPr="00FE0141" w:rsidRDefault="0021458B" w:rsidP="00F71DFD">
            <w:pPr>
              <w:rPr>
                <w:i/>
              </w:rPr>
            </w:pPr>
            <w:r>
              <w:rPr>
                <w:i/>
              </w:rPr>
              <w:t>För lokalt</w:t>
            </w:r>
            <w:r w:rsidR="000A77FA">
              <w:rPr>
                <w:i/>
              </w:rPr>
              <w:t xml:space="preserve">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lastRenderedPageBreak/>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25E022CC" w:rsidR="000201FB" w:rsidRDefault="000201FB" w:rsidP="00F71DFD">
            <w:r>
              <w:t xml:space="preserve">Används när man vill söka </w:t>
            </w:r>
            <w:r w:rsidR="0021458B">
              <w:t>hos</w:t>
            </w:r>
            <w:r>
              <w:t xml:space="preserve">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207C56AC" w:rsidR="003B1965" w:rsidRDefault="003B1965" w:rsidP="003B1965">
            <w:r>
              <w:t xml:space="preserve">Används när man vill söka </w:t>
            </w:r>
            <w:r w:rsidR="0021458B">
              <w:t>ur</w:t>
            </w:r>
            <w:r>
              <w:t xml:space="preserve">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lastRenderedPageBreak/>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w:t>
            </w:r>
            <w:r w:rsidRPr="00C74AA6">
              <w:rPr>
                <w:i/>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 xml:space="preserve">Versionsnummer för använt </w:t>
            </w:r>
            <w:r w:rsidRPr="00C74AA6">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lastRenderedPageBreak/>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 xml:space="preserve">DINST = Leveransadresstypen (t.ex. </w:t>
            </w:r>
            <w:r w:rsidRPr="00DF0641">
              <w:rPr>
                <w:rFonts w:cs="Arial"/>
                <w:i/>
              </w:rPr>
              <w:lastRenderedPageBreak/>
              <w:t>"hisshall",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lastRenderedPageBreak/>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742B1AE9"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w:t>
            </w:r>
            <w:r w:rsidR="0021458B">
              <w:rPr>
                <w:i/>
              </w:rPr>
              <w:t>t</w:t>
            </w:r>
            <w:r>
              <w:rPr>
                <w:i/>
              </w:rPr>
              <w:t xml:space="preserve"> reservnummer används OID (1.2.752.129.2.1.2.1)</w:t>
            </w:r>
          </w:p>
          <w:p w14:paraId="32C36549" w14:textId="05580E39" w:rsidR="00D3526E" w:rsidRPr="008F26DD" w:rsidRDefault="008F3E17" w:rsidP="0021458B">
            <w:pPr>
              <w:rPr>
                <w:rFonts w:eastAsia="Times New Roman" w:cs="Arial"/>
                <w:i/>
              </w:rPr>
            </w:pPr>
            <w:r w:rsidRPr="000D472E">
              <w:rPr>
                <w:i/>
              </w:rPr>
              <w:t>Det finns en OID för nationell</w:t>
            </w:r>
            <w:r w:rsidR="0021458B">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w:t>
            </w:r>
            <w:r w:rsidR="001956C7"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w:t>
            </w:r>
            <w:r w:rsidR="00C55C14">
              <w:rPr>
                <w:rFonts w:eastAsia="Times New Roman" w:cs="Arial"/>
                <w:i/>
              </w:rPr>
              <w:lastRenderedPageBreak/>
              <w:t>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lastRenderedPageBreak/>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lastRenderedPageBreak/>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w:t>
            </w:r>
            <w:r w:rsidRPr="00AC5622">
              <w:rPr>
                <w:i/>
              </w:rPr>
              <w:lastRenderedPageBreak/>
              <w:t>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w:t>
            </w:r>
            <w:r w:rsidRPr="00AC5622">
              <w:rPr>
                <w:rFonts w:cs="Arial"/>
                <w:i/>
              </w:rPr>
              <w:lastRenderedPageBreak/>
              <w:t>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7FC58EC2" w:rsidR="00C74AA6" w:rsidRPr="004B6953" w:rsidRDefault="00C74AA6" w:rsidP="0021458B">
            <w:pPr>
              <w:rPr>
                <w:rFonts w:cs="Arial"/>
              </w:rPr>
            </w:pPr>
            <w:r w:rsidRPr="008345BA">
              <w:rPr>
                <w:rFonts w:cs="Arial"/>
              </w:rPr>
              <w:t xml:space="preserve">Starttid av refererad </w:t>
            </w:r>
            <w:r w:rsidR="0021458B">
              <w:rPr>
                <w:rFonts w:cs="Arial"/>
              </w:rPr>
              <w:t>information</w:t>
            </w:r>
            <w:r w:rsidRPr="008345BA">
              <w:rPr>
                <w:rFonts w:cs="Arial"/>
              </w:rPr>
              <w:t>.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 xml:space="preserve">HSAid skall anges ifall </w:t>
            </w:r>
            <w:r>
              <w:lastRenderedPageBreak/>
              <w:t>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lastRenderedPageBreak/>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1" w:name="_Toc374962647"/>
      <w:r>
        <w:t>Övriga regler</w:t>
      </w:r>
      <w:bookmarkEnd w:id="91"/>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proofErr w:type="gramStart"/>
      <w:r w:rsidR="00A215B9" w:rsidRPr="00A215B9">
        <w:rPr>
          <w:i/>
        </w:rPr>
        <w:t>CareGiver</w:t>
      </w:r>
      <w:proofErr w:type="gramEnd"/>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2" w:name="_Toc369180397"/>
      <w:bookmarkStart w:id="93"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4" w:name="_Toc374962648"/>
      <w:r w:rsidRPr="00122981">
        <w:lastRenderedPageBreak/>
        <w:t>Process</w:t>
      </w:r>
      <w:bookmarkEnd w:id="92"/>
      <w:r w:rsidRPr="00122981">
        <w:t>Observation</w:t>
      </w:r>
      <w:bookmarkEnd w:id="93"/>
      <w:bookmarkEnd w:id="94"/>
    </w:p>
    <w:p w14:paraId="6D361B93" w14:textId="1EA2376F" w:rsid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5815C302" w14:textId="77777777" w:rsidR="00E57B57" w:rsidRDefault="00E57B57" w:rsidP="00122981"/>
    <w:p w14:paraId="1B2A0360" w14:textId="77777777" w:rsidR="00E57B57" w:rsidRPr="00C07F86" w:rsidRDefault="00E57B57" w:rsidP="00E57B57">
      <w:r>
        <w:t xml:space="preserve">Meddelandemodellen från kap 5.1 motsvarar begäran för detta tjänstekontrakt. </w:t>
      </w:r>
    </w:p>
    <w:p w14:paraId="55E707FB" w14:textId="77777777" w:rsidR="00E57B57" w:rsidRPr="00122981" w:rsidRDefault="00E57B57" w:rsidP="00122981"/>
    <w:p w14:paraId="4FCCC9F1" w14:textId="77777777" w:rsidR="00122981" w:rsidRPr="00122981" w:rsidRDefault="00122981" w:rsidP="00122981"/>
    <w:p w14:paraId="7E6BFFFC" w14:textId="77777777" w:rsidR="00122981" w:rsidRPr="00122981" w:rsidRDefault="00122981" w:rsidP="00122981">
      <w:pPr>
        <w:pStyle w:val="Rubrik3"/>
      </w:pPr>
      <w:bookmarkStart w:id="95" w:name="_Toc369180398"/>
      <w:bookmarkStart w:id="96" w:name="_Toc371334461"/>
      <w:bookmarkStart w:id="97" w:name="_Toc374962649"/>
      <w:r w:rsidRPr="00122981">
        <w:t>Version</w:t>
      </w:r>
      <w:bookmarkEnd w:id="95"/>
      <w:bookmarkEnd w:id="96"/>
      <w:bookmarkEnd w:id="97"/>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8" w:name="_Toc369180404"/>
      <w:bookmarkStart w:id="99" w:name="_Toc371334462"/>
      <w:bookmarkStart w:id="100" w:name="_Toc374962650"/>
      <w:r w:rsidRPr="00122981">
        <w:t>Fältregler</w:t>
      </w:r>
      <w:bookmarkEnd w:id="98"/>
      <w:bookmarkEnd w:id="99"/>
      <w:bookmarkEnd w:id="100"/>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p w14:paraId="0AECA057" w14:textId="77777777" w:rsidR="009C3C66" w:rsidRDefault="009C3C66" w:rsidP="00122981"/>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w:t>
            </w:r>
            <w:r w:rsidRPr="009C3D19">
              <w:rPr>
                <w:i/>
                <w:highlight w:val="white"/>
                <w:lang w:eastAsia="sv-SE"/>
              </w:rPr>
              <w:lastRenderedPageBreak/>
              <w:t>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w:t>
            </w:r>
            <w:r>
              <w:rPr>
                <w:rFonts w:cs="Arial"/>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lastRenderedPageBreak/>
              <w:t>0</w:t>
            </w:r>
            <w:proofErr w:type="gramStart"/>
            <w:r w:rsidRPr="009C3D19">
              <w:rPr>
                <w:i/>
              </w:rPr>
              <w:t>..</w:t>
            </w:r>
            <w:proofErr w:type="gramEnd"/>
            <w:r w:rsidRPr="009C3D19">
              <w:rPr>
                <w:i/>
              </w:rPr>
              <w:t>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lastRenderedPageBreak/>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t>0</w:t>
            </w:r>
            <w:proofErr w:type="gramStart"/>
            <w:r>
              <w:t>..</w:t>
            </w:r>
            <w:proofErr w:type="gramEnd"/>
            <w:r>
              <w:t>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w:t>
            </w:r>
            <w:proofErr w:type="gramStart"/>
            <w:r>
              <w:rPr>
                <w:i/>
              </w:rPr>
              <w:t>..</w:t>
            </w:r>
            <w:proofErr w:type="gramEnd"/>
            <w:r>
              <w:rPr>
                <w:i/>
              </w:rPr>
              <w:t>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w:t>
            </w:r>
            <w:proofErr w:type="gramStart"/>
            <w:r w:rsidRPr="008345BA">
              <w:t>..</w:t>
            </w:r>
            <w:proofErr w:type="gramEnd"/>
            <w:r w:rsidRPr="008345BA">
              <w:t>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w:t>
            </w:r>
            <w:r w:rsidRPr="00674765">
              <w:rPr>
                <w:i/>
                <w:highlight w:val="white"/>
                <w:lang w:eastAsia="sv-SE"/>
              </w:rPr>
              <w:lastRenderedPageBreak/>
              <w:t>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lastRenderedPageBreak/>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w:t>
            </w:r>
            <w:proofErr w:type="gramStart"/>
            <w:r w:rsidRPr="008345BA">
              <w:t>..</w:t>
            </w:r>
            <w:proofErr w:type="gramEnd"/>
            <w:r w:rsidRPr="008345BA">
              <w:t>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w:t>
            </w:r>
            <w:proofErr w:type="gramStart"/>
            <w:r w:rsidRPr="008345BA">
              <w:t>..</w:t>
            </w:r>
            <w:proofErr w:type="gramEnd"/>
            <w:r w:rsidRPr="008345BA">
              <w:t>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w:t>
            </w:r>
            <w:proofErr w:type="gramStart"/>
            <w:r w:rsidRPr="008345BA">
              <w:t>..</w:t>
            </w:r>
            <w:proofErr w:type="gramEnd"/>
            <w:r w:rsidRPr="008345BA">
              <w:t>1</w:t>
            </w:r>
          </w:p>
        </w:tc>
      </w:tr>
      <w:tr w:rsidR="00FB5A39" w:rsidRPr="008345BA" w14:paraId="3AC3DBFD" w14:textId="77777777" w:rsidTr="009A2543">
        <w:tc>
          <w:tcPr>
            <w:tcW w:w="2474" w:type="dxa"/>
          </w:tcPr>
          <w:p w14:paraId="51447223" w14:textId="77777777" w:rsidR="00FB5A39" w:rsidRPr="00894EEA" w:rsidRDefault="00FB5A39" w:rsidP="009A2543">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w:t>
            </w:r>
            <w:proofErr w:type="gramStart"/>
            <w:r w:rsidRPr="00894EEA">
              <w:t>..</w:t>
            </w:r>
            <w:proofErr w:type="gramEnd"/>
            <w:r w:rsidRPr="00894EEA">
              <w:t>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proofErr w:type="gramStart"/>
            <w:r w:rsidRPr="00894EEA">
              <w:t>..</w:t>
            </w:r>
            <w:proofErr w:type="gramEnd"/>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proofErr w:type="gramStart"/>
            <w:r w:rsidRPr="0058291B">
              <w:rPr>
                <w:i/>
              </w:rPr>
              <w:lastRenderedPageBreak/>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DF511EF" w14:textId="77777777" w:rsidR="00FB5A39" w:rsidRPr="00DF0641" w:rsidRDefault="00FB5A39" w:rsidP="009A2543">
            <w:pPr>
              <w:rPr>
                <w:rFonts w:cs="Arial"/>
                <w:i/>
              </w:rPr>
            </w:pPr>
            <w:r w:rsidRPr="00DF0641">
              <w:rPr>
                <w:rFonts w:cs="Arial"/>
                <w:i/>
              </w:rPr>
              <w:t>DINSTA = Leveransområde (oftast en ort där leveransadressen skiljer sig 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lastRenderedPageBreak/>
              <w:t>CEN = Områdes- kvartersbenämning (definierar område eller kvarter som berörd adress 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9A2543">
        <w:tc>
          <w:tcPr>
            <w:tcW w:w="2474" w:type="dxa"/>
          </w:tcPr>
          <w:p w14:paraId="6B22D4E4" w14:textId="77777777" w:rsidR="00FB5A39" w:rsidRPr="00964D8F" w:rsidRDefault="00FB5A39" w:rsidP="009A2543">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620F9B17"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sidR="0021458B">
              <w:rPr>
                <w:i/>
              </w:rPr>
              <w:lastRenderedPageBreak/>
              <w:t>För lokalt</w:t>
            </w:r>
            <w:r>
              <w:rPr>
                <w:i/>
              </w:rPr>
              <w:t xml:space="preserve"> reservnummer används OID (1.2.752.129.2.1.2.1)</w:t>
            </w:r>
          </w:p>
          <w:p w14:paraId="018C87D6" w14:textId="062545C0" w:rsidR="00FB5A39" w:rsidRPr="008F26DD" w:rsidRDefault="00FB5A39" w:rsidP="0021458B">
            <w:pPr>
              <w:rPr>
                <w:rFonts w:eastAsia="Times New Roman" w:cs="Arial"/>
                <w:i/>
              </w:rPr>
            </w:pPr>
            <w:r w:rsidRPr="000D472E">
              <w:rPr>
                <w:i/>
              </w:rPr>
              <w:t>Det finns en OID för nationell</w:t>
            </w:r>
            <w:r w:rsidR="0021458B">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w:t>
            </w:r>
            <w:proofErr w:type="gramStart"/>
            <w:r w:rsidRPr="008345BA">
              <w:t>..</w:t>
            </w:r>
            <w:proofErr w:type="gramEnd"/>
            <w:r w:rsidRPr="008345BA">
              <w:t>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w:t>
            </w:r>
            <w:proofErr w:type="gramStart"/>
            <w:r w:rsidRPr="008345BA">
              <w:t>..</w:t>
            </w:r>
            <w:proofErr w:type="gramEnd"/>
            <w:r w:rsidRPr="008345BA">
              <w:t>1</w:t>
            </w:r>
          </w:p>
        </w:tc>
      </w:tr>
      <w:tr w:rsidR="00FB5A39" w:rsidRPr="008345BA" w14:paraId="30DF9744" w14:textId="77777777" w:rsidTr="009A2543">
        <w:tc>
          <w:tcPr>
            <w:tcW w:w="2474" w:type="dxa"/>
          </w:tcPr>
          <w:p w14:paraId="3B9F3257" w14:textId="77777777" w:rsidR="00FB5A39" w:rsidRPr="001107D1" w:rsidRDefault="00FB5A39" w:rsidP="009A2543">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w:t>
            </w:r>
            <w:proofErr w:type="gramStart"/>
            <w:r w:rsidRPr="008345BA">
              <w:t>..</w:t>
            </w:r>
            <w:proofErr w:type="gramEnd"/>
            <w:r w:rsidRPr="008345BA">
              <w:t>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w:t>
            </w:r>
            <w:proofErr w:type="gramStart"/>
            <w:r w:rsidRPr="002206AC">
              <w:t>..</w:t>
            </w:r>
            <w:proofErr w:type="gramEnd"/>
            <w:r w:rsidRPr="002206AC">
              <w:t>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w:t>
            </w:r>
            <w:proofErr w:type="gramStart"/>
            <w:r w:rsidRPr="008345BA">
              <w:t>..</w:t>
            </w:r>
            <w:proofErr w:type="gramEnd"/>
            <w:r w:rsidRPr="008345BA">
              <w:t>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roofErr w:type="gramStart"/>
            <w:r w:rsidRPr="008345BA">
              <w:t>..</w:t>
            </w:r>
            <w:proofErr w:type="gramEnd"/>
            <w:r w:rsidRPr="008345BA">
              <w:t>*</w:t>
            </w:r>
          </w:p>
        </w:tc>
      </w:tr>
      <w:tr w:rsidR="00FB5A39" w:rsidRPr="008345BA" w14:paraId="29A8AD1A" w14:textId="77777777" w:rsidTr="009A2543">
        <w:tc>
          <w:tcPr>
            <w:tcW w:w="2474" w:type="dxa"/>
          </w:tcPr>
          <w:p w14:paraId="18806D4C" w14:textId="77777777" w:rsidR="00FB5A39" w:rsidRPr="008345BA" w:rsidRDefault="00FB5A39" w:rsidP="009A2543">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 xml:space="preserve">Versionsnummer för använt </w:t>
            </w:r>
            <w:r w:rsidRPr="00D1172A">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lastRenderedPageBreak/>
              <w:t>0</w:t>
            </w:r>
            <w:proofErr w:type="gramStart"/>
            <w:r w:rsidRPr="00D1172A">
              <w:rPr>
                <w:i/>
              </w:rPr>
              <w:t>..</w:t>
            </w:r>
            <w:proofErr w:type="gramEnd"/>
            <w:r w:rsidRPr="00D1172A">
              <w:rPr>
                <w:i/>
              </w:rPr>
              <w:t>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proofErr w:type="gramStart"/>
            <w:r w:rsidRPr="00D1172A">
              <w:rPr>
                <w:i/>
                <w:lang w:eastAsia="sv-SE"/>
              </w:rPr>
              <w:lastRenderedPageBreak/>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9A2543">
            <w:r w:rsidRPr="008345BA">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roofErr w:type="gramStart"/>
            <w:r w:rsidRPr="008345BA">
              <w:t>..</w:t>
            </w:r>
            <w:proofErr w:type="gramEnd"/>
            <w:r w:rsidRPr="008345BA">
              <w:t>*</w:t>
            </w:r>
          </w:p>
        </w:tc>
      </w:tr>
      <w:tr w:rsidR="00FB5A39" w:rsidRPr="008345BA" w14:paraId="643511F4" w14:textId="77777777" w:rsidTr="009A2543">
        <w:tc>
          <w:tcPr>
            <w:tcW w:w="2474" w:type="dxa"/>
          </w:tcPr>
          <w:p w14:paraId="75E8DB95"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625C3DCA" w:rsidR="00FB5A39" w:rsidRPr="004B6953" w:rsidRDefault="00FB5A39" w:rsidP="00B6228A">
            <w:pPr>
              <w:rPr>
                <w:rFonts w:cs="Arial"/>
              </w:rPr>
            </w:pPr>
            <w:r w:rsidRPr="008345BA">
              <w:rPr>
                <w:rFonts w:cs="Arial"/>
              </w:rPr>
              <w:t xml:space="preserve">Starttid av refererad </w:t>
            </w:r>
            <w:r w:rsidR="00B6228A">
              <w:rPr>
                <w:rFonts w:cs="Arial"/>
              </w:rPr>
              <w:t>information</w:t>
            </w:r>
            <w:r w:rsidRPr="008345BA">
              <w:rPr>
                <w:rFonts w:cs="Arial"/>
              </w:rPr>
              <w:t>.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lastRenderedPageBreak/>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t>0</w:t>
            </w:r>
            <w:proofErr w:type="gramStart"/>
            <w:r w:rsidRPr="008345BA">
              <w:t>..</w:t>
            </w:r>
            <w:proofErr w:type="gramEnd"/>
            <w:r w:rsidRPr="008345BA">
              <w:t>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w:t>
            </w:r>
            <w:proofErr w:type="gramStart"/>
            <w:r w:rsidRPr="008345BA">
              <w:t>..</w:t>
            </w:r>
            <w:proofErr w:type="gramEnd"/>
            <w:r w:rsidRPr="008345BA">
              <w:t>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w:t>
            </w:r>
            <w:r w:rsidRPr="008345BA">
              <w:lastRenderedPageBreak/>
              <w:t xml:space="preserve">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lastRenderedPageBreak/>
              <w:t>0</w:t>
            </w:r>
            <w:proofErr w:type="gramStart"/>
            <w:r w:rsidRPr="008345BA">
              <w:t>..</w:t>
            </w:r>
            <w:proofErr w:type="gramEnd"/>
            <w:r w:rsidRPr="008345BA">
              <w:t>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KV OID för typ av 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w:t>
            </w:r>
            <w:proofErr w:type="gramStart"/>
            <w:r w:rsidRPr="008345BA">
              <w:t>..</w:t>
            </w:r>
            <w:proofErr w:type="gramEnd"/>
            <w:r w:rsidRPr="008345BA">
              <w:t>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w:t>
            </w:r>
            <w:proofErr w:type="gramStart"/>
            <w:r w:rsidRPr="008345BA">
              <w:t>..</w:t>
            </w:r>
            <w:proofErr w:type="gramEnd"/>
            <w:r w:rsidRPr="008345BA">
              <w:t>1</w:t>
            </w:r>
          </w:p>
        </w:tc>
      </w:tr>
      <w:tr w:rsidR="00FB5A39" w:rsidRPr="008345BA" w14:paraId="5B29F9BE" w14:textId="77777777" w:rsidTr="009A2543">
        <w:tc>
          <w:tcPr>
            <w:tcW w:w="2474" w:type="dxa"/>
          </w:tcPr>
          <w:p w14:paraId="77AD8EFD"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w:t>
            </w:r>
            <w:proofErr w:type="gramStart"/>
            <w:r w:rsidRPr="008345BA">
              <w:t>..</w:t>
            </w:r>
            <w:proofErr w:type="gramEnd"/>
            <w:r w:rsidRPr="008345BA">
              <w:t>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lastRenderedPageBreak/>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lastRenderedPageBreak/>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proofErr w:type="gramStart"/>
            <w:r>
              <w:t>..</w:t>
            </w:r>
            <w:proofErr w:type="gramEnd"/>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w:t>
            </w:r>
            <w:proofErr w:type="gramStart"/>
            <w:r w:rsidRPr="002919E0">
              <w:t>..</w:t>
            </w:r>
            <w:proofErr w:type="gramEnd"/>
            <w:r w:rsidRPr="002919E0">
              <w:t>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1" w:name="_Toc369180405"/>
      <w:bookmarkStart w:id="102" w:name="_Toc371334463"/>
      <w:bookmarkStart w:id="103" w:name="_Toc374962651"/>
      <w:r w:rsidRPr="00122981">
        <w:t>Övriga regler</w:t>
      </w:r>
      <w:bookmarkEnd w:id="101"/>
      <w:bookmarkEnd w:id="102"/>
      <w:bookmarkEnd w:id="103"/>
    </w:p>
    <w:p w14:paraId="13BDD160" w14:textId="77777777" w:rsidR="005230F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4" w:name="_Toc369180401"/>
      <w:bookmarkStart w:id="105" w:name="_Toc371334464"/>
      <w:r w:rsidRPr="00122981">
        <w:t>Icke funktionella krav</w:t>
      </w:r>
      <w:bookmarkEnd w:id="104"/>
      <w:bookmarkEnd w:id="105"/>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6" w:name="_Toc369180400"/>
      <w:r w:rsidRPr="00122981">
        <w:rPr>
          <w:color w:val="auto"/>
        </w:rPr>
        <w:t>SLA-krav</w:t>
      </w:r>
      <w:bookmarkEnd w:id="106"/>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7" w:name="_Toc371334465"/>
      <w:r>
        <w:br w:type="page"/>
      </w:r>
    </w:p>
    <w:p w14:paraId="79C66785" w14:textId="77777777" w:rsidR="00122981" w:rsidRPr="00122981" w:rsidRDefault="00122981" w:rsidP="00122981">
      <w:pPr>
        <w:pStyle w:val="Rubrik2"/>
      </w:pPr>
      <w:bookmarkStart w:id="108" w:name="_Toc374962652"/>
      <w:r w:rsidRPr="00122981">
        <w:lastRenderedPageBreak/>
        <w:t>DeleteObservation</w:t>
      </w:r>
      <w:bookmarkEnd w:id="107"/>
      <w:bookmarkEnd w:id="108"/>
    </w:p>
    <w:p w14:paraId="4B7E4417" w14:textId="77777777" w:rsid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0EBC039F" w14:textId="77777777" w:rsidR="00E57B57" w:rsidRDefault="00E57B57" w:rsidP="00122981"/>
    <w:p w14:paraId="7F7F843C" w14:textId="77777777" w:rsidR="00E57B57" w:rsidRPr="001540E7" w:rsidRDefault="00E57B57" w:rsidP="00E57B57">
      <w:r>
        <w:t xml:space="preserve">Den information som raderas motsvaras av den meddelandemodell som beskrivs i kap 5.1. </w:t>
      </w:r>
    </w:p>
    <w:p w14:paraId="4606FA0D" w14:textId="77777777" w:rsidR="00122981" w:rsidRDefault="00122981" w:rsidP="00122981"/>
    <w:p w14:paraId="5A00F0E0" w14:textId="77777777" w:rsidR="00E57B57" w:rsidRPr="00122981" w:rsidRDefault="00E57B57" w:rsidP="00122981"/>
    <w:p w14:paraId="14B39A72" w14:textId="77777777" w:rsidR="00122981" w:rsidRPr="00122981" w:rsidRDefault="00122981" w:rsidP="00122981">
      <w:pPr>
        <w:pStyle w:val="Rubrik3"/>
      </w:pPr>
      <w:bookmarkStart w:id="109" w:name="_Toc369180452"/>
      <w:bookmarkStart w:id="110" w:name="_Toc371334466"/>
      <w:bookmarkStart w:id="111" w:name="_Toc374962653"/>
      <w:r w:rsidRPr="00122981">
        <w:t>Version</w:t>
      </w:r>
      <w:bookmarkEnd w:id="109"/>
      <w:bookmarkEnd w:id="110"/>
      <w:bookmarkEnd w:id="111"/>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2" w:name="_Toc369180458"/>
      <w:bookmarkStart w:id="113" w:name="_Toc371334467"/>
      <w:bookmarkStart w:id="114" w:name="_Toc374962654"/>
      <w:r w:rsidRPr="00122981">
        <w:t>Fältregler</w:t>
      </w:r>
      <w:bookmarkEnd w:id="112"/>
      <w:bookmarkEnd w:id="113"/>
      <w:bookmarkEnd w:id="114"/>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2B2B7377" w14:textId="77777777" w:rsidR="00122981" w:rsidRPr="00122981" w:rsidRDefault="00122981" w:rsidP="00F71DFD">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5" w:name="_Toc369180459"/>
      <w:bookmarkStart w:id="116" w:name="_Toc371334468"/>
      <w:bookmarkStart w:id="117" w:name="_Toc374962655"/>
      <w:r w:rsidRPr="00122981">
        <w:t>Övriga regler</w:t>
      </w:r>
      <w:bookmarkEnd w:id="115"/>
      <w:bookmarkEnd w:id="116"/>
      <w:bookmarkEnd w:id="117"/>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8" w:name="_Toc369180455"/>
      <w:r w:rsidRPr="00122981">
        <w:t>Icke funktionella krav</w:t>
      </w:r>
      <w:bookmarkEnd w:id="118"/>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9" w:name="_Toc369180454"/>
      <w:r w:rsidRPr="00122981">
        <w:rPr>
          <w:color w:val="auto"/>
        </w:rPr>
        <w:t>SLA-krav</w:t>
      </w:r>
      <w:bookmarkEnd w:id="119"/>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20" w:name="_Toc372034740"/>
      <w:bookmarkStart w:id="121" w:name="_Toc374962656"/>
      <w:r w:rsidRPr="008A2F4D">
        <w:lastRenderedPageBreak/>
        <w:t>Get</w:t>
      </w:r>
      <w:r>
        <w:t>Measurement</w:t>
      </w:r>
      <w:bookmarkEnd w:id="120"/>
      <w:bookmarkEnd w:id="121"/>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4B1C5A83" w14:textId="77777777" w:rsidR="00E57B57" w:rsidRDefault="00E57B57" w:rsidP="003E0D54"/>
    <w:p w14:paraId="591101E7" w14:textId="2E08944C" w:rsidR="00E57B57" w:rsidRDefault="00E57B57" w:rsidP="00E57B57">
      <w:r>
        <w:t xml:space="preserve">Meddelandemodellen från kap 5.2 motsvarar svarsmeddelandet för detta tjänstekontrakt. </w:t>
      </w:r>
    </w:p>
    <w:p w14:paraId="19C942B6" w14:textId="77777777" w:rsidR="00E57B57" w:rsidRDefault="00E57B57" w:rsidP="003E0D54"/>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2" w:name="_Toc372034741"/>
      <w:bookmarkStart w:id="123" w:name="_Toc374962657"/>
      <w:r>
        <w:t>Version</w:t>
      </w:r>
      <w:bookmarkEnd w:id="122"/>
      <w:bookmarkEnd w:id="123"/>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4" w:name="_Toc372034742"/>
      <w:bookmarkStart w:id="125" w:name="_Toc374962658"/>
      <w:r>
        <w:t>Fältregler</w:t>
      </w:r>
      <w:bookmarkEnd w:id="124"/>
      <w:bookmarkEnd w:id="125"/>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9EE52E3" w:rsidR="003E0D54" w:rsidRPr="00FE0141" w:rsidRDefault="003E0D54" w:rsidP="00C2464A">
            <w:pPr>
              <w:rPr>
                <w:i/>
                <w:szCs w:val="20"/>
              </w:rPr>
            </w:pPr>
            <w:r w:rsidRPr="00FE0141">
              <w:rPr>
                <w:i/>
                <w:szCs w:val="20"/>
              </w:rPr>
              <w:t>För nationell</w:t>
            </w:r>
            <w:r w:rsidR="00B6228A">
              <w:rPr>
                <w:i/>
                <w:szCs w:val="20"/>
              </w:rPr>
              <w:t>t</w:t>
            </w:r>
            <w:r w:rsidRPr="00FE0141">
              <w:rPr>
                <w:i/>
                <w:szCs w:val="20"/>
              </w:rPr>
              <w:t xml:space="preserve"> reservnummer (</w:t>
            </w:r>
            <w:r w:rsidRPr="00FE0141">
              <w:rPr>
                <w:i/>
              </w:rPr>
              <w:t>1.2.752.129.2.1.3.2).</w:t>
            </w:r>
          </w:p>
          <w:p w14:paraId="0E13C43A" w14:textId="3B942D6A" w:rsidR="003E0D54" w:rsidRPr="00FE0141" w:rsidRDefault="000A77FA" w:rsidP="00B6228A">
            <w:pPr>
              <w:rPr>
                <w:i/>
                <w:szCs w:val="20"/>
              </w:rPr>
            </w:pPr>
            <w:r>
              <w:rPr>
                <w:i/>
                <w:szCs w:val="20"/>
              </w:rPr>
              <w:t>För lokal</w:t>
            </w:r>
            <w:r w:rsidR="00B6228A">
              <w:rPr>
                <w:i/>
                <w:szCs w:val="20"/>
              </w:rPr>
              <w:t>t</w:t>
            </w:r>
            <w:r>
              <w:rPr>
                <w:i/>
                <w:szCs w:val="20"/>
              </w:rPr>
              <w:t xml:space="preserve">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w:t>
            </w:r>
            <w:r w:rsidRPr="00AC5622">
              <w:rPr>
                <w:rFonts w:cs="Arial"/>
                <w:i/>
                <w:szCs w:val="20"/>
              </w:rPr>
              <w:lastRenderedPageBreak/>
              <w:t xml:space="preserve">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lastRenderedPageBreak/>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lastRenderedPageBreak/>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lastRenderedPageBreak/>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lastRenderedPageBreak/>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lastRenderedPageBreak/>
              <w:t>measurementV</w:t>
            </w:r>
            <w:r w:rsidR="003E0D54" w:rsidRPr="00DC7A38">
              <w:rPr>
                <w:rFonts w:cs="Arial"/>
                <w:i/>
                <w:color w:val="000000"/>
                <w:szCs w:val="20"/>
                <w:lang w:eastAsia="sv-SE"/>
              </w:rPr>
              <w:t>alue.</w:t>
            </w:r>
            <w:r w:rsidR="00DD1325">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lastRenderedPageBreak/>
              <w:t>(Fält 1)</w:t>
            </w:r>
          </w:p>
        </w:tc>
        <w:tc>
          <w:tcPr>
            <w:tcW w:w="1617" w:type="dxa"/>
          </w:tcPr>
          <w:p w14:paraId="0B20DFAA" w14:textId="77777777" w:rsidR="003E0D54" w:rsidRPr="008345BA" w:rsidRDefault="003E0D54" w:rsidP="00C2464A">
            <w:r>
              <w:lastRenderedPageBreak/>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lastRenderedPageBreak/>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Det kodade värdet anger vilken typ av apparat det 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lastRenderedPageBreak/>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 xml:space="preserve">DEL = Skiljetecken (används för att särskilja text i </w:t>
            </w:r>
            <w:r w:rsidRPr="00DF0641">
              <w:rPr>
                <w:rFonts w:cs="Arial"/>
                <w:i/>
                <w:szCs w:val="20"/>
              </w:rPr>
              <w:lastRenderedPageBreak/>
              <w:t>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504AC103"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w:t>
            </w:r>
            <w:r w:rsidR="00B6228A">
              <w:rPr>
                <w:i/>
                <w:szCs w:val="20"/>
              </w:rPr>
              <w:t>t</w:t>
            </w:r>
            <w:r>
              <w:rPr>
                <w:i/>
                <w:szCs w:val="20"/>
              </w:rPr>
              <w:t xml:space="preserve"> reservnummer används OID (1.2.752.129.2.1.2.1)</w:t>
            </w:r>
          </w:p>
          <w:p w14:paraId="5298B58B" w14:textId="44CDC859" w:rsidR="003E0D54" w:rsidRPr="008F26DD" w:rsidRDefault="00B6228A" w:rsidP="00C2464A">
            <w:pPr>
              <w:rPr>
                <w:rFonts w:eastAsia="Times New Roman" w:cs="Arial"/>
                <w:i/>
                <w:szCs w:val="20"/>
              </w:rPr>
            </w:pPr>
            <w:r>
              <w:rPr>
                <w:i/>
                <w:szCs w:val="20"/>
              </w:rPr>
              <w:t>Det finns en OID för nationellt</w:t>
            </w:r>
            <w:r w:rsidR="003E0D54" w:rsidRPr="000D472E">
              <w:rPr>
                <w:i/>
                <w:szCs w:val="20"/>
              </w:rPr>
              <w:t xml:space="preserve"> reservnummer (</w:t>
            </w:r>
            <w:r w:rsidR="003E0D54"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lastRenderedPageBreak/>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w:t>
            </w:r>
            <w:r w:rsidRPr="008345BA">
              <w:rPr>
                <w:rFonts w:cs="Arial"/>
                <w:szCs w:val="20"/>
              </w:rPr>
              <w:lastRenderedPageBreak/>
              <w:t xml:space="preserve">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lastRenderedPageBreak/>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084AFB66" w:rsidR="003E0D54" w:rsidRPr="009A0128" w:rsidRDefault="003E0D54" w:rsidP="00B6228A">
            <w:pPr>
              <w:rPr>
                <w:rFonts w:eastAsia="Batang"/>
                <w:szCs w:val="20"/>
              </w:rPr>
            </w:pPr>
            <w:r w:rsidRPr="008345BA">
              <w:rPr>
                <w:rFonts w:cs="Arial"/>
                <w:szCs w:val="20"/>
              </w:rPr>
              <w:t>Starttid av referera</w:t>
            </w:r>
            <w:r w:rsidR="00B6228A">
              <w:rPr>
                <w:rFonts w:cs="Arial"/>
                <w:szCs w:val="20"/>
              </w:rPr>
              <w:t>d</w:t>
            </w:r>
            <w:r w:rsidRPr="008345BA">
              <w:rPr>
                <w:rFonts w:cs="Arial"/>
                <w:szCs w:val="20"/>
              </w:rPr>
              <w:t xml:space="preserve"> </w:t>
            </w:r>
            <w:r w:rsidR="00B6228A">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sidRPr="008345BA">
              <w:rPr>
                <w:szCs w:val="20"/>
              </w:rPr>
              <w:lastRenderedPageBreak/>
              <w:t>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lastRenderedPageBreak/>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6" w:name="_Toc372034743"/>
      <w:bookmarkStart w:id="127" w:name="_Toc374962659"/>
      <w:r>
        <w:t>Övriga regler</w:t>
      </w:r>
      <w:bookmarkEnd w:id="126"/>
      <w:bookmarkEnd w:id="127"/>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8" w:name="_Toc371516500"/>
      <w:bookmarkStart w:id="129" w:name="_Toc372034745"/>
      <w:bookmarkStart w:id="130" w:name="_Toc374962660"/>
      <w:r w:rsidRPr="00122981">
        <w:lastRenderedPageBreak/>
        <w:t>Process</w:t>
      </w:r>
      <w:r>
        <w:t>Measurement</w:t>
      </w:r>
      <w:bookmarkEnd w:id="128"/>
      <w:bookmarkEnd w:id="129"/>
      <w:bookmarkEnd w:id="130"/>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Default="003E0D54" w:rsidP="003E0D54"/>
    <w:p w14:paraId="055FE45B" w14:textId="7EAF7D6F" w:rsidR="00E57B57" w:rsidRPr="00C07F86" w:rsidRDefault="00E57B57" w:rsidP="00E57B57">
      <w:r>
        <w:t xml:space="preserve">Meddelandemodellen från kap 5.2 motsvarar begäran för detta tjänstekontrakt. </w:t>
      </w:r>
    </w:p>
    <w:p w14:paraId="728D03DA" w14:textId="77777777" w:rsidR="00E57B57" w:rsidRPr="00122981" w:rsidRDefault="00E57B57" w:rsidP="003E0D54"/>
    <w:p w14:paraId="0A9D07B9" w14:textId="77777777" w:rsidR="003E0D54" w:rsidRPr="00122981" w:rsidRDefault="003E0D54" w:rsidP="003E0D54">
      <w:pPr>
        <w:pStyle w:val="Rubrik3"/>
      </w:pPr>
      <w:bookmarkStart w:id="131" w:name="_Toc371516501"/>
      <w:bookmarkStart w:id="132" w:name="_Toc372034746"/>
      <w:bookmarkStart w:id="133" w:name="_Toc374962661"/>
      <w:r w:rsidRPr="00122981">
        <w:t>Version</w:t>
      </w:r>
      <w:bookmarkEnd w:id="131"/>
      <w:bookmarkEnd w:id="132"/>
      <w:bookmarkEnd w:id="133"/>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4" w:name="_Toc371516502"/>
      <w:bookmarkStart w:id="135" w:name="_Toc372034747"/>
      <w:bookmarkStart w:id="136" w:name="_Toc374962662"/>
      <w:r w:rsidRPr="00122981">
        <w:t>Fältregler</w:t>
      </w:r>
      <w:bookmarkEnd w:id="134"/>
      <w:bookmarkEnd w:id="135"/>
      <w:bookmarkEnd w:id="136"/>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w:t>
            </w:r>
            <w:r w:rsidRPr="001A7570">
              <w:rPr>
                <w:rFonts w:cs="Arial"/>
                <w:szCs w:val="20"/>
              </w:rPr>
              <w:lastRenderedPageBreak/>
              <w:t>intervallerna startTime respektive endTime. Vardera 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9A2543">
        <w:tc>
          <w:tcPr>
            <w:tcW w:w="2474" w:type="dxa"/>
          </w:tcPr>
          <w:p w14:paraId="13CE593C" w14:textId="77777777" w:rsidR="00F31B70" w:rsidRPr="00816C5C" w:rsidRDefault="00F31B70" w:rsidP="009A2543">
            <w:r w:rsidRPr="00816C5C">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proofErr w:type="gramStart"/>
            <w:r w:rsidRPr="0058291B">
              <w:rPr>
                <w:rFonts w:eastAsia="Batang"/>
                <w:i/>
                <w:szCs w:val="20"/>
              </w:rPr>
              <w:lastRenderedPageBreak/>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w:t>
            </w:r>
            <w:r w:rsidRPr="00DF0641">
              <w:rPr>
                <w:rFonts w:cs="Arial"/>
                <w:i/>
                <w:szCs w:val="20"/>
              </w:rPr>
              <w:lastRenderedPageBreak/>
              <w:t>(tillåts inte stå i kombination med leveransadress och 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w:t>
            </w:r>
            <w:r w:rsidRPr="00DF0641">
              <w:rPr>
                <w:rFonts w:cs="Arial"/>
                <w:i/>
                <w:szCs w:val="20"/>
              </w:rPr>
              <w:lastRenderedPageBreak/>
              <w:t>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3CA00C13"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w:t>
            </w:r>
            <w:r>
              <w:rPr>
                <w:i/>
                <w:szCs w:val="20"/>
              </w:rPr>
              <w:lastRenderedPageBreak/>
              <w:t xml:space="preserve">används OID </w:t>
            </w:r>
            <w:r w:rsidR="00F31B70" w:rsidRPr="000D472E">
              <w:rPr>
                <w:i/>
                <w:szCs w:val="20"/>
              </w:rPr>
              <w:t>(1.2.752.129.2.1.3.3).</w:t>
            </w:r>
            <w:r w:rsidR="00F31B70" w:rsidRPr="000D472E">
              <w:rPr>
                <w:i/>
                <w:szCs w:val="20"/>
              </w:rPr>
              <w:br/>
            </w:r>
            <w:r>
              <w:rPr>
                <w:i/>
                <w:szCs w:val="20"/>
              </w:rPr>
              <w:t>För lokal</w:t>
            </w:r>
            <w:r w:rsidR="00B6228A">
              <w:rPr>
                <w:i/>
                <w:szCs w:val="20"/>
              </w:rPr>
              <w:t>t</w:t>
            </w:r>
            <w:r>
              <w:rPr>
                <w:i/>
                <w:szCs w:val="20"/>
              </w:rPr>
              <w:t xml:space="preserve"> reservnummer används OID (1.2.752.129.2.1.2.1)</w:t>
            </w:r>
          </w:p>
          <w:p w14:paraId="483E8227" w14:textId="78645C7F" w:rsidR="00F31B70" w:rsidRPr="008F26DD" w:rsidRDefault="00F31B70" w:rsidP="00B6228A">
            <w:pPr>
              <w:rPr>
                <w:rFonts w:eastAsia="Times New Roman" w:cs="Arial"/>
                <w:i/>
                <w:szCs w:val="20"/>
              </w:rPr>
            </w:pPr>
            <w:r w:rsidRPr="000D472E">
              <w:rPr>
                <w:i/>
                <w:szCs w:val="20"/>
              </w:rPr>
              <w:t>Det finns en OID för nationell</w:t>
            </w:r>
            <w:r w:rsidR="00B6228A">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lastRenderedPageBreak/>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proofErr w:type="gramStart"/>
            <w:r w:rsidRPr="005822C8">
              <w:rPr>
                <w:i/>
                <w:szCs w:val="20"/>
                <w:lang w:eastAsia="sv-SE"/>
              </w:rPr>
              <w:lastRenderedPageBreak/>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w:t>
            </w:r>
            <w:proofErr w:type="gramStart"/>
            <w:r w:rsidRPr="008345BA">
              <w:t>..</w:t>
            </w:r>
            <w:proofErr w:type="gramEnd"/>
            <w:r w:rsidRPr="008345BA">
              <w:t>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lastRenderedPageBreak/>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lastRenderedPageBreak/>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5B51D7BD" w:rsidR="00F31B70" w:rsidRPr="009A0128" w:rsidRDefault="00F31B70" w:rsidP="00B6228A">
            <w:pPr>
              <w:rPr>
                <w:rFonts w:eastAsia="Batang"/>
                <w:szCs w:val="20"/>
              </w:rPr>
            </w:pPr>
            <w:r w:rsidRPr="008345BA">
              <w:rPr>
                <w:rFonts w:cs="Arial"/>
                <w:szCs w:val="20"/>
              </w:rPr>
              <w:t>Starttid av referera</w:t>
            </w:r>
            <w:r w:rsidR="00B6228A">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w:t>
            </w:r>
            <w:r w:rsidRPr="008345BA">
              <w:rPr>
                <w:szCs w:val="20"/>
              </w:rPr>
              <w:lastRenderedPageBreak/>
              <w:t>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lastRenderedPageBreak/>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7" w:name="_Toc371516503"/>
      <w:bookmarkStart w:id="138" w:name="_Toc372034748"/>
      <w:bookmarkStart w:id="139" w:name="_Toc374962663"/>
      <w:r w:rsidRPr="00122981">
        <w:t>Övriga regler</w:t>
      </w:r>
      <w:bookmarkEnd w:id="137"/>
      <w:bookmarkEnd w:id="138"/>
      <w:bookmarkEnd w:id="139"/>
    </w:p>
    <w:p w14:paraId="708718C5" w14:textId="77777777" w:rsidR="00E27037"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40" w:name="_Toc371516504"/>
      <w:bookmarkStart w:id="141" w:name="_Toc372034749"/>
      <w:r w:rsidRPr="00E27037">
        <w:t>Icke funktionella krav</w:t>
      </w:r>
      <w:bookmarkEnd w:id="140"/>
      <w:bookmarkEnd w:id="141"/>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2" w:name="_Toc371516505"/>
      <w:r>
        <w:br w:type="page"/>
      </w:r>
    </w:p>
    <w:p w14:paraId="1CEE17BC" w14:textId="77777777" w:rsidR="003E0D54" w:rsidRPr="00122981" w:rsidRDefault="003E0D54" w:rsidP="003E0D54">
      <w:pPr>
        <w:pStyle w:val="Rubrik2"/>
      </w:pPr>
      <w:bookmarkStart w:id="143" w:name="_Toc372034750"/>
      <w:bookmarkStart w:id="144" w:name="_Toc374962664"/>
      <w:r w:rsidRPr="00122981">
        <w:lastRenderedPageBreak/>
        <w:t>Delete</w:t>
      </w:r>
      <w:r>
        <w:t>Measurement</w:t>
      </w:r>
      <w:bookmarkEnd w:id="142"/>
      <w:bookmarkEnd w:id="143"/>
      <w:bookmarkEnd w:id="144"/>
    </w:p>
    <w:p w14:paraId="75115B5D" w14:textId="77777777" w:rsidR="003E0D54"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2564C765" w14:textId="77777777" w:rsidR="00E57B57" w:rsidRDefault="00E57B57" w:rsidP="003E0D54"/>
    <w:p w14:paraId="54F8FE05" w14:textId="03D17F2D" w:rsidR="00E57B57" w:rsidRPr="001540E7" w:rsidRDefault="00E57B57" w:rsidP="00E57B57">
      <w:r>
        <w:t xml:space="preserve">Den information som raderas motsvaras av den meddelandemodell som beskrivs i kap 5.2. </w:t>
      </w:r>
    </w:p>
    <w:p w14:paraId="26423506" w14:textId="77777777" w:rsidR="00E57B57" w:rsidRPr="00122981" w:rsidRDefault="00E57B57" w:rsidP="003E0D54"/>
    <w:p w14:paraId="121FCEDA" w14:textId="77777777" w:rsidR="003E0D54" w:rsidRPr="00122981" w:rsidRDefault="003E0D54" w:rsidP="003E0D54">
      <w:pPr>
        <w:pStyle w:val="Rubrik3"/>
      </w:pPr>
      <w:bookmarkStart w:id="145" w:name="_Toc371516506"/>
      <w:bookmarkStart w:id="146" w:name="_Toc372034751"/>
      <w:bookmarkStart w:id="147" w:name="_Toc374962665"/>
      <w:r w:rsidRPr="00122981">
        <w:t>Version</w:t>
      </w:r>
      <w:bookmarkEnd w:id="145"/>
      <w:bookmarkEnd w:id="146"/>
      <w:bookmarkEnd w:id="147"/>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8" w:name="_Toc371516507"/>
      <w:bookmarkStart w:id="149" w:name="_Toc372034752"/>
      <w:bookmarkStart w:id="150" w:name="_Toc374962666"/>
      <w:r w:rsidRPr="00122981">
        <w:t>Fältregler</w:t>
      </w:r>
      <w:bookmarkEnd w:id="148"/>
      <w:bookmarkEnd w:id="149"/>
      <w:bookmarkEnd w:id="150"/>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w:t>
            </w:r>
            <w:r w:rsidRPr="00122981">
              <w:rPr>
                <w:rFonts w:eastAsia="Batang"/>
              </w:rPr>
              <w:lastRenderedPageBreak/>
              <w:t>uppstått alternativt information om genomförd 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1" w:name="_Toc371516508"/>
      <w:bookmarkStart w:id="152" w:name="_Toc372034753"/>
      <w:bookmarkStart w:id="153" w:name="_Toc374962667"/>
      <w:r w:rsidRPr="00122981">
        <w:t>Övriga regler</w:t>
      </w:r>
      <w:bookmarkEnd w:id="151"/>
      <w:bookmarkEnd w:id="152"/>
      <w:bookmarkEnd w:id="153"/>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41"/>
      <w:headerReference w:type="first" r:id="rId42"/>
      <w:footerReference w:type="first" r:id="rId43"/>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90A47" w14:textId="77777777" w:rsidR="00690137" w:rsidRDefault="00690137" w:rsidP="00C72B17">
      <w:pPr>
        <w:spacing w:line="240" w:lineRule="auto"/>
      </w:pPr>
      <w:r>
        <w:separator/>
      </w:r>
    </w:p>
  </w:endnote>
  <w:endnote w:type="continuationSeparator" w:id="0">
    <w:p w14:paraId="08F2382E" w14:textId="77777777" w:rsidR="00690137" w:rsidRDefault="0069013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FA1231" w:rsidRDefault="00FA1231">
    <w:pPr>
      <w:pStyle w:val="Sidfot"/>
    </w:pPr>
  </w:p>
  <w:p w14:paraId="267556A8" w14:textId="77777777" w:rsidR="00FA1231" w:rsidRDefault="00FA1231">
    <w:pPr>
      <w:pStyle w:val="Sidfot"/>
    </w:pPr>
  </w:p>
  <w:p w14:paraId="7E8A3488" w14:textId="77777777" w:rsidR="00FA1231" w:rsidRDefault="00FA1231">
    <w:pPr>
      <w:pStyle w:val="Sidfot"/>
    </w:pPr>
  </w:p>
  <w:p w14:paraId="170E4CE1" w14:textId="77777777" w:rsidR="00FA1231" w:rsidRDefault="00FA1231">
    <w:pPr>
      <w:pStyle w:val="Sidfot"/>
    </w:pPr>
  </w:p>
  <w:p w14:paraId="1AA816CD" w14:textId="77777777" w:rsidR="00FA1231" w:rsidRDefault="00FA1231">
    <w:pPr>
      <w:pStyle w:val="Sidfot"/>
    </w:pPr>
  </w:p>
  <w:p w14:paraId="3D7F7FC1" w14:textId="77777777" w:rsidR="00FA1231" w:rsidRDefault="00FA1231">
    <w:pPr>
      <w:pStyle w:val="Sidfot"/>
    </w:pPr>
  </w:p>
  <w:p w14:paraId="5F54DB50" w14:textId="77777777" w:rsidR="00FA1231" w:rsidRDefault="00FA1231" w:rsidP="00956547">
    <w:pPr>
      <w:pStyle w:val="Sidfot"/>
    </w:pPr>
    <w:bookmarkStart w:id="16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6"/>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8CE577" w14:textId="77777777" w:rsidR="00690137" w:rsidRDefault="00690137" w:rsidP="00C72B17">
      <w:pPr>
        <w:spacing w:line="240" w:lineRule="auto"/>
      </w:pPr>
      <w:r>
        <w:separator/>
      </w:r>
    </w:p>
  </w:footnote>
  <w:footnote w:type="continuationSeparator" w:id="0">
    <w:p w14:paraId="3744B6A9" w14:textId="77777777" w:rsidR="00690137" w:rsidRDefault="0069013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0A715115" w:rsidR="00FA1231" w:rsidRDefault="00FA1231"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11 mars 2014</w:t>
    </w:r>
  </w:p>
  <w:p w14:paraId="1D5D7804" w14:textId="77777777" w:rsidR="00FA1231" w:rsidRDefault="00FA1231" w:rsidP="008303EF">
    <w:pPr>
      <w:tabs>
        <w:tab w:val="left" w:pos="6237"/>
      </w:tabs>
    </w:pPr>
    <w:r>
      <w:tab/>
    </w:r>
    <w:bookmarkStart w:id="154" w:name="LDnr1"/>
    <w:bookmarkEnd w:id="154"/>
    <w:r>
      <w:t xml:space="preserve"> </w:t>
    </w:r>
    <w:bookmarkStart w:id="155" w:name="Dnr1"/>
    <w:bookmarkEnd w:id="155"/>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FA1231" w:rsidRPr="00C05223" w:rsidRDefault="00FA12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36D43">
                            <w:rPr>
                              <w:noProof/>
                              <w:sz w:val="16"/>
                              <w:szCs w:val="16"/>
                            </w:rPr>
                            <w:t>4</w:t>
                          </w:r>
                          <w:r w:rsidRPr="00E12C4A">
                            <w:rPr>
                              <w:sz w:val="16"/>
                              <w:szCs w:val="16"/>
                            </w:rPr>
                            <w:fldChar w:fldCharType="end"/>
                          </w:r>
                          <w:r w:rsidRPr="00E12C4A">
                            <w:rPr>
                              <w:sz w:val="16"/>
                              <w:szCs w:val="16"/>
                            </w:rPr>
                            <w:t xml:space="preserve"> (</w:t>
                          </w:r>
                          <w:fldSimple w:instr=" SECTIONPAGES   \* MERGEFORMAT ">
                            <w:r w:rsidR="00C36D43" w:rsidRPr="00C36D43">
                              <w:rPr>
                                <w:noProof/>
                                <w:sz w:val="16"/>
                                <w:szCs w:val="16"/>
                              </w:rPr>
                              <w:t>107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FA1231" w:rsidRPr="00C05223" w:rsidRDefault="00FA12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36D43">
                      <w:rPr>
                        <w:noProof/>
                        <w:sz w:val="16"/>
                        <w:szCs w:val="16"/>
                      </w:rPr>
                      <w:t>4</w:t>
                    </w:r>
                    <w:r w:rsidRPr="00E12C4A">
                      <w:rPr>
                        <w:sz w:val="16"/>
                        <w:szCs w:val="16"/>
                      </w:rPr>
                      <w:fldChar w:fldCharType="end"/>
                    </w:r>
                    <w:r w:rsidRPr="00E12C4A">
                      <w:rPr>
                        <w:sz w:val="16"/>
                        <w:szCs w:val="16"/>
                      </w:rPr>
                      <w:t xml:space="preserve"> (</w:t>
                    </w:r>
                    <w:fldSimple w:instr=" SECTIONPAGES   \* MERGEFORMAT ">
                      <w:r w:rsidR="00C36D43" w:rsidRPr="00C36D43">
                        <w:rPr>
                          <w:noProof/>
                          <w:sz w:val="16"/>
                          <w:szCs w:val="16"/>
                        </w:rPr>
                        <w:t>107</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05AACFC" w:rsidR="00FA1231" w:rsidRDefault="00FA1231"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6" w:name="Date"/>
    <w:r>
      <w:t>11 mars 201</w:t>
    </w:r>
    <w:bookmarkEnd w:id="156"/>
    <w:r>
      <w:t>4</w:t>
    </w:r>
  </w:p>
  <w:p w14:paraId="61836CCD" w14:textId="77777777" w:rsidR="00FA1231" w:rsidRDefault="00FA1231" w:rsidP="00D774BC">
    <w:pPr>
      <w:tabs>
        <w:tab w:val="left" w:pos="6237"/>
      </w:tabs>
    </w:pPr>
    <w:r>
      <w:tab/>
    </w:r>
    <w:bookmarkStart w:id="157" w:name="LDnr"/>
    <w:bookmarkEnd w:id="157"/>
    <w:r>
      <w:t xml:space="preserve"> </w:t>
    </w:r>
    <w:bookmarkStart w:id="158" w:name="Dnr"/>
    <w:bookmarkEnd w:id="158"/>
  </w:p>
  <w:p w14:paraId="09F1DEA6" w14:textId="77777777" w:rsidR="00FA1231" w:rsidRDefault="00FA1231"/>
  <w:tbl>
    <w:tblPr>
      <w:tblW w:w="9180" w:type="dxa"/>
      <w:tblLayout w:type="fixed"/>
      <w:tblLook w:val="04A0" w:firstRow="1" w:lastRow="0" w:firstColumn="1" w:lastColumn="0" w:noHBand="0" w:noVBand="1"/>
    </w:tblPr>
    <w:tblGrid>
      <w:gridCol w:w="956"/>
      <w:gridCol w:w="1199"/>
      <w:gridCol w:w="4049"/>
      <w:gridCol w:w="2976"/>
    </w:tblGrid>
    <w:tr w:rsidR="00FA1231" w:rsidRPr="0024387D" w14:paraId="0E4BB162" w14:textId="77777777" w:rsidTr="00364AE6">
      <w:tc>
        <w:tcPr>
          <w:tcW w:w="2155" w:type="dxa"/>
          <w:gridSpan w:val="2"/>
        </w:tcPr>
        <w:p w14:paraId="1EF7488B" w14:textId="77777777" w:rsidR="00FA1231" w:rsidRPr="0024387D" w:rsidRDefault="00FA1231" w:rsidP="00514BAB">
          <w:pPr>
            <w:pStyle w:val="Sidhuvud"/>
            <w:rPr>
              <w:rFonts w:cs="Georgia"/>
              <w:sz w:val="14"/>
              <w:szCs w:val="14"/>
            </w:rPr>
          </w:pPr>
          <w:r w:rsidRPr="0024387D">
            <w:rPr>
              <w:rFonts w:cs="Georgia"/>
              <w:sz w:val="14"/>
              <w:szCs w:val="14"/>
            </w:rPr>
            <w:t>Center för eHälsa i samverkan</w:t>
          </w:r>
        </w:p>
        <w:p w14:paraId="0FA6C5DB" w14:textId="77777777" w:rsidR="00FA1231" w:rsidRPr="0024387D" w:rsidRDefault="00FA1231" w:rsidP="00514BAB">
          <w:pPr>
            <w:pStyle w:val="Sidhuvud"/>
            <w:rPr>
              <w:rFonts w:cs="Georgia"/>
              <w:sz w:val="12"/>
              <w:szCs w:val="12"/>
            </w:rPr>
          </w:pPr>
          <w:r w:rsidRPr="0024387D">
            <w:rPr>
              <w:rFonts w:cs="Georgia"/>
              <w:sz w:val="12"/>
              <w:szCs w:val="12"/>
            </w:rPr>
            <w:t>Hornsgatan 20, 118 82 Stockholm</w:t>
          </w:r>
        </w:p>
        <w:p w14:paraId="0C010F5F" w14:textId="77777777" w:rsidR="00FA1231" w:rsidRPr="0024387D" w:rsidRDefault="00FA1231" w:rsidP="00514BAB">
          <w:pPr>
            <w:pStyle w:val="Sidhuvud"/>
            <w:rPr>
              <w:rFonts w:cs="Georgia"/>
              <w:sz w:val="12"/>
              <w:szCs w:val="12"/>
            </w:rPr>
          </w:pPr>
          <w:r>
            <w:rPr>
              <w:rFonts w:cs="Georgia"/>
              <w:sz w:val="12"/>
              <w:szCs w:val="12"/>
            </w:rPr>
            <w:t>Vxl: 08-452 70 00</w:t>
          </w:r>
          <w:bookmarkStart w:id="159" w:name="PhoneDirect"/>
          <w:bookmarkStart w:id="160" w:name="LMobile"/>
          <w:bookmarkEnd w:id="159"/>
          <w:bookmarkEnd w:id="160"/>
          <w:r w:rsidRPr="0024387D">
            <w:rPr>
              <w:rFonts w:cs="Georgia"/>
              <w:sz w:val="12"/>
              <w:szCs w:val="12"/>
            </w:rPr>
            <w:t xml:space="preserve"> </w:t>
          </w:r>
          <w:bookmarkStart w:id="161" w:name="Mobile"/>
          <w:bookmarkEnd w:id="161"/>
        </w:p>
        <w:p w14:paraId="1FB75474" w14:textId="77777777" w:rsidR="00FA1231" w:rsidRDefault="00FA1231" w:rsidP="00514BAB">
          <w:pPr>
            <w:pStyle w:val="Sidhuvud"/>
            <w:rPr>
              <w:rFonts w:cs="Georgia"/>
              <w:sz w:val="12"/>
              <w:szCs w:val="12"/>
            </w:rPr>
          </w:pPr>
        </w:p>
        <w:bookmarkStart w:id="162" w:name="Email"/>
        <w:bookmarkEnd w:id="162"/>
        <w:p w14:paraId="572FAEAC" w14:textId="77777777" w:rsidR="00FA1231" w:rsidRDefault="00FA1231"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FA1231" w:rsidRPr="0024387D" w:rsidRDefault="00FA1231" w:rsidP="00514BAB">
          <w:pPr>
            <w:pStyle w:val="Sidhuvud"/>
            <w:rPr>
              <w:rFonts w:cs="Georgia"/>
              <w:sz w:val="12"/>
              <w:szCs w:val="12"/>
            </w:rPr>
          </w:pPr>
        </w:p>
      </w:tc>
      <w:tc>
        <w:tcPr>
          <w:tcW w:w="4049" w:type="dxa"/>
        </w:tcPr>
        <w:p w14:paraId="2CCA0B35" w14:textId="77777777" w:rsidR="00FA1231" w:rsidRPr="0024387D" w:rsidRDefault="00FA1231" w:rsidP="00514BAB">
          <w:pPr>
            <w:pStyle w:val="Sidhuvud"/>
            <w:rPr>
              <w:rFonts w:cs="Georgia"/>
              <w:sz w:val="14"/>
              <w:szCs w:val="14"/>
            </w:rPr>
          </w:pPr>
        </w:p>
      </w:tc>
      <w:tc>
        <w:tcPr>
          <w:tcW w:w="2976" w:type="dxa"/>
        </w:tcPr>
        <w:p w14:paraId="5E1CB4A9" w14:textId="77777777" w:rsidR="00FA1231" w:rsidRDefault="00FA1231" w:rsidP="00514BAB">
          <w:r>
            <w:t xml:space="preserve"> </w:t>
          </w:r>
          <w:bookmarkStart w:id="163" w:name="slask"/>
          <w:bookmarkStart w:id="164" w:name="Addressee"/>
          <w:bookmarkEnd w:id="163"/>
          <w:bookmarkEnd w:id="164"/>
        </w:p>
      </w:tc>
    </w:tr>
    <w:tr w:rsidR="00FA1231" w:rsidRPr="00F456CC" w14:paraId="5E1F986A" w14:textId="77777777" w:rsidTr="00364AE6">
      <w:tc>
        <w:tcPr>
          <w:tcW w:w="956" w:type="dxa"/>
          <w:tcBorders>
            <w:right w:val="single" w:sz="4" w:space="0" w:color="auto"/>
          </w:tcBorders>
        </w:tcPr>
        <w:p w14:paraId="08E0A4FE" w14:textId="77777777" w:rsidR="00FA1231" w:rsidRPr="00F456CC" w:rsidRDefault="00FA1231"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FA1231" w:rsidRPr="00F456CC" w:rsidRDefault="00FA1231"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FA1231" w:rsidRPr="002C11AF" w:rsidRDefault="00FA1231" w:rsidP="00514BAB">
          <w:pPr>
            <w:pStyle w:val="Sidhuvud"/>
            <w:rPr>
              <w:rFonts w:cs="Georgia"/>
              <w:sz w:val="12"/>
              <w:szCs w:val="12"/>
            </w:rPr>
          </w:pPr>
        </w:p>
      </w:tc>
      <w:tc>
        <w:tcPr>
          <w:tcW w:w="2976" w:type="dxa"/>
        </w:tcPr>
        <w:p w14:paraId="347DEDFB" w14:textId="77777777" w:rsidR="00FA1231" w:rsidRPr="002C11AF" w:rsidRDefault="00FA1231" w:rsidP="00514BAB">
          <w:pPr>
            <w:pStyle w:val="Sidhuvud"/>
            <w:rPr>
              <w:rFonts w:cs="Georgia"/>
              <w:sz w:val="12"/>
              <w:szCs w:val="12"/>
            </w:rPr>
          </w:pPr>
        </w:p>
      </w:tc>
    </w:tr>
  </w:tbl>
  <w:p w14:paraId="7D26F95D" w14:textId="77777777" w:rsidR="00FA1231" w:rsidRDefault="00FA1231" w:rsidP="003755FD">
    <w:pPr>
      <w:pStyle w:val="Sidhuvud"/>
    </w:pPr>
    <w:bookmarkStart w:id="165" w:name="Radera2"/>
    <w:bookmarkEnd w:id="165"/>
  </w:p>
  <w:p w14:paraId="5B396356" w14:textId="77777777" w:rsidR="00FA1231" w:rsidRDefault="00FA1231" w:rsidP="003755FD">
    <w:pPr>
      <w:pStyle w:val="Sidhuvud"/>
    </w:pPr>
  </w:p>
  <w:p w14:paraId="43A4D281" w14:textId="77777777" w:rsidR="00FA1231" w:rsidRDefault="00FA1231" w:rsidP="003755FD">
    <w:pPr>
      <w:pStyle w:val="Sidhuvud"/>
    </w:pPr>
  </w:p>
  <w:p w14:paraId="252C66CC" w14:textId="77777777" w:rsidR="00FA1231" w:rsidRPr="003755FD" w:rsidRDefault="00FA1231"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FA1231" w:rsidRPr="00C05223" w:rsidRDefault="00FA12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36D43">
                            <w:rPr>
                              <w:noProof/>
                              <w:sz w:val="16"/>
                              <w:szCs w:val="16"/>
                            </w:rPr>
                            <w:t>1</w:t>
                          </w:r>
                          <w:r w:rsidRPr="00E12C4A">
                            <w:rPr>
                              <w:sz w:val="16"/>
                              <w:szCs w:val="16"/>
                            </w:rPr>
                            <w:fldChar w:fldCharType="end"/>
                          </w:r>
                          <w:r w:rsidRPr="00E12C4A">
                            <w:rPr>
                              <w:sz w:val="16"/>
                              <w:szCs w:val="16"/>
                            </w:rPr>
                            <w:t xml:space="preserve"> (</w:t>
                          </w:r>
                          <w:fldSimple w:instr=" SECTIONPAGES   \* MERGEFORMAT ">
                            <w:r w:rsidR="00C36D43" w:rsidRPr="00C36D43">
                              <w:rPr>
                                <w:noProof/>
                                <w:sz w:val="16"/>
                                <w:szCs w:val="16"/>
                              </w:rPr>
                              <w:t>107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FA1231" w:rsidRPr="00C05223" w:rsidRDefault="00FA12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36D43">
                      <w:rPr>
                        <w:noProof/>
                        <w:sz w:val="16"/>
                        <w:szCs w:val="16"/>
                      </w:rPr>
                      <w:t>1</w:t>
                    </w:r>
                    <w:r w:rsidRPr="00E12C4A">
                      <w:rPr>
                        <w:sz w:val="16"/>
                        <w:szCs w:val="16"/>
                      </w:rPr>
                      <w:fldChar w:fldCharType="end"/>
                    </w:r>
                    <w:r w:rsidRPr="00E12C4A">
                      <w:rPr>
                        <w:sz w:val="16"/>
                        <w:szCs w:val="16"/>
                      </w:rPr>
                      <w:t xml:space="preserve"> (</w:t>
                    </w:r>
                    <w:fldSimple w:instr=" SECTIONPAGES   \* MERGEFORMAT ">
                      <w:r w:rsidR="00C36D43" w:rsidRPr="00C36D43">
                        <w:rPr>
                          <w:noProof/>
                          <w:sz w:val="16"/>
                          <w:szCs w:val="16"/>
                        </w:rPr>
                        <w:t>107</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3497"/>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0F1F32"/>
    <w:rsid w:val="00100B52"/>
    <w:rsid w:val="00102B27"/>
    <w:rsid w:val="001038A8"/>
    <w:rsid w:val="00105EA5"/>
    <w:rsid w:val="001107D1"/>
    <w:rsid w:val="00110F3B"/>
    <w:rsid w:val="0011180E"/>
    <w:rsid w:val="00111A8C"/>
    <w:rsid w:val="001121C8"/>
    <w:rsid w:val="00112322"/>
    <w:rsid w:val="0011232A"/>
    <w:rsid w:val="00113DCC"/>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4540E"/>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751"/>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A3C58"/>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458B"/>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104"/>
    <w:rsid w:val="00284B57"/>
    <w:rsid w:val="0029087A"/>
    <w:rsid w:val="002919E0"/>
    <w:rsid w:val="00291C0D"/>
    <w:rsid w:val="00294A8F"/>
    <w:rsid w:val="0029749F"/>
    <w:rsid w:val="002A03AD"/>
    <w:rsid w:val="002A0CB0"/>
    <w:rsid w:val="002A4254"/>
    <w:rsid w:val="002A46D7"/>
    <w:rsid w:val="002A501B"/>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56C25"/>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B7460"/>
    <w:rsid w:val="003C0FC2"/>
    <w:rsid w:val="003C2D14"/>
    <w:rsid w:val="003C4EA3"/>
    <w:rsid w:val="003D027A"/>
    <w:rsid w:val="003D1055"/>
    <w:rsid w:val="003D21E1"/>
    <w:rsid w:val="003D6588"/>
    <w:rsid w:val="003D76DF"/>
    <w:rsid w:val="003E0D54"/>
    <w:rsid w:val="003E5EA6"/>
    <w:rsid w:val="003E70E9"/>
    <w:rsid w:val="003F1CC7"/>
    <w:rsid w:val="003F2C2E"/>
    <w:rsid w:val="003F318A"/>
    <w:rsid w:val="003F4A7C"/>
    <w:rsid w:val="003F58B6"/>
    <w:rsid w:val="0040124F"/>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318"/>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06E5"/>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0137"/>
    <w:rsid w:val="00691BF2"/>
    <w:rsid w:val="00692514"/>
    <w:rsid w:val="00692565"/>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2F53"/>
    <w:rsid w:val="006D48AC"/>
    <w:rsid w:val="006D51FE"/>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15E"/>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4013"/>
    <w:rsid w:val="007D6E3A"/>
    <w:rsid w:val="007E47C0"/>
    <w:rsid w:val="007E481B"/>
    <w:rsid w:val="007F0F3A"/>
    <w:rsid w:val="007F50C3"/>
    <w:rsid w:val="007F6596"/>
    <w:rsid w:val="007F753C"/>
    <w:rsid w:val="008000FF"/>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0637"/>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20C2"/>
    <w:rsid w:val="00953E0D"/>
    <w:rsid w:val="00955EE2"/>
    <w:rsid w:val="00956547"/>
    <w:rsid w:val="0095681A"/>
    <w:rsid w:val="009602DD"/>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C6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4FAF"/>
    <w:rsid w:val="00AA5677"/>
    <w:rsid w:val="00AA6C3B"/>
    <w:rsid w:val="00AB0675"/>
    <w:rsid w:val="00AB0FDF"/>
    <w:rsid w:val="00AB15E4"/>
    <w:rsid w:val="00AB45E3"/>
    <w:rsid w:val="00AB63BF"/>
    <w:rsid w:val="00AC45B1"/>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A7F"/>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01D"/>
    <w:rsid w:val="00B57BC4"/>
    <w:rsid w:val="00B6227B"/>
    <w:rsid w:val="00B6228A"/>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97A51"/>
    <w:rsid w:val="00BA0D62"/>
    <w:rsid w:val="00BA236D"/>
    <w:rsid w:val="00BA5890"/>
    <w:rsid w:val="00BA6CF5"/>
    <w:rsid w:val="00BA7134"/>
    <w:rsid w:val="00BA72E4"/>
    <w:rsid w:val="00BB02BA"/>
    <w:rsid w:val="00BB0493"/>
    <w:rsid w:val="00BB1A50"/>
    <w:rsid w:val="00BB4414"/>
    <w:rsid w:val="00BC15DC"/>
    <w:rsid w:val="00BC594B"/>
    <w:rsid w:val="00BD1210"/>
    <w:rsid w:val="00BD3476"/>
    <w:rsid w:val="00BD4C4B"/>
    <w:rsid w:val="00BD60A7"/>
    <w:rsid w:val="00BD68EB"/>
    <w:rsid w:val="00BD75B2"/>
    <w:rsid w:val="00BE0850"/>
    <w:rsid w:val="00BE0E91"/>
    <w:rsid w:val="00BE205E"/>
    <w:rsid w:val="00BE3AEB"/>
    <w:rsid w:val="00BE6EA6"/>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5AE3"/>
    <w:rsid w:val="00C36D43"/>
    <w:rsid w:val="00C374EC"/>
    <w:rsid w:val="00C375AB"/>
    <w:rsid w:val="00C40620"/>
    <w:rsid w:val="00C40C31"/>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2182"/>
    <w:rsid w:val="00C92192"/>
    <w:rsid w:val="00C93BD6"/>
    <w:rsid w:val="00CA1E93"/>
    <w:rsid w:val="00CA23CC"/>
    <w:rsid w:val="00CA287A"/>
    <w:rsid w:val="00CA3FED"/>
    <w:rsid w:val="00CA59EB"/>
    <w:rsid w:val="00CA5F92"/>
    <w:rsid w:val="00CA7375"/>
    <w:rsid w:val="00CB0DD9"/>
    <w:rsid w:val="00CB210E"/>
    <w:rsid w:val="00CB2D42"/>
    <w:rsid w:val="00CB2E5C"/>
    <w:rsid w:val="00CB50C8"/>
    <w:rsid w:val="00CB573B"/>
    <w:rsid w:val="00CB7E78"/>
    <w:rsid w:val="00CC1C6F"/>
    <w:rsid w:val="00CC270E"/>
    <w:rsid w:val="00CC7016"/>
    <w:rsid w:val="00CC70DA"/>
    <w:rsid w:val="00CD0ED3"/>
    <w:rsid w:val="00CD1FD0"/>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0458"/>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33FD5"/>
    <w:rsid w:val="00E37F78"/>
    <w:rsid w:val="00E414AB"/>
    <w:rsid w:val="00E41913"/>
    <w:rsid w:val="00E45CD0"/>
    <w:rsid w:val="00E46C51"/>
    <w:rsid w:val="00E471DB"/>
    <w:rsid w:val="00E505DB"/>
    <w:rsid w:val="00E55F44"/>
    <w:rsid w:val="00E5693D"/>
    <w:rsid w:val="00E57B57"/>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4F2"/>
    <w:rsid w:val="00F20591"/>
    <w:rsid w:val="00F25238"/>
    <w:rsid w:val="00F25F5B"/>
    <w:rsid w:val="00F31B70"/>
    <w:rsid w:val="00F330F3"/>
    <w:rsid w:val="00F33F6B"/>
    <w:rsid w:val="00F34875"/>
    <w:rsid w:val="00F34EBF"/>
    <w:rsid w:val="00F40C89"/>
    <w:rsid w:val="00F438B9"/>
    <w:rsid w:val="00F43AB4"/>
    <w:rsid w:val="00F456CC"/>
    <w:rsid w:val="00F46893"/>
    <w:rsid w:val="00F51AA2"/>
    <w:rsid w:val="00F5242D"/>
    <w:rsid w:val="00F55428"/>
    <w:rsid w:val="00F60A74"/>
    <w:rsid w:val="00F63688"/>
    <w:rsid w:val="00F64580"/>
    <w:rsid w:val="00F71DFD"/>
    <w:rsid w:val="00F73839"/>
    <w:rsid w:val="00F74D98"/>
    <w:rsid w:val="00F7640A"/>
    <w:rsid w:val="00F800BC"/>
    <w:rsid w:val="00F80C49"/>
    <w:rsid w:val="00F80E95"/>
    <w:rsid w:val="00F81B84"/>
    <w:rsid w:val="00F83C47"/>
    <w:rsid w:val="00F84A0F"/>
    <w:rsid w:val="00F84C26"/>
    <w:rsid w:val="00F851E2"/>
    <w:rsid w:val="00F85F1F"/>
    <w:rsid w:val="00F971CC"/>
    <w:rsid w:val="00FA1231"/>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20" Type="http://schemas.openxmlformats.org/officeDocument/2006/relationships/image" Target="media/image6.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D2756F-9AF8-4E98-8BB9-4C6A0AA9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915</TotalTime>
  <Pages>107</Pages>
  <Words>20848</Words>
  <Characters>110499</Characters>
  <Application>Microsoft Office Word</Application>
  <DocSecurity>0</DocSecurity>
  <Lines>920</Lines>
  <Paragraphs>262</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131085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309</cp:revision>
  <cp:lastPrinted>2013-12-13T15:46:00Z</cp:lastPrinted>
  <dcterms:created xsi:type="dcterms:W3CDTF">2013-12-06T08:49:00Z</dcterms:created>
  <dcterms:modified xsi:type="dcterms:W3CDTF">2014-03-18T14:55:00Z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