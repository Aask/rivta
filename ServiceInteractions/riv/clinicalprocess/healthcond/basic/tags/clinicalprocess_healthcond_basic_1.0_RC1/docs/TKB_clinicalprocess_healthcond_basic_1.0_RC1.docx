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F0BC40" w14:textId="77777777" w:rsidR="00F25F5B" w:rsidRDefault="00F25F5B" w:rsidP="00F25F5B">
      <w:pPr>
        <w:tabs>
          <w:tab w:val="left" w:pos="2552"/>
        </w:tabs>
        <w:spacing w:line="240" w:lineRule="auto"/>
        <w:jc w:val="center"/>
      </w:pPr>
      <w:bookmarkStart w:id="0" w:name="Subject"/>
    </w:p>
    <w:p w14:paraId="3D72B7FF" w14:textId="77777777" w:rsidR="00F25F5B" w:rsidRDefault="00F25F5B" w:rsidP="00F25F5B">
      <w:pPr>
        <w:tabs>
          <w:tab w:val="left" w:pos="2552"/>
        </w:tabs>
        <w:spacing w:line="240" w:lineRule="auto"/>
        <w:jc w:val="center"/>
      </w:pPr>
    </w:p>
    <w:p w14:paraId="750975D2" w14:textId="77777777" w:rsidR="00F25F5B" w:rsidRDefault="00F25F5B" w:rsidP="00F25F5B">
      <w:pPr>
        <w:tabs>
          <w:tab w:val="left" w:pos="2552"/>
        </w:tabs>
        <w:spacing w:line="240" w:lineRule="auto"/>
        <w:jc w:val="center"/>
      </w:pPr>
    </w:p>
    <w:p w14:paraId="06F9DE5F" w14:textId="77777777" w:rsidR="00F25F5B" w:rsidRDefault="00F25F5B" w:rsidP="00F25F5B">
      <w:pPr>
        <w:tabs>
          <w:tab w:val="left" w:pos="2552"/>
        </w:tabs>
        <w:spacing w:line="240" w:lineRule="auto"/>
        <w:jc w:val="center"/>
      </w:pPr>
    </w:p>
    <w:p w14:paraId="3AD49756" w14:textId="77777777" w:rsidR="00F25F5B" w:rsidRDefault="00F25F5B" w:rsidP="00F25F5B">
      <w:pPr>
        <w:tabs>
          <w:tab w:val="left" w:pos="2552"/>
        </w:tabs>
        <w:spacing w:line="240" w:lineRule="auto"/>
        <w:jc w:val="center"/>
      </w:pPr>
    </w:p>
    <w:p w14:paraId="08BE9A42" w14:textId="77777777" w:rsidR="00F25F5B" w:rsidRDefault="00F25F5B" w:rsidP="00F25F5B">
      <w:pPr>
        <w:tabs>
          <w:tab w:val="left" w:pos="2552"/>
        </w:tabs>
        <w:spacing w:line="240" w:lineRule="auto"/>
        <w:jc w:val="center"/>
      </w:pPr>
    </w:p>
    <w:p w14:paraId="13308B8E" w14:textId="77777777" w:rsidR="00F25F5B" w:rsidRDefault="00F25F5B" w:rsidP="00F25F5B">
      <w:pPr>
        <w:tabs>
          <w:tab w:val="left" w:pos="2552"/>
        </w:tabs>
        <w:spacing w:line="240" w:lineRule="auto"/>
        <w:jc w:val="center"/>
      </w:pPr>
    </w:p>
    <w:p w14:paraId="48667531" w14:textId="77777777" w:rsidR="00F25F5B" w:rsidRDefault="00F25F5B" w:rsidP="00F25F5B">
      <w:pPr>
        <w:tabs>
          <w:tab w:val="left" w:pos="2552"/>
        </w:tabs>
        <w:spacing w:line="240" w:lineRule="auto"/>
        <w:jc w:val="center"/>
      </w:pPr>
    </w:p>
    <w:p w14:paraId="1DAAB1E5" w14:textId="77777777" w:rsidR="00F25F5B" w:rsidRPr="002D631E" w:rsidRDefault="00F25F5B" w:rsidP="00F25F5B">
      <w:pPr>
        <w:tabs>
          <w:tab w:val="left" w:pos="2552"/>
        </w:tabs>
        <w:spacing w:line="240" w:lineRule="auto"/>
        <w:jc w:val="center"/>
        <w:rPr>
          <w:color w:val="76923C" w:themeColor="accent3" w:themeShade="BF"/>
        </w:rPr>
      </w:pPr>
    </w:p>
    <w:p w14:paraId="39C753AE" w14:textId="77777777" w:rsidR="00DE7400" w:rsidRDefault="002919E0" w:rsidP="00F25F5B">
      <w:pPr>
        <w:tabs>
          <w:tab w:val="left" w:pos="2552"/>
        </w:tabs>
        <w:spacing w:line="240" w:lineRule="auto"/>
        <w:jc w:val="center"/>
        <w:rPr>
          <w:color w:val="76923C" w:themeColor="accent3" w:themeShade="BF"/>
          <w:sz w:val="48"/>
          <w:szCs w:val="48"/>
        </w:rPr>
      </w:pPr>
      <w:r>
        <w:fldChar w:fldCharType="begin"/>
      </w:r>
      <w:r>
        <w:instrText xml:space="preserve"> TITLE   \* MERGEFORMAT </w:instrText>
      </w:r>
      <w:r>
        <w:fldChar w:fldCharType="separate"/>
      </w:r>
      <w:r w:rsidR="00DE7400" w:rsidRPr="00DE7400">
        <w:t xml:space="preserve"> </w:t>
      </w:r>
      <w:r w:rsidR="00DE7400" w:rsidRPr="00DE7400">
        <w:rPr>
          <w:color w:val="76923C" w:themeColor="accent3" w:themeShade="BF"/>
          <w:sz w:val="48"/>
          <w:szCs w:val="48"/>
        </w:rPr>
        <w:t>Hantera hälsorelaterade tillstånd, basuppgifter</w:t>
      </w:r>
    </w:p>
    <w:p w14:paraId="3877508B" w14:textId="0D8D1FD6" w:rsidR="00F25F5B" w:rsidRDefault="00CB573B" w:rsidP="00F25F5B">
      <w:pPr>
        <w:tabs>
          <w:tab w:val="left" w:pos="2552"/>
        </w:tabs>
        <w:spacing w:line="240" w:lineRule="auto"/>
        <w:jc w:val="center"/>
        <w:rPr>
          <w:sz w:val="48"/>
          <w:szCs w:val="48"/>
        </w:rPr>
      </w:pPr>
      <w:r>
        <w:rPr>
          <w:color w:val="76923C" w:themeColor="accent3" w:themeShade="BF"/>
          <w:sz w:val="48"/>
          <w:szCs w:val="48"/>
        </w:rPr>
        <w:t>clinicalprocess</w:t>
      </w:r>
      <w:r w:rsidR="002919E0">
        <w:rPr>
          <w:color w:val="76923C" w:themeColor="accent3" w:themeShade="BF"/>
          <w:sz w:val="48"/>
          <w:szCs w:val="48"/>
        </w:rPr>
        <w:fldChar w:fldCharType="end"/>
      </w:r>
      <w:r>
        <w:rPr>
          <w:color w:val="76923C" w:themeColor="accent3" w:themeShade="BF"/>
          <w:sz w:val="48"/>
          <w:szCs w:val="48"/>
        </w:rPr>
        <w:t>:</w:t>
      </w:r>
      <w:proofErr w:type="gramStart"/>
      <w:r>
        <w:rPr>
          <w:color w:val="76923C" w:themeColor="accent3" w:themeShade="BF"/>
          <w:sz w:val="48"/>
          <w:szCs w:val="48"/>
        </w:rPr>
        <w:t>healthcond:basic</w:t>
      </w:r>
      <w:proofErr w:type="gramEnd"/>
    </w:p>
    <w:p w14:paraId="5459C0BB" w14:textId="77777777" w:rsidR="00F25F5B" w:rsidRDefault="00F25F5B" w:rsidP="00F25F5B">
      <w:pPr>
        <w:tabs>
          <w:tab w:val="left" w:pos="2552"/>
        </w:tabs>
        <w:spacing w:line="240" w:lineRule="auto"/>
        <w:jc w:val="center"/>
        <w:rPr>
          <w:sz w:val="48"/>
          <w:szCs w:val="48"/>
        </w:rPr>
      </w:pPr>
    </w:p>
    <w:p w14:paraId="1243B6C7" w14:textId="77777777" w:rsidR="002D631E" w:rsidRDefault="002D631E" w:rsidP="00F25F5B">
      <w:pPr>
        <w:tabs>
          <w:tab w:val="left" w:pos="2552"/>
        </w:tabs>
        <w:spacing w:line="240" w:lineRule="auto"/>
        <w:jc w:val="center"/>
        <w:rPr>
          <w:sz w:val="32"/>
          <w:szCs w:val="32"/>
        </w:rPr>
      </w:pPr>
      <w:r>
        <w:rPr>
          <w:sz w:val="32"/>
          <w:szCs w:val="32"/>
        </w:rPr>
        <w:t>Tjänstekontraktsbeskrivning</w:t>
      </w:r>
    </w:p>
    <w:p w14:paraId="4AC7B8E6" w14:textId="77777777" w:rsidR="002D631E" w:rsidRDefault="002D631E" w:rsidP="00F25F5B">
      <w:pPr>
        <w:tabs>
          <w:tab w:val="left" w:pos="2552"/>
        </w:tabs>
        <w:spacing w:line="240" w:lineRule="auto"/>
        <w:jc w:val="center"/>
        <w:rPr>
          <w:sz w:val="32"/>
          <w:szCs w:val="32"/>
        </w:rPr>
      </w:pPr>
    </w:p>
    <w:p w14:paraId="730838B7" w14:textId="258153D2" w:rsidR="002D631E" w:rsidRDefault="002D631E" w:rsidP="00F25F5B">
      <w:pPr>
        <w:tabs>
          <w:tab w:val="left" w:pos="2552"/>
        </w:tabs>
        <w:spacing w:line="240" w:lineRule="auto"/>
        <w:jc w:val="center"/>
        <w:rPr>
          <w:rFonts w:ascii="Arial" w:hAnsi="Arial"/>
          <w:b/>
          <w:color w:val="9BBB59" w:themeColor="accent3"/>
          <w:sz w:val="36"/>
        </w:rPr>
      </w:pPr>
      <w:r w:rsidRPr="00F971CC">
        <w:rPr>
          <w:sz w:val="32"/>
          <w:szCs w:val="32"/>
        </w:rPr>
        <w:t xml:space="preserve">Version </w:t>
      </w:r>
      <w:fldSimple w:instr=" DOCPROPERTY &quot;Version_1&quot; \* MERGEFORMAT ">
        <w:r w:rsidR="00CB573B" w:rsidRPr="0014044D">
          <w:rPr>
            <w:rFonts w:ascii="Arial" w:hAnsi="Arial"/>
            <w:b/>
            <w:color w:val="9BBB59" w:themeColor="accent3"/>
            <w:sz w:val="36"/>
          </w:rPr>
          <w:t>1</w:t>
        </w:r>
      </w:fldSimple>
      <w:r w:rsidR="00CB573B" w:rsidRPr="00F74D93">
        <w:rPr>
          <w:rFonts w:ascii="Arial" w:hAnsi="Arial"/>
          <w:sz w:val="36"/>
        </w:rPr>
        <w:t>.</w:t>
      </w:r>
      <w:fldSimple w:instr=" DOCPROPERTY &quot;Version_2&quot; \* MERGEFORMAT ">
        <w:r w:rsidR="00CB573B" w:rsidRPr="0014044D">
          <w:rPr>
            <w:rFonts w:ascii="Arial" w:hAnsi="Arial"/>
            <w:b/>
            <w:color w:val="9BBB59" w:themeColor="accent3"/>
            <w:sz w:val="36"/>
          </w:rPr>
          <w:t>0</w:t>
        </w:r>
      </w:fldSimple>
      <w:r w:rsidR="00CB573B">
        <w:rPr>
          <w:rFonts w:ascii="Arial" w:hAnsi="Arial"/>
          <w:b/>
          <w:color w:val="9BBB59" w:themeColor="accent3"/>
          <w:sz w:val="36"/>
        </w:rPr>
        <w:t xml:space="preserve"> RC1</w:t>
      </w:r>
    </w:p>
    <w:p w14:paraId="6D795490" w14:textId="77777777" w:rsidR="00CB573B" w:rsidRDefault="00CB573B" w:rsidP="00F25F5B">
      <w:pPr>
        <w:tabs>
          <w:tab w:val="left" w:pos="2552"/>
        </w:tabs>
        <w:spacing w:line="240" w:lineRule="auto"/>
        <w:jc w:val="center"/>
        <w:rPr>
          <w:sz w:val="32"/>
          <w:szCs w:val="32"/>
        </w:rPr>
      </w:pPr>
    </w:p>
    <w:p w14:paraId="1D74AFB5" w14:textId="2AB1F4BA" w:rsidR="00F25F5B" w:rsidRDefault="00F204F2" w:rsidP="00F25F5B">
      <w:pPr>
        <w:tabs>
          <w:tab w:val="left" w:pos="2552"/>
        </w:tabs>
        <w:spacing w:line="240" w:lineRule="auto"/>
        <w:jc w:val="center"/>
        <w:rPr>
          <w:sz w:val="32"/>
          <w:szCs w:val="32"/>
        </w:rPr>
      </w:pPr>
      <w:r>
        <w:rPr>
          <w:sz w:val="32"/>
          <w:szCs w:val="32"/>
        </w:rPr>
        <w:t>2014</w:t>
      </w:r>
      <w:r w:rsidR="00DD1505">
        <w:rPr>
          <w:sz w:val="32"/>
          <w:szCs w:val="32"/>
        </w:rPr>
        <w:t>-</w:t>
      </w:r>
      <w:r w:rsidR="00CB573B">
        <w:rPr>
          <w:sz w:val="32"/>
          <w:szCs w:val="32"/>
        </w:rPr>
        <w:t>03</w:t>
      </w:r>
      <w:r w:rsidR="00DD1505">
        <w:rPr>
          <w:sz w:val="32"/>
          <w:szCs w:val="32"/>
        </w:rPr>
        <w:t>-</w:t>
      </w:r>
      <w:r>
        <w:rPr>
          <w:sz w:val="32"/>
          <w:szCs w:val="32"/>
        </w:rPr>
        <w:t>1</w:t>
      </w:r>
      <w:r w:rsidR="00CB573B">
        <w:rPr>
          <w:sz w:val="32"/>
          <w:szCs w:val="32"/>
        </w:rPr>
        <w:t>1</w:t>
      </w:r>
    </w:p>
    <w:p w14:paraId="20856389" w14:textId="77777777" w:rsidR="00F25F5B" w:rsidRDefault="00F25F5B" w:rsidP="00F25F5B">
      <w:pPr>
        <w:tabs>
          <w:tab w:val="left" w:pos="2552"/>
        </w:tabs>
        <w:spacing w:line="240" w:lineRule="auto"/>
        <w:jc w:val="center"/>
        <w:rPr>
          <w:sz w:val="32"/>
          <w:szCs w:val="32"/>
        </w:rPr>
      </w:pPr>
    </w:p>
    <w:p w14:paraId="38483BC3" w14:textId="77777777" w:rsidR="00F25F5B" w:rsidRPr="00F25F5B" w:rsidRDefault="00F25F5B" w:rsidP="00F25F5B">
      <w:pPr>
        <w:tabs>
          <w:tab w:val="left" w:pos="2552"/>
        </w:tabs>
        <w:spacing w:line="240" w:lineRule="auto"/>
        <w:jc w:val="center"/>
        <w:rPr>
          <w:sz w:val="32"/>
          <w:szCs w:val="32"/>
        </w:rPr>
      </w:pPr>
    </w:p>
    <w:p w14:paraId="46297C22"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Content>
        <w:p w14:paraId="408C0B74" w14:textId="77777777" w:rsidR="00C54F68" w:rsidRDefault="00C54F68">
          <w:pPr>
            <w:pStyle w:val="Innehllsfrteckningsrubrik"/>
          </w:pPr>
          <w:r>
            <w:t>Innehållsförteckning</w:t>
          </w:r>
        </w:p>
        <w:p w14:paraId="769DB21F" w14:textId="77777777" w:rsidR="00124971" w:rsidRDefault="00C54F68">
          <w:pPr>
            <w:pStyle w:val="Innehll1"/>
            <w:tabs>
              <w:tab w:val="left" w:pos="400"/>
              <w:tab w:val="right" w:leader="dot" w:pos="8664"/>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74962608" w:history="1">
            <w:r w:rsidR="00124971" w:rsidRPr="00E50181">
              <w:rPr>
                <w:rStyle w:val="Hyperlnk"/>
                <w:noProof/>
              </w:rPr>
              <w:t>1</w:t>
            </w:r>
            <w:r w:rsidR="00124971">
              <w:rPr>
                <w:rFonts w:asciiTheme="minorHAnsi" w:eastAsiaTheme="minorEastAsia" w:hAnsiTheme="minorHAnsi" w:cstheme="minorBidi"/>
                <w:noProof/>
                <w:sz w:val="22"/>
                <w:lang w:eastAsia="sv-SE"/>
              </w:rPr>
              <w:tab/>
            </w:r>
            <w:r w:rsidR="00124971" w:rsidRPr="00E50181">
              <w:rPr>
                <w:rStyle w:val="Hyperlnk"/>
                <w:noProof/>
              </w:rPr>
              <w:t>Inledning</w:t>
            </w:r>
            <w:r w:rsidR="00124971">
              <w:rPr>
                <w:noProof/>
                <w:webHidden/>
              </w:rPr>
              <w:tab/>
            </w:r>
            <w:r w:rsidR="00124971">
              <w:rPr>
                <w:noProof/>
                <w:webHidden/>
              </w:rPr>
              <w:fldChar w:fldCharType="begin"/>
            </w:r>
            <w:r w:rsidR="00124971">
              <w:rPr>
                <w:noProof/>
                <w:webHidden/>
              </w:rPr>
              <w:instrText xml:space="preserve"> PAGEREF _Toc374962608 \h </w:instrText>
            </w:r>
            <w:r w:rsidR="00124971">
              <w:rPr>
                <w:noProof/>
                <w:webHidden/>
              </w:rPr>
            </w:r>
            <w:r w:rsidR="00124971">
              <w:rPr>
                <w:noProof/>
                <w:webHidden/>
              </w:rPr>
              <w:fldChar w:fldCharType="separate"/>
            </w:r>
            <w:r w:rsidR="00124971">
              <w:rPr>
                <w:noProof/>
                <w:webHidden/>
              </w:rPr>
              <w:t>5</w:t>
            </w:r>
            <w:r w:rsidR="00124971">
              <w:rPr>
                <w:noProof/>
                <w:webHidden/>
              </w:rPr>
              <w:fldChar w:fldCharType="end"/>
            </w:r>
          </w:hyperlink>
        </w:p>
        <w:p w14:paraId="1AC75217" w14:textId="77777777" w:rsidR="00124971" w:rsidRDefault="00321037">
          <w:pPr>
            <w:pStyle w:val="Innehll1"/>
            <w:tabs>
              <w:tab w:val="left" w:pos="400"/>
              <w:tab w:val="right" w:leader="dot" w:pos="8664"/>
            </w:tabs>
            <w:rPr>
              <w:rFonts w:asciiTheme="minorHAnsi" w:eastAsiaTheme="minorEastAsia" w:hAnsiTheme="minorHAnsi" w:cstheme="minorBidi"/>
              <w:noProof/>
              <w:sz w:val="22"/>
              <w:lang w:eastAsia="sv-SE"/>
            </w:rPr>
          </w:pPr>
          <w:hyperlink w:anchor="_Toc374962609" w:history="1">
            <w:r w:rsidR="00124971" w:rsidRPr="00E50181">
              <w:rPr>
                <w:rStyle w:val="Hyperlnk"/>
                <w:noProof/>
              </w:rPr>
              <w:t>2</w:t>
            </w:r>
            <w:r w:rsidR="00124971">
              <w:rPr>
                <w:rFonts w:asciiTheme="minorHAnsi" w:eastAsiaTheme="minorEastAsia" w:hAnsiTheme="minorHAnsi" w:cstheme="minorBidi"/>
                <w:noProof/>
                <w:sz w:val="22"/>
                <w:lang w:eastAsia="sv-SE"/>
              </w:rPr>
              <w:tab/>
            </w:r>
            <w:r w:rsidR="00124971" w:rsidRPr="00E50181">
              <w:rPr>
                <w:rStyle w:val="Hyperlnk"/>
                <w:noProof/>
              </w:rPr>
              <w:t>Versionsinformation</w:t>
            </w:r>
            <w:r w:rsidR="00124971">
              <w:rPr>
                <w:noProof/>
                <w:webHidden/>
              </w:rPr>
              <w:tab/>
            </w:r>
            <w:r w:rsidR="00124971">
              <w:rPr>
                <w:noProof/>
                <w:webHidden/>
              </w:rPr>
              <w:fldChar w:fldCharType="begin"/>
            </w:r>
            <w:r w:rsidR="00124971">
              <w:rPr>
                <w:noProof/>
                <w:webHidden/>
              </w:rPr>
              <w:instrText xml:space="preserve"> PAGEREF _Toc374962609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6BA4F586" w14:textId="77777777" w:rsidR="00124971" w:rsidRDefault="00321037">
          <w:pPr>
            <w:pStyle w:val="Innehll2"/>
            <w:tabs>
              <w:tab w:val="left" w:pos="880"/>
              <w:tab w:val="right" w:leader="dot" w:pos="8664"/>
            </w:tabs>
            <w:rPr>
              <w:rFonts w:asciiTheme="minorHAnsi" w:eastAsiaTheme="minorEastAsia" w:hAnsiTheme="minorHAnsi" w:cstheme="minorBidi"/>
              <w:noProof/>
              <w:sz w:val="22"/>
              <w:lang w:eastAsia="sv-SE"/>
            </w:rPr>
          </w:pPr>
          <w:hyperlink w:anchor="_Toc374962610" w:history="1">
            <w:r w:rsidR="00124971" w:rsidRPr="00E50181">
              <w:rPr>
                <w:rStyle w:val="Hyperlnk"/>
                <w:noProof/>
              </w:rPr>
              <w:t>2.1</w:t>
            </w:r>
            <w:r w:rsidR="00124971">
              <w:rPr>
                <w:rFonts w:asciiTheme="minorHAnsi" w:eastAsiaTheme="minorEastAsia" w:hAnsiTheme="minorHAnsi" w:cstheme="minorBidi"/>
                <w:noProof/>
                <w:sz w:val="22"/>
                <w:lang w:eastAsia="sv-SE"/>
              </w:rPr>
              <w:tab/>
            </w:r>
            <w:r w:rsidR="00124971" w:rsidRPr="00E50181">
              <w:rPr>
                <w:rStyle w:val="Hyperlnk"/>
                <w:noProof/>
              </w:rPr>
              <w:t>Version 1.0</w:t>
            </w:r>
            <w:r w:rsidR="00124971">
              <w:rPr>
                <w:noProof/>
                <w:webHidden/>
              </w:rPr>
              <w:tab/>
            </w:r>
            <w:r w:rsidR="00124971">
              <w:rPr>
                <w:noProof/>
                <w:webHidden/>
              </w:rPr>
              <w:fldChar w:fldCharType="begin"/>
            </w:r>
            <w:r w:rsidR="00124971">
              <w:rPr>
                <w:noProof/>
                <w:webHidden/>
              </w:rPr>
              <w:instrText xml:space="preserve"> PAGEREF _Toc374962610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326C0639" w14:textId="77777777" w:rsidR="00124971" w:rsidRDefault="003210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1" w:history="1">
            <w:r w:rsidR="00124971" w:rsidRPr="00E50181">
              <w:rPr>
                <w:rStyle w:val="Hyperlnk"/>
                <w:noProof/>
              </w:rPr>
              <w:t>2.1.1</w:t>
            </w:r>
            <w:r w:rsidR="00124971">
              <w:rPr>
                <w:rFonts w:asciiTheme="minorHAnsi" w:eastAsiaTheme="minorEastAsia" w:hAnsiTheme="minorHAnsi" w:cstheme="minorBidi"/>
                <w:noProof/>
                <w:sz w:val="22"/>
                <w:lang w:eastAsia="sv-SE"/>
              </w:rPr>
              <w:tab/>
            </w:r>
            <w:r w:rsidR="00124971" w:rsidRPr="00E50181">
              <w:rPr>
                <w:rStyle w:val="Hyperlnk"/>
                <w:noProof/>
              </w:rPr>
              <w:t>Oförändrade tjänstekontrakt</w:t>
            </w:r>
            <w:r w:rsidR="00124971">
              <w:rPr>
                <w:noProof/>
                <w:webHidden/>
              </w:rPr>
              <w:tab/>
            </w:r>
            <w:r w:rsidR="00124971">
              <w:rPr>
                <w:noProof/>
                <w:webHidden/>
              </w:rPr>
              <w:fldChar w:fldCharType="begin"/>
            </w:r>
            <w:r w:rsidR="00124971">
              <w:rPr>
                <w:noProof/>
                <w:webHidden/>
              </w:rPr>
              <w:instrText xml:space="preserve"> PAGEREF _Toc374962611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75378BF3" w14:textId="77777777" w:rsidR="00124971" w:rsidRDefault="003210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2" w:history="1">
            <w:r w:rsidR="00124971" w:rsidRPr="00E50181">
              <w:rPr>
                <w:rStyle w:val="Hyperlnk"/>
                <w:noProof/>
              </w:rPr>
              <w:t>2.1.2</w:t>
            </w:r>
            <w:r w:rsidR="00124971">
              <w:rPr>
                <w:rFonts w:asciiTheme="minorHAnsi" w:eastAsiaTheme="minorEastAsia" w:hAnsiTheme="minorHAnsi" w:cstheme="minorBidi"/>
                <w:noProof/>
                <w:sz w:val="22"/>
                <w:lang w:eastAsia="sv-SE"/>
              </w:rPr>
              <w:tab/>
            </w:r>
            <w:r w:rsidR="00124971" w:rsidRPr="00E50181">
              <w:rPr>
                <w:rStyle w:val="Hyperlnk"/>
                <w:noProof/>
              </w:rPr>
              <w:t>Nya tjänstekontrakt</w:t>
            </w:r>
            <w:r w:rsidR="00124971">
              <w:rPr>
                <w:noProof/>
                <w:webHidden/>
              </w:rPr>
              <w:tab/>
            </w:r>
            <w:r w:rsidR="00124971">
              <w:rPr>
                <w:noProof/>
                <w:webHidden/>
              </w:rPr>
              <w:fldChar w:fldCharType="begin"/>
            </w:r>
            <w:r w:rsidR="00124971">
              <w:rPr>
                <w:noProof/>
                <w:webHidden/>
              </w:rPr>
              <w:instrText xml:space="preserve"> PAGEREF _Toc374962612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6F00E1E9" w14:textId="77777777" w:rsidR="00124971" w:rsidRDefault="003210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3" w:history="1">
            <w:r w:rsidR="00124971" w:rsidRPr="00E50181">
              <w:rPr>
                <w:rStyle w:val="Hyperlnk"/>
                <w:noProof/>
              </w:rPr>
              <w:t>2.1.3</w:t>
            </w:r>
            <w:r w:rsidR="00124971">
              <w:rPr>
                <w:rFonts w:asciiTheme="minorHAnsi" w:eastAsiaTheme="minorEastAsia" w:hAnsiTheme="minorHAnsi" w:cstheme="minorBidi"/>
                <w:noProof/>
                <w:sz w:val="22"/>
                <w:lang w:eastAsia="sv-SE"/>
              </w:rPr>
              <w:tab/>
            </w:r>
            <w:r w:rsidR="00124971" w:rsidRPr="00E50181">
              <w:rPr>
                <w:rStyle w:val="Hyperlnk"/>
                <w:noProof/>
              </w:rPr>
              <w:t>Förändrade tjänstekontrakt</w:t>
            </w:r>
            <w:r w:rsidR="00124971">
              <w:rPr>
                <w:noProof/>
                <w:webHidden/>
              </w:rPr>
              <w:tab/>
            </w:r>
            <w:r w:rsidR="00124971">
              <w:rPr>
                <w:noProof/>
                <w:webHidden/>
              </w:rPr>
              <w:fldChar w:fldCharType="begin"/>
            </w:r>
            <w:r w:rsidR="00124971">
              <w:rPr>
                <w:noProof/>
                <w:webHidden/>
              </w:rPr>
              <w:instrText xml:space="preserve"> PAGEREF _Toc374962613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0FE79292" w14:textId="77777777" w:rsidR="00124971" w:rsidRDefault="003210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4" w:history="1">
            <w:r w:rsidR="00124971" w:rsidRPr="00E50181">
              <w:rPr>
                <w:rStyle w:val="Hyperlnk"/>
                <w:noProof/>
              </w:rPr>
              <w:t>2.1.4</w:t>
            </w:r>
            <w:r w:rsidR="00124971">
              <w:rPr>
                <w:rFonts w:asciiTheme="minorHAnsi" w:eastAsiaTheme="minorEastAsia" w:hAnsiTheme="minorHAnsi" w:cstheme="minorBidi"/>
                <w:noProof/>
                <w:sz w:val="22"/>
                <w:lang w:eastAsia="sv-SE"/>
              </w:rPr>
              <w:tab/>
            </w:r>
            <w:r w:rsidR="00124971" w:rsidRPr="00E50181">
              <w:rPr>
                <w:rStyle w:val="Hyperlnk"/>
                <w:noProof/>
              </w:rPr>
              <w:t>Utgångna tjänstekontrakt</w:t>
            </w:r>
            <w:r w:rsidR="00124971">
              <w:rPr>
                <w:noProof/>
                <w:webHidden/>
              </w:rPr>
              <w:tab/>
            </w:r>
            <w:r w:rsidR="00124971">
              <w:rPr>
                <w:noProof/>
                <w:webHidden/>
              </w:rPr>
              <w:fldChar w:fldCharType="begin"/>
            </w:r>
            <w:r w:rsidR="00124971">
              <w:rPr>
                <w:noProof/>
                <w:webHidden/>
              </w:rPr>
              <w:instrText xml:space="preserve"> PAGEREF _Toc374962614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41EEA64F" w14:textId="77777777" w:rsidR="00124971" w:rsidRDefault="00321037">
          <w:pPr>
            <w:pStyle w:val="Innehll2"/>
            <w:tabs>
              <w:tab w:val="left" w:pos="880"/>
              <w:tab w:val="right" w:leader="dot" w:pos="8664"/>
            </w:tabs>
            <w:rPr>
              <w:rFonts w:asciiTheme="minorHAnsi" w:eastAsiaTheme="minorEastAsia" w:hAnsiTheme="minorHAnsi" w:cstheme="minorBidi"/>
              <w:noProof/>
              <w:sz w:val="22"/>
              <w:lang w:eastAsia="sv-SE"/>
            </w:rPr>
          </w:pPr>
          <w:hyperlink w:anchor="_Toc374962615" w:history="1">
            <w:r w:rsidR="00124971" w:rsidRPr="00E50181">
              <w:rPr>
                <w:rStyle w:val="Hyperlnk"/>
                <w:noProof/>
              </w:rPr>
              <w:t>2.2</w:t>
            </w:r>
            <w:r w:rsidR="00124971">
              <w:rPr>
                <w:rFonts w:asciiTheme="minorHAnsi" w:eastAsiaTheme="minorEastAsia" w:hAnsiTheme="minorHAnsi" w:cstheme="minorBidi"/>
                <w:noProof/>
                <w:sz w:val="22"/>
                <w:lang w:eastAsia="sv-SE"/>
              </w:rPr>
              <w:tab/>
            </w:r>
            <w:r w:rsidR="00124971" w:rsidRPr="00E50181">
              <w:rPr>
                <w:rStyle w:val="Hyperlnk"/>
                <w:noProof/>
              </w:rPr>
              <w:t>Version tidigare</w:t>
            </w:r>
            <w:r w:rsidR="00124971">
              <w:rPr>
                <w:noProof/>
                <w:webHidden/>
              </w:rPr>
              <w:tab/>
            </w:r>
            <w:r w:rsidR="00124971">
              <w:rPr>
                <w:noProof/>
                <w:webHidden/>
              </w:rPr>
              <w:fldChar w:fldCharType="begin"/>
            </w:r>
            <w:r w:rsidR="00124971">
              <w:rPr>
                <w:noProof/>
                <w:webHidden/>
              </w:rPr>
              <w:instrText xml:space="preserve"> PAGEREF _Toc374962615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7B6EF22C" w14:textId="77777777" w:rsidR="00124971" w:rsidRDefault="00321037">
          <w:pPr>
            <w:pStyle w:val="Innehll1"/>
            <w:tabs>
              <w:tab w:val="left" w:pos="400"/>
              <w:tab w:val="right" w:leader="dot" w:pos="8664"/>
            </w:tabs>
            <w:rPr>
              <w:rFonts w:asciiTheme="minorHAnsi" w:eastAsiaTheme="minorEastAsia" w:hAnsiTheme="minorHAnsi" w:cstheme="minorBidi"/>
              <w:noProof/>
              <w:sz w:val="22"/>
              <w:lang w:eastAsia="sv-SE"/>
            </w:rPr>
          </w:pPr>
          <w:hyperlink w:anchor="_Toc374962616" w:history="1">
            <w:r w:rsidR="00124971" w:rsidRPr="00E50181">
              <w:rPr>
                <w:rStyle w:val="Hyperlnk"/>
                <w:noProof/>
              </w:rPr>
              <w:t>3</w:t>
            </w:r>
            <w:r w:rsidR="00124971">
              <w:rPr>
                <w:rFonts w:asciiTheme="minorHAnsi" w:eastAsiaTheme="minorEastAsia" w:hAnsiTheme="minorHAnsi" w:cstheme="minorBidi"/>
                <w:noProof/>
                <w:sz w:val="22"/>
                <w:lang w:eastAsia="sv-SE"/>
              </w:rPr>
              <w:tab/>
            </w:r>
            <w:r w:rsidR="00124971" w:rsidRPr="00E50181">
              <w:rPr>
                <w:rStyle w:val="Hyperlnk"/>
                <w:noProof/>
              </w:rPr>
              <w:t>Tjänstedomänens arkitektur</w:t>
            </w:r>
            <w:r w:rsidR="00124971">
              <w:rPr>
                <w:noProof/>
                <w:webHidden/>
              </w:rPr>
              <w:tab/>
            </w:r>
            <w:r w:rsidR="00124971">
              <w:rPr>
                <w:noProof/>
                <w:webHidden/>
              </w:rPr>
              <w:fldChar w:fldCharType="begin"/>
            </w:r>
            <w:r w:rsidR="00124971">
              <w:rPr>
                <w:noProof/>
                <w:webHidden/>
              </w:rPr>
              <w:instrText xml:space="preserve"> PAGEREF _Toc374962616 \h </w:instrText>
            </w:r>
            <w:r w:rsidR="00124971">
              <w:rPr>
                <w:noProof/>
                <w:webHidden/>
              </w:rPr>
            </w:r>
            <w:r w:rsidR="00124971">
              <w:rPr>
                <w:noProof/>
                <w:webHidden/>
              </w:rPr>
              <w:fldChar w:fldCharType="separate"/>
            </w:r>
            <w:r w:rsidR="00124971">
              <w:rPr>
                <w:noProof/>
                <w:webHidden/>
              </w:rPr>
              <w:t>7</w:t>
            </w:r>
            <w:r w:rsidR="00124971">
              <w:rPr>
                <w:noProof/>
                <w:webHidden/>
              </w:rPr>
              <w:fldChar w:fldCharType="end"/>
            </w:r>
          </w:hyperlink>
        </w:p>
        <w:p w14:paraId="6A4D7B24" w14:textId="77777777" w:rsidR="00124971" w:rsidRDefault="00321037">
          <w:pPr>
            <w:pStyle w:val="Innehll2"/>
            <w:tabs>
              <w:tab w:val="left" w:pos="880"/>
              <w:tab w:val="right" w:leader="dot" w:pos="8664"/>
            </w:tabs>
            <w:rPr>
              <w:rFonts w:asciiTheme="minorHAnsi" w:eastAsiaTheme="minorEastAsia" w:hAnsiTheme="minorHAnsi" w:cstheme="minorBidi"/>
              <w:noProof/>
              <w:sz w:val="22"/>
              <w:lang w:eastAsia="sv-SE"/>
            </w:rPr>
          </w:pPr>
          <w:hyperlink w:anchor="_Toc374962617" w:history="1">
            <w:r w:rsidR="00124971" w:rsidRPr="00E50181">
              <w:rPr>
                <w:rStyle w:val="Hyperlnk"/>
                <w:noProof/>
              </w:rPr>
              <w:t>3.1</w:t>
            </w:r>
            <w:r w:rsidR="00124971">
              <w:rPr>
                <w:rFonts w:asciiTheme="minorHAnsi" w:eastAsiaTheme="minorEastAsia" w:hAnsiTheme="minorHAnsi" w:cstheme="minorBidi"/>
                <w:noProof/>
                <w:sz w:val="22"/>
                <w:lang w:eastAsia="sv-SE"/>
              </w:rPr>
              <w:tab/>
            </w:r>
            <w:r w:rsidR="00124971" w:rsidRPr="00E50181">
              <w:rPr>
                <w:rStyle w:val="Hyperlnk"/>
                <w:noProof/>
              </w:rPr>
              <w:t>Flöden</w:t>
            </w:r>
            <w:r w:rsidR="00124971">
              <w:rPr>
                <w:noProof/>
                <w:webHidden/>
              </w:rPr>
              <w:tab/>
            </w:r>
            <w:r w:rsidR="00124971">
              <w:rPr>
                <w:noProof/>
                <w:webHidden/>
              </w:rPr>
              <w:fldChar w:fldCharType="begin"/>
            </w:r>
            <w:r w:rsidR="00124971">
              <w:rPr>
                <w:noProof/>
                <w:webHidden/>
              </w:rPr>
              <w:instrText xml:space="preserve"> PAGEREF _Toc374962617 \h </w:instrText>
            </w:r>
            <w:r w:rsidR="00124971">
              <w:rPr>
                <w:noProof/>
                <w:webHidden/>
              </w:rPr>
            </w:r>
            <w:r w:rsidR="00124971">
              <w:rPr>
                <w:noProof/>
                <w:webHidden/>
              </w:rPr>
              <w:fldChar w:fldCharType="separate"/>
            </w:r>
            <w:r w:rsidR="00124971">
              <w:rPr>
                <w:noProof/>
                <w:webHidden/>
              </w:rPr>
              <w:t>7</w:t>
            </w:r>
            <w:r w:rsidR="00124971">
              <w:rPr>
                <w:noProof/>
                <w:webHidden/>
              </w:rPr>
              <w:fldChar w:fldCharType="end"/>
            </w:r>
          </w:hyperlink>
        </w:p>
        <w:p w14:paraId="397A0957" w14:textId="77777777" w:rsidR="00124971" w:rsidRDefault="003210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8" w:history="1">
            <w:r w:rsidR="00124971" w:rsidRPr="00E50181">
              <w:rPr>
                <w:rStyle w:val="Hyperlnk"/>
                <w:noProof/>
              </w:rPr>
              <w:t>3.1.1</w:t>
            </w:r>
            <w:r w:rsidR="00124971">
              <w:rPr>
                <w:rFonts w:asciiTheme="minorHAnsi" w:eastAsiaTheme="minorEastAsia" w:hAnsiTheme="minorHAnsi" w:cstheme="minorBidi"/>
                <w:noProof/>
                <w:sz w:val="22"/>
                <w:lang w:eastAsia="sv-SE"/>
              </w:rPr>
              <w:tab/>
            </w:r>
            <w:r w:rsidR="00124971" w:rsidRPr="00E50181">
              <w:rPr>
                <w:rStyle w:val="Hyperlnk"/>
                <w:noProof/>
              </w:rPr>
              <w:t>Observationer</w:t>
            </w:r>
            <w:r w:rsidR="00124971">
              <w:rPr>
                <w:noProof/>
                <w:webHidden/>
              </w:rPr>
              <w:tab/>
            </w:r>
            <w:r w:rsidR="00124971">
              <w:rPr>
                <w:noProof/>
                <w:webHidden/>
              </w:rPr>
              <w:fldChar w:fldCharType="begin"/>
            </w:r>
            <w:r w:rsidR="00124971">
              <w:rPr>
                <w:noProof/>
                <w:webHidden/>
              </w:rPr>
              <w:instrText xml:space="preserve"> PAGEREF _Toc374962618 \h </w:instrText>
            </w:r>
            <w:r w:rsidR="00124971">
              <w:rPr>
                <w:noProof/>
                <w:webHidden/>
              </w:rPr>
            </w:r>
            <w:r w:rsidR="00124971">
              <w:rPr>
                <w:noProof/>
                <w:webHidden/>
              </w:rPr>
              <w:fldChar w:fldCharType="separate"/>
            </w:r>
            <w:r w:rsidR="00124971">
              <w:rPr>
                <w:noProof/>
                <w:webHidden/>
              </w:rPr>
              <w:t>7</w:t>
            </w:r>
            <w:r w:rsidR="00124971">
              <w:rPr>
                <w:noProof/>
                <w:webHidden/>
              </w:rPr>
              <w:fldChar w:fldCharType="end"/>
            </w:r>
          </w:hyperlink>
        </w:p>
        <w:p w14:paraId="19C532B6" w14:textId="77777777" w:rsidR="00124971" w:rsidRDefault="003210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9" w:history="1">
            <w:r w:rsidR="00124971" w:rsidRPr="00E50181">
              <w:rPr>
                <w:rStyle w:val="Hyperlnk"/>
                <w:noProof/>
              </w:rPr>
              <w:t>3.1.2</w:t>
            </w:r>
            <w:r w:rsidR="00124971">
              <w:rPr>
                <w:rFonts w:asciiTheme="minorHAnsi" w:eastAsiaTheme="minorEastAsia" w:hAnsiTheme="minorHAnsi" w:cstheme="minorBidi"/>
                <w:noProof/>
                <w:sz w:val="22"/>
                <w:lang w:eastAsia="sv-SE"/>
              </w:rPr>
              <w:tab/>
            </w:r>
            <w:r w:rsidR="00124971" w:rsidRPr="00E50181">
              <w:rPr>
                <w:rStyle w:val="Hyperlnk"/>
                <w:noProof/>
              </w:rPr>
              <w:t>Mätvärden</w:t>
            </w:r>
            <w:r w:rsidR="00124971">
              <w:rPr>
                <w:noProof/>
                <w:webHidden/>
              </w:rPr>
              <w:tab/>
            </w:r>
            <w:r w:rsidR="00124971">
              <w:rPr>
                <w:noProof/>
                <w:webHidden/>
              </w:rPr>
              <w:fldChar w:fldCharType="begin"/>
            </w:r>
            <w:r w:rsidR="00124971">
              <w:rPr>
                <w:noProof/>
                <w:webHidden/>
              </w:rPr>
              <w:instrText xml:space="preserve"> PAGEREF _Toc374962619 \h </w:instrText>
            </w:r>
            <w:r w:rsidR="00124971">
              <w:rPr>
                <w:noProof/>
                <w:webHidden/>
              </w:rPr>
            </w:r>
            <w:r w:rsidR="00124971">
              <w:rPr>
                <w:noProof/>
                <w:webHidden/>
              </w:rPr>
              <w:fldChar w:fldCharType="separate"/>
            </w:r>
            <w:r w:rsidR="00124971">
              <w:rPr>
                <w:noProof/>
                <w:webHidden/>
              </w:rPr>
              <w:t>11</w:t>
            </w:r>
            <w:r w:rsidR="00124971">
              <w:rPr>
                <w:noProof/>
                <w:webHidden/>
              </w:rPr>
              <w:fldChar w:fldCharType="end"/>
            </w:r>
          </w:hyperlink>
        </w:p>
        <w:p w14:paraId="3D373D5E" w14:textId="77777777" w:rsidR="00124971" w:rsidRDefault="003210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0" w:history="1">
            <w:r w:rsidR="00124971" w:rsidRPr="00E50181">
              <w:rPr>
                <w:rStyle w:val="Hyperlnk"/>
                <w:noProof/>
              </w:rPr>
              <w:t>3.1.3</w:t>
            </w:r>
            <w:r w:rsidR="00124971">
              <w:rPr>
                <w:rFonts w:asciiTheme="minorHAnsi" w:eastAsiaTheme="minorEastAsia" w:hAnsiTheme="minorHAnsi" w:cstheme="minorBidi"/>
                <w:noProof/>
                <w:sz w:val="22"/>
                <w:lang w:eastAsia="sv-SE"/>
              </w:rPr>
              <w:tab/>
            </w:r>
            <w:r w:rsidR="00124971" w:rsidRPr="00E50181">
              <w:rPr>
                <w:rStyle w:val="Hyperlnk"/>
                <w:noProof/>
              </w:rPr>
              <w:t>Obligatoriska kontrakt</w:t>
            </w:r>
            <w:r w:rsidR="00124971">
              <w:rPr>
                <w:noProof/>
                <w:webHidden/>
              </w:rPr>
              <w:tab/>
            </w:r>
            <w:r w:rsidR="00124971">
              <w:rPr>
                <w:noProof/>
                <w:webHidden/>
              </w:rPr>
              <w:fldChar w:fldCharType="begin"/>
            </w:r>
            <w:r w:rsidR="00124971">
              <w:rPr>
                <w:noProof/>
                <w:webHidden/>
              </w:rPr>
              <w:instrText xml:space="preserve"> PAGEREF _Toc374962620 \h </w:instrText>
            </w:r>
            <w:r w:rsidR="00124971">
              <w:rPr>
                <w:noProof/>
                <w:webHidden/>
              </w:rPr>
            </w:r>
            <w:r w:rsidR="00124971">
              <w:rPr>
                <w:noProof/>
                <w:webHidden/>
              </w:rPr>
              <w:fldChar w:fldCharType="separate"/>
            </w:r>
            <w:r w:rsidR="00124971">
              <w:rPr>
                <w:noProof/>
                <w:webHidden/>
              </w:rPr>
              <w:t>15</w:t>
            </w:r>
            <w:r w:rsidR="00124971">
              <w:rPr>
                <w:noProof/>
                <w:webHidden/>
              </w:rPr>
              <w:fldChar w:fldCharType="end"/>
            </w:r>
          </w:hyperlink>
        </w:p>
        <w:p w14:paraId="0B3A2368" w14:textId="77777777" w:rsidR="00124971" w:rsidRDefault="00321037">
          <w:pPr>
            <w:pStyle w:val="Innehll2"/>
            <w:tabs>
              <w:tab w:val="left" w:pos="880"/>
              <w:tab w:val="right" w:leader="dot" w:pos="8664"/>
            </w:tabs>
            <w:rPr>
              <w:rFonts w:asciiTheme="minorHAnsi" w:eastAsiaTheme="minorEastAsia" w:hAnsiTheme="minorHAnsi" w:cstheme="minorBidi"/>
              <w:noProof/>
              <w:sz w:val="22"/>
              <w:lang w:eastAsia="sv-SE"/>
            </w:rPr>
          </w:pPr>
          <w:hyperlink w:anchor="_Toc374962621" w:history="1">
            <w:r w:rsidR="00124971" w:rsidRPr="00E50181">
              <w:rPr>
                <w:rStyle w:val="Hyperlnk"/>
                <w:noProof/>
              </w:rPr>
              <w:t>3.2</w:t>
            </w:r>
            <w:r w:rsidR="00124971">
              <w:rPr>
                <w:rFonts w:asciiTheme="minorHAnsi" w:eastAsiaTheme="minorEastAsia" w:hAnsiTheme="minorHAnsi" w:cstheme="minorBidi"/>
                <w:noProof/>
                <w:sz w:val="22"/>
                <w:lang w:eastAsia="sv-SE"/>
              </w:rPr>
              <w:tab/>
            </w:r>
            <w:r w:rsidR="00124971" w:rsidRPr="00E50181">
              <w:rPr>
                <w:rStyle w:val="Hyperlnk"/>
                <w:noProof/>
              </w:rPr>
              <w:t>Adressering</w:t>
            </w:r>
            <w:r w:rsidR="00124971">
              <w:rPr>
                <w:noProof/>
                <w:webHidden/>
              </w:rPr>
              <w:tab/>
            </w:r>
            <w:r w:rsidR="00124971">
              <w:rPr>
                <w:noProof/>
                <w:webHidden/>
              </w:rPr>
              <w:fldChar w:fldCharType="begin"/>
            </w:r>
            <w:r w:rsidR="00124971">
              <w:rPr>
                <w:noProof/>
                <w:webHidden/>
              </w:rPr>
              <w:instrText xml:space="preserve"> PAGEREF _Toc374962621 \h </w:instrText>
            </w:r>
            <w:r w:rsidR="00124971">
              <w:rPr>
                <w:noProof/>
                <w:webHidden/>
              </w:rPr>
            </w:r>
            <w:r w:rsidR="00124971">
              <w:rPr>
                <w:noProof/>
                <w:webHidden/>
              </w:rPr>
              <w:fldChar w:fldCharType="separate"/>
            </w:r>
            <w:r w:rsidR="00124971">
              <w:rPr>
                <w:noProof/>
                <w:webHidden/>
              </w:rPr>
              <w:t>15</w:t>
            </w:r>
            <w:r w:rsidR="00124971">
              <w:rPr>
                <w:noProof/>
                <w:webHidden/>
              </w:rPr>
              <w:fldChar w:fldCharType="end"/>
            </w:r>
          </w:hyperlink>
        </w:p>
        <w:p w14:paraId="506D019B" w14:textId="77777777" w:rsidR="00124971" w:rsidRDefault="003210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2" w:history="1">
            <w:r w:rsidR="00124971" w:rsidRPr="00E50181">
              <w:rPr>
                <w:rStyle w:val="Hyperlnk"/>
                <w:noProof/>
              </w:rPr>
              <w:t>3.2.1</w:t>
            </w:r>
            <w:r w:rsidR="00124971">
              <w:rPr>
                <w:rFonts w:asciiTheme="minorHAnsi" w:eastAsiaTheme="minorEastAsia" w:hAnsiTheme="minorHAnsi" w:cstheme="minorBidi"/>
                <w:noProof/>
                <w:sz w:val="22"/>
                <w:lang w:eastAsia="sv-SE"/>
              </w:rPr>
              <w:tab/>
            </w:r>
            <w:r w:rsidR="00124971" w:rsidRPr="00E50181">
              <w:rPr>
                <w:rStyle w:val="Hyperlnk"/>
                <w:noProof/>
              </w:rPr>
              <w:t>Adressering vid nationell användning</w:t>
            </w:r>
            <w:r w:rsidR="00124971">
              <w:rPr>
                <w:noProof/>
                <w:webHidden/>
              </w:rPr>
              <w:tab/>
            </w:r>
            <w:r w:rsidR="00124971">
              <w:rPr>
                <w:noProof/>
                <w:webHidden/>
              </w:rPr>
              <w:fldChar w:fldCharType="begin"/>
            </w:r>
            <w:r w:rsidR="00124971">
              <w:rPr>
                <w:noProof/>
                <w:webHidden/>
              </w:rPr>
              <w:instrText xml:space="preserve"> PAGEREF _Toc374962622 \h </w:instrText>
            </w:r>
            <w:r w:rsidR="00124971">
              <w:rPr>
                <w:noProof/>
                <w:webHidden/>
              </w:rPr>
            </w:r>
            <w:r w:rsidR="00124971">
              <w:rPr>
                <w:noProof/>
                <w:webHidden/>
              </w:rPr>
              <w:fldChar w:fldCharType="separate"/>
            </w:r>
            <w:r w:rsidR="00124971">
              <w:rPr>
                <w:noProof/>
                <w:webHidden/>
              </w:rPr>
              <w:t>16</w:t>
            </w:r>
            <w:r w:rsidR="00124971">
              <w:rPr>
                <w:noProof/>
                <w:webHidden/>
              </w:rPr>
              <w:fldChar w:fldCharType="end"/>
            </w:r>
          </w:hyperlink>
        </w:p>
        <w:p w14:paraId="00E37353" w14:textId="77777777" w:rsidR="00124971" w:rsidRDefault="003210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3" w:history="1">
            <w:r w:rsidR="00124971" w:rsidRPr="00E50181">
              <w:rPr>
                <w:rStyle w:val="Hyperlnk"/>
                <w:noProof/>
              </w:rPr>
              <w:t>3.2.2</w:t>
            </w:r>
            <w:r w:rsidR="00124971">
              <w:rPr>
                <w:rFonts w:asciiTheme="minorHAnsi" w:eastAsiaTheme="minorEastAsia" w:hAnsiTheme="minorHAnsi" w:cstheme="minorBidi"/>
                <w:noProof/>
                <w:sz w:val="22"/>
                <w:lang w:eastAsia="sv-SE"/>
              </w:rPr>
              <w:tab/>
            </w:r>
            <w:r w:rsidR="00124971" w:rsidRPr="00E50181">
              <w:rPr>
                <w:rStyle w:val="Hyperlnk"/>
                <w:noProof/>
              </w:rPr>
              <w:t>Adressering vid regional användning</w:t>
            </w:r>
            <w:r w:rsidR="00124971">
              <w:rPr>
                <w:noProof/>
                <w:webHidden/>
              </w:rPr>
              <w:tab/>
            </w:r>
            <w:r w:rsidR="00124971">
              <w:rPr>
                <w:noProof/>
                <w:webHidden/>
              </w:rPr>
              <w:fldChar w:fldCharType="begin"/>
            </w:r>
            <w:r w:rsidR="00124971">
              <w:rPr>
                <w:noProof/>
                <w:webHidden/>
              </w:rPr>
              <w:instrText xml:space="preserve"> PAGEREF _Toc374962623 \h </w:instrText>
            </w:r>
            <w:r w:rsidR="00124971">
              <w:rPr>
                <w:noProof/>
                <w:webHidden/>
              </w:rPr>
            </w:r>
            <w:r w:rsidR="00124971">
              <w:rPr>
                <w:noProof/>
                <w:webHidden/>
              </w:rPr>
              <w:fldChar w:fldCharType="separate"/>
            </w:r>
            <w:r w:rsidR="00124971">
              <w:rPr>
                <w:noProof/>
                <w:webHidden/>
              </w:rPr>
              <w:t>16</w:t>
            </w:r>
            <w:r w:rsidR="00124971">
              <w:rPr>
                <w:noProof/>
                <w:webHidden/>
              </w:rPr>
              <w:fldChar w:fldCharType="end"/>
            </w:r>
          </w:hyperlink>
        </w:p>
        <w:p w14:paraId="30CBECBA" w14:textId="77777777" w:rsidR="00124971" w:rsidRDefault="003210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4" w:history="1">
            <w:r w:rsidR="00124971" w:rsidRPr="00E50181">
              <w:rPr>
                <w:rStyle w:val="Hyperlnk"/>
                <w:noProof/>
              </w:rPr>
              <w:t>3.2.3</w:t>
            </w:r>
            <w:r w:rsidR="00124971">
              <w:rPr>
                <w:rFonts w:asciiTheme="minorHAnsi" w:eastAsiaTheme="minorEastAsia" w:hAnsiTheme="minorHAnsi" w:cstheme="minorBidi"/>
                <w:noProof/>
                <w:sz w:val="22"/>
                <w:lang w:eastAsia="sv-SE"/>
              </w:rPr>
              <w:tab/>
            </w:r>
            <w:r w:rsidR="00124971" w:rsidRPr="00E50181">
              <w:rPr>
                <w:rStyle w:val="Hyperlnk"/>
                <w:noProof/>
              </w:rPr>
              <w:t>Adressering direkt till ett källsystem</w:t>
            </w:r>
            <w:r w:rsidR="00124971">
              <w:rPr>
                <w:noProof/>
                <w:webHidden/>
              </w:rPr>
              <w:tab/>
            </w:r>
            <w:r w:rsidR="00124971">
              <w:rPr>
                <w:noProof/>
                <w:webHidden/>
              </w:rPr>
              <w:fldChar w:fldCharType="begin"/>
            </w:r>
            <w:r w:rsidR="00124971">
              <w:rPr>
                <w:noProof/>
                <w:webHidden/>
              </w:rPr>
              <w:instrText xml:space="preserve"> PAGEREF _Toc374962624 \h </w:instrText>
            </w:r>
            <w:r w:rsidR="00124971">
              <w:rPr>
                <w:noProof/>
                <w:webHidden/>
              </w:rPr>
            </w:r>
            <w:r w:rsidR="00124971">
              <w:rPr>
                <w:noProof/>
                <w:webHidden/>
              </w:rPr>
              <w:fldChar w:fldCharType="separate"/>
            </w:r>
            <w:r w:rsidR="00124971">
              <w:rPr>
                <w:noProof/>
                <w:webHidden/>
              </w:rPr>
              <w:t>17</w:t>
            </w:r>
            <w:r w:rsidR="00124971">
              <w:rPr>
                <w:noProof/>
                <w:webHidden/>
              </w:rPr>
              <w:fldChar w:fldCharType="end"/>
            </w:r>
          </w:hyperlink>
        </w:p>
        <w:p w14:paraId="1A45708B" w14:textId="77777777" w:rsidR="00124971" w:rsidRDefault="003210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5" w:history="1">
            <w:r w:rsidR="00124971" w:rsidRPr="00E50181">
              <w:rPr>
                <w:rStyle w:val="Hyperlnk"/>
                <w:noProof/>
              </w:rPr>
              <w:t>3.2.4</w:t>
            </w:r>
            <w:r w:rsidR="00124971">
              <w:rPr>
                <w:rFonts w:asciiTheme="minorHAnsi" w:eastAsiaTheme="minorEastAsia" w:hAnsiTheme="minorHAnsi" w:cstheme="minorBidi"/>
                <w:noProof/>
                <w:sz w:val="22"/>
                <w:lang w:eastAsia="sv-SE"/>
              </w:rPr>
              <w:tab/>
            </w:r>
            <w:r w:rsidR="00124971" w:rsidRPr="00E50181">
              <w:rPr>
                <w:rStyle w:val="Hyperlnk"/>
                <w:noProof/>
              </w:rPr>
              <w:t>Sammanfattning av adresseringsmodell</w:t>
            </w:r>
            <w:r w:rsidR="00124971">
              <w:rPr>
                <w:noProof/>
                <w:webHidden/>
              </w:rPr>
              <w:tab/>
            </w:r>
            <w:r w:rsidR="00124971">
              <w:rPr>
                <w:noProof/>
                <w:webHidden/>
              </w:rPr>
              <w:fldChar w:fldCharType="begin"/>
            </w:r>
            <w:r w:rsidR="00124971">
              <w:rPr>
                <w:noProof/>
                <w:webHidden/>
              </w:rPr>
              <w:instrText xml:space="preserve"> PAGEREF _Toc374962625 \h </w:instrText>
            </w:r>
            <w:r w:rsidR="00124971">
              <w:rPr>
                <w:noProof/>
                <w:webHidden/>
              </w:rPr>
            </w:r>
            <w:r w:rsidR="00124971">
              <w:rPr>
                <w:noProof/>
                <w:webHidden/>
              </w:rPr>
              <w:fldChar w:fldCharType="separate"/>
            </w:r>
            <w:r w:rsidR="00124971">
              <w:rPr>
                <w:noProof/>
                <w:webHidden/>
              </w:rPr>
              <w:t>18</w:t>
            </w:r>
            <w:r w:rsidR="00124971">
              <w:rPr>
                <w:noProof/>
                <w:webHidden/>
              </w:rPr>
              <w:fldChar w:fldCharType="end"/>
            </w:r>
          </w:hyperlink>
        </w:p>
        <w:p w14:paraId="74FB42B9" w14:textId="77777777" w:rsidR="00124971" w:rsidRDefault="00321037">
          <w:pPr>
            <w:pStyle w:val="Innehll2"/>
            <w:tabs>
              <w:tab w:val="left" w:pos="880"/>
              <w:tab w:val="right" w:leader="dot" w:pos="8664"/>
            </w:tabs>
            <w:rPr>
              <w:rFonts w:asciiTheme="minorHAnsi" w:eastAsiaTheme="minorEastAsia" w:hAnsiTheme="minorHAnsi" w:cstheme="minorBidi"/>
              <w:noProof/>
              <w:sz w:val="22"/>
              <w:lang w:eastAsia="sv-SE"/>
            </w:rPr>
          </w:pPr>
          <w:hyperlink w:anchor="_Toc374962626" w:history="1">
            <w:r w:rsidR="00124971" w:rsidRPr="00E50181">
              <w:rPr>
                <w:rStyle w:val="Hyperlnk"/>
                <w:noProof/>
              </w:rPr>
              <w:t>3.3</w:t>
            </w:r>
            <w:r w:rsidR="00124971">
              <w:rPr>
                <w:rFonts w:asciiTheme="minorHAnsi" w:eastAsiaTheme="minorEastAsia" w:hAnsiTheme="minorHAnsi" w:cstheme="minorBidi"/>
                <w:noProof/>
                <w:sz w:val="22"/>
                <w:lang w:eastAsia="sv-SE"/>
              </w:rPr>
              <w:tab/>
            </w:r>
            <w:r w:rsidR="00124971" w:rsidRPr="00E50181">
              <w:rPr>
                <w:rStyle w:val="Hyperlnk"/>
                <w:noProof/>
              </w:rPr>
              <w:t>Aggregering och engagemangsindex</w:t>
            </w:r>
            <w:r w:rsidR="00124971">
              <w:rPr>
                <w:noProof/>
                <w:webHidden/>
              </w:rPr>
              <w:tab/>
            </w:r>
            <w:r w:rsidR="00124971">
              <w:rPr>
                <w:noProof/>
                <w:webHidden/>
              </w:rPr>
              <w:fldChar w:fldCharType="begin"/>
            </w:r>
            <w:r w:rsidR="00124971">
              <w:rPr>
                <w:noProof/>
                <w:webHidden/>
              </w:rPr>
              <w:instrText xml:space="preserve"> PAGEREF _Toc374962626 \h </w:instrText>
            </w:r>
            <w:r w:rsidR="00124971">
              <w:rPr>
                <w:noProof/>
                <w:webHidden/>
              </w:rPr>
            </w:r>
            <w:r w:rsidR="00124971">
              <w:rPr>
                <w:noProof/>
                <w:webHidden/>
              </w:rPr>
              <w:fldChar w:fldCharType="separate"/>
            </w:r>
            <w:r w:rsidR="00124971">
              <w:rPr>
                <w:noProof/>
                <w:webHidden/>
              </w:rPr>
              <w:t>18</w:t>
            </w:r>
            <w:r w:rsidR="00124971">
              <w:rPr>
                <w:noProof/>
                <w:webHidden/>
              </w:rPr>
              <w:fldChar w:fldCharType="end"/>
            </w:r>
          </w:hyperlink>
        </w:p>
        <w:p w14:paraId="663B9A92" w14:textId="77777777" w:rsidR="00124971" w:rsidRDefault="00321037">
          <w:pPr>
            <w:pStyle w:val="Innehll1"/>
            <w:tabs>
              <w:tab w:val="left" w:pos="400"/>
              <w:tab w:val="right" w:leader="dot" w:pos="8664"/>
            </w:tabs>
            <w:rPr>
              <w:rFonts w:asciiTheme="minorHAnsi" w:eastAsiaTheme="minorEastAsia" w:hAnsiTheme="minorHAnsi" w:cstheme="minorBidi"/>
              <w:noProof/>
              <w:sz w:val="22"/>
              <w:lang w:eastAsia="sv-SE"/>
            </w:rPr>
          </w:pPr>
          <w:hyperlink w:anchor="_Toc374962627" w:history="1">
            <w:r w:rsidR="00124971" w:rsidRPr="00E50181">
              <w:rPr>
                <w:rStyle w:val="Hyperlnk"/>
                <w:noProof/>
              </w:rPr>
              <w:t>4</w:t>
            </w:r>
            <w:r w:rsidR="00124971">
              <w:rPr>
                <w:rFonts w:asciiTheme="minorHAnsi" w:eastAsiaTheme="minorEastAsia" w:hAnsiTheme="minorHAnsi" w:cstheme="minorBidi"/>
                <w:noProof/>
                <w:sz w:val="22"/>
                <w:lang w:eastAsia="sv-SE"/>
              </w:rPr>
              <w:tab/>
            </w:r>
            <w:r w:rsidR="00124971" w:rsidRPr="00E50181">
              <w:rPr>
                <w:rStyle w:val="Hyperlnk"/>
                <w:noProof/>
              </w:rPr>
              <w:t>Tjänstedomänens krav och regler</w:t>
            </w:r>
            <w:r w:rsidR="00124971">
              <w:rPr>
                <w:noProof/>
                <w:webHidden/>
              </w:rPr>
              <w:tab/>
            </w:r>
            <w:r w:rsidR="00124971">
              <w:rPr>
                <w:noProof/>
                <w:webHidden/>
              </w:rPr>
              <w:fldChar w:fldCharType="begin"/>
            </w:r>
            <w:r w:rsidR="00124971">
              <w:rPr>
                <w:noProof/>
                <w:webHidden/>
              </w:rPr>
              <w:instrText xml:space="preserve"> PAGEREF _Toc374962627 \h </w:instrText>
            </w:r>
            <w:r w:rsidR="00124971">
              <w:rPr>
                <w:noProof/>
                <w:webHidden/>
              </w:rPr>
            </w:r>
            <w:r w:rsidR="00124971">
              <w:rPr>
                <w:noProof/>
                <w:webHidden/>
              </w:rPr>
              <w:fldChar w:fldCharType="separate"/>
            </w:r>
            <w:r w:rsidR="00124971">
              <w:rPr>
                <w:noProof/>
                <w:webHidden/>
              </w:rPr>
              <w:t>18</w:t>
            </w:r>
            <w:r w:rsidR="00124971">
              <w:rPr>
                <w:noProof/>
                <w:webHidden/>
              </w:rPr>
              <w:fldChar w:fldCharType="end"/>
            </w:r>
          </w:hyperlink>
        </w:p>
        <w:p w14:paraId="17A5AFBA" w14:textId="77777777" w:rsidR="00124971" w:rsidRDefault="00321037">
          <w:pPr>
            <w:pStyle w:val="Innehll2"/>
            <w:tabs>
              <w:tab w:val="left" w:pos="880"/>
              <w:tab w:val="right" w:leader="dot" w:pos="8664"/>
            </w:tabs>
            <w:rPr>
              <w:rFonts w:asciiTheme="minorHAnsi" w:eastAsiaTheme="minorEastAsia" w:hAnsiTheme="minorHAnsi" w:cstheme="minorBidi"/>
              <w:noProof/>
              <w:sz w:val="22"/>
              <w:lang w:eastAsia="sv-SE"/>
            </w:rPr>
          </w:pPr>
          <w:hyperlink w:anchor="_Toc374962628" w:history="1">
            <w:r w:rsidR="00124971" w:rsidRPr="00E50181">
              <w:rPr>
                <w:rStyle w:val="Hyperlnk"/>
                <w:noProof/>
              </w:rPr>
              <w:t>4.1</w:t>
            </w:r>
            <w:r w:rsidR="00124971">
              <w:rPr>
                <w:rFonts w:asciiTheme="minorHAnsi" w:eastAsiaTheme="minorEastAsia" w:hAnsiTheme="minorHAnsi" w:cstheme="minorBidi"/>
                <w:noProof/>
                <w:sz w:val="22"/>
                <w:lang w:eastAsia="sv-SE"/>
              </w:rPr>
              <w:tab/>
            </w:r>
            <w:r w:rsidR="00124971" w:rsidRPr="00E50181">
              <w:rPr>
                <w:rStyle w:val="Hyperlnk"/>
                <w:noProof/>
              </w:rPr>
              <w:t>Uppdatering av engagemangsindex</w:t>
            </w:r>
            <w:r w:rsidR="00124971">
              <w:rPr>
                <w:noProof/>
                <w:webHidden/>
              </w:rPr>
              <w:tab/>
            </w:r>
            <w:r w:rsidR="00124971">
              <w:rPr>
                <w:noProof/>
                <w:webHidden/>
              </w:rPr>
              <w:fldChar w:fldCharType="begin"/>
            </w:r>
            <w:r w:rsidR="00124971">
              <w:rPr>
                <w:noProof/>
                <w:webHidden/>
              </w:rPr>
              <w:instrText xml:space="preserve"> PAGEREF _Toc374962628 \h </w:instrText>
            </w:r>
            <w:r w:rsidR="00124971">
              <w:rPr>
                <w:noProof/>
                <w:webHidden/>
              </w:rPr>
            </w:r>
            <w:r w:rsidR="00124971">
              <w:rPr>
                <w:noProof/>
                <w:webHidden/>
              </w:rPr>
              <w:fldChar w:fldCharType="separate"/>
            </w:r>
            <w:r w:rsidR="00124971">
              <w:rPr>
                <w:noProof/>
                <w:webHidden/>
              </w:rPr>
              <w:t>18</w:t>
            </w:r>
            <w:r w:rsidR="00124971">
              <w:rPr>
                <w:noProof/>
                <w:webHidden/>
              </w:rPr>
              <w:fldChar w:fldCharType="end"/>
            </w:r>
          </w:hyperlink>
        </w:p>
        <w:p w14:paraId="4A53407F" w14:textId="77777777" w:rsidR="00124971" w:rsidRDefault="00321037">
          <w:pPr>
            <w:pStyle w:val="Innehll2"/>
            <w:tabs>
              <w:tab w:val="left" w:pos="880"/>
              <w:tab w:val="right" w:leader="dot" w:pos="8664"/>
            </w:tabs>
            <w:rPr>
              <w:rFonts w:asciiTheme="minorHAnsi" w:eastAsiaTheme="minorEastAsia" w:hAnsiTheme="minorHAnsi" w:cstheme="minorBidi"/>
              <w:noProof/>
              <w:sz w:val="22"/>
              <w:lang w:eastAsia="sv-SE"/>
            </w:rPr>
          </w:pPr>
          <w:hyperlink w:anchor="_Toc374962629" w:history="1">
            <w:r w:rsidR="00124971" w:rsidRPr="00E50181">
              <w:rPr>
                <w:rStyle w:val="Hyperlnk"/>
                <w:noProof/>
              </w:rPr>
              <w:t>4.2</w:t>
            </w:r>
            <w:r w:rsidR="00124971">
              <w:rPr>
                <w:rFonts w:asciiTheme="minorHAnsi" w:eastAsiaTheme="minorEastAsia" w:hAnsiTheme="minorHAnsi" w:cstheme="minorBidi"/>
                <w:noProof/>
                <w:sz w:val="22"/>
                <w:lang w:eastAsia="sv-SE"/>
              </w:rPr>
              <w:tab/>
            </w:r>
            <w:r w:rsidR="00124971" w:rsidRPr="00E50181">
              <w:rPr>
                <w:rStyle w:val="Hyperlnk"/>
                <w:noProof/>
              </w:rPr>
              <w:t>Informationssäkerhet och juridik</w:t>
            </w:r>
            <w:r w:rsidR="00124971">
              <w:rPr>
                <w:noProof/>
                <w:webHidden/>
              </w:rPr>
              <w:tab/>
            </w:r>
            <w:r w:rsidR="00124971">
              <w:rPr>
                <w:noProof/>
                <w:webHidden/>
              </w:rPr>
              <w:fldChar w:fldCharType="begin"/>
            </w:r>
            <w:r w:rsidR="00124971">
              <w:rPr>
                <w:noProof/>
                <w:webHidden/>
              </w:rPr>
              <w:instrText xml:space="preserve"> PAGEREF _Toc374962629 \h </w:instrText>
            </w:r>
            <w:r w:rsidR="00124971">
              <w:rPr>
                <w:noProof/>
                <w:webHidden/>
              </w:rPr>
            </w:r>
            <w:r w:rsidR="00124971">
              <w:rPr>
                <w:noProof/>
                <w:webHidden/>
              </w:rPr>
              <w:fldChar w:fldCharType="separate"/>
            </w:r>
            <w:r w:rsidR="00124971">
              <w:rPr>
                <w:noProof/>
                <w:webHidden/>
              </w:rPr>
              <w:t>21</w:t>
            </w:r>
            <w:r w:rsidR="00124971">
              <w:rPr>
                <w:noProof/>
                <w:webHidden/>
              </w:rPr>
              <w:fldChar w:fldCharType="end"/>
            </w:r>
          </w:hyperlink>
        </w:p>
        <w:p w14:paraId="76DE1E60" w14:textId="77777777" w:rsidR="00124971" w:rsidRDefault="003210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0" w:history="1">
            <w:r w:rsidR="00124971" w:rsidRPr="00E50181">
              <w:rPr>
                <w:rStyle w:val="Hyperlnk"/>
                <w:noProof/>
              </w:rPr>
              <w:t>4.2.1</w:t>
            </w:r>
            <w:r w:rsidR="00124971">
              <w:rPr>
                <w:rFonts w:asciiTheme="minorHAnsi" w:eastAsiaTheme="minorEastAsia" w:hAnsiTheme="minorHAnsi" w:cstheme="minorBidi"/>
                <w:noProof/>
                <w:sz w:val="22"/>
                <w:lang w:eastAsia="sv-SE"/>
              </w:rPr>
              <w:tab/>
            </w:r>
            <w:r w:rsidR="00124971" w:rsidRPr="00E50181">
              <w:rPr>
                <w:rStyle w:val="Hyperlnk"/>
                <w:noProof/>
              </w:rPr>
              <w:t>Medarbetarens direktåtkomst</w:t>
            </w:r>
            <w:r w:rsidR="00124971">
              <w:rPr>
                <w:noProof/>
                <w:webHidden/>
              </w:rPr>
              <w:tab/>
            </w:r>
            <w:r w:rsidR="00124971">
              <w:rPr>
                <w:noProof/>
                <w:webHidden/>
              </w:rPr>
              <w:fldChar w:fldCharType="begin"/>
            </w:r>
            <w:r w:rsidR="00124971">
              <w:rPr>
                <w:noProof/>
                <w:webHidden/>
              </w:rPr>
              <w:instrText xml:space="preserve"> PAGEREF _Toc374962630 \h </w:instrText>
            </w:r>
            <w:r w:rsidR="00124971">
              <w:rPr>
                <w:noProof/>
                <w:webHidden/>
              </w:rPr>
            </w:r>
            <w:r w:rsidR="00124971">
              <w:rPr>
                <w:noProof/>
                <w:webHidden/>
              </w:rPr>
              <w:fldChar w:fldCharType="separate"/>
            </w:r>
            <w:r w:rsidR="00124971">
              <w:rPr>
                <w:noProof/>
                <w:webHidden/>
              </w:rPr>
              <w:t>21</w:t>
            </w:r>
            <w:r w:rsidR="00124971">
              <w:rPr>
                <w:noProof/>
                <w:webHidden/>
              </w:rPr>
              <w:fldChar w:fldCharType="end"/>
            </w:r>
          </w:hyperlink>
        </w:p>
        <w:p w14:paraId="42404BB3" w14:textId="77777777" w:rsidR="00124971" w:rsidRDefault="003210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1" w:history="1">
            <w:r w:rsidR="00124971" w:rsidRPr="00E50181">
              <w:rPr>
                <w:rStyle w:val="Hyperlnk"/>
                <w:noProof/>
              </w:rPr>
              <w:t>4.2.2</w:t>
            </w:r>
            <w:r w:rsidR="00124971">
              <w:rPr>
                <w:rFonts w:asciiTheme="minorHAnsi" w:eastAsiaTheme="minorEastAsia" w:hAnsiTheme="minorHAnsi" w:cstheme="minorBidi"/>
                <w:noProof/>
                <w:sz w:val="22"/>
                <w:lang w:eastAsia="sv-SE"/>
              </w:rPr>
              <w:tab/>
            </w:r>
            <w:r w:rsidR="00124971" w:rsidRPr="00E50181">
              <w:rPr>
                <w:rStyle w:val="Hyperlnk"/>
                <w:noProof/>
              </w:rPr>
              <w:t>Patientens direktåtkomst</w:t>
            </w:r>
            <w:r w:rsidR="00124971">
              <w:rPr>
                <w:noProof/>
                <w:webHidden/>
              </w:rPr>
              <w:tab/>
            </w:r>
            <w:r w:rsidR="00124971">
              <w:rPr>
                <w:noProof/>
                <w:webHidden/>
              </w:rPr>
              <w:fldChar w:fldCharType="begin"/>
            </w:r>
            <w:r w:rsidR="00124971">
              <w:rPr>
                <w:noProof/>
                <w:webHidden/>
              </w:rPr>
              <w:instrText xml:space="preserve"> PAGEREF _Toc374962631 \h </w:instrText>
            </w:r>
            <w:r w:rsidR="00124971">
              <w:rPr>
                <w:noProof/>
                <w:webHidden/>
              </w:rPr>
            </w:r>
            <w:r w:rsidR="00124971">
              <w:rPr>
                <w:noProof/>
                <w:webHidden/>
              </w:rPr>
              <w:fldChar w:fldCharType="separate"/>
            </w:r>
            <w:r w:rsidR="00124971">
              <w:rPr>
                <w:noProof/>
                <w:webHidden/>
              </w:rPr>
              <w:t>21</w:t>
            </w:r>
            <w:r w:rsidR="00124971">
              <w:rPr>
                <w:noProof/>
                <w:webHidden/>
              </w:rPr>
              <w:fldChar w:fldCharType="end"/>
            </w:r>
          </w:hyperlink>
        </w:p>
        <w:p w14:paraId="37A4F190" w14:textId="77777777" w:rsidR="00124971" w:rsidRDefault="003210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2" w:history="1">
            <w:r w:rsidR="00124971" w:rsidRPr="00E50181">
              <w:rPr>
                <w:rStyle w:val="Hyperlnk"/>
                <w:noProof/>
              </w:rPr>
              <w:t>4.2.3</w:t>
            </w:r>
            <w:r w:rsidR="00124971">
              <w:rPr>
                <w:rFonts w:asciiTheme="minorHAnsi" w:eastAsiaTheme="minorEastAsia" w:hAnsiTheme="minorHAnsi" w:cstheme="minorBidi"/>
                <w:noProof/>
                <w:sz w:val="22"/>
                <w:lang w:eastAsia="sv-SE"/>
              </w:rPr>
              <w:tab/>
            </w:r>
            <w:r w:rsidR="00124971" w:rsidRPr="00E50181">
              <w:rPr>
                <w:rStyle w:val="Hyperlnk"/>
                <w:noProof/>
              </w:rPr>
              <w:t>Generellt</w:t>
            </w:r>
            <w:r w:rsidR="00124971">
              <w:rPr>
                <w:noProof/>
                <w:webHidden/>
              </w:rPr>
              <w:tab/>
            </w:r>
            <w:r w:rsidR="00124971">
              <w:rPr>
                <w:noProof/>
                <w:webHidden/>
              </w:rPr>
              <w:fldChar w:fldCharType="begin"/>
            </w:r>
            <w:r w:rsidR="00124971">
              <w:rPr>
                <w:noProof/>
                <w:webHidden/>
              </w:rPr>
              <w:instrText xml:space="preserve"> PAGEREF _Toc374962632 \h </w:instrText>
            </w:r>
            <w:r w:rsidR="00124971">
              <w:rPr>
                <w:noProof/>
                <w:webHidden/>
              </w:rPr>
            </w:r>
            <w:r w:rsidR="00124971">
              <w:rPr>
                <w:noProof/>
                <w:webHidden/>
              </w:rPr>
              <w:fldChar w:fldCharType="separate"/>
            </w:r>
            <w:r w:rsidR="00124971">
              <w:rPr>
                <w:noProof/>
                <w:webHidden/>
              </w:rPr>
              <w:t>21</w:t>
            </w:r>
            <w:r w:rsidR="00124971">
              <w:rPr>
                <w:noProof/>
                <w:webHidden/>
              </w:rPr>
              <w:fldChar w:fldCharType="end"/>
            </w:r>
          </w:hyperlink>
        </w:p>
        <w:p w14:paraId="4DD3EB7E" w14:textId="77777777" w:rsidR="00124971" w:rsidRDefault="00321037">
          <w:pPr>
            <w:pStyle w:val="Innehll2"/>
            <w:tabs>
              <w:tab w:val="left" w:pos="880"/>
              <w:tab w:val="right" w:leader="dot" w:pos="8664"/>
            </w:tabs>
            <w:rPr>
              <w:rFonts w:asciiTheme="minorHAnsi" w:eastAsiaTheme="minorEastAsia" w:hAnsiTheme="minorHAnsi" w:cstheme="minorBidi"/>
              <w:noProof/>
              <w:sz w:val="22"/>
              <w:lang w:eastAsia="sv-SE"/>
            </w:rPr>
          </w:pPr>
          <w:hyperlink w:anchor="_Toc374962633" w:history="1">
            <w:r w:rsidR="00124971" w:rsidRPr="00E50181">
              <w:rPr>
                <w:rStyle w:val="Hyperlnk"/>
                <w:noProof/>
              </w:rPr>
              <w:t>4.3</w:t>
            </w:r>
            <w:r w:rsidR="00124971">
              <w:rPr>
                <w:rFonts w:asciiTheme="minorHAnsi" w:eastAsiaTheme="minorEastAsia" w:hAnsiTheme="minorHAnsi" w:cstheme="minorBidi"/>
                <w:noProof/>
                <w:sz w:val="22"/>
                <w:lang w:eastAsia="sv-SE"/>
              </w:rPr>
              <w:tab/>
            </w:r>
            <w:r w:rsidR="00124971" w:rsidRPr="00E50181">
              <w:rPr>
                <w:rStyle w:val="Hyperlnk"/>
                <w:noProof/>
              </w:rPr>
              <w:t>Felhantering</w:t>
            </w:r>
            <w:r w:rsidR="00124971">
              <w:rPr>
                <w:noProof/>
                <w:webHidden/>
              </w:rPr>
              <w:tab/>
            </w:r>
            <w:r w:rsidR="00124971">
              <w:rPr>
                <w:noProof/>
                <w:webHidden/>
              </w:rPr>
              <w:fldChar w:fldCharType="begin"/>
            </w:r>
            <w:r w:rsidR="00124971">
              <w:rPr>
                <w:noProof/>
                <w:webHidden/>
              </w:rPr>
              <w:instrText xml:space="preserve"> PAGEREF _Toc374962633 \h </w:instrText>
            </w:r>
            <w:r w:rsidR="00124971">
              <w:rPr>
                <w:noProof/>
                <w:webHidden/>
              </w:rPr>
            </w:r>
            <w:r w:rsidR="00124971">
              <w:rPr>
                <w:noProof/>
                <w:webHidden/>
              </w:rPr>
              <w:fldChar w:fldCharType="separate"/>
            </w:r>
            <w:r w:rsidR="00124971">
              <w:rPr>
                <w:noProof/>
                <w:webHidden/>
              </w:rPr>
              <w:t>22</w:t>
            </w:r>
            <w:r w:rsidR="00124971">
              <w:rPr>
                <w:noProof/>
                <w:webHidden/>
              </w:rPr>
              <w:fldChar w:fldCharType="end"/>
            </w:r>
          </w:hyperlink>
        </w:p>
        <w:p w14:paraId="55FE13DE" w14:textId="77777777" w:rsidR="00124971" w:rsidRDefault="003210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4" w:history="1">
            <w:r w:rsidR="00124971" w:rsidRPr="00E50181">
              <w:rPr>
                <w:rStyle w:val="Hyperlnk"/>
                <w:noProof/>
              </w:rPr>
              <w:t>4.3.1</w:t>
            </w:r>
            <w:r w:rsidR="00124971">
              <w:rPr>
                <w:rFonts w:asciiTheme="minorHAnsi" w:eastAsiaTheme="minorEastAsia" w:hAnsiTheme="minorHAnsi" w:cstheme="minorBidi"/>
                <w:noProof/>
                <w:sz w:val="22"/>
                <w:lang w:eastAsia="sv-SE"/>
              </w:rPr>
              <w:tab/>
            </w:r>
            <w:r w:rsidR="00124971" w:rsidRPr="00E50181">
              <w:rPr>
                <w:rStyle w:val="Hyperlnk"/>
                <w:noProof/>
              </w:rPr>
              <w:t>Krav på en tjänsteproducent</w:t>
            </w:r>
            <w:r w:rsidR="00124971">
              <w:rPr>
                <w:noProof/>
                <w:webHidden/>
              </w:rPr>
              <w:tab/>
            </w:r>
            <w:r w:rsidR="00124971">
              <w:rPr>
                <w:noProof/>
                <w:webHidden/>
              </w:rPr>
              <w:fldChar w:fldCharType="begin"/>
            </w:r>
            <w:r w:rsidR="00124971">
              <w:rPr>
                <w:noProof/>
                <w:webHidden/>
              </w:rPr>
              <w:instrText xml:space="preserve"> PAGEREF _Toc374962634 \h </w:instrText>
            </w:r>
            <w:r w:rsidR="00124971">
              <w:rPr>
                <w:noProof/>
                <w:webHidden/>
              </w:rPr>
            </w:r>
            <w:r w:rsidR="00124971">
              <w:rPr>
                <w:noProof/>
                <w:webHidden/>
              </w:rPr>
              <w:fldChar w:fldCharType="separate"/>
            </w:r>
            <w:r w:rsidR="00124971">
              <w:rPr>
                <w:noProof/>
                <w:webHidden/>
              </w:rPr>
              <w:t>22</w:t>
            </w:r>
            <w:r w:rsidR="00124971">
              <w:rPr>
                <w:noProof/>
                <w:webHidden/>
              </w:rPr>
              <w:fldChar w:fldCharType="end"/>
            </w:r>
          </w:hyperlink>
        </w:p>
        <w:p w14:paraId="0F4D165A" w14:textId="77777777" w:rsidR="00124971" w:rsidRDefault="003210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5" w:history="1">
            <w:r w:rsidR="00124971" w:rsidRPr="00E50181">
              <w:rPr>
                <w:rStyle w:val="Hyperlnk"/>
                <w:noProof/>
              </w:rPr>
              <w:t>4.3.2</w:t>
            </w:r>
            <w:r w:rsidR="00124971">
              <w:rPr>
                <w:rFonts w:asciiTheme="minorHAnsi" w:eastAsiaTheme="minorEastAsia" w:hAnsiTheme="minorHAnsi" w:cstheme="minorBidi"/>
                <w:noProof/>
                <w:sz w:val="22"/>
                <w:lang w:eastAsia="sv-SE"/>
              </w:rPr>
              <w:tab/>
            </w:r>
            <w:r w:rsidR="00124971" w:rsidRPr="00E50181">
              <w:rPr>
                <w:rStyle w:val="Hyperlnk"/>
                <w:noProof/>
              </w:rPr>
              <w:t>Krav på en tjänstekonsument</w:t>
            </w:r>
            <w:r w:rsidR="00124971">
              <w:rPr>
                <w:noProof/>
                <w:webHidden/>
              </w:rPr>
              <w:tab/>
            </w:r>
            <w:r w:rsidR="00124971">
              <w:rPr>
                <w:noProof/>
                <w:webHidden/>
              </w:rPr>
              <w:fldChar w:fldCharType="begin"/>
            </w:r>
            <w:r w:rsidR="00124971">
              <w:rPr>
                <w:noProof/>
                <w:webHidden/>
              </w:rPr>
              <w:instrText xml:space="preserve"> PAGEREF _Toc374962635 \h </w:instrText>
            </w:r>
            <w:r w:rsidR="00124971">
              <w:rPr>
                <w:noProof/>
                <w:webHidden/>
              </w:rPr>
            </w:r>
            <w:r w:rsidR="00124971">
              <w:rPr>
                <w:noProof/>
                <w:webHidden/>
              </w:rPr>
              <w:fldChar w:fldCharType="separate"/>
            </w:r>
            <w:r w:rsidR="00124971">
              <w:rPr>
                <w:noProof/>
                <w:webHidden/>
              </w:rPr>
              <w:t>22</w:t>
            </w:r>
            <w:r w:rsidR="00124971">
              <w:rPr>
                <w:noProof/>
                <w:webHidden/>
              </w:rPr>
              <w:fldChar w:fldCharType="end"/>
            </w:r>
          </w:hyperlink>
        </w:p>
        <w:p w14:paraId="1B5F20FC" w14:textId="77777777" w:rsidR="00124971" w:rsidRDefault="00321037">
          <w:pPr>
            <w:pStyle w:val="Innehll2"/>
            <w:tabs>
              <w:tab w:val="left" w:pos="880"/>
              <w:tab w:val="right" w:leader="dot" w:pos="8664"/>
            </w:tabs>
            <w:rPr>
              <w:rFonts w:asciiTheme="minorHAnsi" w:eastAsiaTheme="minorEastAsia" w:hAnsiTheme="minorHAnsi" w:cstheme="minorBidi"/>
              <w:noProof/>
              <w:sz w:val="22"/>
              <w:lang w:eastAsia="sv-SE"/>
            </w:rPr>
          </w:pPr>
          <w:hyperlink w:anchor="_Toc374962636" w:history="1">
            <w:r w:rsidR="00124971" w:rsidRPr="00E50181">
              <w:rPr>
                <w:rStyle w:val="Hyperlnk"/>
                <w:noProof/>
              </w:rPr>
              <w:t>4.4</w:t>
            </w:r>
            <w:r w:rsidR="00124971">
              <w:rPr>
                <w:rFonts w:asciiTheme="minorHAnsi" w:eastAsiaTheme="minorEastAsia" w:hAnsiTheme="minorHAnsi" w:cstheme="minorBidi"/>
                <w:noProof/>
                <w:sz w:val="22"/>
                <w:lang w:eastAsia="sv-SE"/>
              </w:rPr>
              <w:tab/>
            </w:r>
            <w:r w:rsidR="00124971" w:rsidRPr="00E50181">
              <w:rPr>
                <w:rStyle w:val="Hyperlnk"/>
                <w:noProof/>
              </w:rPr>
              <w:t>Icke funktionella krav</w:t>
            </w:r>
            <w:r w:rsidR="00124971">
              <w:rPr>
                <w:noProof/>
                <w:webHidden/>
              </w:rPr>
              <w:tab/>
            </w:r>
            <w:r w:rsidR="00124971">
              <w:rPr>
                <w:noProof/>
                <w:webHidden/>
              </w:rPr>
              <w:fldChar w:fldCharType="begin"/>
            </w:r>
            <w:r w:rsidR="00124971">
              <w:rPr>
                <w:noProof/>
                <w:webHidden/>
              </w:rPr>
              <w:instrText xml:space="preserve"> PAGEREF _Toc374962636 \h </w:instrText>
            </w:r>
            <w:r w:rsidR="00124971">
              <w:rPr>
                <w:noProof/>
                <w:webHidden/>
              </w:rPr>
            </w:r>
            <w:r w:rsidR="00124971">
              <w:rPr>
                <w:noProof/>
                <w:webHidden/>
              </w:rPr>
              <w:fldChar w:fldCharType="separate"/>
            </w:r>
            <w:r w:rsidR="00124971">
              <w:rPr>
                <w:noProof/>
                <w:webHidden/>
              </w:rPr>
              <w:t>22</w:t>
            </w:r>
            <w:r w:rsidR="00124971">
              <w:rPr>
                <w:noProof/>
                <w:webHidden/>
              </w:rPr>
              <w:fldChar w:fldCharType="end"/>
            </w:r>
          </w:hyperlink>
        </w:p>
        <w:p w14:paraId="2B81366B" w14:textId="77777777" w:rsidR="00124971" w:rsidRDefault="003210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7" w:history="1">
            <w:r w:rsidR="00124971" w:rsidRPr="00E50181">
              <w:rPr>
                <w:rStyle w:val="Hyperlnk"/>
                <w:noProof/>
              </w:rPr>
              <w:t>4.4.1</w:t>
            </w:r>
            <w:r w:rsidR="00124971">
              <w:rPr>
                <w:rFonts w:asciiTheme="minorHAnsi" w:eastAsiaTheme="minorEastAsia" w:hAnsiTheme="minorHAnsi" w:cstheme="minorBidi"/>
                <w:noProof/>
                <w:sz w:val="22"/>
                <w:lang w:eastAsia="sv-SE"/>
              </w:rPr>
              <w:tab/>
            </w:r>
            <w:r w:rsidR="00124971" w:rsidRPr="00E50181">
              <w:rPr>
                <w:rStyle w:val="Hyperlnk"/>
                <w:noProof/>
              </w:rPr>
              <w:t>SLA krav</w:t>
            </w:r>
            <w:r w:rsidR="00124971">
              <w:rPr>
                <w:noProof/>
                <w:webHidden/>
              </w:rPr>
              <w:tab/>
            </w:r>
            <w:r w:rsidR="00124971">
              <w:rPr>
                <w:noProof/>
                <w:webHidden/>
              </w:rPr>
              <w:fldChar w:fldCharType="begin"/>
            </w:r>
            <w:r w:rsidR="00124971">
              <w:rPr>
                <w:noProof/>
                <w:webHidden/>
              </w:rPr>
              <w:instrText xml:space="preserve"> PAGEREF _Toc374962637 \h </w:instrText>
            </w:r>
            <w:r w:rsidR="00124971">
              <w:rPr>
                <w:noProof/>
                <w:webHidden/>
              </w:rPr>
            </w:r>
            <w:r w:rsidR="00124971">
              <w:rPr>
                <w:noProof/>
                <w:webHidden/>
              </w:rPr>
              <w:fldChar w:fldCharType="separate"/>
            </w:r>
            <w:r w:rsidR="00124971">
              <w:rPr>
                <w:noProof/>
                <w:webHidden/>
              </w:rPr>
              <w:t>23</w:t>
            </w:r>
            <w:r w:rsidR="00124971">
              <w:rPr>
                <w:noProof/>
                <w:webHidden/>
              </w:rPr>
              <w:fldChar w:fldCharType="end"/>
            </w:r>
          </w:hyperlink>
        </w:p>
        <w:p w14:paraId="17117CAB" w14:textId="77777777" w:rsidR="00124971" w:rsidRDefault="00321037">
          <w:pPr>
            <w:pStyle w:val="Innehll1"/>
            <w:tabs>
              <w:tab w:val="left" w:pos="400"/>
              <w:tab w:val="right" w:leader="dot" w:pos="8664"/>
            </w:tabs>
            <w:rPr>
              <w:rFonts w:asciiTheme="minorHAnsi" w:eastAsiaTheme="minorEastAsia" w:hAnsiTheme="minorHAnsi" w:cstheme="minorBidi"/>
              <w:noProof/>
              <w:sz w:val="22"/>
              <w:lang w:eastAsia="sv-SE"/>
            </w:rPr>
          </w:pPr>
          <w:hyperlink w:anchor="_Toc374962638" w:history="1">
            <w:r w:rsidR="00124971" w:rsidRPr="00E50181">
              <w:rPr>
                <w:rStyle w:val="Hyperlnk"/>
                <w:noProof/>
              </w:rPr>
              <w:t>5</w:t>
            </w:r>
            <w:r w:rsidR="00124971">
              <w:rPr>
                <w:rFonts w:asciiTheme="minorHAnsi" w:eastAsiaTheme="minorEastAsia" w:hAnsiTheme="minorHAnsi" w:cstheme="minorBidi"/>
                <w:noProof/>
                <w:sz w:val="22"/>
                <w:lang w:eastAsia="sv-SE"/>
              </w:rPr>
              <w:tab/>
            </w:r>
            <w:r w:rsidR="00124971" w:rsidRPr="00E50181">
              <w:rPr>
                <w:rStyle w:val="Hyperlnk"/>
                <w:noProof/>
              </w:rPr>
              <w:t>Tjänstedomänens meddelandemodeller</w:t>
            </w:r>
            <w:r w:rsidR="00124971">
              <w:rPr>
                <w:noProof/>
                <w:webHidden/>
              </w:rPr>
              <w:tab/>
            </w:r>
            <w:r w:rsidR="00124971">
              <w:rPr>
                <w:noProof/>
                <w:webHidden/>
              </w:rPr>
              <w:fldChar w:fldCharType="begin"/>
            </w:r>
            <w:r w:rsidR="00124971">
              <w:rPr>
                <w:noProof/>
                <w:webHidden/>
              </w:rPr>
              <w:instrText xml:space="preserve"> PAGEREF _Toc374962638 \h </w:instrText>
            </w:r>
            <w:r w:rsidR="00124971">
              <w:rPr>
                <w:noProof/>
                <w:webHidden/>
              </w:rPr>
            </w:r>
            <w:r w:rsidR="00124971">
              <w:rPr>
                <w:noProof/>
                <w:webHidden/>
              </w:rPr>
              <w:fldChar w:fldCharType="separate"/>
            </w:r>
            <w:r w:rsidR="00124971">
              <w:rPr>
                <w:noProof/>
                <w:webHidden/>
              </w:rPr>
              <w:t>24</w:t>
            </w:r>
            <w:r w:rsidR="00124971">
              <w:rPr>
                <w:noProof/>
                <w:webHidden/>
              </w:rPr>
              <w:fldChar w:fldCharType="end"/>
            </w:r>
          </w:hyperlink>
        </w:p>
        <w:p w14:paraId="14E85EC7" w14:textId="77777777" w:rsidR="00124971" w:rsidRDefault="00321037">
          <w:pPr>
            <w:pStyle w:val="Innehll2"/>
            <w:tabs>
              <w:tab w:val="left" w:pos="880"/>
              <w:tab w:val="right" w:leader="dot" w:pos="8664"/>
            </w:tabs>
            <w:rPr>
              <w:rFonts w:asciiTheme="minorHAnsi" w:eastAsiaTheme="minorEastAsia" w:hAnsiTheme="minorHAnsi" w:cstheme="minorBidi"/>
              <w:noProof/>
              <w:sz w:val="22"/>
              <w:lang w:eastAsia="sv-SE"/>
            </w:rPr>
          </w:pPr>
          <w:hyperlink w:anchor="_Toc374962639" w:history="1">
            <w:r w:rsidR="00124971" w:rsidRPr="00E50181">
              <w:rPr>
                <w:rStyle w:val="Hyperlnk"/>
                <w:noProof/>
              </w:rPr>
              <w:t>5.1</w:t>
            </w:r>
            <w:r w:rsidR="00124971">
              <w:rPr>
                <w:rFonts w:asciiTheme="minorHAnsi" w:eastAsiaTheme="minorEastAsia" w:hAnsiTheme="minorHAnsi" w:cstheme="minorBidi"/>
                <w:noProof/>
                <w:sz w:val="22"/>
                <w:lang w:eastAsia="sv-SE"/>
              </w:rPr>
              <w:tab/>
            </w:r>
            <w:r w:rsidR="00124971" w:rsidRPr="00E50181">
              <w:rPr>
                <w:rStyle w:val="Hyperlnk"/>
                <w:noProof/>
              </w:rPr>
              <w:t>V-MIM - Observationer</w:t>
            </w:r>
            <w:r w:rsidR="00124971">
              <w:rPr>
                <w:noProof/>
                <w:webHidden/>
              </w:rPr>
              <w:tab/>
            </w:r>
            <w:r w:rsidR="00124971">
              <w:rPr>
                <w:noProof/>
                <w:webHidden/>
              </w:rPr>
              <w:fldChar w:fldCharType="begin"/>
            </w:r>
            <w:r w:rsidR="00124971">
              <w:rPr>
                <w:noProof/>
                <w:webHidden/>
              </w:rPr>
              <w:instrText xml:space="preserve"> PAGEREF _Toc374962639 \h </w:instrText>
            </w:r>
            <w:r w:rsidR="00124971">
              <w:rPr>
                <w:noProof/>
                <w:webHidden/>
              </w:rPr>
            </w:r>
            <w:r w:rsidR="00124971">
              <w:rPr>
                <w:noProof/>
                <w:webHidden/>
              </w:rPr>
              <w:fldChar w:fldCharType="separate"/>
            </w:r>
            <w:r w:rsidR="00124971">
              <w:rPr>
                <w:noProof/>
                <w:webHidden/>
              </w:rPr>
              <w:t>24</w:t>
            </w:r>
            <w:r w:rsidR="00124971">
              <w:rPr>
                <w:noProof/>
                <w:webHidden/>
              </w:rPr>
              <w:fldChar w:fldCharType="end"/>
            </w:r>
          </w:hyperlink>
        </w:p>
        <w:p w14:paraId="3188A3AD" w14:textId="77777777" w:rsidR="00124971" w:rsidRDefault="00321037">
          <w:pPr>
            <w:pStyle w:val="Innehll2"/>
            <w:tabs>
              <w:tab w:val="left" w:pos="880"/>
              <w:tab w:val="right" w:leader="dot" w:pos="8664"/>
            </w:tabs>
            <w:rPr>
              <w:rFonts w:asciiTheme="minorHAnsi" w:eastAsiaTheme="minorEastAsia" w:hAnsiTheme="minorHAnsi" w:cstheme="minorBidi"/>
              <w:noProof/>
              <w:sz w:val="22"/>
              <w:lang w:eastAsia="sv-SE"/>
            </w:rPr>
          </w:pPr>
          <w:hyperlink w:anchor="_Toc374962640" w:history="1">
            <w:r w:rsidR="00124971" w:rsidRPr="00E50181">
              <w:rPr>
                <w:rStyle w:val="Hyperlnk"/>
                <w:noProof/>
              </w:rPr>
              <w:t>5.2</w:t>
            </w:r>
            <w:r w:rsidR="00124971">
              <w:rPr>
                <w:rFonts w:asciiTheme="minorHAnsi" w:eastAsiaTheme="minorEastAsia" w:hAnsiTheme="minorHAnsi" w:cstheme="minorBidi"/>
                <w:noProof/>
                <w:sz w:val="22"/>
                <w:lang w:eastAsia="sv-SE"/>
              </w:rPr>
              <w:tab/>
            </w:r>
            <w:r w:rsidR="00124971" w:rsidRPr="00E50181">
              <w:rPr>
                <w:rStyle w:val="Hyperlnk"/>
                <w:noProof/>
              </w:rPr>
              <w:t>V-MIM - Mätvärden</w:t>
            </w:r>
            <w:r w:rsidR="00124971">
              <w:rPr>
                <w:noProof/>
                <w:webHidden/>
              </w:rPr>
              <w:tab/>
            </w:r>
            <w:r w:rsidR="00124971">
              <w:rPr>
                <w:noProof/>
                <w:webHidden/>
              </w:rPr>
              <w:fldChar w:fldCharType="begin"/>
            </w:r>
            <w:r w:rsidR="00124971">
              <w:rPr>
                <w:noProof/>
                <w:webHidden/>
              </w:rPr>
              <w:instrText xml:space="preserve"> PAGEREF _Toc374962640 \h </w:instrText>
            </w:r>
            <w:r w:rsidR="00124971">
              <w:rPr>
                <w:noProof/>
                <w:webHidden/>
              </w:rPr>
            </w:r>
            <w:r w:rsidR="00124971">
              <w:rPr>
                <w:noProof/>
                <w:webHidden/>
              </w:rPr>
              <w:fldChar w:fldCharType="separate"/>
            </w:r>
            <w:r w:rsidR="00124971">
              <w:rPr>
                <w:noProof/>
                <w:webHidden/>
              </w:rPr>
              <w:t>27</w:t>
            </w:r>
            <w:r w:rsidR="00124971">
              <w:rPr>
                <w:noProof/>
                <w:webHidden/>
              </w:rPr>
              <w:fldChar w:fldCharType="end"/>
            </w:r>
          </w:hyperlink>
        </w:p>
        <w:p w14:paraId="61FC0434" w14:textId="77777777" w:rsidR="00124971" w:rsidRDefault="00321037">
          <w:pPr>
            <w:pStyle w:val="Innehll2"/>
            <w:tabs>
              <w:tab w:val="left" w:pos="880"/>
              <w:tab w:val="right" w:leader="dot" w:pos="8664"/>
            </w:tabs>
            <w:rPr>
              <w:rFonts w:asciiTheme="minorHAnsi" w:eastAsiaTheme="minorEastAsia" w:hAnsiTheme="minorHAnsi" w:cstheme="minorBidi"/>
              <w:noProof/>
              <w:sz w:val="22"/>
              <w:lang w:eastAsia="sv-SE"/>
            </w:rPr>
          </w:pPr>
          <w:hyperlink w:anchor="_Toc374962641" w:history="1">
            <w:r w:rsidR="00124971" w:rsidRPr="00E50181">
              <w:rPr>
                <w:rStyle w:val="Hyperlnk"/>
                <w:noProof/>
              </w:rPr>
              <w:t>5.3</w:t>
            </w:r>
            <w:r w:rsidR="00124971">
              <w:rPr>
                <w:rFonts w:asciiTheme="minorHAnsi" w:eastAsiaTheme="minorEastAsia" w:hAnsiTheme="minorHAnsi" w:cstheme="minorBidi"/>
                <w:noProof/>
                <w:sz w:val="22"/>
                <w:lang w:eastAsia="sv-SE"/>
              </w:rPr>
              <w:tab/>
            </w:r>
            <w:r w:rsidR="00124971" w:rsidRPr="00E50181">
              <w:rPr>
                <w:rStyle w:val="Hyperlnk"/>
                <w:noProof/>
              </w:rPr>
              <w:t>Formatregler</w:t>
            </w:r>
            <w:r w:rsidR="00124971">
              <w:rPr>
                <w:noProof/>
                <w:webHidden/>
              </w:rPr>
              <w:tab/>
            </w:r>
            <w:r w:rsidR="00124971">
              <w:rPr>
                <w:noProof/>
                <w:webHidden/>
              </w:rPr>
              <w:fldChar w:fldCharType="begin"/>
            </w:r>
            <w:r w:rsidR="00124971">
              <w:rPr>
                <w:noProof/>
                <w:webHidden/>
              </w:rPr>
              <w:instrText xml:space="preserve"> PAGEREF _Toc374962641 \h </w:instrText>
            </w:r>
            <w:r w:rsidR="00124971">
              <w:rPr>
                <w:noProof/>
                <w:webHidden/>
              </w:rPr>
            </w:r>
            <w:r w:rsidR="00124971">
              <w:rPr>
                <w:noProof/>
                <w:webHidden/>
              </w:rPr>
              <w:fldChar w:fldCharType="separate"/>
            </w:r>
            <w:r w:rsidR="00124971">
              <w:rPr>
                <w:noProof/>
                <w:webHidden/>
              </w:rPr>
              <w:t>29</w:t>
            </w:r>
            <w:r w:rsidR="00124971">
              <w:rPr>
                <w:noProof/>
                <w:webHidden/>
              </w:rPr>
              <w:fldChar w:fldCharType="end"/>
            </w:r>
          </w:hyperlink>
        </w:p>
        <w:p w14:paraId="1C3A2F5C" w14:textId="77777777" w:rsidR="00124971" w:rsidRDefault="003210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2" w:history="1">
            <w:r w:rsidR="00124971" w:rsidRPr="00E50181">
              <w:rPr>
                <w:rStyle w:val="Hyperlnk"/>
                <w:noProof/>
              </w:rPr>
              <w:t>5.3.1</w:t>
            </w:r>
            <w:r w:rsidR="00124971">
              <w:rPr>
                <w:rFonts w:asciiTheme="minorHAnsi" w:eastAsiaTheme="minorEastAsia" w:hAnsiTheme="minorHAnsi" w:cstheme="minorBidi"/>
                <w:noProof/>
                <w:sz w:val="22"/>
                <w:lang w:eastAsia="sv-SE"/>
              </w:rPr>
              <w:tab/>
            </w:r>
            <w:r w:rsidR="00124971" w:rsidRPr="00E50181">
              <w:rPr>
                <w:rStyle w:val="Hyperlnk"/>
                <w:noProof/>
              </w:rPr>
              <w:t>Regel 1 – ReferredInformation.time</w:t>
            </w:r>
            <w:r w:rsidR="00124971">
              <w:rPr>
                <w:noProof/>
                <w:webHidden/>
              </w:rPr>
              <w:tab/>
            </w:r>
            <w:r w:rsidR="00124971">
              <w:rPr>
                <w:noProof/>
                <w:webHidden/>
              </w:rPr>
              <w:fldChar w:fldCharType="begin"/>
            </w:r>
            <w:r w:rsidR="00124971">
              <w:rPr>
                <w:noProof/>
                <w:webHidden/>
              </w:rPr>
              <w:instrText xml:space="preserve"> PAGEREF _Toc374962642 \h </w:instrText>
            </w:r>
            <w:r w:rsidR="00124971">
              <w:rPr>
                <w:noProof/>
                <w:webHidden/>
              </w:rPr>
            </w:r>
            <w:r w:rsidR="00124971">
              <w:rPr>
                <w:noProof/>
                <w:webHidden/>
              </w:rPr>
              <w:fldChar w:fldCharType="separate"/>
            </w:r>
            <w:r w:rsidR="00124971">
              <w:rPr>
                <w:noProof/>
                <w:webHidden/>
              </w:rPr>
              <w:t>29</w:t>
            </w:r>
            <w:r w:rsidR="00124971">
              <w:rPr>
                <w:noProof/>
                <w:webHidden/>
              </w:rPr>
              <w:fldChar w:fldCharType="end"/>
            </w:r>
          </w:hyperlink>
        </w:p>
        <w:p w14:paraId="7F37A88C" w14:textId="77777777" w:rsidR="00124971" w:rsidRDefault="00321037">
          <w:pPr>
            <w:pStyle w:val="Innehll1"/>
            <w:tabs>
              <w:tab w:val="left" w:pos="400"/>
              <w:tab w:val="right" w:leader="dot" w:pos="8664"/>
            </w:tabs>
            <w:rPr>
              <w:rFonts w:asciiTheme="minorHAnsi" w:eastAsiaTheme="minorEastAsia" w:hAnsiTheme="minorHAnsi" w:cstheme="minorBidi"/>
              <w:noProof/>
              <w:sz w:val="22"/>
              <w:lang w:eastAsia="sv-SE"/>
            </w:rPr>
          </w:pPr>
          <w:hyperlink w:anchor="_Toc374962643" w:history="1">
            <w:r w:rsidR="00124971" w:rsidRPr="00E50181">
              <w:rPr>
                <w:rStyle w:val="Hyperlnk"/>
                <w:noProof/>
              </w:rPr>
              <w:t>6</w:t>
            </w:r>
            <w:r w:rsidR="00124971">
              <w:rPr>
                <w:rFonts w:asciiTheme="minorHAnsi" w:eastAsiaTheme="minorEastAsia" w:hAnsiTheme="minorHAnsi" w:cstheme="minorBidi"/>
                <w:noProof/>
                <w:sz w:val="22"/>
                <w:lang w:eastAsia="sv-SE"/>
              </w:rPr>
              <w:tab/>
            </w:r>
            <w:r w:rsidR="00124971" w:rsidRPr="00E50181">
              <w:rPr>
                <w:rStyle w:val="Hyperlnk"/>
                <w:noProof/>
              </w:rPr>
              <w:t>Tjänstekontrakt</w:t>
            </w:r>
            <w:r w:rsidR="00124971">
              <w:rPr>
                <w:noProof/>
                <w:webHidden/>
              </w:rPr>
              <w:tab/>
            </w:r>
            <w:r w:rsidR="00124971">
              <w:rPr>
                <w:noProof/>
                <w:webHidden/>
              </w:rPr>
              <w:fldChar w:fldCharType="begin"/>
            </w:r>
            <w:r w:rsidR="00124971">
              <w:rPr>
                <w:noProof/>
                <w:webHidden/>
              </w:rPr>
              <w:instrText xml:space="preserve"> PAGEREF _Toc374962643 \h </w:instrText>
            </w:r>
            <w:r w:rsidR="00124971">
              <w:rPr>
                <w:noProof/>
                <w:webHidden/>
              </w:rPr>
            </w:r>
            <w:r w:rsidR="00124971">
              <w:rPr>
                <w:noProof/>
                <w:webHidden/>
              </w:rPr>
              <w:fldChar w:fldCharType="separate"/>
            </w:r>
            <w:r w:rsidR="00124971">
              <w:rPr>
                <w:noProof/>
                <w:webHidden/>
              </w:rPr>
              <w:t>30</w:t>
            </w:r>
            <w:r w:rsidR="00124971">
              <w:rPr>
                <w:noProof/>
                <w:webHidden/>
              </w:rPr>
              <w:fldChar w:fldCharType="end"/>
            </w:r>
          </w:hyperlink>
        </w:p>
        <w:p w14:paraId="1549F1AE" w14:textId="77777777" w:rsidR="00124971" w:rsidRDefault="00321037">
          <w:pPr>
            <w:pStyle w:val="Innehll2"/>
            <w:tabs>
              <w:tab w:val="left" w:pos="880"/>
              <w:tab w:val="right" w:leader="dot" w:pos="8664"/>
            </w:tabs>
            <w:rPr>
              <w:rFonts w:asciiTheme="minorHAnsi" w:eastAsiaTheme="minorEastAsia" w:hAnsiTheme="minorHAnsi" w:cstheme="minorBidi"/>
              <w:noProof/>
              <w:sz w:val="22"/>
              <w:lang w:eastAsia="sv-SE"/>
            </w:rPr>
          </w:pPr>
          <w:hyperlink w:anchor="_Toc374962644" w:history="1">
            <w:r w:rsidR="00124971" w:rsidRPr="00E50181">
              <w:rPr>
                <w:rStyle w:val="Hyperlnk"/>
                <w:noProof/>
              </w:rPr>
              <w:t>6.1</w:t>
            </w:r>
            <w:r w:rsidR="00124971">
              <w:rPr>
                <w:rFonts w:asciiTheme="minorHAnsi" w:eastAsiaTheme="minorEastAsia" w:hAnsiTheme="minorHAnsi" w:cstheme="minorBidi"/>
                <w:noProof/>
                <w:sz w:val="22"/>
                <w:lang w:eastAsia="sv-SE"/>
              </w:rPr>
              <w:tab/>
            </w:r>
            <w:r w:rsidR="00124971" w:rsidRPr="00E50181">
              <w:rPr>
                <w:rStyle w:val="Hyperlnk"/>
                <w:noProof/>
              </w:rPr>
              <w:t>GetObservation</w:t>
            </w:r>
            <w:r w:rsidR="00124971">
              <w:rPr>
                <w:noProof/>
                <w:webHidden/>
              </w:rPr>
              <w:tab/>
            </w:r>
            <w:r w:rsidR="00124971">
              <w:rPr>
                <w:noProof/>
                <w:webHidden/>
              </w:rPr>
              <w:fldChar w:fldCharType="begin"/>
            </w:r>
            <w:r w:rsidR="00124971">
              <w:rPr>
                <w:noProof/>
                <w:webHidden/>
              </w:rPr>
              <w:instrText xml:space="preserve"> PAGEREF _Toc374962644 \h </w:instrText>
            </w:r>
            <w:r w:rsidR="00124971">
              <w:rPr>
                <w:noProof/>
                <w:webHidden/>
              </w:rPr>
            </w:r>
            <w:r w:rsidR="00124971">
              <w:rPr>
                <w:noProof/>
                <w:webHidden/>
              </w:rPr>
              <w:fldChar w:fldCharType="separate"/>
            </w:r>
            <w:r w:rsidR="00124971">
              <w:rPr>
                <w:noProof/>
                <w:webHidden/>
              </w:rPr>
              <w:t>30</w:t>
            </w:r>
            <w:r w:rsidR="00124971">
              <w:rPr>
                <w:noProof/>
                <w:webHidden/>
              </w:rPr>
              <w:fldChar w:fldCharType="end"/>
            </w:r>
          </w:hyperlink>
        </w:p>
        <w:p w14:paraId="50C96C90" w14:textId="77777777" w:rsidR="00124971" w:rsidRDefault="003210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5" w:history="1">
            <w:r w:rsidR="00124971" w:rsidRPr="00E50181">
              <w:rPr>
                <w:rStyle w:val="Hyperlnk"/>
                <w:noProof/>
              </w:rPr>
              <w:t>6.1.1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_Toc374962645 \h </w:instrText>
            </w:r>
            <w:r w:rsidR="00124971">
              <w:rPr>
                <w:noProof/>
                <w:webHidden/>
              </w:rPr>
            </w:r>
            <w:r w:rsidR="00124971">
              <w:rPr>
                <w:noProof/>
                <w:webHidden/>
              </w:rPr>
              <w:fldChar w:fldCharType="separate"/>
            </w:r>
            <w:r w:rsidR="00124971">
              <w:rPr>
                <w:noProof/>
                <w:webHidden/>
              </w:rPr>
              <w:t>30</w:t>
            </w:r>
            <w:r w:rsidR="00124971">
              <w:rPr>
                <w:noProof/>
                <w:webHidden/>
              </w:rPr>
              <w:fldChar w:fldCharType="end"/>
            </w:r>
          </w:hyperlink>
        </w:p>
        <w:p w14:paraId="5A56ADAC" w14:textId="77777777" w:rsidR="00124971" w:rsidRDefault="003210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6" w:history="1">
            <w:r w:rsidR="00124971" w:rsidRPr="00E50181">
              <w:rPr>
                <w:rStyle w:val="Hyperlnk"/>
                <w:noProof/>
              </w:rPr>
              <w:t>6.1.2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_Toc374962646 \h </w:instrText>
            </w:r>
            <w:r w:rsidR="00124971">
              <w:rPr>
                <w:noProof/>
                <w:webHidden/>
              </w:rPr>
            </w:r>
            <w:r w:rsidR="00124971">
              <w:rPr>
                <w:noProof/>
                <w:webHidden/>
              </w:rPr>
              <w:fldChar w:fldCharType="separate"/>
            </w:r>
            <w:r w:rsidR="00124971">
              <w:rPr>
                <w:noProof/>
                <w:webHidden/>
              </w:rPr>
              <w:t>30</w:t>
            </w:r>
            <w:r w:rsidR="00124971">
              <w:rPr>
                <w:noProof/>
                <w:webHidden/>
              </w:rPr>
              <w:fldChar w:fldCharType="end"/>
            </w:r>
          </w:hyperlink>
        </w:p>
        <w:p w14:paraId="4A5185C3" w14:textId="77777777" w:rsidR="00124971" w:rsidRDefault="003210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7" w:history="1">
            <w:r w:rsidR="00124971" w:rsidRPr="00E50181">
              <w:rPr>
                <w:rStyle w:val="Hyperlnk"/>
                <w:noProof/>
              </w:rPr>
              <w:t>6.1.3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_Toc374962647 \h </w:instrText>
            </w:r>
            <w:r w:rsidR="00124971">
              <w:rPr>
                <w:noProof/>
                <w:webHidden/>
              </w:rPr>
            </w:r>
            <w:r w:rsidR="00124971">
              <w:rPr>
                <w:noProof/>
                <w:webHidden/>
              </w:rPr>
              <w:fldChar w:fldCharType="separate"/>
            </w:r>
            <w:r w:rsidR="00124971">
              <w:rPr>
                <w:noProof/>
                <w:webHidden/>
              </w:rPr>
              <w:t>44</w:t>
            </w:r>
            <w:r w:rsidR="00124971">
              <w:rPr>
                <w:noProof/>
                <w:webHidden/>
              </w:rPr>
              <w:fldChar w:fldCharType="end"/>
            </w:r>
          </w:hyperlink>
        </w:p>
        <w:p w14:paraId="3485615B" w14:textId="77777777" w:rsidR="00124971" w:rsidRDefault="00321037">
          <w:pPr>
            <w:pStyle w:val="Innehll2"/>
            <w:tabs>
              <w:tab w:val="left" w:pos="880"/>
              <w:tab w:val="right" w:leader="dot" w:pos="8664"/>
            </w:tabs>
            <w:rPr>
              <w:rFonts w:asciiTheme="minorHAnsi" w:eastAsiaTheme="minorEastAsia" w:hAnsiTheme="minorHAnsi" w:cstheme="minorBidi"/>
              <w:noProof/>
              <w:sz w:val="22"/>
              <w:lang w:eastAsia="sv-SE"/>
            </w:rPr>
          </w:pPr>
          <w:hyperlink w:anchor="_Toc374962648" w:history="1">
            <w:r w:rsidR="00124971" w:rsidRPr="00E50181">
              <w:rPr>
                <w:rStyle w:val="Hyperlnk"/>
                <w:noProof/>
              </w:rPr>
              <w:t>6.2</w:t>
            </w:r>
            <w:r w:rsidR="00124971">
              <w:rPr>
                <w:rFonts w:asciiTheme="minorHAnsi" w:eastAsiaTheme="minorEastAsia" w:hAnsiTheme="minorHAnsi" w:cstheme="minorBidi"/>
                <w:noProof/>
                <w:sz w:val="22"/>
                <w:lang w:eastAsia="sv-SE"/>
              </w:rPr>
              <w:tab/>
            </w:r>
            <w:r w:rsidR="00124971" w:rsidRPr="00E50181">
              <w:rPr>
                <w:rStyle w:val="Hyperlnk"/>
                <w:noProof/>
              </w:rPr>
              <w:t>ProcessObservation</w:t>
            </w:r>
            <w:r w:rsidR="00124971">
              <w:rPr>
                <w:noProof/>
                <w:webHidden/>
              </w:rPr>
              <w:tab/>
            </w:r>
            <w:r w:rsidR="00124971">
              <w:rPr>
                <w:noProof/>
                <w:webHidden/>
              </w:rPr>
              <w:fldChar w:fldCharType="begin"/>
            </w:r>
            <w:r w:rsidR="00124971">
              <w:rPr>
                <w:noProof/>
                <w:webHidden/>
              </w:rPr>
              <w:instrText xml:space="preserve"> PAGEREF _Toc374962648 \h </w:instrText>
            </w:r>
            <w:r w:rsidR="00124971">
              <w:rPr>
                <w:noProof/>
                <w:webHidden/>
              </w:rPr>
            </w:r>
            <w:r w:rsidR="00124971">
              <w:rPr>
                <w:noProof/>
                <w:webHidden/>
              </w:rPr>
              <w:fldChar w:fldCharType="separate"/>
            </w:r>
            <w:r w:rsidR="00124971">
              <w:rPr>
                <w:noProof/>
                <w:webHidden/>
              </w:rPr>
              <w:t>45</w:t>
            </w:r>
            <w:r w:rsidR="00124971">
              <w:rPr>
                <w:noProof/>
                <w:webHidden/>
              </w:rPr>
              <w:fldChar w:fldCharType="end"/>
            </w:r>
          </w:hyperlink>
        </w:p>
        <w:p w14:paraId="7BF4BFE3" w14:textId="77777777" w:rsidR="00124971" w:rsidRDefault="003210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9" w:history="1">
            <w:r w:rsidR="00124971" w:rsidRPr="00E50181">
              <w:rPr>
                <w:rStyle w:val="Hyperlnk"/>
                <w:noProof/>
              </w:rPr>
              <w:t>6.2.1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_Toc374962649 \h </w:instrText>
            </w:r>
            <w:r w:rsidR="00124971">
              <w:rPr>
                <w:noProof/>
                <w:webHidden/>
              </w:rPr>
            </w:r>
            <w:r w:rsidR="00124971">
              <w:rPr>
                <w:noProof/>
                <w:webHidden/>
              </w:rPr>
              <w:fldChar w:fldCharType="separate"/>
            </w:r>
            <w:r w:rsidR="00124971">
              <w:rPr>
                <w:noProof/>
                <w:webHidden/>
              </w:rPr>
              <w:t>45</w:t>
            </w:r>
            <w:r w:rsidR="00124971">
              <w:rPr>
                <w:noProof/>
                <w:webHidden/>
              </w:rPr>
              <w:fldChar w:fldCharType="end"/>
            </w:r>
          </w:hyperlink>
        </w:p>
        <w:p w14:paraId="777273E1" w14:textId="77777777" w:rsidR="00124971" w:rsidRDefault="003210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0" w:history="1">
            <w:r w:rsidR="00124971" w:rsidRPr="00E50181">
              <w:rPr>
                <w:rStyle w:val="Hyperlnk"/>
                <w:noProof/>
              </w:rPr>
              <w:t>6.2.2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_Toc374962650 \h </w:instrText>
            </w:r>
            <w:r w:rsidR="00124971">
              <w:rPr>
                <w:noProof/>
                <w:webHidden/>
              </w:rPr>
            </w:r>
            <w:r w:rsidR="00124971">
              <w:rPr>
                <w:noProof/>
                <w:webHidden/>
              </w:rPr>
              <w:fldChar w:fldCharType="separate"/>
            </w:r>
            <w:r w:rsidR="00124971">
              <w:rPr>
                <w:noProof/>
                <w:webHidden/>
              </w:rPr>
              <w:t>45</w:t>
            </w:r>
            <w:r w:rsidR="00124971">
              <w:rPr>
                <w:noProof/>
                <w:webHidden/>
              </w:rPr>
              <w:fldChar w:fldCharType="end"/>
            </w:r>
          </w:hyperlink>
        </w:p>
        <w:p w14:paraId="7CD467DC" w14:textId="77777777" w:rsidR="00124971" w:rsidRDefault="003210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1" w:history="1">
            <w:r w:rsidR="00124971" w:rsidRPr="00E50181">
              <w:rPr>
                <w:rStyle w:val="Hyperlnk"/>
                <w:noProof/>
              </w:rPr>
              <w:t>6.2.3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_Toc374962651 \h </w:instrText>
            </w:r>
            <w:r w:rsidR="00124971">
              <w:rPr>
                <w:noProof/>
                <w:webHidden/>
              </w:rPr>
            </w:r>
            <w:r w:rsidR="00124971">
              <w:rPr>
                <w:noProof/>
                <w:webHidden/>
              </w:rPr>
              <w:fldChar w:fldCharType="separate"/>
            </w:r>
            <w:r w:rsidR="00124971">
              <w:rPr>
                <w:noProof/>
                <w:webHidden/>
              </w:rPr>
              <w:t>56</w:t>
            </w:r>
            <w:r w:rsidR="00124971">
              <w:rPr>
                <w:noProof/>
                <w:webHidden/>
              </w:rPr>
              <w:fldChar w:fldCharType="end"/>
            </w:r>
          </w:hyperlink>
        </w:p>
        <w:p w14:paraId="7BA15D20" w14:textId="77777777" w:rsidR="00124971" w:rsidRDefault="00321037">
          <w:pPr>
            <w:pStyle w:val="Innehll2"/>
            <w:tabs>
              <w:tab w:val="left" w:pos="880"/>
              <w:tab w:val="right" w:leader="dot" w:pos="8664"/>
            </w:tabs>
            <w:rPr>
              <w:rFonts w:asciiTheme="minorHAnsi" w:eastAsiaTheme="minorEastAsia" w:hAnsiTheme="minorHAnsi" w:cstheme="minorBidi"/>
              <w:noProof/>
              <w:sz w:val="22"/>
              <w:lang w:eastAsia="sv-SE"/>
            </w:rPr>
          </w:pPr>
          <w:hyperlink w:anchor="_Toc374962652" w:history="1">
            <w:r w:rsidR="00124971" w:rsidRPr="00E50181">
              <w:rPr>
                <w:rStyle w:val="Hyperlnk"/>
                <w:noProof/>
              </w:rPr>
              <w:t>6.3</w:t>
            </w:r>
            <w:r w:rsidR="00124971">
              <w:rPr>
                <w:rFonts w:asciiTheme="minorHAnsi" w:eastAsiaTheme="minorEastAsia" w:hAnsiTheme="minorHAnsi" w:cstheme="minorBidi"/>
                <w:noProof/>
                <w:sz w:val="22"/>
                <w:lang w:eastAsia="sv-SE"/>
              </w:rPr>
              <w:tab/>
            </w:r>
            <w:r w:rsidR="00124971" w:rsidRPr="00E50181">
              <w:rPr>
                <w:rStyle w:val="Hyperlnk"/>
                <w:noProof/>
              </w:rPr>
              <w:t>DeleteObservation</w:t>
            </w:r>
            <w:r w:rsidR="00124971">
              <w:rPr>
                <w:noProof/>
                <w:webHidden/>
              </w:rPr>
              <w:tab/>
            </w:r>
            <w:r w:rsidR="00124971">
              <w:rPr>
                <w:noProof/>
                <w:webHidden/>
              </w:rPr>
              <w:fldChar w:fldCharType="begin"/>
            </w:r>
            <w:r w:rsidR="00124971">
              <w:rPr>
                <w:noProof/>
                <w:webHidden/>
              </w:rPr>
              <w:instrText xml:space="preserve"> PAGEREF _Toc374962652 \h </w:instrText>
            </w:r>
            <w:r w:rsidR="00124971">
              <w:rPr>
                <w:noProof/>
                <w:webHidden/>
              </w:rPr>
            </w:r>
            <w:r w:rsidR="00124971">
              <w:rPr>
                <w:noProof/>
                <w:webHidden/>
              </w:rPr>
              <w:fldChar w:fldCharType="separate"/>
            </w:r>
            <w:r w:rsidR="00124971">
              <w:rPr>
                <w:noProof/>
                <w:webHidden/>
              </w:rPr>
              <w:t>57</w:t>
            </w:r>
            <w:r w:rsidR="00124971">
              <w:rPr>
                <w:noProof/>
                <w:webHidden/>
              </w:rPr>
              <w:fldChar w:fldCharType="end"/>
            </w:r>
          </w:hyperlink>
        </w:p>
        <w:p w14:paraId="787E9EB7" w14:textId="77777777" w:rsidR="00124971" w:rsidRDefault="003210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3" w:history="1">
            <w:r w:rsidR="00124971" w:rsidRPr="00E50181">
              <w:rPr>
                <w:rStyle w:val="Hyperlnk"/>
                <w:noProof/>
              </w:rPr>
              <w:t>6.3.1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_Toc374962653 \h </w:instrText>
            </w:r>
            <w:r w:rsidR="00124971">
              <w:rPr>
                <w:noProof/>
                <w:webHidden/>
              </w:rPr>
            </w:r>
            <w:r w:rsidR="00124971">
              <w:rPr>
                <w:noProof/>
                <w:webHidden/>
              </w:rPr>
              <w:fldChar w:fldCharType="separate"/>
            </w:r>
            <w:r w:rsidR="00124971">
              <w:rPr>
                <w:noProof/>
                <w:webHidden/>
              </w:rPr>
              <w:t>57</w:t>
            </w:r>
            <w:r w:rsidR="00124971">
              <w:rPr>
                <w:noProof/>
                <w:webHidden/>
              </w:rPr>
              <w:fldChar w:fldCharType="end"/>
            </w:r>
          </w:hyperlink>
        </w:p>
        <w:p w14:paraId="2C9BC9B1" w14:textId="77777777" w:rsidR="00124971" w:rsidRDefault="003210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4" w:history="1">
            <w:r w:rsidR="00124971" w:rsidRPr="00E50181">
              <w:rPr>
                <w:rStyle w:val="Hyperlnk"/>
                <w:noProof/>
              </w:rPr>
              <w:t>6.3.2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_Toc374962654 \h </w:instrText>
            </w:r>
            <w:r w:rsidR="00124971">
              <w:rPr>
                <w:noProof/>
                <w:webHidden/>
              </w:rPr>
            </w:r>
            <w:r w:rsidR="00124971">
              <w:rPr>
                <w:noProof/>
                <w:webHidden/>
              </w:rPr>
              <w:fldChar w:fldCharType="separate"/>
            </w:r>
            <w:r w:rsidR="00124971">
              <w:rPr>
                <w:noProof/>
                <w:webHidden/>
              </w:rPr>
              <w:t>57</w:t>
            </w:r>
            <w:r w:rsidR="00124971">
              <w:rPr>
                <w:noProof/>
                <w:webHidden/>
              </w:rPr>
              <w:fldChar w:fldCharType="end"/>
            </w:r>
          </w:hyperlink>
        </w:p>
        <w:p w14:paraId="6F9564D6" w14:textId="77777777" w:rsidR="00124971" w:rsidRDefault="003210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5" w:history="1">
            <w:r w:rsidR="00124971" w:rsidRPr="00E50181">
              <w:rPr>
                <w:rStyle w:val="Hyperlnk"/>
                <w:noProof/>
              </w:rPr>
              <w:t>6.3.3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_Toc374962655 \h </w:instrText>
            </w:r>
            <w:r w:rsidR="00124971">
              <w:rPr>
                <w:noProof/>
                <w:webHidden/>
              </w:rPr>
            </w:r>
            <w:r w:rsidR="00124971">
              <w:rPr>
                <w:noProof/>
                <w:webHidden/>
              </w:rPr>
              <w:fldChar w:fldCharType="separate"/>
            </w:r>
            <w:r w:rsidR="00124971">
              <w:rPr>
                <w:noProof/>
                <w:webHidden/>
              </w:rPr>
              <w:t>58</w:t>
            </w:r>
            <w:r w:rsidR="00124971">
              <w:rPr>
                <w:noProof/>
                <w:webHidden/>
              </w:rPr>
              <w:fldChar w:fldCharType="end"/>
            </w:r>
          </w:hyperlink>
        </w:p>
        <w:p w14:paraId="514A6844" w14:textId="77777777" w:rsidR="00124971" w:rsidRDefault="00321037">
          <w:pPr>
            <w:pStyle w:val="Innehll2"/>
            <w:tabs>
              <w:tab w:val="left" w:pos="880"/>
              <w:tab w:val="right" w:leader="dot" w:pos="8664"/>
            </w:tabs>
            <w:rPr>
              <w:rFonts w:asciiTheme="minorHAnsi" w:eastAsiaTheme="minorEastAsia" w:hAnsiTheme="minorHAnsi" w:cstheme="minorBidi"/>
              <w:noProof/>
              <w:sz w:val="22"/>
              <w:lang w:eastAsia="sv-SE"/>
            </w:rPr>
          </w:pPr>
          <w:hyperlink w:anchor="_Toc374962656" w:history="1">
            <w:r w:rsidR="00124971" w:rsidRPr="00E50181">
              <w:rPr>
                <w:rStyle w:val="Hyperlnk"/>
                <w:noProof/>
              </w:rPr>
              <w:t>6.4</w:t>
            </w:r>
            <w:r w:rsidR="00124971">
              <w:rPr>
                <w:rFonts w:asciiTheme="minorHAnsi" w:eastAsiaTheme="minorEastAsia" w:hAnsiTheme="minorHAnsi" w:cstheme="minorBidi"/>
                <w:noProof/>
                <w:sz w:val="22"/>
                <w:lang w:eastAsia="sv-SE"/>
              </w:rPr>
              <w:tab/>
            </w:r>
            <w:r w:rsidR="00124971" w:rsidRPr="00E50181">
              <w:rPr>
                <w:rStyle w:val="Hyperlnk"/>
                <w:noProof/>
              </w:rPr>
              <w:t>GetMeasurement</w:t>
            </w:r>
            <w:r w:rsidR="00124971">
              <w:rPr>
                <w:noProof/>
                <w:webHidden/>
              </w:rPr>
              <w:tab/>
            </w:r>
            <w:r w:rsidR="00124971">
              <w:rPr>
                <w:noProof/>
                <w:webHidden/>
              </w:rPr>
              <w:fldChar w:fldCharType="begin"/>
            </w:r>
            <w:r w:rsidR="00124971">
              <w:rPr>
                <w:noProof/>
                <w:webHidden/>
              </w:rPr>
              <w:instrText xml:space="preserve"> PAGEREF _Toc374962656 \h </w:instrText>
            </w:r>
            <w:r w:rsidR="00124971">
              <w:rPr>
                <w:noProof/>
                <w:webHidden/>
              </w:rPr>
            </w:r>
            <w:r w:rsidR="00124971">
              <w:rPr>
                <w:noProof/>
                <w:webHidden/>
              </w:rPr>
              <w:fldChar w:fldCharType="separate"/>
            </w:r>
            <w:r w:rsidR="00124971">
              <w:rPr>
                <w:noProof/>
                <w:webHidden/>
              </w:rPr>
              <w:t>59</w:t>
            </w:r>
            <w:r w:rsidR="00124971">
              <w:rPr>
                <w:noProof/>
                <w:webHidden/>
              </w:rPr>
              <w:fldChar w:fldCharType="end"/>
            </w:r>
          </w:hyperlink>
        </w:p>
        <w:p w14:paraId="2E8EE2BA" w14:textId="77777777" w:rsidR="00124971" w:rsidRDefault="003210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7" w:history="1">
            <w:r w:rsidR="00124971" w:rsidRPr="00E50181">
              <w:rPr>
                <w:rStyle w:val="Hyperlnk"/>
                <w:noProof/>
              </w:rPr>
              <w:t>6.4.1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_Toc374962657 \h </w:instrText>
            </w:r>
            <w:r w:rsidR="00124971">
              <w:rPr>
                <w:noProof/>
                <w:webHidden/>
              </w:rPr>
            </w:r>
            <w:r w:rsidR="00124971">
              <w:rPr>
                <w:noProof/>
                <w:webHidden/>
              </w:rPr>
              <w:fldChar w:fldCharType="separate"/>
            </w:r>
            <w:r w:rsidR="00124971">
              <w:rPr>
                <w:noProof/>
                <w:webHidden/>
              </w:rPr>
              <w:t>59</w:t>
            </w:r>
            <w:r w:rsidR="00124971">
              <w:rPr>
                <w:noProof/>
                <w:webHidden/>
              </w:rPr>
              <w:fldChar w:fldCharType="end"/>
            </w:r>
          </w:hyperlink>
        </w:p>
        <w:p w14:paraId="3A9CD43C" w14:textId="77777777" w:rsidR="00124971" w:rsidRDefault="003210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8" w:history="1">
            <w:r w:rsidR="00124971" w:rsidRPr="00E50181">
              <w:rPr>
                <w:rStyle w:val="Hyperlnk"/>
                <w:noProof/>
              </w:rPr>
              <w:t>6.4.2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_Toc374962658 \h </w:instrText>
            </w:r>
            <w:r w:rsidR="00124971">
              <w:rPr>
                <w:noProof/>
                <w:webHidden/>
              </w:rPr>
            </w:r>
            <w:r w:rsidR="00124971">
              <w:rPr>
                <w:noProof/>
                <w:webHidden/>
              </w:rPr>
              <w:fldChar w:fldCharType="separate"/>
            </w:r>
            <w:r w:rsidR="00124971">
              <w:rPr>
                <w:noProof/>
                <w:webHidden/>
              </w:rPr>
              <w:t>59</w:t>
            </w:r>
            <w:r w:rsidR="00124971">
              <w:rPr>
                <w:noProof/>
                <w:webHidden/>
              </w:rPr>
              <w:fldChar w:fldCharType="end"/>
            </w:r>
          </w:hyperlink>
        </w:p>
        <w:p w14:paraId="2D86D365" w14:textId="77777777" w:rsidR="00124971" w:rsidRDefault="003210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9" w:history="1">
            <w:r w:rsidR="00124971" w:rsidRPr="00E50181">
              <w:rPr>
                <w:rStyle w:val="Hyperlnk"/>
                <w:noProof/>
              </w:rPr>
              <w:t>6.4.3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_Toc374962659 \h </w:instrText>
            </w:r>
            <w:r w:rsidR="00124971">
              <w:rPr>
                <w:noProof/>
                <w:webHidden/>
              </w:rPr>
            </w:r>
            <w:r w:rsidR="00124971">
              <w:rPr>
                <w:noProof/>
                <w:webHidden/>
              </w:rPr>
              <w:fldChar w:fldCharType="separate"/>
            </w:r>
            <w:r w:rsidR="00124971">
              <w:rPr>
                <w:noProof/>
                <w:webHidden/>
              </w:rPr>
              <w:t>73</w:t>
            </w:r>
            <w:r w:rsidR="00124971">
              <w:rPr>
                <w:noProof/>
                <w:webHidden/>
              </w:rPr>
              <w:fldChar w:fldCharType="end"/>
            </w:r>
          </w:hyperlink>
        </w:p>
        <w:p w14:paraId="28689C1D" w14:textId="77777777" w:rsidR="00124971" w:rsidRDefault="00321037">
          <w:pPr>
            <w:pStyle w:val="Innehll2"/>
            <w:tabs>
              <w:tab w:val="left" w:pos="880"/>
              <w:tab w:val="right" w:leader="dot" w:pos="8664"/>
            </w:tabs>
            <w:rPr>
              <w:rFonts w:asciiTheme="minorHAnsi" w:eastAsiaTheme="minorEastAsia" w:hAnsiTheme="minorHAnsi" w:cstheme="minorBidi"/>
              <w:noProof/>
              <w:sz w:val="22"/>
              <w:lang w:eastAsia="sv-SE"/>
            </w:rPr>
          </w:pPr>
          <w:hyperlink w:anchor="_Toc374962660" w:history="1">
            <w:r w:rsidR="00124971" w:rsidRPr="00E50181">
              <w:rPr>
                <w:rStyle w:val="Hyperlnk"/>
                <w:noProof/>
              </w:rPr>
              <w:t>6.5</w:t>
            </w:r>
            <w:r w:rsidR="00124971">
              <w:rPr>
                <w:rFonts w:asciiTheme="minorHAnsi" w:eastAsiaTheme="minorEastAsia" w:hAnsiTheme="minorHAnsi" w:cstheme="minorBidi"/>
                <w:noProof/>
                <w:sz w:val="22"/>
                <w:lang w:eastAsia="sv-SE"/>
              </w:rPr>
              <w:tab/>
            </w:r>
            <w:r w:rsidR="00124971" w:rsidRPr="00E50181">
              <w:rPr>
                <w:rStyle w:val="Hyperlnk"/>
                <w:noProof/>
              </w:rPr>
              <w:t>ProcessMeasurement</w:t>
            </w:r>
            <w:r w:rsidR="00124971">
              <w:rPr>
                <w:noProof/>
                <w:webHidden/>
              </w:rPr>
              <w:tab/>
            </w:r>
            <w:r w:rsidR="00124971">
              <w:rPr>
                <w:noProof/>
                <w:webHidden/>
              </w:rPr>
              <w:fldChar w:fldCharType="begin"/>
            </w:r>
            <w:r w:rsidR="00124971">
              <w:rPr>
                <w:noProof/>
                <w:webHidden/>
              </w:rPr>
              <w:instrText xml:space="preserve"> PAGEREF _Toc374962660 \h </w:instrText>
            </w:r>
            <w:r w:rsidR="00124971">
              <w:rPr>
                <w:noProof/>
                <w:webHidden/>
              </w:rPr>
            </w:r>
            <w:r w:rsidR="00124971">
              <w:rPr>
                <w:noProof/>
                <w:webHidden/>
              </w:rPr>
              <w:fldChar w:fldCharType="separate"/>
            </w:r>
            <w:r w:rsidR="00124971">
              <w:rPr>
                <w:noProof/>
                <w:webHidden/>
              </w:rPr>
              <w:t>75</w:t>
            </w:r>
            <w:r w:rsidR="00124971">
              <w:rPr>
                <w:noProof/>
                <w:webHidden/>
              </w:rPr>
              <w:fldChar w:fldCharType="end"/>
            </w:r>
          </w:hyperlink>
        </w:p>
        <w:p w14:paraId="5039D6E1" w14:textId="77777777" w:rsidR="00124971" w:rsidRDefault="003210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1" w:history="1">
            <w:r w:rsidR="00124971" w:rsidRPr="00E50181">
              <w:rPr>
                <w:rStyle w:val="Hyperlnk"/>
                <w:noProof/>
              </w:rPr>
              <w:t>6.5.1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_Toc374962661 \h </w:instrText>
            </w:r>
            <w:r w:rsidR="00124971">
              <w:rPr>
                <w:noProof/>
                <w:webHidden/>
              </w:rPr>
            </w:r>
            <w:r w:rsidR="00124971">
              <w:rPr>
                <w:noProof/>
                <w:webHidden/>
              </w:rPr>
              <w:fldChar w:fldCharType="separate"/>
            </w:r>
            <w:r w:rsidR="00124971">
              <w:rPr>
                <w:noProof/>
                <w:webHidden/>
              </w:rPr>
              <w:t>75</w:t>
            </w:r>
            <w:r w:rsidR="00124971">
              <w:rPr>
                <w:noProof/>
                <w:webHidden/>
              </w:rPr>
              <w:fldChar w:fldCharType="end"/>
            </w:r>
          </w:hyperlink>
        </w:p>
        <w:p w14:paraId="55F5677A" w14:textId="77777777" w:rsidR="00124971" w:rsidRDefault="003210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2" w:history="1">
            <w:r w:rsidR="00124971" w:rsidRPr="00E50181">
              <w:rPr>
                <w:rStyle w:val="Hyperlnk"/>
                <w:noProof/>
              </w:rPr>
              <w:t>6.5.2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_Toc374962662 \h </w:instrText>
            </w:r>
            <w:r w:rsidR="00124971">
              <w:rPr>
                <w:noProof/>
                <w:webHidden/>
              </w:rPr>
            </w:r>
            <w:r w:rsidR="00124971">
              <w:rPr>
                <w:noProof/>
                <w:webHidden/>
              </w:rPr>
              <w:fldChar w:fldCharType="separate"/>
            </w:r>
            <w:r w:rsidR="00124971">
              <w:rPr>
                <w:noProof/>
                <w:webHidden/>
              </w:rPr>
              <w:t>75</w:t>
            </w:r>
            <w:r w:rsidR="00124971">
              <w:rPr>
                <w:noProof/>
                <w:webHidden/>
              </w:rPr>
              <w:fldChar w:fldCharType="end"/>
            </w:r>
          </w:hyperlink>
        </w:p>
        <w:p w14:paraId="428FA92F" w14:textId="77777777" w:rsidR="00124971" w:rsidRDefault="003210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3" w:history="1">
            <w:r w:rsidR="00124971" w:rsidRPr="00E50181">
              <w:rPr>
                <w:rStyle w:val="Hyperlnk"/>
                <w:noProof/>
              </w:rPr>
              <w:t>6.5.3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_Toc374962663 \h </w:instrText>
            </w:r>
            <w:r w:rsidR="00124971">
              <w:rPr>
                <w:noProof/>
                <w:webHidden/>
              </w:rPr>
            </w:r>
            <w:r w:rsidR="00124971">
              <w:rPr>
                <w:noProof/>
                <w:webHidden/>
              </w:rPr>
              <w:fldChar w:fldCharType="separate"/>
            </w:r>
            <w:r w:rsidR="00124971">
              <w:rPr>
                <w:noProof/>
                <w:webHidden/>
              </w:rPr>
              <w:t>86</w:t>
            </w:r>
            <w:r w:rsidR="00124971">
              <w:rPr>
                <w:noProof/>
                <w:webHidden/>
              </w:rPr>
              <w:fldChar w:fldCharType="end"/>
            </w:r>
          </w:hyperlink>
        </w:p>
        <w:p w14:paraId="1C5A3F33" w14:textId="77777777" w:rsidR="00124971" w:rsidRDefault="00321037">
          <w:pPr>
            <w:pStyle w:val="Innehll2"/>
            <w:tabs>
              <w:tab w:val="left" w:pos="880"/>
              <w:tab w:val="right" w:leader="dot" w:pos="8664"/>
            </w:tabs>
            <w:rPr>
              <w:rFonts w:asciiTheme="minorHAnsi" w:eastAsiaTheme="minorEastAsia" w:hAnsiTheme="minorHAnsi" w:cstheme="minorBidi"/>
              <w:noProof/>
              <w:sz w:val="22"/>
              <w:lang w:eastAsia="sv-SE"/>
            </w:rPr>
          </w:pPr>
          <w:hyperlink w:anchor="_Toc374962664" w:history="1">
            <w:r w:rsidR="00124971" w:rsidRPr="00E50181">
              <w:rPr>
                <w:rStyle w:val="Hyperlnk"/>
                <w:noProof/>
              </w:rPr>
              <w:t>6.6</w:t>
            </w:r>
            <w:r w:rsidR="00124971">
              <w:rPr>
                <w:rFonts w:asciiTheme="minorHAnsi" w:eastAsiaTheme="minorEastAsia" w:hAnsiTheme="minorHAnsi" w:cstheme="minorBidi"/>
                <w:noProof/>
                <w:sz w:val="22"/>
                <w:lang w:eastAsia="sv-SE"/>
              </w:rPr>
              <w:tab/>
            </w:r>
            <w:r w:rsidR="00124971" w:rsidRPr="00E50181">
              <w:rPr>
                <w:rStyle w:val="Hyperlnk"/>
                <w:noProof/>
              </w:rPr>
              <w:t>DeleteMeasurement</w:t>
            </w:r>
            <w:r w:rsidR="00124971">
              <w:rPr>
                <w:noProof/>
                <w:webHidden/>
              </w:rPr>
              <w:tab/>
            </w:r>
            <w:r w:rsidR="00124971">
              <w:rPr>
                <w:noProof/>
                <w:webHidden/>
              </w:rPr>
              <w:fldChar w:fldCharType="begin"/>
            </w:r>
            <w:r w:rsidR="00124971">
              <w:rPr>
                <w:noProof/>
                <w:webHidden/>
              </w:rPr>
              <w:instrText xml:space="preserve"> PAGEREF _Toc374962664 \h </w:instrText>
            </w:r>
            <w:r w:rsidR="00124971">
              <w:rPr>
                <w:noProof/>
                <w:webHidden/>
              </w:rPr>
            </w:r>
            <w:r w:rsidR="00124971">
              <w:rPr>
                <w:noProof/>
                <w:webHidden/>
              </w:rPr>
              <w:fldChar w:fldCharType="separate"/>
            </w:r>
            <w:r w:rsidR="00124971">
              <w:rPr>
                <w:noProof/>
                <w:webHidden/>
              </w:rPr>
              <w:t>87</w:t>
            </w:r>
            <w:r w:rsidR="00124971">
              <w:rPr>
                <w:noProof/>
                <w:webHidden/>
              </w:rPr>
              <w:fldChar w:fldCharType="end"/>
            </w:r>
          </w:hyperlink>
        </w:p>
        <w:p w14:paraId="4D375A2C" w14:textId="77777777" w:rsidR="00124971" w:rsidRDefault="003210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5" w:history="1">
            <w:r w:rsidR="00124971" w:rsidRPr="00E50181">
              <w:rPr>
                <w:rStyle w:val="Hyperlnk"/>
                <w:noProof/>
              </w:rPr>
              <w:t>6.6.1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_Toc374962665 \h </w:instrText>
            </w:r>
            <w:r w:rsidR="00124971">
              <w:rPr>
                <w:noProof/>
                <w:webHidden/>
              </w:rPr>
            </w:r>
            <w:r w:rsidR="00124971">
              <w:rPr>
                <w:noProof/>
                <w:webHidden/>
              </w:rPr>
              <w:fldChar w:fldCharType="separate"/>
            </w:r>
            <w:r w:rsidR="00124971">
              <w:rPr>
                <w:noProof/>
                <w:webHidden/>
              </w:rPr>
              <w:t>87</w:t>
            </w:r>
            <w:r w:rsidR="00124971">
              <w:rPr>
                <w:noProof/>
                <w:webHidden/>
              </w:rPr>
              <w:fldChar w:fldCharType="end"/>
            </w:r>
          </w:hyperlink>
        </w:p>
        <w:p w14:paraId="5F8B313C" w14:textId="77777777" w:rsidR="00124971" w:rsidRDefault="003210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6" w:history="1">
            <w:r w:rsidR="00124971" w:rsidRPr="00E50181">
              <w:rPr>
                <w:rStyle w:val="Hyperlnk"/>
                <w:noProof/>
              </w:rPr>
              <w:t>6.6.2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_Toc374962666 \h </w:instrText>
            </w:r>
            <w:r w:rsidR="00124971">
              <w:rPr>
                <w:noProof/>
                <w:webHidden/>
              </w:rPr>
            </w:r>
            <w:r w:rsidR="00124971">
              <w:rPr>
                <w:noProof/>
                <w:webHidden/>
              </w:rPr>
              <w:fldChar w:fldCharType="separate"/>
            </w:r>
            <w:r w:rsidR="00124971">
              <w:rPr>
                <w:noProof/>
                <w:webHidden/>
              </w:rPr>
              <w:t>87</w:t>
            </w:r>
            <w:r w:rsidR="00124971">
              <w:rPr>
                <w:noProof/>
                <w:webHidden/>
              </w:rPr>
              <w:fldChar w:fldCharType="end"/>
            </w:r>
          </w:hyperlink>
        </w:p>
        <w:p w14:paraId="79ECB02C" w14:textId="77777777" w:rsidR="00124971" w:rsidRDefault="00321037">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7" w:history="1">
            <w:r w:rsidR="00124971" w:rsidRPr="00E50181">
              <w:rPr>
                <w:rStyle w:val="Hyperlnk"/>
                <w:noProof/>
              </w:rPr>
              <w:t>6.6.3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_Toc374962667 \h </w:instrText>
            </w:r>
            <w:r w:rsidR="00124971">
              <w:rPr>
                <w:noProof/>
                <w:webHidden/>
              </w:rPr>
            </w:r>
            <w:r w:rsidR="00124971">
              <w:rPr>
                <w:noProof/>
                <w:webHidden/>
              </w:rPr>
              <w:fldChar w:fldCharType="separate"/>
            </w:r>
            <w:r w:rsidR="00124971">
              <w:rPr>
                <w:noProof/>
                <w:webHidden/>
              </w:rPr>
              <w:t>88</w:t>
            </w:r>
            <w:r w:rsidR="00124971">
              <w:rPr>
                <w:noProof/>
                <w:webHidden/>
              </w:rPr>
              <w:fldChar w:fldCharType="end"/>
            </w:r>
          </w:hyperlink>
        </w:p>
        <w:p w14:paraId="14C83CAC" w14:textId="77777777" w:rsidR="00C54F68" w:rsidRDefault="00C54F68">
          <w:r>
            <w:fldChar w:fldCharType="end"/>
          </w:r>
        </w:p>
      </w:sdtContent>
    </w:sdt>
    <w:p w14:paraId="16C48A21" w14:textId="0599007C" w:rsidR="00C54F68" w:rsidRDefault="00C54F68">
      <w:pPr>
        <w:spacing w:line="240" w:lineRule="auto"/>
        <w:rPr>
          <w:b/>
          <w:color w:val="4F81BD" w:themeColor="accent1"/>
          <w:sz w:val="28"/>
          <w:szCs w:val="28"/>
        </w:rPr>
      </w:pPr>
      <w:bookmarkStart w:id="1" w:name="_Toc163963305"/>
      <w:bookmarkStart w:id="2" w:name="_Toc199311100"/>
      <w:bookmarkStart w:id="3" w:name="_Toc199552311"/>
      <w:bookmarkStart w:id="4" w:name="_Toc199552341"/>
      <w:bookmarkStart w:id="5" w:name="_Toc199552434"/>
      <w:bookmarkStart w:id="6" w:name="_Toc224960917"/>
    </w:p>
    <w:p w14:paraId="09E4969B" w14:textId="77777777" w:rsidR="004255A2" w:rsidRDefault="004255A2" w:rsidP="004255A2">
      <w:pPr>
        <w:rPr>
          <w:b/>
        </w:rPr>
      </w:pPr>
    </w:p>
    <w:p w14:paraId="7BF2BFA5" w14:textId="77777777" w:rsidR="00A879EE" w:rsidRDefault="00A879EE">
      <w:pPr>
        <w:spacing w:line="240" w:lineRule="auto"/>
        <w:rPr>
          <w:b/>
        </w:rPr>
      </w:pPr>
      <w:r>
        <w:rPr>
          <w:b/>
        </w:rPr>
        <w:br w:type="page"/>
      </w:r>
    </w:p>
    <w:p w14:paraId="2172674A" w14:textId="6E52DCEF" w:rsidR="004255A2" w:rsidRPr="00210991" w:rsidRDefault="004255A2" w:rsidP="004255A2">
      <w:pPr>
        <w:rPr>
          <w:rStyle w:val="BodyTextChar"/>
          <w:rFonts w:ascii="Times New Roman" w:hAnsi="Times New Roman"/>
          <w:szCs w:val="20"/>
        </w:rPr>
      </w:pPr>
      <w:r w:rsidRPr="00D23023">
        <w:rPr>
          <w:b/>
        </w:rPr>
        <w:lastRenderedPageBreak/>
        <w:t>Revisionshistorik</w:t>
      </w:r>
    </w:p>
    <w:p w14:paraId="3CF15774"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021"/>
        <w:gridCol w:w="1167"/>
        <w:gridCol w:w="4140"/>
        <w:gridCol w:w="1980"/>
        <w:gridCol w:w="1440"/>
      </w:tblGrid>
      <w:tr w:rsidR="00B57BC4" w:rsidRPr="00EE68DF" w14:paraId="65698482" w14:textId="77777777" w:rsidTr="00F83C47">
        <w:tc>
          <w:tcPr>
            <w:tcW w:w="1021" w:type="dxa"/>
            <w:shd w:val="clear" w:color="auto" w:fill="D9D9D9" w:themeFill="background1" w:themeFillShade="D9"/>
          </w:tcPr>
          <w:p w14:paraId="11B4C141" w14:textId="77777777" w:rsidR="00B57BC4" w:rsidRPr="00EE68DF" w:rsidRDefault="00B57BC4" w:rsidP="00E146AE">
            <w:pPr>
              <w:pStyle w:val="TableText"/>
            </w:pPr>
            <w:r w:rsidRPr="00EE68DF">
              <w:t>Revision Nr</w:t>
            </w:r>
          </w:p>
        </w:tc>
        <w:tc>
          <w:tcPr>
            <w:tcW w:w="1167" w:type="dxa"/>
            <w:shd w:val="clear" w:color="auto" w:fill="D9D9D9" w:themeFill="background1" w:themeFillShade="D9"/>
          </w:tcPr>
          <w:p w14:paraId="5E66925C" w14:textId="77777777" w:rsidR="00B57BC4" w:rsidRPr="00EE68DF" w:rsidRDefault="00B57BC4" w:rsidP="00E146AE">
            <w:pPr>
              <w:pStyle w:val="TableText"/>
            </w:pPr>
            <w:r w:rsidRPr="00EE68DF">
              <w:t>Revision Datum</w:t>
            </w:r>
          </w:p>
        </w:tc>
        <w:tc>
          <w:tcPr>
            <w:tcW w:w="4140" w:type="dxa"/>
            <w:shd w:val="clear" w:color="auto" w:fill="D9D9D9" w:themeFill="background1" w:themeFillShade="D9"/>
          </w:tcPr>
          <w:p w14:paraId="2009B2A8" w14:textId="77777777" w:rsidR="00B57BC4" w:rsidRPr="00EE68DF" w:rsidRDefault="00B57BC4" w:rsidP="00E146AE">
            <w:pPr>
              <w:pStyle w:val="TableText"/>
            </w:pPr>
            <w:r w:rsidRPr="00EE68DF">
              <w:t>Beskrivning av ändringar</w:t>
            </w:r>
          </w:p>
        </w:tc>
        <w:tc>
          <w:tcPr>
            <w:tcW w:w="1980" w:type="dxa"/>
            <w:shd w:val="clear" w:color="auto" w:fill="D9D9D9" w:themeFill="background1" w:themeFillShade="D9"/>
          </w:tcPr>
          <w:p w14:paraId="2F17ABB4" w14:textId="77777777" w:rsidR="00B57BC4" w:rsidRPr="00EE68DF" w:rsidRDefault="00B57BC4" w:rsidP="00E146AE">
            <w:pPr>
              <w:pStyle w:val="TableText"/>
            </w:pPr>
            <w:r w:rsidRPr="00EE68DF">
              <w:t>Ändringar gjorda av</w:t>
            </w:r>
          </w:p>
        </w:tc>
        <w:tc>
          <w:tcPr>
            <w:tcW w:w="1440" w:type="dxa"/>
            <w:shd w:val="clear" w:color="auto" w:fill="D9D9D9" w:themeFill="background1" w:themeFillShade="D9"/>
          </w:tcPr>
          <w:p w14:paraId="3A22D59C" w14:textId="77777777" w:rsidR="00B57BC4" w:rsidRPr="00EE68DF" w:rsidRDefault="00B57BC4" w:rsidP="00E146AE">
            <w:pPr>
              <w:pStyle w:val="TableText"/>
            </w:pPr>
            <w:r w:rsidRPr="00EE68DF">
              <w:t>Granskad av</w:t>
            </w:r>
          </w:p>
        </w:tc>
      </w:tr>
      <w:tr w:rsidR="00B57BC4" w:rsidRPr="00EE68DF" w14:paraId="7B4DDCB4" w14:textId="77777777" w:rsidTr="000627CC">
        <w:tc>
          <w:tcPr>
            <w:tcW w:w="1021" w:type="dxa"/>
          </w:tcPr>
          <w:p w14:paraId="1C0D49F8" w14:textId="77777777" w:rsidR="00B57BC4" w:rsidRPr="00EE68DF" w:rsidRDefault="00B57BC4" w:rsidP="00E146AE">
            <w:pPr>
              <w:pStyle w:val="TableText"/>
            </w:pPr>
            <w:r w:rsidRPr="00EE68DF">
              <w:t>PA1</w:t>
            </w:r>
          </w:p>
        </w:tc>
        <w:tc>
          <w:tcPr>
            <w:tcW w:w="1167" w:type="dxa"/>
          </w:tcPr>
          <w:p w14:paraId="44DB614C" w14:textId="77777777" w:rsidR="00B57BC4" w:rsidRPr="00EE68DF" w:rsidRDefault="00B57BC4" w:rsidP="00E146AE">
            <w:pPr>
              <w:pStyle w:val="TableText"/>
            </w:pPr>
            <w:r w:rsidRPr="00EE68DF">
              <w:t>2013-05</w:t>
            </w:r>
          </w:p>
        </w:tc>
        <w:tc>
          <w:tcPr>
            <w:tcW w:w="4140" w:type="dxa"/>
          </w:tcPr>
          <w:p w14:paraId="2F306EE9" w14:textId="77777777" w:rsidR="00B57BC4" w:rsidRPr="00EE68DF" w:rsidRDefault="00B57BC4" w:rsidP="00E146AE">
            <w:pPr>
              <w:pStyle w:val="TableText"/>
            </w:pPr>
            <w:r w:rsidRPr="00EE68DF">
              <w:t>Första version</w:t>
            </w:r>
          </w:p>
        </w:tc>
        <w:tc>
          <w:tcPr>
            <w:tcW w:w="1980" w:type="dxa"/>
          </w:tcPr>
          <w:p w14:paraId="701BB35D" w14:textId="77777777" w:rsidR="00B57BC4" w:rsidRPr="00EE68DF" w:rsidRDefault="00B57BC4" w:rsidP="00E146AE">
            <w:pPr>
              <w:pStyle w:val="TableText"/>
            </w:pPr>
            <w:r w:rsidRPr="00EE68DF">
              <w:t>Sofia Sjölén</w:t>
            </w:r>
          </w:p>
          <w:p w14:paraId="71BCE501" w14:textId="77777777" w:rsidR="00B57BC4" w:rsidRPr="00EE68DF" w:rsidRDefault="00B57BC4" w:rsidP="00E146AE">
            <w:pPr>
              <w:pStyle w:val="TableText"/>
            </w:pPr>
            <w:r w:rsidRPr="00EE68DF">
              <w:t>Nadeem Hossain</w:t>
            </w:r>
          </w:p>
        </w:tc>
        <w:tc>
          <w:tcPr>
            <w:tcW w:w="1440" w:type="dxa"/>
          </w:tcPr>
          <w:p w14:paraId="76AA38B1" w14:textId="77777777" w:rsidR="00B57BC4" w:rsidRPr="00EE68DF" w:rsidRDefault="00B57BC4" w:rsidP="00E146AE">
            <w:pPr>
              <w:pStyle w:val="TableText"/>
            </w:pPr>
          </w:p>
        </w:tc>
      </w:tr>
      <w:tr w:rsidR="00B57BC4" w:rsidRPr="00EE68DF" w14:paraId="289CF99E" w14:textId="77777777" w:rsidTr="000627CC">
        <w:tc>
          <w:tcPr>
            <w:tcW w:w="1021" w:type="dxa"/>
          </w:tcPr>
          <w:p w14:paraId="7518CFB6" w14:textId="77777777" w:rsidR="00B57BC4" w:rsidRPr="00EE68DF" w:rsidRDefault="00B57BC4" w:rsidP="00E146AE">
            <w:pPr>
              <w:pStyle w:val="TableText"/>
            </w:pPr>
            <w:r w:rsidRPr="00EE68DF">
              <w:t>PA2</w:t>
            </w:r>
          </w:p>
        </w:tc>
        <w:tc>
          <w:tcPr>
            <w:tcW w:w="1167" w:type="dxa"/>
          </w:tcPr>
          <w:p w14:paraId="53E56FBA" w14:textId="77777777" w:rsidR="00B57BC4" w:rsidRPr="00EE68DF" w:rsidRDefault="00B57BC4" w:rsidP="00E146AE">
            <w:pPr>
              <w:pStyle w:val="TableText"/>
            </w:pPr>
            <w:r w:rsidRPr="00EE68DF">
              <w:t>2013-06</w:t>
            </w:r>
          </w:p>
        </w:tc>
        <w:tc>
          <w:tcPr>
            <w:tcW w:w="4140" w:type="dxa"/>
          </w:tcPr>
          <w:p w14:paraId="23FC2117" w14:textId="77777777" w:rsidR="00B57BC4" w:rsidRPr="00EE68DF" w:rsidRDefault="00B57BC4" w:rsidP="00E146AE">
            <w:pPr>
              <w:pStyle w:val="TableText"/>
            </w:pPr>
            <w:r w:rsidRPr="00EE68DF">
              <w:t>Andra version</w:t>
            </w:r>
          </w:p>
        </w:tc>
        <w:tc>
          <w:tcPr>
            <w:tcW w:w="1980" w:type="dxa"/>
          </w:tcPr>
          <w:p w14:paraId="1A8E4620" w14:textId="77777777" w:rsidR="00B57BC4" w:rsidRPr="00EE68DF" w:rsidRDefault="00B57BC4" w:rsidP="00E146AE">
            <w:pPr>
              <w:pStyle w:val="TableText"/>
            </w:pPr>
            <w:r w:rsidRPr="00EE68DF">
              <w:t>Nadeem Hossain</w:t>
            </w:r>
          </w:p>
        </w:tc>
        <w:tc>
          <w:tcPr>
            <w:tcW w:w="1440" w:type="dxa"/>
          </w:tcPr>
          <w:p w14:paraId="5F24FA23" w14:textId="77777777" w:rsidR="00B57BC4" w:rsidRPr="00EE68DF" w:rsidRDefault="00B57BC4" w:rsidP="00E146AE">
            <w:pPr>
              <w:pStyle w:val="TableText"/>
            </w:pPr>
          </w:p>
        </w:tc>
      </w:tr>
      <w:tr w:rsidR="00B57BC4" w:rsidRPr="00EE68DF" w14:paraId="3710990D" w14:textId="77777777" w:rsidTr="000627CC">
        <w:tc>
          <w:tcPr>
            <w:tcW w:w="1021" w:type="dxa"/>
          </w:tcPr>
          <w:p w14:paraId="2920E144" w14:textId="77777777" w:rsidR="00B57BC4" w:rsidRPr="00EE68DF" w:rsidRDefault="00B57BC4" w:rsidP="00E146AE">
            <w:pPr>
              <w:pStyle w:val="TableText"/>
            </w:pPr>
            <w:r w:rsidRPr="00EE68DF">
              <w:t>PA3</w:t>
            </w:r>
          </w:p>
        </w:tc>
        <w:tc>
          <w:tcPr>
            <w:tcW w:w="1167" w:type="dxa"/>
          </w:tcPr>
          <w:p w14:paraId="6D6EB063" w14:textId="77777777" w:rsidR="00B57BC4" w:rsidRPr="00EE68DF" w:rsidRDefault="00B57BC4" w:rsidP="00E146AE">
            <w:pPr>
              <w:pStyle w:val="TableText"/>
            </w:pPr>
            <w:r w:rsidRPr="00EE68DF">
              <w:t>2013-08</w:t>
            </w:r>
          </w:p>
        </w:tc>
        <w:tc>
          <w:tcPr>
            <w:tcW w:w="4140" w:type="dxa"/>
          </w:tcPr>
          <w:p w14:paraId="4A71B921" w14:textId="77777777" w:rsidR="00B57BC4" w:rsidRPr="00EE68DF" w:rsidRDefault="00B57BC4" w:rsidP="00E146AE">
            <w:pPr>
              <w:pStyle w:val="TableText"/>
            </w:pPr>
            <w:r w:rsidRPr="00EE68DF">
              <w:t>Nya diagram och beskrivningar</w:t>
            </w:r>
          </w:p>
        </w:tc>
        <w:tc>
          <w:tcPr>
            <w:tcW w:w="1980" w:type="dxa"/>
          </w:tcPr>
          <w:p w14:paraId="07D807E0" w14:textId="77777777" w:rsidR="00B57BC4" w:rsidRPr="00EE68DF" w:rsidRDefault="00B57BC4" w:rsidP="00E146AE">
            <w:pPr>
              <w:pStyle w:val="TableText"/>
            </w:pPr>
            <w:r w:rsidRPr="00EE68DF">
              <w:t>Nadeem Hossain</w:t>
            </w:r>
          </w:p>
        </w:tc>
        <w:tc>
          <w:tcPr>
            <w:tcW w:w="1440" w:type="dxa"/>
          </w:tcPr>
          <w:p w14:paraId="05B2CA89" w14:textId="77777777" w:rsidR="00B57BC4" w:rsidRPr="00EE68DF" w:rsidRDefault="00B57BC4" w:rsidP="00E146AE">
            <w:pPr>
              <w:pStyle w:val="TableText"/>
            </w:pPr>
          </w:p>
        </w:tc>
      </w:tr>
      <w:tr w:rsidR="00B57BC4" w:rsidRPr="00EE68DF" w14:paraId="05668AC1" w14:textId="77777777" w:rsidTr="000627CC">
        <w:tc>
          <w:tcPr>
            <w:tcW w:w="1021" w:type="dxa"/>
          </w:tcPr>
          <w:p w14:paraId="12CC52CE" w14:textId="77777777" w:rsidR="00B57BC4" w:rsidRPr="00EE68DF" w:rsidRDefault="00B57BC4" w:rsidP="00E146AE">
            <w:pPr>
              <w:pStyle w:val="TableText"/>
            </w:pPr>
            <w:r w:rsidRPr="00EE68DF">
              <w:t>PA4</w:t>
            </w:r>
          </w:p>
        </w:tc>
        <w:tc>
          <w:tcPr>
            <w:tcW w:w="1167" w:type="dxa"/>
          </w:tcPr>
          <w:p w14:paraId="43915C76" w14:textId="77777777" w:rsidR="00B57BC4" w:rsidRPr="00EE68DF" w:rsidRDefault="00B57BC4" w:rsidP="00E146AE">
            <w:pPr>
              <w:pStyle w:val="TableText"/>
            </w:pPr>
            <w:r w:rsidRPr="00EE68DF">
              <w:t>2013-08-28</w:t>
            </w:r>
          </w:p>
        </w:tc>
        <w:tc>
          <w:tcPr>
            <w:tcW w:w="4140" w:type="dxa"/>
          </w:tcPr>
          <w:p w14:paraId="3A94FA7A" w14:textId="77777777" w:rsidR="00B57BC4" w:rsidRPr="00EE68DF" w:rsidRDefault="00B57BC4" w:rsidP="00E146AE">
            <w:pPr>
              <w:pStyle w:val="TableText"/>
            </w:pPr>
            <w:r w:rsidRPr="00EE68DF">
              <w:t>Anpassning till den nya mallen, uppdatering av tabeller, diagram samt tillhörande beskrivningar.</w:t>
            </w:r>
          </w:p>
        </w:tc>
        <w:tc>
          <w:tcPr>
            <w:tcW w:w="1980" w:type="dxa"/>
          </w:tcPr>
          <w:p w14:paraId="0059EB79" w14:textId="77777777" w:rsidR="00B57BC4" w:rsidRPr="00EE68DF" w:rsidRDefault="00B57BC4" w:rsidP="00E146AE">
            <w:pPr>
              <w:pStyle w:val="TableText"/>
            </w:pPr>
            <w:r w:rsidRPr="00EE68DF">
              <w:t>Nadeem Hossain</w:t>
            </w:r>
          </w:p>
        </w:tc>
        <w:tc>
          <w:tcPr>
            <w:tcW w:w="1440" w:type="dxa"/>
          </w:tcPr>
          <w:p w14:paraId="14AB2992" w14:textId="77777777" w:rsidR="00B57BC4" w:rsidRPr="00EE68DF" w:rsidRDefault="00B57BC4" w:rsidP="00E146AE">
            <w:pPr>
              <w:pStyle w:val="TableText"/>
            </w:pPr>
          </w:p>
        </w:tc>
      </w:tr>
      <w:tr w:rsidR="00B57BC4" w:rsidRPr="00EE68DF" w14:paraId="77347B05" w14:textId="77777777" w:rsidTr="000627CC">
        <w:tc>
          <w:tcPr>
            <w:tcW w:w="1021" w:type="dxa"/>
          </w:tcPr>
          <w:p w14:paraId="49E5BF3F" w14:textId="77777777" w:rsidR="00B57BC4" w:rsidRPr="00EE68DF" w:rsidRDefault="00B57BC4" w:rsidP="00E146AE">
            <w:pPr>
              <w:pStyle w:val="TableText"/>
            </w:pPr>
            <w:r>
              <w:t>PA4</w:t>
            </w:r>
          </w:p>
        </w:tc>
        <w:tc>
          <w:tcPr>
            <w:tcW w:w="1167" w:type="dxa"/>
          </w:tcPr>
          <w:p w14:paraId="0DE6BB92" w14:textId="77777777" w:rsidR="00B57BC4" w:rsidRPr="00EE68DF" w:rsidRDefault="00B57BC4" w:rsidP="00E146AE">
            <w:pPr>
              <w:pStyle w:val="TableText"/>
            </w:pPr>
            <w:r>
              <w:t>2013-08-30</w:t>
            </w:r>
          </w:p>
        </w:tc>
        <w:tc>
          <w:tcPr>
            <w:tcW w:w="4140" w:type="dxa"/>
          </w:tcPr>
          <w:p w14:paraId="67B69A5E" w14:textId="77777777" w:rsidR="00B57BC4" w:rsidRPr="00EE68DF" w:rsidRDefault="00B57BC4" w:rsidP="00E146AE">
            <w:pPr>
              <w:pStyle w:val="TableText"/>
            </w:pPr>
            <w:r>
              <w:t>Diverse uppdateringar</w:t>
            </w:r>
          </w:p>
        </w:tc>
        <w:tc>
          <w:tcPr>
            <w:tcW w:w="1980" w:type="dxa"/>
          </w:tcPr>
          <w:p w14:paraId="634CE92E" w14:textId="77777777" w:rsidR="00B57BC4" w:rsidRPr="00EE68DF" w:rsidRDefault="00B57BC4" w:rsidP="00E146AE">
            <w:pPr>
              <w:pStyle w:val="TableText"/>
            </w:pPr>
            <w:r>
              <w:t>Nadeem Hossain</w:t>
            </w:r>
          </w:p>
        </w:tc>
        <w:tc>
          <w:tcPr>
            <w:tcW w:w="1440" w:type="dxa"/>
          </w:tcPr>
          <w:p w14:paraId="189A6C2B" w14:textId="77777777" w:rsidR="00B57BC4" w:rsidRPr="00EE68DF" w:rsidRDefault="00B57BC4" w:rsidP="00E146AE">
            <w:pPr>
              <w:pStyle w:val="TableText"/>
            </w:pPr>
          </w:p>
        </w:tc>
      </w:tr>
      <w:tr w:rsidR="00B57BC4" w:rsidRPr="00EE68DF" w14:paraId="16DD8922" w14:textId="77777777" w:rsidTr="000627CC">
        <w:tc>
          <w:tcPr>
            <w:tcW w:w="1021" w:type="dxa"/>
          </w:tcPr>
          <w:p w14:paraId="33606102" w14:textId="77777777" w:rsidR="00B57BC4" w:rsidRDefault="0048239A" w:rsidP="00E146AE">
            <w:pPr>
              <w:pStyle w:val="TableText"/>
            </w:pPr>
            <w:r>
              <w:t>PA</w:t>
            </w:r>
            <w:r w:rsidR="00B57BC4">
              <w:t>5</w:t>
            </w:r>
          </w:p>
        </w:tc>
        <w:tc>
          <w:tcPr>
            <w:tcW w:w="1167" w:type="dxa"/>
          </w:tcPr>
          <w:p w14:paraId="13765CAD" w14:textId="77777777" w:rsidR="00B57BC4" w:rsidRDefault="00B57BC4" w:rsidP="00E146AE">
            <w:pPr>
              <w:pStyle w:val="TableText"/>
            </w:pPr>
            <w:r>
              <w:t>2013-09-02</w:t>
            </w:r>
          </w:p>
        </w:tc>
        <w:tc>
          <w:tcPr>
            <w:tcW w:w="4140" w:type="dxa"/>
          </w:tcPr>
          <w:p w14:paraId="3ECE0F3F" w14:textId="77777777" w:rsidR="00B57BC4" w:rsidRDefault="00B57BC4" w:rsidP="00E146AE">
            <w:pPr>
              <w:pStyle w:val="TableText"/>
            </w:pPr>
            <w:r>
              <w:t>Diverse uppdateringar</w:t>
            </w:r>
          </w:p>
        </w:tc>
        <w:tc>
          <w:tcPr>
            <w:tcW w:w="1980" w:type="dxa"/>
          </w:tcPr>
          <w:p w14:paraId="022BB8C9" w14:textId="77777777" w:rsidR="00B57BC4" w:rsidRDefault="00B57BC4" w:rsidP="00E146AE">
            <w:pPr>
              <w:pStyle w:val="TableText"/>
            </w:pPr>
            <w:r w:rsidRPr="00D34A87">
              <w:t>Nadeem Hossain</w:t>
            </w:r>
          </w:p>
        </w:tc>
        <w:tc>
          <w:tcPr>
            <w:tcW w:w="1440" w:type="dxa"/>
          </w:tcPr>
          <w:p w14:paraId="625CA2C7" w14:textId="77777777" w:rsidR="00B57BC4" w:rsidRPr="00EE68DF" w:rsidRDefault="00B57BC4" w:rsidP="00E146AE">
            <w:pPr>
              <w:pStyle w:val="TableText"/>
            </w:pPr>
          </w:p>
        </w:tc>
      </w:tr>
      <w:tr w:rsidR="00B57BC4" w:rsidRPr="00EE68DF" w14:paraId="39FB0419" w14:textId="77777777" w:rsidTr="000627CC">
        <w:tc>
          <w:tcPr>
            <w:tcW w:w="1021" w:type="dxa"/>
          </w:tcPr>
          <w:p w14:paraId="4BE2A9DA" w14:textId="77777777" w:rsidR="00B57BC4" w:rsidRDefault="0048239A" w:rsidP="00E146AE">
            <w:pPr>
              <w:pStyle w:val="TableText"/>
            </w:pPr>
            <w:r>
              <w:t>PA</w:t>
            </w:r>
            <w:r w:rsidR="00B57BC4">
              <w:t>6</w:t>
            </w:r>
          </w:p>
        </w:tc>
        <w:tc>
          <w:tcPr>
            <w:tcW w:w="1167" w:type="dxa"/>
          </w:tcPr>
          <w:p w14:paraId="519AFB7E" w14:textId="77777777" w:rsidR="00B57BC4" w:rsidRDefault="00B57BC4" w:rsidP="00E146AE">
            <w:pPr>
              <w:pStyle w:val="TableText"/>
            </w:pPr>
            <w:r>
              <w:t>2013-10-02</w:t>
            </w:r>
          </w:p>
        </w:tc>
        <w:tc>
          <w:tcPr>
            <w:tcW w:w="4140" w:type="dxa"/>
          </w:tcPr>
          <w:p w14:paraId="41AEEECF" w14:textId="77777777" w:rsidR="00B57BC4" w:rsidRDefault="00B57BC4" w:rsidP="00E146AE">
            <w:pPr>
              <w:pStyle w:val="TableText"/>
            </w:pPr>
            <w:r>
              <w:t>Nyinlagd MIM och attributslista samt referens till DIM bilaga.</w:t>
            </w:r>
          </w:p>
        </w:tc>
        <w:tc>
          <w:tcPr>
            <w:tcW w:w="1980" w:type="dxa"/>
          </w:tcPr>
          <w:p w14:paraId="6F0C5376" w14:textId="77777777" w:rsidR="00B57BC4" w:rsidRPr="00D34A87" w:rsidRDefault="00B57BC4" w:rsidP="00E146AE">
            <w:pPr>
              <w:pStyle w:val="TableText"/>
            </w:pPr>
            <w:r>
              <w:t>Stefan Asanin</w:t>
            </w:r>
          </w:p>
        </w:tc>
        <w:tc>
          <w:tcPr>
            <w:tcW w:w="1440" w:type="dxa"/>
          </w:tcPr>
          <w:p w14:paraId="46EAD505" w14:textId="77777777" w:rsidR="00B57BC4" w:rsidRPr="00EE68DF" w:rsidRDefault="00B57BC4" w:rsidP="00E146AE">
            <w:pPr>
              <w:pStyle w:val="TableText"/>
            </w:pPr>
          </w:p>
        </w:tc>
      </w:tr>
      <w:tr w:rsidR="000016AE" w:rsidRPr="00EE68DF" w14:paraId="71C8E650" w14:textId="77777777" w:rsidTr="000627CC">
        <w:tc>
          <w:tcPr>
            <w:tcW w:w="1021" w:type="dxa"/>
          </w:tcPr>
          <w:p w14:paraId="6DD90068" w14:textId="77777777" w:rsidR="000016AE" w:rsidRDefault="0048239A" w:rsidP="00E146AE">
            <w:pPr>
              <w:pStyle w:val="TableText"/>
            </w:pPr>
            <w:r>
              <w:t>PA</w:t>
            </w:r>
            <w:r w:rsidR="000016AE">
              <w:t>7</w:t>
            </w:r>
          </w:p>
        </w:tc>
        <w:tc>
          <w:tcPr>
            <w:tcW w:w="1167" w:type="dxa"/>
          </w:tcPr>
          <w:p w14:paraId="38F18101" w14:textId="77777777" w:rsidR="000016AE" w:rsidRDefault="000016AE" w:rsidP="00E146AE">
            <w:pPr>
              <w:pStyle w:val="TableText"/>
            </w:pPr>
            <w:r>
              <w:t>2013-10-04</w:t>
            </w:r>
          </w:p>
        </w:tc>
        <w:tc>
          <w:tcPr>
            <w:tcW w:w="4140" w:type="dxa"/>
          </w:tcPr>
          <w:p w14:paraId="23EEDA82" w14:textId="77777777" w:rsidR="000016AE" w:rsidRDefault="000016AE" w:rsidP="00E146AE">
            <w:pPr>
              <w:pStyle w:val="TableText"/>
            </w:pPr>
            <w:r>
              <w:t>Svar och begäran GetObservation</w:t>
            </w:r>
          </w:p>
        </w:tc>
        <w:tc>
          <w:tcPr>
            <w:tcW w:w="1980" w:type="dxa"/>
          </w:tcPr>
          <w:p w14:paraId="1D416A38" w14:textId="77777777" w:rsidR="000016AE" w:rsidRPr="00D34A87" w:rsidRDefault="000016AE" w:rsidP="00E146AE">
            <w:pPr>
              <w:pStyle w:val="TableText"/>
            </w:pPr>
            <w:r>
              <w:t>Stefan Asanin</w:t>
            </w:r>
          </w:p>
        </w:tc>
        <w:tc>
          <w:tcPr>
            <w:tcW w:w="1440" w:type="dxa"/>
          </w:tcPr>
          <w:p w14:paraId="7194BAA3" w14:textId="77777777" w:rsidR="000016AE" w:rsidRPr="00EE68DF" w:rsidRDefault="000016AE" w:rsidP="00E146AE">
            <w:pPr>
              <w:pStyle w:val="TableText"/>
            </w:pPr>
          </w:p>
        </w:tc>
      </w:tr>
      <w:tr w:rsidR="00FA275C" w:rsidRPr="00EE68DF" w14:paraId="6198211A" w14:textId="77777777" w:rsidTr="009C6892">
        <w:tc>
          <w:tcPr>
            <w:tcW w:w="1021" w:type="dxa"/>
          </w:tcPr>
          <w:p w14:paraId="433888DE" w14:textId="77777777" w:rsidR="00FA275C" w:rsidRDefault="0048239A" w:rsidP="00E146AE">
            <w:pPr>
              <w:pStyle w:val="TableText"/>
            </w:pPr>
            <w:r>
              <w:t>PA</w:t>
            </w:r>
            <w:r w:rsidR="00FA275C">
              <w:t>8</w:t>
            </w:r>
          </w:p>
        </w:tc>
        <w:tc>
          <w:tcPr>
            <w:tcW w:w="1167" w:type="dxa"/>
          </w:tcPr>
          <w:p w14:paraId="6AE78596" w14:textId="77777777" w:rsidR="00FA275C" w:rsidRDefault="00FA275C" w:rsidP="00E146AE">
            <w:pPr>
              <w:pStyle w:val="TableText"/>
            </w:pPr>
            <w:r>
              <w:t>2013-10-15</w:t>
            </w:r>
          </w:p>
        </w:tc>
        <w:tc>
          <w:tcPr>
            <w:tcW w:w="4140" w:type="dxa"/>
          </w:tcPr>
          <w:p w14:paraId="4EFCBCA2" w14:textId="77777777" w:rsidR="00FA275C" w:rsidRDefault="00FA275C" w:rsidP="00E146AE">
            <w:pPr>
              <w:pStyle w:val="TableText"/>
            </w:pPr>
            <w:r>
              <w:t>Omstrukturering dokument v.1 BETA 0.1</w:t>
            </w:r>
          </w:p>
        </w:tc>
        <w:tc>
          <w:tcPr>
            <w:tcW w:w="1980" w:type="dxa"/>
          </w:tcPr>
          <w:p w14:paraId="50DD777B" w14:textId="77777777" w:rsidR="00FA275C" w:rsidRPr="00D34A87" w:rsidRDefault="00FA275C" w:rsidP="00E146AE">
            <w:pPr>
              <w:pStyle w:val="TableText"/>
            </w:pPr>
            <w:r>
              <w:t>Stefan Asanin</w:t>
            </w:r>
          </w:p>
        </w:tc>
        <w:tc>
          <w:tcPr>
            <w:tcW w:w="1440" w:type="dxa"/>
          </w:tcPr>
          <w:p w14:paraId="5B3D8159" w14:textId="77777777" w:rsidR="00FA275C" w:rsidRPr="00EE68DF" w:rsidRDefault="00FA275C" w:rsidP="00E146AE">
            <w:pPr>
              <w:pStyle w:val="TableText"/>
            </w:pPr>
          </w:p>
        </w:tc>
      </w:tr>
      <w:tr w:rsidR="00B57BC4" w:rsidRPr="00EE68DF" w14:paraId="66588E68" w14:textId="77777777" w:rsidTr="000627CC">
        <w:tc>
          <w:tcPr>
            <w:tcW w:w="1021" w:type="dxa"/>
          </w:tcPr>
          <w:p w14:paraId="243AC042" w14:textId="77777777" w:rsidR="00B57BC4" w:rsidRDefault="0048239A" w:rsidP="00E146AE">
            <w:pPr>
              <w:pStyle w:val="TableText"/>
            </w:pPr>
            <w:r>
              <w:t>PA</w:t>
            </w:r>
            <w:r w:rsidR="00FA275C">
              <w:t>9</w:t>
            </w:r>
          </w:p>
        </w:tc>
        <w:tc>
          <w:tcPr>
            <w:tcW w:w="1167" w:type="dxa"/>
          </w:tcPr>
          <w:p w14:paraId="7CEE6755" w14:textId="77777777" w:rsidR="00B57BC4" w:rsidRDefault="00FA275C" w:rsidP="00E146AE">
            <w:pPr>
              <w:pStyle w:val="TableText"/>
            </w:pPr>
            <w:r>
              <w:t>2013-10-22</w:t>
            </w:r>
          </w:p>
        </w:tc>
        <w:tc>
          <w:tcPr>
            <w:tcW w:w="4140" w:type="dxa"/>
          </w:tcPr>
          <w:p w14:paraId="60FF3365" w14:textId="77777777" w:rsidR="00B57BC4" w:rsidRDefault="00FA275C" w:rsidP="00E146AE">
            <w:pPr>
              <w:pStyle w:val="TableText"/>
            </w:pPr>
            <w:r>
              <w:t xml:space="preserve">Lagt till </w:t>
            </w:r>
            <w:proofErr w:type="gramStart"/>
            <w:r>
              <w:t>CareGiver</w:t>
            </w:r>
            <w:proofErr w:type="gramEnd"/>
            <w:r>
              <w:t xml:space="preserve"> och tillämpningsanvisning för </w:t>
            </w:r>
            <w:r w:rsidR="004471EE">
              <w:t>hämta diagnos</w:t>
            </w:r>
            <w:r w:rsidR="00A50504">
              <w:t xml:space="preserve"> i</w:t>
            </w:r>
            <w:r w:rsidR="000016AE">
              <w:t xml:space="preserve"> dokument</w:t>
            </w:r>
            <w:r w:rsidR="005F5D7C">
              <w:t xml:space="preserve"> v.1 </w:t>
            </w:r>
            <w:r w:rsidR="00200831">
              <w:t>BETA 0.1</w:t>
            </w:r>
            <w:r>
              <w:t>9</w:t>
            </w:r>
          </w:p>
        </w:tc>
        <w:tc>
          <w:tcPr>
            <w:tcW w:w="1980" w:type="dxa"/>
          </w:tcPr>
          <w:p w14:paraId="39638BEC" w14:textId="77777777" w:rsidR="00B57BC4" w:rsidRPr="00D34A87" w:rsidRDefault="00B57BC4" w:rsidP="00E146AE">
            <w:pPr>
              <w:pStyle w:val="TableText"/>
            </w:pPr>
            <w:r>
              <w:t>Stefan Asanin</w:t>
            </w:r>
            <w:r w:rsidR="00FA275C">
              <w:t xml:space="preserve"> &amp; Nadeem Hossain</w:t>
            </w:r>
          </w:p>
        </w:tc>
        <w:tc>
          <w:tcPr>
            <w:tcW w:w="1440" w:type="dxa"/>
          </w:tcPr>
          <w:p w14:paraId="3AFBBB98" w14:textId="77777777" w:rsidR="00B57BC4" w:rsidRPr="00EE68DF" w:rsidRDefault="00B57BC4" w:rsidP="00E146AE">
            <w:pPr>
              <w:pStyle w:val="TableText"/>
            </w:pPr>
          </w:p>
        </w:tc>
      </w:tr>
      <w:tr w:rsidR="0048239A" w:rsidRPr="00EE68DF" w14:paraId="5AD41684" w14:textId="77777777" w:rsidTr="000627CC">
        <w:tc>
          <w:tcPr>
            <w:tcW w:w="1021" w:type="dxa"/>
          </w:tcPr>
          <w:p w14:paraId="6E5C23F7" w14:textId="77777777" w:rsidR="0048239A" w:rsidRDefault="0048239A" w:rsidP="00E146AE">
            <w:pPr>
              <w:pStyle w:val="TableText"/>
            </w:pPr>
            <w:r>
              <w:t>PA10</w:t>
            </w:r>
          </w:p>
        </w:tc>
        <w:tc>
          <w:tcPr>
            <w:tcW w:w="1167" w:type="dxa"/>
          </w:tcPr>
          <w:p w14:paraId="5FDCA20E" w14:textId="77777777" w:rsidR="0048239A" w:rsidRDefault="0048239A" w:rsidP="00E146AE">
            <w:pPr>
              <w:pStyle w:val="TableText"/>
            </w:pPr>
            <w:r>
              <w:t>2013-10-25</w:t>
            </w:r>
          </w:p>
        </w:tc>
        <w:tc>
          <w:tcPr>
            <w:tcW w:w="4140" w:type="dxa"/>
          </w:tcPr>
          <w:p w14:paraId="2E41DF82" w14:textId="77777777" w:rsidR="0048239A" w:rsidRDefault="0048239A" w:rsidP="00E146AE">
            <w:pPr>
              <w:pStyle w:val="TableText"/>
            </w:pPr>
            <w:r>
              <w:t xml:space="preserve">Nya flöden, beskrivningar, samt strukturella ändringar i dokumentet. </w:t>
            </w:r>
          </w:p>
        </w:tc>
        <w:tc>
          <w:tcPr>
            <w:tcW w:w="1980" w:type="dxa"/>
          </w:tcPr>
          <w:p w14:paraId="302851B3" w14:textId="77777777" w:rsidR="0048239A" w:rsidRDefault="0048239A" w:rsidP="00E146AE">
            <w:pPr>
              <w:pStyle w:val="TableText"/>
            </w:pPr>
            <w:r>
              <w:t>Nadeem Hossain</w:t>
            </w:r>
          </w:p>
        </w:tc>
        <w:tc>
          <w:tcPr>
            <w:tcW w:w="1440" w:type="dxa"/>
          </w:tcPr>
          <w:p w14:paraId="15D300D8" w14:textId="77777777" w:rsidR="0048239A" w:rsidRPr="00EE68DF" w:rsidRDefault="00725F88" w:rsidP="00E146AE">
            <w:pPr>
              <w:pStyle w:val="TableText"/>
            </w:pPr>
            <w:r>
              <w:t>Göran Oettinger</w:t>
            </w:r>
          </w:p>
        </w:tc>
      </w:tr>
      <w:tr w:rsidR="00725F88" w:rsidRPr="00EE68DF" w14:paraId="57C9324D" w14:textId="77777777" w:rsidTr="000627CC">
        <w:tc>
          <w:tcPr>
            <w:tcW w:w="1021" w:type="dxa"/>
          </w:tcPr>
          <w:p w14:paraId="15709AB3" w14:textId="77777777" w:rsidR="00725F88" w:rsidRDefault="00725F88" w:rsidP="00E146AE">
            <w:pPr>
              <w:pStyle w:val="TableText"/>
            </w:pPr>
            <w:r>
              <w:t>PA11</w:t>
            </w:r>
          </w:p>
        </w:tc>
        <w:tc>
          <w:tcPr>
            <w:tcW w:w="1167" w:type="dxa"/>
          </w:tcPr>
          <w:p w14:paraId="1BEB8937" w14:textId="77777777" w:rsidR="00725F88" w:rsidRDefault="00725F88" w:rsidP="00E146AE">
            <w:pPr>
              <w:pStyle w:val="TableText"/>
            </w:pPr>
            <w:r>
              <w:t>2013-10-30</w:t>
            </w:r>
          </w:p>
        </w:tc>
        <w:tc>
          <w:tcPr>
            <w:tcW w:w="4140" w:type="dxa"/>
          </w:tcPr>
          <w:p w14:paraId="35FBC1B2" w14:textId="77777777" w:rsidR="00725F88" w:rsidRDefault="00725F88" w:rsidP="00E146AE">
            <w:pPr>
              <w:pStyle w:val="TableText"/>
            </w:pPr>
            <w:r>
              <w:t>Diverse ändringar</w:t>
            </w:r>
          </w:p>
        </w:tc>
        <w:tc>
          <w:tcPr>
            <w:tcW w:w="1980" w:type="dxa"/>
          </w:tcPr>
          <w:p w14:paraId="1642A4C8" w14:textId="77777777" w:rsidR="00725F88" w:rsidRDefault="00725F88" w:rsidP="00E146AE">
            <w:pPr>
              <w:pStyle w:val="TableText"/>
            </w:pPr>
            <w:r>
              <w:t>Nadeem Hossain</w:t>
            </w:r>
          </w:p>
        </w:tc>
        <w:tc>
          <w:tcPr>
            <w:tcW w:w="1440" w:type="dxa"/>
          </w:tcPr>
          <w:p w14:paraId="15B83B57" w14:textId="77777777" w:rsidR="00725F88" w:rsidRDefault="00EF6400" w:rsidP="00E146AE">
            <w:pPr>
              <w:pStyle w:val="TableText"/>
            </w:pPr>
            <w:r>
              <w:t>Torbjörn Dahlin</w:t>
            </w:r>
          </w:p>
        </w:tc>
      </w:tr>
      <w:tr w:rsidR="0068169A" w:rsidRPr="00EE68DF" w14:paraId="3CECB31E" w14:textId="77777777" w:rsidTr="000627CC">
        <w:tc>
          <w:tcPr>
            <w:tcW w:w="1021" w:type="dxa"/>
          </w:tcPr>
          <w:p w14:paraId="5C9B8891" w14:textId="77777777" w:rsidR="0068169A" w:rsidRDefault="0068169A" w:rsidP="00E146AE">
            <w:pPr>
              <w:pStyle w:val="TableText"/>
            </w:pPr>
            <w:r>
              <w:t>PA12</w:t>
            </w:r>
          </w:p>
        </w:tc>
        <w:tc>
          <w:tcPr>
            <w:tcW w:w="1167" w:type="dxa"/>
          </w:tcPr>
          <w:p w14:paraId="55D2FF49" w14:textId="77777777" w:rsidR="0068169A" w:rsidRDefault="0068169A" w:rsidP="00E146AE">
            <w:pPr>
              <w:pStyle w:val="TableText"/>
            </w:pPr>
            <w:r>
              <w:t>2013-11-04</w:t>
            </w:r>
          </w:p>
        </w:tc>
        <w:tc>
          <w:tcPr>
            <w:tcW w:w="4140" w:type="dxa"/>
          </w:tcPr>
          <w:p w14:paraId="1A9880D8" w14:textId="77777777" w:rsidR="0068169A" w:rsidRDefault="0068169A" w:rsidP="00E146AE">
            <w:pPr>
              <w:pStyle w:val="TableText"/>
            </w:pPr>
            <w:r>
              <w:t>Process &amp; delete funktioner</w:t>
            </w:r>
          </w:p>
        </w:tc>
        <w:tc>
          <w:tcPr>
            <w:tcW w:w="1980" w:type="dxa"/>
          </w:tcPr>
          <w:p w14:paraId="67939278" w14:textId="77777777" w:rsidR="0068169A" w:rsidRDefault="0068169A" w:rsidP="00E146AE">
            <w:pPr>
              <w:pStyle w:val="TableText"/>
            </w:pPr>
            <w:r>
              <w:t>Stefan Asanin</w:t>
            </w:r>
          </w:p>
        </w:tc>
        <w:tc>
          <w:tcPr>
            <w:tcW w:w="1440" w:type="dxa"/>
          </w:tcPr>
          <w:p w14:paraId="2366E1AF" w14:textId="77777777" w:rsidR="0068169A" w:rsidRDefault="0068169A" w:rsidP="00E146AE">
            <w:pPr>
              <w:pStyle w:val="TableText"/>
            </w:pPr>
          </w:p>
        </w:tc>
      </w:tr>
      <w:tr w:rsidR="00A070F7" w:rsidRPr="00EE68DF" w14:paraId="4AAA0634" w14:textId="77777777" w:rsidTr="0058291B">
        <w:tc>
          <w:tcPr>
            <w:tcW w:w="1021" w:type="dxa"/>
          </w:tcPr>
          <w:p w14:paraId="5FA056BF" w14:textId="77777777" w:rsidR="00A070F7" w:rsidRDefault="00A070F7" w:rsidP="00E146AE">
            <w:pPr>
              <w:pStyle w:val="TableText"/>
            </w:pPr>
            <w:r>
              <w:t>PA13</w:t>
            </w:r>
          </w:p>
        </w:tc>
        <w:tc>
          <w:tcPr>
            <w:tcW w:w="1167" w:type="dxa"/>
          </w:tcPr>
          <w:p w14:paraId="252CB6DA" w14:textId="77777777" w:rsidR="00A070F7" w:rsidRDefault="00A070F7" w:rsidP="00E146AE">
            <w:pPr>
              <w:pStyle w:val="TableText"/>
            </w:pPr>
            <w:r>
              <w:t>2013-11-04</w:t>
            </w:r>
          </w:p>
        </w:tc>
        <w:tc>
          <w:tcPr>
            <w:tcW w:w="4140" w:type="dxa"/>
          </w:tcPr>
          <w:p w14:paraId="3F6F9E64" w14:textId="77777777" w:rsidR="00A070F7" w:rsidRDefault="00A070F7" w:rsidP="00E146AE">
            <w:pPr>
              <w:pStyle w:val="TableText"/>
            </w:pPr>
            <w:r>
              <w:t>Uppdateringar samt ändringar i modellen</w:t>
            </w:r>
          </w:p>
        </w:tc>
        <w:tc>
          <w:tcPr>
            <w:tcW w:w="1980" w:type="dxa"/>
          </w:tcPr>
          <w:p w14:paraId="381C29F6" w14:textId="77777777" w:rsidR="00A070F7" w:rsidRDefault="00A070F7" w:rsidP="00E146AE">
            <w:pPr>
              <w:pStyle w:val="TableText"/>
            </w:pPr>
            <w:r>
              <w:t>Nadeem Hossain</w:t>
            </w:r>
          </w:p>
        </w:tc>
        <w:tc>
          <w:tcPr>
            <w:tcW w:w="1440" w:type="dxa"/>
          </w:tcPr>
          <w:p w14:paraId="2B828EB8" w14:textId="77777777" w:rsidR="00A070F7" w:rsidRDefault="00A070F7" w:rsidP="00E146AE">
            <w:pPr>
              <w:pStyle w:val="TableText"/>
            </w:pPr>
          </w:p>
        </w:tc>
      </w:tr>
      <w:tr w:rsidR="00EF6400" w:rsidRPr="00EE68DF" w14:paraId="0A55C299" w14:textId="77777777" w:rsidTr="000627CC">
        <w:tc>
          <w:tcPr>
            <w:tcW w:w="1021" w:type="dxa"/>
          </w:tcPr>
          <w:p w14:paraId="77BCDF2A" w14:textId="77777777" w:rsidR="00EF6400" w:rsidRDefault="00A070F7" w:rsidP="00E146AE">
            <w:pPr>
              <w:pStyle w:val="TableText"/>
            </w:pPr>
            <w:r>
              <w:t>PA1</w:t>
            </w:r>
            <w:r w:rsidR="003F4A7C">
              <w:t>4</w:t>
            </w:r>
          </w:p>
        </w:tc>
        <w:tc>
          <w:tcPr>
            <w:tcW w:w="1167" w:type="dxa"/>
          </w:tcPr>
          <w:p w14:paraId="23CA4C24" w14:textId="77777777" w:rsidR="00EF6400" w:rsidRDefault="00A070F7" w:rsidP="00E146AE">
            <w:pPr>
              <w:pStyle w:val="TableText"/>
            </w:pPr>
            <w:r>
              <w:t>2013-11-05</w:t>
            </w:r>
          </w:p>
        </w:tc>
        <w:tc>
          <w:tcPr>
            <w:tcW w:w="4140" w:type="dxa"/>
          </w:tcPr>
          <w:p w14:paraId="22D7BA8D" w14:textId="77777777" w:rsidR="00EF6400" w:rsidRDefault="00A070F7" w:rsidP="00E146AE">
            <w:pPr>
              <w:pStyle w:val="TableText"/>
            </w:pPr>
            <w:r>
              <w:t>Tillägg av attributsdefinitioner i svar/begäran</w:t>
            </w:r>
          </w:p>
        </w:tc>
        <w:tc>
          <w:tcPr>
            <w:tcW w:w="1980" w:type="dxa"/>
          </w:tcPr>
          <w:p w14:paraId="491C72E9" w14:textId="77777777" w:rsidR="00EF6400" w:rsidRDefault="00A070F7" w:rsidP="00E146AE">
            <w:pPr>
              <w:pStyle w:val="TableText"/>
            </w:pPr>
            <w:r>
              <w:t>Stefan Asanin</w:t>
            </w:r>
          </w:p>
        </w:tc>
        <w:tc>
          <w:tcPr>
            <w:tcW w:w="1440" w:type="dxa"/>
          </w:tcPr>
          <w:p w14:paraId="63713D9E" w14:textId="77777777" w:rsidR="00EF6400" w:rsidRDefault="00EF6400" w:rsidP="00E146AE">
            <w:pPr>
              <w:pStyle w:val="TableText"/>
            </w:pPr>
          </w:p>
        </w:tc>
      </w:tr>
      <w:tr w:rsidR="006F5864" w:rsidRPr="00EE68DF" w14:paraId="32361DF0" w14:textId="77777777" w:rsidTr="000627CC">
        <w:tc>
          <w:tcPr>
            <w:tcW w:w="1021" w:type="dxa"/>
          </w:tcPr>
          <w:p w14:paraId="17172626" w14:textId="77777777" w:rsidR="006F5864" w:rsidRDefault="006F5864" w:rsidP="00E146AE">
            <w:pPr>
              <w:pStyle w:val="TableText"/>
            </w:pPr>
            <w:r>
              <w:t>PA15</w:t>
            </w:r>
          </w:p>
        </w:tc>
        <w:tc>
          <w:tcPr>
            <w:tcW w:w="1167" w:type="dxa"/>
          </w:tcPr>
          <w:p w14:paraId="6E1F4CFA" w14:textId="77777777" w:rsidR="006F5864" w:rsidRDefault="006F5864" w:rsidP="00E146AE">
            <w:pPr>
              <w:pStyle w:val="TableText"/>
            </w:pPr>
            <w:r>
              <w:t>2013-11-12</w:t>
            </w:r>
          </w:p>
        </w:tc>
        <w:tc>
          <w:tcPr>
            <w:tcW w:w="4140" w:type="dxa"/>
          </w:tcPr>
          <w:p w14:paraId="41D91678" w14:textId="77777777" w:rsidR="006F5864" w:rsidRDefault="006F5864" w:rsidP="00E146AE">
            <w:pPr>
              <w:pStyle w:val="TableText"/>
            </w:pPr>
            <w:r>
              <w:t>Diverse uppdateringar</w:t>
            </w:r>
          </w:p>
        </w:tc>
        <w:tc>
          <w:tcPr>
            <w:tcW w:w="1980" w:type="dxa"/>
          </w:tcPr>
          <w:p w14:paraId="403FD8FA" w14:textId="77777777" w:rsidR="006F5864" w:rsidRDefault="006F5864" w:rsidP="00E146AE">
            <w:pPr>
              <w:pStyle w:val="TableText"/>
            </w:pPr>
            <w:r>
              <w:t>Nadeem Hossain</w:t>
            </w:r>
          </w:p>
        </w:tc>
        <w:tc>
          <w:tcPr>
            <w:tcW w:w="1440" w:type="dxa"/>
          </w:tcPr>
          <w:p w14:paraId="6C73D16C" w14:textId="77777777" w:rsidR="006F5864" w:rsidRDefault="006F5864" w:rsidP="00E146AE">
            <w:pPr>
              <w:pStyle w:val="TableText"/>
            </w:pPr>
          </w:p>
        </w:tc>
      </w:tr>
      <w:tr w:rsidR="00455CC0" w:rsidRPr="00EE68DF" w14:paraId="766C152D" w14:textId="77777777" w:rsidTr="004E5513">
        <w:tc>
          <w:tcPr>
            <w:tcW w:w="1021" w:type="dxa"/>
          </w:tcPr>
          <w:p w14:paraId="612743D9" w14:textId="77777777" w:rsidR="00455CC0" w:rsidRDefault="00455CC0" w:rsidP="004E5513">
            <w:pPr>
              <w:pStyle w:val="TableText"/>
            </w:pPr>
            <w:r>
              <w:t>PA16</w:t>
            </w:r>
          </w:p>
        </w:tc>
        <w:tc>
          <w:tcPr>
            <w:tcW w:w="1167" w:type="dxa"/>
          </w:tcPr>
          <w:p w14:paraId="3A62B67F" w14:textId="77777777" w:rsidR="00455CC0" w:rsidRDefault="00455CC0" w:rsidP="004E5513">
            <w:pPr>
              <w:pStyle w:val="TableText"/>
            </w:pPr>
            <w:r>
              <w:t>2013-11-14</w:t>
            </w:r>
          </w:p>
        </w:tc>
        <w:tc>
          <w:tcPr>
            <w:tcW w:w="4140" w:type="dxa"/>
          </w:tcPr>
          <w:p w14:paraId="77FFF7BB" w14:textId="77777777" w:rsidR="00455CC0" w:rsidRDefault="00455CC0" w:rsidP="004E5513">
            <w:pPr>
              <w:pStyle w:val="TableText"/>
            </w:pPr>
            <w:r>
              <w:t>La till sektioner om adressering, aggregering, engagemangsindex, felhantering, SLA-krav, icke-funktionella krav och informationssäkerhet</w:t>
            </w:r>
          </w:p>
        </w:tc>
        <w:tc>
          <w:tcPr>
            <w:tcW w:w="1980" w:type="dxa"/>
          </w:tcPr>
          <w:p w14:paraId="31CFB9B8" w14:textId="77777777" w:rsidR="00455CC0" w:rsidRDefault="00455CC0" w:rsidP="004E5513">
            <w:pPr>
              <w:pStyle w:val="TableText"/>
            </w:pPr>
            <w:r>
              <w:t>Göran Oettinger</w:t>
            </w:r>
          </w:p>
        </w:tc>
        <w:tc>
          <w:tcPr>
            <w:tcW w:w="1440" w:type="dxa"/>
          </w:tcPr>
          <w:p w14:paraId="09149A32" w14:textId="77777777" w:rsidR="00455CC0" w:rsidRDefault="00455CC0" w:rsidP="004E5513">
            <w:pPr>
              <w:pStyle w:val="TableText"/>
            </w:pPr>
          </w:p>
        </w:tc>
      </w:tr>
      <w:tr w:rsidR="00C93BD6" w:rsidRPr="00EE68DF" w14:paraId="0987BCD3" w14:textId="77777777" w:rsidTr="000627CC">
        <w:tc>
          <w:tcPr>
            <w:tcW w:w="1021" w:type="dxa"/>
          </w:tcPr>
          <w:p w14:paraId="2B755536" w14:textId="77777777" w:rsidR="00C93BD6" w:rsidRDefault="00455CC0" w:rsidP="00E146AE">
            <w:pPr>
              <w:pStyle w:val="TableText"/>
            </w:pPr>
            <w:r>
              <w:t>PA17</w:t>
            </w:r>
          </w:p>
        </w:tc>
        <w:tc>
          <w:tcPr>
            <w:tcW w:w="1167" w:type="dxa"/>
          </w:tcPr>
          <w:p w14:paraId="4F52C7D1" w14:textId="77777777" w:rsidR="00C93BD6" w:rsidRDefault="00455CC0" w:rsidP="00E146AE">
            <w:pPr>
              <w:pStyle w:val="TableText"/>
            </w:pPr>
            <w:r>
              <w:t>2013-11-15</w:t>
            </w:r>
          </w:p>
        </w:tc>
        <w:tc>
          <w:tcPr>
            <w:tcW w:w="4140" w:type="dxa"/>
          </w:tcPr>
          <w:p w14:paraId="35C8768A" w14:textId="77777777" w:rsidR="00C93BD6" w:rsidRDefault="00455CC0" w:rsidP="00E146AE">
            <w:pPr>
              <w:pStyle w:val="TableText"/>
            </w:pPr>
            <w:r>
              <w:t>Lagt till SourceSystem, gjort layout ändringar för PA16 och lagt till figurbeskrivningar</w:t>
            </w:r>
          </w:p>
        </w:tc>
        <w:tc>
          <w:tcPr>
            <w:tcW w:w="1980" w:type="dxa"/>
          </w:tcPr>
          <w:p w14:paraId="66786F43" w14:textId="77777777" w:rsidR="00C93BD6" w:rsidRDefault="00455CC0" w:rsidP="00E146AE">
            <w:pPr>
              <w:pStyle w:val="TableText"/>
            </w:pPr>
            <w:r>
              <w:t>Stefan Asanin</w:t>
            </w:r>
          </w:p>
        </w:tc>
        <w:tc>
          <w:tcPr>
            <w:tcW w:w="1440" w:type="dxa"/>
          </w:tcPr>
          <w:p w14:paraId="35514318" w14:textId="77777777" w:rsidR="00C93BD6" w:rsidRDefault="00C93BD6" w:rsidP="00E146AE">
            <w:pPr>
              <w:pStyle w:val="TableText"/>
            </w:pPr>
          </w:p>
        </w:tc>
      </w:tr>
      <w:tr w:rsidR="003E0D54" w:rsidRPr="00EE68DF" w14:paraId="03745445" w14:textId="77777777" w:rsidTr="000627CC">
        <w:tc>
          <w:tcPr>
            <w:tcW w:w="1021" w:type="dxa"/>
          </w:tcPr>
          <w:p w14:paraId="6637FA6F" w14:textId="20D17B5D" w:rsidR="003E0D54" w:rsidRDefault="003E0D54" w:rsidP="00E146AE">
            <w:pPr>
              <w:pStyle w:val="TableText"/>
            </w:pPr>
            <w:r>
              <w:t>PA18</w:t>
            </w:r>
          </w:p>
        </w:tc>
        <w:tc>
          <w:tcPr>
            <w:tcW w:w="1167" w:type="dxa"/>
          </w:tcPr>
          <w:p w14:paraId="0C8F6E89" w14:textId="0CAB4DF7" w:rsidR="003E0D54" w:rsidRDefault="00A214CD" w:rsidP="00A214CD">
            <w:pPr>
              <w:pStyle w:val="TableText"/>
            </w:pPr>
            <w:r>
              <w:t>2013-12</w:t>
            </w:r>
          </w:p>
        </w:tc>
        <w:tc>
          <w:tcPr>
            <w:tcW w:w="4140" w:type="dxa"/>
          </w:tcPr>
          <w:p w14:paraId="75903B0F" w14:textId="6F622BB5" w:rsidR="003E0D54" w:rsidRDefault="003E0D54" w:rsidP="00E146AE">
            <w:pPr>
              <w:pStyle w:val="TableText"/>
            </w:pPr>
            <w:r>
              <w:t xml:space="preserve">Större ändringar </w:t>
            </w:r>
            <w:r w:rsidR="009908E8">
              <w:t xml:space="preserve">och tillägg </w:t>
            </w:r>
            <w:r>
              <w:t>i flöden, fältlistor och beskrivningar</w:t>
            </w:r>
          </w:p>
        </w:tc>
        <w:tc>
          <w:tcPr>
            <w:tcW w:w="1980" w:type="dxa"/>
          </w:tcPr>
          <w:p w14:paraId="39369E9E" w14:textId="688AC577" w:rsidR="003E0D54" w:rsidRDefault="003E0D54" w:rsidP="00E146AE">
            <w:pPr>
              <w:pStyle w:val="TableText"/>
            </w:pPr>
            <w:r>
              <w:t>Nadeem Hossain</w:t>
            </w:r>
          </w:p>
        </w:tc>
        <w:tc>
          <w:tcPr>
            <w:tcW w:w="1440" w:type="dxa"/>
          </w:tcPr>
          <w:p w14:paraId="7F6FEA16" w14:textId="77777777" w:rsidR="003E0D54" w:rsidRDefault="003E0D54" w:rsidP="00E146AE">
            <w:pPr>
              <w:pStyle w:val="TableText"/>
            </w:pPr>
          </w:p>
        </w:tc>
      </w:tr>
      <w:tr w:rsidR="0062753D" w:rsidRPr="00EE68DF" w14:paraId="6C689029" w14:textId="77777777" w:rsidTr="000627CC">
        <w:tc>
          <w:tcPr>
            <w:tcW w:w="1021" w:type="dxa"/>
          </w:tcPr>
          <w:p w14:paraId="7A7C9C1A" w14:textId="026F6DC2" w:rsidR="0062753D" w:rsidRDefault="0062753D" w:rsidP="00E146AE">
            <w:pPr>
              <w:pStyle w:val="TableText"/>
            </w:pPr>
            <w:r>
              <w:t>PA19</w:t>
            </w:r>
          </w:p>
        </w:tc>
        <w:tc>
          <w:tcPr>
            <w:tcW w:w="1167" w:type="dxa"/>
          </w:tcPr>
          <w:p w14:paraId="197D8A02" w14:textId="68AB7ED4" w:rsidR="0062753D" w:rsidRDefault="0062753D" w:rsidP="00A214CD">
            <w:pPr>
              <w:pStyle w:val="TableText"/>
            </w:pPr>
            <w:r>
              <w:t>2013-12-19</w:t>
            </w:r>
          </w:p>
        </w:tc>
        <w:tc>
          <w:tcPr>
            <w:tcW w:w="4140" w:type="dxa"/>
          </w:tcPr>
          <w:p w14:paraId="37B7689D" w14:textId="77777777" w:rsidR="0062753D" w:rsidRDefault="009A2543" w:rsidP="0062753D">
            <w:pPr>
              <w:pStyle w:val="TableText"/>
            </w:pPr>
            <w:r>
              <w:t>Tillägg av vilka fält som ingår i regler för GetObservation och GetMeasurement.</w:t>
            </w:r>
          </w:p>
          <w:p w14:paraId="00242C3F" w14:textId="4438F328" w:rsidR="009A2543" w:rsidRDefault="009A2543" w:rsidP="0062753D">
            <w:pPr>
              <w:pStyle w:val="TableText"/>
            </w:pPr>
            <w:r>
              <w:t>Ändring av fältnamn från TimePeriod till Time i dokumentatio</w:t>
            </w:r>
            <w:r w:rsidR="002A4254">
              <w:t xml:space="preserve">n och xsd (för mer enhetlighet). </w:t>
            </w:r>
          </w:p>
        </w:tc>
        <w:tc>
          <w:tcPr>
            <w:tcW w:w="1980" w:type="dxa"/>
          </w:tcPr>
          <w:p w14:paraId="529174FF" w14:textId="77777777" w:rsidR="009A2543" w:rsidRDefault="009A2543" w:rsidP="009A2543">
            <w:pPr>
              <w:pStyle w:val="TableText"/>
            </w:pPr>
            <w:r>
              <w:t>Nadeem Hossain</w:t>
            </w:r>
          </w:p>
          <w:p w14:paraId="06C2253D" w14:textId="25CD5DBA" w:rsidR="009A2543" w:rsidRDefault="009A2543" w:rsidP="009A2543">
            <w:pPr>
              <w:pStyle w:val="TableText"/>
              <w:ind w:left="0"/>
            </w:pPr>
          </w:p>
        </w:tc>
        <w:tc>
          <w:tcPr>
            <w:tcW w:w="1440" w:type="dxa"/>
          </w:tcPr>
          <w:p w14:paraId="611B390D" w14:textId="77777777" w:rsidR="0062753D" w:rsidRDefault="0062753D" w:rsidP="00E146AE">
            <w:pPr>
              <w:pStyle w:val="TableText"/>
            </w:pPr>
          </w:p>
        </w:tc>
      </w:tr>
      <w:tr w:rsidR="003F58B6" w:rsidRPr="00EE68DF" w14:paraId="0A4DF942" w14:textId="77777777" w:rsidTr="000627CC">
        <w:tc>
          <w:tcPr>
            <w:tcW w:w="1021" w:type="dxa"/>
          </w:tcPr>
          <w:p w14:paraId="2DE61CED" w14:textId="0EFD4F5D" w:rsidR="003F58B6" w:rsidRDefault="003F58B6" w:rsidP="00E146AE">
            <w:pPr>
              <w:pStyle w:val="TableText"/>
            </w:pPr>
            <w:r>
              <w:t>PA20</w:t>
            </w:r>
          </w:p>
        </w:tc>
        <w:tc>
          <w:tcPr>
            <w:tcW w:w="1167" w:type="dxa"/>
          </w:tcPr>
          <w:p w14:paraId="6FF0776D" w14:textId="6E49AAAB" w:rsidR="003F58B6" w:rsidRDefault="003F58B6" w:rsidP="00A214CD">
            <w:pPr>
              <w:pStyle w:val="TableText"/>
            </w:pPr>
            <w:r>
              <w:t>2014-01-17</w:t>
            </w:r>
          </w:p>
        </w:tc>
        <w:tc>
          <w:tcPr>
            <w:tcW w:w="4140" w:type="dxa"/>
          </w:tcPr>
          <w:p w14:paraId="77228DCD" w14:textId="3278FD77" w:rsidR="003F58B6" w:rsidRDefault="003F58B6" w:rsidP="003F58B6">
            <w:pPr>
              <w:pStyle w:val="TableText"/>
            </w:pPr>
            <w:r>
              <w:t>Tog bort text i 3.2 och figur i 3.2.3 som felaktigt angav att konsument kan hämta information direkt ur EI</w:t>
            </w:r>
          </w:p>
        </w:tc>
        <w:tc>
          <w:tcPr>
            <w:tcW w:w="1980" w:type="dxa"/>
          </w:tcPr>
          <w:p w14:paraId="03A6DF65" w14:textId="66A0851C" w:rsidR="003F58B6" w:rsidRDefault="003F58B6" w:rsidP="009A2543">
            <w:pPr>
              <w:pStyle w:val="TableText"/>
            </w:pPr>
            <w:r>
              <w:t>Göran Oettinger</w:t>
            </w:r>
          </w:p>
        </w:tc>
        <w:tc>
          <w:tcPr>
            <w:tcW w:w="1440" w:type="dxa"/>
          </w:tcPr>
          <w:p w14:paraId="33D4EB27" w14:textId="77777777" w:rsidR="003F58B6" w:rsidRDefault="003F58B6" w:rsidP="00E146AE">
            <w:pPr>
              <w:pStyle w:val="TableText"/>
            </w:pPr>
          </w:p>
        </w:tc>
      </w:tr>
      <w:tr w:rsidR="00BE6EA6" w:rsidRPr="00EE68DF" w14:paraId="21494F2B" w14:textId="77777777" w:rsidTr="000627CC">
        <w:tc>
          <w:tcPr>
            <w:tcW w:w="1021" w:type="dxa"/>
          </w:tcPr>
          <w:p w14:paraId="0B8B25E8" w14:textId="26DF7C34" w:rsidR="00BE6EA6" w:rsidRDefault="00BE6EA6" w:rsidP="00E146AE">
            <w:pPr>
              <w:pStyle w:val="TableText"/>
            </w:pPr>
            <w:r>
              <w:t>PA21</w:t>
            </w:r>
          </w:p>
        </w:tc>
        <w:tc>
          <w:tcPr>
            <w:tcW w:w="1167" w:type="dxa"/>
          </w:tcPr>
          <w:p w14:paraId="7439E934" w14:textId="1AE70424" w:rsidR="00BE6EA6" w:rsidRDefault="00BE6EA6" w:rsidP="00A214CD">
            <w:pPr>
              <w:pStyle w:val="TableText"/>
            </w:pPr>
            <w:r>
              <w:t>2014-01-31</w:t>
            </w:r>
          </w:p>
        </w:tc>
        <w:tc>
          <w:tcPr>
            <w:tcW w:w="4140" w:type="dxa"/>
          </w:tcPr>
          <w:p w14:paraId="6CB46B5F" w14:textId="2B969CD1" w:rsidR="00BE6EA6" w:rsidRDefault="00BE6EA6" w:rsidP="003F58B6">
            <w:pPr>
              <w:pStyle w:val="TableText"/>
            </w:pPr>
            <w:r>
              <w:t>Uppdatering av benämningen för rollerna i diagrammen</w:t>
            </w:r>
          </w:p>
        </w:tc>
        <w:tc>
          <w:tcPr>
            <w:tcW w:w="1980" w:type="dxa"/>
          </w:tcPr>
          <w:p w14:paraId="60880289" w14:textId="1AA6E660" w:rsidR="00BE6EA6" w:rsidRDefault="00BE6EA6" w:rsidP="009A2543">
            <w:pPr>
              <w:pStyle w:val="TableText"/>
            </w:pPr>
            <w:r>
              <w:t>Nadeem Hossain</w:t>
            </w:r>
          </w:p>
        </w:tc>
        <w:tc>
          <w:tcPr>
            <w:tcW w:w="1440" w:type="dxa"/>
          </w:tcPr>
          <w:p w14:paraId="5CD638AE" w14:textId="77777777" w:rsidR="00BE6EA6" w:rsidRDefault="00BE6EA6" w:rsidP="00E146AE">
            <w:pPr>
              <w:pStyle w:val="TableText"/>
            </w:pPr>
          </w:p>
        </w:tc>
      </w:tr>
      <w:tr w:rsidR="00CB573B" w:rsidRPr="00EE68DF" w14:paraId="45053DB0" w14:textId="77777777" w:rsidTr="00FA1231">
        <w:tc>
          <w:tcPr>
            <w:tcW w:w="1021" w:type="dxa"/>
          </w:tcPr>
          <w:p w14:paraId="17AC9ACF" w14:textId="6B22EFEC" w:rsidR="00CB573B" w:rsidRDefault="00CB573B" w:rsidP="00FA1231">
            <w:pPr>
              <w:pStyle w:val="TableText"/>
              <w:spacing w:before="40" w:after="40"/>
            </w:pPr>
            <w:r>
              <w:t>PA22</w:t>
            </w:r>
          </w:p>
        </w:tc>
        <w:tc>
          <w:tcPr>
            <w:tcW w:w="1167" w:type="dxa"/>
          </w:tcPr>
          <w:p w14:paraId="53BBBA42" w14:textId="618B6EDD" w:rsidR="00CB573B" w:rsidRDefault="00CB573B" w:rsidP="00CB573B">
            <w:pPr>
              <w:pStyle w:val="TableText"/>
              <w:spacing w:before="40" w:after="40"/>
            </w:pPr>
            <w:r>
              <w:t>2014-03-10</w:t>
            </w:r>
          </w:p>
        </w:tc>
        <w:tc>
          <w:tcPr>
            <w:tcW w:w="4140" w:type="dxa"/>
          </w:tcPr>
          <w:p w14:paraId="63E5659E" w14:textId="77777777" w:rsidR="00CB573B" w:rsidRDefault="00CB573B" w:rsidP="00FA1231">
            <w:pPr>
              <w:pStyle w:val="TableText"/>
              <w:spacing w:before="40" w:after="40"/>
            </w:pPr>
            <w:r>
              <w:t>Nya diagram och uppdatering av beskrivningar efter feedback från AL.</w:t>
            </w:r>
          </w:p>
        </w:tc>
        <w:tc>
          <w:tcPr>
            <w:tcW w:w="1980" w:type="dxa"/>
          </w:tcPr>
          <w:p w14:paraId="727850F6" w14:textId="77777777" w:rsidR="00CB573B" w:rsidRPr="00723D3D" w:rsidRDefault="00CB573B" w:rsidP="00FA1231">
            <w:pPr>
              <w:pStyle w:val="TableText"/>
              <w:spacing w:before="40" w:after="40"/>
            </w:pPr>
            <w:r w:rsidRPr="00BF4ED4">
              <w:t>Nadeem Hossain</w:t>
            </w:r>
          </w:p>
        </w:tc>
        <w:tc>
          <w:tcPr>
            <w:tcW w:w="1440" w:type="dxa"/>
          </w:tcPr>
          <w:p w14:paraId="0CC6E328" w14:textId="77777777" w:rsidR="00CB573B" w:rsidRPr="00EE68DF" w:rsidRDefault="00CB573B" w:rsidP="00FA1231">
            <w:pPr>
              <w:pStyle w:val="TableText"/>
              <w:spacing w:before="40" w:after="40"/>
            </w:pPr>
          </w:p>
        </w:tc>
      </w:tr>
      <w:tr w:rsidR="00445318" w:rsidRPr="00EE68DF" w14:paraId="075A065A" w14:textId="77777777" w:rsidTr="00321037">
        <w:tc>
          <w:tcPr>
            <w:tcW w:w="1021" w:type="dxa"/>
          </w:tcPr>
          <w:p w14:paraId="57266FD3" w14:textId="31B1162B" w:rsidR="00445318" w:rsidRDefault="00445318" w:rsidP="00321037">
            <w:pPr>
              <w:pStyle w:val="TableText"/>
              <w:spacing w:before="40" w:after="40"/>
            </w:pPr>
            <w:r>
              <w:t>PA23</w:t>
            </w:r>
          </w:p>
        </w:tc>
        <w:tc>
          <w:tcPr>
            <w:tcW w:w="1167" w:type="dxa"/>
          </w:tcPr>
          <w:p w14:paraId="789CCB43" w14:textId="75C82A6B" w:rsidR="00445318" w:rsidRDefault="00445318" w:rsidP="00C36D43">
            <w:pPr>
              <w:pStyle w:val="TableText"/>
              <w:spacing w:before="40" w:after="40"/>
            </w:pPr>
            <w:r>
              <w:t>2014-03-</w:t>
            </w:r>
            <w:r w:rsidR="00C36D43">
              <w:t>17</w:t>
            </w:r>
          </w:p>
        </w:tc>
        <w:tc>
          <w:tcPr>
            <w:tcW w:w="4140" w:type="dxa"/>
          </w:tcPr>
          <w:p w14:paraId="322ED2D6" w14:textId="77777777" w:rsidR="00445318" w:rsidRDefault="00445318" w:rsidP="00321037">
            <w:pPr>
              <w:pStyle w:val="TableText"/>
              <w:spacing w:before="40" w:after="40"/>
            </w:pPr>
            <w:r>
              <w:t>Uppdatering efter kommentarer från AL</w:t>
            </w:r>
          </w:p>
        </w:tc>
        <w:tc>
          <w:tcPr>
            <w:tcW w:w="1980" w:type="dxa"/>
          </w:tcPr>
          <w:p w14:paraId="495B1B35" w14:textId="77777777" w:rsidR="00445318" w:rsidRPr="00BF4ED4" w:rsidRDefault="00445318" w:rsidP="00321037">
            <w:pPr>
              <w:pStyle w:val="TableText"/>
              <w:spacing w:before="40" w:after="40"/>
            </w:pPr>
            <w:r w:rsidRPr="00332DF0">
              <w:t>Nadeem Hossain</w:t>
            </w:r>
          </w:p>
        </w:tc>
        <w:tc>
          <w:tcPr>
            <w:tcW w:w="1440" w:type="dxa"/>
          </w:tcPr>
          <w:p w14:paraId="472F9453" w14:textId="77777777" w:rsidR="00445318" w:rsidRPr="00EE68DF" w:rsidRDefault="00445318" w:rsidP="00321037">
            <w:pPr>
              <w:pStyle w:val="TableText"/>
              <w:spacing w:before="40" w:after="40"/>
            </w:pPr>
          </w:p>
        </w:tc>
      </w:tr>
      <w:tr w:rsidR="00F204F2" w:rsidRPr="00EE68DF" w14:paraId="2BC7C528" w14:textId="77777777" w:rsidTr="000627CC">
        <w:tc>
          <w:tcPr>
            <w:tcW w:w="1021" w:type="dxa"/>
          </w:tcPr>
          <w:p w14:paraId="1AD05683" w14:textId="5B3DF3AE" w:rsidR="00F204F2" w:rsidRDefault="00C92182" w:rsidP="00E146AE">
            <w:pPr>
              <w:pStyle w:val="TableText"/>
            </w:pPr>
            <w:r>
              <w:t>1.0</w:t>
            </w:r>
            <w:r w:rsidR="00F204F2">
              <w:t xml:space="preserve"> RC1</w:t>
            </w:r>
          </w:p>
        </w:tc>
        <w:tc>
          <w:tcPr>
            <w:tcW w:w="1167" w:type="dxa"/>
          </w:tcPr>
          <w:p w14:paraId="459399E2" w14:textId="667D929C" w:rsidR="00F204F2" w:rsidRDefault="00F204F2" w:rsidP="00C36D43">
            <w:pPr>
              <w:pStyle w:val="TableText"/>
            </w:pPr>
            <w:r>
              <w:t>2014-</w:t>
            </w:r>
            <w:r w:rsidR="00CB573B">
              <w:t>03</w:t>
            </w:r>
            <w:r>
              <w:t>-</w:t>
            </w:r>
            <w:r w:rsidR="00C36D43">
              <w:t>18</w:t>
            </w:r>
          </w:p>
        </w:tc>
        <w:tc>
          <w:tcPr>
            <w:tcW w:w="4140" w:type="dxa"/>
          </w:tcPr>
          <w:p w14:paraId="4A835914" w14:textId="6D1BEB3D" w:rsidR="00F204F2" w:rsidRDefault="00F204F2" w:rsidP="003F58B6">
            <w:pPr>
              <w:pStyle w:val="TableText"/>
            </w:pPr>
            <w:r>
              <w:t>RC1</w:t>
            </w:r>
          </w:p>
        </w:tc>
        <w:tc>
          <w:tcPr>
            <w:tcW w:w="1980" w:type="dxa"/>
          </w:tcPr>
          <w:p w14:paraId="2BFD3646" w14:textId="631C635E" w:rsidR="00F204F2" w:rsidRDefault="00F204F2" w:rsidP="009A2543">
            <w:pPr>
              <w:pStyle w:val="TableText"/>
            </w:pPr>
            <w:r>
              <w:t>Nadeem Hossain</w:t>
            </w:r>
          </w:p>
        </w:tc>
        <w:tc>
          <w:tcPr>
            <w:tcW w:w="1440" w:type="dxa"/>
          </w:tcPr>
          <w:p w14:paraId="2C17E563" w14:textId="77777777" w:rsidR="00F204F2" w:rsidRDefault="00F204F2" w:rsidP="00E146AE">
            <w:pPr>
              <w:pStyle w:val="TableText"/>
            </w:pPr>
          </w:p>
        </w:tc>
      </w:tr>
    </w:tbl>
    <w:p w14:paraId="5002CC6E" w14:textId="77777777" w:rsidR="00CB573B" w:rsidRDefault="00CB573B">
      <w:pPr>
        <w:spacing w:line="240" w:lineRule="auto"/>
        <w:rPr>
          <w:b/>
        </w:rPr>
      </w:pPr>
      <w:r>
        <w:rPr>
          <w:b/>
        </w:rPr>
        <w:br w:type="page"/>
      </w:r>
    </w:p>
    <w:p w14:paraId="18FBF8BA" w14:textId="3166CE3D" w:rsidR="00CB573B" w:rsidRPr="00210991" w:rsidRDefault="00CB573B" w:rsidP="00CB573B">
      <w:pPr>
        <w:rPr>
          <w:rStyle w:val="BodyTextChar"/>
          <w:rFonts w:ascii="Times New Roman" w:hAnsi="Times New Roman"/>
          <w:szCs w:val="20"/>
        </w:rPr>
      </w:pPr>
      <w:r>
        <w:rPr>
          <w:b/>
        </w:rPr>
        <w:lastRenderedPageBreak/>
        <w:t>Referenser</w:t>
      </w:r>
    </w:p>
    <w:p w14:paraId="1581A3B5" w14:textId="77777777" w:rsidR="00CB573B" w:rsidRDefault="00CB573B" w:rsidP="00CB573B">
      <w:pPr>
        <w:spacing w:line="240" w:lineRule="auto"/>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3033"/>
        <w:gridCol w:w="2331"/>
        <w:gridCol w:w="3339"/>
      </w:tblGrid>
      <w:tr w:rsidR="00CB573B" w14:paraId="17068249" w14:textId="77777777" w:rsidTr="00CB573B">
        <w:tc>
          <w:tcPr>
            <w:tcW w:w="964" w:type="dxa"/>
            <w:shd w:val="clear" w:color="auto" w:fill="DDD9C3" w:themeFill="background2" w:themeFillShade="E6"/>
          </w:tcPr>
          <w:p w14:paraId="297209B5" w14:textId="77777777" w:rsidR="00CB573B" w:rsidRPr="00A31996" w:rsidRDefault="00CB573B" w:rsidP="00FA1231">
            <w:pPr>
              <w:pStyle w:val="TableText"/>
            </w:pPr>
            <w:r>
              <w:t>Namn</w:t>
            </w:r>
          </w:p>
        </w:tc>
        <w:tc>
          <w:tcPr>
            <w:tcW w:w="3033" w:type="dxa"/>
            <w:shd w:val="clear" w:color="auto" w:fill="DDD9C3" w:themeFill="background2" w:themeFillShade="E6"/>
          </w:tcPr>
          <w:p w14:paraId="16EB2C03" w14:textId="77777777" w:rsidR="00CB573B" w:rsidRPr="00A31996" w:rsidRDefault="00CB573B" w:rsidP="00FA1231">
            <w:pPr>
              <w:pStyle w:val="TableText"/>
            </w:pPr>
            <w:r>
              <w:t>Dokument</w:t>
            </w:r>
          </w:p>
        </w:tc>
        <w:tc>
          <w:tcPr>
            <w:tcW w:w="2331" w:type="dxa"/>
            <w:shd w:val="clear" w:color="auto" w:fill="DDD9C3" w:themeFill="background2" w:themeFillShade="E6"/>
          </w:tcPr>
          <w:p w14:paraId="57043EF6" w14:textId="77777777" w:rsidR="00CB573B" w:rsidRPr="00A31996" w:rsidRDefault="00CB573B" w:rsidP="00FA1231">
            <w:pPr>
              <w:pStyle w:val="TableText"/>
            </w:pPr>
            <w:r>
              <w:t>Kommentar</w:t>
            </w:r>
          </w:p>
        </w:tc>
        <w:tc>
          <w:tcPr>
            <w:tcW w:w="3339" w:type="dxa"/>
            <w:shd w:val="clear" w:color="auto" w:fill="DDD9C3" w:themeFill="background2" w:themeFillShade="E6"/>
          </w:tcPr>
          <w:p w14:paraId="58F05555" w14:textId="77777777" w:rsidR="00CB573B" w:rsidRPr="00A31996" w:rsidRDefault="00CB573B" w:rsidP="00FA1231">
            <w:pPr>
              <w:pStyle w:val="TableText"/>
            </w:pPr>
            <w:r>
              <w:t>Länk</w:t>
            </w:r>
          </w:p>
        </w:tc>
      </w:tr>
      <w:tr w:rsidR="00CB573B" w14:paraId="505E6F24" w14:textId="77777777" w:rsidTr="00CB573B">
        <w:tc>
          <w:tcPr>
            <w:tcW w:w="964" w:type="dxa"/>
          </w:tcPr>
          <w:p w14:paraId="6FC0ED47" w14:textId="77777777" w:rsidR="00CB573B" w:rsidRDefault="00CB573B" w:rsidP="00FA1231">
            <w:pPr>
              <w:pStyle w:val="TableText"/>
            </w:pPr>
            <w:r>
              <w:t>R1</w:t>
            </w:r>
          </w:p>
        </w:tc>
        <w:tc>
          <w:tcPr>
            <w:tcW w:w="3033" w:type="dxa"/>
          </w:tcPr>
          <w:p w14:paraId="575BB6ED" w14:textId="77777777" w:rsidR="00CB573B" w:rsidRDefault="00CB573B" w:rsidP="00FA1231">
            <w:pPr>
              <w:pStyle w:val="TableText"/>
            </w:pPr>
            <w:r>
              <w:t>ARK_0001</w:t>
            </w:r>
          </w:p>
        </w:tc>
        <w:tc>
          <w:tcPr>
            <w:tcW w:w="2331" w:type="dxa"/>
          </w:tcPr>
          <w:p w14:paraId="74857EEE" w14:textId="77777777" w:rsidR="00CB573B" w:rsidRDefault="00CB573B" w:rsidP="00FA1231">
            <w:pPr>
              <w:pStyle w:val="TableText"/>
            </w:pPr>
            <w:r>
              <w:t>Finns på webben</w:t>
            </w:r>
          </w:p>
        </w:tc>
        <w:tc>
          <w:tcPr>
            <w:tcW w:w="3339" w:type="dxa"/>
          </w:tcPr>
          <w:p w14:paraId="406372B0" w14:textId="77777777" w:rsidR="00CB573B" w:rsidRDefault="00321037" w:rsidP="00FA1231">
            <w:pPr>
              <w:pStyle w:val="TableText"/>
            </w:pPr>
            <w:hyperlink r:id="rId9" w:history="1">
              <w:r w:rsidR="00CB573B" w:rsidRPr="0074530B">
                <w:rPr>
                  <w:rStyle w:val="Hyperlnk"/>
                </w:rPr>
                <w:t>http://rivta.se/documents/ARK_0001</w:t>
              </w:r>
            </w:hyperlink>
          </w:p>
          <w:p w14:paraId="42339817" w14:textId="77777777" w:rsidR="00CB573B" w:rsidRDefault="00CB573B" w:rsidP="00FA1231">
            <w:pPr>
              <w:pStyle w:val="TableText"/>
            </w:pPr>
            <w:r>
              <w:t xml:space="preserve"> </w:t>
            </w:r>
          </w:p>
        </w:tc>
      </w:tr>
      <w:tr w:rsidR="00CB573B" w14:paraId="41AD9EBC" w14:textId="77777777" w:rsidTr="00CB573B">
        <w:tc>
          <w:tcPr>
            <w:tcW w:w="964" w:type="dxa"/>
          </w:tcPr>
          <w:p w14:paraId="51DA882D" w14:textId="77777777" w:rsidR="00CB573B" w:rsidRDefault="00CB573B" w:rsidP="00FA1231">
            <w:pPr>
              <w:pStyle w:val="TableText"/>
            </w:pPr>
            <w:r>
              <w:t>R2</w:t>
            </w:r>
          </w:p>
        </w:tc>
        <w:tc>
          <w:tcPr>
            <w:tcW w:w="3033" w:type="dxa"/>
          </w:tcPr>
          <w:p w14:paraId="47A706DB" w14:textId="255B6537" w:rsidR="00CB573B" w:rsidRDefault="00CB573B" w:rsidP="00CB573B">
            <w:pPr>
              <w:pStyle w:val="TableText"/>
            </w:pPr>
            <w:proofErr w:type="gramStart"/>
            <w:r>
              <w:t>clinicalprocess:healthcond</w:t>
            </w:r>
            <w:proofErr w:type="gramEnd"/>
            <w:r>
              <w:t>:basic Arkitekturella beslut</w:t>
            </w:r>
          </w:p>
        </w:tc>
        <w:tc>
          <w:tcPr>
            <w:tcW w:w="2331" w:type="dxa"/>
          </w:tcPr>
          <w:p w14:paraId="6DBED799" w14:textId="77777777" w:rsidR="00CB573B" w:rsidRDefault="00CB573B" w:rsidP="00FA1231">
            <w:pPr>
              <w:pStyle w:val="TableText"/>
            </w:pPr>
            <w:r>
              <w:t>Obligatoriskt</w:t>
            </w:r>
          </w:p>
        </w:tc>
        <w:tc>
          <w:tcPr>
            <w:tcW w:w="3339" w:type="dxa"/>
          </w:tcPr>
          <w:p w14:paraId="4D61F2D4" w14:textId="77777777" w:rsidR="00CB573B" w:rsidRDefault="00CB573B" w:rsidP="00FA1231">
            <w:pPr>
              <w:pStyle w:val="TableText"/>
            </w:pPr>
            <w:r>
              <w:t>Bilaga</w:t>
            </w:r>
          </w:p>
        </w:tc>
      </w:tr>
    </w:tbl>
    <w:p w14:paraId="3CAF6578" w14:textId="77777777" w:rsidR="00CB573B" w:rsidRDefault="00CB573B" w:rsidP="00CB573B">
      <w:pPr>
        <w:spacing w:line="240" w:lineRule="auto"/>
        <w:rPr>
          <w:rFonts w:eastAsia="Times New Roman"/>
          <w:bCs/>
          <w:sz w:val="30"/>
          <w:szCs w:val="28"/>
        </w:rPr>
      </w:pPr>
      <w:r>
        <w:br w:type="page"/>
      </w:r>
    </w:p>
    <w:p w14:paraId="7B2E441C" w14:textId="77777777" w:rsidR="007E47C0" w:rsidRDefault="007E47C0" w:rsidP="007E47C0">
      <w:pPr>
        <w:pStyle w:val="Rubrik1"/>
      </w:pPr>
      <w:bookmarkStart w:id="7" w:name="_Toc357754843"/>
      <w:bookmarkStart w:id="8" w:name="_Toc374962608"/>
      <w:r>
        <w:lastRenderedPageBreak/>
        <w:t>Inledning</w:t>
      </w:r>
      <w:bookmarkEnd w:id="1"/>
      <w:bookmarkEnd w:id="2"/>
      <w:bookmarkEnd w:id="3"/>
      <w:bookmarkEnd w:id="4"/>
      <w:bookmarkEnd w:id="5"/>
      <w:bookmarkEnd w:id="6"/>
      <w:bookmarkEnd w:id="7"/>
      <w:bookmarkEnd w:id="8"/>
    </w:p>
    <w:p w14:paraId="38F7DCEF" w14:textId="77777777" w:rsidR="00BA236D" w:rsidRDefault="00B57BC4" w:rsidP="00B57BC4">
      <w:bookmarkStart w:id="9" w:name="_Toc198086678"/>
      <w:bookmarkStart w:id="10" w:name="_Toc224960918"/>
      <w:bookmarkStart w:id="11" w:name="_Toc357754844"/>
      <w:bookmarkStart w:id="12" w:name="_Toc163300578"/>
      <w:bookmarkStart w:id="13" w:name="_Toc163300880"/>
      <w:bookmarkStart w:id="14" w:name="_Toc198366954"/>
      <w:r>
        <w:t>Detta är beskrivningen av tjä</w:t>
      </w:r>
      <w:r w:rsidR="002F3D27">
        <w:t>nstekontrakten i tjänstedomänen:</w:t>
      </w:r>
    </w:p>
    <w:p w14:paraId="17E392EB" w14:textId="77777777" w:rsidR="00BA236D" w:rsidRDefault="00BA236D" w:rsidP="00BA236D">
      <w:pPr>
        <w:pStyle w:val="Liststycke"/>
        <w:numPr>
          <w:ilvl w:val="0"/>
          <w:numId w:val="36"/>
        </w:numPr>
      </w:pPr>
      <w:proofErr w:type="gramStart"/>
      <w:r w:rsidRPr="00BA236D">
        <w:t>clinicalprocess:healthcond</w:t>
      </w:r>
      <w:proofErr w:type="gramEnd"/>
      <w:r w:rsidRPr="00BA236D">
        <w:t>:basic</w:t>
      </w:r>
    </w:p>
    <w:p w14:paraId="10880FE6" w14:textId="77777777" w:rsidR="00BA236D" w:rsidRDefault="00BA236D" w:rsidP="00B57BC4"/>
    <w:p w14:paraId="4ED6ABD1" w14:textId="7BA80D70" w:rsidR="00BA236D" w:rsidRDefault="00B57BC4" w:rsidP="00B57BC4">
      <w:r>
        <w:t xml:space="preserve">Den svenska benämningen </w:t>
      </w:r>
      <w:r w:rsidR="00BA236D">
        <w:t xml:space="preserve">för tjänstedomänen är: </w:t>
      </w:r>
    </w:p>
    <w:p w14:paraId="1C8A52C9" w14:textId="77777777" w:rsidR="00B57BC4" w:rsidRDefault="00BA236D" w:rsidP="00BA236D">
      <w:pPr>
        <w:pStyle w:val="Liststycke"/>
        <w:numPr>
          <w:ilvl w:val="0"/>
          <w:numId w:val="36"/>
        </w:numPr>
      </w:pPr>
      <w:r>
        <w:t>Ha</w:t>
      </w:r>
      <w:r w:rsidRPr="00BA236D">
        <w:t>ntera hälsorelaterade tillstånd, basuppgifter</w:t>
      </w:r>
    </w:p>
    <w:p w14:paraId="0196A50B" w14:textId="77777777" w:rsidR="00BA236D" w:rsidRDefault="00BA236D" w:rsidP="00BA236D"/>
    <w:p w14:paraId="0B463712" w14:textId="77777777" w:rsidR="00BA236D" w:rsidRDefault="00BA236D" w:rsidP="00B57BC4"/>
    <w:p w14:paraId="1C115EA7" w14:textId="77777777" w:rsidR="0072515E" w:rsidRDefault="0072515E" w:rsidP="0072515E">
      <w:r>
        <w:t>Syftet med denna domän är att kommunicera information om mätvärden och observationer i kärnprocessen på ett strukturerat sätt. Den hanterade informationen i de olika kontrakten är fördelad i atomära delar och med hjälp av kontextbaserade klasser ska kontrakten kunna koppla ihop information och på så vis bygga ihop en kontext. Ett exempel på detta kan vara informationen om att patienten har en diagnos och detta är grundat på tidigare tagna mätvärden. Då har man koppling mellan diagnosen och de mätvärdena. Kontrakten ställer krav på att informationen är strukturerad och kodad.</w:t>
      </w:r>
      <w:r w:rsidRPr="00315A33">
        <w:t xml:space="preserve"> </w:t>
      </w:r>
      <w:r>
        <w:t>Denna domän tillgodoser behov hos exempelvis kvalitetsregister och uppföljningssystem som behöver kunna bearbeta och tolka information maskinellt.</w:t>
      </w:r>
    </w:p>
    <w:p w14:paraId="710A44B2" w14:textId="77777777" w:rsidR="00615AC0" w:rsidRDefault="00615AC0" w:rsidP="00B57BC4"/>
    <w:p w14:paraId="31FA4F99" w14:textId="77777777" w:rsidR="00B57BC4" w:rsidRDefault="00B57BC4" w:rsidP="00B57BC4">
      <w:r>
        <w:t xml:space="preserve">Tjänstekontraktsbeskrivningen är ett teknisk-oberoende,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6ACC643D" w14:textId="77777777" w:rsidR="00B57BC4" w:rsidRDefault="00B57BC4" w:rsidP="00B57BC4">
      <w:r>
        <w:t>Detta dokument kompletterar reglerna i de tekniska kontrakten. Tjänsteproducenter och tjänstekonsumenter ska m.a.o. följa såväl de maskintolkbara reglerna i de tekniska kontrakten, så väl som de regler som uttrycks verbalt i detta dokument.</w:t>
      </w:r>
    </w:p>
    <w:p w14:paraId="3E2E7930" w14:textId="77777777" w:rsidR="00B57BC4" w:rsidRDefault="00B57BC4" w:rsidP="00B57BC4"/>
    <w:p w14:paraId="17EBF830" w14:textId="77777777" w:rsidR="00B57BC4" w:rsidRPr="00C1259D" w:rsidRDefault="00B57BC4" w:rsidP="00B57BC4">
      <w:pPr>
        <w:tabs>
          <w:tab w:val="left" w:pos="7110"/>
        </w:tabs>
      </w:pPr>
      <w:r>
        <w:rPr>
          <w:noProof/>
          <w:lang w:eastAsia="sv-SE"/>
        </w:rPr>
        <mc:AlternateContent>
          <mc:Choice Requires="wps">
            <w:drawing>
              <wp:inline distT="0" distB="0" distL="0" distR="0" wp14:anchorId="71EA77C2" wp14:editId="379EFBFE">
                <wp:extent cx="5753100" cy="2197100"/>
                <wp:effectExtent l="0" t="0" r="19050" b="1270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97100"/>
                        </a:xfrm>
                        <a:prstGeom prst="rect">
                          <a:avLst/>
                        </a:prstGeom>
                        <a:solidFill>
                          <a:srgbClr val="DDDDDD"/>
                        </a:solidFill>
                        <a:ln w="9525">
                          <a:solidFill>
                            <a:srgbClr val="000000"/>
                          </a:solidFill>
                          <a:miter lim="800000"/>
                          <a:headEnd/>
                          <a:tailEnd/>
                        </a:ln>
                      </wps:spPr>
                      <wps:txbx>
                        <w:txbxContent>
                          <w:p w14:paraId="2C8064DD" w14:textId="77777777" w:rsidR="00321037" w:rsidRPr="004255A2" w:rsidRDefault="00321037" w:rsidP="00B57BC4">
                            <w:r w:rsidRPr="004255A2">
                              <w:t>I arbetet har följande personer deltagit:</w:t>
                            </w:r>
                          </w:p>
                          <w:p w14:paraId="54AA3A24" w14:textId="77777777" w:rsidR="00321037" w:rsidRDefault="00321037" w:rsidP="00B57BC4"/>
                          <w:p w14:paraId="21855856" w14:textId="77777777" w:rsidR="00321037" w:rsidRDefault="00321037" w:rsidP="00B57BC4">
                            <w:r w:rsidRPr="004255A2">
                              <w:rPr>
                                <w:szCs w:val="20"/>
                              </w:rPr>
                              <w:t>Tjänstedomänansvarig</w:t>
                            </w:r>
                            <w:r w:rsidRPr="00FE3AAD">
                              <w:t>:</w:t>
                            </w:r>
                          </w:p>
                          <w:p w14:paraId="3CD4F97A" w14:textId="576CF4BE" w:rsidR="00321037" w:rsidRDefault="00321037" w:rsidP="00B57BC4">
                            <w:r>
                              <w:t>Staffan Winther</w:t>
                            </w:r>
                          </w:p>
                          <w:p w14:paraId="517382C7" w14:textId="77777777" w:rsidR="00321037" w:rsidRPr="00FE3AAD" w:rsidRDefault="00321037" w:rsidP="00B57BC4">
                            <w:pPr>
                              <w:rPr>
                                <w:i/>
                              </w:rPr>
                            </w:pPr>
                          </w:p>
                          <w:p w14:paraId="4CCD3515" w14:textId="77777777" w:rsidR="00321037" w:rsidRDefault="00321037" w:rsidP="00B57BC4">
                            <w:r w:rsidRPr="009B4414">
                              <w:t>Projektgrupp</w:t>
                            </w:r>
                            <w:r>
                              <w:t xml:space="preserve"> 2013-09-01 - </w:t>
                            </w:r>
                          </w:p>
                          <w:p w14:paraId="2AB42E7D" w14:textId="77777777" w:rsidR="00321037" w:rsidRDefault="00321037" w:rsidP="00B57BC4">
                            <w:r w:rsidRPr="008C3713">
                              <w:t>Torbjörn Dahlin, Mawell</w:t>
                            </w:r>
                            <w:r>
                              <w:t>. arkitekt/</w:t>
                            </w:r>
                            <w:r w:rsidRPr="002F3D27">
                              <w:t xml:space="preserve"> </w:t>
                            </w:r>
                            <w:r>
                              <w:t>informationsarkitekt</w:t>
                            </w:r>
                          </w:p>
                          <w:p w14:paraId="5D683512" w14:textId="77777777" w:rsidR="00321037" w:rsidRDefault="00321037" w:rsidP="00B57BC4">
                            <w:r w:rsidRPr="008C3713">
                              <w:t xml:space="preserve">Nadeem Hossain, Mawell, </w:t>
                            </w:r>
                            <w:r>
                              <w:t>informationsarkitekt</w:t>
                            </w:r>
                          </w:p>
                          <w:p w14:paraId="0F9B727E" w14:textId="5D1627A6" w:rsidR="00321037" w:rsidRPr="00861A25" w:rsidRDefault="00321037" w:rsidP="00B57BC4">
                            <w:pPr>
                              <w:rPr>
                                <w:i/>
                              </w:rPr>
                            </w:pPr>
                            <w:r>
                              <w:t>Stefan Asanin, Mawell, informationsarkitekt</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" fillcolor="#ddd">
                <v:textbox>
                  <w:txbxContent>
                    <w:p w14:paraId="2C8064DD" w14:textId="77777777" w:rsidR="00321037" w:rsidRPr="004255A2" w:rsidRDefault="00321037" w:rsidP="00B57BC4">
                      <w:r w:rsidRPr="004255A2">
                        <w:t>I arbetet har följande personer deltagit:</w:t>
                      </w:r>
                    </w:p>
                    <w:p w14:paraId="54AA3A24" w14:textId="77777777" w:rsidR="00321037" w:rsidRDefault="00321037" w:rsidP="00B57BC4"/>
                    <w:p w14:paraId="21855856" w14:textId="77777777" w:rsidR="00321037" w:rsidRDefault="00321037" w:rsidP="00B57BC4">
                      <w:r w:rsidRPr="004255A2">
                        <w:rPr>
                          <w:szCs w:val="20"/>
                        </w:rPr>
                        <w:t>Tjänstedomänansvarig</w:t>
                      </w:r>
                      <w:r w:rsidRPr="00FE3AAD">
                        <w:t>:</w:t>
                      </w:r>
                    </w:p>
                    <w:p w14:paraId="3CD4F97A" w14:textId="576CF4BE" w:rsidR="00321037" w:rsidRDefault="00321037" w:rsidP="00B57BC4">
                      <w:r>
                        <w:t>Staffan Winther</w:t>
                      </w:r>
                    </w:p>
                    <w:p w14:paraId="517382C7" w14:textId="77777777" w:rsidR="00321037" w:rsidRPr="00FE3AAD" w:rsidRDefault="00321037" w:rsidP="00B57BC4">
                      <w:pPr>
                        <w:rPr>
                          <w:i/>
                        </w:rPr>
                      </w:pPr>
                    </w:p>
                    <w:p w14:paraId="4CCD3515" w14:textId="77777777" w:rsidR="00321037" w:rsidRDefault="00321037" w:rsidP="00B57BC4">
                      <w:r w:rsidRPr="009B4414">
                        <w:t>Projektgrupp</w:t>
                      </w:r>
                      <w:r>
                        <w:t xml:space="preserve"> 2013-09-01 - </w:t>
                      </w:r>
                    </w:p>
                    <w:p w14:paraId="2AB42E7D" w14:textId="77777777" w:rsidR="00321037" w:rsidRDefault="00321037" w:rsidP="00B57BC4">
                      <w:r w:rsidRPr="008C3713">
                        <w:t>Torbjörn Dahlin, Mawell</w:t>
                      </w:r>
                      <w:r>
                        <w:t>. arkitekt/</w:t>
                      </w:r>
                      <w:r w:rsidRPr="002F3D27">
                        <w:t xml:space="preserve"> </w:t>
                      </w:r>
                      <w:r>
                        <w:t>informationsarkitekt</w:t>
                      </w:r>
                    </w:p>
                    <w:p w14:paraId="5D683512" w14:textId="77777777" w:rsidR="00321037" w:rsidRDefault="00321037" w:rsidP="00B57BC4">
                      <w:r w:rsidRPr="008C3713">
                        <w:t xml:space="preserve">Nadeem Hossain, Mawell, </w:t>
                      </w:r>
                      <w:r>
                        <w:t>informationsarkitekt</w:t>
                      </w:r>
                    </w:p>
                    <w:p w14:paraId="0F9B727E" w14:textId="5D1627A6" w:rsidR="00321037" w:rsidRPr="00861A25" w:rsidRDefault="00321037" w:rsidP="00B57BC4">
                      <w:pPr>
                        <w:rPr>
                          <w:i/>
                        </w:rPr>
                      </w:pPr>
                      <w:r>
                        <w:t>Stefan Asanin, Mawell, informationsarkitekt</w:t>
                      </w:r>
                    </w:p>
                  </w:txbxContent>
                </v:textbox>
                <w10:anchorlock/>
              </v:shape>
            </w:pict>
          </mc:Fallback>
        </mc:AlternateContent>
      </w:r>
    </w:p>
    <w:p w14:paraId="2828891D" w14:textId="77777777" w:rsidR="00AD1DA5" w:rsidRDefault="00AD1DA5">
      <w:pPr>
        <w:spacing w:line="240" w:lineRule="auto"/>
        <w:rPr>
          <w:rFonts w:eastAsia="Times New Roman"/>
          <w:bCs/>
          <w:sz w:val="30"/>
          <w:szCs w:val="28"/>
        </w:rPr>
      </w:pPr>
      <w:r>
        <w:br w:type="page"/>
      </w:r>
    </w:p>
    <w:p w14:paraId="529D036E" w14:textId="45C16ABC" w:rsidR="007E47C0" w:rsidRDefault="007E47C0" w:rsidP="007E47C0">
      <w:pPr>
        <w:pStyle w:val="Rubrik1"/>
      </w:pPr>
      <w:bookmarkStart w:id="15" w:name="_Toc374962609"/>
      <w:r>
        <w:lastRenderedPageBreak/>
        <w:t>Versionsinformation</w:t>
      </w:r>
      <w:bookmarkEnd w:id="9"/>
      <w:bookmarkEnd w:id="10"/>
      <w:bookmarkEnd w:id="11"/>
      <w:bookmarkEnd w:id="15"/>
    </w:p>
    <w:p w14:paraId="5853DF16" w14:textId="02415C2A" w:rsidR="007E47C0" w:rsidRDefault="007E47C0" w:rsidP="007E47C0">
      <w:pPr>
        <w:pStyle w:val="Rubrik2"/>
      </w:pPr>
      <w:bookmarkStart w:id="16" w:name="_Toc357754845"/>
      <w:bookmarkStart w:id="17" w:name="_Toc374962610"/>
      <w:bookmarkStart w:id="18" w:name="_Toc163300882"/>
      <w:r>
        <w:t>Version</w:t>
      </w:r>
      <w:bookmarkEnd w:id="16"/>
      <w:r w:rsidR="007B53B4">
        <w:t xml:space="preserve"> 1.0</w:t>
      </w:r>
      <w:bookmarkEnd w:id="17"/>
      <w:r w:rsidR="00284104">
        <w:t xml:space="preserve"> RC1</w:t>
      </w:r>
    </w:p>
    <w:p w14:paraId="24A23DD0" w14:textId="77777777" w:rsidR="007E47C0" w:rsidRPr="0007501F" w:rsidRDefault="007E47C0" w:rsidP="007E47C0">
      <w:pPr>
        <w:pStyle w:val="Rubrik3"/>
      </w:pPr>
      <w:bookmarkStart w:id="19" w:name="_Toc374962611"/>
      <w:r w:rsidRPr="0007501F">
        <w:t>Oförändrade tjänstekontrakt</w:t>
      </w:r>
      <w:bookmarkEnd w:id="19"/>
    </w:p>
    <w:p w14:paraId="7F2A20D6" w14:textId="77777777" w:rsidR="007E47C0" w:rsidRPr="0007501F" w:rsidRDefault="007E47C0" w:rsidP="0007501F">
      <w:pPr>
        <w:ind w:left="720"/>
      </w:pPr>
    </w:p>
    <w:p w14:paraId="0E3AAE80" w14:textId="77777777" w:rsidR="007E47C0" w:rsidRPr="0007501F" w:rsidRDefault="007E47C0" w:rsidP="007E47C0">
      <w:pPr>
        <w:pStyle w:val="Rubrik3"/>
      </w:pPr>
      <w:bookmarkStart w:id="20" w:name="_Toc374962612"/>
      <w:r w:rsidRPr="0007501F">
        <w:t>Nya tjänstekontrakt</w:t>
      </w:r>
      <w:bookmarkEnd w:id="20"/>
    </w:p>
    <w:p w14:paraId="7C45289B" w14:textId="77777777" w:rsidR="007E47C0" w:rsidRPr="0007501F" w:rsidRDefault="007E47C0" w:rsidP="007E47C0">
      <w:r w:rsidRPr="0007501F">
        <w:t>Följande nya tjänstekontrakt finns från och med denna version:</w:t>
      </w:r>
    </w:p>
    <w:p w14:paraId="0433C6C9" w14:textId="77777777" w:rsidR="00217F65" w:rsidRDefault="00217F65" w:rsidP="00217F65">
      <w:pPr>
        <w:numPr>
          <w:ilvl w:val="0"/>
          <w:numId w:val="27"/>
        </w:numPr>
      </w:pPr>
      <w:r w:rsidRPr="0007501F">
        <w:t>GetObservation, version 1.0</w:t>
      </w:r>
    </w:p>
    <w:p w14:paraId="515DC5E4" w14:textId="77777777" w:rsidR="005A58DA" w:rsidRDefault="005A58DA" w:rsidP="00217F65">
      <w:pPr>
        <w:numPr>
          <w:ilvl w:val="0"/>
          <w:numId w:val="27"/>
        </w:numPr>
      </w:pPr>
      <w:r>
        <w:t>ProcessObservation, version 1.0</w:t>
      </w:r>
    </w:p>
    <w:p w14:paraId="157D9080" w14:textId="77777777" w:rsidR="005A58DA" w:rsidRPr="0007501F" w:rsidRDefault="005A58DA" w:rsidP="00217F65">
      <w:pPr>
        <w:numPr>
          <w:ilvl w:val="0"/>
          <w:numId w:val="27"/>
        </w:numPr>
      </w:pPr>
      <w:r>
        <w:t>DeleteObservation, version 1.0</w:t>
      </w:r>
    </w:p>
    <w:p w14:paraId="792EF13C" w14:textId="6651A3FB" w:rsidR="00715414" w:rsidRDefault="00715414" w:rsidP="00715414">
      <w:pPr>
        <w:numPr>
          <w:ilvl w:val="0"/>
          <w:numId w:val="27"/>
        </w:numPr>
      </w:pPr>
      <w:r>
        <w:t>GetMeasurement,</w:t>
      </w:r>
      <w:r w:rsidRPr="0007501F">
        <w:t xml:space="preserve"> version 1.0</w:t>
      </w:r>
    </w:p>
    <w:p w14:paraId="18E97FB0" w14:textId="35570D01" w:rsidR="00715414" w:rsidRDefault="00715414" w:rsidP="00715414">
      <w:pPr>
        <w:numPr>
          <w:ilvl w:val="0"/>
          <w:numId w:val="27"/>
        </w:numPr>
      </w:pPr>
      <w:r>
        <w:t>ProcessMeasurement, version 1.0</w:t>
      </w:r>
    </w:p>
    <w:p w14:paraId="50D44433" w14:textId="340AE539" w:rsidR="00715414" w:rsidRPr="0007501F" w:rsidRDefault="00715414" w:rsidP="00715414">
      <w:pPr>
        <w:numPr>
          <w:ilvl w:val="0"/>
          <w:numId w:val="27"/>
        </w:numPr>
      </w:pPr>
      <w:r>
        <w:t>DeleteMeasurement, version 1.0</w:t>
      </w:r>
    </w:p>
    <w:p w14:paraId="0D1D3BB8" w14:textId="77777777" w:rsidR="007E47C0" w:rsidRPr="0007501F" w:rsidRDefault="007E47C0" w:rsidP="00217F65">
      <w:pPr>
        <w:ind w:left="720"/>
      </w:pPr>
    </w:p>
    <w:p w14:paraId="3588C4AE" w14:textId="77777777" w:rsidR="00E131FD" w:rsidRPr="00DC5529" w:rsidRDefault="00E131FD" w:rsidP="00E131FD">
      <w:pPr>
        <w:rPr>
          <w:highlight w:val="yellow"/>
        </w:rPr>
      </w:pPr>
    </w:p>
    <w:p w14:paraId="5AEE21F3" w14:textId="77777777" w:rsidR="007E47C0" w:rsidRDefault="007E47C0" w:rsidP="007E47C0">
      <w:pPr>
        <w:pStyle w:val="Rubrik3"/>
      </w:pPr>
      <w:bookmarkStart w:id="21" w:name="_Toc374962613"/>
      <w:r>
        <w:t>Förändrade tjänstekontrakt</w:t>
      </w:r>
      <w:bookmarkEnd w:id="21"/>
    </w:p>
    <w:p w14:paraId="7C993FD7" w14:textId="77777777" w:rsidR="007E47C0" w:rsidRPr="0038515C" w:rsidRDefault="007E47C0" w:rsidP="007E47C0"/>
    <w:p w14:paraId="1E330FC5" w14:textId="77777777" w:rsidR="007E47C0" w:rsidRPr="00F438B9" w:rsidRDefault="007E47C0" w:rsidP="007E47C0">
      <w:pPr>
        <w:pStyle w:val="Rubrik3"/>
      </w:pPr>
      <w:bookmarkStart w:id="22" w:name="_Toc374962614"/>
      <w:r w:rsidRPr="00F438B9">
        <w:t>Utgångna tjänstekontrakt</w:t>
      </w:r>
      <w:bookmarkEnd w:id="22"/>
    </w:p>
    <w:p w14:paraId="5BB67D9C" w14:textId="77777777" w:rsidR="007E47C0" w:rsidRPr="00F438B9" w:rsidRDefault="007E47C0" w:rsidP="007E47C0"/>
    <w:p w14:paraId="02FDA6D0" w14:textId="77777777" w:rsidR="007E47C0" w:rsidRPr="00F438B9" w:rsidRDefault="007E47C0" w:rsidP="007E47C0">
      <w:pPr>
        <w:pStyle w:val="Rubrik2"/>
      </w:pPr>
      <w:bookmarkStart w:id="23" w:name="_Toc357754846"/>
      <w:bookmarkStart w:id="24" w:name="_Toc374962615"/>
      <w:r w:rsidRPr="00F438B9">
        <w:t>Version tidigare</w:t>
      </w:r>
      <w:bookmarkEnd w:id="23"/>
      <w:bookmarkEnd w:id="24"/>
    </w:p>
    <w:p w14:paraId="57F52492" w14:textId="77777777" w:rsidR="007E47C0" w:rsidRPr="00C63695" w:rsidRDefault="007E47C0" w:rsidP="00E146AE">
      <w:pPr>
        <w:pStyle w:val="Brdtext"/>
      </w:pPr>
    </w:p>
    <w:p w14:paraId="7288D8EB" w14:textId="77777777" w:rsidR="00FC79CD" w:rsidRDefault="00FC79CD">
      <w:pPr>
        <w:spacing w:line="240" w:lineRule="auto"/>
        <w:rPr>
          <w:rFonts w:eastAsia="Times New Roman"/>
          <w:bCs/>
          <w:sz w:val="30"/>
          <w:szCs w:val="28"/>
        </w:rPr>
      </w:pPr>
      <w:bookmarkStart w:id="25" w:name="_Toc357754847"/>
      <w:bookmarkEnd w:id="18"/>
      <w:r>
        <w:br w:type="page"/>
      </w:r>
    </w:p>
    <w:p w14:paraId="06F6A516" w14:textId="77777777" w:rsidR="007E47C0" w:rsidRPr="00D55F7B" w:rsidRDefault="007E47C0" w:rsidP="007E47C0">
      <w:pPr>
        <w:pStyle w:val="Rubrik1"/>
      </w:pPr>
      <w:bookmarkStart w:id="26" w:name="_Toc374962616"/>
      <w:r w:rsidRPr="00D55F7B">
        <w:lastRenderedPageBreak/>
        <w:t>Tjänstedomänens arkitektur</w:t>
      </w:r>
      <w:bookmarkEnd w:id="25"/>
      <w:bookmarkEnd w:id="26"/>
    </w:p>
    <w:p w14:paraId="3F27FE41" w14:textId="77777777" w:rsidR="00730E0A" w:rsidRPr="00D55F7B" w:rsidRDefault="00B57BC4" w:rsidP="00CB0DD9">
      <w:r w:rsidRPr="00D55F7B">
        <w:t xml:space="preserve">Detta kapitel beskriver de flöden som är relevanta för tjänstedomänen. Beskrivningarna är i form av modeller och beskrivningar till dessa.  </w:t>
      </w:r>
      <w:r w:rsidR="00877F82" w:rsidRPr="00D55F7B">
        <w:t xml:space="preserve">För varje flöde finns dels ett arbetsflöde som beskriver vilka steg som ingår i flödet och dels ett sekvensdiagram som tar hänsyn till vilka tjänstekontrakt som </w:t>
      </w:r>
      <w:proofErr w:type="gramStart"/>
      <w:r w:rsidR="00877F82" w:rsidRPr="00D55F7B">
        <w:t>nyttjas</w:t>
      </w:r>
      <w:proofErr w:type="gramEnd"/>
      <w:r w:rsidR="00877F82" w:rsidRPr="00D55F7B">
        <w:t xml:space="preserve"> i de olika stegen.</w:t>
      </w:r>
    </w:p>
    <w:p w14:paraId="7C51E577" w14:textId="77777777" w:rsidR="00CB0DD9" w:rsidRPr="00D55F7B" w:rsidRDefault="00CB0DD9" w:rsidP="00CB0DD9"/>
    <w:p w14:paraId="6CDD0EF9" w14:textId="77777777" w:rsidR="00877F82" w:rsidRPr="00D55F7B" w:rsidRDefault="00877F82" w:rsidP="00877F82">
      <w:pPr>
        <w:pStyle w:val="Rubrik2"/>
      </w:pPr>
      <w:bookmarkStart w:id="27" w:name="_Toc374962617"/>
      <w:r w:rsidRPr="00D55F7B">
        <w:t>Flöden</w:t>
      </w:r>
      <w:bookmarkEnd w:id="27"/>
    </w:p>
    <w:p w14:paraId="77945353" w14:textId="1AAA09E0" w:rsidR="00877F82" w:rsidRPr="00D55F7B" w:rsidRDefault="00F7640A" w:rsidP="00877F82">
      <w:pPr>
        <w:pStyle w:val="Rubrik3"/>
      </w:pPr>
      <w:r>
        <w:t>Hämta observationer</w:t>
      </w:r>
    </w:p>
    <w:p w14:paraId="0776CAAA" w14:textId="5FC19408" w:rsidR="00F7640A" w:rsidRPr="00D55F7B" w:rsidRDefault="00F7640A" w:rsidP="00F7640A">
      <w:r w:rsidRPr="00D55F7B">
        <w:t xml:space="preserve">Nedanstående diagram visar hur </w:t>
      </w:r>
      <w:r>
        <w:t>flödet ser ut när information om observationer hämtas</w:t>
      </w:r>
      <w:r w:rsidRPr="00D55F7B">
        <w:t>.</w:t>
      </w:r>
      <w:r>
        <w:t xml:space="preserve"> Var informationen finns är inte känt i förhand. </w:t>
      </w:r>
    </w:p>
    <w:p w14:paraId="0B4714B9" w14:textId="77777777" w:rsidR="00877F82" w:rsidRPr="00D55F7B" w:rsidRDefault="00877F82" w:rsidP="00877F82"/>
    <w:p w14:paraId="40F2BA59" w14:textId="77777777" w:rsidR="00E31D80" w:rsidRDefault="00D55F7B" w:rsidP="00D55F7B">
      <w:pPr>
        <w:pStyle w:val="Rubrik4"/>
      </w:pPr>
      <w:r w:rsidRPr="00D55F7B">
        <w:t>Arbetsflöde</w:t>
      </w:r>
      <w:r w:rsidR="005575B4">
        <w:t>sdiagram</w:t>
      </w:r>
    </w:p>
    <w:p w14:paraId="6B1DEF40" w14:textId="77777777" w:rsidR="00565652" w:rsidRPr="00565652" w:rsidRDefault="00565652" w:rsidP="00565652"/>
    <w:p w14:paraId="3AE3CA90" w14:textId="18B2191C" w:rsidR="00D55F7B" w:rsidRPr="00D55F7B" w:rsidRDefault="00F40C89" w:rsidP="00F40C89">
      <w:pPr>
        <w:jc w:val="center"/>
        <w:rPr>
          <w:highlight w:val="yellow"/>
        </w:rPr>
      </w:pPr>
      <w:r>
        <w:object w:dxaOrig="6037" w:dyaOrig="5564" w14:anchorId="456397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8pt;height:278.2pt" o:ole="">
            <v:imagedata r:id="rId10" o:title=""/>
          </v:shape>
          <o:OLEObject Type="Embed" ProgID="Visio.Drawing.11" ShapeID="_x0000_i1025" DrawAspect="Content" ObjectID="_1456830168" r:id="rId11"/>
        </w:object>
      </w:r>
    </w:p>
    <w:p w14:paraId="4FDED52C" w14:textId="5D6C16F3" w:rsidR="00B87B18" w:rsidRDefault="00B87B18" w:rsidP="007837ED">
      <w:pPr>
        <w:tabs>
          <w:tab w:val="left" w:pos="567"/>
        </w:tabs>
        <w:jc w:val="center"/>
      </w:pPr>
    </w:p>
    <w:p w14:paraId="298CFAD8" w14:textId="77777777" w:rsidR="00F40C89" w:rsidRPr="00A55D30" w:rsidRDefault="00F40C89" w:rsidP="00F40C89">
      <w:pPr>
        <w:pStyle w:val="Rubrik5"/>
      </w:pPr>
      <w:bookmarkStart w:id="28" w:name="_Toc368996808"/>
      <w:r w:rsidRPr="00A55D30">
        <w:t>Roller (Aktörer) i arbetsflödet</w:t>
      </w:r>
      <w:bookmarkEnd w:id="28"/>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F40C89" w:rsidRPr="00F71DFD" w14:paraId="0E93BA49" w14:textId="77777777" w:rsidTr="00FA1231">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07FF99A" w14:textId="77777777" w:rsidR="00F40C89" w:rsidRPr="00F71DFD" w:rsidRDefault="00F40C89" w:rsidP="00FA1231">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8974735" w14:textId="77777777" w:rsidR="00F40C89" w:rsidRPr="00F71DFD" w:rsidRDefault="00F40C89" w:rsidP="00FA1231">
            <w:pPr>
              <w:tabs>
                <w:tab w:val="left" w:pos="567"/>
              </w:tabs>
              <w:rPr>
                <w:b/>
                <w:szCs w:val="24"/>
              </w:rPr>
            </w:pPr>
            <w:r w:rsidRPr="00F71DFD">
              <w:rPr>
                <w:b/>
                <w:szCs w:val="24"/>
              </w:rPr>
              <w:t>Beskrivning alt. referens</w:t>
            </w:r>
          </w:p>
        </w:tc>
      </w:tr>
      <w:tr w:rsidR="00F40C89" w:rsidRPr="00A55D30" w14:paraId="7B153C00" w14:textId="77777777" w:rsidTr="00FA1231">
        <w:trPr>
          <w:trHeight w:val="709"/>
        </w:trPr>
        <w:tc>
          <w:tcPr>
            <w:tcW w:w="1027" w:type="pct"/>
            <w:tcBorders>
              <w:top w:val="single" w:sz="6" w:space="0" w:color="auto"/>
            </w:tcBorders>
          </w:tcPr>
          <w:p w14:paraId="545E49ED" w14:textId="77777777" w:rsidR="00F40C89" w:rsidRPr="00640CE2" w:rsidRDefault="00F40C89" w:rsidP="00FA1231">
            <w:pPr>
              <w:spacing w:before="40" w:after="40"/>
            </w:pPr>
            <w:r w:rsidRPr="00640CE2">
              <w:t>Informations-konsument</w:t>
            </w:r>
          </w:p>
        </w:tc>
        <w:tc>
          <w:tcPr>
            <w:tcW w:w="3973" w:type="pct"/>
            <w:tcBorders>
              <w:top w:val="single" w:sz="6" w:space="0" w:color="auto"/>
            </w:tcBorders>
          </w:tcPr>
          <w:p w14:paraId="4046E6E8" w14:textId="6BDCAF08" w:rsidR="00F40C89" w:rsidRPr="00A55D30" w:rsidRDefault="00F40C89" w:rsidP="00F40C89">
            <w:pPr>
              <w:spacing w:before="40" w:after="40"/>
            </w:pPr>
            <w:r>
              <w:t xml:space="preserve">Med informationskonsument avses en person eller annat externt system som vill hämta information om observationer. </w:t>
            </w:r>
          </w:p>
        </w:tc>
      </w:tr>
    </w:tbl>
    <w:p w14:paraId="78ABD783" w14:textId="77777777" w:rsidR="00F40C89" w:rsidRPr="00A55D30" w:rsidRDefault="00F40C89" w:rsidP="00F40C89">
      <w:pPr>
        <w:tabs>
          <w:tab w:val="left" w:pos="567"/>
        </w:tabs>
        <w:rPr>
          <w:b/>
          <w:szCs w:val="24"/>
        </w:rPr>
      </w:pPr>
    </w:p>
    <w:p w14:paraId="7377C52E" w14:textId="77777777" w:rsidR="00F40C89" w:rsidRPr="00A55D30" w:rsidRDefault="00F40C89" w:rsidP="00F40C89">
      <w:pPr>
        <w:pStyle w:val="Rubrik5"/>
      </w:pPr>
      <w:bookmarkStart w:id="29" w:name="_Toc368996809"/>
      <w:r w:rsidRPr="00A55D30">
        <w:lastRenderedPageBreak/>
        <w:t>Arbetssteg</w:t>
      </w:r>
      <w:bookmarkEnd w:id="29"/>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F40C89" w:rsidRPr="00F71DFD" w14:paraId="21FFE40A" w14:textId="77777777" w:rsidTr="00FA1231">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D47B02" w14:textId="77777777" w:rsidR="00F40C89" w:rsidRPr="00F71DFD" w:rsidRDefault="00F40C89" w:rsidP="00FA1231">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67FDAF5" w14:textId="77777777" w:rsidR="00F40C89" w:rsidRPr="00F71DFD" w:rsidRDefault="00F40C89" w:rsidP="00FA1231">
            <w:pPr>
              <w:tabs>
                <w:tab w:val="left" w:pos="567"/>
              </w:tabs>
              <w:rPr>
                <w:b/>
                <w:szCs w:val="24"/>
              </w:rPr>
            </w:pPr>
            <w:r w:rsidRPr="00F71DFD">
              <w:rPr>
                <w:b/>
                <w:szCs w:val="24"/>
              </w:rPr>
              <w:t>Beskrivning alt. referens</w:t>
            </w:r>
          </w:p>
        </w:tc>
      </w:tr>
      <w:tr w:rsidR="00F40C89" w:rsidRPr="00A55D30" w14:paraId="1A086794" w14:textId="77777777" w:rsidTr="00FA1231">
        <w:trPr>
          <w:trHeight w:val="709"/>
        </w:trPr>
        <w:tc>
          <w:tcPr>
            <w:tcW w:w="1311" w:type="pct"/>
          </w:tcPr>
          <w:p w14:paraId="70DC10FF" w14:textId="39411220" w:rsidR="00F40C89" w:rsidRPr="00A55D30" w:rsidRDefault="00F40C89" w:rsidP="00F40C89">
            <w:pPr>
              <w:spacing w:before="40" w:after="40"/>
            </w:pPr>
            <w:r w:rsidRPr="002B65A2">
              <w:t xml:space="preserve">Sök info om </w:t>
            </w:r>
            <w:r>
              <w:t>observationer för en viss patient/invånare</w:t>
            </w:r>
          </w:p>
        </w:tc>
        <w:tc>
          <w:tcPr>
            <w:tcW w:w="3689" w:type="pct"/>
          </w:tcPr>
          <w:p w14:paraId="4584FDC6" w14:textId="784A7DB9" w:rsidR="00F40C89" w:rsidRPr="00A55D30" w:rsidRDefault="00F40C89" w:rsidP="00F40C89">
            <w:pPr>
              <w:spacing w:before="40" w:after="40"/>
            </w:pPr>
            <w:r>
              <w:t xml:space="preserve">Informationskonsumenten söker efter information om observationer kring en viss patient/invånare i syfte för uppföljning, kvalitetssäkring eller vård och behandling.  </w:t>
            </w:r>
          </w:p>
        </w:tc>
      </w:tr>
      <w:tr w:rsidR="00F40C89" w:rsidRPr="00A55D30" w14:paraId="3AA239FC" w14:textId="77777777" w:rsidTr="00FA1231">
        <w:trPr>
          <w:trHeight w:val="709"/>
        </w:trPr>
        <w:tc>
          <w:tcPr>
            <w:tcW w:w="1311" w:type="pct"/>
          </w:tcPr>
          <w:p w14:paraId="4F7A59A7" w14:textId="401BE6A4" w:rsidR="00F40C89" w:rsidRPr="00A55D30" w:rsidRDefault="00F40C89" w:rsidP="00F40C89">
            <w:pPr>
              <w:spacing w:before="40" w:after="40"/>
            </w:pPr>
            <w:r w:rsidRPr="00A55D30">
              <w:t xml:space="preserve">Tar emot </w:t>
            </w:r>
            <w:r>
              <w:t>observation</w:t>
            </w:r>
            <w:r w:rsidRPr="00A55D30">
              <w:t>(er)</w:t>
            </w:r>
          </w:p>
        </w:tc>
        <w:tc>
          <w:tcPr>
            <w:tcW w:w="3689" w:type="pct"/>
          </w:tcPr>
          <w:p w14:paraId="23CE410C" w14:textId="77777777" w:rsidR="00F40C89" w:rsidRPr="00A55D30" w:rsidRDefault="00F40C89" w:rsidP="00FA1231">
            <w:pPr>
              <w:spacing w:before="40" w:after="40"/>
            </w:pPr>
            <w:r>
              <w:t xml:space="preserve">Informationskonsumenten </w:t>
            </w:r>
            <w:r w:rsidRPr="00A55D30">
              <w:t xml:space="preserve">tar </w:t>
            </w:r>
            <w:r>
              <w:t>emot den begärda informationen</w:t>
            </w:r>
            <w:r w:rsidRPr="00A55D30">
              <w:t>.</w:t>
            </w:r>
          </w:p>
        </w:tc>
      </w:tr>
    </w:tbl>
    <w:p w14:paraId="7C973D1A" w14:textId="77777777" w:rsidR="00F40C89" w:rsidRPr="00A55D30" w:rsidRDefault="00F40C89" w:rsidP="00F40C89"/>
    <w:p w14:paraId="5110165D" w14:textId="77777777" w:rsidR="00F40C89" w:rsidRPr="00A55D30" w:rsidRDefault="00F40C89" w:rsidP="00F40C89">
      <w:pPr>
        <w:pStyle w:val="Rubrik5"/>
      </w:pPr>
      <w:r w:rsidRPr="00A55D30">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F40C89" w:rsidRPr="00F71DFD" w14:paraId="02024DAA" w14:textId="77777777" w:rsidTr="00FA1231">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136DACE" w14:textId="77777777" w:rsidR="00F40C89" w:rsidRPr="00F71DFD" w:rsidRDefault="00F40C89" w:rsidP="00FA1231">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74F5B0" w14:textId="77777777" w:rsidR="00F40C89" w:rsidRPr="00F71DFD" w:rsidRDefault="00F40C89" w:rsidP="00FA1231">
            <w:pPr>
              <w:tabs>
                <w:tab w:val="left" w:pos="567"/>
              </w:tabs>
              <w:rPr>
                <w:b/>
                <w:szCs w:val="24"/>
              </w:rPr>
            </w:pPr>
            <w:r w:rsidRPr="00F71DFD">
              <w:rPr>
                <w:b/>
                <w:szCs w:val="24"/>
              </w:rPr>
              <w:t>Beskrivning alt. referens</w:t>
            </w:r>
          </w:p>
        </w:tc>
      </w:tr>
      <w:tr w:rsidR="00F40C89" w:rsidRPr="00412989" w14:paraId="2347E397" w14:textId="77777777" w:rsidTr="00FA1231">
        <w:trPr>
          <w:trHeight w:val="709"/>
        </w:trPr>
        <w:tc>
          <w:tcPr>
            <w:tcW w:w="1164" w:type="pct"/>
          </w:tcPr>
          <w:p w14:paraId="2D6A1560" w14:textId="77777777" w:rsidR="00F40C89" w:rsidRPr="00412989" w:rsidRDefault="00F40C89" w:rsidP="00FA1231">
            <w:pPr>
              <w:spacing w:before="40" w:after="40"/>
            </w:pPr>
            <w:r w:rsidRPr="00412989">
              <w:t>Sökkriterier</w:t>
            </w:r>
          </w:p>
        </w:tc>
        <w:tc>
          <w:tcPr>
            <w:tcW w:w="3836" w:type="pct"/>
          </w:tcPr>
          <w:p w14:paraId="59C2DA91" w14:textId="77777777" w:rsidR="00F40C89" w:rsidRPr="00412989" w:rsidRDefault="00F40C89" w:rsidP="00FA1231">
            <w:pPr>
              <w:spacing w:before="40" w:after="40"/>
            </w:pPr>
            <w:r w:rsidRPr="00412989">
              <w:t>Önskade kriterier för efterfrågad information</w:t>
            </w:r>
            <w:r>
              <w:t>.</w:t>
            </w:r>
          </w:p>
        </w:tc>
      </w:tr>
      <w:tr w:rsidR="00F40C89" w:rsidRPr="00412989" w14:paraId="6820CAD9" w14:textId="77777777" w:rsidTr="00FA1231">
        <w:trPr>
          <w:trHeight w:val="709"/>
        </w:trPr>
        <w:tc>
          <w:tcPr>
            <w:tcW w:w="1164" w:type="pct"/>
          </w:tcPr>
          <w:p w14:paraId="17F2D573" w14:textId="77777777" w:rsidR="00F40C89" w:rsidRPr="00412989" w:rsidRDefault="00F40C89" w:rsidP="00FA1231">
            <w:pPr>
              <w:spacing w:before="40" w:after="40"/>
            </w:pPr>
            <w:r>
              <w:t>Begäran</w:t>
            </w:r>
          </w:p>
        </w:tc>
        <w:tc>
          <w:tcPr>
            <w:tcW w:w="3836" w:type="pct"/>
          </w:tcPr>
          <w:p w14:paraId="59F35C17" w14:textId="48106044" w:rsidR="00F40C89" w:rsidRPr="00412989" w:rsidRDefault="00F40C89" w:rsidP="00F40C89">
            <w:pPr>
              <w:spacing w:before="40" w:after="40"/>
            </w:pPr>
            <w:r>
              <w:t>En begäran som skickas ut baserat på tidigare sökkriterier på efterfrågad observationsdata.</w:t>
            </w:r>
          </w:p>
        </w:tc>
      </w:tr>
      <w:tr w:rsidR="00F40C89" w:rsidRPr="00A51E7F" w14:paraId="4D27E711" w14:textId="77777777" w:rsidTr="00FA1231">
        <w:trPr>
          <w:trHeight w:val="709"/>
        </w:trPr>
        <w:tc>
          <w:tcPr>
            <w:tcW w:w="1164" w:type="pct"/>
          </w:tcPr>
          <w:p w14:paraId="4D12E7A2" w14:textId="77777777" w:rsidR="00F40C89" w:rsidRPr="00412989" w:rsidRDefault="00F40C89" w:rsidP="00FA1231">
            <w:pPr>
              <w:spacing w:before="40" w:after="40"/>
            </w:pPr>
            <w:r>
              <w:t>Svar</w:t>
            </w:r>
          </w:p>
        </w:tc>
        <w:tc>
          <w:tcPr>
            <w:tcW w:w="3836" w:type="pct"/>
          </w:tcPr>
          <w:p w14:paraId="694D14E8" w14:textId="7825AB1C" w:rsidR="00F40C89" w:rsidRPr="00412989" w:rsidRDefault="00F40C89" w:rsidP="00FA1231">
            <w:pPr>
              <w:spacing w:before="40" w:after="40"/>
            </w:pPr>
            <w:r>
              <w:t xml:space="preserve">Svar på begäran med observationsdata.  </w:t>
            </w:r>
          </w:p>
        </w:tc>
      </w:tr>
      <w:tr w:rsidR="00F40C89" w:rsidRPr="00A51E7F" w14:paraId="2DD68B97" w14:textId="77777777" w:rsidTr="00FA1231">
        <w:trPr>
          <w:trHeight w:val="709"/>
        </w:trPr>
        <w:tc>
          <w:tcPr>
            <w:tcW w:w="1164" w:type="pct"/>
            <w:tcBorders>
              <w:top w:val="single" w:sz="6" w:space="0" w:color="auto"/>
            </w:tcBorders>
          </w:tcPr>
          <w:p w14:paraId="0ED84867" w14:textId="0B407016" w:rsidR="00F40C89" w:rsidRPr="00A55D30" w:rsidRDefault="00F40C89" w:rsidP="00FA1231">
            <w:pPr>
              <w:spacing w:before="40" w:after="40"/>
            </w:pPr>
            <w:r>
              <w:t>Observationer</w:t>
            </w:r>
          </w:p>
        </w:tc>
        <w:tc>
          <w:tcPr>
            <w:tcW w:w="3836" w:type="pct"/>
            <w:tcBorders>
              <w:top w:val="single" w:sz="6" w:space="0" w:color="auto"/>
            </w:tcBorders>
          </w:tcPr>
          <w:p w14:paraId="1A5E4700" w14:textId="39903C16" w:rsidR="00F40C89" w:rsidRPr="00A55D30" w:rsidRDefault="00F40C89" w:rsidP="00FA1231">
            <w:pPr>
              <w:spacing w:before="40" w:after="40"/>
            </w:pPr>
            <w:r>
              <w:t xml:space="preserve">Observationsdata som tas emot av informationskonsumenten. </w:t>
            </w:r>
          </w:p>
        </w:tc>
      </w:tr>
    </w:tbl>
    <w:p w14:paraId="1AB5E95D" w14:textId="77777777" w:rsidR="00F40C89" w:rsidRPr="00A51E7F" w:rsidRDefault="00F40C89" w:rsidP="00F40C89">
      <w:pPr>
        <w:rPr>
          <w:highlight w:val="yellow"/>
        </w:rPr>
      </w:pPr>
    </w:p>
    <w:p w14:paraId="4FC64F87" w14:textId="77777777" w:rsidR="00F40C89" w:rsidRPr="00211EF1" w:rsidRDefault="00F40C89" w:rsidP="00F40C89">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F40C89" w:rsidRPr="00F71DFD" w14:paraId="40A46094" w14:textId="77777777" w:rsidTr="00FA1231">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E5D779" w14:textId="77777777" w:rsidR="00F40C89" w:rsidRPr="00F71DFD" w:rsidRDefault="00F40C89" w:rsidP="00FA1231">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87DFDF" w14:textId="77777777" w:rsidR="00F40C89" w:rsidRPr="00F71DFD" w:rsidRDefault="00F40C89" w:rsidP="00FA1231">
            <w:pPr>
              <w:tabs>
                <w:tab w:val="left" w:pos="567"/>
              </w:tabs>
              <w:rPr>
                <w:b/>
                <w:szCs w:val="24"/>
              </w:rPr>
            </w:pPr>
            <w:r w:rsidRPr="00F71DFD">
              <w:rPr>
                <w:b/>
                <w:szCs w:val="24"/>
              </w:rPr>
              <w:t>Beskrivning alt. referens</w:t>
            </w:r>
          </w:p>
        </w:tc>
      </w:tr>
      <w:tr w:rsidR="00F40C89" w:rsidRPr="00211EF1" w14:paraId="229255D9" w14:textId="77777777" w:rsidTr="00FA1231">
        <w:trPr>
          <w:trHeight w:val="709"/>
        </w:trPr>
        <w:tc>
          <w:tcPr>
            <w:tcW w:w="1354" w:type="pct"/>
            <w:tcBorders>
              <w:top w:val="single" w:sz="6" w:space="0" w:color="auto"/>
              <w:bottom w:val="single" w:sz="6" w:space="0" w:color="auto"/>
            </w:tcBorders>
          </w:tcPr>
          <w:p w14:paraId="7D19DD30" w14:textId="77777777" w:rsidR="00F40C89" w:rsidRPr="00211EF1" w:rsidRDefault="00F40C89" w:rsidP="00FA1231">
            <w:pPr>
              <w:spacing w:before="40" w:after="40"/>
            </w:pPr>
            <w:r>
              <w:t>Tjänstekonsument</w:t>
            </w:r>
          </w:p>
        </w:tc>
        <w:tc>
          <w:tcPr>
            <w:tcW w:w="3646" w:type="pct"/>
            <w:tcBorders>
              <w:top w:val="single" w:sz="6" w:space="0" w:color="auto"/>
              <w:bottom w:val="single" w:sz="6" w:space="0" w:color="auto"/>
            </w:tcBorders>
          </w:tcPr>
          <w:p w14:paraId="644768F4" w14:textId="2C039584" w:rsidR="00F40C89" w:rsidRPr="00211EF1" w:rsidRDefault="00F40C89" w:rsidP="00AA4FAF">
            <w:pPr>
              <w:spacing w:before="40" w:after="40"/>
            </w:pPr>
            <w:r>
              <w:t xml:space="preserve">Verksamhetssystem i rollen som tjänstekonsument som interagerar med information från andra källor. I detta fall för att hämta information i form av </w:t>
            </w:r>
            <w:r w:rsidR="00AA4FAF">
              <w:t>observationer</w:t>
            </w:r>
            <w:r>
              <w:t>.</w:t>
            </w:r>
          </w:p>
        </w:tc>
      </w:tr>
      <w:tr w:rsidR="00F40C89" w:rsidRPr="00211EF1" w14:paraId="2E8D2FB6" w14:textId="77777777" w:rsidTr="00FA1231">
        <w:trPr>
          <w:trHeight w:val="709"/>
        </w:trPr>
        <w:tc>
          <w:tcPr>
            <w:tcW w:w="1354" w:type="pct"/>
            <w:tcBorders>
              <w:top w:val="single" w:sz="6" w:space="0" w:color="auto"/>
              <w:bottom w:val="single" w:sz="6" w:space="0" w:color="auto"/>
            </w:tcBorders>
          </w:tcPr>
          <w:p w14:paraId="62F42D50" w14:textId="77777777" w:rsidR="00F40C89" w:rsidRPr="00211EF1" w:rsidRDefault="00F40C89" w:rsidP="00FA1231">
            <w:pPr>
              <w:spacing w:before="40" w:after="40"/>
            </w:pPr>
            <w:r>
              <w:t>Tjänsteplattformen</w:t>
            </w:r>
          </w:p>
        </w:tc>
        <w:tc>
          <w:tcPr>
            <w:tcW w:w="3646" w:type="pct"/>
            <w:tcBorders>
              <w:top w:val="single" w:sz="6" w:space="0" w:color="auto"/>
              <w:bottom w:val="single" w:sz="6" w:space="0" w:color="auto"/>
            </w:tcBorders>
          </w:tcPr>
          <w:p w14:paraId="4C7B3AD7" w14:textId="77777777" w:rsidR="00F40C89" w:rsidRPr="008A6814" w:rsidRDefault="00F40C89" w:rsidP="00FA1231">
            <w:pPr>
              <w:spacing w:before="40" w:after="40"/>
            </w:pPr>
            <w:r>
              <w:t>Ett nav mellan olika system och tjänster. Tjänsteplattformen dirigerar meddelanden vidare till rätt tjänst/system med hjälp av tjänsteadresseringskatalogen.</w:t>
            </w:r>
          </w:p>
        </w:tc>
      </w:tr>
      <w:tr w:rsidR="00F40C89" w:rsidRPr="00211EF1" w14:paraId="01472F51" w14:textId="77777777" w:rsidTr="00FA1231">
        <w:trPr>
          <w:trHeight w:val="709"/>
        </w:trPr>
        <w:tc>
          <w:tcPr>
            <w:tcW w:w="1354" w:type="pct"/>
            <w:tcBorders>
              <w:top w:val="single" w:sz="6" w:space="0" w:color="auto"/>
            </w:tcBorders>
          </w:tcPr>
          <w:p w14:paraId="796C1847" w14:textId="77777777" w:rsidR="00F40C89" w:rsidRPr="00211EF1" w:rsidRDefault="00F40C89" w:rsidP="00FA1231">
            <w:pPr>
              <w:spacing w:before="40" w:after="40"/>
            </w:pPr>
            <w:r>
              <w:t>Tjänsteproducent</w:t>
            </w:r>
          </w:p>
        </w:tc>
        <w:tc>
          <w:tcPr>
            <w:tcW w:w="3646" w:type="pct"/>
            <w:tcBorders>
              <w:top w:val="single" w:sz="6" w:space="0" w:color="auto"/>
            </w:tcBorders>
          </w:tcPr>
          <w:p w14:paraId="42EC60B7" w14:textId="77777777" w:rsidR="00F40C89" w:rsidRDefault="00F40C89" w:rsidP="00FA1231">
            <w:pPr>
              <w:spacing w:before="40" w:after="40"/>
            </w:pPr>
            <w:r>
              <w:t xml:space="preserve">Tjänsteproducenter uppvisar ett tekniskt gränssnitt för tjänstekonsumenter. I detta fall genom frågemeddelanden som begär information. </w:t>
            </w:r>
          </w:p>
        </w:tc>
      </w:tr>
    </w:tbl>
    <w:p w14:paraId="22EED9F2" w14:textId="77777777" w:rsidR="00F40C89" w:rsidRDefault="00F40C89" w:rsidP="00F40C89">
      <w:pPr>
        <w:spacing w:line="240" w:lineRule="auto"/>
        <w:rPr>
          <w:rFonts w:eastAsia="Times New Roman"/>
          <w:bCs/>
          <w:iCs/>
          <w:sz w:val="24"/>
        </w:rPr>
      </w:pPr>
      <w:r>
        <w:br w:type="page"/>
      </w:r>
    </w:p>
    <w:p w14:paraId="2951288A" w14:textId="77777777" w:rsidR="00F40C89" w:rsidRDefault="00F40C89" w:rsidP="007837ED">
      <w:pPr>
        <w:tabs>
          <w:tab w:val="left" w:pos="567"/>
        </w:tabs>
        <w:jc w:val="center"/>
      </w:pPr>
    </w:p>
    <w:p w14:paraId="32A4D12D" w14:textId="77777777" w:rsidR="00D55F7B" w:rsidRPr="00A51E7F" w:rsidRDefault="00D55F7B" w:rsidP="00B87B18">
      <w:pPr>
        <w:tabs>
          <w:tab w:val="left" w:pos="567"/>
        </w:tabs>
        <w:rPr>
          <w:highlight w:val="yellow"/>
        </w:rPr>
      </w:pPr>
    </w:p>
    <w:p w14:paraId="5239F9B0" w14:textId="77777777" w:rsidR="00B406F2" w:rsidRPr="008A6814" w:rsidRDefault="00B406F2" w:rsidP="00B406F2">
      <w:pPr>
        <w:pStyle w:val="Rubrik4"/>
      </w:pPr>
      <w:r w:rsidRPr="008A6814">
        <w:t>Sekvensdiagram</w:t>
      </w:r>
    </w:p>
    <w:p w14:paraId="0D4D9133" w14:textId="77777777" w:rsidR="00FA1231" w:rsidRPr="00040252" w:rsidRDefault="00FA1231" w:rsidP="00FA1231">
      <w:r>
        <w:t xml:space="preserve">Siffrorna i diagrammet nedan kopplar ihop begäran-svar för respektive meddelande. </w:t>
      </w:r>
    </w:p>
    <w:p w14:paraId="71367790" w14:textId="54175886" w:rsidR="00CA59EB" w:rsidRPr="00CA59EB" w:rsidRDefault="00FA1231" w:rsidP="00CA59EB">
      <w:pPr>
        <w:rPr>
          <w:highlight w:val="yellow"/>
        </w:rPr>
      </w:pPr>
      <w:r>
        <w:object w:dxaOrig="11598" w:dyaOrig="10253" w14:anchorId="0D8D3C79">
          <v:shape id="_x0000_i1026" type="#_x0000_t75" style="width:433.15pt;height:383.05pt" o:ole="">
            <v:imagedata r:id="rId12" o:title=""/>
          </v:shape>
          <o:OLEObject Type="Embed" ProgID="Visio.Drawing.11" ShapeID="_x0000_i1026" DrawAspect="Content" ObjectID="_1456830169" r:id="rId13"/>
        </w:object>
      </w:r>
    </w:p>
    <w:p w14:paraId="1E828FB1" w14:textId="77777777" w:rsidR="00FA1231" w:rsidRPr="008A6814" w:rsidRDefault="00FA1231" w:rsidP="00FA1231">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FA1231" w:rsidRPr="00F71DFD" w14:paraId="515E809E" w14:textId="77777777" w:rsidTr="00FA1231">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1CF467B" w14:textId="77777777" w:rsidR="00FA1231" w:rsidRPr="00F71DFD" w:rsidRDefault="00FA1231" w:rsidP="00FA1231">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7CF939B" w14:textId="77777777" w:rsidR="00FA1231" w:rsidRPr="00F71DFD" w:rsidRDefault="00FA1231" w:rsidP="00FA1231">
            <w:pPr>
              <w:spacing w:before="40" w:after="40"/>
              <w:rPr>
                <w:b/>
              </w:rPr>
            </w:pPr>
            <w:r w:rsidRPr="00F71DFD">
              <w:rPr>
                <w:b/>
              </w:rPr>
              <w:t>Beskrivning</w:t>
            </w:r>
          </w:p>
        </w:tc>
      </w:tr>
      <w:tr w:rsidR="00FA1231" w:rsidRPr="008A6814" w14:paraId="76503224" w14:textId="77777777" w:rsidTr="00FA1231">
        <w:tc>
          <w:tcPr>
            <w:tcW w:w="1951" w:type="dxa"/>
            <w:tcBorders>
              <w:top w:val="single" w:sz="6" w:space="0" w:color="auto"/>
            </w:tcBorders>
          </w:tcPr>
          <w:p w14:paraId="31790909" w14:textId="77777777" w:rsidR="00FA1231" w:rsidRPr="008A6814" w:rsidRDefault="00FA1231" w:rsidP="00FA1231">
            <w:pPr>
              <w:spacing w:before="40" w:after="40"/>
            </w:pPr>
            <w:r>
              <w:t>Tjänstekonsument</w:t>
            </w:r>
          </w:p>
        </w:tc>
        <w:tc>
          <w:tcPr>
            <w:tcW w:w="6863" w:type="dxa"/>
            <w:tcBorders>
              <w:top w:val="single" w:sz="6" w:space="0" w:color="auto"/>
            </w:tcBorders>
          </w:tcPr>
          <w:p w14:paraId="0B5C7DBB" w14:textId="5374BA87" w:rsidR="00FA1231" w:rsidRPr="008A6814" w:rsidRDefault="00FA1231" w:rsidP="00FA1231">
            <w:pPr>
              <w:spacing w:before="40" w:after="40"/>
            </w:pPr>
            <w:r>
              <w:t xml:space="preserve">Verksamhetssystem i rollen som tjänstekonsument som interagerar med information från andra källor. I detta fall för att hämta information i form av observationer. </w:t>
            </w:r>
          </w:p>
        </w:tc>
      </w:tr>
      <w:tr w:rsidR="00FA1231" w:rsidRPr="008A6814" w14:paraId="3DC4BA4F" w14:textId="77777777" w:rsidTr="00FA1231">
        <w:tc>
          <w:tcPr>
            <w:tcW w:w="1951" w:type="dxa"/>
          </w:tcPr>
          <w:p w14:paraId="7DA08CA8" w14:textId="77777777" w:rsidR="00FA1231" w:rsidRPr="008A6814" w:rsidRDefault="00FA1231" w:rsidP="00FA1231">
            <w:pPr>
              <w:spacing w:before="40" w:after="40"/>
            </w:pPr>
            <w:r>
              <w:t>Tjänsteplattformen</w:t>
            </w:r>
          </w:p>
        </w:tc>
        <w:tc>
          <w:tcPr>
            <w:tcW w:w="6863" w:type="dxa"/>
          </w:tcPr>
          <w:p w14:paraId="1340F35C" w14:textId="77777777" w:rsidR="00FA1231" w:rsidRPr="008A6814" w:rsidRDefault="00FA1231" w:rsidP="00FA1231">
            <w:pPr>
              <w:spacing w:before="40" w:after="40"/>
            </w:pPr>
            <w:r>
              <w:t xml:space="preserve">Ett nav mellan olika system och tjänster. Tjänsteplattformen dirigerar meddelanden vidare till rätt tjänst/system med hjälp av tjänsteadresseringskatalogen. </w:t>
            </w:r>
          </w:p>
        </w:tc>
      </w:tr>
      <w:tr w:rsidR="00FA1231" w:rsidRPr="008A6814" w14:paraId="5C7AA523" w14:textId="77777777" w:rsidTr="00FA1231">
        <w:tc>
          <w:tcPr>
            <w:tcW w:w="1951" w:type="dxa"/>
          </w:tcPr>
          <w:p w14:paraId="3F2C30C8" w14:textId="77777777" w:rsidR="00FA1231" w:rsidRPr="008A6814" w:rsidRDefault="00FA1231" w:rsidP="00FA1231">
            <w:pPr>
              <w:spacing w:before="40" w:after="40"/>
            </w:pPr>
            <w:r>
              <w:t>Aggregerande tjänst</w:t>
            </w:r>
          </w:p>
        </w:tc>
        <w:tc>
          <w:tcPr>
            <w:tcW w:w="6863" w:type="dxa"/>
          </w:tcPr>
          <w:p w14:paraId="1D583875" w14:textId="4EB3A0D3" w:rsidR="00FA1231" w:rsidRPr="008A6814" w:rsidRDefault="00FA1231" w:rsidP="00FA1231">
            <w:r>
              <w:t xml:space="preserve">En aggregerande tjänst är en integrationstjänst som för en viss individ/patient sammanställer en nationell vy av informationen av den typ som är aktuell för tjänsten i fråga. Är beroende av engagemangsindex för </w:t>
            </w:r>
            <w:r>
              <w:lastRenderedPageBreak/>
              <w:t xml:space="preserve">att begränsa sökningen till relevanta informationsägare.  </w:t>
            </w:r>
            <w:r w:rsidR="002A501B">
              <w:t>Se R2, AB-2.1.</w:t>
            </w:r>
          </w:p>
        </w:tc>
      </w:tr>
      <w:tr w:rsidR="00FA1231" w:rsidRPr="00A51E7F" w14:paraId="1752F5F0" w14:textId="77777777" w:rsidTr="00FA1231">
        <w:tc>
          <w:tcPr>
            <w:tcW w:w="1951" w:type="dxa"/>
          </w:tcPr>
          <w:p w14:paraId="681E183D" w14:textId="77777777" w:rsidR="00FA1231" w:rsidRPr="008A6814" w:rsidRDefault="00FA1231" w:rsidP="00FA1231">
            <w:pPr>
              <w:spacing w:before="40" w:after="40"/>
            </w:pPr>
            <w:r>
              <w:lastRenderedPageBreak/>
              <w:t>Engagemangsindex</w:t>
            </w:r>
          </w:p>
        </w:tc>
        <w:tc>
          <w:tcPr>
            <w:tcW w:w="6863" w:type="dxa"/>
          </w:tcPr>
          <w:p w14:paraId="6594C4E8" w14:textId="77777777" w:rsidR="00FA1231" w:rsidRPr="008A6814" w:rsidRDefault="00FA1231" w:rsidP="00FA1231">
            <w:pPr>
              <w:spacing w:before="40" w:after="40"/>
            </w:pPr>
            <w:r>
              <w:t xml:space="preserve">En tjänst där det finns uppdaterade nationella index över vilka informationsägare som har information kring en viss invånare/patient. </w:t>
            </w:r>
          </w:p>
        </w:tc>
      </w:tr>
      <w:tr w:rsidR="00FA1231" w:rsidRPr="00A51E7F" w14:paraId="4AFE4F21" w14:textId="77777777" w:rsidTr="00FA1231">
        <w:tc>
          <w:tcPr>
            <w:tcW w:w="1951" w:type="dxa"/>
          </w:tcPr>
          <w:p w14:paraId="64B1C31D" w14:textId="77777777" w:rsidR="00FA1231" w:rsidRPr="008A6814" w:rsidRDefault="00FA1231" w:rsidP="00FA1231">
            <w:pPr>
              <w:spacing w:before="40" w:after="40"/>
            </w:pPr>
            <w:r>
              <w:t>Tjänsteproducent</w:t>
            </w:r>
          </w:p>
        </w:tc>
        <w:tc>
          <w:tcPr>
            <w:tcW w:w="6863" w:type="dxa"/>
          </w:tcPr>
          <w:p w14:paraId="129721F4" w14:textId="77777777" w:rsidR="00FA1231" w:rsidRDefault="00FA1231" w:rsidP="00FA1231">
            <w:pPr>
              <w:spacing w:before="40" w:after="40"/>
            </w:pPr>
            <w:r>
              <w:t xml:space="preserve">Tjänsteproducenter uppvisar ett tekniskt gränssnitt för tjänstekonsumenter så att dessa genom frågemeddelanden kan begära/uppdatera/skicka information. </w:t>
            </w:r>
          </w:p>
        </w:tc>
      </w:tr>
    </w:tbl>
    <w:p w14:paraId="192E7564" w14:textId="77777777" w:rsidR="00FA1231" w:rsidRPr="00A51E7F" w:rsidRDefault="00FA1231" w:rsidP="00FA1231">
      <w:pPr>
        <w:rPr>
          <w:highlight w:val="yellow"/>
        </w:rPr>
      </w:pPr>
    </w:p>
    <w:p w14:paraId="265A2CFC" w14:textId="77777777" w:rsidR="00FA1231" w:rsidRPr="00445AF5" w:rsidRDefault="00FA1231" w:rsidP="00FA1231">
      <w:pPr>
        <w:pStyle w:val="Rubrik5"/>
      </w:pPr>
      <w:r w:rsidRPr="00445AF5">
        <w:t>Steg</w:t>
      </w:r>
    </w:p>
    <w:tbl>
      <w:tblPr>
        <w:tblStyle w:val="Tabellrutnt"/>
        <w:tblW w:w="0" w:type="auto"/>
        <w:tblLook w:val="04A0" w:firstRow="1" w:lastRow="0" w:firstColumn="1" w:lastColumn="0" w:noHBand="0" w:noVBand="1"/>
      </w:tblPr>
      <w:tblGrid>
        <w:gridCol w:w="2943"/>
        <w:gridCol w:w="5947"/>
      </w:tblGrid>
      <w:tr w:rsidR="00FA1231" w:rsidRPr="00F71DFD" w14:paraId="45A7256F" w14:textId="77777777" w:rsidTr="00FA1231">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C7C871A" w14:textId="77777777" w:rsidR="00FA1231" w:rsidRPr="00F71DFD" w:rsidRDefault="00FA1231" w:rsidP="00FA1231">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57DC32" w14:textId="77777777" w:rsidR="00FA1231" w:rsidRPr="00F71DFD" w:rsidRDefault="00FA1231" w:rsidP="00FA1231">
            <w:pPr>
              <w:spacing w:before="40" w:after="40"/>
              <w:rPr>
                <w:b/>
              </w:rPr>
            </w:pPr>
            <w:r w:rsidRPr="00F71DFD">
              <w:rPr>
                <w:b/>
              </w:rPr>
              <w:t>Beskrivning</w:t>
            </w:r>
          </w:p>
        </w:tc>
      </w:tr>
      <w:tr w:rsidR="00FA1231" w:rsidRPr="00445AF5" w14:paraId="38ED6C10" w14:textId="77777777" w:rsidTr="00FA1231">
        <w:tc>
          <w:tcPr>
            <w:tcW w:w="2943" w:type="dxa"/>
            <w:tcBorders>
              <w:top w:val="single" w:sz="6" w:space="0" w:color="auto"/>
            </w:tcBorders>
          </w:tcPr>
          <w:p w14:paraId="3853E0CD" w14:textId="2D7FF7EB" w:rsidR="00FA1231" w:rsidRDefault="00FA1231" w:rsidP="00FA1231">
            <w:pPr>
              <w:spacing w:before="40" w:after="40"/>
            </w:pPr>
            <w:r>
              <w:t>1. GetObservation(Request)</w:t>
            </w:r>
          </w:p>
        </w:tc>
        <w:tc>
          <w:tcPr>
            <w:tcW w:w="5947" w:type="dxa"/>
            <w:tcBorders>
              <w:top w:val="single" w:sz="6" w:space="0" w:color="auto"/>
            </w:tcBorders>
          </w:tcPr>
          <w:p w14:paraId="04E3F9A9" w14:textId="17B47E83" w:rsidR="00FA1231" w:rsidRPr="00A55D30" w:rsidRDefault="00FA1231" w:rsidP="00FA1231">
            <w:pPr>
              <w:spacing w:before="40" w:after="40"/>
            </w:pPr>
            <w:r>
              <w:t xml:space="preserve">Tjänstekonsumenten vill hämta aktiviter via tjänstekontraktet GetObservation kring en viss invånare/patient från andra källor/informationsägare. Källorna/informationsägarna i detta fall är inte kända och därmed är Logical Address den aggregerande tjänsten. </w:t>
            </w:r>
          </w:p>
        </w:tc>
      </w:tr>
      <w:tr w:rsidR="00FA1231" w:rsidRPr="00445AF5" w14:paraId="507DC42C" w14:textId="77777777" w:rsidTr="00FA1231">
        <w:tc>
          <w:tcPr>
            <w:tcW w:w="2943" w:type="dxa"/>
            <w:tcBorders>
              <w:top w:val="single" w:sz="6" w:space="0" w:color="auto"/>
            </w:tcBorders>
          </w:tcPr>
          <w:p w14:paraId="075766FA" w14:textId="21CA511E" w:rsidR="00FA1231" w:rsidRDefault="00FA1231" w:rsidP="00FA1231">
            <w:pPr>
              <w:spacing w:before="40" w:after="40"/>
            </w:pPr>
            <w:r>
              <w:t>2. GetObservation(Request)</w:t>
            </w:r>
          </w:p>
        </w:tc>
        <w:tc>
          <w:tcPr>
            <w:tcW w:w="5947" w:type="dxa"/>
            <w:tcBorders>
              <w:top w:val="single" w:sz="6" w:space="0" w:color="auto"/>
            </w:tcBorders>
          </w:tcPr>
          <w:p w14:paraId="3F162B09" w14:textId="77777777" w:rsidR="00FA1231" w:rsidRDefault="00FA1231" w:rsidP="00FA1231">
            <w:pPr>
              <w:spacing w:before="40" w:after="40"/>
            </w:pPr>
            <w:r>
              <w:t xml:space="preserve">Tjänsteplattformen slussar vidare till rätt teknisk adress enligt Logical Address med hjälp av tjänsteadresseringskatalogen. </w:t>
            </w:r>
          </w:p>
        </w:tc>
      </w:tr>
      <w:tr w:rsidR="00FA1231" w:rsidRPr="00445AF5" w14:paraId="4C69F06F" w14:textId="77777777" w:rsidTr="00FA1231">
        <w:tc>
          <w:tcPr>
            <w:tcW w:w="2943" w:type="dxa"/>
            <w:tcBorders>
              <w:top w:val="single" w:sz="6" w:space="0" w:color="auto"/>
            </w:tcBorders>
          </w:tcPr>
          <w:p w14:paraId="03DBA5E7" w14:textId="77777777" w:rsidR="00FA1231" w:rsidRDefault="00FA1231" w:rsidP="00FA1231">
            <w:pPr>
              <w:spacing w:before="40" w:after="40"/>
            </w:pPr>
            <w:r>
              <w:t>3. FindContent(Request)</w:t>
            </w:r>
          </w:p>
        </w:tc>
        <w:tc>
          <w:tcPr>
            <w:tcW w:w="5947" w:type="dxa"/>
            <w:tcBorders>
              <w:top w:val="single" w:sz="6" w:space="0" w:color="auto"/>
            </w:tcBorders>
          </w:tcPr>
          <w:p w14:paraId="1C784133" w14:textId="5BFFFCCB" w:rsidR="00FA1231" w:rsidRPr="00A55D30" w:rsidRDefault="00FA1231" w:rsidP="00FA1231">
            <w:pPr>
              <w:spacing w:before="40" w:after="40"/>
            </w:pPr>
            <w:r>
              <w:t>Tjänstekontraktet FindContent anropas för att ta reda på var information om observationer finns. Vilken vårdenhet/informationsägare har informationen?</w:t>
            </w:r>
          </w:p>
        </w:tc>
      </w:tr>
      <w:tr w:rsidR="00FA1231" w:rsidRPr="00445AF5" w14:paraId="4E4BB040" w14:textId="77777777" w:rsidTr="00FA1231">
        <w:tc>
          <w:tcPr>
            <w:tcW w:w="2943" w:type="dxa"/>
            <w:tcBorders>
              <w:top w:val="single" w:sz="6" w:space="0" w:color="auto"/>
            </w:tcBorders>
          </w:tcPr>
          <w:p w14:paraId="1739A0ED" w14:textId="77777777" w:rsidR="00FA1231" w:rsidRDefault="00FA1231" w:rsidP="00FA1231">
            <w:pPr>
              <w:spacing w:before="40" w:after="40"/>
            </w:pPr>
            <w:r>
              <w:t>4. FindContent(Request)</w:t>
            </w:r>
          </w:p>
        </w:tc>
        <w:tc>
          <w:tcPr>
            <w:tcW w:w="5947" w:type="dxa"/>
            <w:tcBorders>
              <w:top w:val="single" w:sz="6" w:space="0" w:color="auto"/>
            </w:tcBorders>
          </w:tcPr>
          <w:p w14:paraId="18DF6C55" w14:textId="77777777" w:rsidR="00FA1231" w:rsidRDefault="00FA1231" w:rsidP="00FA1231">
            <w:pPr>
              <w:spacing w:before="40" w:after="40"/>
            </w:pPr>
            <w:r>
              <w:t xml:space="preserve">Tjänsteplattformen slussar vidare frågan till stödtjänsten engagemangsindex. </w:t>
            </w:r>
          </w:p>
        </w:tc>
      </w:tr>
      <w:tr w:rsidR="00FA1231" w:rsidRPr="00445AF5" w14:paraId="7ACFFBEB" w14:textId="77777777" w:rsidTr="00FA1231">
        <w:tc>
          <w:tcPr>
            <w:tcW w:w="2943" w:type="dxa"/>
            <w:tcBorders>
              <w:top w:val="single" w:sz="6" w:space="0" w:color="auto"/>
            </w:tcBorders>
          </w:tcPr>
          <w:p w14:paraId="48B56A01" w14:textId="77777777" w:rsidR="00FA1231" w:rsidRDefault="00FA1231" w:rsidP="00FA1231">
            <w:pPr>
              <w:spacing w:before="40" w:after="40"/>
            </w:pPr>
            <w:r>
              <w:t>4. FindContent(Response)</w:t>
            </w:r>
          </w:p>
        </w:tc>
        <w:tc>
          <w:tcPr>
            <w:tcW w:w="5947" w:type="dxa"/>
            <w:tcBorders>
              <w:top w:val="single" w:sz="6" w:space="0" w:color="auto"/>
            </w:tcBorders>
          </w:tcPr>
          <w:p w14:paraId="72B091A2" w14:textId="77777777" w:rsidR="00FA1231" w:rsidRPr="00A55D30" w:rsidRDefault="00FA1231" w:rsidP="00FA1231">
            <w:pPr>
              <w:spacing w:before="40" w:after="40"/>
            </w:pPr>
            <w:r>
              <w:t xml:space="preserve">Engagemangsindex svarar på frågan (returnerar) vilken vårdenhet/informationsägare innehar information om aktivititer. </w:t>
            </w:r>
          </w:p>
        </w:tc>
      </w:tr>
      <w:tr w:rsidR="00FA1231" w:rsidRPr="00445AF5" w14:paraId="5CC1B509" w14:textId="77777777" w:rsidTr="00FA1231">
        <w:tc>
          <w:tcPr>
            <w:tcW w:w="2943" w:type="dxa"/>
            <w:tcBorders>
              <w:top w:val="single" w:sz="6" w:space="0" w:color="auto"/>
            </w:tcBorders>
          </w:tcPr>
          <w:p w14:paraId="1800612E" w14:textId="77777777" w:rsidR="00FA1231" w:rsidRDefault="00FA1231" w:rsidP="00FA1231">
            <w:pPr>
              <w:spacing w:before="40" w:after="40"/>
            </w:pPr>
            <w:r>
              <w:t>3. FindContent(Response)</w:t>
            </w:r>
          </w:p>
        </w:tc>
        <w:tc>
          <w:tcPr>
            <w:tcW w:w="5947" w:type="dxa"/>
            <w:tcBorders>
              <w:top w:val="single" w:sz="6" w:space="0" w:color="auto"/>
            </w:tcBorders>
          </w:tcPr>
          <w:p w14:paraId="619CF075" w14:textId="77777777" w:rsidR="00FA1231" w:rsidRDefault="00FA1231" w:rsidP="00FA1231">
            <w:pPr>
              <w:spacing w:before="40" w:after="40"/>
            </w:pPr>
            <w:r>
              <w:t>Tjänsteplattformen slussar vidare svaret till den aggregerande tjänsten.</w:t>
            </w:r>
          </w:p>
        </w:tc>
      </w:tr>
      <w:tr w:rsidR="00FA1231" w:rsidRPr="00445AF5" w14:paraId="15D6E534" w14:textId="77777777" w:rsidTr="00FA1231">
        <w:tc>
          <w:tcPr>
            <w:tcW w:w="2943" w:type="dxa"/>
          </w:tcPr>
          <w:p w14:paraId="0E4AEFC4" w14:textId="557DCB3E" w:rsidR="00FA1231" w:rsidRPr="00445AF5" w:rsidRDefault="00FA1231" w:rsidP="00FA1231">
            <w:pPr>
              <w:spacing w:before="40" w:after="40"/>
            </w:pPr>
            <w:r>
              <w:t xml:space="preserve">5. </w:t>
            </w:r>
            <w:r w:rsidRPr="00445AF5">
              <w:t>Get</w:t>
            </w:r>
            <w:r>
              <w:t>Observation(</w:t>
            </w:r>
            <w:r w:rsidRPr="00445AF5">
              <w:t>Request</w:t>
            </w:r>
            <w:r>
              <w:t>)</w:t>
            </w:r>
          </w:p>
        </w:tc>
        <w:tc>
          <w:tcPr>
            <w:tcW w:w="5947" w:type="dxa"/>
          </w:tcPr>
          <w:p w14:paraId="6BDCEF58" w14:textId="3193DC44" w:rsidR="00FA1231" w:rsidRPr="00445AF5" w:rsidRDefault="00FA1231" w:rsidP="00FA1231">
            <w:pPr>
              <w:spacing w:before="40" w:after="40"/>
            </w:pPr>
            <w:r>
              <w:t xml:space="preserve">Tjänstekontraktet GetObservation anropas tillsammans med information vilken vårdenhet/informationsägare som innehar information om aktiviter kring en viss invånare/patient. </w:t>
            </w:r>
          </w:p>
        </w:tc>
      </w:tr>
      <w:tr w:rsidR="00FA1231" w:rsidRPr="00445AF5" w14:paraId="3227C465" w14:textId="77777777" w:rsidTr="00FA1231">
        <w:tc>
          <w:tcPr>
            <w:tcW w:w="2943" w:type="dxa"/>
          </w:tcPr>
          <w:p w14:paraId="7023B475" w14:textId="1607A09F" w:rsidR="00FA1231" w:rsidRPr="00445AF5" w:rsidRDefault="00FA1231" w:rsidP="00FA1231">
            <w:pPr>
              <w:spacing w:before="40" w:after="40"/>
            </w:pPr>
            <w:r>
              <w:t>6.</w:t>
            </w:r>
            <w:r w:rsidRPr="00445AF5">
              <w:t xml:space="preserve"> Get</w:t>
            </w:r>
            <w:r>
              <w:t>Observation(</w:t>
            </w:r>
            <w:r w:rsidRPr="00445AF5">
              <w:t>Request</w:t>
            </w:r>
            <w:r>
              <w:t>)</w:t>
            </w:r>
          </w:p>
        </w:tc>
        <w:tc>
          <w:tcPr>
            <w:tcW w:w="5947" w:type="dxa"/>
          </w:tcPr>
          <w:p w14:paraId="24CEF207" w14:textId="77777777" w:rsidR="00FA1231" w:rsidRPr="00445AF5" w:rsidRDefault="00FA1231" w:rsidP="00FA1231">
            <w:pPr>
              <w:spacing w:before="40" w:after="40"/>
            </w:pPr>
            <w:r>
              <w:t xml:space="preserve">Tjänsteplattformen slussar frågan vidare till rätt teknisk adress med hjälp av tjänsteadresseringskatalogen. </w:t>
            </w:r>
          </w:p>
        </w:tc>
      </w:tr>
      <w:tr w:rsidR="00FA1231" w:rsidRPr="00445AF5" w14:paraId="34D4BD13" w14:textId="77777777" w:rsidTr="00FA1231">
        <w:tc>
          <w:tcPr>
            <w:tcW w:w="2943" w:type="dxa"/>
          </w:tcPr>
          <w:p w14:paraId="3AA625F7" w14:textId="3413B7B5" w:rsidR="00FA1231" w:rsidRPr="00445AF5" w:rsidRDefault="00FA1231" w:rsidP="00FA1231">
            <w:pPr>
              <w:spacing w:before="40" w:after="40"/>
            </w:pPr>
            <w:r>
              <w:t>6.</w:t>
            </w:r>
            <w:r w:rsidRPr="00445AF5">
              <w:t xml:space="preserve"> Get</w:t>
            </w:r>
            <w:r>
              <w:t>Observation(</w:t>
            </w:r>
            <w:r w:rsidRPr="00445AF5">
              <w:t>Response</w:t>
            </w:r>
            <w:r>
              <w:t>)</w:t>
            </w:r>
          </w:p>
        </w:tc>
        <w:tc>
          <w:tcPr>
            <w:tcW w:w="5947" w:type="dxa"/>
          </w:tcPr>
          <w:p w14:paraId="130B5551" w14:textId="268EF1B9" w:rsidR="00FA1231" w:rsidRPr="00445AF5" w:rsidRDefault="00FA1231" w:rsidP="00FA1231">
            <w:pPr>
              <w:spacing w:before="40" w:after="40"/>
            </w:pPr>
            <w:r>
              <w:t xml:space="preserve">Tjänsteproducenten svarar på frågan (returnerar) och skickar observation(er) kring efterfrågad patient/invånare. </w:t>
            </w:r>
          </w:p>
        </w:tc>
      </w:tr>
      <w:tr w:rsidR="00FA1231" w:rsidRPr="00445AF5" w14:paraId="58F7E91A" w14:textId="77777777" w:rsidTr="00FA1231">
        <w:tc>
          <w:tcPr>
            <w:tcW w:w="2943" w:type="dxa"/>
          </w:tcPr>
          <w:p w14:paraId="606641AA" w14:textId="6137C845" w:rsidR="00FA1231" w:rsidRDefault="00FA1231" w:rsidP="00FA1231">
            <w:pPr>
              <w:spacing w:before="40" w:after="40"/>
            </w:pPr>
            <w:r>
              <w:t>5.</w:t>
            </w:r>
            <w:r w:rsidRPr="00445AF5">
              <w:t xml:space="preserve"> Get</w:t>
            </w:r>
            <w:r>
              <w:t>Observation(</w:t>
            </w:r>
            <w:r w:rsidRPr="00445AF5">
              <w:t>Response</w:t>
            </w:r>
            <w:r>
              <w:t xml:space="preserve">) </w:t>
            </w:r>
          </w:p>
        </w:tc>
        <w:tc>
          <w:tcPr>
            <w:tcW w:w="5947" w:type="dxa"/>
          </w:tcPr>
          <w:p w14:paraId="4DF206B3" w14:textId="77777777" w:rsidR="00FA1231" w:rsidRPr="00445AF5" w:rsidRDefault="00FA1231" w:rsidP="00FA1231">
            <w:pPr>
              <w:spacing w:before="40" w:after="40"/>
            </w:pPr>
            <w:r>
              <w:t>Tjänsteplattformen slussar vidare svaret till den aggregerande tjänsten.</w:t>
            </w:r>
          </w:p>
        </w:tc>
      </w:tr>
      <w:tr w:rsidR="00FA1231" w:rsidRPr="00A51E7F" w14:paraId="759F7875" w14:textId="77777777" w:rsidTr="00FA1231">
        <w:tc>
          <w:tcPr>
            <w:tcW w:w="2943" w:type="dxa"/>
          </w:tcPr>
          <w:p w14:paraId="39B66FC0" w14:textId="21BF7078" w:rsidR="00FA1231" w:rsidRPr="00445AF5" w:rsidRDefault="00FA1231" w:rsidP="00FA1231">
            <w:pPr>
              <w:spacing w:before="40" w:after="40"/>
            </w:pPr>
            <w:r>
              <w:t xml:space="preserve">2. </w:t>
            </w:r>
            <w:r w:rsidRPr="00445AF5">
              <w:t>Get</w:t>
            </w:r>
            <w:r>
              <w:t>Observation(</w:t>
            </w:r>
            <w:r w:rsidRPr="00445AF5">
              <w:t>Response</w:t>
            </w:r>
            <w:r>
              <w:t>)</w:t>
            </w:r>
          </w:p>
        </w:tc>
        <w:tc>
          <w:tcPr>
            <w:tcW w:w="5947" w:type="dxa"/>
          </w:tcPr>
          <w:p w14:paraId="26E9E268" w14:textId="77777777" w:rsidR="00FA1231" w:rsidRPr="00445AF5" w:rsidRDefault="00FA1231" w:rsidP="00FA1231">
            <w:pPr>
              <w:spacing w:before="40" w:after="40"/>
            </w:pPr>
            <w:r>
              <w:t xml:space="preserve">Den aggregerande tjänsten slår ihop svaren till ett meddelande och skickar det till tjänsteplattformen. </w:t>
            </w:r>
          </w:p>
        </w:tc>
      </w:tr>
      <w:tr w:rsidR="00FA1231" w:rsidRPr="00A51E7F" w14:paraId="349B4525" w14:textId="77777777" w:rsidTr="00FA1231">
        <w:tc>
          <w:tcPr>
            <w:tcW w:w="2943" w:type="dxa"/>
          </w:tcPr>
          <w:p w14:paraId="01DD280E" w14:textId="6B08265C" w:rsidR="00FA1231" w:rsidRDefault="00FA1231" w:rsidP="00FA1231">
            <w:pPr>
              <w:spacing w:before="40" w:after="40"/>
            </w:pPr>
            <w:r>
              <w:t xml:space="preserve">1. </w:t>
            </w:r>
            <w:r w:rsidRPr="00445AF5">
              <w:t>Get</w:t>
            </w:r>
            <w:r>
              <w:t>Observation(</w:t>
            </w:r>
            <w:r w:rsidRPr="00445AF5">
              <w:t>Response</w:t>
            </w:r>
            <w:r>
              <w:t>)</w:t>
            </w:r>
          </w:p>
        </w:tc>
        <w:tc>
          <w:tcPr>
            <w:tcW w:w="5947" w:type="dxa"/>
          </w:tcPr>
          <w:p w14:paraId="1C5644D4" w14:textId="17511160" w:rsidR="00FA1231" w:rsidRPr="00445AF5" w:rsidRDefault="00FA1231" w:rsidP="00FA1231">
            <w:pPr>
              <w:spacing w:before="40" w:after="40"/>
            </w:pPr>
            <w:r>
              <w:t xml:space="preserve">Tjänsteplattformen slussar vidare meddelandet med patientens/invånarens observation(er). </w:t>
            </w:r>
          </w:p>
        </w:tc>
      </w:tr>
    </w:tbl>
    <w:p w14:paraId="29F2512B" w14:textId="409E14D4" w:rsidR="0014540E" w:rsidRDefault="0014540E" w:rsidP="0014540E">
      <w:pPr>
        <w:pStyle w:val="Rubrik3"/>
      </w:pPr>
      <w:bookmarkStart w:id="30" w:name="_Toc381963916"/>
      <w:r>
        <w:lastRenderedPageBreak/>
        <w:t>Skicka observationer</w:t>
      </w:r>
      <w:bookmarkEnd w:id="30"/>
    </w:p>
    <w:p w14:paraId="5020B1B7" w14:textId="31F6A525" w:rsidR="0014540E" w:rsidRDefault="0014540E" w:rsidP="0014540E">
      <w:r w:rsidRPr="00D55F7B">
        <w:t xml:space="preserve">Nedanstående diagram visar hur </w:t>
      </w:r>
      <w:r>
        <w:t>flödet ser ut när information om observationer skall skickas till ett externt system</w:t>
      </w:r>
      <w:r w:rsidRPr="00D55F7B">
        <w:t>.</w:t>
      </w:r>
      <w:r>
        <w:t xml:space="preserve"> Det kan vara i form av nyregistrering av aktivititer eller uppdatering av befintliga observationer. Det systemet där information skall skickas till är i förhand känt.</w:t>
      </w:r>
    </w:p>
    <w:p w14:paraId="114EA42E" w14:textId="77777777" w:rsidR="0014540E" w:rsidRDefault="0014540E" w:rsidP="0014540E"/>
    <w:p w14:paraId="10FD455E" w14:textId="77777777" w:rsidR="0014540E" w:rsidRDefault="0014540E" w:rsidP="0014540E">
      <w:pPr>
        <w:pStyle w:val="Rubrik4"/>
      </w:pPr>
      <w:r>
        <w:t>Arbetsflödesdiagram</w:t>
      </w:r>
    </w:p>
    <w:p w14:paraId="5F5AD3A7" w14:textId="77777777" w:rsidR="0014540E" w:rsidRDefault="0014540E" w:rsidP="0014540E"/>
    <w:p w14:paraId="3A76A9D3" w14:textId="4ED5168B" w:rsidR="0014540E" w:rsidRDefault="0014540E" w:rsidP="0014540E">
      <w:pPr>
        <w:jc w:val="center"/>
      </w:pPr>
      <w:r>
        <w:object w:dxaOrig="6037" w:dyaOrig="5564" w14:anchorId="1B2E007A">
          <v:shape id="_x0000_i1027" type="#_x0000_t75" style="width:301.8pt;height:278.2pt" o:ole="">
            <v:imagedata r:id="rId14" o:title=""/>
          </v:shape>
          <o:OLEObject Type="Embed" ProgID="Visio.Drawing.11" ShapeID="_x0000_i1027" DrawAspect="Content" ObjectID="_1456830170" r:id="rId15"/>
        </w:object>
      </w:r>
    </w:p>
    <w:p w14:paraId="755DDCAA" w14:textId="77777777" w:rsidR="0014540E" w:rsidRDefault="0014540E" w:rsidP="0014540E"/>
    <w:p w14:paraId="2CE75DDF" w14:textId="77777777" w:rsidR="0014540E" w:rsidRDefault="0014540E" w:rsidP="0014540E"/>
    <w:p w14:paraId="4308EE15" w14:textId="77777777" w:rsidR="0014540E" w:rsidRPr="00A55D30" w:rsidRDefault="0014540E" w:rsidP="0014540E">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14540E" w:rsidRPr="00F71DFD" w14:paraId="6475FAE2" w14:textId="77777777" w:rsidTr="00321037">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A26CB3" w14:textId="77777777" w:rsidR="0014540E" w:rsidRPr="00F71DFD" w:rsidRDefault="0014540E" w:rsidP="00321037">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30FD66" w14:textId="77777777" w:rsidR="0014540E" w:rsidRPr="00F71DFD" w:rsidRDefault="0014540E" w:rsidP="00321037">
            <w:pPr>
              <w:tabs>
                <w:tab w:val="left" w:pos="567"/>
              </w:tabs>
              <w:rPr>
                <w:b/>
                <w:szCs w:val="24"/>
              </w:rPr>
            </w:pPr>
            <w:r w:rsidRPr="00F71DFD">
              <w:rPr>
                <w:b/>
                <w:szCs w:val="24"/>
              </w:rPr>
              <w:t>Beskrivning alt. referens</w:t>
            </w:r>
          </w:p>
        </w:tc>
      </w:tr>
      <w:tr w:rsidR="0014540E" w:rsidRPr="00A55D30" w14:paraId="22DA410C" w14:textId="77777777" w:rsidTr="00321037">
        <w:trPr>
          <w:trHeight w:val="709"/>
        </w:trPr>
        <w:tc>
          <w:tcPr>
            <w:tcW w:w="1164" w:type="pct"/>
            <w:tcBorders>
              <w:top w:val="single" w:sz="6" w:space="0" w:color="auto"/>
            </w:tcBorders>
          </w:tcPr>
          <w:p w14:paraId="1D269F39" w14:textId="77777777" w:rsidR="0014540E" w:rsidRPr="00A55D30" w:rsidRDefault="0014540E" w:rsidP="00321037">
            <w:pPr>
              <w:spacing w:before="40" w:after="40"/>
            </w:pPr>
            <w:r>
              <w:t>Händelsekälla</w:t>
            </w:r>
          </w:p>
        </w:tc>
        <w:tc>
          <w:tcPr>
            <w:tcW w:w="3836" w:type="pct"/>
            <w:tcBorders>
              <w:top w:val="single" w:sz="6" w:space="0" w:color="auto"/>
            </w:tcBorders>
          </w:tcPr>
          <w:p w14:paraId="6DB70F7E" w14:textId="77777777" w:rsidR="0014540E" w:rsidRPr="00A55D30" w:rsidRDefault="0014540E" w:rsidP="00321037">
            <w:pPr>
              <w:spacing w:before="40" w:after="40"/>
            </w:pPr>
            <w:r>
              <w:t xml:space="preserve">Med händelsekälla avses en person som matar in ny data eller att data inkommer automatiskt. </w:t>
            </w:r>
          </w:p>
        </w:tc>
      </w:tr>
    </w:tbl>
    <w:p w14:paraId="29FE2EF8" w14:textId="77777777" w:rsidR="0014540E" w:rsidRPr="007060A2" w:rsidRDefault="0014540E" w:rsidP="0014540E">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14540E" w:rsidRPr="00F71DFD" w14:paraId="1930CCDA" w14:textId="77777777" w:rsidTr="00321037">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75CB01F" w14:textId="77777777" w:rsidR="0014540E" w:rsidRPr="00F71DFD" w:rsidRDefault="0014540E" w:rsidP="00321037">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9DD4870" w14:textId="77777777" w:rsidR="0014540E" w:rsidRPr="00F71DFD" w:rsidRDefault="0014540E" w:rsidP="00321037">
            <w:pPr>
              <w:tabs>
                <w:tab w:val="left" w:pos="567"/>
              </w:tabs>
              <w:rPr>
                <w:b/>
                <w:szCs w:val="24"/>
              </w:rPr>
            </w:pPr>
            <w:r w:rsidRPr="00F71DFD">
              <w:rPr>
                <w:b/>
                <w:szCs w:val="24"/>
              </w:rPr>
              <w:t>Beskrivning alt. referens</w:t>
            </w:r>
          </w:p>
        </w:tc>
      </w:tr>
      <w:tr w:rsidR="0014540E" w:rsidRPr="00A55D30" w14:paraId="19DD5E87" w14:textId="77777777" w:rsidTr="00321037">
        <w:trPr>
          <w:trHeight w:val="709"/>
        </w:trPr>
        <w:tc>
          <w:tcPr>
            <w:tcW w:w="1415" w:type="pct"/>
            <w:tcBorders>
              <w:top w:val="single" w:sz="6" w:space="0" w:color="auto"/>
            </w:tcBorders>
          </w:tcPr>
          <w:p w14:paraId="002F8AB6" w14:textId="1693987B" w:rsidR="0014540E" w:rsidRPr="00A55D30" w:rsidRDefault="0014540E" w:rsidP="00321037">
            <w:pPr>
              <w:spacing w:before="40" w:after="40"/>
            </w:pPr>
            <w:r>
              <w:t xml:space="preserve">Information om observationer nyregistreras/uppdateras. </w:t>
            </w:r>
          </w:p>
        </w:tc>
        <w:tc>
          <w:tcPr>
            <w:tcW w:w="3585" w:type="pct"/>
            <w:tcBorders>
              <w:top w:val="single" w:sz="6" w:space="0" w:color="auto"/>
            </w:tcBorders>
          </w:tcPr>
          <w:p w14:paraId="3AE90E7B" w14:textId="082EC4D7" w:rsidR="0014540E" w:rsidRPr="00A55D30" w:rsidRDefault="0014540E" w:rsidP="00321037">
            <w:pPr>
              <w:spacing w:before="40" w:after="40"/>
            </w:pPr>
            <w:r w:rsidRPr="00A55D30">
              <w:t>Information som innefattar</w:t>
            </w:r>
            <w:r>
              <w:t xml:space="preserve"> observationsdata registreras</w:t>
            </w:r>
            <w:r w:rsidRPr="00A55D30">
              <w:t xml:space="preserve">.  </w:t>
            </w:r>
            <w:r>
              <w:t>Detta kan vara i form av nyregistrering eller uppdatering av befintlig observationsdata.</w:t>
            </w:r>
          </w:p>
        </w:tc>
      </w:tr>
      <w:tr w:rsidR="0014540E" w:rsidRPr="00A55D30" w14:paraId="2E9A2F3A" w14:textId="77777777" w:rsidTr="00321037">
        <w:trPr>
          <w:trHeight w:val="709"/>
        </w:trPr>
        <w:tc>
          <w:tcPr>
            <w:tcW w:w="1415" w:type="pct"/>
          </w:tcPr>
          <w:p w14:paraId="5C801ABD" w14:textId="77777777" w:rsidR="0014540E" w:rsidRPr="00A55D30" w:rsidRDefault="0014540E" w:rsidP="00321037">
            <w:pPr>
              <w:spacing w:before="40" w:after="40"/>
            </w:pPr>
            <w:r>
              <w:t xml:space="preserve">Svar på hur skrivningen gick.  </w:t>
            </w:r>
          </w:p>
        </w:tc>
        <w:tc>
          <w:tcPr>
            <w:tcW w:w="3585" w:type="pct"/>
          </w:tcPr>
          <w:p w14:paraId="398E9941" w14:textId="77777777" w:rsidR="0014540E" w:rsidRPr="00A55D30" w:rsidRDefault="0014540E" w:rsidP="00321037">
            <w:pPr>
              <w:spacing w:before="40" w:after="40"/>
            </w:pPr>
            <w:r>
              <w:t xml:space="preserve">Information om hur skrivningen hos tjänsteproducenten gick tas emot. </w:t>
            </w:r>
          </w:p>
        </w:tc>
      </w:tr>
    </w:tbl>
    <w:p w14:paraId="6C128B06" w14:textId="77777777" w:rsidR="0014540E" w:rsidRPr="00A55D30" w:rsidRDefault="0014540E" w:rsidP="0014540E">
      <w:pPr>
        <w:tabs>
          <w:tab w:val="left" w:pos="567"/>
        </w:tabs>
        <w:rPr>
          <w:b/>
          <w:szCs w:val="24"/>
        </w:rPr>
      </w:pPr>
    </w:p>
    <w:p w14:paraId="1E6C65E9" w14:textId="77777777" w:rsidR="0014540E" w:rsidRPr="007060A2" w:rsidRDefault="0014540E" w:rsidP="0014540E">
      <w:pPr>
        <w:pStyle w:val="Rubrik5"/>
      </w:pPr>
      <w:r w:rsidRPr="007060A2">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14540E" w:rsidRPr="00F71DFD" w14:paraId="38E8CBB7" w14:textId="77777777" w:rsidTr="00321037">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F8E5185" w14:textId="77777777" w:rsidR="0014540E" w:rsidRPr="00F71DFD" w:rsidRDefault="0014540E" w:rsidP="00321037">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1DA25CB" w14:textId="77777777" w:rsidR="0014540E" w:rsidRPr="00F71DFD" w:rsidRDefault="0014540E" w:rsidP="00321037">
            <w:pPr>
              <w:tabs>
                <w:tab w:val="left" w:pos="567"/>
              </w:tabs>
              <w:rPr>
                <w:b/>
                <w:szCs w:val="24"/>
              </w:rPr>
            </w:pPr>
            <w:r w:rsidRPr="00F71DFD">
              <w:rPr>
                <w:b/>
                <w:szCs w:val="24"/>
              </w:rPr>
              <w:t>Beskrivning alt. referens</w:t>
            </w:r>
          </w:p>
        </w:tc>
      </w:tr>
      <w:tr w:rsidR="0014540E" w:rsidRPr="00A51E7F" w14:paraId="691055B5" w14:textId="77777777" w:rsidTr="00321037">
        <w:trPr>
          <w:trHeight w:val="709"/>
        </w:trPr>
        <w:tc>
          <w:tcPr>
            <w:tcW w:w="1164" w:type="pct"/>
            <w:tcBorders>
              <w:top w:val="single" w:sz="6" w:space="0" w:color="auto"/>
            </w:tcBorders>
          </w:tcPr>
          <w:p w14:paraId="55DC05B1" w14:textId="52866289" w:rsidR="0014540E" w:rsidRPr="00A55D30" w:rsidRDefault="0014540E" w:rsidP="00321037">
            <w:pPr>
              <w:spacing w:before="40" w:after="40"/>
            </w:pPr>
            <w:r>
              <w:t>Observation(er)</w:t>
            </w:r>
          </w:p>
        </w:tc>
        <w:tc>
          <w:tcPr>
            <w:tcW w:w="3836" w:type="pct"/>
            <w:tcBorders>
              <w:top w:val="single" w:sz="6" w:space="0" w:color="auto"/>
            </w:tcBorders>
          </w:tcPr>
          <w:p w14:paraId="74D34BD0" w14:textId="0CA0E92A" w:rsidR="0014540E" w:rsidRPr="00A55D30" w:rsidRDefault="0014540E" w:rsidP="00321037">
            <w:pPr>
              <w:spacing w:before="40" w:after="40"/>
            </w:pPr>
            <w:r>
              <w:t xml:space="preserve">Information om observationer. </w:t>
            </w:r>
          </w:p>
        </w:tc>
      </w:tr>
      <w:tr w:rsidR="0014540E" w:rsidRPr="00412989" w14:paraId="243D3C3C" w14:textId="77777777" w:rsidTr="00321037">
        <w:trPr>
          <w:trHeight w:val="709"/>
        </w:trPr>
        <w:tc>
          <w:tcPr>
            <w:tcW w:w="1164" w:type="pct"/>
          </w:tcPr>
          <w:p w14:paraId="32B4F75E" w14:textId="77777777" w:rsidR="0014540E" w:rsidRPr="00412989" w:rsidRDefault="0014540E" w:rsidP="00321037">
            <w:pPr>
              <w:spacing w:before="40" w:after="40"/>
            </w:pPr>
            <w:r>
              <w:t>Begäran</w:t>
            </w:r>
          </w:p>
        </w:tc>
        <w:tc>
          <w:tcPr>
            <w:tcW w:w="3836" w:type="pct"/>
          </w:tcPr>
          <w:p w14:paraId="6382993A" w14:textId="4F8C9B90" w:rsidR="0014540E" w:rsidRPr="00412989" w:rsidRDefault="0014540E" w:rsidP="00321037">
            <w:r>
              <w:t>En begäran för att skriva observationsdata skickas till beststämd destination.</w:t>
            </w:r>
          </w:p>
        </w:tc>
      </w:tr>
      <w:tr w:rsidR="0014540E" w:rsidRPr="00A51E7F" w14:paraId="64064FCB" w14:textId="77777777" w:rsidTr="00321037">
        <w:trPr>
          <w:trHeight w:val="709"/>
        </w:trPr>
        <w:tc>
          <w:tcPr>
            <w:tcW w:w="1164" w:type="pct"/>
          </w:tcPr>
          <w:p w14:paraId="5C3C8E6E" w14:textId="77777777" w:rsidR="0014540E" w:rsidRPr="00412989" w:rsidRDefault="0014540E" w:rsidP="00321037">
            <w:pPr>
              <w:spacing w:before="40" w:after="40"/>
            </w:pPr>
            <w:r>
              <w:t>Svar</w:t>
            </w:r>
          </w:p>
        </w:tc>
        <w:tc>
          <w:tcPr>
            <w:tcW w:w="3836" w:type="pct"/>
          </w:tcPr>
          <w:p w14:paraId="1A30FA7D" w14:textId="77777777" w:rsidR="0014540E" w:rsidRPr="00412989" w:rsidRDefault="0014540E" w:rsidP="00321037">
            <w:pPr>
              <w:spacing w:before="40" w:after="40"/>
            </w:pPr>
            <w:r>
              <w:t xml:space="preserve">Svar på hur skrivningen gick.   </w:t>
            </w:r>
          </w:p>
        </w:tc>
      </w:tr>
    </w:tbl>
    <w:p w14:paraId="61301C66" w14:textId="77777777" w:rsidR="0014540E" w:rsidRPr="00A51E7F" w:rsidRDefault="0014540E" w:rsidP="0014540E">
      <w:pPr>
        <w:rPr>
          <w:highlight w:val="yellow"/>
        </w:rPr>
      </w:pPr>
    </w:p>
    <w:p w14:paraId="0DBE665A" w14:textId="77777777" w:rsidR="0014540E" w:rsidRPr="00211EF1" w:rsidRDefault="0014540E" w:rsidP="0014540E">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14540E" w:rsidRPr="00F71DFD" w14:paraId="1394BD8B" w14:textId="77777777" w:rsidTr="00321037">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C693062" w14:textId="77777777" w:rsidR="0014540E" w:rsidRPr="00F71DFD" w:rsidRDefault="0014540E" w:rsidP="00321037">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A720774" w14:textId="77777777" w:rsidR="0014540E" w:rsidRPr="00F71DFD" w:rsidRDefault="0014540E" w:rsidP="00321037">
            <w:pPr>
              <w:tabs>
                <w:tab w:val="left" w:pos="567"/>
              </w:tabs>
              <w:rPr>
                <w:b/>
                <w:szCs w:val="24"/>
              </w:rPr>
            </w:pPr>
            <w:r w:rsidRPr="00F71DFD">
              <w:rPr>
                <w:b/>
                <w:szCs w:val="24"/>
              </w:rPr>
              <w:t>Beskrivning alt. referens</w:t>
            </w:r>
          </w:p>
        </w:tc>
      </w:tr>
      <w:tr w:rsidR="0014540E" w:rsidRPr="00211EF1" w14:paraId="18DABCF5" w14:textId="77777777" w:rsidTr="00321037">
        <w:trPr>
          <w:trHeight w:val="709"/>
        </w:trPr>
        <w:tc>
          <w:tcPr>
            <w:tcW w:w="1354" w:type="pct"/>
            <w:tcBorders>
              <w:top w:val="single" w:sz="6" w:space="0" w:color="auto"/>
              <w:bottom w:val="single" w:sz="6" w:space="0" w:color="auto"/>
            </w:tcBorders>
          </w:tcPr>
          <w:p w14:paraId="4C382D26" w14:textId="77777777" w:rsidR="0014540E" w:rsidRPr="00211EF1" w:rsidRDefault="0014540E" w:rsidP="00321037">
            <w:pPr>
              <w:spacing w:before="40" w:after="40"/>
            </w:pPr>
            <w:r>
              <w:t>Tjänstekonsument</w:t>
            </w:r>
          </w:p>
        </w:tc>
        <w:tc>
          <w:tcPr>
            <w:tcW w:w="3646" w:type="pct"/>
            <w:tcBorders>
              <w:top w:val="single" w:sz="6" w:space="0" w:color="auto"/>
              <w:bottom w:val="single" w:sz="6" w:space="0" w:color="auto"/>
            </w:tcBorders>
          </w:tcPr>
          <w:p w14:paraId="2228F8BA" w14:textId="7E6C53ED" w:rsidR="0014540E" w:rsidRPr="00211EF1" w:rsidRDefault="0014540E" w:rsidP="00321037">
            <w:pPr>
              <w:spacing w:before="40" w:after="40"/>
            </w:pPr>
            <w:r>
              <w:t>Verksamhetssystem i rollen som tjänstekonsument som interagerar med information från andra källor. I detta fall för att hämta information i form av observationer.</w:t>
            </w:r>
          </w:p>
        </w:tc>
      </w:tr>
      <w:tr w:rsidR="0014540E" w:rsidRPr="00211EF1" w14:paraId="4736D34C" w14:textId="77777777" w:rsidTr="00321037">
        <w:trPr>
          <w:trHeight w:val="709"/>
        </w:trPr>
        <w:tc>
          <w:tcPr>
            <w:tcW w:w="1354" w:type="pct"/>
            <w:tcBorders>
              <w:top w:val="single" w:sz="6" w:space="0" w:color="auto"/>
              <w:bottom w:val="single" w:sz="6" w:space="0" w:color="auto"/>
            </w:tcBorders>
          </w:tcPr>
          <w:p w14:paraId="1A8FBE20" w14:textId="77777777" w:rsidR="0014540E" w:rsidRPr="00211EF1" w:rsidRDefault="0014540E" w:rsidP="00321037">
            <w:pPr>
              <w:spacing w:before="40" w:after="40"/>
            </w:pPr>
            <w:r>
              <w:t>Tjänsteplattformen</w:t>
            </w:r>
          </w:p>
        </w:tc>
        <w:tc>
          <w:tcPr>
            <w:tcW w:w="3646" w:type="pct"/>
            <w:tcBorders>
              <w:top w:val="single" w:sz="6" w:space="0" w:color="auto"/>
              <w:bottom w:val="single" w:sz="6" w:space="0" w:color="auto"/>
            </w:tcBorders>
          </w:tcPr>
          <w:p w14:paraId="177D912B" w14:textId="77777777" w:rsidR="0014540E" w:rsidRPr="008A6814" w:rsidRDefault="0014540E" w:rsidP="00321037">
            <w:pPr>
              <w:spacing w:before="40" w:after="40"/>
            </w:pPr>
            <w:r>
              <w:t>Ett nav mellan olika system och tjänster. Tjänsteplattformen dirigerar meddelanden vidare till rätt tjänst/system med hjälp av tjänsteadresseringskatalogen.</w:t>
            </w:r>
          </w:p>
        </w:tc>
      </w:tr>
      <w:tr w:rsidR="0014540E" w:rsidRPr="00211EF1" w14:paraId="19C2E156" w14:textId="77777777" w:rsidTr="00321037">
        <w:trPr>
          <w:trHeight w:val="709"/>
        </w:trPr>
        <w:tc>
          <w:tcPr>
            <w:tcW w:w="1354" w:type="pct"/>
            <w:tcBorders>
              <w:top w:val="single" w:sz="6" w:space="0" w:color="auto"/>
            </w:tcBorders>
          </w:tcPr>
          <w:p w14:paraId="1D54D8B0" w14:textId="77777777" w:rsidR="0014540E" w:rsidRPr="00211EF1" w:rsidRDefault="0014540E" w:rsidP="00321037">
            <w:pPr>
              <w:spacing w:before="40" w:after="40"/>
            </w:pPr>
            <w:r>
              <w:t>Tjänsteproducent</w:t>
            </w:r>
          </w:p>
        </w:tc>
        <w:tc>
          <w:tcPr>
            <w:tcW w:w="3646" w:type="pct"/>
            <w:tcBorders>
              <w:top w:val="single" w:sz="6" w:space="0" w:color="auto"/>
            </w:tcBorders>
          </w:tcPr>
          <w:p w14:paraId="5B0995C1" w14:textId="77777777" w:rsidR="0014540E" w:rsidRDefault="0014540E" w:rsidP="00321037">
            <w:pPr>
              <w:spacing w:before="40" w:after="40"/>
            </w:pPr>
            <w:r>
              <w:t>Tjänsteproducenter uppvisar ett tekniskt gränssnitt för tjänstekonsumenter så att dessa genom frågemeddelanden kan begära/uppdatera/skicka information.</w:t>
            </w:r>
          </w:p>
        </w:tc>
      </w:tr>
    </w:tbl>
    <w:p w14:paraId="644B5A03" w14:textId="77777777" w:rsidR="0014540E" w:rsidRDefault="0014540E" w:rsidP="0014540E"/>
    <w:p w14:paraId="39C900A7" w14:textId="77777777" w:rsidR="0014540E" w:rsidRDefault="0014540E" w:rsidP="0014540E"/>
    <w:p w14:paraId="6F2ADF28" w14:textId="77777777" w:rsidR="0014540E" w:rsidRDefault="0014540E" w:rsidP="0014540E">
      <w:pPr>
        <w:spacing w:line="240" w:lineRule="auto"/>
        <w:rPr>
          <w:rFonts w:eastAsia="Times New Roman"/>
          <w:bCs/>
          <w:iCs/>
          <w:sz w:val="24"/>
        </w:rPr>
      </w:pPr>
      <w:r>
        <w:br w:type="page"/>
      </w:r>
    </w:p>
    <w:p w14:paraId="5ABFEF3A" w14:textId="77777777" w:rsidR="0014540E" w:rsidRDefault="0014540E" w:rsidP="0014540E">
      <w:pPr>
        <w:pStyle w:val="Rubrik4"/>
      </w:pPr>
      <w:r>
        <w:lastRenderedPageBreak/>
        <w:t>Sekvensdiagram</w:t>
      </w:r>
    </w:p>
    <w:p w14:paraId="10495AEA" w14:textId="77777777" w:rsidR="0014540E" w:rsidRPr="00040252" w:rsidRDefault="0014540E" w:rsidP="0014540E">
      <w:r>
        <w:t>Siffrorna i diagrammet</w:t>
      </w:r>
      <w:r w:rsidRPr="00A24F62">
        <w:t xml:space="preserve"> </w:t>
      </w:r>
      <w:r>
        <w:t xml:space="preserve">nedan kopplar ihop begäran-svar för respektive meddelande. </w:t>
      </w:r>
    </w:p>
    <w:p w14:paraId="69318A7D" w14:textId="77777777" w:rsidR="0014540E" w:rsidRPr="00040252" w:rsidRDefault="0014540E" w:rsidP="0014540E"/>
    <w:p w14:paraId="2C9AC231" w14:textId="6CED1777" w:rsidR="0014540E" w:rsidRDefault="0014540E" w:rsidP="0014540E">
      <w:r>
        <w:object w:dxaOrig="9129" w:dyaOrig="6939" w14:anchorId="3D389CF4">
          <v:shape id="_x0000_i1028" type="#_x0000_t75" style="width:433.75pt;height:329.45pt" o:ole="">
            <v:imagedata r:id="rId16" o:title=""/>
          </v:shape>
          <o:OLEObject Type="Embed" ProgID="Visio.Drawing.11" ShapeID="_x0000_i1028" DrawAspect="Content" ObjectID="_1456830171" r:id="rId17"/>
        </w:object>
      </w:r>
    </w:p>
    <w:p w14:paraId="4818910A" w14:textId="77777777" w:rsidR="0014540E" w:rsidRDefault="0014540E" w:rsidP="0014540E"/>
    <w:p w14:paraId="71811228" w14:textId="77777777" w:rsidR="0014540E" w:rsidRPr="008A6814" w:rsidRDefault="0014540E" w:rsidP="0014540E">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14540E" w:rsidRPr="00F71DFD" w14:paraId="5F028369" w14:textId="77777777" w:rsidTr="00321037">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FA28D73" w14:textId="77777777" w:rsidR="0014540E" w:rsidRPr="00F71DFD" w:rsidRDefault="0014540E" w:rsidP="00321037">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197DF9" w14:textId="77777777" w:rsidR="0014540E" w:rsidRPr="00F71DFD" w:rsidRDefault="0014540E" w:rsidP="00321037">
            <w:pPr>
              <w:spacing w:before="40" w:after="40"/>
              <w:rPr>
                <w:b/>
              </w:rPr>
            </w:pPr>
            <w:r w:rsidRPr="00F71DFD">
              <w:rPr>
                <w:b/>
              </w:rPr>
              <w:t>Beskrivning</w:t>
            </w:r>
          </w:p>
        </w:tc>
      </w:tr>
      <w:tr w:rsidR="0014540E" w:rsidRPr="008A6814" w14:paraId="70BF112C" w14:textId="77777777" w:rsidTr="00321037">
        <w:tc>
          <w:tcPr>
            <w:tcW w:w="1951" w:type="dxa"/>
            <w:tcBorders>
              <w:top w:val="single" w:sz="6" w:space="0" w:color="auto"/>
            </w:tcBorders>
          </w:tcPr>
          <w:p w14:paraId="7E7837B2" w14:textId="77777777" w:rsidR="0014540E" w:rsidRPr="008A6814" w:rsidRDefault="0014540E" w:rsidP="00321037">
            <w:pPr>
              <w:spacing w:before="40" w:after="40"/>
            </w:pPr>
            <w:r>
              <w:t>Tjänstekonsument</w:t>
            </w:r>
          </w:p>
        </w:tc>
        <w:tc>
          <w:tcPr>
            <w:tcW w:w="6863" w:type="dxa"/>
            <w:tcBorders>
              <w:top w:val="single" w:sz="6" w:space="0" w:color="auto"/>
            </w:tcBorders>
          </w:tcPr>
          <w:p w14:paraId="64FD9EB9" w14:textId="5A7345D2" w:rsidR="0014540E" w:rsidRPr="008A6814" w:rsidRDefault="0014540E" w:rsidP="00321037">
            <w:pPr>
              <w:spacing w:before="40" w:after="40"/>
            </w:pPr>
            <w:r>
              <w:t xml:space="preserve">Verksamhetssystem i rollen som tjänstekonsument som interagerar med information från andra källor. I detta fall för att skicka information i form av observationer. </w:t>
            </w:r>
          </w:p>
        </w:tc>
      </w:tr>
      <w:tr w:rsidR="0014540E" w:rsidRPr="008A6814" w14:paraId="375A5A33" w14:textId="77777777" w:rsidTr="00321037">
        <w:tc>
          <w:tcPr>
            <w:tcW w:w="1951" w:type="dxa"/>
          </w:tcPr>
          <w:p w14:paraId="6D02A963" w14:textId="77777777" w:rsidR="0014540E" w:rsidRPr="008A6814" w:rsidRDefault="0014540E" w:rsidP="00321037">
            <w:pPr>
              <w:spacing w:before="40" w:after="40"/>
            </w:pPr>
            <w:r>
              <w:t>Tjänsteplattformen</w:t>
            </w:r>
          </w:p>
        </w:tc>
        <w:tc>
          <w:tcPr>
            <w:tcW w:w="6863" w:type="dxa"/>
          </w:tcPr>
          <w:p w14:paraId="1A292418" w14:textId="77777777" w:rsidR="0014540E" w:rsidRPr="008A6814" w:rsidRDefault="0014540E" w:rsidP="00321037">
            <w:pPr>
              <w:spacing w:before="40" w:after="40"/>
            </w:pPr>
            <w:r>
              <w:t xml:space="preserve">Ett nav mellan olika system och tjänster. Tjänsteplattformen dirigerar meddelanden vidare till rätt tjänst/system med hjälp av tjänsteadresseringskatalogen. </w:t>
            </w:r>
          </w:p>
        </w:tc>
      </w:tr>
      <w:tr w:rsidR="0014540E" w:rsidRPr="00A51E7F" w14:paraId="1F751C5C" w14:textId="77777777" w:rsidTr="00321037">
        <w:tc>
          <w:tcPr>
            <w:tcW w:w="1951" w:type="dxa"/>
          </w:tcPr>
          <w:p w14:paraId="20433A2F" w14:textId="77777777" w:rsidR="0014540E" w:rsidRPr="008A6814" w:rsidRDefault="0014540E" w:rsidP="00321037">
            <w:pPr>
              <w:spacing w:before="40" w:after="40"/>
            </w:pPr>
            <w:r>
              <w:t>Tjänsteproducent</w:t>
            </w:r>
          </w:p>
        </w:tc>
        <w:tc>
          <w:tcPr>
            <w:tcW w:w="6863" w:type="dxa"/>
          </w:tcPr>
          <w:p w14:paraId="4E1BE6E1" w14:textId="77777777" w:rsidR="0014540E" w:rsidRDefault="0014540E" w:rsidP="00321037">
            <w:pPr>
              <w:spacing w:before="40" w:after="40"/>
            </w:pPr>
            <w:r>
              <w:t>Tjänsteproducenter uppvisar ett tekniskt gränssnitt för tjänstekonsumenter så att dessa genom frågemeddelanden kan begära/uppdatera/skicka information.</w:t>
            </w:r>
          </w:p>
        </w:tc>
      </w:tr>
      <w:tr w:rsidR="0014540E" w:rsidRPr="00A51E7F" w14:paraId="5D4D00EC" w14:textId="77777777" w:rsidTr="00321037">
        <w:tc>
          <w:tcPr>
            <w:tcW w:w="1951" w:type="dxa"/>
          </w:tcPr>
          <w:p w14:paraId="6ACDA7FF" w14:textId="77777777" w:rsidR="0014540E" w:rsidRPr="008A6814" w:rsidRDefault="0014540E" w:rsidP="00321037">
            <w:pPr>
              <w:spacing w:before="40" w:after="40"/>
            </w:pPr>
            <w:r>
              <w:t>Engagemangsindex</w:t>
            </w:r>
          </w:p>
        </w:tc>
        <w:tc>
          <w:tcPr>
            <w:tcW w:w="6863" w:type="dxa"/>
          </w:tcPr>
          <w:p w14:paraId="6EB2D2C7" w14:textId="77777777" w:rsidR="0014540E" w:rsidRPr="008A6814" w:rsidRDefault="0014540E" w:rsidP="00321037">
            <w:pPr>
              <w:spacing w:before="40" w:after="40"/>
            </w:pPr>
            <w:r>
              <w:t xml:space="preserve">En tjänst där det finns uppdaterade nationella index över vilka informationsägare som har information kring en viss invånare/patient. </w:t>
            </w:r>
          </w:p>
        </w:tc>
      </w:tr>
    </w:tbl>
    <w:p w14:paraId="6E293579" w14:textId="77777777" w:rsidR="0014540E" w:rsidRPr="00A51E7F" w:rsidRDefault="0014540E" w:rsidP="0014540E">
      <w:pPr>
        <w:rPr>
          <w:highlight w:val="yellow"/>
        </w:rPr>
      </w:pPr>
    </w:p>
    <w:p w14:paraId="3DF557B2" w14:textId="77777777" w:rsidR="0014540E" w:rsidRPr="00445AF5" w:rsidRDefault="0014540E" w:rsidP="0014540E">
      <w:pPr>
        <w:pStyle w:val="Rubrik5"/>
      </w:pPr>
      <w:r w:rsidRPr="00445AF5">
        <w:lastRenderedPageBreak/>
        <w:t>Steg</w:t>
      </w:r>
    </w:p>
    <w:tbl>
      <w:tblPr>
        <w:tblStyle w:val="Tabellrutnt"/>
        <w:tblW w:w="0" w:type="auto"/>
        <w:tblLook w:val="04A0" w:firstRow="1" w:lastRow="0" w:firstColumn="1" w:lastColumn="0" w:noHBand="0" w:noVBand="1"/>
      </w:tblPr>
      <w:tblGrid>
        <w:gridCol w:w="2965"/>
        <w:gridCol w:w="5925"/>
      </w:tblGrid>
      <w:tr w:rsidR="0014540E" w:rsidRPr="00F71DFD" w14:paraId="4C2C1829" w14:textId="77777777" w:rsidTr="00321037">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8322182" w14:textId="77777777" w:rsidR="0014540E" w:rsidRPr="00F71DFD" w:rsidRDefault="0014540E" w:rsidP="00321037">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63C238A" w14:textId="77777777" w:rsidR="0014540E" w:rsidRPr="00F71DFD" w:rsidRDefault="0014540E" w:rsidP="00321037">
            <w:pPr>
              <w:spacing w:before="40" w:after="40"/>
              <w:rPr>
                <w:b/>
              </w:rPr>
            </w:pPr>
            <w:r w:rsidRPr="00F71DFD">
              <w:rPr>
                <w:b/>
              </w:rPr>
              <w:t>Beskrivning</w:t>
            </w:r>
          </w:p>
        </w:tc>
      </w:tr>
      <w:tr w:rsidR="0014540E" w:rsidRPr="00445AF5" w14:paraId="4B0DB56E" w14:textId="77777777" w:rsidTr="00321037">
        <w:tc>
          <w:tcPr>
            <w:tcW w:w="2943" w:type="dxa"/>
            <w:tcBorders>
              <w:top w:val="single" w:sz="6" w:space="0" w:color="auto"/>
            </w:tcBorders>
          </w:tcPr>
          <w:p w14:paraId="52A7AB1E" w14:textId="2BC62CC0" w:rsidR="0014540E" w:rsidRDefault="0014540E" w:rsidP="00321037">
            <w:pPr>
              <w:spacing w:before="40" w:after="40"/>
            </w:pPr>
            <w:r>
              <w:t>1. ProcessObservation(Request)</w:t>
            </w:r>
          </w:p>
        </w:tc>
        <w:tc>
          <w:tcPr>
            <w:tcW w:w="5947" w:type="dxa"/>
            <w:tcBorders>
              <w:top w:val="single" w:sz="6" w:space="0" w:color="auto"/>
            </w:tcBorders>
          </w:tcPr>
          <w:p w14:paraId="055C9005" w14:textId="27192B3B" w:rsidR="0014540E" w:rsidRPr="00A55D30" w:rsidRDefault="0014540E" w:rsidP="00321037">
            <w:pPr>
              <w:spacing w:before="40" w:after="40"/>
            </w:pPr>
            <w:r>
              <w:t xml:space="preserve">Tjänstekonsumenten vill skicka aktiviter via tjänstekontraktet ProcessObservation kring en viss invånare/patient till en annan källa/informationsägare. Källan/informationsägaren är i detta fall är känd och därmed pekar Logical Address till rätt destination (HSA-id). </w:t>
            </w:r>
          </w:p>
        </w:tc>
      </w:tr>
      <w:tr w:rsidR="0014540E" w:rsidRPr="00445AF5" w14:paraId="26AFAE8E" w14:textId="77777777" w:rsidTr="00321037">
        <w:tc>
          <w:tcPr>
            <w:tcW w:w="2943" w:type="dxa"/>
            <w:tcBorders>
              <w:top w:val="single" w:sz="6" w:space="0" w:color="auto"/>
            </w:tcBorders>
          </w:tcPr>
          <w:p w14:paraId="67F61DD7" w14:textId="01459E37" w:rsidR="0014540E" w:rsidRDefault="0014540E" w:rsidP="00321037">
            <w:pPr>
              <w:spacing w:before="40" w:after="40"/>
            </w:pPr>
            <w:r>
              <w:t>2. ProcessObservation(Request)</w:t>
            </w:r>
          </w:p>
        </w:tc>
        <w:tc>
          <w:tcPr>
            <w:tcW w:w="5947" w:type="dxa"/>
            <w:tcBorders>
              <w:top w:val="single" w:sz="6" w:space="0" w:color="auto"/>
            </w:tcBorders>
          </w:tcPr>
          <w:p w14:paraId="67E3BBFC" w14:textId="77777777" w:rsidR="0014540E" w:rsidRDefault="0014540E" w:rsidP="00321037">
            <w:pPr>
              <w:spacing w:before="40" w:after="40"/>
            </w:pPr>
            <w:r>
              <w:t xml:space="preserve">Tjänsteplattformen slussar informationen vidare till rätt teknisk adress enligt Logical Address med hjälp av tjänsteadresseringskatalogen. </w:t>
            </w:r>
          </w:p>
        </w:tc>
      </w:tr>
      <w:tr w:rsidR="0014540E" w:rsidRPr="00445AF5" w14:paraId="76D02DFE" w14:textId="77777777" w:rsidTr="00321037">
        <w:tc>
          <w:tcPr>
            <w:tcW w:w="2943" w:type="dxa"/>
            <w:tcBorders>
              <w:top w:val="single" w:sz="6" w:space="0" w:color="auto"/>
            </w:tcBorders>
          </w:tcPr>
          <w:p w14:paraId="3CC848AA" w14:textId="572A9A04" w:rsidR="0014540E" w:rsidRDefault="0014540E" w:rsidP="00321037">
            <w:pPr>
              <w:spacing w:before="40" w:after="40"/>
            </w:pPr>
            <w:r>
              <w:t xml:space="preserve">2. ProcessObservation(Response) </w:t>
            </w:r>
          </w:p>
        </w:tc>
        <w:tc>
          <w:tcPr>
            <w:tcW w:w="5947" w:type="dxa"/>
            <w:tcBorders>
              <w:top w:val="single" w:sz="6" w:space="0" w:color="auto"/>
            </w:tcBorders>
          </w:tcPr>
          <w:p w14:paraId="6A987BBF" w14:textId="77777777" w:rsidR="0014540E" w:rsidRPr="00A55D30" w:rsidRDefault="0014540E" w:rsidP="00321037">
            <w:pPr>
              <w:spacing w:before="40" w:after="40"/>
            </w:pPr>
            <w:r>
              <w:t xml:space="preserve">Tjänsteproducenten returnerar ett svar på hur skrivningen gick. </w:t>
            </w:r>
          </w:p>
        </w:tc>
      </w:tr>
      <w:tr w:rsidR="0014540E" w:rsidRPr="00445AF5" w14:paraId="25705438" w14:textId="77777777" w:rsidTr="00321037">
        <w:tc>
          <w:tcPr>
            <w:tcW w:w="2943" w:type="dxa"/>
            <w:tcBorders>
              <w:top w:val="single" w:sz="6" w:space="0" w:color="auto"/>
            </w:tcBorders>
          </w:tcPr>
          <w:p w14:paraId="2B8160C9" w14:textId="3C61EFAE" w:rsidR="0014540E" w:rsidRDefault="0014540E" w:rsidP="00321037">
            <w:pPr>
              <w:spacing w:before="40" w:after="40"/>
            </w:pPr>
            <w:r>
              <w:t>1. ProcessObservation(Response)</w:t>
            </w:r>
          </w:p>
        </w:tc>
        <w:tc>
          <w:tcPr>
            <w:tcW w:w="5947" w:type="dxa"/>
            <w:tcBorders>
              <w:top w:val="single" w:sz="6" w:space="0" w:color="auto"/>
            </w:tcBorders>
          </w:tcPr>
          <w:p w14:paraId="1D6ACE12" w14:textId="77777777" w:rsidR="0014540E" w:rsidRDefault="0014540E" w:rsidP="00321037">
            <w:pPr>
              <w:spacing w:before="40" w:after="40"/>
            </w:pPr>
            <w:r>
              <w:t xml:space="preserve">Tjänsteplattformen slussar vidare svaret till tjänstekonsumenten. </w:t>
            </w:r>
          </w:p>
        </w:tc>
      </w:tr>
      <w:tr w:rsidR="0014540E" w:rsidRPr="00445AF5" w14:paraId="10D6B92D" w14:textId="77777777" w:rsidTr="00321037">
        <w:tc>
          <w:tcPr>
            <w:tcW w:w="2943" w:type="dxa"/>
            <w:tcBorders>
              <w:top w:val="single" w:sz="6" w:space="0" w:color="auto"/>
            </w:tcBorders>
          </w:tcPr>
          <w:p w14:paraId="615BAD5A" w14:textId="77777777" w:rsidR="0014540E" w:rsidRDefault="0014540E" w:rsidP="00321037">
            <w:pPr>
              <w:spacing w:before="40" w:after="40"/>
            </w:pPr>
            <w:r>
              <w:t>3. Update(Request)</w:t>
            </w:r>
          </w:p>
        </w:tc>
        <w:tc>
          <w:tcPr>
            <w:tcW w:w="5947" w:type="dxa"/>
            <w:tcBorders>
              <w:top w:val="single" w:sz="6" w:space="0" w:color="auto"/>
            </w:tcBorders>
          </w:tcPr>
          <w:p w14:paraId="15163AB4" w14:textId="77777777" w:rsidR="0014540E" w:rsidRPr="00A55D30" w:rsidRDefault="0014540E" w:rsidP="00321037">
            <w:pPr>
              <w:spacing w:before="40" w:after="40"/>
            </w:pPr>
            <w:r>
              <w:t xml:space="preserve">Tjänstekonsumenten använder tjänstekontraktet Update för att uppdatera engagemangsindex.  </w:t>
            </w:r>
          </w:p>
        </w:tc>
      </w:tr>
      <w:tr w:rsidR="0014540E" w:rsidRPr="00445AF5" w14:paraId="2DCE9687" w14:textId="77777777" w:rsidTr="00321037">
        <w:tc>
          <w:tcPr>
            <w:tcW w:w="2943" w:type="dxa"/>
            <w:tcBorders>
              <w:top w:val="single" w:sz="6" w:space="0" w:color="auto"/>
            </w:tcBorders>
          </w:tcPr>
          <w:p w14:paraId="188AA627" w14:textId="77777777" w:rsidR="0014540E" w:rsidRDefault="0014540E" w:rsidP="00321037">
            <w:pPr>
              <w:spacing w:before="40" w:after="40"/>
            </w:pPr>
            <w:r>
              <w:t>4. Update(Request)</w:t>
            </w:r>
          </w:p>
        </w:tc>
        <w:tc>
          <w:tcPr>
            <w:tcW w:w="5947" w:type="dxa"/>
            <w:tcBorders>
              <w:top w:val="single" w:sz="6" w:space="0" w:color="auto"/>
            </w:tcBorders>
          </w:tcPr>
          <w:p w14:paraId="1A14DF7E" w14:textId="77777777" w:rsidR="0014540E" w:rsidRDefault="0014540E" w:rsidP="00321037">
            <w:pPr>
              <w:spacing w:before="40" w:after="40"/>
            </w:pPr>
            <w:r>
              <w:t xml:space="preserve">Tjänsteplattformen slussar vidare begäran för uppdateringen till engagemangsindex. </w:t>
            </w:r>
          </w:p>
        </w:tc>
      </w:tr>
      <w:tr w:rsidR="0014540E" w:rsidRPr="00445AF5" w14:paraId="530D0030" w14:textId="77777777" w:rsidTr="00321037">
        <w:tc>
          <w:tcPr>
            <w:tcW w:w="2943" w:type="dxa"/>
          </w:tcPr>
          <w:p w14:paraId="697183E5" w14:textId="77777777" w:rsidR="0014540E" w:rsidRDefault="0014540E" w:rsidP="00321037">
            <w:pPr>
              <w:spacing w:before="40" w:after="40"/>
            </w:pPr>
            <w:r>
              <w:t>4. Update(Response)</w:t>
            </w:r>
          </w:p>
        </w:tc>
        <w:tc>
          <w:tcPr>
            <w:tcW w:w="5947" w:type="dxa"/>
          </w:tcPr>
          <w:p w14:paraId="42DDD3A4" w14:textId="77777777" w:rsidR="0014540E" w:rsidRPr="00445AF5" w:rsidRDefault="0014540E" w:rsidP="00321037">
            <w:pPr>
              <w:spacing w:before="40" w:after="40"/>
            </w:pPr>
            <w:r>
              <w:t xml:space="preserve">Engagemangesindex returnerar ett svar på hur uppdateringen gick. </w:t>
            </w:r>
          </w:p>
        </w:tc>
      </w:tr>
      <w:tr w:rsidR="0014540E" w:rsidRPr="00445AF5" w14:paraId="0B16A2F2" w14:textId="77777777" w:rsidTr="00321037">
        <w:tc>
          <w:tcPr>
            <w:tcW w:w="2943" w:type="dxa"/>
          </w:tcPr>
          <w:p w14:paraId="34CD0176" w14:textId="77777777" w:rsidR="0014540E" w:rsidRPr="00445AF5" w:rsidRDefault="0014540E" w:rsidP="00321037">
            <w:pPr>
              <w:spacing w:before="40" w:after="40"/>
            </w:pPr>
            <w:r>
              <w:t>3. Update(Response)</w:t>
            </w:r>
          </w:p>
        </w:tc>
        <w:tc>
          <w:tcPr>
            <w:tcW w:w="5947" w:type="dxa"/>
          </w:tcPr>
          <w:p w14:paraId="37BDE568" w14:textId="77777777" w:rsidR="0014540E" w:rsidRPr="00445AF5" w:rsidRDefault="0014540E" w:rsidP="00321037">
            <w:pPr>
              <w:spacing w:before="40" w:after="40"/>
            </w:pPr>
            <w:r>
              <w:t xml:space="preserve">Svaret slussas vidare till tjänsteproducenten av tjänsteplattformen. </w:t>
            </w:r>
          </w:p>
        </w:tc>
      </w:tr>
    </w:tbl>
    <w:p w14:paraId="7E75E16C" w14:textId="77777777" w:rsidR="0014540E" w:rsidRDefault="0014540E" w:rsidP="0014540E">
      <w:pPr>
        <w:spacing w:line="240" w:lineRule="auto"/>
        <w:rPr>
          <w:rFonts w:eastAsia="Times New Roman"/>
          <w:bCs/>
          <w:sz w:val="24"/>
        </w:rPr>
      </w:pPr>
      <w:r>
        <w:br w:type="page"/>
      </w:r>
    </w:p>
    <w:p w14:paraId="1B2EDF3D" w14:textId="5BC830EF" w:rsidR="0014540E" w:rsidRDefault="0014540E" w:rsidP="0014540E">
      <w:pPr>
        <w:pStyle w:val="Rubrik3"/>
      </w:pPr>
      <w:bookmarkStart w:id="31" w:name="_Toc381963917"/>
      <w:r>
        <w:lastRenderedPageBreak/>
        <w:t>Radera observationer</w:t>
      </w:r>
      <w:bookmarkEnd w:id="31"/>
    </w:p>
    <w:p w14:paraId="7036E7AC" w14:textId="755B2181" w:rsidR="0014540E" w:rsidRPr="009E653A" w:rsidRDefault="0014540E" w:rsidP="0014540E">
      <w:r w:rsidRPr="00D55F7B">
        <w:t xml:space="preserve">Nedanstående diagram visar hur </w:t>
      </w:r>
      <w:r>
        <w:t>flödet ser ut när befintlig information om observationer skall raderas från ett externt system</w:t>
      </w:r>
      <w:r w:rsidRPr="00D55F7B">
        <w:t>.</w:t>
      </w:r>
      <w:r>
        <w:t xml:space="preserve"> Det systemet där information skall skickas till är i förhand känt.</w:t>
      </w:r>
    </w:p>
    <w:p w14:paraId="05629A63" w14:textId="77777777" w:rsidR="0014540E" w:rsidRDefault="0014540E" w:rsidP="0014540E"/>
    <w:p w14:paraId="32C986D5" w14:textId="77777777" w:rsidR="0014540E" w:rsidRDefault="0014540E" w:rsidP="0014540E"/>
    <w:p w14:paraId="78465C10" w14:textId="77777777" w:rsidR="0014540E" w:rsidRDefault="0014540E" w:rsidP="0014540E">
      <w:pPr>
        <w:pStyle w:val="Rubrik4"/>
      </w:pPr>
      <w:r>
        <w:t>Arbetsflödesdiagram</w:t>
      </w:r>
    </w:p>
    <w:p w14:paraId="3903FEF5" w14:textId="77777777" w:rsidR="0014540E" w:rsidRPr="0014540E" w:rsidRDefault="0014540E" w:rsidP="0014540E"/>
    <w:p w14:paraId="3E46C4FA" w14:textId="5843B858" w:rsidR="0014540E" w:rsidRPr="00AD294D" w:rsidRDefault="0014540E" w:rsidP="0014540E">
      <w:pPr>
        <w:jc w:val="center"/>
      </w:pPr>
      <w:r>
        <w:object w:dxaOrig="6037" w:dyaOrig="5564" w14:anchorId="3D8FFF58">
          <v:shape id="_x0000_i1029" type="#_x0000_t75" style="width:301.8pt;height:278.2pt" o:ole="">
            <v:imagedata r:id="rId18" o:title=""/>
          </v:shape>
          <o:OLEObject Type="Embed" ProgID="Visio.Drawing.11" ShapeID="_x0000_i1029" DrawAspect="Content" ObjectID="_1456830172" r:id="rId19"/>
        </w:object>
      </w:r>
    </w:p>
    <w:p w14:paraId="3BFF8BB4" w14:textId="40D8A590" w:rsidR="0014540E" w:rsidRDefault="0014540E" w:rsidP="0014540E">
      <w:pPr>
        <w:jc w:val="center"/>
      </w:pPr>
    </w:p>
    <w:p w14:paraId="559F4CE9" w14:textId="77777777" w:rsidR="0014540E" w:rsidRDefault="0014540E" w:rsidP="0014540E"/>
    <w:p w14:paraId="5B565C49" w14:textId="77777777" w:rsidR="0014540E" w:rsidRPr="00A55D30" w:rsidRDefault="0014540E" w:rsidP="0014540E">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14540E" w:rsidRPr="00F71DFD" w14:paraId="37C072AB" w14:textId="77777777" w:rsidTr="00321037">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B1F4DF7" w14:textId="77777777" w:rsidR="0014540E" w:rsidRPr="00F71DFD" w:rsidRDefault="0014540E" w:rsidP="00321037">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FEB05C" w14:textId="77777777" w:rsidR="0014540E" w:rsidRPr="00F71DFD" w:rsidRDefault="0014540E" w:rsidP="00321037">
            <w:pPr>
              <w:tabs>
                <w:tab w:val="left" w:pos="567"/>
              </w:tabs>
              <w:rPr>
                <w:b/>
                <w:szCs w:val="24"/>
              </w:rPr>
            </w:pPr>
            <w:r w:rsidRPr="00F71DFD">
              <w:rPr>
                <w:b/>
                <w:szCs w:val="24"/>
              </w:rPr>
              <w:t>Beskrivning alt. referens</w:t>
            </w:r>
          </w:p>
        </w:tc>
      </w:tr>
      <w:tr w:rsidR="0014540E" w:rsidRPr="00A55D30" w14:paraId="49892BDB" w14:textId="77777777" w:rsidTr="00321037">
        <w:trPr>
          <w:trHeight w:val="709"/>
        </w:trPr>
        <w:tc>
          <w:tcPr>
            <w:tcW w:w="1164" w:type="pct"/>
            <w:tcBorders>
              <w:top w:val="single" w:sz="6" w:space="0" w:color="auto"/>
            </w:tcBorders>
          </w:tcPr>
          <w:p w14:paraId="6CFBDB44" w14:textId="77777777" w:rsidR="0014540E" w:rsidRPr="00A55D30" w:rsidRDefault="0014540E" w:rsidP="00321037">
            <w:pPr>
              <w:spacing w:before="40" w:after="40"/>
            </w:pPr>
            <w:r>
              <w:t>Händelsekälla</w:t>
            </w:r>
          </w:p>
        </w:tc>
        <w:tc>
          <w:tcPr>
            <w:tcW w:w="3836" w:type="pct"/>
            <w:tcBorders>
              <w:top w:val="single" w:sz="6" w:space="0" w:color="auto"/>
            </w:tcBorders>
          </w:tcPr>
          <w:p w14:paraId="1517B50B" w14:textId="77777777" w:rsidR="0014540E" w:rsidRPr="00A55D30" w:rsidRDefault="0014540E" w:rsidP="00321037">
            <w:pPr>
              <w:spacing w:before="40" w:after="40"/>
            </w:pPr>
            <w:r>
              <w:t xml:space="preserve">Med händelsekälla avses en person som raderar data eller att data raderas automatiskt. </w:t>
            </w:r>
          </w:p>
        </w:tc>
      </w:tr>
    </w:tbl>
    <w:p w14:paraId="2E6447A0" w14:textId="77777777" w:rsidR="0014540E" w:rsidRPr="007060A2" w:rsidRDefault="0014540E" w:rsidP="0014540E">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14540E" w:rsidRPr="00F71DFD" w14:paraId="384CC817" w14:textId="77777777" w:rsidTr="00321037">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81CA183" w14:textId="77777777" w:rsidR="0014540E" w:rsidRPr="00F71DFD" w:rsidRDefault="0014540E" w:rsidP="00321037">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6CF701" w14:textId="77777777" w:rsidR="0014540E" w:rsidRPr="00F71DFD" w:rsidRDefault="0014540E" w:rsidP="00321037">
            <w:pPr>
              <w:tabs>
                <w:tab w:val="left" w:pos="567"/>
              </w:tabs>
              <w:rPr>
                <w:b/>
                <w:szCs w:val="24"/>
              </w:rPr>
            </w:pPr>
            <w:r w:rsidRPr="00F71DFD">
              <w:rPr>
                <w:b/>
                <w:szCs w:val="24"/>
              </w:rPr>
              <w:t>Beskrivning alt. referens</w:t>
            </w:r>
          </w:p>
        </w:tc>
      </w:tr>
      <w:tr w:rsidR="0014540E" w:rsidRPr="00A55D30" w14:paraId="550F6691" w14:textId="77777777" w:rsidTr="00321037">
        <w:trPr>
          <w:trHeight w:val="709"/>
        </w:trPr>
        <w:tc>
          <w:tcPr>
            <w:tcW w:w="1415" w:type="pct"/>
            <w:tcBorders>
              <w:top w:val="single" w:sz="6" w:space="0" w:color="auto"/>
            </w:tcBorders>
          </w:tcPr>
          <w:p w14:paraId="74A4F551" w14:textId="49625572" w:rsidR="0014540E" w:rsidRPr="00A55D30" w:rsidRDefault="0014540E" w:rsidP="00321037">
            <w:pPr>
              <w:spacing w:before="40" w:after="40"/>
            </w:pPr>
            <w:r>
              <w:t xml:space="preserve">Information om befintliga observationer raderas.  </w:t>
            </w:r>
          </w:p>
        </w:tc>
        <w:tc>
          <w:tcPr>
            <w:tcW w:w="3585" w:type="pct"/>
            <w:tcBorders>
              <w:top w:val="single" w:sz="6" w:space="0" w:color="auto"/>
            </w:tcBorders>
          </w:tcPr>
          <w:p w14:paraId="776411E5" w14:textId="084C4074" w:rsidR="0014540E" w:rsidRPr="00A55D30" w:rsidRDefault="0014540E" w:rsidP="00321037">
            <w:pPr>
              <w:spacing w:before="40" w:after="40"/>
            </w:pPr>
            <w:r w:rsidRPr="00A55D30">
              <w:t>Information som innefattar</w:t>
            </w:r>
            <w:r>
              <w:t xml:space="preserve"> observationsdata raderas</w:t>
            </w:r>
            <w:r w:rsidRPr="00A55D30">
              <w:t xml:space="preserve">.  </w:t>
            </w:r>
          </w:p>
        </w:tc>
      </w:tr>
      <w:tr w:rsidR="0014540E" w:rsidRPr="00A55D30" w14:paraId="58F364FC" w14:textId="77777777" w:rsidTr="00321037">
        <w:trPr>
          <w:trHeight w:val="709"/>
        </w:trPr>
        <w:tc>
          <w:tcPr>
            <w:tcW w:w="1415" w:type="pct"/>
          </w:tcPr>
          <w:p w14:paraId="4ADEA390" w14:textId="77777777" w:rsidR="0014540E" w:rsidRPr="00A55D30" w:rsidRDefault="0014540E" w:rsidP="00321037">
            <w:pPr>
              <w:spacing w:before="40" w:after="40"/>
            </w:pPr>
            <w:r>
              <w:t xml:space="preserve">Erhåller svar på hur raderingen gick. </w:t>
            </w:r>
          </w:p>
        </w:tc>
        <w:tc>
          <w:tcPr>
            <w:tcW w:w="3585" w:type="pct"/>
          </w:tcPr>
          <w:p w14:paraId="5A35B1D0" w14:textId="77777777" w:rsidR="0014540E" w:rsidRPr="00A55D30" w:rsidRDefault="0014540E" w:rsidP="00321037">
            <w:pPr>
              <w:spacing w:before="40" w:after="40"/>
            </w:pPr>
            <w:r>
              <w:t xml:space="preserve">Information om hur raderingen hos tjänsteproducenten gick tas emot. </w:t>
            </w:r>
          </w:p>
        </w:tc>
      </w:tr>
    </w:tbl>
    <w:p w14:paraId="0C75EB05" w14:textId="77777777" w:rsidR="0014540E" w:rsidRPr="00A55D30" w:rsidRDefault="0014540E" w:rsidP="0014540E">
      <w:pPr>
        <w:tabs>
          <w:tab w:val="left" w:pos="567"/>
        </w:tabs>
        <w:rPr>
          <w:b/>
          <w:szCs w:val="24"/>
        </w:rPr>
      </w:pPr>
    </w:p>
    <w:p w14:paraId="22C5DFA2" w14:textId="77777777" w:rsidR="0014540E" w:rsidRPr="007060A2" w:rsidRDefault="0014540E" w:rsidP="0014540E">
      <w:pPr>
        <w:pStyle w:val="Rubrik5"/>
      </w:pPr>
      <w:r w:rsidRPr="007060A2">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14540E" w:rsidRPr="00F71DFD" w14:paraId="3335B329" w14:textId="77777777" w:rsidTr="00321037">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C2101E7" w14:textId="77777777" w:rsidR="0014540E" w:rsidRPr="00F71DFD" w:rsidRDefault="0014540E" w:rsidP="00321037">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52A94D" w14:textId="77777777" w:rsidR="0014540E" w:rsidRPr="00F71DFD" w:rsidRDefault="0014540E" w:rsidP="00321037">
            <w:pPr>
              <w:tabs>
                <w:tab w:val="left" w:pos="567"/>
              </w:tabs>
              <w:rPr>
                <w:b/>
                <w:szCs w:val="24"/>
              </w:rPr>
            </w:pPr>
            <w:r w:rsidRPr="00F71DFD">
              <w:rPr>
                <w:b/>
                <w:szCs w:val="24"/>
              </w:rPr>
              <w:t>Beskrivning alt. referens</w:t>
            </w:r>
          </w:p>
        </w:tc>
      </w:tr>
      <w:tr w:rsidR="0014540E" w:rsidRPr="00A51E7F" w14:paraId="65661D10" w14:textId="77777777" w:rsidTr="00321037">
        <w:trPr>
          <w:trHeight w:val="709"/>
        </w:trPr>
        <w:tc>
          <w:tcPr>
            <w:tcW w:w="1164" w:type="pct"/>
            <w:tcBorders>
              <w:top w:val="single" w:sz="6" w:space="0" w:color="auto"/>
            </w:tcBorders>
          </w:tcPr>
          <w:p w14:paraId="2E26EA9C" w14:textId="77777777" w:rsidR="0014540E" w:rsidRPr="00A55D30" w:rsidRDefault="0014540E" w:rsidP="00321037">
            <w:pPr>
              <w:spacing w:before="40" w:after="40"/>
            </w:pPr>
            <w:r>
              <w:t>Radering</w:t>
            </w:r>
          </w:p>
        </w:tc>
        <w:tc>
          <w:tcPr>
            <w:tcW w:w="3836" w:type="pct"/>
            <w:tcBorders>
              <w:top w:val="single" w:sz="6" w:space="0" w:color="auto"/>
            </w:tcBorders>
          </w:tcPr>
          <w:p w14:paraId="26033DC9" w14:textId="7B0C430B" w:rsidR="0014540E" w:rsidRPr="00A55D30" w:rsidRDefault="0014540E" w:rsidP="00321037">
            <w:pPr>
              <w:spacing w:before="40" w:after="40"/>
            </w:pPr>
            <w:r>
              <w:t xml:space="preserve">Information om radering av befintliga observationer. </w:t>
            </w:r>
          </w:p>
        </w:tc>
      </w:tr>
      <w:tr w:rsidR="0014540E" w:rsidRPr="00412989" w14:paraId="00DFB7ED" w14:textId="77777777" w:rsidTr="00321037">
        <w:trPr>
          <w:trHeight w:val="709"/>
        </w:trPr>
        <w:tc>
          <w:tcPr>
            <w:tcW w:w="1164" w:type="pct"/>
          </w:tcPr>
          <w:p w14:paraId="1975CEE0" w14:textId="77777777" w:rsidR="0014540E" w:rsidRPr="00412989" w:rsidRDefault="0014540E" w:rsidP="00321037">
            <w:pPr>
              <w:spacing w:before="40" w:after="40"/>
            </w:pPr>
            <w:r>
              <w:t>Begäran</w:t>
            </w:r>
          </w:p>
        </w:tc>
        <w:tc>
          <w:tcPr>
            <w:tcW w:w="3836" w:type="pct"/>
          </w:tcPr>
          <w:p w14:paraId="578E159B" w14:textId="400902F8" w:rsidR="0014540E" w:rsidRPr="00412989" w:rsidRDefault="0014540E" w:rsidP="00321037">
            <w:r>
              <w:t>En begäran för att radera observationsdata skickas till beststämd destination.</w:t>
            </w:r>
          </w:p>
        </w:tc>
      </w:tr>
      <w:tr w:rsidR="0014540E" w:rsidRPr="00A51E7F" w14:paraId="306B1859" w14:textId="77777777" w:rsidTr="00321037">
        <w:trPr>
          <w:trHeight w:val="709"/>
        </w:trPr>
        <w:tc>
          <w:tcPr>
            <w:tcW w:w="1164" w:type="pct"/>
          </w:tcPr>
          <w:p w14:paraId="219F9FB2" w14:textId="77777777" w:rsidR="0014540E" w:rsidRPr="00412989" w:rsidRDefault="0014540E" w:rsidP="00321037">
            <w:pPr>
              <w:spacing w:before="40" w:after="40"/>
            </w:pPr>
            <w:r>
              <w:t>Svar</w:t>
            </w:r>
          </w:p>
        </w:tc>
        <w:tc>
          <w:tcPr>
            <w:tcW w:w="3836" w:type="pct"/>
          </w:tcPr>
          <w:p w14:paraId="03BE23AB" w14:textId="77777777" w:rsidR="0014540E" w:rsidRPr="00412989" w:rsidRDefault="0014540E" w:rsidP="00321037">
            <w:pPr>
              <w:spacing w:before="40" w:after="40"/>
            </w:pPr>
            <w:r>
              <w:t xml:space="preserve">Svar på hur raderingen gick.   </w:t>
            </w:r>
          </w:p>
        </w:tc>
      </w:tr>
    </w:tbl>
    <w:p w14:paraId="1791D986" w14:textId="77777777" w:rsidR="0014540E" w:rsidRPr="00A51E7F" w:rsidRDefault="0014540E" w:rsidP="0014540E">
      <w:pPr>
        <w:rPr>
          <w:highlight w:val="yellow"/>
        </w:rPr>
      </w:pPr>
    </w:p>
    <w:p w14:paraId="5152BAF0" w14:textId="77777777" w:rsidR="0014540E" w:rsidRPr="00211EF1" w:rsidRDefault="0014540E" w:rsidP="0014540E">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14540E" w:rsidRPr="00F71DFD" w14:paraId="3E86A632" w14:textId="77777777" w:rsidTr="00321037">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DA75CB" w14:textId="77777777" w:rsidR="0014540E" w:rsidRPr="00F71DFD" w:rsidRDefault="0014540E" w:rsidP="00321037">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0E5E4C7" w14:textId="77777777" w:rsidR="0014540E" w:rsidRPr="00F71DFD" w:rsidRDefault="0014540E" w:rsidP="00321037">
            <w:pPr>
              <w:tabs>
                <w:tab w:val="left" w:pos="567"/>
              </w:tabs>
              <w:rPr>
                <w:b/>
                <w:szCs w:val="24"/>
              </w:rPr>
            </w:pPr>
            <w:r w:rsidRPr="00F71DFD">
              <w:rPr>
                <w:b/>
                <w:szCs w:val="24"/>
              </w:rPr>
              <w:t>Beskrivning alt. referens</w:t>
            </w:r>
          </w:p>
        </w:tc>
      </w:tr>
      <w:tr w:rsidR="0014540E" w:rsidRPr="00211EF1" w14:paraId="50A3DD29" w14:textId="77777777" w:rsidTr="00321037">
        <w:trPr>
          <w:trHeight w:val="709"/>
        </w:trPr>
        <w:tc>
          <w:tcPr>
            <w:tcW w:w="1354" w:type="pct"/>
            <w:tcBorders>
              <w:top w:val="single" w:sz="6" w:space="0" w:color="auto"/>
              <w:bottom w:val="single" w:sz="6" w:space="0" w:color="auto"/>
            </w:tcBorders>
          </w:tcPr>
          <w:p w14:paraId="4EA2A866" w14:textId="77777777" w:rsidR="0014540E" w:rsidRPr="00211EF1" w:rsidRDefault="0014540E" w:rsidP="00321037">
            <w:pPr>
              <w:spacing w:before="40" w:after="40"/>
            </w:pPr>
            <w:r>
              <w:t>Tjänstekonsument</w:t>
            </w:r>
          </w:p>
        </w:tc>
        <w:tc>
          <w:tcPr>
            <w:tcW w:w="3646" w:type="pct"/>
            <w:tcBorders>
              <w:top w:val="single" w:sz="6" w:space="0" w:color="auto"/>
              <w:bottom w:val="single" w:sz="6" w:space="0" w:color="auto"/>
            </w:tcBorders>
          </w:tcPr>
          <w:p w14:paraId="512341E5" w14:textId="534EF786" w:rsidR="0014540E" w:rsidRPr="00211EF1" w:rsidRDefault="0014540E" w:rsidP="00321037">
            <w:pPr>
              <w:spacing w:before="40" w:after="40"/>
            </w:pPr>
            <w:r>
              <w:t>Verksamhetssystem i rollen som tjänstekonsument som interagerar med information från andra källor. I detta fall för att hämta information i form av observationer.</w:t>
            </w:r>
          </w:p>
        </w:tc>
      </w:tr>
      <w:tr w:rsidR="0014540E" w:rsidRPr="00211EF1" w14:paraId="3E4EBCF0" w14:textId="77777777" w:rsidTr="00321037">
        <w:trPr>
          <w:trHeight w:val="709"/>
        </w:trPr>
        <w:tc>
          <w:tcPr>
            <w:tcW w:w="1354" w:type="pct"/>
            <w:tcBorders>
              <w:top w:val="single" w:sz="6" w:space="0" w:color="auto"/>
              <w:bottom w:val="single" w:sz="6" w:space="0" w:color="auto"/>
            </w:tcBorders>
          </w:tcPr>
          <w:p w14:paraId="3968481C" w14:textId="77777777" w:rsidR="0014540E" w:rsidRPr="00211EF1" w:rsidRDefault="0014540E" w:rsidP="00321037">
            <w:pPr>
              <w:spacing w:before="40" w:after="40"/>
            </w:pPr>
            <w:r>
              <w:t>Tjänsteplattformen</w:t>
            </w:r>
          </w:p>
        </w:tc>
        <w:tc>
          <w:tcPr>
            <w:tcW w:w="3646" w:type="pct"/>
            <w:tcBorders>
              <w:top w:val="single" w:sz="6" w:space="0" w:color="auto"/>
              <w:bottom w:val="single" w:sz="6" w:space="0" w:color="auto"/>
            </w:tcBorders>
          </w:tcPr>
          <w:p w14:paraId="70A32852" w14:textId="77777777" w:rsidR="0014540E" w:rsidRPr="008A6814" w:rsidRDefault="0014540E" w:rsidP="00321037">
            <w:pPr>
              <w:spacing w:before="40" w:after="40"/>
            </w:pPr>
            <w:r>
              <w:t>Ett nav mellan olika system och tjänster. Tjänsteplattformen dirigerar meddelanden vidare till rätt tjänst/system med hjälp av tjänsteadresseringskatalogen.</w:t>
            </w:r>
          </w:p>
        </w:tc>
      </w:tr>
      <w:tr w:rsidR="0014540E" w:rsidRPr="00211EF1" w14:paraId="5BE89083" w14:textId="77777777" w:rsidTr="00321037">
        <w:trPr>
          <w:trHeight w:val="709"/>
        </w:trPr>
        <w:tc>
          <w:tcPr>
            <w:tcW w:w="1354" w:type="pct"/>
            <w:tcBorders>
              <w:top w:val="single" w:sz="6" w:space="0" w:color="auto"/>
            </w:tcBorders>
          </w:tcPr>
          <w:p w14:paraId="6DB3136F" w14:textId="77777777" w:rsidR="0014540E" w:rsidRPr="00211EF1" w:rsidRDefault="0014540E" w:rsidP="00321037">
            <w:pPr>
              <w:spacing w:before="40" w:after="40"/>
            </w:pPr>
            <w:r>
              <w:t>Tjänsteproducent</w:t>
            </w:r>
          </w:p>
        </w:tc>
        <w:tc>
          <w:tcPr>
            <w:tcW w:w="3646" w:type="pct"/>
            <w:tcBorders>
              <w:top w:val="single" w:sz="6" w:space="0" w:color="auto"/>
            </w:tcBorders>
          </w:tcPr>
          <w:p w14:paraId="09FD77C6" w14:textId="77777777" w:rsidR="0014540E" w:rsidRDefault="0014540E" w:rsidP="00321037">
            <w:pPr>
              <w:spacing w:before="40" w:after="40"/>
            </w:pPr>
            <w:r>
              <w:t>Tjänsteproducenter uppvisar ett tekniskt gränssnitt för tjänstekonsumenter så att dessa genom frågemeddelanden kan begära/uppdatera/skicka information.</w:t>
            </w:r>
          </w:p>
        </w:tc>
      </w:tr>
    </w:tbl>
    <w:p w14:paraId="03FCEA87" w14:textId="77777777" w:rsidR="0014540E" w:rsidRDefault="0014540E" w:rsidP="0014540E"/>
    <w:p w14:paraId="18BDF6F7" w14:textId="77777777" w:rsidR="0014540E" w:rsidRDefault="0014540E" w:rsidP="0014540E">
      <w:pPr>
        <w:spacing w:line="240" w:lineRule="auto"/>
        <w:rPr>
          <w:rFonts w:eastAsia="Times New Roman"/>
          <w:bCs/>
          <w:iCs/>
          <w:sz w:val="24"/>
        </w:rPr>
      </w:pPr>
      <w:r>
        <w:br w:type="page"/>
      </w:r>
    </w:p>
    <w:p w14:paraId="4AB824DE" w14:textId="77777777" w:rsidR="0014540E" w:rsidRDefault="0014540E" w:rsidP="0014540E">
      <w:pPr>
        <w:pStyle w:val="Rubrik4"/>
      </w:pPr>
      <w:r>
        <w:lastRenderedPageBreak/>
        <w:t>Sekvensdiagram</w:t>
      </w:r>
    </w:p>
    <w:p w14:paraId="156B28E6" w14:textId="77777777" w:rsidR="0014540E" w:rsidRPr="00040252" w:rsidRDefault="0014540E" w:rsidP="0014540E">
      <w:r>
        <w:t xml:space="preserve">Siffrorna i diagrammet nedan kopplar ihop begäran-svar för respektive meddelande. </w:t>
      </w:r>
    </w:p>
    <w:p w14:paraId="4B0CC7A3" w14:textId="6958C190" w:rsidR="0014540E" w:rsidRDefault="0014540E" w:rsidP="0014540E">
      <w:pPr>
        <w:spacing w:line="240" w:lineRule="auto"/>
      </w:pPr>
    </w:p>
    <w:p w14:paraId="0D0692DF" w14:textId="79DEB072" w:rsidR="0014540E" w:rsidRDefault="0014540E" w:rsidP="0014540E">
      <w:pPr>
        <w:spacing w:line="240" w:lineRule="auto"/>
        <w:rPr>
          <w:rFonts w:eastAsia="Times New Roman"/>
          <w:bCs/>
          <w:sz w:val="24"/>
        </w:rPr>
      </w:pPr>
      <w:r>
        <w:object w:dxaOrig="9129" w:dyaOrig="6939" w14:anchorId="0B80A522">
          <v:shape id="_x0000_i1030" type="#_x0000_t75" style="width:433.75pt;height:329.45pt" o:ole="">
            <v:imagedata r:id="rId20" o:title=""/>
          </v:shape>
          <o:OLEObject Type="Embed" ProgID="Visio.Drawing.11" ShapeID="_x0000_i1030" DrawAspect="Content" ObjectID="_1456830173" r:id="rId21"/>
        </w:object>
      </w:r>
    </w:p>
    <w:p w14:paraId="44538803" w14:textId="77777777" w:rsidR="0014540E" w:rsidRDefault="0014540E" w:rsidP="0014540E">
      <w:pPr>
        <w:spacing w:line="240" w:lineRule="auto"/>
        <w:rPr>
          <w:rFonts w:eastAsia="Times New Roman"/>
          <w:bCs/>
          <w:sz w:val="24"/>
        </w:rPr>
      </w:pPr>
    </w:p>
    <w:p w14:paraId="5395C616" w14:textId="77777777" w:rsidR="0014540E" w:rsidRPr="008A6814" w:rsidRDefault="0014540E" w:rsidP="0014540E">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14540E" w:rsidRPr="00F71DFD" w14:paraId="28E172AF" w14:textId="77777777" w:rsidTr="00321037">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3DD2285" w14:textId="77777777" w:rsidR="0014540E" w:rsidRPr="00F71DFD" w:rsidRDefault="0014540E" w:rsidP="00321037">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5820AB4" w14:textId="77777777" w:rsidR="0014540E" w:rsidRPr="00F71DFD" w:rsidRDefault="0014540E" w:rsidP="00321037">
            <w:pPr>
              <w:spacing w:before="40" w:after="40"/>
              <w:rPr>
                <w:b/>
              </w:rPr>
            </w:pPr>
            <w:r w:rsidRPr="00F71DFD">
              <w:rPr>
                <w:b/>
              </w:rPr>
              <w:t>Beskrivning</w:t>
            </w:r>
          </w:p>
        </w:tc>
      </w:tr>
      <w:tr w:rsidR="0014540E" w:rsidRPr="008A6814" w14:paraId="39A8F6EF" w14:textId="77777777" w:rsidTr="00321037">
        <w:tc>
          <w:tcPr>
            <w:tcW w:w="1951" w:type="dxa"/>
            <w:tcBorders>
              <w:top w:val="single" w:sz="6" w:space="0" w:color="auto"/>
            </w:tcBorders>
          </w:tcPr>
          <w:p w14:paraId="6BF96E80" w14:textId="77777777" w:rsidR="0014540E" w:rsidRPr="008A6814" w:rsidRDefault="0014540E" w:rsidP="00321037">
            <w:pPr>
              <w:spacing w:before="40" w:after="40"/>
            </w:pPr>
            <w:r>
              <w:t>Tjänstekonsument</w:t>
            </w:r>
          </w:p>
        </w:tc>
        <w:tc>
          <w:tcPr>
            <w:tcW w:w="6863" w:type="dxa"/>
            <w:tcBorders>
              <w:top w:val="single" w:sz="6" w:space="0" w:color="auto"/>
            </w:tcBorders>
          </w:tcPr>
          <w:p w14:paraId="5B1116EA" w14:textId="57A68669" w:rsidR="0014540E" w:rsidRPr="008A6814" w:rsidRDefault="0014540E" w:rsidP="00321037">
            <w:pPr>
              <w:spacing w:before="40" w:after="40"/>
            </w:pPr>
            <w:r>
              <w:t xml:space="preserve">Verksamhetssystem i rollen som tjänstekonsument som interagerar med information från andra källor. I detta fall för att radera information i form av observationer. </w:t>
            </w:r>
          </w:p>
        </w:tc>
      </w:tr>
      <w:tr w:rsidR="0014540E" w:rsidRPr="008A6814" w14:paraId="6F4935F5" w14:textId="77777777" w:rsidTr="00321037">
        <w:tc>
          <w:tcPr>
            <w:tcW w:w="1951" w:type="dxa"/>
          </w:tcPr>
          <w:p w14:paraId="22160631" w14:textId="77777777" w:rsidR="0014540E" w:rsidRPr="008A6814" w:rsidRDefault="0014540E" w:rsidP="00321037">
            <w:pPr>
              <w:spacing w:before="40" w:after="40"/>
            </w:pPr>
            <w:r>
              <w:t>Tjänsteplattformen</w:t>
            </w:r>
          </w:p>
        </w:tc>
        <w:tc>
          <w:tcPr>
            <w:tcW w:w="6863" w:type="dxa"/>
          </w:tcPr>
          <w:p w14:paraId="41F857B3" w14:textId="77777777" w:rsidR="0014540E" w:rsidRPr="008A6814" w:rsidRDefault="0014540E" w:rsidP="00321037">
            <w:pPr>
              <w:spacing w:before="40" w:after="40"/>
            </w:pPr>
            <w:r>
              <w:t xml:space="preserve">Ett nav mellan olika system och tjänster. Tjänsteplattformen dirigerar meddelanden vidare till rätt tjänst/system med hjälp av tjänsteadresseringskatalogen. </w:t>
            </w:r>
          </w:p>
        </w:tc>
      </w:tr>
      <w:tr w:rsidR="0014540E" w:rsidRPr="00A51E7F" w14:paraId="527F1258" w14:textId="77777777" w:rsidTr="00321037">
        <w:tc>
          <w:tcPr>
            <w:tcW w:w="1951" w:type="dxa"/>
          </w:tcPr>
          <w:p w14:paraId="66A7E03A" w14:textId="77777777" w:rsidR="0014540E" w:rsidRPr="008A6814" w:rsidRDefault="0014540E" w:rsidP="00321037">
            <w:pPr>
              <w:spacing w:before="40" w:after="40"/>
            </w:pPr>
            <w:r>
              <w:t>Tjänsteproducent</w:t>
            </w:r>
          </w:p>
        </w:tc>
        <w:tc>
          <w:tcPr>
            <w:tcW w:w="6863" w:type="dxa"/>
          </w:tcPr>
          <w:p w14:paraId="51520462" w14:textId="77777777" w:rsidR="0014540E" w:rsidRDefault="0014540E" w:rsidP="00321037">
            <w:pPr>
              <w:spacing w:before="40" w:after="40"/>
            </w:pPr>
            <w:r>
              <w:t>Tjänsteproducenter uppvisar ett tekniskt gränssnitt för tjänstekonsumenter så att dessa genom frågemeddelanden kan begära/uppdatera/skicka information.</w:t>
            </w:r>
          </w:p>
        </w:tc>
      </w:tr>
      <w:tr w:rsidR="0014540E" w:rsidRPr="00A51E7F" w14:paraId="70F6DF60" w14:textId="77777777" w:rsidTr="00321037">
        <w:tc>
          <w:tcPr>
            <w:tcW w:w="1951" w:type="dxa"/>
          </w:tcPr>
          <w:p w14:paraId="6FEFA5A3" w14:textId="77777777" w:rsidR="0014540E" w:rsidRPr="008A6814" w:rsidRDefault="0014540E" w:rsidP="00321037">
            <w:pPr>
              <w:spacing w:before="40" w:after="40"/>
            </w:pPr>
            <w:r>
              <w:t>Engagemangsindex</w:t>
            </w:r>
          </w:p>
        </w:tc>
        <w:tc>
          <w:tcPr>
            <w:tcW w:w="6863" w:type="dxa"/>
          </w:tcPr>
          <w:p w14:paraId="57B25F17" w14:textId="77777777" w:rsidR="0014540E" w:rsidRPr="008A6814" w:rsidRDefault="0014540E" w:rsidP="00321037">
            <w:pPr>
              <w:spacing w:before="40" w:after="40"/>
            </w:pPr>
            <w:r>
              <w:t xml:space="preserve">En tjänst där det finns uppdaterade nationella index över vilka informationsägare som har information kring en viss invånare/patient. </w:t>
            </w:r>
          </w:p>
        </w:tc>
      </w:tr>
    </w:tbl>
    <w:p w14:paraId="49E466E7" w14:textId="77777777" w:rsidR="0014540E" w:rsidRPr="00A51E7F" w:rsidRDefault="0014540E" w:rsidP="0014540E">
      <w:pPr>
        <w:rPr>
          <w:highlight w:val="yellow"/>
        </w:rPr>
      </w:pPr>
    </w:p>
    <w:p w14:paraId="5A4C7DAA" w14:textId="77777777" w:rsidR="0014540E" w:rsidRPr="00445AF5" w:rsidRDefault="0014540E" w:rsidP="0014540E">
      <w:pPr>
        <w:pStyle w:val="Rubrik5"/>
      </w:pPr>
      <w:r w:rsidRPr="00445AF5">
        <w:lastRenderedPageBreak/>
        <w:t>Steg</w:t>
      </w:r>
    </w:p>
    <w:tbl>
      <w:tblPr>
        <w:tblStyle w:val="Tabellrutnt"/>
        <w:tblW w:w="0" w:type="auto"/>
        <w:tblLook w:val="04A0" w:firstRow="1" w:lastRow="0" w:firstColumn="1" w:lastColumn="0" w:noHBand="0" w:noVBand="1"/>
      </w:tblPr>
      <w:tblGrid>
        <w:gridCol w:w="2943"/>
        <w:gridCol w:w="5947"/>
      </w:tblGrid>
      <w:tr w:rsidR="0014540E" w:rsidRPr="00F71DFD" w14:paraId="54DF927D" w14:textId="77777777" w:rsidTr="00321037">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37DC31E" w14:textId="77777777" w:rsidR="0014540E" w:rsidRPr="00F71DFD" w:rsidRDefault="0014540E" w:rsidP="00321037">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AB32001" w14:textId="77777777" w:rsidR="0014540E" w:rsidRPr="00F71DFD" w:rsidRDefault="0014540E" w:rsidP="00321037">
            <w:pPr>
              <w:spacing w:before="40" w:after="40"/>
              <w:rPr>
                <w:b/>
              </w:rPr>
            </w:pPr>
            <w:r w:rsidRPr="00F71DFD">
              <w:rPr>
                <w:b/>
              </w:rPr>
              <w:t>Beskrivning</w:t>
            </w:r>
          </w:p>
        </w:tc>
      </w:tr>
      <w:tr w:rsidR="0014540E" w:rsidRPr="00445AF5" w14:paraId="5302A782" w14:textId="77777777" w:rsidTr="00321037">
        <w:tc>
          <w:tcPr>
            <w:tcW w:w="2943" w:type="dxa"/>
            <w:tcBorders>
              <w:top w:val="single" w:sz="6" w:space="0" w:color="auto"/>
            </w:tcBorders>
          </w:tcPr>
          <w:p w14:paraId="2003B43B" w14:textId="513DCF7F" w:rsidR="0014540E" w:rsidRDefault="0014540E" w:rsidP="00321037">
            <w:pPr>
              <w:spacing w:before="40" w:after="40"/>
            </w:pPr>
            <w:r>
              <w:t>1. DeleteObservation(Request)</w:t>
            </w:r>
          </w:p>
        </w:tc>
        <w:tc>
          <w:tcPr>
            <w:tcW w:w="5947" w:type="dxa"/>
            <w:tcBorders>
              <w:top w:val="single" w:sz="6" w:space="0" w:color="auto"/>
            </w:tcBorders>
          </w:tcPr>
          <w:p w14:paraId="492607B6" w14:textId="0E11864A" w:rsidR="0014540E" w:rsidRPr="00A55D30" w:rsidRDefault="0014540E" w:rsidP="00321037">
            <w:pPr>
              <w:spacing w:before="40" w:after="40"/>
            </w:pPr>
            <w:r>
              <w:t xml:space="preserve">Tjänstekonsumenten vill radera aktiviter via tjänstekontraktet DeleteObservation kring en viss invånare/patient hos en annan källa/informationsägare. Källan/informationsägaren är i detta fall är känd och därmed pekar Logical Address till rätt destination (HSA-id). </w:t>
            </w:r>
          </w:p>
        </w:tc>
      </w:tr>
      <w:tr w:rsidR="0014540E" w:rsidRPr="00445AF5" w14:paraId="5702910F" w14:textId="77777777" w:rsidTr="00321037">
        <w:tc>
          <w:tcPr>
            <w:tcW w:w="2943" w:type="dxa"/>
            <w:tcBorders>
              <w:top w:val="single" w:sz="6" w:space="0" w:color="auto"/>
            </w:tcBorders>
          </w:tcPr>
          <w:p w14:paraId="27E110A0" w14:textId="6F73FE37" w:rsidR="0014540E" w:rsidRDefault="0014540E" w:rsidP="00321037">
            <w:pPr>
              <w:spacing w:before="40" w:after="40"/>
            </w:pPr>
            <w:r>
              <w:t>2. DeleteObservation(Request)</w:t>
            </w:r>
          </w:p>
        </w:tc>
        <w:tc>
          <w:tcPr>
            <w:tcW w:w="5947" w:type="dxa"/>
            <w:tcBorders>
              <w:top w:val="single" w:sz="6" w:space="0" w:color="auto"/>
            </w:tcBorders>
          </w:tcPr>
          <w:p w14:paraId="0047A145" w14:textId="77777777" w:rsidR="0014540E" w:rsidRDefault="0014540E" w:rsidP="00321037">
            <w:pPr>
              <w:spacing w:before="40" w:after="40"/>
            </w:pPr>
            <w:r>
              <w:t xml:space="preserve">Tjänsteplattformen slussar begäran om radering vidare till rätt teknisk adress enligt Logical Address med hjälp av tjänsteadresseringskatalogen. </w:t>
            </w:r>
          </w:p>
        </w:tc>
      </w:tr>
      <w:tr w:rsidR="0014540E" w:rsidRPr="00445AF5" w14:paraId="63B32A3C" w14:textId="77777777" w:rsidTr="00321037">
        <w:tc>
          <w:tcPr>
            <w:tcW w:w="2943" w:type="dxa"/>
            <w:tcBorders>
              <w:top w:val="single" w:sz="6" w:space="0" w:color="auto"/>
            </w:tcBorders>
          </w:tcPr>
          <w:p w14:paraId="1883C0BF" w14:textId="3B258409" w:rsidR="0014540E" w:rsidRDefault="0014540E" w:rsidP="00321037">
            <w:pPr>
              <w:spacing w:before="40" w:after="40"/>
            </w:pPr>
            <w:r>
              <w:t xml:space="preserve">2. DeleteObservation(Response) </w:t>
            </w:r>
          </w:p>
        </w:tc>
        <w:tc>
          <w:tcPr>
            <w:tcW w:w="5947" w:type="dxa"/>
            <w:tcBorders>
              <w:top w:val="single" w:sz="6" w:space="0" w:color="auto"/>
            </w:tcBorders>
          </w:tcPr>
          <w:p w14:paraId="11862E84" w14:textId="77777777" w:rsidR="0014540E" w:rsidRPr="00A55D30" w:rsidRDefault="0014540E" w:rsidP="00321037">
            <w:pPr>
              <w:spacing w:before="40" w:after="40"/>
            </w:pPr>
            <w:r>
              <w:t xml:space="preserve">Tjänsteproducenten returnerar ett svar på hur raderingen gick. </w:t>
            </w:r>
          </w:p>
        </w:tc>
      </w:tr>
      <w:tr w:rsidR="0014540E" w:rsidRPr="00445AF5" w14:paraId="70570F5B" w14:textId="77777777" w:rsidTr="00321037">
        <w:tc>
          <w:tcPr>
            <w:tcW w:w="2943" w:type="dxa"/>
            <w:tcBorders>
              <w:top w:val="single" w:sz="6" w:space="0" w:color="auto"/>
            </w:tcBorders>
          </w:tcPr>
          <w:p w14:paraId="6B68270C" w14:textId="2807E21D" w:rsidR="0014540E" w:rsidRDefault="0014540E" w:rsidP="00321037">
            <w:pPr>
              <w:spacing w:before="40" w:after="40"/>
            </w:pPr>
            <w:r>
              <w:t>1. DeleteObservation(Response)</w:t>
            </w:r>
          </w:p>
        </w:tc>
        <w:tc>
          <w:tcPr>
            <w:tcW w:w="5947" w:type="dxa"/>
            <w:tcBorders>
              <w:top w:val="single" w:sz="6" w:space="0" w:color="auto"/>
            </w:tcBorders>
          </w:tcPr>
          <w:p w14:paraId="15AEDCBE" w14:textId="77777777" w:rsidR="0014540E" w:rsidRDefault="0014540E" w:rsidP="00321037">
            <w:pPr>
              <w:spacing w:before="40" w:after="40"/>
            </w:pPr>
            <w:r>
              <w:t xml:space="preserve">Tjänsteplattformen slussar vidare svaret till tjänstekonsumenten. </w:t>
            </w:r>
          </w:p>
        </w:tc>
      </w:tr>
      <w:tr w:rsidR="0014540E" w:rsidRPr="00445AF5" w14:paraId="32267D5D" w14:textId="77777777" w:rsidTr="00321037">
        <w:tc>
          <w:tcPr>
            <w:tcW w:w="2943" w:type="dxa"/>
            <w:tcBorders>
              <w:top w:val="single" w:sz="6" w:space="0" w:color="auto"/>
            </w:tcBorders>
          </w:tcPr>
          <w:p w14:paraId="56F507F3" w14:textId="77777777" w:rsidR="0014540E" w:rsidRDefault="0014540E" w:rsidP="00321037">
            <w:pPr>
              <w:spacing w:before="40" w:after="40"/>
            </w:pPr>
            <w:r>
              <w:t>3. Update(Request)</w:t>
            </w:r>
          </w:p>
        </w:tc>
        <w:tc>
          <w:tcPr>
            <w:tcW w:w="5947" w:type="dxa"/>
            <w:tcBorders>
              <w:top w:val="single" w:sz="6" w:space="0" w:color="auto"/>
            </w:tcBorders>
          </w:tcPr>
          <w:p w14:paraId="113ED2B7" w14:textId="77777777" w:rsidR="0014540E" w:rsidRPr="00A55D30" w:rsidRDefault="0014540E" w:rsidP="00321037">
            <w:pPr>
              <w:spacing w:before="40" w:after="40"/>
            </w:pPr>
            <w:r>
              <w:t xml:space="preserve">Tjänstekonsumenten använder tjänstekontraktet Update för att uppdatera engagemangsindex. </w:t>
            </w:r>
          </w:p>
        </w:tc>
      </w:tr>
      <w:tr w:rsidR="0014540E" w:rsidRPr="00445AF5" w14:paraId="7AD8D9E6" w14:textId="77777777" w:rsidTr="00321037">
        <w:tc>
          <w:tcPr>
            <w:tcW w:w="2943" w:type="dxa"/>
            <w:tcBorders>
              <w:top w:val="single" w:sz="6" w:space="0" w:color="auto"/>
            </w:tcBorders>
          </w:tcPr>
          <w:p w14:paraId="09A42C2F" w14:textId="77777777" w:rsidR="0014540E" w:rsidRDefault="0014540E" w:rsidP="00321037">
            <w:pPr>
              <w:spacing w:before="40" w:after="40"/>
            </w:pPr>
            <w:r>
              <w:t>4. Update(Request)</w:t>
            </w:r>
          </w:p>
        </w:tc>
        <w:tc>
          <w:tcPr>
            <w:tcW w:w="5947" w:type="dxa"/>
            <w:tcBorders>
              <w:top w:val="single" w:sz="6" w:space="0" w:color="auto"/>
            </w:tcBorders>
          </w:tcPr>
          <w:p w14:paraId="7A3FC0EA" w14:textId="77777777" w:rsidR="0014540E" w:rsidRDefault="0014540E" w:rsidP="00321037">
            <w:pPr>
              <w:spacing w:before="40" w:after="40"/>
            </w:pPr>
            <w:r>
              <w:t xml:space="preserve">Tjänsteplattformen slussar vidare begäran för uppdateringen till engagemangsindex. </w:t>
            </w:r>
          </w:p>
        </w:tc>
      </w:tr>
      <w:tr w:rsidR="0014540E" w:rsidRPr="00445AF5" w14:paraId="043B2304" w14:textId="77777777" w:rsidTr="00321037">
        <w:tc>
          <w:tcPr>
            <w:tcW w:w="2943" w:type="dxa"/>
          </w:tcPr>
          <w:p w14:paraId="6C2C475C" w14:textId="77777777" w:rsidR="0014540E" w:rsidRDefault="0014540E" w:rsidP="00321037">
            <w:pPr>
              <w:spacing w:before="40" w:after="40"/>
            </w:pPr>
            <w:r>
              <w:t>4. Update(Response)</w:t>
            </w:r>
          </w:p>
        </w:tc>
        <w:tc>
          <w:tcPr>
            <w:tcW w:w="5947" w:type="dxa"/>
          </w:tcPr>
          <w:p w14:paraId="79BA8988" w14:textId="77777777" w:rsidR="0014540E" w:rsidRPr="00445AF5" w:rsidRDefault="0014540E" w:rsidP="00321037">
            <w:pPr>
              <w:spacing w:before="40" w:after="40"/>
            </w:pPr>
            <w:r>
              <w:t xml:space="preserve">Engagemangesindex returnerar ett svar på hur uppdateringen gick. </w:t>
            </w:r>
          </w:p>
        </w:tc>
      </w:tr>
      <w:tr w:rsidR="0014540E" w:rsidRPr="00445AF5" w14:paraId="140A3CF5" w14:textId="77777777" w:rsidTr="00321037">
        <w:tc>
          <w:tcPr>
            <w:tcW w:w="2943" w:type="dxa"/>
          </w:tcPr>
          <w:p w14:paraId="6BBB06A0" w14:textId="77777777" w:rsidR="0014540E" w:rsidRPr="00445AF5" w:rsidRDefault="0014540E" w:rsidP="00321037">
            <w:pPr>
              <w:spacing w:before="40" w:after="40"/>
            </w:pPr>
            <w:r>
              <w:t>3. Update(Response)</w:t>
            </w:r>
          </w:p>
        </w:tc>
        <w:tc>
          <w:tcPr>
            <w:tcW w:w="5947" w:type="dxa"/>
          </w:tcPr>
          <w:p w14:paraId="00FA0E7B" w14:textId="77777777" w:rsidR="0014540E" w:rsidRPr="00445AF5" w:rsidRDefault="0014540E" w:rsidP="00321037">
            <w:pPr>
              <w:spacing w:before="40" w:after="40"/>
            </w:pPr>
            <w:r>
              <w:t xml:space="preserve">Svaret slussas vidare till tjänsteproducenten av tjänsteplattformen. </w:t>
            </w:r>
          </w:p>
        </w:tc>
      </w:tr>
    </w:tbl>
    <w:p w14:paraId="67D1464A" w14:textId="77777777" w:rsidR="0014540E" w:rsidRDefault="0014540E" w:rsidP="0014540E">
      <w:pPr>
        <w:spacing w:line="240" w:lineRule="auto"/>
        <w:rPr>
          <w:rFonts w:eastAsia="Times New Roman"/>
          <w:bCs/>
          <w:sz w:val="24"/>
        </w:rPr>
      </w:pPr>
      <w:r>
        <w:br w:type="page"/>
      </w:r>
    </w:p>
    <w:p w14:paraId="1FCEFA53" w14:textId="62826E91" w:rsidR="005F59E9" w:rsidRDefault="005F59E9">
      <w:pPr>
        <w:spacing w:line="240" w:lineRule="auto"/>
        <w:rPr>
          <w:rFonts w:eastAsia="Times New Roman"/>
          <w:bCs/>
          <w:iCs/>
          <w:sz w:val="24"/>
        </w:rPr>
      </w:pPr>
    </w:p>
    <w:p w14:paraId="4D79CAFB" w14:textId="1285F79E" w:rsidR="0014540E" w:rsidRDefault="0014540E" w:rsidP="0014540E">
      <w:pPr>
        <w:pStyle w:val="Rubrik3"/>
      </w:pPr>
      <w:bookmarkStart w:id="32" w:name="_Toc381963915"/>
      <w:r>
        <w:t>Hämta mätvärden</w:t>
      </w:r>
      <w:bookmarkEnd w:id="32"/>
    </w:p>
    <w:p w14:paraId="546CDF17" w14:textId="1B31BAE6" w:rsidR="0014540E" w:rsidRPr="00D55F7B" w:rsidRDefault="0014540E" w:rsidP="0014540E">
      <w:r w:rsidRPr="00D55F7B">
        <w:t xml:space="preserve">Nedanstående diagram visar hur </w:t>
      </w:r>
      <w:r>
        <w:t>flödet ser ut när information om mätvärden hämtas</w:t>
      </w:r>
      <w:r w:rsidRPr="00D55F7B">
        <w:t>.</w:t>
      </w:r>
      <w:r>
        <w:t xml:space="preserve"> Var informationen finns är inte känt i förhand. </w:t>
      </w:r>
    </w:p>
    <w:p w14:paraId="6FB76260" w14:textId="77777777" w:rsidR="0014540E" w:rsidRDefault="0014540E" w:rsidP="0014540E"/>
    <w:p w14:paraId="6945E1BA" w14:textId="77777777" w:rsidR="0014540E" w:rsidRPr="00296580" w:rsidRDefault="0014540E" w:rsidP="0014540E">
      <w:pPr>
        <w:pStyle w:val="Rubrik4"/>
      </w:pPr>
      <w:r>
        <w:t>Arbetsflödesdiagram</w:t>
      </w:r>
    </w:p>
    <w:p w14:paraId="38F1894B" w14:textId="77777777" w:rsidR="0014540E" w:rsidRPr="0026242B" w:rsidRDefault="0014540E" w:rsidP="0014540E">
      <w:pPr>
        <w:tabs>
          <w:tab w:val="left" w:pos="567"/>
        </w:tabs>
        <w:rPr>
          <w:color w:val="4F81BD" w:themeColor="accent1"/>
        </w:rPr>
      </w:pPr>
    </w:p>
    <w:p w14:paraId="252CCB3A" w14:textId="097CDE20" w:rsidR="0014540E" w:rsidRDefault="0014540E" w:rsidP="0014540E">
      <w:pPr>
        <w:tabs>
          <w:tab w:val="left" w:pos="567"/>
        </w:tabs>
        <w:jc w:val="center"/>
      </w:pPr>
      <w:r>
        <w:object w:dxaOrig="6037" w:dyaOrig="5564" w14:anchorId="329E99BE">
          <v:shape id="_x0000_i1031" type="#_x0000_t75" style="width:301.8pt;height:278.2pt" o:ole="">
            <v:imagedata r:id="rId22" o:title=""/>
          </v:shape>
          <o:OLEObject Type="Embed" ProgID="Visio.Drawing.11" ShapeID="_x0000_i1031" DrawAspect="Content" ObjectID="_1456830174" r:id="rId23"/>
        </w:object>
      </w:r>
    </w:p>
    <w:p w14:paraId="427D46C3" w14:textId="77777777" w:rsidR="0014540E" w:rsidRDefault="0014540E" w:rsidP="0014540E">
      <w:pPr>
        <w:rPr>
          <w:color w:val="4F81BD" w:themeColor="accent1"/>
        </w:rPr>
      </w:pPr>
    </w:p>
    <w:p w14:paraId="5B1086BF" w14:textId="77777777" w:rsidR="0014540E" w:rsidRPr="00A55D30" w:rsidRDefault="0014540E" w:rsidP="0014540E">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14540E" w:rsidRPr="00F71DFD" w14:paraId="44970F6C" w14:textId="77777777" w:rsidTr="00321037">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40E3A69" w14:textId="77777777" w:rsidR="0014540E" w:rsidRPr="00F71DFD" w:rsidRDefault="0014540E" w:rsidP="00321037">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E38CA2" w14:textId="77777777" w:rsidR="0014540E" w:rsidRPr="00F71DFD" w:rsidRDefault="0014540E" w:rsidP="00321037">
            <w:pPr>
              <w:tabs>
                <w:tab w:val="left" w:pos="567"/>
              </w:tabs>
              <w:rPr>
                <w:b/>
                <w:szCs w:val="24"/>
              </w:rPr>
            </w:pPr>
            <w:r w:rsidRPr="00F71DFD">
              <w:rPr>
                <w:b/>
                <w:szCs w:val="24"/>
              </w:rPr>
              <w:t>Beskrivning alt. referens</w:t>
            </w:r>
          </w:p>
        </w:tc>
      </w:tr>
      <w:tr w:rsidR="0014540E" w:rsidRPr="00A55D30" w14:paraId="6CF3C5D2" w14:textId="77777777" w:rsidTr="00321037">
        <w:trPr>
          <w:trHeight w:val="709"/>
        </w:trPr>
        <w:tc>
          <w:tcPr>
            <w:tcW w:w="1027" w:type="pct"/>
            <w:tcBorders>
              <w:top w:val="single" w:sz="6" w:space="0" w:color="auto"/>
            </w:tcBorders>
          </w:tcPr>
          <w:p w14:paraId="723783A3" w14:textId="77777777" w:rsidR="0014540E" w:rsidRPr="00640CE2" w:rsidRDefault="0014540E" w:rsidP="00321037">
            <w:pPr>
              <w:spacing w:before="40" w:after="40"/>
            </w:pPr>
            <w:r w:rsidRPr="00640CE2">
              <w:t>Informations-konsument</w:t>
            </w:r>
          </w:p>
        </w:tc>
        <w:tc>
          <w:tcPr>
            <w:tcW w:w="3973" w:type="pct"/>
            <w:tcBorders>
              <w:top w:val="single" w:sz="6" w:space="0" w:color="auto"/>
            </w:tcBorders>
          </w:tcPr>
          <w:p w14:paraId="56C20983" w14:textId="564DDB45" w:rsidR="0014540E" w:rsidRPr="00A55D30" w:rsidRDefault="0014540E" w:rsidP="00321037">
            <w:pPr>
              <w:spacing w:before="40" w:after="40"/>
            </w:pPr>
            <w:r>
              <w:t xml:space="preserve">Med informationskonsument avses en person eller annat externt system som vill hämta information om mätvärden. </w:t>
            </w:r>
          </w:p>
        </w:tc>
      </w:tr>
    </w:tbl>
    <w:p w14:paraId="5EF90452" w14:textId="77777777" w:rsidR="0014540E" w:rsidRPr="00A55D30" w:rsidRDefault="0014540E" w:rsidP="0014540E">
      <w:pPr>
        <w:tabs>
          <w:tab w:val="left" w:pos="567"/>
        </w:tabs>
        <w:rPr>
          <w:b/>
          <w:szCs w:val="24"/>
        </w:rPr>
      </w:pPr>
    </w:p>
    <w:p w14:paraId="1227A186" w14:textId="77777777" w:rsidR="0014540E" w:rsidRPr="00A55D30" w:rsidRDefault="0014540E" w:rsidP="0014540E">
      <w:pPr>
        <w:pStyle w:val="Rubrik5"/>
      </w:pPr>
      <w:r w:rsidRPr="00A55D30">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14540E" w:rsidRPr="00F71DFD" w14:paraId="58755482" w14:textId="77777777" w:rsidTr="00321037">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6C3C18" w14:textId="77777777" w:rsidR="0014540E" w:rsidRPr="00F71DFD" w:rsidRDefault="0014540E" w:rsidP="00321037">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4A10D9" w14:textId="77777777" w:rsidR="0014540E" w:rsidRPr="00F71DFD" w:rsidRDefault="0014540E" w:rsidP="00321037">
            <w:pPr>
              <w:tabs>
                <w:tab w:val="left" w:pos="567"/>
              </w:tabs>
              <w:rPr>
                <w:b/>
                <w:szCs w:val="24"/>
              </w:rPr>
            </w:pPr>
            <w:r w:rsidRPr="00F71DFD">
              <w:rPr>
                <w:b/>
                <w:szCs w:val="24"/>
              </w:rPr>
              <w:t>Beskrivning alt. referens</w:t>
            </w:r>
          </w:p>
        </w:tc>
      </w:tr>
      <w:tr w:rsidR="0014540E" w:rsidRPr="00A55D30" w14:paraId="263BBB5C" w14:textId="77777777" w:rsidTr="00321037">
        <w:trPr>
          <w:trHeight w:val="709"/>
        </w:trPr>
        <w:tc>
          <w:tcPr>
            <w:tcW w:w="1311" w:type="pct"/>
          </w:tcPr>
          <w:p w14:paraId="2837ECD9" w14:textId="07B40BA3" w:rsidR="0014540E" w:rsidRPr="00A55D30" w:rsidRDefault="0014540E" w:rsidP="00321037">
            <w:pPr>
              <w:spacing w:before="40" w:after="40"/>
            </w:pPr>
            <w:r w:rsidRPr="002B65A2">
              <w:t xml:space="preserve">Sök info om </w:t>
            </w:r>
            <w:r>
              <w:t>mätvärden för en viss patient/invånare</w:t>
            </w:r>
          </w:p>
        </w:tc>
        <w:tc>
          <w:tcPr>
            <w:tcW w:w="3689" w:type="pct"/>
          </w:tcPr>
          <w:p w14:paraId="048610B6" w14:textId="276F8005" w:rsidR="0014540E" w:rsidRPr="00A55D30" w:rsidRDefault="0014540E" w:rsidP="00321037">
            <w:pPr>
              <w:spacing w:before="40" w:after="40"/>
            </w:pPr>
            <w:r>
              <w:t xml:space="preserve">Informationskonsumenten söker efter information om mätvärden kring en viss patient/invånare i syfte för uppföljning, kvalitetssäkring eller vård och behandling.  </w:t>
            </w:r>
          </w:p>
        </w:tc>
      </w:tr>
      <w:tr w:rsidR="0014540E" w:rsidRPr="00A55D30" w14:paraId="207B650C" w14:textId="77777777" w:rsidTr="00321037">
        <w:trPr>
          <w:trHeight w:val="709"/>
        </w:trPr>
        <w:tc>
          <w:tcPr>
            <w:tcW w:w="1311" w:type="pct"/>
          </w:tcPr>
          <w:p w14:paraId="5C8F7676" w14:textId="19F16D82" w:rsidR="0014540E" w:rsidRPr="00A55D30" w:rsidRDefault="0014540E" w:rsidP="00321037">
            <w:pPr>
              <w:spacing w:before="40" w:after="40"/>
            </w:pPr>
            <w:r w:rsidRPr="00A55D30">
              <w:t xml:space="preserve">Tar emot </w:t>
            </w:r>
            <w:r>
              <w:t>mätvärde(n)</w:t>
            </w:r>
          </w:p>
        </w:tc>
        <w:tc>
          <w:tcPr>
            <w:tcW w:w="3689" w:type="pct"/>
          </w:tcPr>
          <w:p w14:paraId="06C075FF" w14:textId="77777777" w:rsidR="0014540E" w:rsidRPr="00A55D30" w:rsidRDefault="0014540E" w:rsidP="00321037">
            <w:pPr>
              <w:spacing w:before="40" w:after="40"/>
            </w:pPr>
            <w:r>
              <w:t xml:space="preserve">Informationskonsumenten </w:t>
            </w:r>
            <w:r w:rsidRPr="00A55D30">
              <w:t xml:space="preserve">tar </w:t>
            </w:r>
            <w:r>
              <w:t>emot den begärda informationen</w:t>
            </w:r>
            <w:r w:rsidRPr="00A55D30">
              <w:t>.</w:t>
            </w:r>
          </w:p>
        </w:tc>
      </w:tr>
    </w:tbl>
    <w:p w14:paraId="38E033AF" w14:textId="77777777" w:rsidR="0014540E" w:rsidRPr="00A55D30" w:rsidRDefault="0014540E" w:rsidP="0014540E"/>
    <w:p w14:paraId="0C2B8E81" w14:textId="77777777" w:rsidR="0014540E" w:rsidRPr="00A55D30" w:rsidRDefault="0014540E" w:rsidP="0014540E">
      <w:pPr>
        <w:pStyle w:val="Rubrik5"/>
      </w:pPr>
      <w:r w:rsidRPr="00A55D30">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14540E" w:rsidRPr="00F71DFD" w14:paraId="54A23F94" w14:textId="77777777" w:rsidTr="00321037">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069ABD" w14:textId="77777777" w:rsidR="0014540E" w:rsidRPr="00F71DFD" w:rsidRDefault="0014540E" w:rsidP="00321037">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E6B477C" w14:textId="77777777" w:rsidR="0014540E" w:rsidRPr="00F71DFD" w:rsidRDefault="0014540E" w:rsidP="00321037">
            <w:pPr>
              <w:tabs>
                <w:tab w:val="left" w:pos="567"/>
              </w:tabs>
              <w:rPr>
                <w:b/>
                <w:szCs w:val="24"/>
              </w:rPr>
            </w:pPr>
            <w:r w:rsidRPr="00F71DFD">
              <w:rPr>
                <w:b/>
                <w:szCs w:val="24"/>
              </w:rPr>
              <w:t>Beskrivning alt. referens</w:t>
            </w:r>
          </w:p>
        </w:tc>
      </w:tr>
      <w:tr w:rsidR="0014540E" w:rsidRPr="00412989" w14:paraId="0F528486" w14:textId="77777777" w:rsidTr="00321037">
        <w:trPr>
          <w:trHeight w:val="709"/>
        </w:trPr>
        <w:tc>
          <w:tcPr>
            <w:tcW w:w="1164" w:type="pct"/>
          </w:tcPr>
          <w:p w14:paraId="6F6E014E" w14:textId="77777777" w:rsidR="0014540E" w:rsidRPr="00412989" w:rsidRDefault="0014540E" w:rsidP="00321037">
            <w:pPr>
              <w:spacing w:before="40" w:after="40"/>
            </w:pPr>
            <w:r w:rsidRPr="00412989">
              <w:t>Sökkriterier</w:t>
            </w:r>
          </w:p>
        </w:tc>
        <w:tc>
          <w:tcPr>
            <w:tcW w:w="3836" w:type="pct"/>
          </w:tcPr>
          <w:p w14:paraId="6A3506CB" w14:textId="77777777" w:rsidR="0014540E" w:rsidRPr="00412989" w:rsidRDefault="0014540E" w:rsidP="00321037">
            <w:pPr>
              <w:spacing w:before="40" w:after="40"/>
            </w:pPr>
            <w:r w:rsidRPr="00412989">
              <w:t>Önskade kriterier för efterfrågad information</w:t>
            </w:r>
            <w:r>
              <w:t>.</w:t>
            </w:r>
          </w:p>
        </w:tc>
      </w:tr>
      <w:tr w:rsidR="0014540E" w:rsidRPr="00412989" w14:paraId="43177B6E" w14:textId="77777777" w:rsidTr="00321037">
        <w:trPr>
          <w:trHeight w:val="709"/>
        </w:trPr>
        <w:tc>
          <w:tcPr>
            <w:tcW w:w="1164" w:type="pct"/>
          </w:tcPr>
          <w:p w14:paraId="6BB2B5EF" w14:textId="77777777" w:rsidR="0014540E" w:rsidRPr="00412989" w:rsidRDefault="0014540E" w:rsidP="00321037">
            <w:pPr>
              <w:spacing w:before="40" w:after="40"/>
            </w:pPr>
            <w:r>
              <w:t>Begäran</w:t>
            </w:r>
          </w:p>
        </w:tc>
        <w:tc>
          <w:tcPr>
            <w:tcW w:w="3836" w:type="pct"/>
          </w:tcPr>
          <w:p w14:paraId="41FA86F0" w14:textId="45A29446" w:rsidR="0014540E" w:rsidRPr="00412989" w:rsidRDefault="0014540E" w:rsidP="00321037">
            <w:pPr>
              <w:spacing w:before="40" w:after="40"/>
            </w:pPr>
            <w:r>
              <w:t>En begäran som skickas ut baserat på tidigare sökkriterier på efterfrågad mätvärdesdata.</w:t>
            </w:r>
          </w:p>
        </w:tc>
      </w:tr>
      <w:tr w:rsidR="0014540E" w:rsidRPr="00A51E7F" w14:paraId="69562514" w14:textId="77777777" w:rsidTr="00321037">
        <w:trPr>
          <w:trHeight w:val="709"/>
        </w:trPr>
        <w:tc>
          <w:tcPr>
            <w:tcW w:w="1164" w:type="pct"/>
          </w:tcPr>
          <w:p w14:paraId="76E7076B" w14:textId="77777777" w:rsidR="0014540E" w:rsidRPr="00412989" w:rsidRDefault="0014540E" w:rsidP="00321037">
            <w:pPr>
              <w:spacing w:before="40" w:after="40"/>
            </w:pPr>
            <w:r>
              <w:t>Svar</w:t>
            </w:r>
          </w:p>
        </w:tc>
        <w:tc>
          <w:tcPr>
            <w:tcW w:w="3836" w:type="pct"/>
          </w:tcPr>
          <w:p w14:paraId="1814999F" w14:textId="074C6FED" w:rsidR="0014540E" w:rsidRPr="00412989" w:rsidRDefault="0014540E" w:rsidP="00321037">
            <w:pPr>
              <w:spacing w:before="40" w:after="40"/>
            </w:pPr>
            <w:r>
              <w:t xml:space="preserve">Svar på begäran med mätvärdesdata.  </w:t>
            </w:r>
          </w:p>
        </w:tc>
      </w:tr>
      <w:tr w:rsidR="0014540E" w:rsidRPr="00A51E7F" w14:paraId="525F68B8" w14:textId="77777777" w:rsidTr="00321037">
        <w:trPr>
          <w:trHeight w:val="709"/>
        </w:trPr>
        <w:tc>
          <w:tcPr>
            <w:tcW w:w="1164" w:type="pct"/>
            <w:tcBorders>
              <w:top w:val="single" w:sz="6" w:space="0" w:color="auto"/>
            </w:tcBorders>
          </w:tcPr>
          <w:p w14:paraId="28D95293" w14:textId="371DEA26" w:rsidR="0014540E" w:rsidRPr="00A55D30" w:rsidRDefault="0014540E" w:rsidP="00321037">
            <w:pPr>
              <w:spacing w:before="40" w:after="40"/>
            </w:pPr>
            <w:r>
              <w:t>Mätvärden</w:t>
            </w:r>
          </w:p>
        </w:tc>
        <w:tc>
          <w:tcPr>
            <w:tcW w:w="3836" w:type="pct"/>
            <w:tcBorders>
              <w:top w:val="single" w:sz="6" w:space="0" w:color="auto"/>
            </w:tcBorders>
          </w:tcPr>
          <w:p w14:paraId="344190DE" w14:textId="1E371608" w:rsidR="0014540E" w:rsidRPr="00A55D30" w:rsidRDefault="0014540E" w:rsidP="00321037">
            <w:pPr>
              <w:spacing w:before="40" w:after="40"/>
            </w:pPr>
            <w:r>
              <w:t xml:space="preserve">Mätvärdesdata som tas emot av informationskonsumenten. </w:t>
            </w:r>
          </w:p>
        </w:tc>
      </w:tr>
    </w:tbl>
    <w:p w14:paraId="31412D0B" w14:textId="77777777" w:rsidR="0014540E" w:rsidRPr="00A51E7F" w:rsidRDefault="0014540E" w:rsidP="0014540E">
      <w:pPr>
        <w:rPr>
          <w:highlight w:val="yellow"/>
        </w:rPr>
      </w:pPr>
    </w:p>
    <w:p w14:paraId="2C69BC70" w14:textId="77777777" w:rsidR="0014540E" w:rsidRPr="00211EF1" w:rsidRDefault="0014540E" w:rsidP="0014540E">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14540E" w:rsidRPr="00F71DFD" w14:paraId="440CEB15" w14:textId="77777777" w:rsidTr="00321037">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6EEC6D" w14:textId="77777777" w:rsidR="0014540E" w:rsidRPr="00F71DFD" w:rsidRDefault="0014540E" w:rsidP="00321037">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710657" w14:textId="77777777" w:rsidR="0014540E" w:rsidRPr="00F71DFD" w:rsidRDefault="0014540E" w:rsidP="00321037">
            <w:pPr>
              <w:tabs>
                <w:tab w:val="left" w:pos="567"/>
              </w:tabs>
              <w:rPr>
                <w:b/>
                <w:szCs w:val="24"/>
              </w:rPr>
            </w:pPr>
            <w:r w:rsidRPr="00F71DFD">
              <w:rPr>
                <w:b/>
                <w:szCs w:val="24"/>
              </w:rPr>
              <w:t>Beskrivning alt. referens</w:t>
            </w:r>
          </w:p>
        </w:tc>
      </w:tr>
      <w:tr w:rsidR="0014540E" w:rsidRPr="00211EF1" w14:paraId="00653B04" w14:textId="77777777" w:rsidTr="00321037">
        <w:trPr>
          <w:trHeight w:val="709"/>
        </w:trPr>
        <w:tc>
          <w:tcPr>
            <w:tcW w:w="1354" w:type="pct"/>
            <w:tcBorders>
              <w:top w:val="single" w:sz="6" w:space="0" w:color="auto"/>
              <w:bottom w:val="single" w:sz="6" w:space="0" w:color="auto"/>
            </w:tcBorders>
          </w:tcPr>
          <w:p w14:paraId="3EA3564D" w14:textId="77777777" w:rsidR="0014540E" w:rsidRPr="00211EF1" w:rsidRDefault="0014540E" w:rsidP="00321037">
            <w:pPr>
              <w:spacing w:before="40" w:after="40"/>
            </w:pPr>
            <w:r>
              <w:t>Tjänstekonsument</w:t>
            </w:r>
          </w:p>
        </w:tc>
        <w:tc>
          <w:tcPr>
            <w:tcW w:w="3646" w:type="pct"/>
            <w:tcBorders>
              <w:top w:val="single" w:sz="6" w:space="0" w:color="auto"/>
              <w:bottom w:val="single" w:sz="6" w:space="0" w:color="auto"/>
            </w:tcBorders>
          </w:tcPr>
          <w:p w14:paraId="1B32A15D" w14:textId="24FEF664" w:rsidR="0014540E" w:rsidRPr="00211EF1" w:rsidRDefault="0014540E" w:rsidP="00321037">
            <w:pPr>
              <w:spacing w:before="40" w:after="40"/>
            </w:pPr>
            <w:r>
              <w:t>Verksamhetssystem i rollen som tjänstekonsument som interagerar med information från andra källor. I detta fall för att hämta information i form av mätvärden.</w:t>
            </w:r>
          </w:p>
        </w:tc>
      </w:tr>
      <w:tr w:rsidR="0014540E" w:rsidRPr="00211EF1" w14:paraId="2E001BAF" w14:textId="77777777" w:rsidTr="00321037">
        <w:trPr>
          <w:trHeight w:val="709"/>
        </w:trPr>
        <w:tc>
          <w:tcPr>
            <w:tcW w:w="1354" w:type="pct"/>
            <w:tcBorders>
              <w:top w:val="single" w:sz="6" w:space="0" w:color="auto"/>
              <w:bottom w:val="single" w:sz="6" w:space="0" w:color="auto"/>
            </w:tcBorders>
          </w:tcPr>
          <w:p w14:paraId="4695ADD8" w14:textId="77777777" w:rsidR="0014540E" w:rsidRPr="00211EF1" w:rsidRDefault="0014540E" w:rsidP="00321037">
            <w:pPr>
              <w:spacing w:before="40" w:after="40"/>
            </w:pPr>
            <w:r>
              <w:t>Tjänsteplattformen</w:t>
            </w:r>
          </w:p>
        </w:tc>
        <w:tc>
          <w:tcPr>
            <w:tcW w:w="3646" w:type="pct"/>
            <w:tcBorders>
              <w:top w:val="single" w:sz="6" w:space="0" w:color="auto"/>
              <w:bottom w:val="single" w:sz="6" w:space="0" w:color="auto"/>
            </w:tcBorders>
          </w:tcPr>
          <w:p w14:paraId="773B0372" w14:textId="77777777" w:rsidR="0014540E" w:rsidRPr="008A6814" w:rsidRDefault="0014540E" w:rsidP="00321037">
            <w:pPr>
              <w:spacing w:before="40" w:after="40"/>
            </w:pPr>
            <w:r>
              <w:t>Ett nav mellan olika system och tjänster. Tjänsteplattformen dirigerar meddelanden vidare till rätt tjänst/system med hjälp av tjänsteadresseringskatalogen.</w:t>
            </w:r>
          </w:p>
        </w:tc>
      </w:tr>
      <w:tr w:rsidR="0014540E" w:rsidRPr="00211EF1" w14:paraId="122B26C1" w14:textId="77777777" w:rsidTr="00321037">
        <w:trPr>
          <w:trHeight w:val="709"/>
        </w:trPr>
        <w:tc>
          <w:tcPr>
            <w:tcW w:w="1354" w:type="pct"/>
            <w:tcBorders>
              <w:top w:val="single" w:sz="6" w:space="0" w:color="auto"/>
            </w:tcBorders>
          </w:tcPr>
          <w:p w14:paraId="5532D85F" w14:textId="77777777" w:rsidR="0014540E" w:rsidRPr="00211EF1" w:rsidRDefault="0014540E" w:rsidP="00321037">
            <w:pPr>
              <w:spacing w:before="40" w:after="40"/>
            </w:pPr>
            <w:r>
              <w:t>Tjänsteproducent</w:t>
            </w:r>
          </w:p>
        </w:tc>
        <w:tc>
          <w:tcPr>
            <w:tcW w:w="3646" w:type="pct"/>
            <w:tcBorders>
              <w:top w:val="single" w:sz="6" w:space="0" w:color="auto"/>
            </w:tcBorders>
          </w:tcPr>
          <w:p w14:paraId="1AA39F83" w14:textId="77777777" w:rsidR="0014540E" w:rsidRDefault="0014540E" w:rsidP="00321037">
            <w:pPr>
              <w:spacing w:before="40" w:after="40"/>
            </w:pPr>
            <w:r>
              <w:t xml:space="preserve">Tjänsteproducenter uppvisar ett tekniskt gränssnitt för tjänstekonsumenter. I detta fall genom frågemeddelanden som begär information. </w:t>
            </w:r>
          </w:p>
        </w:tc>
      </w:tr>
    </w:tbl>
    <w:p w14:paraId="1C7A7C81" w14:textId="77777777" w:rsidR="0014540E" w:rsidRDefault="0014540E" w:rsidP="0014540E">
      <w:pPr>
        <w:spacing w:line="240" w:lineRule="auto"/>
        <w:rPr>
          <w:rFonts w:eastAsia="Times New Roman"/>
          <w:bCs/>
          <w:iCs/>
          <w:sz w:val="24"/>
        </w:rPr>
      </w:pPr>
      <w:r>
        <w:br w:type="page"/>
      </w:r>
    </w:p>
    <w:p w14:paraId="220711CB" w14:textId="77777777" w:rsidR="0014540E" w:rsidRDefault="0014540E" w:rsidP="0014540E">
      <w:pPr>
        <w:pStyle w:val="Rubrik4"/>
      </w:pPr>
      <w:r w:rsidRPr="0026242B">
        <w:lastRenderedPageBreak/>
        <w:t>Sekvensdiagram</w:t>
      </w:r>
    </w:p>
    <w:p w14:paraId="044263AE" w14:textId="77777777" w:rsidR="0014540E" w:rsidRPr="00040252" w:rsidRDefault="0014540E" w:rsidP="0014540E">
      <w:r>
        <w:t xml:space="preserve">Siffrorna i diagrammet nedan kopplar ihop begäran-svar för respektive meddelande. </w:t>
      </w:r>
    </w:p>
    <w:p w14:paraId="01F6AFE7" w14:textId="02238820" w:rsidR="0014540E" w:rsidRPr="0026242B" w:rsidRDefault="003C4EA3" w:rsidP="0014540E">
      <w:pPr>
        <w:jc w:val="center"/>
      </w:pPr>
      <w:r>
        <w:object w:dxaOrig="11598" w:dyaOrig="10253" w14:anchorId="2ABD4342">
          <v:shape id="_x0000_i1032" type="#_x0000_t75" style="width:433.15pt;height:383.05pt" o:ole="">
            <v:imagedata r:id="rId24" o:title=""/>
          </v:shape>
          <o:OLEObject Type="Embed" ProgID="Visio.Drawing.11" ShapeID="_x0000_i1032" DrawAspect="Content" ObjectID="_1456830175" r:id="rId25"/>
        </w:object>
      </w:r>
    </w:p>
    <w:p w14:paraId="6FC6F267" w14:textId="77777777" w:rsidR="0014540E" w:rsidRPr="0026242B" w:rsidRDefault="0014540E" w:rsidP="0014540E">
      <w:pPr>
        <w:jc w:val="center"/>
        <w:rPr>
          <w:color w:val="4F81BD" w:themeColor="accent1"/>
        </w:rPr>
      </w:pPr>
    </w:p>
    <w:p w14:paraId="3E4E502F" w14:textId="77777777" w:rsidR="0014540E" w:rsidRPr="008A6814" w:rsidRDefault="0014540E" w:rsidP="0014540E">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14540E" w:rsidRPr="00F71DFD" w14:paraId="34A7B697" w14:textId="77777777" w:rsidTr="00321037">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66E1BB" w14:textId="77777777" w:rsidR="0014540E" w:rsidRPr="00F71DFD" w:rsidRDefault="0014540E" w:rsidP="00321037">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EEA7C9" w14:textId="77777777" w:rsidR="0014540E" w:rsidRPr="00F71DFD" w:rsidRDefault="0014540E" w:rsidP="00321037">
            <w:pPr>
              <w:spacing w:before="40" w:after="40"/>
              <w:rPr>
                <w:b/>
              </w:rPr>
            </w:pPr>
            <w:r w:rsidRPr="00F71DFD">
              <w:rPr>
                <w:b/>
              </w:rPr>
              <w:t>Beskrivning</w:t>
            </w:r>
          </w:p>
        </w:tc>
      </w:tr>
      <w:tr w:rsidR="0014540E" w:rsidRPr="008A6814" w14:paraId="6C51A196" w14:textId="77777777" w:rsidTr="00321037">
        <w:tc>
          <w:tcPr>
            <w:tcW w:w="1951" w:type="dxa"/>
            <w:tcBorders>
              <w:top w:val="single" w:sz="6" w:space="0" w:color="auto"/>
            </w:tcBorders>
          </w:tcPr>
          <w:p w14:paraId="2114A044" w14:textId="77777777" w:rsidR="0014540E" w:rsidRPr="008A6814" w:rsidRDefault="0014540E" w:rsidP="00321037">
            <w:pPr>
              <w:spacing w:before="40" w:after="40"/>
            </w:pPr>
            <w:r>
              <w:t>Tjänstekonsument</w:t>
            </w:r>
          </w:p>
        </w:tc>
        <w:tc>
          <w:tcPr>
            <w:tcW w:w="6863" w:type="dxa"/>
            <w:tcBorders>
              <w:top w:val="single" w:sz="6" w:space="0" w:color="auto"/>
            </w:tcBorders>
          </w:tcPr>
          <w:p w14:paraId="2F550946" w14:textId="62FE5E20" w:rsidR="0014540E" w:rsidRPr="008A6814" w:rsidRDefault="0014540E" w:rsidP="00321037">
            <w:pPr>
              <w:spacing w:before="40" w:after="40"/>
            </w:pPr>
            <w:r>
              <w:t xml:space="preserve">Verksamhetssystem i rollen som tjänstekonsument som interagerar med information från andra källor. I detta fall för att hämta information i form av mätvärden. </w:t>
            </w:r>
          </w:p>
        </w:tc>
      </w:tr>
      <w:tr w:rsidR="0014540E" w:rsidRPr="008A6814" w14:paraId="28E74F37" w14:textId="77777777" w:rsidTr="00321037">
        <w:tc>
          <w:tcPr>
            <w:tcW w:w="1951" w:type="dxa"/>
          </w:tcPr>
          <w:p w14:paraId="12B0EB8F" w14:textId="77777777" w:rsidR="0014540E" w:rsidRPr="008A6814" w:rsidRDefault="0014540E" w:rsidP="00321037">
            <w:pPr>
              <w:spacing w:before="40" w:after="40"/>
            </w:pPr>
            <w:r>
              <w:t>Tjänsteplattformen</w:t>
            </w:r>
          </w:p>
        </w:tc>
        <w:tc>
          <w:tcPr>
            <w:tcW w:w="6863" w:type="dxa"/>
          </w:tcPr>
          <w:p w14:paraId="28498E5D" w14:textId="77777777" w:rsidR="0014540E" w:rsidRPr="008A6814" w:rsidRDefault="0014540E" w:rsidP="00321037">
            <w:pPr>
              <w:spacing w:before="40" w:after="40"/>
            </w:pPr>
            <w:r>
              <w:t xml:space="preserve">Ett nav mellan olika system och tjänster. Tjänsteplattformen dirigerar meddelanden vidare till rätt tjänst/system med hjälp av tjänsteadresseringskatalogen. </w:t>
            </w:r>
          </w:p>
        </w:tc>
      </w:tr>
      <w:tr w:rsidR="0014540E" w:rsidRPr="008A6814" w14:paraId="63FE7D51" w14:textId="77777777" w:rsidTr="00321037">
        <w:tc>
          <w:tcPr>
            <w:tcW w:w="1951" w:type="dxa"/>
          </w:tcPr>
          <w:p w14:paraId="4CD6CB1E" w14:textId="77777777" w:rsidR="0014540E" w:rsidRPr="008A6814" w:rsidRDefault="0014540E" w:rsidP="00321037">
            <w:pPr>
              <w:spacing w:before="40" w:after="40"/>
            </w:pPr>
            <w:r>
              <w:t>Aggregerande tjänst</w:t>
            </w:r>
          </w:p>
        </w:tc>
        <w:tc>
          <w:tcPr>
            <w:tcW w:w="6863" w:type="dxa"/>
          </w:tcPr>
          <w:p w14:paraId="673B2B71" w14:textId="67C95860" w:rsidR="0014540E" w:rsidRPr="008A6814" w:rsidRDefault="0014540E" w:rsidP="00321037">
            <w:r>
              <w:t xml:space="preserve">En aggregerande tjänst är en integrationstjänst som för en viss individ/patient sammanställer en nationell vy av informationen av den typ som är aktuell för tjänsten i fråga. Är beroende av engagemangsindex för att begränsa sökningen till relevanta informationsägare.  </w:t>
            </w:r>
            <w:r w:rsidR="00BE205E">
              <w:t>Se R2, AB-2.1.</w:t>
            </w:r>
          </w:p>
        </w:tc>
      </w:tr>
      <w:tr w:rsidR="0014540E" w:rsidRPr="00A51E7F" w14:paraId="0B7CFD0C" w14:textId="77777777" w:rsidTr="00321037">
        <w:tc>
          <w:tcPr>
            <w:tcW w:w="1951" w:type="dxa"/>
          </w:tcPr>
          <w:p w14:paraId="351A8284" w14:textId="77777777" w:rsidR="0014540E" w:rsidRPr="008A6814" w:rsidRDefault="0014540E" w:rsidP="00321037">
            <w:pPr>
              <w:spacing w:before="40" w:after="40"/>
            </w:pPr>
            <w:r>
              <w:lastRenderedPageBreak/>
              <w:t>Engagemangsindex</w:t>
            </w:r>
          </w:p>
        </w:tc>
        <w:tc>
          <w:tcPr>
            <w:tcW w:w="6863" w:type="dxa"/>
          </w:tcPr>
          <w:p w14:paraId="550DBF9E" w14:textId="77777777" w:rsidR="0014540E" w:rsidRPr="008A6814" w:rsidRDefault="0014540E" w:rsidP="00321037">
            <w:pPr>
              <w:spacing w:before="40" w:after="40"/>
            </w:pPr>
            <w:r>
              <w:t xml:space="preserve">En tjänst där det finns uppdaterade nationella index över vilka informationsägare som har information kring en viss invånare/patient. </w:t>
            </w:r>
          </w:p>
        </w:tc>
      </w:tr>
      <w:tr w:rsidR="0014540E" w:rsidRPr="00A51E7F" w14:paraId="4EB719AF" w14:textId="77777777" w:rsidTr="00321037">
        <w:tc>
          <w:tcPr>
            <w:tcW w:w="1951" w:type="dxa"/>
          </w:tcPr>
          <w:p w14:paraId="5504775F" w14:textId="77777777" w:rsidR="0014540E" w:rsidRPr="008A6814" w:rsidRDefault="0014540E" w:rsidP="00321037">
            <w:pPr>
              <w:spacing w:before="40" w:after="40"/>
            </w:pPr>
            <w:r>
              <w:t>Tjänsteproducent</w:t>
            </w:r>
          </w:p>
        </w:tc>
        <w:tc>
          <w:tcPr>
            <w:tcW w:w="6863" w:type="dxa"/>
          </w:tcPr>
          <w:p w14:paraId="27645254" w14:textId="77777777" w:rsidR="0014540E" w:rsidRDefault="0014540E" w:rsidP="00321037">
            <w:pPr>
              <w:spacing w:before="40" w:after="40"/>
            </w:pPr>
            <w:r>
              <w:t xml:space="preserve">Tjänsteproducenter uppvisar ett tekniskt gränssnitt för tjänstekonsumenter så att dessa genom frågemeddelanden kan begära/uppdatera/skicka information. </w:t>
            </w:r>
          </w:p>
        </w:tc>
      </w:tr>
    </w:tbl>
    <w:p w14:paraId="61613F1D" w14:textId="77777777" w:rsidR="0014540E" w:rsidRPr="00A51E7F" w:rsidRDefault="0014540E" w:rsidP="0014540E">
      <w:pPr>
        <w:rPr>
          <w:highlight w:val="yellow"/>
        </w:rPr>
      </w:pPr>
    </w:p>
    <w:p w14:paraId="6ABF34FE" w14:textId="77777777" w:rsidR="0014540E" w:rsidRPr="00445AF5" w:rsidRDefault="0014540E" w:rsidP="0014540E">
      <w:pPr>
        <w:pStyle w:val="Rubrik5"/>
      </w:pPr>
      <w:r w:rsidRPr="00445AF5">
        <w:t>Steg</w:t>
      </w:r>
    </w:p>
    <w:tbl>
      <w:tblPr>
        <w:tblStyle w:val="Tabellrutnt"/>
        <w:tblW w:w="0" w:type="auto"/>
        <w:tblLook w:val="04A0" w:firstRow="1" w:lastRow="0" w:firstColumn="1" w:lastColumn="0" w:noHBand="0" w:noVBand="1"/>
      </w:tblPr>
      <w:tblGrid>
        <w:gridCol w:w="2943"/>
        <w:gridCol w:w="5947"/>
      </w:tblGrid>
      <w:tr w:rsidR="0014540E" w:rsidRPr="00F71DFD" w14:paraId="4287DC0B" w14:textId="77777777" w:rsidTr="00321037">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60DEF9" w14:textId="77777777" w:rsidR="0014540E" w:rsidRPr="00F71DFD" w:rsidRDefault="0014540E" w:rsidP="00321037">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56C31C" w14:textId="77777777" w:rsidR="0014540E" w:rsidRPr="00F71DFD" w:rsidRDefault="0014540E" w:rsidP="00321037">
            <w:pPr>
              <w:spacing w:before="40" w:after="40"/>
              <w:rPr>
                <w:b/>
              </w:rPr>
            </w:pPr>
            <w:r w:rsidRPr="00F71DFD">
              <w:rPr>
                <w:b/>
              </w:rPr>
              <w:t>Beskrivning</w:t>
            </w:r>
          </w:p>
        </w:tc>
      </w:tr>
      <w:tr w:rsidR="0014540E" w:rsidRPr="00445AF5" w14:paraId="58EEDFCD" w14:textId="77777777" w:rsidTr="00321037">
        <w:tc>
          <w:tcPr>
            <w:tcW w:w="2943" w:type="dxa"/>
            <w:tcBorders>
              <w:top w:val="single" w:sz="6" w:space="0" w:color="auto"/>
            </w:tcBorders>
          </w:tcPr>
          <w:p w14:paraId="711167C9" w14:textId="2517E767" w:rsidR="0014540E" w:rsidRDefault="0014540E" w:rsidP="00321037">
            <w:pPr>
              <w:spacing w:before="40" w:after="40"/>
            </w:pPr>
            <w:r>
              <w:t>1. Get</w:t>
            </w:r>
            <w:r w:rsidR="003C4EA3">
              <w:t>Measurement</w:t>
            </w:r>
            <w:r>
              <w:t>(Request)</w:t>
            </w:r>
          </w:p>
        </w:tc>
        <w:tc>
          <w:tcPr>
            <w:tcW w:w="5947" w:type="dxa"/>
            <w:tcBorders>
              <w:top w:val="single" w:sz="6" w:space="0" w:color="auto"/>
            </w:tcBorders>
          </w:tcPr>
          <w:p w14:paraId="43C78966" w14:textId="454BFC1B" w:rsidR="0014540E" w:rsidRPr="00A55D30" w:rsidRDefault="0014540E" w:rsidP="00321037">
            <w:pPr>
              <w:spacing w:before="40" w:after="40"/>
            </w:pPr>
            <w:r>
              <w:t>Tjänstekonsumenten vill hämta aktiviter via tjänstekontraktet Get</w:t>
            </w:r>
            <w:r w:rsidR="003C4EA3">
              <w:t>Measurement</w:t>
            </w:r>
            <w:r>
              <w:t xml:space="preserve"> kring en viss invånare/patient från andra källor/informationsägare. Källorna/informationsägarna i detta fall är inte kända och därmed är Logical Address den aggregerande tjänsten. </w:t>
            </w:r>
          </w:p>
        </w:tc>
      </w:tr>
      <w:tr w:rsidR="0014540E" w:rsidRPr="00445AF5" w14:paraId="318FD52D" w14:textId="77777777" w:rsidTr="00321037">
        <w:tc>
          <w:tcPr>
            <w:tcW w:w="2943" w:type="dxa"/>
            <w:tcBorders>
              <w:top w:val="single" w:sz="6" w:space="0" w:color="auto"/>
            </w:tcBorders>
          </w:tcPr>
          <w:p w14:paraId="5F0C9BD4" w14:textId="7826DD09" w:rsidR="0014540E" w:rsidRDefault="0014540E" w:rsidP="00321037">
            <w:pPr>
              <w:spacing w:before="40" w:after="40"/>
            </w:pPr>
            <w:r>
              <w:t>2. Get</w:t>
            </w:r>
            <w:r w:rsidR="003C4EA3">
              <w:t>Measurement</w:t>
            </w:r>
            <w:r>
              <w:t>(Request)</w:t>
            </w:r>
          </w:p>
        </w:tc>
        <w:tc>
          <w:tcPr>
            <w:tcW w:w="5947" w:type="dxa"/>
            <w:tcBorders>
              <w:top w:val="single" w:sz="6" w:space="0" w:color="auto"/>
            </w:tcBorders>
          </w:tcPr>
          <w:p w14:paraId="01C3047D" w14:textId="77777777" w:rsidR="0014540E" w:rsidRDefault="0014540E" w:rsidP="00321037">
            <w:pPr>
              <w:spacing w:before="40" w:after="40"/>
            </w:pPr>
            <w:r>
              <w:t xml:space="preserve">Tjänsteplattformen slussar vidare till rätt teknisk adress enligt Logical Address med hjälp av tjänsteadresseringskatalogen. </w:t>
            </w:r>
          </w:p>
        </w:tc>
      </w:tr>
      <w:tr w:rsidR="0014540E" w:rsidRPr="00445AF5" w14:paraId="043C254E" w14:textId="77777777" w:rsidTr="00321037">
        <w:tc>
          <w:tcPr>
            <w:tcW w:w="2943" w:type="dxa"/>
            <w:tcBorders>
              <w:top w:val="single" w:sz="6" w:space="0" w:color="auto"/>
            </w:tcBorders>
          </w:tcPr>
          <w:p w14:paraId="75F1E7CD" w14:textId="77777777" w:rsidR="0014540E" w:rsidRDefault="0014540E" w:rsidP="00321037">
            <w:pPr>
              <w:spacing w:before="40" w:after="40"/>
            </w:pPr>
            <w:r>
              <w:t>3. FindContent(Request)</w:t>
            </w:r>
          </w:p>
        </w:tc>
        <w:tc>
          <w:tcPr>
            <w:tcW w:w="5947" w:type="dxa"/>
            <w:tcBorders>
              <w:top w:val="single" w:sz="6" w:space="0" w:color="auto"/>
            </w:tcBorders>
          </w:tcPr>
          <w:p w14:paraId="5C56AD1D" w14:textId="39370278" w:rsidR="0014540E" w:rsidRPr="00A55D30" w:rsidRDefault="0014540E" w:rsidP="00321037">
            <w:pPr>
              <w:spacing w:before="40" w:after="40"/>
            </w:pPr>
            <w:r>
              <w:t>Tjänstekontraktet FindContent anropas för att ta reda på var information om mätvärden finns. Vilken vårdenhet/informationsägare har informationen?</w:t>
            </w:r>
          </w:p>
        </w:tc>
      </w:tr>
      <w:tr w:rsidR="0014540E" w:rsidRPr="00445AF5" w14:paraId="2980DAA2" w14:textId="77777777" w:rsidTr="00321037">
        <w:tc>
          <w:tcPr>
            <w:tcW w:w="2943" w:type="dxa"/>
            <w:tcBorders>
              <w:top w:val="single" w:sz="6" w:space="0" w:color="auto"/>
            </w:tcBorders>
          </w:tcPr>
          <w:p w14:paraId="126FC6CE" w14:textId="77777777" w:rsidR="0014540E" w:rsidRDefault="0014540E" w:rsidP="00321037">
            <w:pPr>
              <w:spacing w:before="40" w:after="40"/>
            </w:pPr>
            <w:r>
              <w:t>4. FindContent(Request)</w:t>
            </w:r>
          </w:p>
        </w:tc>
        <w:tc>
          <w:tcPr>
            <w:tcW w:w="5947" w:type="dxa"/>
            <w:tcBorders>
              <w:top w:val="single" w:sz="6" w:space="0" w:color="auto"/>
            </w:tcBorders>
          </w:tcPr>
          <w:p w14:paraId="652A796B" w14:textId="77777777" w:rsidR="0014540E" w:rsidRDefault="0014540E" w:rsidP="00321037">
            <w:pPr>
              <w:spacing w:before="40" w:after="40"/>
            </w:pPr>
            <w:r>
              <w:t xml:space="preserve">Tjänsteplattformen slussar vidare frågan till stödtjänsten engagemangsindex. </w:t>
            </w:r>
          </w:p>
        </w:tc>
      </w:tr>
      <w:tr w:rsidR="0014540E" w:rsidRPr="00445AF5" w14:paraId="21D9DA11" w14:textId="77777777" w:rsidTr="00321037">
        <w:tc>
          <w:tcPr>
            <w:tcW w:w="2943" w:type="dxa"/>
            <w:tcBorders>
              <w:top w:val="single" w:sz="6" w:space="0" w:color="auto"/>
            </w:tcBorders>
          </w:tcPr>
          <w:p w14:paraId="4F504DBF" w14:textId="77777777" w:rsidR="0014540E" w:rsidRDefault="0014540E" w:rsidP="00321037">
            <w:pPr>
              <w:spacing w:before="40" w:after="40"/>
            </w:pPr>
            <w:r>
              <w:t>4. FindContent(Response)</w:t>
            </w:r>
          </w:p>
        </w:tc>
        <w:tc>
          <w:tcPr>
            <w:tcW w:w="5947" w:type="dxa"/>
            <w:tcBorders>
              <w:top w:val="single" w:sz="6" w:space="0" w:color="auto"/>
            </w:tcBorders>
          </w:tcPr>
          <w:p w14:paraId="56C36A82" w14:textId="77777777" w:rsidR="0014540E" w:rsidRPr="00A55D30" w:rsidRDefault="0014540E" w:rsidP="00321037">
            <w:pPr>
              <w:spacing w:before="40" w:after="40"/>
            </w:pPr>
            <w:r>
              <w:t xml:space="preserve">Engagemangsindex svarar på frågan (returnerar) vilken vårdenhet/informationsägare innehar information om aktivititer. </w:t>
            </w:r>
          </w:p>
        </w:tc>
      </w:tr>
      <w:tr w:rsidR="0014540E" w:rsidRPr="00445AF5" w14:paraId="42633F0B" w14:textId="77777777" w:rsidTr="00321037">
        <w:tc>
          <w:tcPr>
            <w:tcW w:w="2943" w:type="dxa"/>
            <w:tcBorders>
              <w:top w:val="single" w:sz="6" w:space="0" w:color="auto"/>
            </w:tcBorders>
          </w:tcPr>
          <w:p w14:paraId="3D8F73AD" w14:textId="77777777" w:rsidR="0014540E" w:rsidRDefault="0014540E" w:rsidP="00321037">
            <w:pPr>
              <w:spacing w:before="40" w:after="40"/>
            </w:pPr>
            <w:r>
              <w:t>3. FindContent(Response)</w:t>
            </w:r>
          </w:p>
        </w:tc>
        <w:tc>
          <w:tcPr>
            <w:tcW w:w="5947" w:type="dxa"/>
            <w:tcBorders>
              <w:top w:val="single" w:sz="6" w:space="0" w:color="auto"/>
            </w:tcBorders>
          </w:tcPr>
          <w:p w14:paraId="435581D9" w14:textId="77777777" w:rsidR="0014540E" w:rsidRDefault="0014540E" w:rsidP="00321037">
            <w:pPr>
              <w:spacing w:before="40" w:after="40"/>
            </w:pPr>
            <w:r>
              <w:t>Tjänsteplattformen slussar vidare svaret till den aggregerande tjänsten.</w:t>
            </w:r>
          </w:p>
        </w:tc>
      </w:tr>
      <w:tr w:rsidR="0014540E" w:rsidRPr="00445AF5" w14:paraId="7BE9DF3B" w14:textId="77777777" w:rsidTr="00321037">
        <w:tc>
          <w:tcPr>
            <w:tcW w:w="2943" w:type="dxa"/>
          </w:tcPr>
          <w:p w14:paraId="74766155" w14:textId="77A2D6E1" w:rsidR="0014540E" w:rsidRPr="00445AF5" w:rsidRDefault="0014540E" w:rsidP="00321037">
            <w:pPr>
              <w:spacing w:before="40" w:after="40"/>
            </w:pPr>
            <w:r>
              <w:t xml:space="preserve">5. </w:t>
            </w:r>
            <w:r w:rsidRPr="00445AF5">
              <w:t>Get</w:t>
            </w:r>
            <w:r w:rsidR="003C4EA3">
              <w:t>Measurement</w:t>
            </w:r>
            <w:r>
              <w:t>(</w:t>
            </w:r>
            <w:r w:rsidRPr="00445AF5">
              <w:t>Request</w:t>
            </w:r>
            <w:r>
              <w:t>)</w:t>
            </w:r>
          </w:p>
        </w:tc>
        <w:tc>
          <w:tcPr>
            <w:tcW w:w="5947" w:type="dxa"/>
          </w:tcPr>
          <w:p w14:paraId="7C80FFFF" w14:textId="3CA3FF6E" w:rsidR="0014540E" w:rsidRPr="00445AF5" w:rsidRDefault="0014540E" w:rsidP="00321037">
            <w:pPr>
              <w:spacing w:before="40" w:after="40"/>
            </w:pPr>
            <w:r>
              <w:t>Tjänstekontraktet Get</w:t>
            </w:r>
            <w:r w:rsidR="003C4EA3">
              <w:t>Measurement</w:t>
            </w:r>
            <w:r>
              <w:t xml:space="preserve"> anropas tillsammans med information vilken vårdenhet/informationsägare som innehar information om aktiviter kring en viss invånare/patient. </w:t>
            </w:r>
          </w:p>
        </w:tc>
      </w:tr>
      <w:tr w:rsidR="0014540E" w:rsidRPr="00445AF5" w14:paraId="6FE34D28" w14:textId="77777777" w:rsidTr="00321037">
        <w:tc>
          <w:tcPr>
            <w:tcW w:w="2943" w:type="dxa"/>
          </w:tcPr>
          <w:p w14:paraId="5625D58A" w14:textId="4212AFA7" w:rsidR="0014540E" w:rsidRPr="00445AF5" w:rsidRDefault="0014540E" w:rsidP="00321037">
            <w:pPr>
              <w:spacing w:before="40" w:after="40"/>
            </w:pPr>
            <w:r>
              <w:t>6.</w:t>
            </w:r>
            <w:r w:rsidRPr="00445AF5">
              <w:t xml:space="preserve"> Get</w:t>
            </w:r>
            <w:r w:rsidR="003C4EA3">
              <w:t>Measurement</w:t>
            </w:r>
            <w:r>
              <w:t>(</w:t>
            </w:r>
            <w:r w:rsidRPr="00445AF5">
              <w:t>Request</w:t>
            </w:r>
            <w:r>
              <w:t>)</w:t>
            </w:r>
          </w:p>
        </w:tc>
        <w:tc>
          <w:tcPr>
            <w:tcW w:w="5947" w:type="dxa"/>
          </w:tcPr>
          <w:p w14:paraId="047DF9C2" w14:textId="77777777" w:rsidR="0014540E" w:rsidRPr="00445AF5" w:rsidRDefault="0014540E" w:rsidP="00321037">
            <w:pPr>
              <w:spacing w:before="40" w:after="40"/>
            </w:pPr>
            <w:r>
              <w:t xml:space="preserve">Tjänsteplattformen slussar frågan vidare till rätt teknisk adress med hjälp av tjänsteadresseringskatalogen. </w:t>
            </w:r>
          </w:p>
        </w:tc>
      </w:tr>
      <w:tr w:rsidR="0014540E" w:rsidRPr="00445AF5" w14:paraId="343B0396" w14:textId="77777777" w:rsidTr="00321037">
        <w:tc>
          <w:tcPr>
            <w:tcW w:w="2943" w:type="dxa"/>
          </w:tcPr>
          <w:p w14:paraId="7E13F4E2" w14:textId="51DEEC78" w:rsidR="0014540E" w:rsidRPr="00445AF5" w:rsidRDefault="0014540E" w:rsidP="00321037">
            <w:pPr>
              <w:spacing w:before="40" w:after="40"/>
            </w:pPr>
            <w:r>
              <w:t>6.</w:t>
            </w:r>
            <w:r w:rsidRPr="00445AF5">
              <w:t xml:space="preserve"> Get</w:t>
            </w:r>
            <w:r w:rsidR="003C4EA3">
              <w:t>Measurement</w:t>
            </w:r>
            <w:r>
              <w:t>(</w:t>
            </w:r>
            <w:r w:rsidRPr="00445AF5">
              <w:t>Response</w:t>
            </w:r>
            <w:r>
              <w:t>)</w:t>
            </w:r>
          </w:p>
        </w:tc>
        <w:tc>
          <w:tcPr>
            <w:tcW w:w="5947" w:type="dxa"/>
          </w:tcPr>
          <w:p w14:paraId="5EA67DF5" w14:textId="2FCA66FD" w:rsidR="0014540E" w:rsidRPr="00445AF5" w:rsidRDefault="0014540E" w:rsidP="00321037">
            <w:pPr>
              <w:spacing w:before="40" w:after="40"/>
            </w:pPr>
            <w:r>
              <w:t xml:space="preserve">Tjänsteproducenten svarar på frågan (returnerar) och skickar mätvärde(n) kring efterfrågad patient/invånare. </w:t>
            </w:r>
          </w:p>
        </w:tc>
      </w:tr>
      <w:tr w:rsidR="0014540E" w:rsidRPr="00445AF5" w14:paraId="284D972E" w14:textId="77777777" w:rsidTr="00321037">
        <w:tc>
          <w:tcPr>
            <w:tcW w:w="2943" w:type="dxa"/>
          </w:tcPr>
          <w:p w14:paraId="57055454" w14:textId="7B7C869C" w:rsidR="0014540E" w:rsidRDefault="0014540E" w:rsidP="00321037">
            <w:pPr>
              <w:spacing w:before="40" w:after="40"/>
            </w:pPr>
            <w:r>
              <w:t>5.</w:t>
            </w:r>
            <w:r w:rsidRPr="00445AF5">
              <w:t xml:space="preserve"> Get</w:t>
            </w:r>
            <w:r w:rsidR="003C4EA3">
              <w:t>Measurement</w:t>
            </w:r>
            <w:r>
              <w:t>(</w:t>
            </w:r>
            <w:r w:rsidRPr="00445AF5">
              <w:t>Response</w:t>
            </w:r>
            <w:r>
              <w:t xml:space="preserve">) </w:t>
            </w:r>
          </w:p>
        </w:tc>
        <w:tc>
          <w:tcPr>
            <w:tcW w:w="5947" w:type="dxa"/>
          </w:tcPr>
          <w:p w14:paraId="0280F542" w14:textId="77777777" w:rsidR="0014540E" w:rsidRPr="00445AF5" w:rsidRDefault="0014540E" w:rsidP="00321037">
            <w:pPr>
              <w:spacing w:before="40" w:after="40"/>
            </w:pPr>
            <w:r>
              <w:t>Tjänsteplattformen slussar vidare svaret till den aggregerande tjänsten.</w:t>
            </w:r>
          </w:p>
        </w:tc>
      </w:tr>
      <w:tr w:rsidR="0014540E" w:rsidRPr="00A51E7F" w14:paraId="21C8FAB8" w14:textId="77777777" w:rsidTr="00321037">
        <w:tc>
          <w:tcPr>
            <w:tcW w:w="2943" w:type="dxa"/>
          </w:tcPr>
          <w:p w14:paraId="43AD8E03" w14:textId="3BCB73F3" w:rsidR="0014540E" w:rsidRPr="00445AF5" w:rsidRDefault="0014540E" w:rsidP="00321037">
            <w:pPr>
              <w:spacing w:before="40" w:after="40"/>
            </w:pPr>
            <w:r>
              <w:t xml:space="preserve">2. </w:t>
            </w:r>
            <w:r w:rsidRPr="00445AF5">
              <w:t>Get</w:t>
            </w:r>
            <w:r w:rsidR="003C4EA3">
              <w:t>Measurement</w:t>
            </w:r>
            <w:r>
              <w:t>(</w:t>
            </w:r>
            <w:r w:rsidRPr="00445AF5">
              <w:t>Response</w:t>
            </w:r>
            <w:r>
              <w:t>)</w:t>
            </w:r>
          </w:p>
        </w:tc>
        <w:tc>
          <w:tcPr>
            <w:tcW w:w="5947" w:type="dxa"/>
          </w:tcPr>
          <w:p w14:paraId="742DF2D0" w14:textId="77777777" w:rsidR="0014540E" w:rsidRPr="00445AF5" w:rsidRDefault="0014540E" w:rsidP="00321037">
            <w:pPr>
              <w:spacing w:before="40" w:after="40"/>
            </w:pPr>
            <w:r>
              <w:t xml:space="preserve">Den aggregerande tjänsten slår ihop svaren till ett meddelande och skickar det till tjänsteplattformen. </w:t>
            </w:r>
          </w:p>
        </w:tc>
      </w:tr>
      <w:tr w:rsidR="0014540E" w:rsidRPr="00A51E7F" w14:paraId="6E978302" w14:textId="77777777" w:rsidTr="00321037">
        <w:tc>
          <w:tcPr>
            <w:tcW w:w="2943" w:type="dxa"/>
          </w:tcPr>
          <w:p w14:paraId="364720B6" w14:textId="3EFB57D9" w:rsidR="0014540E" w:rsidRDefault="0014540E" w:rsidP="00321037">
            <w:pPr>
              <w:spacing w:before="40" w:after="40"/>
            </w:pPr>
            <w:r>
              <w:t xml:space="preserve">1. </w:t>
            </w:r>
            <w:r w:rsidRPr="00445AF5">
              <w:t>Get</w:t>
            </w:r>
            <w:r w:rsidR="003C4EA3">
              <w:t>Measurement</w:t>
            </w:r>
            <w:r>
              <w:t>(</w:t>
            </w:r>
            <w:r w:rsidRPr="00445AF5">
              <w:t>Response</w:t>
            </w:r>
            <w:r>
              <w:t>)</w:t>
            </w:r>
          </w:p>
        </w:tc>
        <w:tc>
          <w:tcPr>
            <w:tcW w:w="5947" w:type="dxa"/>
          </w:tcPr>
          <w:p w14:paraId="61BEC4FA" w14:textId="121DCBED" w:rsidR="0014540E" w:rsidRPr="00445AF5" w:rsidRDefault="0014540E" w:rsidP="00321037">
            <w:pPr>
              <w:spacing w:before="40" w:after="40"/>
            </w:pPr>
            <w:r>
              <w:t xml:space="preserve">Tjänsteplattformen slussar vidare meddelandet med patientens/invånarens mätvärde(n). </w:t>
            </w:r>
          </w:p>
        </w:tc>
      </w:tr>
    </w:tbl>
    <w:p w14:paraId="4589DBE9" w14:textId="0D0A047C" w:rsidR="0014540E" w:rsidRDefault="0014540E" w:rsidP="0014540E">
      <w:pPr>
        <w:pStyle w:val="Rubrik3"/>
      </w:pPr>
      <w:r>
        <w:br w:type="page"/>
      </w:r>
      <w:r>
        <w:lastRenderedPageBreak/>
        <w:t>Skicka mätvärden</w:t>
      </w:r>
    </w:p>
    <w:p w14:paraId="54C660F8" w14:textId="3502AC19" w:rsidR="0014540E" w:rsidRDefault="0014540E" w:rsidP="0014540E">
      <w:r w:rsidRPr="00D55F7B">
        <w:t xml:space="preserve">Nedanstående diagram visar hur </w:t>
      </w:r>
      <w:r>
        <w:t>flödet ser ut när information om mätvärden skall skickas till ett externt system</w:t>
      </w:r>
      <w:r w:rsidRPr="00D55F7B">
        <w:t>.</w:t>
      </w:r>
      <w:r>
        <w:t xml:space="preserve"> Det kan vara i form av nyregistrering av aktivititer eller uppdatering av befintliga mätvärden. Det systemet där information skall skickas till är i förhand känt.</w:t>
      </w:r>
    </w:p>
    <w:p w14:paraId="5982F670" w14:textId="77777777" w:rsidR="0014540E" w:rsidRDefault="0014540E" w:rsidP="0014540E"/>
    <w:p w14:paraId="1035198E" w14:textId="77777777" w:rsidR="0014540E" w:rsidRDefault="0014540E" w:rsidP="0014540E">
      <w:pPr>
        <w:pStyle w:val="Rubrik4"/>
      </w:pPr>
      <w:r>
        <w:t>Arbetsflödesdiagram</w:t>
      </w:r>
    </w:p>
    <w:p w14:paraId="60222185" w14:textId="77777777" w:rsidR="0014540E" w:rsidRDefault="0014540E" w:rsidP="0014540E"/>
    <w:p w14:paraId="186CC95B" w14:textId="2CC6E276" w:rsidR="0014540E" w:rsidRDefault="003C4EA3" w:rsidP="0014540E">
      <w:pPr>
        <w:jc w:val="center"/>
      </w:pPr>
      <w:r>
        <w:object w:dxaOrig="6037" w:dyaOrig="5564" w14:anchorId="21DCC038">
          <v:shape id="_x0000_i1033" type="#_x0000_t75" style="width:301.8pt;height:278.2pt" o:ole="">
            <v:imagedata r:id="rId26" o:title=""/>
          </v:shape>
          <o:OLEObject Type="Embed" ProgID="Visio.Drawing.11" ShapeID="_x0000_i1033" DrawAspect="Content" ObjectID="_1456830176" r:id="rId27"/>
        </w:object>
      </w:r>
    </w:p>
    <w:p w14:paraId="207559F7" w14:textId="77777777" w:rsidR="0014540E" w:rsidRDefault="0014540E" w:rsidP="0014540E"/>
    <w:p w14:paraId="51090B28" w14:textId="77777777" w:rsidR="0014540E" w:rsidRDefault="0014540E" w:rsidP="0014540E"/>
    <w:p w14:paraId="62FDE0BC" w14:textId="77777777" w:rsidR="0014540E" w:rsidRPr="00A55D30" w:rsidRDefault="0014540E" w:rsidP="0014540E">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14540E" w:rsidRPr="00F71DFD" w14:paraId="28F4D1CE" w14:textId="77777777" w:rsidTr="00321037">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0A37905" w14:textId="77777777" w:rsidR="0014540E" w:rsidRPr="00F71DFD" w:rsidRDefault="0014540E" w:rsidP="00321037">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A667DCC" w14:textId="77777777" w:rsidR="0014540E" w:rsidRPr="00F71DFD" w:rsidRDefault="0014540E" w:rsidP="00321037">
            <w:pPr>
              <w:tabs>
                <w:tab w:val="left" w:pos="567"/>
              </w:tabs>
              <w:rPr>
                <w:b/>
                <w:szCs w:val="24"/>
              </w:rPr>
            </w:pPr>
            <w:r w:rsidRPr="00F71DFD">
              <w:rPr>
                <w:b/>
                <w:szCs w:val="24"/>
              </w:rPr>
              <w:t>Beskrivning alt. referens</w:t>
            </w:r>
          </w:p>
        </w:tc>
      </w:tr>
      <w:tr w:rsidR="0014540E" w:rsidRPr="00A55D30" w14:paraId="471713D4" w14:textId="77777777" w:rsidTr="00321037">
        <w:trPr>
          <w:trHeight w:val="709"/>
        </w:trPr>
        <w:tc>
          <w:tcPr>
            <w:tcW w:w="1164" w:type="pct"/>
            <w:tcBorders>
              <w:top w:val="single" w:sz="6" w:space="0" w:color="auto"/>
            </w:tcBorders>
          </w:tcPr>
          <w:p w14:paraId="53218561" w14:textId="77777777" w:rsidR="0014540E" w:rsidRPr="00A55D30" w:rsidRDefault="0014540E" w:rsidP="00321037">
            <w:pPr>
              <w:spacing w:before="40" w:after="40"/>
            </w:pPr>
            <w:r>
              <w:t>Händelsekälla</w:t>
            </w:r>
          </w:p>
        </w:tc>
        <w:tc>
          <w:tcPr>
            <w:tcW w:w="3836" w:type="pct"/>
            <w:tcBorders>
              <w:top w:val="single" w:sz="6" w:space="0" w:color="auto"/>
            </w:tcBorders>
          </w:tcPr>
          <w:p w14:paraId="4806C742" w14:textId="77777777" w:rsidR="0014540E" w:rsidRPr="00A55D30" w:rsidRDefault="0014540E" w:rsidP="00321037">
            <w:pPr>
              <w:spacing w:before="40" w:after="40"/>
            </w:pPr>
            <w:r>
              <w:t xml:space="preserve">Med händelsekälla avses en person som matar in ny data eller att data inkommer automatiskt. </w:t>
            </w:r>
          </w:p>
        </w:tc>
      </w:tr>
    </w:tbl>
    <w:p w14:paraId="5B609896" w14:textId="77777777" w:rsidR="0014540E" w:rsidRPr="007060A2" w:rsidRDefault="0014540E" w:rsidP="0014540E">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14540E" w:rsidRPr="00F71DFD" w14:paraId="57AA4391" w14:textId="77777777" w:rsidTr="00321037">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3CA93E7" w14:textId="77777777" w:rsidR="0014540E" w:rsidRPr="00F71DFD" w:rsidRDefault="0014540E" w:rsidP="00321037">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D98BD7E" w14:textId="77777777" w:rsidR="0014540E" w:rsidRPr="00F71DFD" w:rsidRDefault="0014540E" w:rsidP="00321037">
            <w:pPr>
              <w:tabs>
                <w:tab w:val="left" w:pos="567"/>
              </w:tabs>
              <w:rPr>
                <w:b/>
                <w:szCs w:val="24"/>
              </w:rPr>
            </w:pPr>
            <w:r w:rsidRPr="00F71DFD">
              <w:rPr>
                <w:b/>
                <w:szCs w:val="24"/>
              </w:rPr>
              <w:t>Beskrivning alt. referens</w:t>
            </w:r>
          </w:p>
        </w:tc>
      </w:tr>
      <w:tr w:rsidR="0014540E" w:rsidRPr="00A55D30" w14:paraId="460CB13F" w14:textId="77777777" w:rsidTr="00321037">
        <w:trPr>
          <w:trHeight w:val="709"/>
        </w:trPr>
        <w:tc>
          <w:tcPr>
            <w:tcW w:w="1415" w:type="pct"/>
            <w:tcBorders>
              <w:top w:val="single" w:sz="6" w:space="0" w:color="auto"/>
            </w:tcBorders>
          </w:tcPr>
          <w:p w14:paraId="39EF05BE" w14:textId="5327300B" w:rsidR="0014540E" w:rsidRPr="00A55D30" w:rsidRDefault="0014540E" w:rsidP="00321037">
            <w:pPr>
              <w:spacing w:before="40" w:after="40"/>
            </w:pPr>
            <w:r>
              <w:t xml:space="preserve">Information om mätvärden nyregistreras/uppdateras. </w:t>
            </w:r>
          </w:p>
        </w:tc>
        <w:tc>
          <w:tcPr>
            <w:tcW w:w="3585" w:type="pct"/>
            <w:tcBorders>
              <w:top w:val="single" w:sz="6" w:space="0" w:color="auto"/>
            </w:tcBorders>
          </w:tcPr>
          <w:p w14:paraId="21BC0B5D" w14:textId="0DF46473" w:rsidR="0014540E" w:rsidRPr="00A55D30" w:rsidRDefault="0014540E" w:rsidP="00321037">
            <w:pPr>
              <w:spacing w:before="40" w:after="40"/>
            </w:pPr>
            <w:r w:rsidRPr="00A55D30">
              <w:t>Information som innefattar</w:t>
            </w:r>
            <w:r>
              <w:t xml:space="preserve"> mätvärdesdata registreras</w:t>
            </w:r>
            <w:r w:rsidRPr="00A55D30">
              <w:t xml:space="preserve">.  </w:t>
            </w:r>
            <w:r>
              <w:t>Detta kan vara i form av nyregistrering eller uppdatering av befintlig mätvärdesdata.</w:t>
            </w:r>
          </w:p>
        </w:tc>
      </w:tr>
      <w:tr w:rsidR="0014540E" w:rsidRPr="00A55D30" w14:paraId="0808678A" w14:textId="77777777" w:rsidTr="00321037">
        <w:trPr>
          <w:trHeight w:val="709"/>
        </w:trPr>
        <w:tc>
          <w:tcPr>
            <w:tcW w:w="1415" w:type="pct"/>
          </w:tcPr>
          <w:p w14:paraId="6FF89C25" w14:textId="77777777" w:rsidR="0014540E" w:rsidRPr="00A55D30" w:rsidRDefault="0014540E" w:rsidP="00321037">
            <w:pPr>
              <w:spacing w:before="40" w:after="40"/>
            </w:pPr>
            <w:r>
              <w:t xml:space="preserve">Svar på hur skrivningen gick.  </w:t>
            </w:r>
          </w:p>
        </w:tc>
        <w:tc>
          <w:tcPr>
            <w:tcW w:w="3585" w:type="pct"/>
          </w:tcPr>
          <w:p w14:paraId="2F8B249D" w14:textId="77777777" w:rsidR="0014540E" w:rsidRPr="00A55D30" w:rsidRDefault="0014540E" w:rsidP="00321037">
            <w:pPr>
              <w:spacing w:before="40" w:after="40"/>
            </w:pPr>
            <w:r>
              <w:t xml:space="preserve">Information om hur skrivningen hos tjänsteproducenten gick tas emot. </w:t>
            </w:r>
          </w:p>
        </w:tc>
      </w:tr>
    </w:tbl>
    <w:p w14:paraId="4578DE11" w14:textId="77777777" w:rsidR="0014540E" w:rsidRPr="00A55D30" w:rsidRDefault="0014540E" w:rsidP="0014540E">
      <w:pPr>
        <w:tabs>
          <w:tab w:val="left" w:pos="567"/>
        </w:tabs>
        <w:rPr>
          <w:b/>
          <w:szCs w:val="24"/>
        </w:rPr>
      </w:pPr>
    </w:p>
    <w:p w14:paraId="48EC1036" w14:textId="77777777" w:rsidR="0014540E" w:rsidRPr="007060A2" w:rsidRDefault="0014540E" w:rsidP="0014540E">
      <w:pPr>
        <w:pStyle w:val="Rubrik5"/>
      </w:pPr>
      <w:r w:rsidRPr="007060A2">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14540E" w:rsidRPr="00F71DFD" w14:paraId="7C2A2308" w14:textId="77777777" w:rsidTr="00321037">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336BFE3" w14:textId="77777777" w:rsidR="0014540E" w:rsidRPr="00F71DFD" w:rsidRDefault="0014540E" w:rsidP="00321037">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66C19E5" w14:textId="77777777" w:rsidR="0014540E" w:rsidRPr="00F71DFD" w:rsidRDefault="0014540E" w:rsidP="00321037">
            <w:pPr>
              <w:tabs>
                <w:tab w:val="left" w:pos="567"/>
              </w:tabs>
              <w:rPr>
                <w:b/>
                <w:szCs w:val="24"/>
              </w:rPr>
            </w:pPr>
            <w:r w:rsidRPr="00F71DFD">
              <w:rPr>
                <w:b/>
                <w:szCs w:val="24"/>
              </w:rPr>
              <w:t>Beskrivning alt. referens</w:t>
            </w:r>
          </w:p>
        </w:tc>
      </w:tr>
      <w:tr w:rsidR="0014540E" w:rsidRPr="00A51E7F" w14:paraId="6F445D3B" w14:textId="77777777" w:rsidTr="00321037">
        <w:trPr>
          <w:trHeight w:val="709"/>
        </w:trPr>
        <w:tc>
          <w:tcPr>
            <w:tcW w:w="1164" w:type="pct"/>
            <w:tcBorders>
              <w:top w:val="single" w:sz="6" w:space="0" w:color="auto"/>
            </w:tcBorders>
          </w:tcPr>
          <w:p w14:paraId="778ED6A0" w14:textId="52563F98" w:rsidR="0014540E" w:rsidRPr="00A55D30" w:rsidRDefault="0014540E" w:rsidP="00321037">
            <w:pPr>
              <w:spacing w:before="40" w:after="40"/>
            </w:pPr>
            <w:r>
              <w:t>Mätvärde(n)</w:t>
            </w:r>
          </w:p>
        </w:tc>
        <w:tc>
          <w:tcPr>
            <w:tcW w:w="3836" w:type="pct"/>
            <w:tcBorders>
              <w:top w:val="single" w:sz="6" w:space="0" w:color="auto"/>
            </w:tcBorders>
          </w:tcPr>
          <w:p w14:paraId="3DCCA78B" w14:textId="1F9F297C" w:rsidR="0014540E" w:rsidRPr="00A55D30" w:rsidRDefault="0014540E" w:rsidP="00321037">
            <w:pPr>
              <w:spacing w:before="40" w:after="40"/>
            </w:pPr>
            <w:r>
              <w:t xml:space="preserve">Information om mätvärden. </w:t>
            </w:r>
          </w:p>
        </w:tc>
      </w:tr>
      <w:tr w:rsidR="0014540E" w:rsidRPr="00412989" w14:paraId="3DB63491" w14:textId="77777777" w:rsidTr="00321037">
        <w:trPr>
          <w:trHeight w:val="709"/>
        </w:trPr>
        <w:tc>
          <w:tcPr>
            <w:tcW w:w="1164" w:type="pct"/>
          </w:tcPr>
          <w:p w14:paraId="2CB98331" w14:textId="77777777" w:rsidR="0014540E" w:rsidRPr="00412989" w:rsidRDefault="0014540E" w:rsidP="00321037">
            <w:pPr>
              <w:spacing w:before="40" w:after="40"/>
            </w:pPr>
            <w:r>
              <w:t>Begäran</w:t>
            </w:r>
          </w:p>
        </w:tc>
        <w:tc>
          <w:tcPr>
            <w:tcW w:w="3836" w:type="pct"/>
          </w:tcPr>
          <w:p w14:paraId="63EAB1DC" w14:textId="65A84077" w:rsidR="0014540E" w:rsidRPr="00412989" w:rsidRDefault="0014540E" w:rsidP="00321037">
            <w:r>
              <w:t>En begäran för att skriva mätvärdesdata skickas till beststämd destination.</w:t>
            </w:r>
          </w:p>
        </w:tc>
      </w:tr>
      <w:tr w:rsidR="0014540E" w:rsidRPr="00A51E7F" w14:paraId="113C586B" w14:textId="77777777" w:rsidTr="00321037">
        <w:trPr>
          <w:trHeight w:val="709"/>
        </w:trPr>
        <w:tc>
          <w:tcPr>
            <w:tcW w:w="1164" w:type="pct"/>
          </w:tcPr>
          <w:p w14:paraId="120B6AE2" w14:textId="77777777" w:rsidR="0014540E" w:rsidRPr="00412989" w:rsidRDefault="0014540E" w:rsidP="00321037">
            <w:pPr>
              <w:spacing w:before="40" w:after="40"/>
            </w:pPr>
            <w:r>
              <w:t>Svar</w:t>
            </w:r>
          </w:p>
        </w:tc>
        <w:tc>
          <w:tcPr>
            <w:tcW w:w="3836" w:type="pct"/>
          </w:tcPr>
          <w:p w14:paraId="5B100929" w14:textId="77777777" w:rsidR="0014540E" w:rsidRPr="00412989" w:rsidRDefault="0014540E" w:rsidP="00321037">
            <w:pPr>
              <w:spacing w:before="40" w:after="40"/>
            </w:pPr>
            <w:r>
              <w:t xml:space="preserve">Svar på hur skrivningen gick.   </w:t>
            </w:r>
          </w:p>
        </w:tc>
      </w:tr>
    </w:tbl>
    <w:p w14:paraId="5318B146" w14:textId="77777777" w:rsidR="0014540E" w:rsidRPr="00A51E7F" w:rsidRDefault="0014540E" w:rsidP="0014540E">
      <w:pPr>
        <w:rPr>
          <w:highlight w:val="yellow"/>
        </w:rPr>
      </w:pPr>
    </w:p>
    <w:p w14:paraId="7555B14E" w14:textId="77777777" w:rsidR="0014540E" w:rsidRPr="00211EF1" w:rsidRDefault="0014540E" w:rsidP="0014540E">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14540E" w:rsidRPr="00F71DFD" w14:paraId="67ECDC4D" w14:textId="77777777" w:rsidTr="00321037">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7FE63C" w14:textId="77777777" w:rsidR="0014540E" w:rsidRPr="00F71DFD" w:rsidRDefault="0014540E" w:rsidP="00321037">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CB07107" w14:textId="77777777" w:rsidR="0014540E" w:rsidRPr="00F71DFD" w:rsidRDefault="0014540E" w:rsidP="00321037">
            <w:pPr>
              <w:tabs>
                <w:tab w:val="left" w:pos="567"/>
              </w:tabs>
              <w:rPr>
                <w:b/>
                <w:szCs w:val="24"/>
              </w:rPr>
            </w:pPr>
            <w:r w:rsidRPr="00F71DFD">
              <w:rPr>
                <w:b/>
                <w:szCs w:val="24"/>
              </w:rPr>
              <w:t>Beskrivning alt. referens</w:t>
            </w:r>
          </w:p>
        </w:tc>
      </w:tr>
      <w:tr w:rsidR="0014540E" w:rsidRPr="00211EF1" w14:paraId="35E80E10" w14:textId="77777777" w:rsidTr="00321037">
        <w:trPr>
          <w:trHeight w:val="709"/>
        </w:trPr>
        <w:tc>
          <w:tcPr>
            <w:tcW w:w="1354" w:type="pct"/>
            <w:tcBorders>
              <w:top w:val="single" w:sz="6" w:space="0" w:color="auto"/>
              <w:bottom w:val="single" w:sz="6" w:space="0" w:color="auto"/>
            </w:tcBorders>
          </w:tcPr>
          <w:p w14:paraId="04CC701C" w14:textId="77777777" w:rsidR="0014540E" w:rsidRPr="00211EF1" w:rsidRDefault="0014540E" w:rsidP="00321037">
            <w:pPr>
              <w:spacing w:before="40" w:after="40"/>
            </w:pPr>
            <w:r>
              <w:t>Tjänstekonsument</w:t>
            </w:r>
          </w:p>
        </w:tc>
        <w:tc>
          <w:tcPr>
            <w:tcW w:w="3646" w:type="pct"/>
            <w:tcBorders>
              <w:top w:val="single" w:sz="6" w:space="0" w:color="auto"/>
              <w:bottom w:val="single" w:sz="6" w:space="0" w:color="auto"/>
            </w:tcBorders>
          </w:tcPr>
          <w:p w14:paraId="31F5987F" w14:textId="07D46F0F" w:rsidR="0014540E" w:rsidRPr="00211EF1" w:rsidRDefault="0014540E" w:rsidP="00321037">
            <w:pPr>
              <w:spacing w:before="40" w:after="40"/>
            </w:pPr>
            <w:r>
              <w:t>Verksamhetssystem i rollen som tjänstekonsument som interagerar med information från andra källor. I detta fall för att hämta information i form av mätvärden.</w:t>
            </w:r>
          </w:p>
        </w:tc>
      </w:tr>
      <w:tr w:rsidR="0014540E" w:rsidRPr="00211EF1" w14:paraId="4CA93D3E" w14:textId="77777777" w:rsidTr="00321037">
        <w:trPr>
          <w:trHeight w:val="709"/>
        </w:trPr>
        <w:tc>
          <w:tcPr>
            <w:tcW w:w="1354" w:type="pct"/>
            <w:tcBorders>
              <w:top w:val="single" w:sz="6" w:space="0" w:color="auto"/>
              <w:bottom w:val="single" w:sz="6" w:space="0" w:color="auto"/>
            </w:tcBorders>
          </w:tcPr>
          <w:p w14:paraId="2270520F" w14:textId="77777777" w:rsidR="0014540E" w:rsidRPr="00211EF1" w:rsidRDefault="0014540E" w:rsidP="00321037">
            <w:pPr>
              <w:spacing w:before="40" w:after="40"/>
            </w:pPr>
            <w:r>
              <w:t>Tjänsteplattformen</w:t>
            </w:r>
          </w:p>
        </w:tc>
        <w:tc>
          <w:tcPr>
            <w:tcW w:w="3646" w:type="pct"/>
            <w:tcBorders>
              <w:top w:val="single" w:sz="6" w:space="0" w:color="auto"/>
              <w:bottom w:val="single" w:sz="6" w:space="0" w:color="auto"/>
            </w:tcBorders>
          </w:tcPr>
          <w:p w14:paraId="4A08BF8C" w14:textId="77777777" w:rsidR="0014540E" w:rsidRPr="008A6814" w:rsidRDefault="0014540E" w:rsidP="00321037">
            <w:pPr>
              <w:spacing w:before="40" w:after="40"/>
            </w:pPr>
            <w:r>
              <w:t>Ett nav mellan olika system och tjänster. Tjänsteplattformen dirigerar meddelanden vidare till rätt tjänst/system med hjälp av tjänsteadresseringskatalogen.</w:t>
            </w:r>
          </w:p>
        </w:tc>
      </w:tr>
      <w:tr w:rsidR="0014540E" w:rsidRPr="00211EF1" w14:paraId="4997591A" w14:textId="77777777" w:rsidTr="00321037">
        <w:trPr>
          <w:trHeight w:val="709"/>
        </w:trPr>
        <w:tc>
          <w:tcPr>
            <w:tcW w:w="1354" w:type="pct"/>
            <w:tcBorders>
              <w:top w:val="single" w:sz="6" w:space="0" w:color="auto"/>
            </w:tcBorders>
          </w:tcPr>
          <w:p w14:paraId="139F5622" w14:textId="77777777" w:rsidR="0014540E" w:rsidRPr="00211EF1" w:rsidRDefault="0014540E" w:rsidP="00321037">
            <w:pPr>
              <w:spacing w:before="40" w:after="40"/>
            </w:pPr>
            <w:r>
              <w:t>Tjänsteproducent</w:t>
            </w:r>
          </w:p>
        </w:tc>
        <w:tc>
          <w:tcPr>
            <w:tcW w:w="3646" w:type="pct"/>
            <w:tcBorders>
              <w:top w:val="single" w:sz="6" w:space="0" w:color="auto"/>
            </w:tcBorders>
          </w:tcPr>
          <w:p w14:paraId="62B80B53" w14:textId="77777777" w:rsidR="0014540E" w:rsidRDefault="0014540E" w:rsidP="00321037">
            <w:pPr>
              <w:spacing w:before="40" w:after="40"/>
            </w:pPr>
            <w:r>
              <w:t>Tjänsteproducenter uppvisar ett tekniskt gränssnitt för tjänstekonsumenter så att dessa genom frågemeddelanden kan begära/uppdatera/skicka information.</w:t>
            </w:r>
          </w:p>
        </w:tc>
      </w:tr>
    </w:tbl>
    <w:p w14:paraId="4E420E24" w14:textId="77777777" w:rsidR="0014540E" w:rsidRDefault="0014540E" w:rsidP="0014540E"/>
    <w:p w14:paraId="572550CC" w14:textId="77777777" w:rsidR="0014540E" w:rsidRDefault="0014540E" w:rsidP="0014540E"/>
    <w:p w14:paraId="4D997428" w14:textId="77777777" w:rsidR="0014540E" w:rsidRDefault="0014540E" w:rsidP="0014540E">
      <w:pPr>
        <w:spacing w:line="240" w:lineRule="auto"/>
        <w:rPr>
          <w:rFonts w:eastAsia="Times New Roman"/>
          <w:bCs/>
          <w:iCs/>
          <w:sz w:val="24"/>
        </w:rPr>
      </w:pPr>
      <w:r>
        <w:br w:type="page"/>
      </w:r>
    </w:p>
    <w:p w14:paraId="1309F867" w14:textId="77777777" w:rsidR="0014540E" w:rsidRDefault="0014540E" w:rsidP="0014540E">
      <w:pPr>
        <w:pStyle w:val="Rubrik4"/>
      </w:pPr>
      <w:r>
        <w:lastRenderedPageBreak/>
        <w:t>Sekvensdiagram</w:t>
      </w:r>
    </w:p>
    <w:p w14:paraId="008B410B" w14:textId="77777777" w:rsidR="0014540E" w:rsidRPr="00040252" w:rsidRDefault="0014540E" w:rsidP="0014540E">
      <w:r>
        <w:t>Siffrorna i diagrammet</w:t>
      </w:r>
      <w:r w:rsidRPr="00A24F62">
        <w:t xml:space="preserve"> </w:t>
      </w:r>
      <w:r>
        <w:t xml:space="preserve">nedan kopplar ihop begäran-svar för respektive meddelande. </w:t>
      </w:r>
    </w:p>
    <w:p w14:paraId="794AEA41" w14:textId="77777777" w:rsidR="0014540E" w:rsidRPr="00040252" w:rsidRDefault="0014540E" w:rsidP="0014540E"/>
    <w:p w14:paraId="4A09C6B6" w14:textId="17116B73" w:rsidR="0014540E" w:rsidRDefault="003C4EA3" w:rsidP="0014540E">
      <w:r>
        <w:object w:dxaOrig="9129" w:dyaOrig="6939" w14:anchorId="64CBD1B9">
          <v:shape id="_x0000_i1034" type="#_x0000_t75" style="width:433.75pt;height:329.45pt" o:ole="">
            <v:imagedata r:id="rId28" o:title=""/>
          </v:shape>
          <o:OLEObject Type="Embed" ProgID="Visio.Drawing.11" ShapeID="_x0000_i1034" DrawAspect="Content" ObjectID="_1456830177" r:id="rId29"/>
        </w:object>
      </w:r>
    </w:p>
    <w:p w14:paraId="74190650" w14:textId="77777777" w:rsidR="0014540E" w:rsidRDefault="0014540E" w:rsidP="0014540E"/>
    <w:p w14:paraId="7F140EDD" w14:textId="77777777" w:rsidR="0014540E" w:rsidRPr="008A6814" w:rsidRDefault="0014540E" w:rsidP="0014540E">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14540E" w:rsidRPr="00F71DFD" w14:paraId="0A7356F4" w14:textId="77777777" w:rsidTr="00321037">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F8B3264" w14:textId="77777777" w:rsidR="0014540E" w:rsidRPr="00F71DFD" w:rsidRDefault="0014540E" w:rsidP="00321037">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A18F4C7" w14:textId="77777777" w:rsidR="0014540E" w:rsidRPr="00F71DFD" w:rsidRDefault="0014540E" w:rsidP="00321037">
            <w:pPr>
              <w:spacing w:before="40" w:after="40"/>
              <w:rPr>
                <w:b/>
              </w:rPr>
            </w:pPr>
            <w:r w:rsidRPr="00F71DFD">
              <w:rPr>
                <w:b/>
              </w:rPr>
              <w:t>Beskrivning</w:t>
            </w:r>
          </w:p>
        </w:tc>
      </w:tr>
      <w:tr w:rsidR="0014540E" w:rsidRPr="008A6814" w14:paraId="712EDEB7" w14:textId="77777777" w:rsidTr="00321037">
        <w:tc>
          <w:tcPr>
            <w:tcW w:w="1951" w:type="dxa"/>
            <w:tcBorders>
              <w:top w:val="single" w:sz="6" w:space="0" w:color="auto"/>
            </w:tcBorders>
          </w:tcPr>
          <w:p w14:paraId="05DB8E42" w14:textId="77777777" w:rsidR="0014540E" w:rsidRPr="008A6814" w:rsidRDefault="0014540E" w:rsidP="00321037">
            <w:pPr>
              <w:spacing w:before="40" w:after="40"/>
            </w:pPr>
            <w:r>
              <w:t>Tjänstekonsument</w:t>
            </w:r>
          </w:p>
        </w:tc>
        <w:tc>
          <w:tcPr>
            <w:tcW w:w="6863" w:type="dxa"/>
            <w:tcBorders>
              <w:top w:val="single" w:sz="6" w:space="0" w:color="auto"/>
            </w:tcBorders>
          </w:tcPr>
          <w:p w14:paraId="52ED359E" w14:textId="76E348C3" w:rsidR="0014540E" w:rsidRPr="008A6814" w:rsidRDefault="0014540E" w:rsidP="00321037">
            <w:pPr>
              <w:spacing w:before="40" w:after="40"/>
            </w:pPr>
            <w:r>
              <w:t xml:space="preserve">Verksamhetssystem i rollen som tjänstekonsument som interagerar med information från andra källor. I detta fall för att skicka information i form av mätvärden. </w:t>
            </w:r>
          </w:p>
        </w:tc>
      </w:tr>
      <w:tr w:rsidR="0014540E" w:rsidRPr="008A6814" w14:paraId="5C41895D" w14:textId="77777777" w:rsidTr="00321037">
        <w:tc>
          <w:tcPr>
            <w:tcW w:w="1951" w:type="dxa"/>
          </w:tcPr>
          <w:p w14:paraId="2E22F709" w14:textId="77777777" w:rsidR="0014540E" w:rsidRPr="008A6814" w:rsidRDefault="0014540E" w:rsidP="00321037">
            <w:pPr>
              <w:spacing w:before="40" w:after="40"/>
            </w:pPr>
            <w:r>
              <w:t>Tjänsteplattformen</w:t>
            </w:r>
          </w:p>
        </w:tc>
        <w:tc>
          <w:tcPr>
            <w:tcW w:w="6863" w:type="dxa"/>
          </w:tcPr>
          <w:p w14:paraId="0E6BE51F" w14:textId="77777777" w:rsidR="0014540E" w:rsidRPr="008A6814" w:rsidRDefault="0014540E" w:rsidP="00321037">
            <w:pPr>
              <w:spacing w:before="40" w:after="40"/>
            </w:pPr>
            <w:r>
              <w:t xml:space="preserve">Ett nav mellan olika system och tjänster. Tjänsteplattformen dirigerar meddelanden vidare till rätt tjänst/system med hjälp av tjänsteadresseringskatalogen. </w:t>
            </w:r>
          </w:p>
        </w:tc>
      </w:tr>
      <w:tr w:rsidR="0014540E" w:rsidRPr="00A51E7F" w14:paraId="295A0348" w14:textId="77777777" w:rsidTr="00321037">
        <w:tc>
          <w:tcPr>
            <w:tcW w:w="1951" w:type="dxa"/>
          </w:tcPr>
          <w:p w14:paraId="593F89FA" w14:textId="77777777" w:rsidR="0014540E" w:rsidRPr="008A6814" w:rsidRDefault="0014540E" w:rsidP="00321037">
            <w:pPr>
              <w:spacing w:before="40" w:after="40"/>
            </w:pPr>
            <w:r>
              <w:t>Tjänsteproducent</w:t>
            </w:r>
          </w:p>
        </w:tc>
        <w:tc>
          <w:tcPr>
            <w:tcW w:w="6863" w:type="dxa"/>
          </w:tcPr>
          <w:p w14:paraId="759D29D0" w14:textId="77777777" w:rsidR="0014540E" w:rsidRDefault="0014540E" w:rsidP="00321037">
            <w:pPr>
              <w:spacing w:before="40" w:after="40"/>
            </w:pPr>
            <w:r>
              <w:t>Tjänsteproducenter uppvisar ett tekniskt gränssnitt för tjänstekonsumenter så att dessa genom frågemeddelanden kan begära/uppdatera/skicka information.</w:t>
            </w:r>
          </w:p>
        </w:tc>
      </w:tr>
      <w:tr w:rsidR="0014540E" w:rsidRPr="00A51E7F" w14:paraId="2032B4F9" w14:textId="77777777" w:rsidTr="00321037">
        <w:tc>
          <w:tcPr>
            <w:tcW w:w="1951" w:type="dxa"/>
          </w:tcPr>
          <w:p w14:paraId="7D3C983A" w14:textId="77777777" w:rsidR="0014540E" w:rsidRPr="008A6814" w:rsidRDefault="0014540E" w:rsidP="00321037">
            <w:pPr>
              <w:spacing w:before="40" w:after="40"/>
            </w:pPr>
            <w:r>
              <w:t>Engagemangsindex</w:t>
            </w:r>
          </w:p>
        </w:tc>
        <w:tc>
          <w:tcPr>
            <w:tcW w:w="6863" w:type="dxa"/>
          </w:tcPr>
          <w:p w14:paraId="18A8D652" w14:textId="77777777" w:rsidR="0014540E" w:rsidRPr="008A6814" w:rsidRDefault="0014540E" w:rsidP="00321037">
            <w:pPr>
              <w:spacing w:before="40" w:after="40"/>
            </w:pPr>
            <w:r>
              <w:t xml:space="preserve">En tjänst där det finns uppdaterade nationella index över vilka informationsägare som har information kring en viss invånare/patient. </w:t>
            </w:r>
          </w:p>
        </w:tc>
      </w:tr>
    </w:tbl>
    <w:p w14:paraId="54557C3D" w14:textId="77777777" w:rsidR="0014540E" w:rsidRPr="00A51E7F" w:rsidRDefault="0014540E" w:rsidP="0014540E">
      <w:pPr>
        <w:rPr>
          <w:highlight w:val="yellow"/>
        </w:rPr>
      </w:pPr>
    </w:p>
    <w:p w14:paraId="6E8C0A72" w14:textId="77777777" w:rsidR="0014540E" w:rsidRPr="00445AF5" w:rsidRDefault="0014540E" w:rsidP="0014540E">
      <w:pPr>
        <w:pStyle w:val="Rubrik5"/>
      </w:pPr>
      <w:r w:rsidRPr="00445AF5">
        <w:lastRenderedPageBreak/>
        <w:t>Steg</w:t>
      </w:r>
    </w:p>
    <w:tbl>
      <w:tblPr>
        <w:tblStyle w:val="Tabellrutnt"/>
        <w:tblW w:w="0" w:type="auto"/>
        <w:tblLook w:val="04A0" w:firstRow="1" w:lastRow="0" w:firstColumn="1" w:lastColumn="0" w:noHBand="0" w:noVBand="1"/>
      </w:tblPr>
      <w:tblGrid>
        <w:gridCol w:w="3108"/>
        <w:gridCol w:w="5782"/>
      </w:tblGrid>
      <w:tr w:rsidR="0014540E" w:rsidRPr="00F71DFD" w14:paraId="38834ED1" w14:textId="77777777" w:rsidTr="00321037">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79B2E6" w14:textId="77777777" w:rsidR="0014540E" w:rsidRPr="00F71DFD" w:rsidRDefault="0014540E" w:rsidP="00321037">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D0E239" w14:textId="77777777" w:rsidR="0014540E" w:rsidRPr="00F71DFD" w:rsidRDefault="0014540E" w:rsidP="00321037">
            <w:pPr>
              <w:spacing w:before="40" w:after="40"/>
              <w:rPr>
                <w:b/>
              </w:rPr>
            </w:pPr>
            <w:r w:rsidRPr="00F71DFD">
              <w:rPr>
                <w:b/>
              </w:rPr>
              <w:t>Beskrivning</w:t>
            </w:r>
          </w:p>
        </w:tc>
      </w:tr>
      <w:tr w:rsidR="0014540E" w:rsidRPr="00445AF5" w14:paraId="541C832C" w14:textId="77777777" w:rsidTr="00321037">
        <w:tc>
          <w:tcPr>
            <w:tcW w:w="2943" w:type="dxa"/>
            <w:tcBorders>
              <w:top w:val="single" w:sz="6" w:space="0" w:color="auto"/>
            </w:tcBorders>
          </w:tcPr>
          <w:p w14:paraId="207384EA" w14:textId="215ED636" w:rsidR="0014540E" w:rsidRDefault="0014540E" w:rsidP="00321037">
            <w:pPr>
              <w:spacing w:before="40" w:after="40"/>
            </w:pPr>
            <w:r>
              <w:t>1. Process</w:t>
            </w:r>
            <w:r w:rsidR="003C4EA3">
              <w:t>Measurement</w:t>
            </w:r>
            <w:r>
              <w:t>(Request)</w:t>
            </w:r>
          </w:p>
        </w:tc>
        <w:tc>
          <w:tcPr>
            <w:tcW w:w="5947" w:type="dxa"/>
            <w:tcBorders>
              <w:top w:val="single" w:sz="6" w:space="0" w:color="auto"/>
            </w:tcBorders>
          </w:tcPr>
          <w:p w14:paraId="0ABEC872" w14:textId="6C1F8DC3" w:rsidR="0014540E" w:rsidRPr="00A55D30" w:rsidRDefault="0014540E" w:rsidP="00321037">
            <w:pPr>
              <w:spacing w:before="40" w:after="40"/>
            </w:pPr>
            <w:r>
              <w:t>Tjänstekonsumenten vill skicka aktiviter via tjänstekontraktet Process</w:t>
            </w:r>
            <w:r w:rsidR="003C4EA3">
              <w:t>Measurement</w:t>
            </w:r>
            <w:r>
              <w:t xml:space="preserve"> kring en viss invånare/patient till en annan källa/informationsägare. Källan/informationsägaren är i detta fall är känd och därmed pekar Logical Address till rätt destination (HSA-id). </w:t>
            </w:r>
          </w:p>
        </w:tc>
      </w:tr>
      <w:tr w:rsidR="0014540E" w:rsidRPr="00445AF5" w14:paraId="13960188" w14:textId="77777777" w:rsidTr="00321037">
        <w:tc>
          <w:tcPr>
            <w:tcW w:w="2943" w:type="dxa"/>
            <w:tcBorders>
              <w:top w:val="single" w:sz="6" w:space="0" w:color="auto"/>
            </w:tcBorders>
          </w:tcPr>
          <w:p w14:paraId="64E10CF1" w14:textId="21101DDE" w:rsidR="0014540E" w:rsidRDefault="0014540E" w:rsidP="00321037">
            <w:pPr>
              <w:spacing w:before="40" w:after="40"/>
            </w:pPr>
            <w:r>
              <w:t>2. Process</w:t>
            </w:r>
            <w:r w:rsidR="003C4EA3">
              <w:t>Measurement</w:t>
            </w:r>
            <w:r>
              <w:t>(Request)</w:t>
            </w:r>
          </w:p>
        </w:tc>
        <w:tc>
          <w:tcPr>
            <w:tcW w:w="5947" w:type="dxa"/>
            <w:tcBorders>
              <w:top w:val="single" w:sz="6" w:space="0" w:color="auto"/>
            </w:tcBorders>
          </w:tcPr>
          <w:p w14:paraId="28BA7137" w14:textId="77777777" w:rsidR="0014540E" w:rsidRDefault="0014540E" w:rsidP="00321037">
            <w:pPr>
              <w:spacing w:before="40" w:after="40"/>
            </w:pPr>
            <w:r>
              <w:t xml:space="preserve">Tjänsteplattformen slussar informationen vidare till rätt teknisk adress enligt Logical Address med hjälp av tjänsteadresseringskatalogen. </w:t>
            </w:r>
          </w:p>
        </w:tc>
      </w:tr>
      <w:tr w:rsidR="0014540E" w:rsidRPr="00445AF5" w14:paraId="248E745A" w14:textId="77777777" w:rsidTr="00321037">
        <w:tc>
          <w:tcPr>
            <w:tcW w:w="2943" w:type="dxa"/>
            <w:tcBorders>
              <w:top w:val="single" w:sz="6" w:space="0" w:color="auto"/>
            </w:tcBorders>
          </w:tcPr>
          <w:p w14:paraId="7CC57ADF" w14:textId="4B56DDCA" w:rsidR="0014540E" w:rsidRDefault="0014540E" w:rsidP="00321037">
            <w:pPr>
              <w:spacing w:before="40" w:after="40"/>
            </w:pPr>
            <w:r>
              <w:t>2. Process</w:t>
            </w:r>
            <w:r w:rsidR="003C4EA3">
              <w:t>Measurement</w:t>
            </w:r>
            <w:r>
              <w:t xml:space="preserve">(Response) </w:t>
            </w:r>
          </w:p>
        </w:tc>
        <w:tc>
          <w:tcPr>
            <w:tcW w:w="5947" w:type="dxa"/>
            <w:tcBorders>
              <w:top w:val="single" w:sz="6" w:space="0" w:color="auto"/>
            </w:tcBorders>
          </w:tcPr>
          <w:p w14:paraId="3F07AD41" w14:textId="77777777" w:rsidR="0014540E" w:rsidRPr="00A55D30" w:rsidRDefault="0014540E" w:rsidP="00321037">
            <w:pPr>
              <w:spacing w:before="40" w:after="40"/>
            </w:pPr>
            <w:r>
              <w:t xml:space="preserve">Tjänsteproducenten returnerar ett svar på hur skrivningen gick. </w:t>
            </w:r>
          </w:p>
        </w:tc>
      </w:tr>
      <w:tr w:rsidR="0014540E" w:rsidRPr="00445AF5" w14:paraId="1FEC5869" w14:textId="77777777" w:rsidTr="00321037">
        <w:tc>
          <w:tcPr>
            <w:tcW w:w="2943" w:type="dxa"/>
            <w:tcBorders>
              <w:top w:val="single" w:sz="6" w:space="0" w:color="auto"/>
            </w:tcBorders>
          </w:tcPr>
          <w:p w14:paraId="08125D17" w14:textId="0B1262C2" w:rsidR="0014540E" w:rsidRDefault="0014540E" w:rsidP="00321037">
            <w:pPr>
              <w:spacing w:before="40" w:after="40"/>
            </w:pPr>
            <w:r>
              <w:t>1. Process</w:t>
            </w:r>
            <w:r w:rsidR="003C4EA3">
              <w:t>Measurement</w:t>
            </w:r>
            <w:r>
              <w:t>(Response)</w:t>
            </w:r>
          </w:p>
        </w:tc>
        <w:tc>
          <w:tcPr>
            <w:tcW w:w="5947" w:type="dxa"/>
            <w:tcBorders>
              <w:top w:val="single" w:sz="6" w:space="0" w:color="auto"/>
            </w:tcBorders>
          </w:tcPr>
          <w:p w14:paraId="4389FE44" w14:textId="77777777" w:rsidR="0014540E" w:rsidRDefault="0014540E" w:rsidP="00321037">
            <w:pPr>
              <w:spacing w:before="40" w:after="40"/>
            </w:pPr>
            <w:r>
              <w:t xml:space="preserve">Tjänsteplattformen slussar vidare svaret till tjänstekonsumenten. </w:t>
            </w:r>
          </w:p>
        </w:tc>
      </w:tr>
      <w:tr w:rsidR="0014540E" w:rsidRPr="00445AF5" w14:paraId="55954B9B" w14:textId="77777777" w:rsidTr="00321037">
        <w:tc>
          <w:tcPr>
            <w:tcW w:w="2943" w:type="dxa"/>
            <w:tcBorders>
              <w:top w:val="single" w:sz="6" w:space="0" w:color="auto"/>
            </w:tcBorders>
          </w:tcPr>
          <w:p w14:paraId="49088897" w14:textId="77777777" w:rsidR="0014540E" w:rsidRDefault="0014540E" w:rsidP="00321037">
            <w:pPr>
              <w:spacing w:before="40" w:after="40"/>
            </w:pPr>
            <w:r>
              <w:t>3. Update(Request)</w:t>
            </w:r>
          </w:p>
        </w:tc>
        <w:tc>
          <w:tcPr>
            <w:tcW w:w="5947" w:type="dxa"/>
            <w:tcBorders>
              <w:top w:val="single" w:sz="6" w:space="0" w:color="auto"/>
            </w:tcBorders>
          </w:tcPr>
          <w:p w14:paraId="676CD787" w14:textId="77777777" w:rsidR="0014540E" w:rsidRPr="00A55D30" w:rsidRDefault="0014540E" w:rsidP="00321037">
            <w:pPr>
              <w:spacing w:before="40" w:after="40"/>
            </w:pPr>
            <w:r>
              <w:t xml:space="preserve">Tjänstekonsumenten använder tjänstekontraktet Update för att uppdatera engagemangsindex.  </w:t>
            </w:r>
          </w:p>
        </w:tc>
      </w:tr>
      <w:tr w:rsidR="0014540E" w:rsidRPr="00445AF5" w14:paraId="6311A609" w14:textId="77777777" w:rsidTr="00321037">
        <w:tc>
          <w:tcPr>
            <w:tcW w:w="2943" w:type="dxa"/>
            <w:tcBorders>
              <w:top w:val="single" w:sz="6" w:space="0" w:color="auto"/>
            </w:tcBorders>
          </w:tcPr>
          <w:p w14:paraId="5B8252EC" w14:textId="77777777" w:rsidR="0014540E" w:rsidRDefault="0014540E" w:rsidP="00321037">
            <w:pPr>
              <w:spacing w:before="40" w:after="40"/>
            </w:pPr>
            <w:r>
              <w:t>4. Update(Request)</w:t>
            </w:r>
          </w:p>
        </w:tc>
        <w:tc>
          <w:tcPr>
            <w:tcW w:w="5947" w:type="dxa"/>
            <w:tcBorders>
              <w:top w:val="single" w:sz="6" w:space="0" w:color="auto"/>
            </w:tcBorders>
          </w:tcPr>
          <w:p w14:paraId="31B40ADE" w14:textId="77777777" w:rsidR="0014540E" w:rsidRDefault="0014540E" w:rsidP="00321037">
            <w:pPr>
              <w:spacing w:before="40" w:after="40"/>
            </w:pPr>
            <w:r>
              <w:t xml:space="preserve">Tjänsteplattformen slussar vidare begäran för uppdateringen till engagemangsindex. </w:t>
            </w:r>
          </w:p>
        </w:tc>
      </w:tr>
      <w:tr w:rsidR="0014540E" w:rsidRPr="00445AF5" w14:paraId="1AB40E78" w14:textId="77777777" w:rsidTr="00321037">
        <w:tc>
          <w:tcPr>
            <w:tcW w:w="2943" w:type="dxa"/>
          </w:tcPr>
          <w:p w14:paraId="371B9ABC" w14:textId="77777777" w:rsidR="0014540E" w:rsidRDefault="0014540E" w:rsidP="00321037">
            <w:pPr>
              <w:spacing w:before="40" w:after="40"/>
            </w:pPr>
            <w:r>
              <w:t>4. Update(Response)</w:t>
            </w:r>
          </w:p>
        </w:tc>
        <w:tc>
          <w:tcPr>
            <w:tcW w:w="5947" w:type="dxa"/>
          </w:tcPr>
          <w:p w14:paraId="390BF49D" w14:textId="77777777" w:rsidR="0014540E" w:rsidRPr="00445AF5" w:rsidRDefault="0014540E" w:rsidP="00321037">
            <w:pPr>
              <w:spacing w:before="40" w:after="40"/>
            </w:pPr>
            <w:r>
              <w:t xml:space="preserve">Engagemangesindex returnerar ett svar på hur uppdateringen gick. </w:t>
            </w:r>
          </w:p>
        </w:tc>
      </w:tr>
      <w:tr w:rsidR="0014540E" w:rsidRPr="00445AF5" w14:paraId="2A486DEE" w14:textId="77777777" w:rsidTr="00321037">
        <w:tc>
          <w:tcPr>
            <w:tcW w:w="2943" w:type="dxa"/>
          </w:tcPr>
          <w:p w14:paraId="089BC67F" w14:textId="77777777" w:rsidR="0014540E" w:rsidRPr="00445AF5" w:rsidRDefault="0014540E" w:rsidP="00321037">
            <w:pPr>
              <w:spacing w:before="40" w:after="40"/>
            </w:pPr>
            <w:r>
              <w:t>3. Update(Response)</w:t>
            </w:r>
          </w:p>
        </w:tc>
        <w:tc>
          <w:tcPr>
            <w:tcW w:w="5947" w:type="dxa"/>
          </w:tcPr>
          <w:p w14:paraId="5B1AB2C1" w14:textId="77777777" w:rsidR="0014540E" w:rsidRPr="00445AF5" w:rsidRDefault="0014540E" w:rsidP="00321037">
            <w:pPr>
              <w:spacing w:before="40" w:after="40"/>
            </w:pPr>
            <w:r>
              <w:t xml:space="preserve">Svaret slussas vidare till tjänsteproducenten av tjänsteplattformen. </w:t>
            </w:r>
          </w:p>
        </w:tc>
      </w:tr>
    </w:tbl>
    <w:p w14:paraId="37AE18CE" w14:textId="77777777" w:rsidR="0014540E" w:rsidRDefault="0014540E" w:rsidP="0014540E">
      <w:pPr>
        <w:spacing w:line="240" w:lineRule="auto"/>
        <w:rPr>
          <w:rFonts w:eastAsia="Times New Roman"/>
          <w:bCs/>
          <w:sz w:val="24"/>
        </w:rPr>
      </w:pPr>
      <w:r>
        <w:br w:type="page"/>
      </w:r>
    </w:p>
    <w:p w14:paraId="2CFA6C68" w14:textId="1ADE3017" w:rsidR="0014540E" w:rsidRDefault="0014540E" w:rsidP="0014540E">
      <w:pPr>
        <w:pStyle w:val="Rubrik3"/>
      </w:pPr>
      <w:r>
        <w:lastRenderedPageBreak/>
        <w:t>Radera mätvärden</w:t>
      </w:r>
    </w:p>
    <w:p w14:paraId="1E1D95E5" w14:textId="49296A01" w:rsidR="0014540E" w:rsidRPr="009E653A" w:rsidRDefault="0014540E" w:rsidP="0014540E">
      <w:r w:rsidRPr="00D55F7B">
        <w:t xml:space="preserve">Nedanstående diagram visar hur </w:t>
      </w:r>
      <w:r>
        <w:t>flödet ser ut när befintlig information om mätvärden skall raderas från ett externt system</w:t>
      </w:r>
      <w:r w:rsidRPr="00D55F7B">
        <w:t>.</w:t>
      </w:r>
      <w:r>
        <w:t xml:space="preserve"> Det systemet där information skall skickas till är i förhand känt.</w:t>
      </w:r>
    </w:p>
    <w:p w14:paraId="700C29EF" w14:textId="77777777" w:rsidR="0014540E" w:rsidRDefault="0014540E" w:rsidP="0014540E"/>
    <w:p w14:paraId="1DB1BB6C" w14:textId="77777777" w:rsidR="0014540E" w:rsidRDefault="0014540E" w:rsidP="0014540E"/>
    <w:p w14:paraId="466FF2FA" w14:textId="77777777" w:rsidR="0014540E" w:rsidRDefault="0014540E" w:rsidP="0014540E">
      <w:pPr>
        <w:pStyle w:val="Rubrik4"/>
      </w:pPr>
      <w:r>
        <w:t>Arbetsflödesdiagram</w:t>
      </w:r>
    </w:p>
    <w:p w14:paraId="4FC94B5E" w14:textId="77777777" w:rsidR="0014540E" w:rsidRPr="00AD294D" w:rsidRDefault="0014540E" w:rsidP="0014540E"/>
    <w:p w14:paraId="785D3A39" w14:textId="334768AA" w:rsidR="0014540E" w:rsidRDefault="003C4EA3" w:rsidP="0014540E">
      <w:pPr>
        <w:jc w:val="center"/>
      </w:pPr>
      <w:r>
        <w:object w:dxaOrig="6037" w:dyaOrig="5564" w14:anchorId="0F0E5108">
          <v:shape id="_x0000_i1035" type="#_x0000_t75" style="width:301.8pt;height:278.2pt" o:ole="">
            <v:imagedata r:id="rId30" o:title=""/>
          </v:shape>
          <o:OLEObject Type="Embed" ProgID="Visio.Drawing.11" ShapeID="_x0000_i1035" DrawAspect="Content" ObjectID="_1456830178" r:id="rId31"/>
        </w:object>
      </w:r>
    </w:p>
    <w:p w14:paraId="2B8F9E2F" w14:textId="77777777" w:rsidR="0014540E" w:rsidRDefault="0014540E" w:rsidP="0014540E"/>
    <w:p w14:paraId="3FB4461E" w14:textId="77777777" w:rsidR="0014540E" w:rsidRPr="00A55D30" w:rsidRDefault="0014540E" w:rsidP="0014540E">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14540E" w:rsidRPr="00F71DFD" w14:paraId="53037532" w14:textId="77777777" w:rsidTr="00321037">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1F2CCF6" w14:textId="77777777" w:rsidR="0014540E" w:rsidRPr="00F71DFD" w:rsidRDefault="0014540E" w:rsidP="00321037">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AADA799" w14:textId="77777777" w:rsidR="0014540E" w:rsidRPr="00F71DFD" w:rsidRDefault="0014540E" w:rsidP="00321037">
            <w:pPr>
              <w:tabs>
                <w:tab w:val="left" w:pos="567"/>
              </w:tabs>
              <w:rPr>
                <w:b/>
                <w:szCs w:val="24"/>
              </w:rPr>
            </w:pPr>
            <w:r w:rsidRPr="00F71DFD">
              <w:rPr>
                <w:b/>
                <w:szCs w:val="24"/>
              </w:rPr>
              <w:t>Beskrivning alt. referens</w:t>
            </w:r>
          </w:p>
        </w:tc>
      </w:tr>
      <w:tr w:rsidR="0014540E" w:rsidRPr="00A55D30" w14:paraId="3E1F6BA5" w14:textId="77777777" w:rsidTr="00321037">
        <w:trPr>
          <w:trHeight w:val="709"/>
        </w:trPr>
        <w:tc>
          <w:tcPr>
            <w:tcW w:w="1164" w:type="pct"/>
            <w:tcBorders>
              <w:top w:val="single" w:sz="6" w:space="0" w:color="auto"/>
            </w:tcBorders>
          </w:tcPr>
          <w:p w14:paraId="46B3DD20" w14:textId="77777777" w:rsidR="0014540E" w:rsidRPr="00A55D30" w:rsidRDefault="0014540E" w:rsidP="00321037">
            <w:pPr>
              <w:spacing w:before="40" w:after="40"/>
            </w:pPr>
            <w:r>
              <w:t>Händelsekälla</w:t>
            </w:r>
          </w:p>
        </w:tc>
        <w:tc>
          <w:tcPr>
            <w:tcW w:w="3836" w:type="pct"/>
            <w:tcBorders>
              <w:top w:val="single" w:sz="6" w:space="0" w:color="auto"/>
            </w:tcBorders>
          </w:tcPr>
          <w:p w14:paraId="7D36E5EB" w14:textId="77777777" w:rsidR="0014540E" w:rsidRPr="00A55D30" w:rsidRDefault="0014540E" w:rsidP="00321037">
            <w:pPr>
              <w:spacing w:before="40" w:after="40"/>
            </w:pPr>
            <w:r>
              <w:t xml:space="preserve">Med händelsekälla avses en person som raderar data eller att data raderas automatiskt. </w:t>
            </w:r>
          </w:p>
        </w:tc>
      </w:tr>
    </w:tbl>
    <w:p w14:paraId="56717BC5" w14:textId="77777777" w:rsidR="0014540E" w:rsidRPr="007060A2" w:rsidRDefault="0014540E" w:rsidP="0014540E">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14540E" w:rsidRPr="00F71DFD" w14:paraId="2EAE51D7" w14:textId="77777777" w:rsidTr="00321037">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AA624CF" w14:textId="77777777" w:rsidR="0014540E" w:rsidRPr="00F71DFD" w:rsidRDefault="0014540E" w:rsidP="00321037">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2DEF6C9" w14:textId="77777777" w:rsidR="0014540E" w:rsidRPr="00F71DFD" w:rsidRDefault="0014540E" w:rsidP="00321037">
            <w:pPr>
              <w:tabs>
                <w:tab w:val="left" w:pos="567"/>
              </w:tabs>
              <w:rPr>
                <w:b/>
                <w:szCs w:val="24"/>
              </w:rPr>
            </w:pPr>
            <w:r w:rsidRPr="00F71DFD">
              <w:rPr>
                <w:b/>
                <w:szCs w:val="24"/>
              </w:rPr>
              <w:t>Beskrivning alt. referens</w:t>
            </w:r>
          </w:p>
        </w:tc>
      </w:tr>
      <w:tr w:rsidR="0014540E" w:rsidRPr="00A55D30" w14:paraId="7DCBD075" w14:textId="77777777" w:rsidTr="00321037">
        <w:trPr>
          <w:trHeight w:val="709"/>
        </w:trPr>
        <w:tc>
          <w:tcPr>
            <w:tcW w:w="1415" w:type="pct"/>
            <w:tcBorders>
              <w:top w:val="single" w:sz="6" w:space="0" w:color="auto"/>
            </w:tcBorders>
          </w:tcPr>
          <w:p w14:paraId="70867042" w14:textId="79852030" w:rsidR="0014540E" w:rsidRPr="00A55D30" w:rsidRDefault="0014540E" w:rsidP="00321037">
            <w:pPr>
              <w:spacing w:before="40" w:after="40"/>
            </w:pPr>
            <w:r>
              <w:t xml:space="preserve">Information om befintliga mätvärden raderas.  </w:t>
            </w:r>
          </w:p>
        </w:tc>
        <w:tc>
          <w:tcPr>
            <w:tcW w:w="3585" w:type="pct"/>
            <w:tcBorders>
              <w:top w:val="single" w:sz="6" w:space="0" w:color="auto"/>
            </w:tcBorders>
          </w:tcPr>
          <w:p w14:paraId="708D74EE" w14:textId="4C6F4CDD" w:rsidR="0014540E" w:rsidRPr="00A55D30" w:rsidRDefault="0014540E" w:rsidP="00321037">
            <w:pPr>
              <w:spacing w:before="40" w:after="40"/>
            </w:pPr>
            <w:r w:rsidRPr="00A55D30">
              <w:t>Information som innefattar</w:t>
            </w:r>
            <w:r>
              <w:t xml:space="preserve"> mätvärdesdata raderas</w:t>
            </w:r>
            <w:r w:rsidRPr="00A55D30">
              <w:t xml:space="preserve">.  </w:t>
            </w:r>
          </w:p>
        </w:tc>
      </w:tr>
      <w:tr w:rsidR="0014540E" w:rsidRPr="00A55D30" w14:paraId="102BE38D" w14:textId="77777777" w:rsidTr="00321037">
        <w:trPr>
          <w:trHeight w:val="709"/>
        </w:trPr>
        <w:tc>
          <w:tcPr>
            <w:tcW w:w="1415" w:type="pct"/>
          </w:tcPr>
          <w:p w14:paraId="0F091E67" w14:textId="77777777" w:rsidR="0014540E" w:rsidRPr="00A55D30" w:rsidRDefault="0014540E" w:rsidP="00321037">
            <w:pPr>
              <w:spacing w:before="40" w:after="40"/>
            </w:pPr>
            <w:r>
              <w:t xml:space="preserve">Erhåller svar på hur raderingen gick. </w:t>
            </w:r>
          </w:p>
        </w:tc>
        <w:tc>
          <w:tcPr>
            <w:tcW w:w="3585" w:type="pct"/>
          </w:tcPr>
          <w:p w14:paraId="6BE01FAB" w14:textId="77777777" w:rsidR="0014540E" w:rsidRPr="00A55D30" w:rsidRDefault="0014540E" w:rsidP="00321037">
            <w:pPr>
              <w:spacing w:before="40" w:after="40"/>
            </w:pPr>
            <w:r>
              <w:t xml:space="preserve">Information om hur raderingen hos tjänsteproducenten gick tas emot. </w:t>
            </w:r>
          </w:p>
        </w:tc>
      </w:tr>
    </w:tbl>
    <w:p w14:paraId="7EC55895" w14:textId="77777777" w:rsidR="0014540E" w:rsidRPr="00A55D30" w:rsidRDefault="0014540E" w:rsidP="0014540E">
      <w:pPr>
        <w:tabs>
          <w:tab w:val="left" w:pos="567"/>
        </w:tabs>
        <w:rPr>
          <w:b/>
          <w:szCs w:val="24"/>
        </w:rPr>
      </w:pPr>
    </w:p>
    <w:p w14:paraId="73E44D74" w14:textId="77777777" w:rsidR="0014540E" w:rsidRPr="007060A2" w:rsidRDefault="0014540E" w:rsidP="0014540E">
      <w:pPr>
        <w:pStyle w:val="Rubrik5"/>
      </w:pPr>
      <w:r w:rsidRPr="007060A2">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14540E" w:rsidRPr="00F71DFD" w14:paraId="695C87F4" w14:textId="77777777" w:rsidTr="00321037">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7C48C3" w14:textId="77777777" w:rsidR="0014540E" w:rsidRPr="00F71DFD" w:rsidRDefault="0014540E" w:rsidP="00321037">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0030C9" w14:textId="77777777" w:rsidR="0014540E" w:rsidRPr="00F71DFD" w:rsidRDefault="0014540E" w:rsidP="00321037">
            <w:pPr>
              <w:tabs>
                <w:tab w:val="left" w:pos="567"/>
              </w:tabs>
              <w:rPr>
                <w:b/>
                <w:szCs w:val="24"/>
              </w:rPr>
            </w:pPr>
            <w:r w:rsidRPr="00F71DFD">
              <w:rPr>
                <w:b/>
                <w:szCs w:val="24"/>
              </w:rPr>
              <w:t>Beskrivning alt. referens</w:t>
            </w:r>
          </w:p>
        </w:tc>
      </w:tr>
      <w:tr w:rsidR="0014540E" w:rsidRPr="00A51E7F" w14:paraId="097DFFD4" w14:textId="77777777" w:rsidTr="00321037">
        <w:trPr>
          <w:trHeight w:val="709"/>
        </w:trPr>
        <w:tc>
          <w:tcPr>
            <w:tcW w:w="1164" w:type="pct"/>
            <w:tcBorders>
              <w:top w:val="single" w:sz="6" w:space="0" w:color="auto"/>
            </w:tcBorders>
          </w:tcPr>
          <w:p w14:paraId="1DD87C13" w14:textId="77777777" w:rsidR="0014540E" w:rsidRPr="00A55D30" w:rsidRDefault="0014540E" w:rsidP="00321037">
            <w:pPr>
              <w:spacing w:before="40" w:after="40"/>
            </w:pPr>
            <w:r>
              <w:t>Radering</w:t>
            </w:r>
          </w:p>
        </w:tc>
        <w:tc>
          <w:tcPr>
            <w:tcW w:w="3836" w:type="pct"/>
            <w:tcBorders>
              <w:top w:val="single" w:sz="6" w:space="0" w:color="auto"/>
            </w:tcBorders>
          </w:tcPr>
          <w:p w14:paraId="151CB5FA" w14:textId="7F7A99D7" w:rsidR="0014540E" w:rsidRPr="00A55D30" w:rsidRDefault="0014540E" w:rsidP="00321037">
            <w:pPr>
              <w:spacing w:before="40" w:after="40"/>
            </w:pPr>
            <w:r>
              <w:t xml:space="preserve">Information om radering av befintliga mätvärden. </w:t>
            </w:r>
          </w:p>
        </w:tc>
      </w:tr>
      <w:tr w:rsidR="0014540E" w:rsidRPr="00412989" w14:paraId="6CC80BA4" w14:textId="77777777" w:rsidTr="00321037">
        <w:trPr>
          <w:trHeight w:val="709"/>
        </w:trPr>
        <w:tc>
          <w:tcPr>
            <w:tcW w:w="1164" w:type="pct"/>
          </w:tcPr>
          <w:p w14:paraId="41CC30D9" w14:textId="77777777" w:rsidR="0014540E" w:rsidRPr="00412989" w:rsidRDefault="0014540E" w:rsidP="00321037">
            <w:pPr>
              <w:spacing w:before="40" w:after="40"/>
            </w:pPr>
            <w:r>
              <w:t>Begäran</w:t>
            </w:r>
          </w:p>
        </w:tc>
        <w:tc>
          <w:tcPr>
            <w:tcW w:w="3836" w:type="pct"/>
          </w:tcPr>
          <w:p w14:paraId="517ABD96" w14:textId="32581E2D" w:rsidR="0014540E" w:rsidRPr="00412989" w:rsidRDefault="0014540E" w:rsidP="00321037">
            <w:r>
              <w:t>En begäran för att radera mätvärdesdata skickas till beststämd destination.</w:t>
            </w:r>
          </w:p>
        </w:tc>
      </w:tr>
      <w:tr w:rsidR="0014540E" w:rsidRPr="00A51E7F" w14:paraId="73014CDB" w14:textId="77777777" w:rsidTr="00321037">
        <w:trPr>
          <w:trHeight w:val="709"/>
        </w:trPr>
        <w:tc>
          <w:tcPr>
            <w:tcW w:w="1164" w:type="pct"/>
          </w:tcPr>
          <w:p w14:paraId="51737ED9" w14:textId="77777777" w:rsidR="0014540E" w:rsidRPr="00412989" w:rsidRDefault="0014540E" w:rsidP="00321037">
            <w:pPr>
              <w:spacing w:before="40" w:after="40"/>
            </w:pPr>
            <w:r>
              <w:t>Svar</w:t>
            </w:r>
          </w:p>
        </w:tc>
        <w:tc>
          <w:tcPr>
            <w:tcW w:w="3836" w:type="pct"/>
          </w:tcPr>
          <w:p w14:paraId="56D636CD" w14:textId="77777777" w:rsidR="0014540E" w:rsidRPr="00412989" w:rsidRDefault="0014540E" w:rsidP="00321037">
            <w:pPr>
              <w:spacing w:before="40" w:after="40"/>
            </w:pPr>
            <w:r>
              <w:t xml:space="preserve">Svar på hur raderingen gick.   </w:t>
            </w:r>
          </w:p>
        </w:tc>
      </w:tr>
    </w:tbl>
    <w:p w14:paraId="13EE6D77" w14:textId="77777777" w:rsidR="0014540E" w:rsidRPr="00A51E7F" w:rsidRDefault="0014540E" w:rsidP="0014540E">
      <w:pPr>
        <w:rPr>
          <w:highlight w:val="yellow"/>
        </w:rPr>
      </w:pPr>
    </w:p>
    <w:p w14:paraId="3CEA241B" w14:textId="77777777" w:rsidR="0014540E" w:rsidRPr="00211EF1" w:rsidRDefault="0014540E" w:rsidP="0014540E">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14540E" w:rsidRPr="00F71DFD" w14:paraId="1ECE52B3" w14:textId="77777777" w:rsidTr="00321037">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D77EA49" w14:textId="77777777" w:rsidR="0014540E" w:rsidRPr="00F71DFD" w:rsidRDefault="0014540E" w:rsidP="00321037">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C63E17C" w14:textId="77777777" w:rsidR="0014540E" w:rsidRPr="00F71DFD" w:rsidRDefault="0014540E" w:rsidP="00321037">
            <w:pPr>
              <w:tabs>
                <w:tab w:val="left" w:pos="567"/>
              </w:tabs>
              <w:rPr>
                <w:b/>
                <w:szCs w:val="24"/>
              </w:rPr>
            </w:pPr>
            <w:r w:rsidRPr="00F71DFD">
              <w:rPr>
                <w:b/>
                <w:szCs w:val="24"/>
              </w:rPr>
              <w:t>Beskrivning alt. referens</w:t>
            </w:r>
          </w:p>
        </w:tc>
      </w:tr>
      <w:tr w:rsidR="0014540E" w:rsidRPr="00211EF1" w14:paraId="6D4721F4" w14:textId="77777777" w:rsidTr="00321037">
        <w:trPr>
          <w:trHeight w:val="709"/>
        </w:trPr>
        <w:tc>
          <w:tcPr>
            <w:tcW w:w="1354" w:type="pct"/>
            <w:tcBorders>
              <w:top w:val="single" w:sz="6" w:space="0" w:color="auto"/>
              <w:bottom w:val="single" w:sz="6" w:space="0" w:color="auto"/>
            </w:tcBorders>
          </w:tcPr>
          <w:p w14:paraId="6C477238" w14:textId="77777777" w:rsidR="0014540E" w:rsidRPr="00211EF1" w:rsidRDefault="0014540E" w:rsidP="00321037">
            <w:pPr>
              <w:spacing w:before="40" w:after="40"/>
            </w:pPr>
            <w:r>
              <w:t>Tjänstekonsument</w:t>
            </w:r>
          </w:p>
        </w:tc>
        <w:tc>
          <w:tcPr>
            <w:tcW w:w="3646" w:type="pct"/>
            <w:tcBorders>
              <w:top w:val="single" w:sz="6" w:space="0" w:color="auto"/>
              <w:bottom w:val="single" w:sz="6" w:space="0" w:color="auto"/>
            </w:tcBorders>
          </w:tcPr>
          <w:p w14:paraId="0BF5BC58" w14:textId="72B6D0D1" w:rsidR="0014540E" w:rsidRPr="00211EF1" w:rsidRDefault="0014540E" w:rsidP="00321037">
            <w:pPr>
              <w:spacing w:before="40" w:after="40"/>
            </w:pPr>
            <w:r>
              <w:t>Verksamhetssystem i rollen som tjänstekonsument som interagerar med information från andra källor. I detta fall för att hämta information i form av mätvärden.</w:t>
            </w:r>
          </w:p>
        </w:tc>
      </w:tr>
      <w:tr w:rsidR="0014540E" w:rsidRPr="00211EF1" w14:paraId="36F59412" w14:textId="77777777" w:rsidTr="00321037">
        <w:trPr>
          <w:trHeight w:val="709"/>
        </w:trPr>
        <w:tc>
          <w:tcPr>
            <w:tcW w:w="1354" w:type="pct"/>
            <w:tcBorders>
              <w:top w:val="single" w:sz="6" w:space="0" w:color="auto"/>
              <w:bottom w:val="single" w:sz="6" w:space="0" w:color="auto"/>
            </w:tcBorders>
          </w:tcPr>
          <w:p w14:paraId="5CEE915D" w14:textId="77777777" w:rsidR="0014540E" w:rsidRPr="00211EF1" w:rsidRDefault="0014540E" w:rsidP="00321037">
            <w:pPr>
              <w:spacing w:before="40" w:after="40"/>
            </w:pPr>
            <w:r>
              <w:t>Tjänsteplattformen</w:t>
            </w:r>
          </w:p>
        </w:tc>
        <w:tc>
          <w:tcPr>
            <w:tcW w:w="3646" w:type="pct"/>
            <w:tcBorders>
              <w:top w:val="single" w:sz="6" w:space="0" w:color="auto"/>
              <w:bottom w:val="single" w:sz="6" w:space="0" w:color="auto"/>
            </w:tcBorders>
          </w:tcPr>
          <w:p w14:paraId="474B8336" w14:textId="77777777" w:rsidR="0014540E" w:rsidRPr="008A6814" w:rsidRDefault="0014540E" w:rsidP="00321037">
            <w:pPr>
              <w:spacing w:before="40" w:after="40"/>
            </w:pPr>
            <w:r>
              <w:t>Ett nav mellan olika system och tjänster. Tjänsteplattformen dirigerar meddelanden vidare till rätt tjänst/system med hjälp av tjänsteadresseringskatalogen.</w:t>
            </w:r>
          </w:p>
        </w:tc>
      </w:tr>
      <w:tr w:rsidR="0014540E" w:rsidRPr="00211EF1" w14:paraId="2F37DD51" w14:textId="77777777" w:rsidTr="00321037">
        <w:trPr>
          <w:trHeight w:val="709"/>
        </w:trPr>
        <w:tc>
          <w:tcPr>
            <w:tcW w:w="1354" w:type="pct"/>
            <w:tcBorders>
              <w:top w:val="single" w:sz="6" w:space="0" w:color="auto"/>
            </w:tcBorders>
          </w:tcPr>
          <w:p w14:paraId="063E4E22" w14:textId="77777777" w:rsidR="0014540E" w:rsidRPr="00211EF1" w:rsidRDefault="0014540E" w:rsidP="00321037">
            <w:pPr>
              <w:spacing w:before="40" w:after="40"/>
            </w:pPr>
            <w:r>
              <w:t>Tjänsteproducent</w:t>
            </w:r>
          </w:p>
        </w:tc>
        <w:tc>
          <w:tcPr>
            <w:tcW w:w="3646" w:type="pct"/>
            <w:tcBorders>
              <w:top w:val="single" w:sz="6" w:space="0" w:color="auto"/>
            </w:tcBorders>
          </w:tcPr>
          <w:p w14:paraId="1F482ECB" w14:textId="77777777" w:rsidR="0014540E" w:rsidRDefault="0014540E" w:rsidP="00321037">
            <w:pPr>
              <w:spacing w:before="40" w:after="40"/>
            </w:pPr>
            <w:r>
              <w:t>Tjänsteproducenter uppvisar ett tekniskt gränssnitt för tjänstekonsumenter så att dessa genom frågemeddelanden kan begära/uppdatera/skicka information.</w:t>
            </w:r>
          </w:p>
        </w:tc>
      </w:tr>
    </w:tbl>
    <w:p w14:paraId="0D322F6A" w14:textId="77777777" w:rsidR="0014540E" w:rsidRDefault="0014540E" w:rsidP="0014540E"/>
    <w:p w14:paraId="5951B7D1" w14:textId="77777777" w:rsidR="0014540E" w:rsidRDefault="0014540E" w:rsidP="0014540E">
      <w:pPr>
        <w:spacing w:line="240" w:lineRule="auto"/>
        <w:rPr>
          <w:rFonts w:eastAsia="Times New Roman"/>
          <w:bCs/>
          <w:iCs/>
          <w:sz w:val="24"/>
        </w:rPr>
      </w:pPr>
      <w:r>
        <w:br w:type="page"/>
      </w:r>
    </w:p>
    <w:p w14:paraId="2F05C39D" w14:textId="77777777" w:rsidR="0014540E" w:rsidRDefault="0014540E" w:rsidP="0014540E">
      <w:pPr>
        <w:pStyle w:val="Rubrik4"/>
      </w:pPr>
      <w:r>
        <w:lastRenderedPageBreak/>
        <w:t>Sekvensdiagram</w:t>
      </w:r>
    </w:p>
    <w:p w14:paraId="0B2E2D17" w14:textId="77777777" w:rsidR="0014540E" w:rsidRPr="00040252" w:rsidRDefault="0014540E" w:rsidP="0014540E">
      <w:r>
        <w:t xml:space="preserve">Siffrorna i diagrammet nedan kopplar ihop begäran-svar för respektive meddelande. </w:t>
      </w:r>
    </w:p>
    <w:p w14:paraId="058470AC" w14:textId="25E3649F" w:rsidR="0014540E" w:rsidRDefault="003C4EA3" w:rsidP="0014540E">
      <w:pPr>
        <w:spacing w:line="240" w:lineRule="auto"/>
        <w:rPr>
          <w:rFonts w:eastAsia="Times New Roman"/>
          <w:bCs/>
          <w:sz w:val="24"/>
        </w:rPr>
      </w:pPr>
      <w:r>
        <w:object w:dxaOrig="9129" w:dyaOrig="6939" w14:anchorId="4A01128B">
          <v:shape id="_x0000_i1036" type="#_x0000_t75" style="width:433.75pt;height:329.45pt" o:ole="">
            <v:imagedata r:id="rId32" o:title=""/>
          </v:shape>
          <o:OLEObject Type="Embed" ProgID="Visio.Drawing.11" ShapeID="_x0000_i1036" DrawAspect="Content" ObjectID="_1456830179" r:id="rId33"/>
        </w:object>
      </w:r>
    </w:p>
    <w:p w14:paraId="44E33B7E" w14:textId="77777777" w:rsidR="0014540E" w:rsidRDefault="0014540E" w:rsidP="0014540E">
      <w:pPr>
        <w:spacing w:line="240" w:lineRule="auto"/>
        <w:rPr>
          <w:rFonts w:eastAsia="Times New Roman"/>
          <w:bCs/>
          <w:sz w:val="24"/>
        </w:rPr>
      </w:pPr>
    </w:p>
    <w:p w14:paraId="5C6E35C6" w14:textId="77777777" w:rsidR="0014540E" w:rsidRPr="008A6814" w:rsidRDefault="0014540E" w:rsidP="0014540E">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14540E" w:rsidRPr="00F71DFD" w14:paraId="1C7066E2" w14:textId="77777777" w:rsidTr="00321037">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B11E771" w14:textId="77777777" w:rsidR="0014540E" w:rsidRPr="00F71DFD" w:rsidRDefault="0014540E" w:rsidP="00321037">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E88CDA" w14:textId="77777777" w:rsidR="0014540E" w:rsidRPr="00F71DFD" w:rsidRDefault="0014540E" w:rsidP="00321037">
            <w:pPr>
              <w:spacing w:before="40" w:after="40"/>
              <w:rPr>
                <w:b/>
              </w:rPr>
            </w:pPr>
            <w:r w:rsidRPr="00F71DFD">
              <w:rPr>
                <w:b/>
              </w:rPr>
              <w:t>Beskrivning</w:t>
            </w:r>
          </w:p>
        </w:tc>
      </w:tr>
      <w:tr w:rsidR="0014540E" w:rsidRPr="008A6814" w14:paraId="17D99898" w14:textId="77777777" w:rsidTr="00321037">
        <w:tc>
          <w:tcPr>
            <w:tcW w:w="1951" w:type="dxa"/>
            <w:tcBorders>
              <w:top w:val="single" w:sz="6" w:space="0" w:color="auto"/>
            </w:tcBorders>
          </w:tcPr>
          <w:p w14:paraId="1F279DDB" w14:textId="77777777" w:rsidR="0014540E" w:rsidRPr="008A6814" w:rsidRDefault="0014540E" w:rsidP="00321037">
            <w:pPr>
              <w:spacing w:before="40" w:after="40"/>
            </w:pPr>
            <w:r>
              <w:t>Tjänstekonsument</w:t>
            </w:r>
          </w:p>
        </w:tc>
        <w:tc>
          <w:tcPr>
            <w:tcW w:w="6863" w:type="dxa"/>
            <w:tcBorders>
              <w:top w:val="single" w:sz="6" w:space="0" w:color="auto"/>
            </w:tcBorders>
          </w:tcPr>
          <w:p w14:paraId="4DDFA569" w14:textId="451DD86E" w:rsidR="0014540E" w:rsidRPr="008A6814" w:rsidRDefault="0014540E" w:rsidP="00321037">
            <w:pPr>
              <w:spacing w:before="40" w:after="40"/>
            </w:pPr>
            <w:r>
              <w:t xml:space="preserve">Verksamhetssystem i rollen som tjänstekonsument som interagerar med information från andra källor. I detta fall för att radera information i form av mätvärden. </w:t>
            </w:r>
          </w:p>
        </w:tc>
      </w:tr>
      <w:tr w:rsidR="0014540E" w:rsidRPr="008A6814" w14:paraId="57A35E2C" w14:textId="77777777" w:rsidTr="00321037">
        <w:tc>
          <w:tcPr>
            <w:tcW w:w="1951" w:type="dxa"/>
          </w:tcPr>
          <w:p w14:paraId="11BFC4D5" w14:textId="77777777" w:rsidR="0014540E" w:rsidRPr="008A6814" w:rsidRDefault="0014540E" w:rsidP="00321037">
            <w:pPr>
              <w:spacing w:before="40" w:after="40"/>
            </w:pPr>
            <w:r>
              <w:t>Tjänsteplattformen</w:t>
            </w:r>
          </w:p>
        </w:tc>
        <w:tc>
          <w:tcPr>
            <w:tcW w:w="6863" w:type="dxa"/>
          </w:tcPr>
          <w:p w14:paraId="04EEC90B" w14:textId="77777777" w:rsidR="0014540E" w:rsidRPr="008A6814" w:rsidRDefault="0014540E" w:rsidP="00321037">
            <w:pPr>
              <w:spacing w:before="40" w:after="40"/>
            </w:pPr>
            <w:r>
              <w:t xml:space="preserve">Ett nav mellan olika system och tjänster. Tjänsteplattformen dirigerar meddelanden vidare till rätt tjänst/system med hjälp av tjänsteadresseringskatalogen. </w:t>
            </w:r>
          </w:p>
        </w:tc>
      </w:tr>
      <w:tr w:rsidR="0014540E" w:rsidRPr="00A51E7F" w14:paraId="2AB65B27" w14:textId="77777777" w:rsidTr="00321037">
        <w:tc>
          <w:tcPr>
            <w:tcW w:w="1951" w:type="dxa"/>
          </w:tcPr>
          <w:p w14:paraId="31609A26" w14:textId="77777777" w:rsidR="0014540E" w:rsidRPr="008A6814" w:rsidRDefault="0014540E" w:rsidP="00321037">
            <w:pPr>
              <w:spacing w:before="40" w:after="40"/>
            </w:pPr>
            <w:r>
              <w:t>Tjänsteproducent</w:t>
            </w:r>
          </w:p>
        </w:tc>
        <w:tc>
          <w:tcPr>
            <w:tcW w:w="6863" w:type="dxa"/>
          </w:tcPr>
          <w:p w14:paraId="62066750" w14:textId="77777777" w:rsidR="0014540E" w:rsidRDefault="0014540E" w:rsidP="00321037">
            <w:pPr>
              <w:spacing w:before="40" w:after="40"/>
            </w:pPr>
            <w:r>
              <w:t>Tjänsteproducenter uppvisar ett tekniskt gränssnitt för tjänstekonsumenter så att dessa genom frågemeddelanden kan begära/uppdatera/skicka information.</w:t>
            </w:r>
          </w:p>
        </w:tc>
      </w:tr>
      <w:tr w:rsidR="0014540E" w:rsidRPr="00A51E7F" w14:paraId="0C139173" w14:textId="77777777" w:rsidTr="00321037">
        <w:tc>
          <w:tcPr>
            <w:tcW w:w="1951" w:type="dxa"/>
          </w:tcPr>
          <w:p w14:paraId="30D3C102" w14:textId="77777777" w:rsidR="0014540E" w:rsidRPr="008A6814" w:rsidRDefault="0014540E" w:rsidP="00321037">
            <w:pPr>
              <w:spacing w:before="40" w:after="40"/>
            </w:pPr>
            <w:r>
              <w:t>Engagemangsindex</w:t>
            </w:r>
          </w:p>
        </w:tc>
        <w:tc>
          <w:tcPr>
            <w:tcW w:w="6863" w:type="dxa"/>
          </w:tcPr>
          <w:p w14:paraId="46A03B66" w14:textId="77777777" w:rsidR="0014540E" w:rsidRPr="008A6814" w:rsidRDefault="0014540E" w:rsidP="00321037">
            <w:pPr>
              <w:spacing w:before="40" w:after="40"/>
            </w:pPr>
            <w:r>
              <w:t xml:space="preserve">En tjänst där det finns uppdaterade nationella index över vilka informationsägare som har information kring en viss invånare/patient. </w:t>
            </w:r>
          </w:p>
        </w:tc>
      </w:tr>
    </w:tbl>
    <w:p w14:paraId="65BF90A3" w14:textId="77777777" w:rsidR="0014540E" w:rsidRPr="00A51E7F" w:rsidRDefault="0014540E" w:rsidP="0014540E">
      <w:pPr>
        <w:rPr>
          <w:highlight w:val="yellow"/>
        </w:rPr>
      </w:pPr>
    </w:p>
    <w:p w14:paraId="011CAF56" w14:textId="77777777" w:rsidR="0014540E" w:rsidRPr="00445AF5" w:rsidRDefault="0014540E" w:rsidP="0014540E">
      <w:pPr>
        <w:pStyle w:val="Rubrik5"/>
      </w:pPr>
      <w:r w:rsidRPr="00445AF5">
        <w:lastRenderedPageBreak/>
        <w:t>Steg</w:t>
      </w:r>
    </w:p>
    <w:tbl>
      <w:tblPr>
        <w:tblStyle w:val="Tabellrutnt"/>
        <w:tblW w:w="0" w:type="auto"/>
        <w:tblLook w:val="04A0" w:firstRow="1" w:lastRow="0" w:firstColumn="1" w:lastColumn="0" w:noHBand="0" w:noVBand="1"/>
      </w:tblPr>
      <w:tblGrid>
        <w:gridCol w:w="3002"/>
        <w:gridCol w:w="5888"/>
      </w:tblGrid>
      <w:tr w:rsidR="0014540E" w:rsidRPr="00F71DFD" w14:paraId="06DEAC0A" w14:textId="77777777" w:rsidTr="00321037">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7F1BDB" w14:textId="77777777" w:rsidR="0014540E" w:rsidRPr="00F71DFD" w:rsidRDefault="0014540E" w:rsidP="00321037">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B5C8171" w14:textId="77777777" w:rsidR="0014540E" w:rsidRPr="00F71DFD" w:rsidRDefault="0014540E" w:rsidP="00321037">
            <w:pPr>
              <w:spacing w:before="40" w:after="40"/>
              <w:rPr>
                <w:b/>
              </w:rPr>
            </w:pPr>
            <w:r w:rsidRPr="00F71DFD">
              <w:rPr>
                <w:b/>
              </w:rPr>
              <w:t>Beskrivning</w:t>
            </w:r>
          </w:p>
        </w:tc>
      </w:tr>
      <w:tr w:rsidR="0014540E" w:rsidRPr="00445AF5" w14:paraId="637E49AE" w14:textId="77777777" w:rsidTr="00321037">
        <w:tc>
          <w:tcPr>
            <w:tcW w:w="2943" w:type="dxa"/>
            <w:tcBorders>
              <w:top w:val="single" w:sz="6" w:space="0" w:color="auto"/>
            </w:tcBorders>
          </w:tcPr>
          <w:p w14:paraId="277AA2E6" w14:textId="0DACED98" w:rsidR="0014540E" w:rsidRDefault="0014540E" w:rsidP="00321037">
            <w:pPr>
              <w:spacing w:before="40" w:after="40"/>
            </w:pPr>
            <w:r>
              <w:t>1. Delete</w:t>
            </w:r>
            <w:r w:rsidR="003C4EA3">
              <w:t>Measurement</w:t>
            </w:r>
            <w:r>
              <w:t>(Request)</w:t>
            </w:r>
          </w:p>
        </w:tc>
        <w:tc>
          <w:tcPr>
            <w:tcW w:w="5947" w:type="dxa"/>
            <w:tcBorders>
              <w:top w:val="single" w:sz="6" w:space="0" w:color="auto"/>
            </w:tcBorders>
          </w:tcPr>
          <w:p w14:paraId="26C80BED" w14:textId="751CAE63" w:rsidR="0014540E" w:rsidRPr="00A55D30" w:rsidRDefault="0014540E" w:rsidP="00321037">
            <w:pPr>
              <w:spacing w:before="40" w:after="40"/>
            </w:pPr>
            <w:r>
              <w:t>Tjänstekonsumenten vill radera aktiviter via tjänstekontraktet Delete</w:t>
            </w:r>
            <w:r w:rsidR="003C4EA3">
              <w:t>Measurement</w:t>
            </w:r>
            <w:r>
              <w:t xml:space="preserve"> kring en viss invånare/patient hos en annan källa/informationsägare. Källan/informationsägaren är i detta fall är känd och därmed pekar Logical Address till rätt destination (HSA-id). </w:t>
            </w:r>
          </w:p>
        </w:tc>
      </w:tr>
      <w:tr w:rsidR="0014540E" w:rsidRPr="00445AF5" w14:paraId="0A74082E" w14:textId="77777777" w:rsidTr="00321037">
        <w:tc>
          <w:tcPr>
            <w:tcW w:w="2943" w:type="dxa"/>
            <w:tcBorders>
              <w:top w:val="single" w:sz="6" w:space="0" w:color="auto"/>
            </w:tcBorders>
          </w:tcPr>
          <w:p w14:paraId="7EDD7618" w14:textId="051A3FF6" w:rsidR="0014540E" w:rsidRDefault="0014540E" w:rsidP="00321037">
            <w:pPr>
              <w:spacing w:before="40" w:after="40"/>
            </w:pPr>
            <w:r>
              <w:t>2. Delete</w:t>
            </w:r>
            <w:r w:rsidR="003C4EA3">
              <w:t>Measurement</w:t>
            </w:r>
            <w:r>
              <w:t>(Request)</w:t>
            </w:r>
          </w:p>
        </w:tc>
        <w:tc>
          <w:tcPr>
            <w:tcW w:w="5947" w:type="dxa"/>
            <w:tcBorders>
              <w:top w:val="single" w:sz="6" w:space="0" w:color="auto"/>
            </w:tcBorders>
          </w:tcPr>
          <w:p w14:paraId="1108676A" w14:textId="77777777" w:rsidR="0014540E" w:rsidRDefault="0014540E" w:rsidP="00321037">
            <w:pPr>
              <w:spacing w:before="40" w:after="40"/>
            </w:pPr>
            <w:r>
              <w:t xml:space="preserve">Tjänsteplattformen slussar begäran om radering vidare till rätt teknisk adress enligt Logical Address med hjälp av tjänsteadresseringskatalogen. </w:t>
            </w:r>
          </w:p>
        </w:tc>
      </w:tr>
      <w:tr w:rsidR="0014540E" w:rsidRPr="00445AF5" w14:paraId="078833FE" w14:textId="77777777" w:rsidTr="00321037">
        <w:tc>
          <w:tcPr>
            <w:tcW w:w="2943" w:type="dxa"/>
            <w:tcBorders>
              <w:top w:val="single" w:sz="6" w:space="0" w:color="auto"/>
            </w:tcBorders>
          </w:tcPr>
          <w:p w14:paraId="206A88CE" w14:textId="3C0E873C" w:rsidR="0014540E" w:rsidRDefault="0014540E" w:rsidP="00321037">
            <w:pPr>
              <w:spacing w:before="40" w:after="40"/>
            </w:pPr>
            <w:r>
              <w:t>2. Delete</w:t>
            </w:r>
            <w:r w:rsidR="003C4EA3">
              <w:t>Measurement</w:t>
            </w:r>
            <w:r>
              <w:t xml:space="preserve">(Response) </w:t>
            </w:r>
          </w:p>
        </w:tc>
        <w:tc>
          <w:tcPr>
            <w:tcW w:w="5947" w:type="dxa"/>
            <w:tcBorders>
              <w:top w:val="single" w:sz="6" w:space="0" w:color="auto"/>
            </w:tcBorders>
          </w:tcPr>
          <w:p w14:paraId="320F143D" w14:textId="77777777" w:rsidR="0014540E" w:rsidRPr="00A55D30" w:rsidRDefault="0014540E" w:rsidP="00321037">
            <w:pPr>
              <w:spacing w:before="40" w:after="40"/>
            </w:pPr>
            <w:r>
              <w:t xml:space="preserve">Tjänsteproducenten returnerar ett svar på hur raderingen gick. </w:t>
            </w:r>
          </w:p>
        </w:tc>
      </w:tr>
      <w:tr w:rsidR="0014540E" w:rsidRPr="00445AF5" w14:paraId="6CA7EFAE" w14:textId="77777777" w:rsidTr="00321037">
        <w:tc>
          <w:tcPr>
            <w:tcW w:w="2943" w:type="dxa"/>
            <w:tcBorders>
              <w:top w:val="single" w:sz="6" w:space="0" w:color="auto"/>
            </w:tcBorders>
          </w:tcPr>
          <w:p w14:paraId="0F3F43DC" w14:textId="48C6C7C2" w:rsidR="0014540E" w:rsidRDefault="0014540E" w:rsidP="00321037">
            <w:pPr>
              <w:spacing w:before="40" w:after="40"/>
            </w:pPr>
            <w:r>
              <w:t>1. Delete</w:t>
            </w:r>
            <w:r w:rsidR="003C4EA3">
              <w:t>Measurement</w:t>
            </w:r>
            <w:r>
              <w:t>(Response)</w:t>
            </w:r>
          </w:p>
        </w:tc>
        <w:tc>
          <w:tcPr>
            <w:tcW w:w="5947" w:type="dxa"/>
            <w:tcBorders>
              <w:top w:val="single" w:sz="6" w:space="0" w:color="auto"/>
            </w:tcBorders>
          </w:tcPr>
          <w:p w14:paraId="091B0553" w14:textId="77777777" w:rsidR="0014540E" w:rsidRDefault="0014540E" w:rsidP="00321037">
            <w:pPr>
              <w:spacing w:before="40" w:after="40"/>
            </w:pPr>
            <w:r>
              <w:t xml:space="preserve">Tjänsteplattformen slussar vidare svaret till tjänstekonsumenten. </w:t>
            </w:r>
          </w:p>
        </w:tc>
      </w:tr>
      <w:tr w:rsidR="0014540E" w:rsidRPr="00445AF5" w14:paraId="7F991D5C" w14:textId="77777777" w:rsidTr="00321037">
        <w:tc>
          <w:tcPr>
            <w:tcW w:w="2943" w:type="dxa"/>
            <w:tcBorders>
              <w:top w:val="single" w:sz="6" w:space="0" w:color="auto"/>
            </w:tcBorders>
          </w:tcPr>
          <w:p w14:paraId="01A2DEB3" w14:textId="77777777" w:rsidR="0014540E" w:rsidRDefault="0014540E" w:rsidP="00321037">
            <w:pPr>
              <w:spacing w:before="40" w:after="40"/>
            </w:pPr>
            <w:r>
              <w:t>3. Update(Request)</w:t>
            </w:r>
          </w:p>
        </w:tc>
        <w:tc>
          <w:tcPr>
            <w:tcW w:w="5947" w:type="dxa"/>
            <w:tcBorders>
              <w:top w:val="single" w:sz="6" w:space="0" w:color="auto"/>
            </w:tcBorders>
          </w:tcPr>
          <w:p w14:paraId="60462F80" w14:textId="77777777" w:rsidR="0014540E" w:rsidRPr="00A55D30" w:rsidRDefault="0014540E" w:rsidP="00321037">
            <w:pPr>
              <w:spacing w:before="40" w:after="40"/>
            </w:pPr>
            <w:r>
              <w:t xml:space="preserve">Tjänstekonsumenten använder tjänstekontraktet Update för att uppdatera engagemangsindex. </w:t>
            </w:r>
          </w:p>
        </w:tc>
      </w:tr>
      <w:tr w:rsidR="0014540E" w:rsidRPr="00445AF5" w14:paraId="4F633AC9" w14:textId="77777777" w:rsidTr="00321037">
        <w:tc>
          <w:tcPr>
            <w:tcW w:w="2943" w:type="dxa"/>
            <w:tcBorders>
              <w:top w:val="single" w:sz="6" w:space="0" w:color="auto"/>
            </w:tcBorders>
          </w:tcPr>
          <w:p w14:paraId="30085240" w14:textId="77777777" w:rsidR="0014540E" w:rsidRDefault="0014540E" w:rsidP="00321037">
            <w:pPr>
              <w:spacing w:before="40" w:after="40"/>
            </w:pPr>
            <w:r>
              <w:t>4. Update(Request)</w:t>
            </w:r>
          </w:p>
        </w:tc>
        <w:tc>
          <w:tcPr>
            <w:tcW w:w="5947" w:type="dxa"/>
            <w:tcBorders>
              <w:top w:val="single" w:sz="6" w:space="0" w:color="auto"/>
            </w:tcBorders>
          </w:tcPr>
          <w:p w14:paraId="4A483698" w14:textId="77777777" w:rsidR="0014540E" w:rsidRDefault="0014540E" w:rsidP="00321037">
            <w:pPr>
              <w:spacing w:before="40" w:after="40"/>
            </w:pPr>
            <w:r>
              <w:t xml:space="preserve">Tjänsteplattformen slussar vidare begäran för uppdateringen till engagemangsindex. </w:t>
            </w:r>
          </w:p>
        </w:tc>
      </w:tr>
      <w:tr w:rsidR="0014540E" w:rsidRPr="00445AF5" w14:paraId="5DC05355" w14:textId="77777777" w:rsidTr="00321037">
        <w:tc>
          <w:tcPr>
            <w:tcW w:w="2943" w:type="dxa"/>
          </w:tcPr>
          <w:p w14:paraId="2CD31B7E" w14:textId="77777777" w:rsidR="0014540E" w:rsidRDefault="0014540E" w:rsidP="00321037">
            <w:pPr>
              <w:spacing w:before="40" w:after="40"/>
            </w:pPr>
            <w:r>
              <w:t>4. Update(Response)</w:t>
            </w:r>
          </w:p>
        </w:tc>
        <w:tc>
          <w:tcPr>
            <w:tcW w:w="5947" w:type="dxa"/>
          </w:tcPr>
          <w:p w14:paraId="39D28EE2" w14:textId="77777777" w:rsidR="0014540E" w:rsidRPr="00445AF5" w:rsidRDefault="0014540E" w:rsidP="00321037">
            <w:pPr>
              <w:spacing w:before="40" w:after="40"/>
            </w:pPr>
            <w:r>
              <w:t xml:space="preserve">Engagemangesindex returnerar ett svar på hur uppdateringen gick. </w:t>
            </w:r>
          </w:p>
        </w:tc>
      </w:tr>
      <w:tr w:rsidR="0014540E" w:rsidRPr="00445AF5" w14:paraId="5EEC97E8" w14:textId="77777777" w:rsidTr="00321037">
        <w:tc>
          <w:tcPr>
            <w:tcW w:w="2943" w:type="dxa"/>
          </w:tcPr>
          <w:p w14:paraId="3649DEE9" w14:textId="77777777" w:rsidR="0014540E" w:rsidRPr="00445AF5" w:rsidRDefault="0014540E" w:rsidP="00321037">
            <w:pPr>
              <w:spacing w:before="40" w:after="40"/>
            </w:pPr>
            <w:r>
              <w:t>3. Update(Response)</w:t>
            </w:r>
          </w:p>
        </w:tc>
        <w:tc>
          <w:tcPr>
            <w:tcW w:w="5947" w:type="dxa"/>
          </w:tcPr>
          <w:p w14:paraId="4AF97439" w14:textId="77777777" w:rsidR="0014540E" w:rsidRPr="00445AF5" w:rsidRDefault="0014540E" w:rsidP="00321037">
            <w:pPr>
              <w:spacing w:before="40" w:after="40"/>
            </w:pPr>
            <w:r>
              <w:t xml:space="preserve">Svaret slussas vidare till tjänsteproducenten av tjänsteplattformen. </w:t>
            </w:r>
          </w:p>
        </w:tc>
      </w:tr>
    </w:tbl>
    <w:p w14:paraId="358C7A05" w14:textId="77777777" w:rsidR="0014540E" w:rsidRDefault="0014540E" w:rsidP="0014540E">
      <w:pPr>
        <w:spacing w:line="240" w:lineRule="auto"/>
        <w:rPr>
          <w:rFonts w:eastAsia="Times New Roman"/>
          <w:bCs/>
          <w:sz w:val="24"/>
        </w:rPr>
      </w:pPr>
      <w:r>
        <w:br w:type="page"/>
      </w:r>
    </w:p>
    <w:p w14:paraId="3095EEC0" w14:textId="77777777" w:rsidR="005F59E9" w:rsidRPr="005F59E9" w:rsidRDefault="005F59E9" w:rsidP="005F59E9"/>
    <w:p w14:paraId="74B6F5A4" w14:textId="77777777" w:rsidR="003B3827" w:rsidRPr="003B3827" w:rsidRDefault="003B3827" w:rsidP="003B3827"/>
    <w:p w14:paraId="155BC0A9" w14:textId="77777777" w:rsidR="007E47C0" w:rsidRPr="005575B4" w:rsidRDefault="007E47C0" w:rsidP="007E47C0">
      <w:pPr>
        <w:pStyle w:val="Rubrik3"/>
      </w:pPr>
      <w:bookmarkStart w:id="33" w:name="_Toc374962620"/>
      <w:r w:rsidRPr="005575B4">
        <w:t>Obligatoriska kontrakt</w:t>
      </w:r>
      <w:bookmarkEnd w:id="33"/>
    </w:p>
    <w:p w14:paraId="7BFACD16" w14:textId="77777777" w:rsidR="007E47C0" w:rsidRPr="005575B4" w:rsidRDefault="007E47C0" w:rsidP="00F71DFD">
      <w:r w:rsidRPr="005575B4">
        <w:t>Följande tabell specificerar vilka kontrakt som är obligatoriska att realisera för respektive flöde.</w:t>
      </w:r>
    </w:p>
    <w:p w14:paraId="5F9ABFF3" w14:textId="77777777" w:rsidR="007E47C0" w:rsidRPr="005575B4" w:rsidRDefault="007E47C0" w:rsidP="00F71DFD"/>
    <w:tbl>
      <w:tblPr>
        <w:tblW w:w="8329" w:type="dxa"/>
        <w:tblLayout w:type="fixed"/>
        <w:tblCellMar>
          <w:left w:w="0" w:type="dxa"/>
          <w:right w:w="0" w:type="dxa"/>
        </w:tblCellMar>
        <w:tblLook w:val="04A0" w:firstRow="1" w:lastRow="0" w:firstColumn="1" w:lastColumn="0" w:noHBand="0" w:noVBand="1"/>
      </w:tblPr>
      <w:tblGrid>
        <w:gridCol w:w="2235"/>
        <w:gridCol w:w="1134"/>
        <w:gridCol w:w="992"/>
        <w:gridCol w:w="992"/>
        <w:gridCol w:w="992"/>
        <w:gridCol w:w="992"/>
        <w:gridCol w:w="992"/>
      </w:tblGrid>
      <w:tr w:rsidR="003C4EA3" w:rsidRPr="00A07667" w14:paraId="05E0A147" w14:textId="64AE044A" w:rsidTr="003C4EA3">
        <w:tc>
          <w:tcPr>
            <w:tcW w:w="223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4EC2A9F7" w14:textId="77777777" w:rsidR="003C4EA3" w:rsidRPr="00A07667" w:rsidRDefault="003C4EA3" w:rsidP="00A07667">
            <w:pPr>
              <w:rPr>
                <w:b/>
              </w:rPr>
            </w:pPr>
            <w:r w:rsidRPr="00A07667">
              <w:rPr>
                <w:b/>
              </w:rPr>
              <w:t>Tjänstekontrakt</w:t>
            </w:r>
          </w:p>
        </w:tc>
        <w:tc>
          <w:tcPr>
            <w:tcW w:w="113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CFF36A9" w14:textId="039AFFD4" w:rsidR="003C4EA3" w:rsidRPr="00A07667" w:rsidRDefault="003C4EA3" w:rsidP="008561AF">
            <w:pPr>
              <w:jc w:val="center"/>
              <w:rPr>
                <w:b/>
              </w:rPr>
            </w:pPr>
            <w:r>
              <w:rPr>
                <w:b/>
              </w:rPr>
              <w:t>Hämta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081491" w14:textId="6C551665" w:rsidR="003C4EA3" w:rsidRPr="00A07667" w:rsidRDefault="003C4EA3" w:rsidP="008561AF">
            <w:pPr>
              <w:jc w:val="center"/>
              <w:rPr>
                <w:b/>
              </w:rPr>
            </w:pPr>
            <w:r>
              <w:rPr>
                <w:b/>
              </w:rPr>
              <w:t>Skicka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0F30994" w14:textId="17490B3E" w:rsidR="003C4EA3" w:rsidRDefault="003C4EA3" w:rsidP="008561AF">
            <w:pPr>
              <w:jc w:val="center"/>
              <w:rPr>
                <w:b/>
              </w:rPr>
            </w:pPr>
            <w:r>
              <w:rPr>
                <w:b/>
              </w:rPr>
              <w:t>Radera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6C369AD" w14:textId="68410863" w:rsidR="003C4EA3" w:rsidRDefault="003C4EA3" w:rsidP="008561AF">
            <w:pPr>
              <w:jc w:val="center"/>
              <w:rPr>
                <w:b/>
              </w:rPr>
            </w:pPr>
            <w:r>
              <w:rPr>
                <w:b/>
              </w:rPr>
              <w:t>Hämta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2E78180" w14:textId="0BF3211F" w:rsidR="003C4EA3" w:rsidRDefault="003C4EA3" w:rsidP="008561AF">
            <w:pPr>
              <w:jc w:val="center"/>
              <w:rPr>
                <w:b/>
              </w:rPr>
            </w:pPr>
            <w:r>
              <w:rPr>
                <w:b/>
              </w:rPr>
              <w:t>Skicka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65FAD39" w14:textId="11FDC00F" w:rsidR="003C4EA3" w:rsidRDefault="003C4EA3" w:rsidP="008561AF">
            <w:pPr>
              <w:jc w:val="center"/>
              <w:rPr>
                <w:b/>
              </w:rPr>
            </w:pPr>
            <w:r>
              <w:rPr>
                <w:b/>
              </w:rPr>
              <w:t>Radera mät-värden</w:t>
            </w:r>
          </w:p>
        </w:tc>
      </w:tr>
      <w:tr w:rsidR="003C4EA3" w:rsidRPr="00A51E7F" w14:paraId="2DDCA239" w14:textId="1F850D26" w:rsidTr="003C4EA3">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1597D6E5" w14:textId="77777777" w:rsidR="003C4EA3" w:rsidRPr="00A07667" w:rsidRDefault="003C4EA3" w:rsidP="00A07667">
            <w:r w:rsidRPr="00A07667">
              <w:t>GetObservation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D1BC835" w14:textId="013B82EA" w:rsidR="003C4EA3" w:rsidRPr="00A07667" w:rsidRDefault="003C4EA3" w:rsidP="008561AF">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658D1D0F" w14:textId="77777777" w:rsidR="003C4EA3" w:rsidRPr="00A07667" w:rsidRDefault="003C4EA3" w:rsidP="008561AF">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61A7F05" w14:textId="77777777" w:rsidR="003C4EA3" w:rsidRPr="00A07667" w:rsidRDefault="003C4EA3" w:rsidP="008561AF">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187CB31" w14:textId="77777777" w:rsidR="003C4EA3" w:rsidRPr="00A07667" w:rsidRDefault="003C4EA3" w:rsidP="008561AF">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E562012" w14:textId="77777777" w:rsidR="003C4EA3" w:rsidRPr="00A07667" w:rsidRDefault="003C4EA3" w:rsidP="008561AF">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91922C0" w14:textId="77777777" w:rsidR="003C4EA3" w:rsidRPr="00A07667" w:rsidRDefault="003C4EA3" w:rsidP="008561AF">
            <w:pPr>
              <w:jc w:val="center"/>
            </w:pPr>
          </w:p>
        </w:tc>
      </w:tr>
      <w:tr w:rsidR="003C4EA3" w:rsidRPr="00A51E7F" w14:paraId="65603C99" w14:textId="3456F791" w:rsidTr="003C4EA3">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A4D4B1F" w14:textId="650FBEC6" w:rsidR="003C4EA3" w:rsidRPr="00A07667" w:rsidRDefault="003C4EA3" w:rsidP="00A07667">
            <w:r w:rsidRPr="00A07667">
              <w:t>ProcessObservation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247BE67" w14:textId="5D890B26" w:rsidR="003C4EA3" w:rsidRPr="00A07667" w:rsidRDefault="003C4EA3" w:rsidP="008561AF">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3FB7666B" w14:textId="76281985" w:rsidR="003C4EA3" w:rsidRPr="00A07667" w:rsidRDefault="003C4EA3" w:rsidP="008561AF">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2DD66BDE" w14:textId="77777777" w:rsidR="003C4EA3" w:rsidRPr="00A07667" w:rsidRDefault="003C4EA3" w:rsidP="008561AF">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15F4EEA8" w14:textId="77777777" w:rsidR="003C4EA3" w:rsidRPr="00A07667" w:rsidRDefault="003C4EA3" w:rsidP="008561AF">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07644B06" w14:textId="77777777" w:rsidR="003C4EA3" w:rsidRPr="00A07667" w:rsidRDefault="003C4EA3" w:rsidP="008561AF">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D9ED463" w14:textId="77777777" w:rsidR="003C4EA3" w:rsidRPr="00A07667" w:rsidRDefault="003C4EA3" w:rsidP="008561AF">
            <w:pPr>
              <w:jc w:val="center"/>
            </w:pPr>
          </w:p>
        </w:tc>
      </w:tr>
      <w:tr w:rsidR="003C4EA3" w:rsidRPr="00A51E7F" w14:paraId="38EBEB4E" w14:textId="41469E13" w:rsidTr="003C4EA3">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34517AE" w14:textId="2BCF165B" w:rsidR="003C4EA3" w:rsidRPr="00A07667" w:rsidRDefault="003C4EA3" w:rsidP="00A07667">
            <w:r w:rsidRPr="00A07667">
              <w:t>DeleteObservation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4CAA3624" w14:textId="6D7D9B93" w:rsidR="003C4EA3" w:rsidRPr="00A07667" w:rsidRDefault="003C4EA3" w:rsidP="008561AF">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5B8C534" w14:textId="77777777" w:rsidR="003C4EA3" w:rsidRPr="00A07667" w:rsidRDefault="003C4EA3" w:rsidP="008561AF">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3921F6AB" w14:textId="5FE8DC3C" w:rsidR="003C4EA3" w:rsidRPr="00A07667" w:rsidRDefault="003C4EA3" w:rsidP="008561AF">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6700CEF7" w14:textId="77777777" w:rsidR="003C4EA3" w:rsidRPr="00A07667" w:rsidRDefault="003C4EA3" w:rsidP="008561AF">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D2B1D03" w14:textId="77777777" w:rsidR="003C4EA3" w:rsidRPr="00A07667" w:rsidRDefault="003C4EA3" w:rsidP="008561AF">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0A04DB54" w14:textId="77777777" w:rsidR="003C4EA3" w:rsidRPr="00A07667" w:rsidRDefault="003C4EA3" w:rsidP="008561AF">
            <w:pPr>
              <w:jc w:val="center"/>
            </w:pPr>
          </w:p>
        </w:tc>
      </w:tr>
      <w:tr w:rsidR="003C4EA3" w:rsidRPr="00A51E7F" w14:paraId="789DE060" w14:textId="775ED3D1" w:rsidTr="003C4EA3">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C12C946" w14:textId="42997CEC" w:rsidR="003C4EA3" w:rsidRPr="00A07667" w:rsidRDefault="003C4EA3" w:rsidP="00A07667">
            <w:r w:rsidRPr="00A07667">
              <w:t>GetMeasurement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07C05587" w14:textId="77777777" w:rsidR="003C4EA3" w:rsidRPr="00A07667" w:rsidRDefault="003C4EA3" w:rsidP="008561AF">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39E22F4" w14:textId="06C65064" w:rsidR="003C4EA3" w:rsidRPr="00A07667" w:rsidRDefault="003C4EA3" w:rsidP="008561AF">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12771825" w14:textId="77777777" w:rsidR="003C4EA3" w:rsidRDefault="003C4EA3" w:rsidP="008561AF">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DE60B12" w14:textId="0EF0F6DA" w:rsidR="003C4EA3" w:rsidRDefault="003C4EA3" w:rsidP="008561AF">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BF102DF" w14:textId="77777777" w:rsidR="003C4EA3" w:rsidRDefault="003C4EA3" w:rsidP="008561AF">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3807E7EC" w14:textId="77777777" w:rsidR="003C4EA3" w:rsidRDefault="003C4EA3" w:rsidP="008561AF">
            <w:pPr>
              <w:jc w:val="center"/>
            </w:pPr>
          </w:p>
        </w:tc>
      </w:tr>
      <w:tr w:rsidR="003C4EA3" w:rsidRPr="00A51E7F" w14:paraId="271EB968" w14:textId="22592A71" w:rsidTr="003C4EA3">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5265566" w14:textId="155A37BD" w:rsidR="003C4EA3" w:rsidRPr="00A07667" w:rsidRDefault="003C4EA3" w:rsidP="00A07667">
            <w:r w:rsidRPr="00A07667">
              <w:t>ProcessMeasurement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6AA716B3" w14:textId="77777777" w:rsidR="003C4EA3" w:rsidRPr="00A07667" w:rsidRDefault="003C4EA3" w:rsidP="008561AF">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3AA5008" w14:textId="0106B4B8" w:rsidR="003C4EA3" w:rsidRPr="00A07667" w:rsidRDefault="003C4EA3" w:rsidP="008561AF">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7012F0D" w14:textId="77777777" w:rsidR="003C4EA3" w:rsidRDefault="003C4EA3" w:rsidP="008561AF">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376CCAD" w14:textId="77777777" w:rsidR="003C4EA3" w:rsidRDefault="003C4EA3" w:rsidP="008561AF">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1BE057F" w14:textId="62959672" w:rsidR="003C4EA3" w:rsidRDefault="003C4EA3" w:rsidP="008561AF">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1E5A7D1" w14:textId="77777777" w:rsidR="003C4EA3" w:rsidRDefault="003C4EA3" w:rsidP="008561AF">
            <w:pPr>
              <w:jc w:val="center"/>
            </w:pPr>
          </w:p>
        </w:tc>
      </w:tr>
      <w:tr w:rsidR="003C4EA3" w:rsidRPr="00A51E7F" w14:paraId="7D5EEC9D" w14:textId="6263A5C3" w:rsidTr="003C4EA3">
        <w:tc>
          <w:tcPr>
            <w:tcW w:w="2235" w:type="dxa"/>
            <w:tcBorders>
              <w:top w:val="single" w:sz="6" w:space="0" w:color="auto"/>
              <w:left w:val="single" w:sz="8" w:space="0" w:color="auto"/>
              <w:bottom w:val="single" w:sz="8" w:space="0" w:color="auto"/>
              <w:right w:val="single" w:sz="8" w:space="0" w:color="auto"/>
            </w:tcBorders>
            <w:tcMar>
              <w:top w:w="0" w:type="dxa"/>
              <w:left w:w="108" w:type="dxa"/>
              <w:bottom w:w="0" w:type="dxa"/>
              <w:right w:w="108" w:type="dxa"/>
            </w:tcMar>
          </w:tcPr>
          <w:p w14:paraId="52CAE56F" w14:textId="7C9DFC17" w:rsidR="003C4EA3" w:rsidRPr="00A07667" w:rsidRDefault="003C4EA3" w:rsidP="00A07667">
            <w:r w:rsidRPr="00A07667">
              <w:t>DeleteMeasurement</w:t>
            </w:r>
          </w:p>
        </w:tc>
        <w:tc>
          <w:tcPr>
            <w:tcW w:w="1134" w:type="dxa"/>
            <w:tcBorders>
              <w:top w:val="single" w:sz="6"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4CD0B28F" w14:textId="77777777" w:rsidR="003C4EA3" w:rsidRPr="00A07667" w:rsidRDefault="003C4EA3" w:rsidP="008561AF">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32B21E9D" w14:textId="794FA6A5" w:rsidR="003C4EA3" w:rsidRPr="00A07667" w:rsidRDefault="003C4EA3" w:rsidP="008561AF">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505728A3" w14:textId="77777777" w:rsidR="003C4EA3" w:rsidRDefault="003C4EA3" w:rsidP="008561AF">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3ABEE60F" w14:textId="77777777" w:rsidR="003C4EA3" w:rsidRDefault="003C4EA3" w:rsidP="008561AF">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23DB0375" w14:textId="77777777" w:rsidR="003C4EA3" w:rsidRDefault="003C4EA3" w:rsidP="008561AF">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24207347" w14:textId="2B168074" w:rsidR="003C4EA3" w:rsidRDefault="003C4EA3" w:rsidP="008561AF">
            <w:pPr>
              <w:jc w:val="center"/>
            </w:pPr>
            <w:r>
              <w:t>X</w:t>
            </w:r>
          </w:p>
        </w:tc>
      </w:tr>
    </w:tbl>
    <w:p w14:paraId="0448400C" w14:textId="77777777" w:rsidR="007E47C0" w:rsidRDefault="007E47C0" w:rsidP="00F71DFD">
      <w:pPr>
        <w:rPr>
          <w:highlight w:val="yellow"/>
        </w:rPr>
      </w:pPr>
    </w:p>
    <w:p w14:paraId="62CDCFF1" w14:textId="77777777" w:rsidR="005575B4" w:rsidRPr="00A51E7F" w:rsidRDefault="005575B4" w:rsidP="00F71DFD">
      <w:pPr>
        <w:rPr>
          <w:highlight w:val="yellow"/>
        </w:rPr>
      </w:pPr>
    </w:p>
    <w:p w14:paraId="0CAF4A9D" w14:textId="77777777" w:rsidR="007E47C0" w:rsidRPr="00F83C47" w:rsidRDefault="007E47C0" w:rsidP="007E47C0">
      <w:pPr>
        <w:pStyle w:val="Rubrik2"/>
      </w:pPr>
      <w:bookmarkStart w:id="34" w:name="_Toc357754849"/>
      <w:bookmarkStart w:id="35" w:name="_Toc374962621"/>
      <w:r w:rsidRPr="00F83C47">
        <w:t>Adressering</w:t>
      </w:r>
      <w:bookmarkEnd w:id="34"/>
      <w:bookmarkEnd w:id="35"/>
    </w:p>
    <w:p w14:paraId="190ABD3C" w14:textId="7D2F076B" w:rsidR="00C92192" w:rsidRPr="00E146AE" w:rsidRDefault="00C92192" w:rsidP="00C92192">
      <w:r w:rsidRPr="00E146AE">
        <w:t xml:space="preserve">Tjänstedomänen tillämpar </w:t>
      </w:r>
      <w:r w:rsidR="00321037">
        <w:t xml:space="preserve">logisk adressering baserad på källsystem </w:t>
      </w:r>
      <w:r w:rsidR="00E37F78">
        <w:t>(s</w:t>
      </w:r>
      <w:r w:rsidR="003B7460">
        <w:t>e R2, AB-2.2)</w:t>
      </w:r>
      <w:r w:rsidRPr="00E146AE">
        <w:t xml:space="preserve">. Observera att tjänstekonsumenter anropar aggregerande tjänster. </w:t>
      </w:r>
      <w:r>
        <w:t>Tjänstekonsumenten</w:t>
      </w:r>
      <w:r w:rsidRPr="00E146AE">
        <w:t xml:space="preserve"> adresserar därför den aggregerande tjänsten med antingen nationellt HSA-id (Ineras HSA-id) eller HSA-id för aktuell huvudman om det är en regional/huvudmanna-specifik (t.ex. ”regional”) aggregerande tjänst som ska adresseras. </w:t>
      </w:r>
    </w:p>
    <w:p w14:paraId="4C0A55B4" w14:textId="77777777" w:rsidR="00C92192" w:rsidRPr="00E146AE" w:rsidRDefault="00C92192" w:rsidP="00C92192"/>
    <w:p w14:paraId="4386A8FE" w14:textId="77777777" w:rsidR="00C92192" w:rsidRPr="00E146AE" w:rsidRDefault="00C92192" w:rsidP="00C92192">
      <w:r w:rsidRPr="00F92078">
        <w:t xml:space="preserve">Det finns också fall då en tjänstekonsument adresserar </w:t>
      </w:r>
      <w:r>
        <w:t>ett</w:t>
      </w:r>
      <w:r w:rsidRPr="00F92078">
        <w:t xml:space="preserve"> källsystem. Det förutsätter att tjänstekonsumenten känner till källsystemets HSA</w:t>
      </w:r>
      <w:r>
        <w:t>id</w:t>
      </w:r>
      <w:r w:rsidRPr="00F92078">
        <w:t xml:space="preserve">. Det sker genom att ett sådant anrop föregås av ett anrop till en aggregerande tjänst (källsystemets HSAid finns då i svarsmeddelandet) eller genom att tjänstekonsumenten är producent för Engagemangsindex </w:t>
      </w:r>
      <w:proofErr w:type="gramStart"/>
      <w:r w:rsidRPr="00F92078">
        <w:t>notifieringskontrakt</w:t>
      </w:r>
      <w:proofErr w:type="gramEnd"/>
      <w:r w:rsidRPr="00F92078">
        <w:t xml:space="preserve"> (ProcessNotification). </w:t>
      </w:r>
      <w:proofErr w:type="gramStart"/>
      <w:r w:rsidRPr="00F92078">
        <w:t>Notifieringen</w:t>
      </w:r>
      <w:proofErr w:type="gramEnd"/>
      <w:r w:rsidRPr="00F92078">
        <w:t xml:space="preserve">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w:t>
      </w:r>
      <w:proofErr w:type="gramStart"/>
      <w:r w:rsidRPr="00F92078">
        <w:t>notifierats</w:t>
      </w:r>
      <w:proofErr w:type="gramEnd"/>
      <w:r w:rsidRPr="00F92078">
        <w:t xml:space="preserve"> för patienten.</w:t>
      </w:r>
    </w:p>
    <w:p w14:paraId="200DE082" w14:textId="77777777" w:rsidR="00C92192" w:rsidRPr="00E146AE" w:rsidRDefault="00C92192" w:rsidP="00C92192"/>
    <w:p w14:paraId="4F6A9299" w14:textId="729D560E" w:rsidR="00C92192" w:rsidRPr="00E146AE" w:rsidRDefault="00C92192" w:rsidP="00C92192">
      <w:r w:rsidRPr="00E146AE">
        <w:t xml:space="preserve">Följande figur illustrerar adressering av aggregerande tjänst genom ett exempel. Det är </w:t>
      </w:r>
      <w:r w:rsidR="003C7C3C">
        <w:t xml:space="preserve">vanligtvis </w:t>
      </w:r>
      <w:r w:rsidRPr="00E146AE">
        <w:t>källsystemets HSA-id som är logisk adress när en aggregerande tjänst anropar en anslutningspunkt (ap)</w:t>
      </w:r>
      <w:r>
        <w:t>.</w:t>
      </w:r>
      <w:r w:rsidR="008A3522">
        <w:t xml:space="preserve"> Med anslutningspunkt avses den adress som routingen i den aggregerade tjänsten använder. </w:t>
      </w:r>
    </w:p>
    <w:p w14:paraId="62954CE6" w14:textId="77777777" w:rsidR="00B73D23" w:rsidRDefault="00B73D23" w:rsidP="00F71DFD"/>
    <w:p w14:paraId="7F4F9F41" w14:textId="77777777" w:rsidR="002A0CB0" w:rsidRDefault="002A0CB0">
      <w:pPr>
        <w:spacing w:line="240" w:lineRule="auto"/>
        <w:rPr>
          <w:i/>
        </w:rPr>
      </w:pPr>
      <w:bookmarkStart w:id="36" w:name="_Toc219337768"/>
      <w:bookmarkStart w:id="37" w:name="_Toc227077989"/>
      <w:r>
        <w:rPr>
          <w:i/>
        </w:rPr>
        <w:br w:type="page"/>
      </w:r>
    </w:p>
    <w:p w14:paraId="58C3498A" w14:textId="0F9FC4DA" w:rsidR="00B73D23" w:rsidRDefault="00B73D23" w:rsidP="000D20A9">
      <w:pPr>
        <w:pStyle w:val="Rubrik3"/>
      </w:pPr>
      <w:bookmarkStart w:id="38" w:name="_Toc374962622"/>
      <w:r w:rsidRPr="00DF207A">
        <w:lastRenderedPageBreak/>
        <w:t>Adressering vid nationell användning</w:t>
      </w:r>
      <w:bookmarkEnd w:id="36"/>
      <w:bookmarkEnd w:id="37"/>
      <w:bookmarkEnd w:id="38"/>
    </w:p>
    <w:p w14:paraId="5C9AEFA8" w14:textId="77777777" w:rsidR="00C92192" w:rsidRPr="00E04DCE" w:rsidRDefault="00C92192" w:rsidP="00C92192">
      <w:r>
        <w:t>För komplett beskrivning av nedanstående diagram vänligen se R1 avsnitt 8.3</w:t>
      </w:r>
    </w:p>
    <w:p w14:paraId="3E72FE84" w14:textId="77777777" w:rsidR="00C92192" w:rsidRPr="00C92192" w:rsidRDefault="00C92192" w:rsidP="00C92192"/>
    <w:p w14:paraId="56E915E3" w14:textId="77777777" w:rsidR="00E146AE" w:rsidRDefault="00B73D23" w:rsidP="00E146AE">
      <w:pPr>
        <w:pStyle w:val="Brdtext"/>
      </w:pPr>
      <w:r w:rsidRPr="00E146AE">
        <w:rPr>
          <w:noProof/>
          <w:lang w:eastAsia="sv-SE"/>
        </w:rPr>
        <w:drawing>
          <wp:inline distT="0" distB="0" distL="0" distR="0" wp14:anchorId="3DE6D76B" wp14:editId="298DFDAC">
            <wp:extent cx="5405790" cy="2838297"/>
            <wp:effectExtent l="0" t="0" r="4445" b="635"/>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6223" cy="2849025"/>
                    </a:xfrm>
                    <a:prstGeom prst="rect">
                      <a:avLst/>
                    </a:prstGeom>
                    <a:noFill/>
                    <a:ln>
                      <a:noFill/>
                    </a:ln>
                  </pic:spPr>
                </pic:pic>
              </a:graphicData>
            </a:graphic>
          </wp:inline>
        </w:drawing>
      </w:r>
    </w:p>
    <w:p w14:paraId="46F98EBD" w14:textId="77777777" w:rsidR="00B73D23" w:rsidRPr="00DF207A" w:rsidRDefault="00E146AE" w:rsidP="00E146AE">
      <w:pPr>
        <w:pStyle w:val="Beskrivning"/>
        <w:jc w:val="center"/>
        <w:rPr>
          <w:b w:val="0"/>
          <w:sz w:val="20"/>
          <w:szCs w:val="20"/>
        </w:rPr>
      </w:pPr>
      <w:r w:rsidRPr="00DF207A">
        <w:rPr>
          <w:b w:val="0"/>
        </w:rPr>
        <w:t xml:space="preserve">Figur </w:t>
      </w:r>
      <w:r w:rsidR="00A71B82" w:rsidRPr="00DF207A">
        <w:rPr>
          <w:b w:val="0"/>
        </w:rPr>
        <w:fldChar w:fldCharType="begin"/>
      </w:r>
      <w:r w:rsidR="00A71B82" w:rsidRPr="00DF207A">
        <w:rPr>
          <w:b w:val="0"/>
        </w:rPr>
        <w:instrText xml:space="preserve"> SEQ Figur \* ARABIC </w:instrText>
      </w:r>
      <w:r w:rsidR="00A71B82" w:rsidRPr="00DF207A">
        <w:rPr>
          <w:b w:val="0"/>
        </w:rPr>
        <w:fldChar w:fldCharType="separate"/>
      </w:r>
      <w:r w:rsidR="007D6E3A" w:rsidRPr="00DF207A">
        <w:rPr>
          <w:b w:val="0"/>
          <w:noProof/>
        </w:rPr>
        <w:t>1</w:t>
      </w:r>
      <w:r w:rsidR="00A71B82" w:rsidRPr="00DF207A">
        <w:rPr>
          <w:b w:val="0"/>
          <w:noProof/>
        </w:rPr>
        <w:fldChar w:fldCharType="end"/>
      </w:r>
      <w:r w:rsidRPr="00DF207A">
        <w:rPr>
          <w:b w:val="0"/>
        </w:rPr>
        <w:t xml:space="preserve"> </w:t>
      </w:r>
      <w:r w:rsidRPr="00DF207A">
        <w:rPr>
          <w:b w:val="0"/>
          <w:sz w:val="20"/>
          <w:szCs w:val="20"/>
        </w:rPr>
        <w:t>Adressering vid anrop till nationell aggregerande tjänst (t.ex. från Mina vårdkontakter eller NPÖ-tillämpningen)</w:t>
      </w:r>
    </w:p>
    <w:p w14:paraId="6EE5CA5D" w14:textId="77777777" w:rsidR="00B73D23" w:rsidRDefault="00B73D23" w:rsidP="000D20A9">
      <w:pPr>
        <w:pStyle w:val="Rubrik3"/>
      </w:pPr>
      <w:bookmarkStart w:id="39" w:name="_Toc219337769"/>
      <w:bookmarkStart w:id="40" w:name="_Toc227077990"/>
      <w:bookmarkStart w:id="41" w:name="_Toc374962623"/>
      <w:r w:rsidRPr="00DF207A">
        <w:t>Adressering vid regional användning</w:t>
      </w:r>
      <w:bookmarkEnd w:id="39"/>
      <w:bookmarkEnd w:id="40"/>
      <w:bookmarkEnd w:id="41"/>
    </w:p>
    <w:p w14:paraId="0AEBD8C9" w14:textId="77777777" w:rsidR="00C92192" w:rsidRPr="00E04DCE" w:rsidRDefault="00C92192" w:rsidP="00C92192">
      <w:r>
        <w:t>För komplett beskrivning av nedanstående diagram vänligen se R1 avsnitt 8.3</w:t>
      </w:r>
    </w:p>
    <w:p w14:paraId="3EE8FAD7" w14:textId="77777777" w:rsidR="00C92192" w:rsidRPr="00C92192" w:rsidRDefault="00C92192" w:rsidP="00C92192"/>
    <w:p w14:paraId="00914C99" w14:textId="77777777" w:rsidR="00E146AE" w:rsidRDefault="00B73D23" w:rsidP="00E146AE">
      <w:pPr>
        <w:pStyle w:val="Brdtext"/>
      </w:pPr>
      <w:r w:rsidRPr="00E146AE">
        <w:rPr>
          <w:noProof/>
          <w:lang w:eastAsia="sv-SE"/>
        </w:rPr>
        <w:drawing>
          <wp:inline distT="0" distB="0" distL="0" distR="0" wp14:anchorId="2F99105E" wp14:editId="215479A8">
            <wp:extent cx="5691225" cy="3145536"/>
            <wp:effectExtent l="0" t="0" r="508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5466" cy="3147880"/>
                    </a:xfrm>
                    <a:prstGeom prst="rect">
                      <a:avLst/>
                    </a:prstGeom>
                    <a:noFill/>
                    <a:ln>
                      <a:noFill/>
                    </a:ln>
                  </pic:spPr>
                </pic:pic>
              </a:graphicData>
            </a:graphic>
          </wp:inline>
        </w:drawing>
      </w:r>
    </w:p>
    <w:p w14:paraId="613431F7" w14:textId="77777777" w:rsidR="00B73D23" w:rsidRPr="00DF207A" w:rsidRDefault="00E146AE" w:rsidP="00E146AE">
      <w:pPr>
        <w:pStyle w:val="Beskrivning"/>
        <w:jc w:val="center"/>
        <w:rPr>
          <w:b w:val="0"/>
          <w:sz w:val="20"/>
          <w:szCs w:val="20"/>
        </w:rPr>
      </w:pPr>
      <w:r w:rsidRPr="00DF207A">
        <w:rPr>
          <w:b w:val="0"/>
        </w:rPr>
        <w:t xml:space="preserve">Figur </w:t>
      </w:r>
      <w:r w:rsidR="00A71B82" w:rsidRPr="00DF207A">
        <w:rPr>
          <w:b w:val="0"/>
        </w:rPr>
        <w:fldChar w:fldCharType="begin"/>
      </w:r>
      <w:r w:rsidR="00A71B82" w:rsidRPr="00DF207A">
        <w:rPr>
          <w:b w:val="0"/>
        </w:rPr>
        <w:instrText xml:space="preserve"> SEQ Figur \* ARABIC </w:instrText>
      </w:r>
      <w:r w:rsidR="00A71B82" w:rsidRPr="00DF207A">
        <w:rPr>
          <w:b w:val="0"/>
        </w:rPr>
        <w:fldChar w:fldCharType="separate"/>
      </w:r>
      <w:r w:rsidR="007D6E3A" w:rsidRPr="00DF207A">
        <w:rPr>
          <w:b w:val="0"/>
          <w:noProof/>
        </w:rPr>
        <w:t>2</w:t>
      </w:r>
      <w:r w:rsidR="00A71B82" w:rsidRPr="00DF207A">
        <w:rPr>
          <w:b w:val="0"/>
          <w:noProof/>
        </w:rPr>
        <w:fldChar w:fldCharType="end"/>
      </w:r>
      <w:r w:rsidRPr="00DF207A">
        <w:rPr>
          <w:b w:val="0"/>
        </w:rPr>
        <w:t xml:space="preserve"> Adressering vid anrop till regional aggregerande tjänst (t.ex. från ett vårddokumentationssystem, beslutsstödsystem eller en regional patientöversikt)</w:t>
      </w:r>
    </w:p>
    <w:p w14:paraId="45614004" w14:textId="7226C033" w:rsidR="000D20A9" w:rsidRDefault="00B73D23" w:rsidP="00F71DFD">
      <w:pPr>
        <w:pStyle w:val="Rubrik3"/>
      </w:pPr>
      <w:bookmarkStart w:id="42" w:name="_Toc227077991"/>
      <w:bookmarkStart w:id="43" w:name="_Toc374962624"/>
      <w:r w:rsidRPr="00DF207A">
        <w:lastRenderedPageBreak/>
        <w:t>Adressering direkt till ett källsystem</w:t>
      </w:r>
      <w:bookmarkEnd w:id="42"/>
      <w:bookmarkEnd w:id="43"/>
    </w:p>
    <w:p w14:paraId="1B2C83D5" w14:textId="15CA375B" w:rsidR="00111A8C" w:rsidRPr="00E04DCE" w:rsidRDefault="00B73D23" w:rsidP="00111A8C">
      <w:r w:rsidRPr="00E146AE">
        <w:t>Eftersom anropet i detta fall sker direkt mot virtuell tjänst, sker adressering med källsystemets HSA-id direkt från tjänstekonsumenten. Detta beskrivs nedan.</w:t>
      </w:r>
      <w:r w:rsidR="00111A8C" w:rsidRPr="00111A8C">
        <w:t xml:space="preserve"> </w:t>
      </w:r>
      <w:r w:rsidR="00111A8C">
        <w:t>För komplett beskrivning av nedanstående diagram vänligen se R1 avsnitt 8.3</w:t>
      </w:r>
    </w:p>
    <w:p w14:paraId="243EC0C3" w14:textId="77777777" w:rsidR="00B73D23" w:rsidRPr="00E146AE" w:rsidRDefault="00B73D23" w:rsidP="00F71DFD">
      <w:pPr>
        <w:rPr>
          <w:i/>
        </w:rPr>
      </w:pPr>
    </w:p>
    <w:p w14:paraId="1675CF4F" w14:textId="77777777" w:rsidR="00E146AE" w:rsidRPr="00F71DFD" w:rsidRDefault="00B73D23" w:rsidP="00E146AE">
      <w:pPr>
        <w:pStyle w:val="Brdtext"/>
        <w:rPr>
          <w:b/>
        </w:rPr>
      </w:pPr>
      <w:r>
        <w:rPr>
          <w:noProof/>
          <w:lang w:eastAsia="sv-SE"/>
        </w:rPr>
        <w:drawing>
          <wp:inline distT="0" distB="0" distL="0" distR="0" wp14:anchorId="3341AF9E" wp14:editId="0FF96531">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409ED4B4" w14:textId="7DB1912A" w:rsidR="00E146AE" w:rsidRDefault="00E146AE" w:rsidP="000D20A9">
      <w:pPr>
        <w:pStyle w:val="Beskrivning"/>
        <w:spacing w:after="0"/>
        <w:jc w:val="center"/>
        <w:rPr>
          <w:b w:val="0"/>
        </w:rPr>
      </w:pPr>
      <w:r w:rsidRPr="00DF207A">
        <w:rPr>
          <w:b w:val="0"/>
        </w:rPr>
        <w:t xml:space="preserve">Figur </w:t>
      </w:r>
      <w:r w:rsidR="00B42ACB">
        <w:rPr>
          <w:b w:val="0"/>
        </w:rPr>
        <w:t>3</w:t>
      </w:r>
      <w:r w:rsidRPr="00DF207A">
        <w:rPr>
          <w:b w:val="0"/>
        </w:rPr>
        <w:t xml:space="preserve"> Adressering vid sökning efter information ur ett specifikt källsystem</w:t>
      </w:r>
    </w:p>
    <w:p w14:paraId="089B846F" w14:textId="77777777" w:rsidR="003B28AF" w:rsidRDefault="003B28AF" w:rsidP="003B28AF"/>
    <w:p w14:paraId="0C122FE1" w14:textId="25E5A541" w:rsidR="00B73D23" w:rsidRDefault="00B73D23" w:rsidP="000D20A9">
      <w:pPr>
        <w:pStyle w:val="Rubrik3"/>
      </w:pPr>
      <w:bookmarkStart w:id="44" w:name="_Toc227077992"/>
      <w:bookmarkStart w:id="45" w:name="_Toc374962625"/>
      <w:r w:rsidRPr="00DF207A">
        <w:t>Sammanfattning av adresseringsmodell</w:t>
      </w:r>
      <w:bookmarkEnd w:id="44"/>
      <w:bookmarkEnd w:id="45"/>
    </w:p>
    <w:p w14:paraId="34BA3DDF" w14:textId="5C1A4500" w:rsidR="00111A8C" w:rsidRPr="00111A8C" w:rsidRDefault="00111A8C" w:rsidP="00111A8C">
      <w:pPr>
        <w:pStyle w:val="Rubrik4"/>
      </w:pPr>
      <w:r>
        <w:t>GetObservation/GetMeasur</w:t>
      </w:r>
      <w:r w:rsidR="003B28AF">
        <w:t>e</w:t>
      </w:r>
      <w:r>
        <w:t>ment</w:t>
      </w:r>
    </w:p>
    <w:tbl>
      <w:tblPr>
        <w:tblStyle w:val="Tabellrutnt"/>
        <w:tblW w:w="0" w:type="auto"/>
        <w:tblInd w:w="867" w:type="dxa"/>
        <w:tblLook w:val="04A0" w:firstRow="1" w:lastRow="0" w:firstColumn="1" w:lastColumn="0" w:noHBand="0" w:noVBand="1"/>
      </w:tblPr>
      <w:tblGrid>
        <w:gridCol w:w="3210"/>
        <w:gridCol w:w="3544"/>
      </w:tblGrid>
      <w:tr w:rsidR="00B73D23" w:rsidRPr="00E146AE" w14:paraId="1242344A" w14:textId="77777777" w:rsidTr="00111A8C">
        <w:tc>
          <w:tcPr>
            <w:tcW w:w="3210" w:type="dxa"/>
            <w:shd w:val="clear" w:color="auto" w:fill="D9D9D9" w:themeFill="background1" w:themeFillShade="D9"/>
          </w:tcPr>
          <w:p w14:paraId="30C37526" w14:textId="77777777" w:rsidR="00B73D23" w:rsidRPr="00E146AE" w:rsidRDefault="00B73D23" w:rsidP="00F71DFD">
            <w:r w:rsidRPr="00E146AE">
              <w:t>Åtkomstbehov för patientens journalhistorik</w:t>
            </w:r>
          </w:p>
        </w:tc>
        <w:tc>
          <w:tcPr>
            <w:tcW w:w="3544" w:type="dxa"/>
            <w:shd w:val="clear" w:color="auto" w:fill="D9D9D9" w:themeFill="background1" w:themeFillShade="D9"/>
          </w:tcPr>
          <w:p w14:paraId="5572054D" w14:textId="77777777" w:rsidR="00B73D23" w:rsidRPr="00E146AE" w:rsidRDefault="00B73D23" w:rsidP="00F71DFD">
            <w:r w:rsidRPr="00E146AE">
              <w:t>Logisk adress</w:t>
            </w:r>
          </w:p>
        </w:tc>
      </w:tr>
      <w:tr w:rsidR="00B73D23" w:rsidRPr="00E146AE" w14:paraId="1B14923F" w14:textId="77777777" w:rsidTr="00B73D23">
        <w:tc>
          <w:tcPr>
            <w:tcW w:w="3210" w:type="dxa"/>
          </w:tcPr>
          <w:p w14:paraId="10DCC225" w14:textId="77777777" w:rsidR="00B73D23" w:rsidRPr="00E146AE" w:rsidRDefault="00B73D23" w:rsidP="00F71DFD">
            <w:r w:rsidRPr="00E146AE">
              <w:t>För alla huvudmän</w:t>
            </w:r>
          </w:p>
        </w:tc>
        <w:tc>
          <w:tcPr>
            <w:tcW w:w="3544" w:type="dxa"/>
          </w:tcPr>
          <w:p w14:paraId="0010AEF5" w14:textId="77777777" w:rsidR="00B73D23" w:rsidRPr="00E146AE" w:rsidRDefault="00B73D23" w:rsidP="00F71DFD">
            <w:r w:rsidRPr="00E146AE">
              <w:t>Ineras HSA-id</w:t>
            </w:r>
          </w:p>
        </w:tc>
      </w:tr>
      <w:tr w:rsidR="00B73D23" w:rsidRPr="00E146AE" w14:paraId="13BD1804" w14:textId="77777777" w:rsidTr="00B73D23">
        <w:tc>
          <w:tcPr>
            <w:tcW w:w="3210" w:type="dxa"/>
          </w:tcPr>
          <w:p w14:paraId="7F3B38ED" w14:textId="77777777" w:rsidR="00B73D23" w:rsidRPr="00E146AE" w:rsidRDefault="00B73D23" w:rsidP="00F71DFD">
            <w:r w:rsidRPr="00E146AE">
              <w:t>För en huvudman/region</w:t>
            </w:r>
          </w:p>
        </w:tc>
        <w:tc>
          <w:tcPr>
            <w:tcW w:w="3544" w:type="dxa"/>
          </w:tcPr>
          <w:p w14:paraId="1E03D2DD" w14:textId="77777777" w:rsidR="00B73D23" w:rsidRPr="00E146AE" w:rsidRDefault="00B73D23" w:rsidP="00F71DFD">
            <w:r w:rsidRPr="00E146AE">
              <w:t>Huvudmannens/regionens HSA-id</w:t>
            </w:r>
          </w:p>
        </w:tc>
      </w:tr>
      <w:tr w:rsidR="00B73D23" w:rsidRPr="00E146AE" w14:paraId="57607445" w14:textId="77777777" w:rsidTr="00B73D23">
        <w:tc>
          <w:tcPr>
            <w:tcW w:w="3210" w:type="dxa"/>
          </w:tcPr>
          <w:p w14:paraId="584F1FFA" w14:textId="77777777" w:rsidR="00B73D23" w:rsidRPr="00E146AE" w:rsidRDefault="00B73D23" w:rsidP="00F71DFD">
            <w:r w:rsidRPr="00E146AE">
              <w:t>För ett källsystem</w:t>
            </w:r>
          </w:p>
        </w:tc>
        <w:tc>
          <w:tcPr>
            <w:tcW w:w="3544" w:type="dxa"/>
          </w:tcPr>
          <w:p w14:paraId="6E8AA172" w14:textId="77777777" w:rsidR="00B73D23" w:rsidRPr="00E146AE" w:rsidRDefault="00B73D23" w:rsidP="00F71DFD">
            <w:r w:rsidRPr="00E146AE">
              <w:t>Källsystemets HSA-id</w:t>
            </w:r>
          </w:p>
        </w:tc>
      </w:tr>
    </w:tbl>
    <w:p w14:paraId="2A595D99" w14:textId="77777777" w:rsidR="007E47C0" w:rsidRDefault="007E47C0" w:rsidP="007E47C0">
      <w:pPr>
        <w:rPr>
          <w:szCs w:val="20"/>
          <w:highlight w:val="lightGray"/>
        </w:rPr>
      </w:pPr>
    </w:p>
    <w:p w14:paraId="763ABE28" w14:textId="0E7FF8B3" w:rsidR="006D2F53" w:rsidRPr="00111A8C" w:rsidRDefault="006D2F53" w:rsidP="006D2F53">
      <w:pPr>
        <w:pStyle w:val="Rubrik4"/>
      </w:pPr>
      <w:r>
        <w:t>ProcessObservation/DeleteObservation/ProcessMeasurement/ DeleteMeasurement</w:t>
      </w:r>
    </w:p>
    <w:tbl>
      <w:tblPr>
        <w:tblStyle w:val="Tabellrutnt"/>
        <w:tblW w:w="0" w:type="auto"/>
        <w:tblInd w:w="867" w:type="dxa"/>
        <w:tblLook w:val="04A0" w:firstRow="1" w:lastRow="0" w:firstColumn="1" w:lastColumn="0" w:noHBand="0" w:noVBand="1"/>
      </w:tblPr>
      <w:tblGrid>
        <w:gridCol w:w="3210"/>
        <w:gridCol w:w="3544"/>
      </w:tblGrid>
      <w:tr w:rsidR="006D2F53" w:rsidRPr="00E146AE" w14:paraId="46243F2F" w14:textId="77777777" w:rsidTr="00321037">
        <w:tc>
          <w:tcPr>
            <w:tcW w:w="3210" w:type="dxa"/>
            <w:shd w:val="clear" w:color="auto" w:fill="D9D9D9" w:themeFill="background1" w:themeFillShade="D9"/>
          </w:tcPr>
          <w:p w14:paraId="59580251" w14:textId="77777777" w:rsidR="006D2F53" w:rsidRPr="00E146AE" w:rsidRDefault="006D2F53" w:rsidP="00321037">
            <w:r w:rsidRPr="00E146AE">
              <w:t>Åtkomstbehov för patientens journalhistorik</w:t>
            </w:r>
          </w:p>
        </w:tc>
        <w:tc>
          <w:tcPr>
            <w:tcW w:w="3544" w:type="dxa"/>
            <w:shd w:val="clear" w:color="auto" w:fill="D9D9D9" w:themeFill="background1" w:themeFillShade="D9"/>
          </w:tcPr>
          <w:p w14:paraId="205DB638" w14:textId="77777777" w:rsidR="006D2F53" w:rsidRPr="00E146AE" w:rsidRDefault="006D2F53" w:rsidP="00321037">
            <w:r w:rsidRPr="00E146AE">
              <w:t>Logisk adress</w:t>
            </w:r>
          </w:p>
        </w:tc>
      </w:tr>
      <w:tr w:rsidR="006D2F53" w:rsidRPr="00E146AE" w14:paraId="4F478232" w14:textId="77777777" w:rsidTr="00321037">
        <w:tc>
          <w:tcPr>
            <w:tcW w:w="3210" w:type="dxa"/>
          </w:tcPr>
          <w:p w14:paraId="7798DACB" w14:textId="77777777" w:rsidR="006D2F53" w:rsidRPr="00E146AE" w:rsidRDefault="006D2F53" w:rsidP="00321037">
            <w:r w:rsidRPr="00E146AE">
              <w:t>För ett källsystem</w:t>
            </w:r>
          </w:p>
        </w:tc>
        <w:tc>
          <w:tcPr>
            <w:tcW w:w="3544" w:type="dxa"/>
          </w:tcPr>
          <w:p w14:paraId="3E0E8D17" w14:textId="77777777" w:rsidR="006D2F53" w:rsidRPr="00E146AE" w:rsidRDefault="006D2F53" w:rsidP="00321037">
            <w:r w:rsidRPr="00E146AE">
              <w:t>Källsystemets HSA-id</w:t>
            </w:r>
          </w:p>
        </w:tc>
      </w:tr>
    </w:tbl>
    <w:p w14:paraId="7601702C" w14:textId="77777777" w:rsidR="00DF207A" w:rsidRDefault="00DF207A" w:rsidP="007E47C0">
      <w:pPr>
        <w:rPr>
          <w:szCs w:val="20"/>
          <w:highlight w:val="lightGray"/>
        </w:rPr>
      </w:pPr>
    </w:p>
    <w:p w14:paraId="5A7B28A9" w14:textId="77777777" w:rsidR="006D2F53" w:rsidRDefault="006D2F53" w:rsidP="007E47C0">
      <w:pPr>
        <w:rPr>
          <w:szCs w:val="20"/>
          <w:highlight w:val="lightGray"/>
        </w:rPr>
      </w:pPr>
    </w:p>
    <w:p w14:paraId="41D3D262" w14:textId="77777777" w:rsidR="006D2F53" w:rsidRPr="00E146AE" w:rsidRDefault="006D2F53" w:rsidP="007E47C0">
      <w:pPr>
        <w:rPr>
          <w:szCs w:val="20"/>
          <w:highlight w:val="lightGray"/>
        </w:rPr>
      </w:pPr>
    </w:p>
    <w:p w14:paraId="32649380" w14:textId="77777777" w:rsidR="006D2F53" w:rsidRDefault="006D2F53">
      <w:pPr>
        <w:spacing w:line="240" w:lineRule="auto"/>
        <w:rPr>
          <w:rFonts w:eastAsia="Times New Roman"/>
          <w:bCs/>
          <w:sz w:val="24"/>
          <w:szCs w:val="26"/>
        </w:rPr>
      </w:pPr>
      <w:bookmarkStart w:id="46" w:name="_Toc357754850"/>
      <w:bookmarkStart w:id="47" w:name="_Toc374962626"/>
      <w:r>
        <w:br w:type="page"/>
      </w:r>
    </w:p>
    <w:p w14:paraId="41688AF4" w14:textId="066D83C3" w:rsidR="007E47C0" w:rsidRPr="00E146AE" w:rsidRDefault="007E47C0" w:rsidP="007E47C0">
      <w:pPr>
        <w:pStyle w:val="Rubrik2"/>
      </w:pPr>
      <w:r w:rsidRPr="00E146AE">
        <w:lastRenderedPageBreak/>
        <w:t>Aggregering och engagemangsindex</w:t>
      </w:r>
      <w:bookmarkEnd w:id="46"/>
      <w:bookmarkEnd w:id="47"/>
    </w:p>
    <w:p w14:paraId="7774992E" w14:textId="77777777" w:rsidR="006D2F53" w:rsidRDefault="006D2F53" w:rsidP="006D2F53">
      <w:bookmarkStart w:id="48" w:name="_Toc224960921"/>
      <w:bookmarkStart w:id="49" w:name="_Toc357754852"/>
      <w:bookmarkStart w:id="50" w:name="_Toc374962627"/>
      <w:r>
        <w:t xml:space="preserve">Det behövs en aggregerande tjänst för varje tjänstekontrakt som läser data i denna domän. </w:t>
      </w:r>
    </w:p>
    <w:p w14:paraId="4F256A7A" w14:textId="77777777" w:rsidR="006D2F53" w:rsidRDefault="006D2F53" w:rsidP="006D2F53">
      <w:r>
        <w:t xml:space="preserve">Aggregerande tjänster har samma tjänstekontrakt och anropsadress som en traditionell virtuell tjänst, men nås via olika logiska adresser. </w:t>
      </w:r>
    </w:p>
    <w:p w14:paraId="6972B265" w14:textId="77777777" w:rsidR="006D2F53" w:rsidRDefault="006D2F53" w:rsidP="006D2F53"/>
    <w:p w14:paraId="7032B1FE" w14:textId="48BD2EC5" w:rsidR="006D2F53" w:rsidRDefault="003B564B" w:rsidP="006D2F53">
      <w:r>
        <w:t>Om ett källsystems</w:t>
      </w:r>
      <w:r w:rsidR="006D2F53">
        <w:t xml:space="preserve"> HSA-id anges som logisk adress, kommer </w:t>
      </w:r>
      <w:r w:rsidR="006B4B5D">
        <w:t>tjänsteanrop</w:t>
      </w:r>
      <w:r w:rsidR="006D2F53">
        <w:t xml:space="preserve"> att </w:t>
      </w:r>
      <w:r w:rsidR="006B4B5D">
        <w:t>routas</w:t>
      </w:r>
      <w:r w:rsidR="006D2F53">
        <w:t xml:space="preserve"> direkt till källsystemet utan att passera en aggregerande tjänst. </w:t>
      </w:r>
    </w:p>
    <w:p w14:paraId="63E34D4A" w14:textId="77777777" w:rsidR="006D2F53" w:rsidRDefault="006D2F53" w:rsidP="006D2F53"/>
    <w:p w14:paraId="2218FF01" w14:textId="5ED4EE3B" w:rsidR="006D2F53" w:rsidRPr="0020087D" w:rsidRDefault="006D2F53" w:rsidP="006D2F53">
      <w:r>
        <w:t xml:space="preserve">Om logisk adress HSA-id för Inera eller en huvudman kommer anropet att </w:t>
      </w:r>
      <w:r w:rsidR="006B4B5D">
        <w:t>routas</w:t>
      </w:r>
      <w:r>
        <w:t xml:space="preserve"> till </w:t>
      </w:r>
      <w:r w:rsidR="006B4B5D">
        <w:t xml:space="preserve">den </w:t>
      </w:r>
      <w:r>
        <w:t xml:space="preserve">aggregerande tjänsten som i sin tur – efter att ha konsulterat engagemangsindex, </w:t>
      </w:r>
      <w:r w:rsidR="006B4B5D">
        <w:t>sammanställer</w:t>
      </w:r>
      <w:r>
        <w:t xml:space="preserve"> </w:t>
      </w:r>
      <w:r w:rsidR="006B4B5D">
        <w:t xml:space="preserve">svaren från </w:t>
      </w:r>
      <w:r>
        <w:t>de källsystem som har information om patienten.</w:t>
      </w:r>
    </w:p>
    <w:p w14:paraId="2577E4F8" w14:textId="77777777" w:rsidR="007E47C0" w:rsidRPr="00E146AE" w:rsidRDefault="007E47C0" w:rsidP="007E47C0">
      <w:pPr>
        <w:pStyle w:val="Rubrik1"/>
      </w:pPr>
      <w:r w:rsidRPr="00E146AE">
        <w:t>Tjänstedomänens krav och regler</w:t>
      </w:r>
      <w:bookmarkEnd w:id="48"/>
      <w:bookmarkEnd w:id="49"/>
      <w:bookmarkEnd w:id="50"/>
    </w:p>
    <w:p w14:paraId="0397D743" w14:textId="77777777" w:rsidR="00B73D23" w:rsidRDefault="00B73D23" w:rsidP="00B73D23">
      <w:pPr>
        <w:pStyle w:val="Rubrik2"/>
      </w:pPr>
      <w:bookmarkStart w:id="51" w:name="_Toc244018071"/>
      <w:bookmarkStart w:id="52" w:name="_Toc374962628"/>
      <w:r w:rsidRPr="00A0151E">
        <w:t>Uppdatering</w:t>
      </w:r>
      <w:r>
        <w:t xml:space="preserve"> av </w:t>
      </w:r>
      <w:r w:rsidRPr="00435396">
        <w:t>engagemangsindex</w:t>
      </w:r>
      <w:bookmarkEnd w:id="51"/>
      <w:bookmarkEnd w:id="52"/>
    </w:p>
    <w:p w14:paraId="7329DEA8" w14:textId="77777777" w:rsidR="00B73D23" w:rsidRDefault="00B73D23" w:rsidP="00F71DFD">
      <w:r>
        <w:t>Alla källsystem ska uppdatera engagemangsindex. Engagemangsindex ska uppdateras så snart en händelse inträffar som påverkar indexposterna enligt beskrivningen nedan.</w:t>
      </w:r>
    </w:p>
    <w:p w14:paraId="284FD183" w14:textId="77777777" w:rsidR="00B73D23" w:rsidRDefault="00B73D23" w:rsidP="00F71DFD">
      <w:r>
        <w:t xml:space="preserve">All uppdatering av engagemangsindex sker genom att källsystemet anropar engagemangsindex genom tjänstekontraktet </w:t>
      </w:r>
    </w:p>
    <w:p w14:paraId="19255972" w14:textId="77777777" w:rsidR="00B73D23" w:rsidRDefault="00B73D23" w:rsidP="00F71DFD">
      <w:proofErr w:type="gramStart"/>
      <w:r>
        <w:t>urn:riv</w:t>
      </w:r>
      <w:proofErr w:type="gramEnd"/>
      <w:r>
        <w:t>:itintegration:engagementindex:UpdateResponder:1 (”index-push”)</w:t>
      </w:r>
    </w:p>
    <w:p w14:paraId="48E52F7F" w14:textId="77777777" w:rsidR="00B73D23" w:rsidRDefault="00B73D23" w:rsidP="00F71DFD">
      <w:r>
        <w:t xml:space="preserve">eller genom att erbjuda tjänstekontraktet </w:t>
      </w:r>
    </w:p>
    <w:p w14:paraId="1B5C071C" w14:textId="77777777" w:rsidR="00B73D23" w:rsidRDefault="00B73D23" w:rsidP="00F71DFD">
      <w:proofErr w:type="gramStart"/>
      <w:r>
        <w:t>urn:riv</w:t>
      </w:r>
      <w:proofErr w:type="gramEnd"/>
      <w:r>
        <w:t>:itintegration:engagementindex:GetUpdatesResponder:1 (”indexpull”)</w:t>
      </w:r>
    </w:p>
    <w:p w14:paraId="34898D32" w14:textId="77777777" w:rsidR="00B73D23" w:rsidRDefault="00B73D23" w:rsidP="00F71DFD">
      <w:r>
        <w:t>Ladda hem Engagemangsindex WSDL, scheman och tjänstekontraktsbeskrivning för detaljer.</w:t>
      </w:r>
    </w:p>
    <w:p w14:paraId="1BFA90B5" w14:textId="77777777" w:rsidR="00B73D23" w:rsidRPr="00E2060F" w:rsidRDefault="00B73D23" w:rsidP="00F71DFD">
      <w:r>
        <w:t>Följande regler gäller för innehållet i begäran till engagemangsindex för uppdateringar som rör denna tjänstedomän:</w:t>
      </w:r>
      <w:r w:rsidRPr="00E2060F">
        <w:t xml:space="preserve"> </w:t>
      </w:r>
    </w:p>
    <w:p w14:paraId="768E258D" w14:textId="77777777" w:rsidR="00B73D23" w:rsidRDefault="00B73D23" w:rsidP="00F71DF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B73D23" w:rsidRPr="00F71DFD" w14:paraId="604479C4" w14:textId="77777777" w:rsidTr="00F83C47">
        <w:tc>
          <w:tcPr>
            <w:tcW w:w="1256" w:type="dxa"/>
            <w:shd w:val="clear" w:color="auto" w:fill="D9D9D9" w:themeFill="background1" w:themeFillShade="D9"/>
          </w:tcPr>
          <w:p w14:paraId="46437C19" w14:textId="77777777" w:rsidR="00B73D23" w:rsidRPr="00F71DFD" w:rsidRDefault="00B73D23" w:rsidP="00F71DFD">
            <w:pPr>
              <w:rPr>
                <w:b/>
              </w:rPr>
            </w:pPr>
            <w:r w:rsidRPr="00F71DFD">
              <w:rPr>
                <w:b/>
              </w:rPr>
              <w:t>Attribut</w:t>
            </w:r>
          </w:p>
        </w:tc>
        <w:tc>
          <w:tcPr>
            <w:tcW w:w="1579" w:type="dxa"/>
            <w:shd w:val="clear" w:color="auto" w:fill="D9D9D9" w:themeFill="background1" w:themeFillShade="D9"/>
          </w:tcPr>
          <w:p w14:paraId="25FC97E3" w14:textId="77777777" w:rsidR="00B73D23" w:rsidRPr="00F71DFD" w:rsidRDefault="00E146AE" w:rsidP="00F71DFD">
            <w:pPr>
              <w:rPr>
                <w:b/>
              </w:rPr>
            </w:pPr>
            <w:r w:rsidRPr="00F71DFD">
              <w:rPr>
                <w:b/>
              </w:rPr>
              <w:t>Beskriv</w:t>
            </w:r>
            <w:r w:rsidR="00B73D23" w:rsidRPr="00F71DFD">
              <w:rPr>
                <w:b/>
              </w:rPr>
              <w:t>ning</w:t>
            </w:r>
          </w:p>
        </w:tc>
        <w:tc>
          <w:tcPr>
            <w:tcW w:w="2410" w:type="dxa"/>
            <w:shd w:val="clear" w:color="auto" w:fill="D9D9D9" w:themeFill="background1" w:themeFillShade="D9"/>
          </w:tcPr>
          <w:p w14:paraId="665B99E8" w14:textId="77777777" w:rsidR="00B73D23" w:rsidRPr="00F71DFD" w:rsidRDefault="00B73D23" w:rsidP="00F71DFD">
            <w:pPr>
              <w:rPr>
                <w:b/>
              </w:rPr>
            </w:pPr>
            <w:r w:rsidRPr="00F71DFD">
              <w:rPr>
                <w:b/>
              </w:rPr>
              <w:t>Format</w:t>
            </w:r>
          </w:p>
        </w:tc>
        <w:tc>
          <w:tcPr>
            <w:tcW w:w="851" w:type="dxa"/>
            <w:shd w:val="clear" w:color="auto" w:fill="D9D9D9" w:themeFill="background1" w:themeFillShade="D9"/>
          </w:tcPr>
          <w:p w14:paraId="632C4D32" w14:textId="77777777" w:rsidR="00B73D23" w:rsidRPr="00F71DFD" w:rsidRDefault="00B73D23" w:rsidP="00F71DFD">
            <w:pPr>
              <w:rPr>
                <w:b/>
              </w:rPr>
            </w:pPr>
            <w:r w:rsidRPr="00F71DFD">
              <w:rPr>
                <w:b/>
              </w:rPr>
              <w:t>Kardinalitet</w:t>
            </w:r>
          </w:p>
        </w:tc>
        <w:tc>
          <w:tcPr>
            <w:tcW w:w="1652" w:type="dxa"/>
            <w:shd w:val="clear" w:color="auto" w:fill="D9D9D9" w:themeFill="background1" w:themeFillShade="D9"/>
          </w:tcPr>
          <w:p w14:paraId="359A50EE" w14:textId="77777777" w:rsidR="00B73D23" w:rsidRPr="00F71DFD" w:rsidRDefault="00F71DFD" w:rsidP="00F71DFD">
            <w:pPr>
              <w:rPr>
                <w:b/>
              </w:rPr>
            </w:pPr>
            <w:r>
              <w:rPr>
                <w:b/>
              </w:rPr>
              <w:t xml:space="preserve">Kodverk/värde-mängd </w:t>
            </w:r>
            <w:r>
              <w:rPr>
                <w:b/>
              </w:rPr>
              <w:br/>
              <w:t>/</w:t>
            </w:r>
            <w:r w:rsidR="00B73D23" w:rsidRPr="00F71DFD">
              <w:rPr>
                <w:b/>
              </w:rPr>
              <w:t>ev begränsningar</w:t>
            </w:r>
          </w:p>
        </w:tc>
        <w:tc>
          <w:tcPr>
            <w:tcW w:w="1330" w:type="dxa"/>
            <w:shd w:val="clear" w:color="auto" w:fill="D9D9D9" w:themeFill="background1" w:themeFillShade="D9"/>
          </w:tcPr>
          <w:p w14:paraId="7C1F8529" w14:textId="77777777" w:rsidR="00B73D23" w:rsidRPr="00F71DFD" w:rsidRDefault="00B73D23" w:rsidP="00F71DFD">
            <w:pPr>
              <w:rPr>
                <w:b/>
              </w:rPr>
            </w:pPr>
            <w:r w:rsidRPr="00F71DFD">
              <w:rPr>
                <w:b/>
              </w:rPr>
              <w:t>Beslutsregler och kommentar</w:t>
            </w:r>
          </w:p>
        </w:tc>
      </w:tr>
      <w:tr w:rsidR="00B73D23" w:rsidRPr="00E146AE" w14:paraId="4B7FADB0" w14:textId="77777777" w:rsidTr="00B73D23">
        <w:tc>
          <w:tcPr>
            <w:tcW w:w="1256" w:type="dxa"/>
            <w:shd w:val="clear" w:color="auto" w:fill="auto"/>
          </w:tcPr>
          <w:p w14:paraId="3E00486B" w14:textId="77777777" w:rsidR="00B73D23" w:rsidRPr="00E146AE" w:rsidRDefault="00B73D23" w:rsidP="00F71DFD">
            <w:r w:rsidRPr="00E146AE">
              <w:t>Registered ResidentIdent Identification</w:t>
            </w:r>
          </w:p>
        </w:tc>
        <w:tc>
          <w:tcPr>
            <w:tcW w:w="1579" w:type="dxa"/>
            <w:shd w:val="clear" w:color="auto" w:fill="auto"/>
          </w:tcPr>
          <w:p w14:paraId="2BE70026" w14:textId="77777777" w:rsidR="00B73D23" w:rsidRPr="00E146AE" w:rsidRDefault="00B73D23" w:rsidP="00F71DFD">
            <w:r w:rsidRPr="00E146AE">
              <w:t>Invånarens person-nummer</w:t>
            </w:r>
          </w:p>
        </w:tc>
        <w:tc>
          <w:tcPr>
            <w:tcW w:w="2410" w:type="dxa"/>
            <w:shd w:val="clear" w:color="auto" w:fill="auto"/>
          </w:tcPr>
          <w:p w14:paraId="57FD6C06" w14:textId="77777777" w:rsidR="00B73D23" w:rsidRPr="00E146AE" w:rsidRDefault="00B73D23" w:rsidP="00F71DFD">
            <w:r w:rsidRPr="00E146AE">
              <w:t xml:space="preserve">Person- eller samordningsnummer enligt skatteverkets definition (12 tecken). </w:t>
            </w:r>
          </w:p>
        </w:tc>
        <w:tc>
          <w:tcPr>
            <w:tcW w:w="851" w:type="dxa"/>
            <w:shd w:val="clear" w:color="auto" w:fill="auto"/>
          </w:tcPr>
          <w:p w14:paraId="30260131"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3D087491" w14:textId="77777777" w:rsidR="00B73D23" w:rsidRPr="00E146AE" w:rsidRDefault="00B73D23" w:rsidP="00F71DFD"/>
        </w:tc>
        <w:tc>
          <w:tcPr>
            <w:tcW w:w="1330" w:type="dxa"/>
            <w:shd w:val="clear" w:color="auto" w:fill="auto"/>
          </w:tcPr>
          <w:p w14:paraId="086CA842" w14:textId="77777777" w:rsidR="00B73D23" w:rsidRPr="00E146AE" w:rsidRDefault="00B73D23" w:rsidP="00F71DFD">
            <w:r w:rsidRPr="00E146AE">
              <w:t>Del av instansens unikhet</w:t>
            </w:r>
          </w:p>
        </w:tc>
      </w:tr>
      <w:tr w:rsidR="00B73D23" w:rsidRPr="00E146AE" w14:paraId="77E03CAD" w14:textId="77777777" w:rsidTr="00B73D23">
        <w:tc>
          <w:tcPr>
            <w:tcW w:w="1256" w:type="dxa"/>
            <w:shd w:val="clear" w:color="auto" w:fill="auto"/>
          </w:tcPr>
          <w:p w14:paraId="7C371E3D" w14:textId="77777777" w:rsidR="00B73D23" w:rsidRPr="00E146AE" w:rsidRDefault="00B73D23" w:rsidP="00F71DFD">
            <w:r w:rsidRPr="00E146AE">
              <w:t>Service domain*</w:t>
            </w:r>
          </w:p>
        </w:tc>
        <w:tc>
          <w:tcPr>
            <w:tcW w:w="1579" w:type="dxa"/>
            <w:shd w:val="clear" w:color="auto" w:fill="auto"/>
          </w:tcPr>
          <w:p w14:paraId="698FFA2D" w14:textId="77777777" w:rsidR="00B73D23" w:rsidRPr="00E146AE" w:rsidRDefault="00B73D23" w:rsidP="00F71DFD">
            <w:r w:rsidRPr="00E146AE">
              <w:t xml:space="preserve">Den tjänstedomän som förekomsten avser. </w:t>
            </w:r>
          </w:p>
        </w:tc>
        <w:tc>
          <w:tcPr>
            <w:tcW w:w="2410" w:type="dxa"/>
            <w:shd w:val="clear" w:color="auto" w:fill="auto"/>
          </w:tcPr>
          <w:p w14:paraId="537D7F77" w14:textId="77777777" w:rsidR="00B73D23" w:rsidRPr="00E146AE" w:rsidRDefault="00B73D23" w:rsidP="00F71DFD">
            <w:r w:rsidRPr="00E146AE">
              <w:t xml:space="preserve">URN på formen &lt;regelverk&gt;:&lt;huvuddomän&gt;:&lt;underdomän1&gt;:&lt;underdomän2&gt; </w:t>
            </w:r>
          </w:p>
        </w:tc>
        <w:tc>
          <w:tcPr>
            <w:tcW w:w="851" w:type="dxa"/>
            <w:shd w:val="clear" w:color="auto" w:fill="auto"/>
          </w:tcPr>
          <w:p w14:paraId="108FE062"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7A9FD582" w14:textId="1977343E" w:rsidR="00B73D23" w:rsidRPr="00E146AE" w:rsidRDefault="00B73D23" w:rsidP="006C69B6">
            <w:r w:rsidRPr="00E146AE">
              <w:t>”</w:t>
            </w:r>
            <w:proofErr w:type="gramStart"/>
            <w:r w:rsidRPr="00E146AE">
              <w:t>riv:clinicalprocess</w:t>
            </w:r>
            <w:proofErr w:type="gramEnd"/>
            <w:r w:rsidRPr="00E146AE">
              <w:t>:healthcond:</w:t>
            </w:r>
            <w:r w:rsidR="006C69B6">
              <w:t>basic</w:t>
            </w:r>
            <w:r w:rsidRPr="00E146AE">
              <w:t>”</w:t>
            </w:r>
          </w:p>
        </w:tc>
        <w:tc>
          <w:tcPr>
            <w:tcW w:w="1330" w:type="dxa"/>
            <w:shd w:val="clear" w:color="auto" w:fill="auto"/>
          </w:tcPr>
          <w:p w14:paraId="60CEC81F" w14:textId="77777777" w:rsidR="00B73D23" w:rsidRPr="00E146AE" w:rsidRDefault="00B73D23" w:rsidP="00F71DFD">
            <w:r w:rsidRPr="00E146AE">
              <w:t>Del av instansens unikhet</w:t>
            </w:r>
          </w:p>
        </w:tc>
      </w:tr>
      <w:tr w:rsidR="00B73D23" w:rsidRPr="00E146AE" w14:paraId="5EB6352B" w14:textId="77777777" w:rsidTr="00B73D23">
        <w:tc>
          <w:tcPr>
            <w:tcW w:w="1256" w:type="dxa"/>
            <w:shd w:val="clear" w:color="auto" w:fill="auto"/>
          </w:tcPr>
          <w:p w14:paraId="7084BCDE" w14:textId="77777777" w:rsidR="00B73D23" w:rsidRPr="00E146AE" w:rsidRDefault="00B73D23" w:rsidP="00F71DFD">
            <w:r w:rsidRPr="00E146AE">
              <w:t>Categori-zation*</w:t>
            </w:r>
          </w:p>
        </w:tc>
        <w:tc>
          <w:tcPr>
            <w:tcW w:w="1579" w:type="dxa"/>
            <w:shd w:val="clear" w:color="auto" w:fill="auto"/>
          </w:tcPr>
          <w:p w14:paraId="2F4E92F3" w14:textId="77777777" w:rsidR="00B73D23" w:rsidRPr="00E146AE" w:rsidRDefault="00B73D23" w:rsidP="00F71DFD">
            <w:r w:rsidRPr="00E146AE">
              <w:t xml:space="preserve">Kategori-sering enligt kodverk som </w:t>
            </w:r>
            <w:r w:rsidRPr="00E146AE">
              <w:lastRenderedPageBreak/>
              <w:t xml:space="preserve">är specifikt för tjänste-domänen </w:t>
            </w:r>
          </w:p>
        </w:tc>
        <w:tc>
          <w:tcPr>
            <w:tcW w:w="2410" w:type="dxa"/>
            <w:shd w:val="clear" w:color="auto" w:fill="auto"/>
          </w:tcPr>
          <w:p w14:paraId="74684951" w14:textId="77777777" w:rsidR="00B73D23" w:rsidRPr="00E146AE" w:rsidRDefault="00B73D23" w:rsidP="00F71DFD">
            <w:r w:rsidRPr="00E146AE">
              <w:lastRenderedPageBreak/>
              <w:t xml:space="preserve">Text bestående av bokstäver i ASCII. </w:t>
            </w:r>
          </w:p>
          <w:p w14:paraId="5FD1AED8" w14:textId="77777777" w:rsidR="00B73D23" w:rsidRPr="00E146AE" w:rsidRDefault="00B73D23" w:rsidP="00F71DFD"/>
        </w:tc>
        <w:tc>
          <w:tcPr>
            <w:tcW w:w="851" w:type="dxa"/>
            <w:shd w:val="clear" w:color="auto" w:fill="auto"/>
          </w:tcPr>
          <w:p w14:paraId="0A2D8F94"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10E9E4F4" w14:textId="77777777" w:rsidR="00B73D23" w:rsidRPr="00E146AE" w:rsidRDefault="00B73D23" w:rsidP="00F71DFD">
            <w:r w:rsidRPr="00E146AE">
              <w:t xml:space="preserve">Tjänstekontrakt genom vilket den </w:t>
            </w:r>
            <w:r w:rsidRPr="00E146AE">
              <w:lastRenderedPageBreak/>
              <w:t>information som indexposten avser kan hämtas. Anges med kortform enligt tabell nedan.</w:t>
            </w:r>
          </w:p>
        </w:tc>
        <w:tc>
          <w:tcPr>
            <w:tcW w:w="1330" w:type="dxa"/>
            <w:shd w:val="clear" w:color="auto" w:fill="auto"/>
          </w:tcPr>
          <w:p w14:paraId="7801235A" w14:textId="77777777" w:rsidR="00B73D23" w:rsidRPr="00E146AE" w:rsidRDefault="00B73D23" w:rsidP="00F71DFD">
            <w:r w:rsidRPr="00E146AE">
              <w:lastRenderedPageBreak/>
              <w:t>Del av instansens unikhet</w:t>
            </w:r>
          </w:p>
        </w:tc>
      </w:tr>
      <w:tr w:rsidR="00B73D23" w:rsidRPr="00E146AE" w14:paraId="1DF0E4F8" w14:textId="77777777" w:rsidTr="00B73D23">
        <w:tc>
          <w:tcPr>
            <w:tcW w:w="1256" w:type="dxa"/>
            <w:shd w:val="clear" w:color="auto" w:fill="auto"/>
          </w:tcPr>
          <w:p w14:paraId="0F22AE08" w14:textId="77777777" w:rsidR="00B73D23" w:rsidRPr="00E146AE" w:rsidRDefault="00B73D23" w:rsidP="00F71DFD">
            <w:r w:rsidRPr="00E146AE">
              <w:lastRenderedPageBreak/>
              <w:t>Logical address*</w:t>
            </w:r>
          </w:p>
        </w:tc>
        <w:tc>
          <w:tcPr>
            <w:tcW w:w="1579" w:type="dxa"/>
            <w:shd w:val="clear" w:color="auto" w:fill="auto"/>
          </w:tcPr>
          <w:p w14:paraId="407B229A" w14:textId="77777777" w:rsidR="00B73D23" w:rsidRPr="00E146AE" w:rsidRDefault="00B73D23" w:rsidP="00F71DFD">
            <w:r w:rsidRPr="00E146AE">
              <w:t>Referens till informationskällan enligt tjänste-domänens definition</w:t>
            </w:r>
          </w:p>
        </w:tc>
        <w:tc>
          <w:tcPr>
            <w:tcW w:w="2410" w:type="dxa"/>
            <w:shd w:val="clear" w:color="auto" w:fill="auto"/>
          </w:tcPr>
          <w:p w14:paraId="4EEB428A" w14:textId="77777777" w:rsidR="00B73D23" w:rsidRPr="00E146AE" w:rsidRDefault="00B73D23" w:rsidP="00F71DFD">
            <w:r w:rsidRPr="00E146AE">
              <w:t>Logisk adress enligt adresseringsmodell för den tjänstedomän som anges av fältet Service Domain.</w:t>
            </w:r>
          </w:p>
        </w:tc>
        <w:tc>
          <w:tcPr>
            <w:tcW w:w="851" w:type="dxa"/>
            <w:shd w:val="clear" w:color="auto" w:fill="auto"/>
          </w:tcPr>
          <w:p w14:paraId="326484BF"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55455A58" w14:textId="77777777" w:rsidR="00B73D23" w:rsidRPr="00E146AE" w:rsidRDefault="00B73D23" w:rsidP="00F71DFD">
            <w:r w:rsidRPr="00E146AE">
              <w:t>Samma värde som fältet Source System.</w:t>
            </w:r>
          </w:p>
        </w:tc>
        <w:tc>
          <w:tcPr>
            <w:tcW w:w="1330" w:type="dxa"/>
            <w:shd w:val="clear" w:color="auto" w:fill="auto"/>
          </w:tcPr>
          <w:p w14:paraId="60A7BC55" w14:textId="77777777" w:rsidR="00B73D23" w:rsidRPr="00E146AE" w:rsidRDefault="00B73D23" w:rsidP="00F71DFD">
            <w:r w:rsidRPr="00E146AE">
              <w:t>Del av instansens unikhet</w:t>
            </w:r>
          </w:p>
        </w:tc>
      </w:tr>
      <w:tr w:rsidR="00B73D23" w:rsidRPr="00E146AE" w14:paraId="32C63C16" w14:textId="77777777" w:rsidTr="00B73D23">
        <w:tc>
          <w:tcPr>
            <w:tcW w:w="1256" w:type="dxa"/>
            <w:shd w:val="clear" w:color="auto" w:fill="auto"/>
          </w:tcPr>
          <w:p w14:paraId="3D8CBAA3" w14:textId="77777777" w:rsidR="00B73D23" w:rsidRPr="00E146AE" w:rsidRDefault="00B73D23" w:rsidP="00F71DFD">
            <w:r w:rsidRPr="00E146AE">
              <w:t>Business object Instance Identifier*</w:t>
            </w:r>
          </w:p>
        </w:tc>
        <w:tc>
          <w:tcPr>
            <w:tcW w:w="1579" w:type="dxa"/>
            <w:shd w:val="clear" w:color="auto" w:fill="auto"/>
          </w:tcPr>
          <w:p w14:paraId="5AE0D010" w14:textId="77777777" w:rsidR="00B73D23" w:rsidRPr="00E146AE" w:rsidRDefault="00B73D23" w:rsidP="00F71DFD">
            <w:r w:rsidRPr="00E146AE">
              <w:t>Unik identifierare för händelse-bärande objekt</w:t>
            </w:r>
          </w:p>
        </w:tc>
        <w:tc>
          <w:tcPr>
            <w:tcW w:w="2410" w:type="dxa"/>
            <w:shd w:val="clear" w:color="auto" w:fill="auto"/>
          </w:tcPr>
          <w:p w14:paraId="7D9ACF46" w14:textId="77777777" w:rsidR="00B73D23" w:rsidRPr="00E146AE" w:rsidRDefault="00B73D23" w:rsidP="00F71DFD">
            <w:r w:rsidRPr="00E146AE">
              <w:t>Text</w:t>
            </w:r>
          </w:p>
        </w:tc>
        <w:tc>
          <w:tcPr>
            <w:tcW w:w="851" w:type="dxa"/>
            <w:shd w:val="clear" w:color="auto" w:fill="auto"/>
          </w:tcPr>
          <w:p w14:paraId="370EABFD"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48E8D09E" w14:textId="77777777" w:rsidR="00B73D23" w:rsidRPr="00E146AE" w:rsidRDefault="00B73D23" w:rsidP="00F71DFD">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269810B8" w14:textId="77777777" w:rsidR="00B73D23" w:rsidRPr="00E146AE" w:rsidRDefault="00B73D23" w:rsidP="00F71DFD">
            <w:r w:rsidRPr="00E146AE">
              <w:t>Del av instansens unikhet</w:t>
            </w:r>
          </w:p>
        </w:tc>
      </w:tr>
      <w:tr w:rsidR="00B73D23" w:rsidRPr="00E146AE" w14:paraId="3D93789E" w14:textId="77777777" w:rsidTr="00B73D23">
        <w:tc>
          <w:tcPr>
            <w:tcW w:w="1256" w:type="dxa"/>
            <w:shd w:val="clear" w:color="auto" w:fill="auto"/>
          </w:tcPr>
          <w:p w14:paraId="79FBD847" w14:textId="77777777" w:rsidR="00B73D23" w:rsidRPr="00E146AE" w:rsidRDefault="00B73D23" w:rsidP="00F71DFD">
            <w:r w:rsidRPr="00E146AE">
              <w:t>Clinical process interest Id</w:t>
            </w:r>
          </w:p>
        </w:tc>
        <w:tc>
          <w:tcPr>
            <w:tcW w:w="1579" w:type="dxa"/>
            <w:shd w:val="clear" w:color="auto" w:fill="auto"/>
          </w:tcPr>
          <w:p w14:paraId="4DA51626" w14:textId="77777777" w:rsidR="00B73D23" w:rsidRPr="00E146AE" w:rsidRDefault="00B73D23" w:rsidP="00F71DFD">
            <w:r w:rsidRPr="00E146AE">
              <w:t>Hälsoärende-id</w:t>
            </w:r>
          </w:p>
        </w:tc>
        <w:tc>
          <w:tcPr>
            <w:tcW w:w="2410" w:type="dxa"/>
            <w:shd w:val="clear" w:color="auto" w:fill="auto"/>
          </w:tcPr>
          <w:p w14:paraId="514FA178" w14:textId="77777777" w:rsidR="00B73D23" w:rsidRPr="00E146AE" w:rsidRDefault="00B73D23" w:rsidP="00F71DFD">
            <w:r w:rsidRPr="00E146AE">
              <w:t>GUID</w:t>
            </w:r>
          </w:p>
        </w:tc>
        <w:tc>
          <w:tcPr>
            <w:tcW w:w="851" w:type="dxa"/>
            <w:shd w:val="clear" w:color="auto" w:fill="auto"/>
          </w:tcPr>
          <w:p w14:paraId="76F2677C"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4C78F9A8" w14:textId="77777777" w:rsidR="00B73D23" w:rsidRPr="00E146AE" w:rsidRDefault="00B73D23" w:rsidP="00F71DFD">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580E7460" w14:textId="77777777" w:rsidR="00B73D23" w:rsidRPr="00E146AE" w:rsidRDefault="00B73D23" w:rsidP="00F71DFD">
            <w:r w:rsidRPr="00E146AE">
              <w:t>Del av instansens unikhet</w:t>
            </w:r>
          </w:p>
        </w:tc>
      </w:tr>
      <w:tr w:rsidR="00B73D23" w:rsidRPr="00E146AE" w14:paraId="14E80FE4" w14:textId="77777777" w:rsidTr="00B73D23">
        <w:tc>
          <w:tcPr>
            <w:tcW w:w="1256" w:type="dxa"/>
            <w:shd w:val="clear" w:color="auto" w:fill="auto"/>
          </w:tcPr>
          <w:p w14:paraId="5D8714E5" w14:textId="77777777" w:rsidR="00B73D23" w:rsidRPr="00E146AE" w:rsidRDefault="00B73D23" w:rsidP="00F71DFD">
            <w:r w:rsidRPr="00E146AE">
              <w:t>Most Recent Content*</w:t>
            </w:r>
          </w:p>
        </w:tc>
        <w:tc>
          <w:tcPr>
            <w:tcW w:w="1579" w:type="dxa"/>
            <w:shd w:val="clear" w:color="auto" w:fill="auto"/>
          </w:tcPr>
          <w:p w14:paraId="22398AAE" w14:textId="77777777" w:rsidR="00B73D23" w:rsidRPr="00E146AE" w:rsidRDefault="00B73D23" w:rsidP="00F71DFD">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148A07DC" w14:textId="77777777" w:rsidR="00B73D23" w:rsidRPr="00E146AE" w:rsidRDefault="00B73D23" w:rsidP="00F71DFD">
            <w:r w:rsidRPr="00E146AE">
              <w:t>DT</w:t>
            </w:r>
          </w:p>
        </w:tc>
        <w:tc>
          <w:tcPr>
            <w:tcW w:w="851" w:type="dxa"/>
            <w:shd w:val="clear" w:color="auto" w:fill="auto"/>
          </w:tcPr>
          <w:p w14:paraId="0E5C43D0"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04A24195" w14:textId="77777777" w:rsidR="00B73D23" w:rsidRPr="00E146AE" w:rsidRDefault="00B73D23" w:rsidP="00F71DFD">
            <w:r w:rsidRPr="00E146AE">
              <w:t xml:space="preserve">Tidpunkt för senaste händelse som matchar indexposten. Kan även avse </w:t>
            </w:r>
            <w:proofErr w:type="gramStart"/>
            <w:r w:rsidRPr="00E146AE">
              <w:t>borttag</w:t>
            </w:r>
            <w:proofErr w:type="gramEnd"/>
            <w:r w:rsidRPr="00E146AE">
              <w:t xml:space="preserve">. Ex: En indexpost representerar 2 bef. dokument. Ett av dem tas bort. Det markeras genom att bef. </w:t>
            </w:r>
            <w:proofErr w:type="gramStart"/>
            <w:r w:rsidRPr="00E146AE">
              <w:t>post uppdateras med tidpunkt för borttagshändelsen.</w:t>
            </w:r>
            <w:proofErr w:type="gramEnd"/>
          </w:p>
        </w:tc>
        <w:tc>
          <w:tcPr>
            <w:tcW w:w="1330" w:type="dxa"/>
            <w:shd w:val="clear" w:color="auto" w:fill="auto"/>
          </w:tcPr>
          <w:p w14:paraId="5FBA9B63" w14:textId="77777777" w:rsidR="00B73D23" w:rsidRPr="00E146AE" w:rsidRDefault="00B73D23" w:rsidP="00F71DFD"/>
        </w:tc>
      </w:tr>
      <w:tr w:rsidR="00B73D23" w:rsidRPr="00E146AE" w14:paraId="0F03BA00" w14:textId="77777777" w:rsidTr="00B73D23">
        <w:tc>
          <w:tcPr>
            <w:tcW w:w="1256" w:type="dxa"/>
            <w:shd w:val="clear" w:color="auto" w:fill="auto"/>
          </w:tcPr>
          <w:p w14:paraId="25B65906" w14:textId="77777777" w:rsidR="00B73D23" w:rsidRPr="00E146AE" w:rsidRDefault="00B73D23" w:rsidP="00F71DFD">
            <w:r w:rsidRPr="00E146AE">
              <w:t>Creation</w:t>
            </w:r>
          </w:p>
          <w:p w14:paraId="5F8201B0" w14:textId="77777777" w:rsidR="00B73D23" w:rsidRPr="00E146AE" w:rsidRDefault="00B73D23" w:rsidP="00F71DFD">
            <w:r w:rsidRPr="00E146AE">
              <w:t>Time</w:t>
            </w:r>
          </w:p>
        </w:tc>
        <w:tc>
          <w:tcPr>
            <w:tcW w:w="1579" w:type="dxa"/>
            <w:shd w:val="clear" w:color="auto" w:fill="auto"/>
          </w:tcPr>
          <w:p w14:paraId="198793DB" w14:textId="77777777" w:rsidR="00B73D23" w:rsidRPr="00E146AE" w:rsidRDefault="00B73D23" w:rsidP="00F71DFD">
            <w:r w:rsidRPr="00E146AE">
              <w:t>Tidpunkten då index-posten regi-strerades</w:t>
            </w:r>
          </w:p>
        </w:tc>
        <w:tc>
          <w:tcPr>
            <w:tcW w:w="2410" w:type="dxa"/>
            <w:shd w:val="clear" w:color="auto" w:fill="auto"/>
          </w:tcPr>
          <w:p w14:paraId="01400703" w14:textId="77777777" w:rsidR="00B73D23" w:rsidRPr="00E146AE" w:rsidRDefault="00B73D23" w:rsidP="00F71DFD">
            <w:r w:rsidRPr="00E146AE">
              <w:t>DT</w:t>
            </w:r>
          </w:p>
        </w:tc>
        <w:tc>
          <w:tcPr>
            <w:tcW w:w="851" w:type="dxa"/>
            <w:shd w:val="clear" w:color="auto" w:fill="auto"/>
          </w:tcPr>
          <w:p w14:paraId="1059B863"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5D036D94" w14:textId="77777777" w:rsidR="00B73D23" w:rsidRPr="00E146AE" w:rsidRDefault="00B73D23" w:rsidP="00F71DFD">
            <w:r w:rsidRPr="00E146AE">
              <w:t>Sätts automatiskt av EI-instansen.</w:t>
            </w:r>
          </w:p>
        </w:tc>
        <w:tc>
          <w:tcPr>
            <w:tcW w:w="1330" w:type="dxa"/>
            <w:shd w:val="clear" w:color="auto" w:fill="auto"/>
          </w:tcPr>
          <w:p w14:paraId="678FB445" w14:textId="77777777" w:rsidR="00B73D23" w:rsidRPr="00E146AE" w:rsidRDefault="00B73D23" w:rsidP="00F71DFD">
            <w:r w:rsidRPr="00E146AE">
              <w:t xml:space="preserve">Genereras automatiskt av </w:t>
            </w:r>
            <w:r w:rsidRPr="00E146AE">
              <w:lastRenderedPageBreak/>
              <w:t>kontraktets tjänste-producent</w:t>
            </w:r>
          </w:p>
        </w:tc>
      </w:tr>
      <w:tr w:rsidR="00B73D23" w:rsidRPr="00E146AE" w14:paraId="6F81393E" w14:textId="77777777" w:rsidTr="00B73D23">
        <w:tc>
          <w:tcPr>
            <w:tcW w:w="1256" w:type="dxa"/>
            <w:shd w:val="clear" w:color="auto" w:fill="auto"/>
          </w:tcPr>
          <w:p w14:paraId="1D0339F0" w14:textId="77777777" w:rsidR="00B73D23" w:rsidRPr="00E146AE" w:rsidRDefault="00B73D23" w:rsidP="00F71DFD">
            <w:r w:rsidRPr="00E146AE">
              <w:lastRenderedPageBreak/>
              <w:t>Update Time</w:t>
            </w:r>
          </w:p>
        </w:tc>
        <w:tc>
          <w:tcPr>
            <w:tcW w:w="1579" w:type="dxa"/>
            <w:shd w:val="clear" w:color="auto" w:fill="auto"/>
          </w:tcPr>
          <w:p w14:paraId="1FD27EE9" w14:textId="77777777" w:rsidR="00B73D23" w:rsidRPr="00E146AE" w:rsidRDefault="00B73D23" w:rsidP="00F71DFD">
            <w:r w:rsidRPr="00E146AE">
              <w:t>Tidpunkten då index-posten senast upp-daterades</w:t>
            </w:r>
          </w:p>
        </w:tc>
        <w:tc>
          <w:tcPr>
            <w:tcW w:w="2410" w:type="dxa"/>
            <w:shd w:val="clear" w:color="auto" w:fill="auto"/>
          </w:tcPr>
          <w:p w14:paraId="695B7880" w14:textId="77777777" w:rsidR="00B73D23" w:rsidRPr="00E146AE" w:rsidRDefault="00B73D23" w:rsidP="00F71DFD">
            <w:r w:rsidRPr="00E146AE">
              <w:t>DT</w:t>
            </w:r>
          </w:p>
        </w:tc>
        <w:tc>
          <w:tcPr>
            <w:tcW w:w="851" w:type="dxa"/>
            <w:shd w:val="clear" w:color="auto" w:fill="auto"/>
          </w:tcPr>
          <w:p w14:paraId="752AA7C1" w14:textId="77777777" w:rsidR="00B73D23" w:rsidRPr="00E146AE" w:rsidRDefault="00B73D23" w:rsidP="00F71DFD">
            <w:r w:rsidRPr="00E146AE">
              <w:t>0</w:t>
            </w:r>
            <w:proofErr w:type="gramStart"/>
            <w:r w:rsidRPr="00E146AE">
              <w:t>..</w:t>
            </w:r>
            <w:proofErr w:type="gramEnd"/>
            <w:r w:rsidRPr="00E146AE">
              <w:t>1</w:t>
            </w:r>
          </w:p>
        </w:tc>
        <w:tc>
          <w:tcPr>
            <w:tcW w:w="1652" w:type="dxa"/>
            <w:shd w:val="clear" w:color="auto" w:fill="auto"/>
          </w:tcPr>
          <w:p w14:paraId="00728E7A" w14:textId="77777777" w:rsidR="00B73D23" w:rsidRPr="00E146AE" w:rsidRDefault="00B73D23" w:rsidP="00F71DFD">
            <w:r w:rsidRPr="00E146AE">
              <w:t>Sätts automatiskt av EI-instansen.</w:t>
            </w:r>
          </w:p>
        </w:tc>
        <w:tc>
          <w:tcPr>
            <w:tcW w:w="1330" w:type="dxa"/>
            <w:shd w:val="clear" w:color="auto" w:fill="auto"/>
          </w:tcPr>
          <w:p w14:paraId="45D09F6F" w14:textId="77777777" w:rsidR="00B73D23" w:rsidRPr="00E146AE" w:rsidRDefault="00B73D23" w:rsidP="00F71DFD">
            <w:r w:rsidRPr="00E146AE">
              <w:t>Upp-datering innebär ny post som matchar samtliga attribut som är del av en instans unikitet.</w:t>
            </w:r>
          </w:p>
        </w:tc>
      </w:tr>
      <w:tr w:rsidR="00B73D23" w:rsidRPr="00E146AE" w14:paraId="1698D806" w14:textId="77777777" w:rsidTr="00B73D23">
        <w:tc>
          <w:tcPr>
            <w:tcW w:w="1256" w:type="dxa"/>
            <w:shd w:val="clear" w:color="auto" w:fill="auto"/>
          </w:tcPr>
          <w:p w14:paraId="4B7DF59C" w14:textId="77777777" w:rsidR="00B73D23" w:rsidRPr="00E146AE" w:rsidRDefault="00B73D23" w:rsidP="00F71DFD">
            <w:r w:rsidRPr="00E146AE">
              <w:t>Source system</w:t>
            </w:r>
          </w:p>
        </w:tc>
        <w:tc>
          <w:tcPr>
            <w:tcW w:w="1579" w:type="dxa"/>
            <w:shd w:val="clear" w:color="auto" w:fill="auto"/>
          </w:tcPr>
          <w:p w14:paraId="3A4445B4" w14:textId="77777777" w:rsidR="00B73D23" w:rsidRPr="00E146AE" w:rsidRDefault="00B73D23" w:rsidP="00F71DFD">
            <w:r w:rsidRPr="00E146AE">
              <w:t>Käll-systemet som genererade engage-mangs-posten via Update-tjänsten</w:t>
            </w:r>
          </w:p>
        </w:tc>
        <w:tc>
          <w:tcPr>
            <w:tcW w:w="2410" w:type="dxa"/>
            <w:shd w:val="clear" w:color="auto" w:fill="auto"/>
          </w:tcPr>
          <w:p w14:paraId="6832D0AC" w14:textId="77777777" w:rsidR="00B73D23" w:rsidRPr="00E146AE" w:rsidRDefault="00B73D23" w:rsidP="00F71DF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007C3EDD"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398458BC" w14:textId="77777777" w:rsidR="00B73D23" w:rsidRPr="00E146AE" w:rsidRDefault="00B73D23" w:rsidP="00F71DFD">
            <w:r w:rsidRPr="00E146AE">
              <w:t>Systemadressering tillämpas. Detta värde används som LogicalAddress vid tjänsteanrop.</w:t>
            </w:r>
          </w:p>
        </w:tc>
        <w:tc>
          <w:tcPr>
            <w:tcW w:w="1330" w:type="dxa"/>
            <w:shd w:val="clear" w:color="auto" w:fill="auto"/>
          </w:tcPr>
          <w:p w14:paraId="254D03D5" w14:textId="77777777" w:rsidR="00B73D23" w:rsidRPr="00E146AE" w:rsidRDefault="00B73D23" w:rsidP="00F71DFD">
            <w:r w:rsidRPr="00E146AE">
              <w:t>Del av instansens unikhet</w:t>
            </w:r>
          </w:p>
        </w:tc>
      </w:tr>
      <w:tr w:rsidR="00B73D23" w:rsidRPr="00E146AE" w14:paraId="23260F9A" w14:textId="77777777" w:rsidTr="00B73D23">
        <w:tc>
          <w:tcPr>
            <w:tcW w:w="1256" w:type="dxa"/>
            <w:shd w:val="clear" w:color="auto" w:fill="auto"/>
          </w:tcPr>
          <w:p w14:paraId="00A42943" w14:textId="77777777" w:rsidR="00B73D23" w:rsidRPr="00E146AE" w:rsidRDefault="00B73D23" w:rsidP="00F71DFD">
            <w:r w:rsidRPr="00E146AE">
              <w:t>Data Controller</w:t>
            </w:r>
          </w:p>
        </w:tc>
        <w:tc>
          <w:tcPr>
            <w:tcW w:w="1579" w:type="dxa"/>
            <w:shd w:val="clear" w:color="auto" w:fill="auto"/>
          </w:tcPr>
          <w:p w14:paraId="34CFA2F7" w14:textId="77777777" w:rsidR="00B73D23" w:rsidRPr="00E146AE" w:rsidRDefault="00B73D23" w:rsidP="00F71DFD">
            <w:r w:rsidRPr="00E146AE">
              <w:t>Personuppgiftsansvarig organisation</w:t>
            </w:r>
          </w:p>
        </w:tc>
        <w:tc>
          <w:tcPr>
            <w:tcW w:w="2410" w:type="dxa"/>
            <w:shd w:val="clear" w:color="auto" w:fill="auto"/>
          </w:tcPr>
          <w:p w14:paraId="1CABBD58" w14:textId="77777777" w:rsidR="00B73D23" w:rsidRPr="00E146AE" w:rsidRDefault="00B73D23" w:rsidP="00F71DFD">
            <w:r w:rsidRPr="00E146AE">
              <w:t>Vårdgivarens organisationsnummer eller HSA-id</w:t>
            </w:r>
          </w:p>
          <w:p w14:paraId="038B8F42" w14:textId="77777777" w:rsidR="00B73D23" w:rsidRPr="00E146AE" w:rsidRDefault="00B73D23" w:rsidP="00F71DFD">
            <w:proofErr w:type="gramStart"/>
            <w:r w:rsidRPr="00E146AE">
              <w:t>eller inom källsystemet unik identifierare för vårdgivaren.</w:t>
            </w:r>
            <w:proofErr w:type="gramEnd"/>
          </w:p>
        </w:tc>
        <w:tc>
          <w:tcPr>
            <w:tcW w:w="851" w:type="dxa"/>
            <w:shd w:val="clear" w:color="auto" w:fill="auto"/>
          </w:tcPr>
          <w:p w14:paraId="1C038E3D"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4F747F48" w14:textId="77777777" w:rsidR="00B73D23" w:rsidRPr="00E146AE" w:rsidRDefault="00B73D23" w:rsidP="00F71DFD">
            <w:r w:rsidRPr="00E146AE">
              <w:t>”SE”&lt;organisationsnummer&gt;. Exempel: ”SE5565594230” eller HSA-id, eller</w:t>
            </w:r>
          </w:p>
          <w:p w14:paraId="4343C96E" w14:textId="77777777" w:rsidR="00B73D23" w:rsidRPr="00E146AE" w:rsidRDefault="00B73D23" w:rsidP="00F71DFD">
            <w:proofErr w:type="gramStart"/>
            <w:r w:rsidRPr="00E146AE">
              <w:t>systemspecifik identitet.</w:t>
            </w:r>
            <w:proofErr w:type="gramEnd"/>
          </w:p>
        </w:tc>
        <w:tc>
          <w:tcPr>
            <w:tcW w:w="1330" w:type="dxa"/>
            <w:shd w:val="clear" w:color="auto" w:fill="auto"/>
          </w:tcPr>
          <w:p w14:paraId="1A936212" w14:textId="77777777" w:rsidR="00B73D23" w:rsidRPr="00E146AE" w:rsidRDefault="00B73D23" w:rsidP="00F71DFD">
            <w:r w:rsidRPr="00E146AE">
              <w:t>Del av instansens unikhet</w:t>
            </w:r>
          </w:p>
        </w:tc>
      </w:tr>
    </w:tbl>
    <w:p w14:paraId="0631503B" w14:textId="77777777" w:rsidR="00B73D23" w:rsidRPr="00E2060F" w:rsidRDefault="00B73D23" w:rsidP="00B73D23">
      <w:pPr>
        <w:tabs>
          <w:tab w:val="left" w:pos="567"/>
        </w:tabs>
        <w:ind w:right="838"/>
      </w:pPr>
    </w:p>
    <w:p w14:paraId="2CDF8D46" w14:textId="77777777" w:rsidR="00B73D23" w:rsidRDefault="00B73D23" w:rsidP="00E146AE">
      <w:pPr>
        <w:pStyle w:val="Brdtext"/>
      </w:pPr>
      <w:r>
        <w:t xml:space="preserve">Regler för tilldelning av värde i fältet Categorization i engagemangsposten för tjänstekontrakt i denna domän. </w:t>
      </w:r>
    </w:p>
    <w:p w14:paraId="618AEAB6" w14:textId="77777777" w:rsidR="00B73D23" w:rsidRDefault="00B73D23" w:rsidP="00F71DFD">
      <w:r>
        <w:t>Kortnamnet skapas enligt konventionen första bokstaven i domännamnets komponenter ”-” första bokstaven i tjänstekontraktets namnkomponenter:</w:t>
      </w:r>
    </w:p>
    <w:p w14:paraId="295B4540" w14:textId="77777777" w:rsidR="00B73D23" w:rsidRDefault="00B73D23" w:rsidP="00F71DF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B73D23" w:rsidRPr="00F83C47" w14:paraId="61D2DCE3" w14:textId="77777777" w:rsidTr="00F83C47">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D7C68C4" w14:textId="77777777" w:rsidR="00B73D23" w:rsidRPr="00F83C47" w:rsidRDefault="00B73D23" w:rsidP="00F71DF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CBE9BE" w14:textId="77777777" w:rsidR="00B73D23" w:rsidRPr="00F83C47" w:rsidRDefault="00B73D23" w:rsidP="00F71DFD">
            <w:pPr>
              <w:rPr>
                <w:b/>
              </w:rPr>
            </w:pPr>
            <w:r w:rsidRPr="00F83C47">
              <w:rPr>
                <w:b/>
              </w:rPr>
              <w:t>Värde på Categorization</w:t>
            </w:r>
          </w:p>
        </w:tc>
      </w:tr>
      <w:tr w:rsidR="00B73D23" w:rsidRPr="00F83C47" w14:paraId="14C6F200" w14:textId="77777777" w:rsidTr="003A24E9">
        <w:tc>
          <w:tcPr>
            <w:tcW w:w="5103" w:type="dxa"/>
            <w:tcBorders>
              <w:top w:val="single" w:sz="6" w:space="0" w:color="auto"/>
              <w:bottom w:val="single" w:sz="6" w:space="0" w:color="auto"/>
            </w:tcBorders>
          </w:tcPr>
          <w:p w14:paraId="7170D983" w14:textId="77777777" w:rsidR="00B73D23" w:rsidRPr="00F83C47" w:rsidRDefault="00B73D23" w:rsidP="00F71DFD">
            <w:pPr>
              <w:rPr>
                <w:highlight w:val="yellow"/>
              </w:rPr>
            </w:pPr>
            <w:r w:rsidRPr="00F83C47">
              <w:t>GetObservation</w:t>
            </w:r>
          </w:p>
        </w:tc>
        <w:tc>
          <w:tcPr>
            <w:tcW w:w="3402" w:type="dxa"/>
            <w:tcBorders>
              <w:top w:val="single" w:sz="6" w:space="0" w:color="auto"/>
              <w:bottom w:val="single" w:sz="6" w:space="0" w:color="auto"/>
            </w:tcBorders>
          </w:tcPr>
          <w:p w14:paraId="115569C2" w14:textId="5A3B77B4" w:rsidR="00B73D23" w:rsidRPr="00F83C47" w:rsidRDefault="00B73D23" w:rsidP="003A24E9">
            <w:pPr>
              <w:rPr>
                <w:color w:val="000000"/>
                <w:highlight w:val="yellow"/>
              </w:rPr>
            </w:pPr>
            <w:r w:rsidRPr="00F83C47">
              <w:rPr>
                <w:color w:val="000000"/>
              </w:rPr>
              <w:t>ch</w:t>
            </w:r>
            <w:r w:rsidR="003A24E9">
              <w:rPr>
                <w:color w:val="000000"/>
              </w:rPr>
              <w:t>b</w:t>
            </w:r>
            <w:r w:rsidRPr="00F83C47">
              <w:rPr>
                <w:color w:val="000000"/>
              </w:rPr>
              <w:t>-go</w:t>
            </w:r>
          </w:p>
        </w:tc>
      </w:tr>
      <w:tr w:rsidR="003A24E9" w:rsidRPr="00F83C47" w14:paraId="5B3CF1E5" w14:textId="77777777" w:rsidTr="00F83C47">
        <w:tc>
          <w:tcPr>
            <w:tcW w:w="5103" w:type="dxa"/>
            <w:tcBorders>
              <w:top w:val="single" w:sz="6" w:space="0" w:color="auto"/>
            </w:tcBorders>
          </w:tcPr>
          <w:p w14:paraId="72A4665A" w14:textId="4C18BC27" w:rsidR="003A24E9" w:rsidRPr="00F83C47" w:rsidRDefault="003A24E9" w:rsidP="00F71DFD">
            <w:r>
              <w:t>GetMeasurement</w:t>
            </w:r>
          </w:p>
        </w:tc>
        <w:tc>
          <w:tcPr>
            <w:tcW w:w="3402" w:type="dxa"/>
            <w:tcBorders>
              <w:top w:val="single" w:sz="6" w:space="0" w:color="auto"/>
            </w:tcBorders>
          </w:tcPr>
          <w:p w14:paraId="27F7747F" w14:textId="6D533D9C" w:rsidR="003A24E9" w:rsidRPr="00F83C47" w:rsidRDefault="003A24E9" w:rsidP="003A24E9">
            <w:pPr>
              <w:rPr>
                <w:color w:val="000000"/>
              </w:rPr>
            </w:pPr>
            <w:r>
              <w:rPr>
                <w:color w:val="000000"/>
              </w:rPr>
              <w:t>chb-gm</w:t>
            </w:r>
          </w:p>
        </w:tc>
      </w:tr>
    </w:tbl>
    <w:p w14:paraId="2F3E9828" w14:textId="77777777" w:rsidR="007E47C0" w:rsidRPr="00F83C47" w:rsidRDefault="007E47C0" w:rsidP="00F71DFD">
      <w:pPr>
        <w:rPr>
          <w:highlight w:val="lightGray"/>
        </w:rPr>
      </w:pPr>
    </w:p>
    <w:p w14:paraId="0F600C2D" w14:textId="77777777" w:rsidR="00E146AE" w:rsidRPr="005575B4" w:rsidRDefault="00E146AE" w:rsidP="00F71DFD">
      <w:pPr>
        <w:rPr>
          <w:highlight w:val="lightGray"/>
        </w:rPr>
      </w:pPr>
    </w:p>
    <w:p w14:paraId="72BFE56C" w14:textId="77777777" w:rsidR="007E47C0" w:rsidRPr="00E146AE" w:rsidRDefault="007E47C0" w:rsidP="007E47C0">
      <w:pPr>
        <w:pStyle w:val="Rubrik2"/>
      </w:pPr>
      <w:bookmarkStart w:id="53" w:name="_Toc357754853"/>
      <w:bookmarkStart w:id="54" w:name="_Toc374962629"/>
      <w:r w:rsidRPr="00E146AE">
        <w:t>Informationssäkerhet och juridik</w:t>
      </w:r>
      <w:bookmarkEnd w:id="53"/>
      <w:bookmarkEnd w:id="54"/>
    </w:p>
    <w:p w14:paraId="46D16096" w14:textId="77777777" w:rsidR="00901567" w:rsidRDefault="00901567" w:rsidP="00901567">
      <w:pPr>
        <w:pStyle w:val="Rubrik3"/>
      </w:pPr>
      <w:bookmarkStart w:id="55" w:name="_Toc374962630"/>
      <w:bookmarkStart w:id="56" w:name="_Toc357754854"/>
      <w:r>
        <w:t xml:space="preserve">Medarbetarens </w:t>
      </w:r>
      <w:r w:rsidRPr="004F0149">
        <w:t>direktåtkomst</w:t>
      </w:r>
      <w:bookmarkEnd w:id="55"/>
    </w:p>
    <w:p w14:paraId="69733A2C" w14:textId="77777777" w:rsidR="00901567" w:rsidRDefault="00901567" w:rsidP="00F71DFD">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048BA878" w14:textId="77777777" w:rsidR="00901567" w:rsidRDefault="00901567" w:rsidP="00F71DFD"/>
    <w:p w14:paraId="7CCAA815" w14:textId="77777777" w:rsidR="00901567" w:rsidRDefault="00901567" w:rsidP="00F71DFD">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059F1914" w14:textId="77777777" w:rsidR="00901567" w:rsidRDefault="00901567" w:rsidP="00F71DFD"/>
    <w:p w14:paraId="4391DA06" w14:textId="77777777" w:rsidR="00901567" w:rsidRDefault="00901567" w:rsidP="00F71DF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D65F624" w14:textId="77777777" w:rsidR="00F71DFD" w:rsidRDefault="00F71DFD" w:rsidP="00F71DFD"/>
    <w:p w14:paraId="5BA09460" w14:textId="77777777" w:rsidR="00901567" w:rsidRPr="00916805" w:rsidRDefault="00901567" w:rsidP="00901567">
      <w:pPr>
        <w:pStyle w:val="Rubrik3"/>
        <w:rPr>
          <w:b/>
        </w:rPr>
      </w:pPr>
      <w:bookmarkStart w:id="57" w:name="_Toc374962631"/>
      <w:r w:rsidRPr="00916805">
        <w:t>Patientens direktåtkomst</w:t>
      </w:r>
      <w:bookmarkEnd w:id="57"/>
    </w:p>
    <w:p w14:paraId="3A6903C9" w14:textId="43E950AC" w:rsidR="00901567" w:rsidRDefault="00901567" w:rsidP="00F71DFD">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För vissa av tjänstekontrakten, såsom Vård- och omsorgskontakter, kanske informationsägaren policymässigt har men</w:t>
      </w:r>
      <w:r w:rsidR="00E146AE">
        <w:t xml:space="preserve"> </w:t>
      </w:r>
      <w:r>
        <w:t>prövat all information. Det är varje vårdgivares ansvar att tjänsteproducenten sätter ”kan visas för patient”-flaggan i enlighet med vårdgivarens verksamhetsregler.</w:t>
      </w:r>
    </w:p>
    <w:p w14:paraId="69C318D9" w14:textId="77777777" w:rsidR="00F71DFD" w:rsidRPr="00EF4A67" w:rsidRDefault="00F71DFD" w:rsidP="00F71DFD"/>
    <w:p w14:paraId="7C9D2D12" w14:textId="77777777" w:rsidR="00901567" w:rsidRPr="00E146AE" w:rsidRDefault="00901567" w:rsidP="00901567">
      <w:pPr>
        <w:pStyle w:val="Rubrik3"/>
      </w:pPr>
      <w:bookmarkStart w:id="58" w:name="_Toc219337773"/>
      <w:bookmarkStart w:id="59" w:name="_Toc227077997"/>
      <w:bookmarkStart w:id="60" w:name="_Toc245231401"/>
      <w:bookmarkStart w:id="61" w:name="_Toc374962632"/>
      <w:r w:rsidRPr="00E146AE">
        <w:t>Generellt</w:t>
      </w:r>
      <w:bookmarkEnd w:id="58"/>
      <w:bookmarkEnd w:id="59"/>
      <w:bookmarkEnd w:id="60"/>
      <w:bookmarkEnd w:id="61"/>
    </w:p>
    <w:p w14:paraId="34D70F7D" w14:textId="77777777" w:rsidR="00901567" w:rsidRDefault="00901567" w:rsidP="00F71DF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97A034E" w14:textId="77777777" w:rsidR="00F71DFD" w:rsidRPr="00E146AE" w:rsidRDefault="00F71DFD" w:rsidP="00F71DFD"/>
    <w:p w14:paraId="18DD9976" w14:textId="77777777" w:rsidR="007E47C0" w:rsidRPr="00E146AE" w:rsidRDefault="007E47C0" w:rsidP="007E47C0">
      <w:pPr>
        <w:pStyle w:val="Rubrik2"/>
      </w:pPr>
      <w:bookmarkStart w:id="62" w:name="_Toc374962633"/>
      <w:r w:rsidRPr="00E146AE">
        <w:lastRenderedPageBreak/>
        <w:t>Felhantering</w:t>
      </w:r>
      <w:bookmarkEnd w:id="56"/>
      <w:bookmarkEnd w:id="62"/>
    </w:p>
    <w:p w14:paraId="0854FA58" w14:textId="77777777" w:rsidR="00E131FD" w:rsidRPr="00E146AE" w:rsidRDefault="00E131FD" w:rsidP="00E131FD">
      <w:pPr>
        <w:pStyle w:val="Rubrik3"/>
      </w:pPr>
      <w:bookmarkStart w:id="63" w:name="_Toc374962634"/>
      <w:r w:rsidRPr="00E146AE">
        <w:t>Krav på en tjänsteproducent</w:t>
      </w:r>
      <w:bookmarkEnd w:id="63"/>
    </w:p>
    <w:p w14:paraId="3F14B778" w14:textId="77777777" w:rsidR="00265F33" w:rsidRPr="00E146AE" w:rsidRDefault="00265F33" w:rsidP="00265F33">
      <w:pPr>
        <w:pStyle w:val="Rubrik4"/>
      </w:pPr>
      <w:r w:rsidRPr="00E146AE">
        <w:t xml:space="preserve">Logiska fel </w:t>
      </w:r>
    </w:p>
    <w:p w14:paraId="18CF4499" w14:textId="77777777" w:rsidR="00265F33" w:rsidRDefault="00901567" w:rsidP="00F71DFD">
      <w:r w:rsidRPr="00E146AE">
        <w:t>Logiska fel hanteras endast i skrivtjänster i domänen</w:t>
      </w:r>
      <w:r w:rsidR="00265F33" w:rsidRPr="00E146AE">
        <w:t>.</w:t>
      </w:r>
      <w:r w:rsidRPr="00E146AE">
        <w:t xml:space="preserve"> Dessa </w:t>
      </w:r>
      <w:r w:rsidR="00C93BD6" w:rsidRPr="00E146AE">
        <w:t>ger svarskod INFO och ERROR</w:t>
      </w:r>
      <w:r w:rsidRPr="00E146AE">
        <w:t xml:space="preserve"> och en kommentarstext i svarsmeddelandet med information om felet.</w:t>
      </w:r>
      <w:r w:rsidR="00C93BD6" w:rsidRPr="00E146AE">
        <w:t xml:space="preserve"> </w:t>
      </w:r>
      <w:proofErr w:type="gramStart"/>
      <w:r w:rsidR="00C93BD6" w:rsidRPr="00E146AE">
        <w:t>ERROR  ska</w:t>
      </w:r>
      <w:proofErr w:type="gramEnd"/>
      <w:r w:rsidR="00C93BD6" w:rsidRPr="00E146AE">
        <w:t xml:space="preserve"> skickas när hela meddelandet misslyckades och INFO används när delar av meddelandet lagrats och andra delar inte kunde lagras. </w:t>
      </w:r>
      <w:r w:rsidRPr="00E146AE">
        <w:t xml:space="preserve"> Kommentarstexten får inte innehålla känsliga personuppgifter</w:t>
      </w:r>
      <w:r w:rsidR="00C93BD6" w:rsidRPr="00E146AE">
        <w:t>.</w:t>
      </w:r>
    </w:p>
    <w:p w14:paraId="6287586E" w14:textId="77777777" w:rsidR="00F71DFD" w:rsidRPr="00E146AE" w:rsidRDefault="00F71DFD" w:rsidP="00F71DFD"/>
    <w:p w14:paraId="7D584C4C" w14:textId="77777777" w:rsidR="00265F33" w:rsidRPr="00E146AE" w:rsidRDefault="00265F33" w:rsidP="00265F33">
      <w:pPr>
        <w:pStyle w:val="Rubrik4"/>
      </w:pPr>
      <w:r w:rsidRPr="00E146AE">
        <w:t>Tekniska fel</w:t>
      </w:r>
    </w:p>
    <w:p w14:paraId="3F7405BB" w14:textId="77777777" w:rsidR="00901567" w:rsidRPr="00901567" w:rsidRDefault="00901567" w:rsidP="00F71DFD">
      <w:r w:rsidRPr="00901567">
        <w:t xml:space="preserve">Vid ett tekniskt fel levereras ett generellt undantag (SOAP-Exception). </w:t>
      </w:r>
    </w:p>
    <w:p w14:paraId="610CB62A" w14:textId="77777777" w:rsidR="00901567" w:rsidRPr="00901567" w:rsidRDefault="00901567" w:rsidP="00F71DFD">
      <w:r w:rsidRPr="00901567">
        <w:t xml:space="preserve">Exempel på detta kan vara deadlock i databasen eller följdeffekter av programmeringsfel. </w:t>
      </w:r>
    </w:p>
    <w:p w14:paraId="3FB5644A" w14:textId="77777777" w:rsidR="00901567" w:rsidRPr="00901567" w:rsidRDefault="00901567" w:rsidP="00F71DFD">
      <w:r w:rsidRPr="00901567">
        <w:t xml:space="preserve">Tekniska fel får inte förmedla känsliga personuppgifter. </w:t>
      </w:r>
    </w:p>
    <w:p w14:paraId="2CD54E77" w14:textId="77777777" w:rsidR="00901567" w:rsidRDefault="00901567" w:rsidP="00F71DFD">
      <w:r w:rsidRPr="00901567">
        <w:t>Istället rekommenderas att ett log-id förmedlas, som ger möjlighet för tjänsteproducentens förvaltning att bistå tjänstekonsumentens förvaltning med felsökning.</w:t>
      </w:r>
    </w:p>
    <w:p w14:paraId="0E2FEE12" w14:textId="77777777" w:rsidR="00F71DFD" w:rsidRPr="00901567" w:rsidRDefault="00F71DFD" w:rsidP="00F71DFD"/>
    <w:p w14:paraId="5FCCDCEA" w14:textId="77777777" w:rsidR="00E131FD" w:rsidRPr="00E146AE" w:rsidRDefault="00E131FD" w:rsidP="00E131FD">
      <w:pPr>
        <w:pStyle w:val="Rubrik3"/>
      </w:pPr>
      <w:bookmarkStart w:id="64" w:name="_Toc374962635"/>
      <w:r w:rsidRPr="00E146AE">
        <w:t>Krav på en tjänstekonsument</w:t>
      </w:r>
      <w:bookmarkEnd w:id="64"/>
    </w:p>
    <w:p w14:paraId="5143D593" w14:textId="77777777" w:rsidR="00C93BD6" w:rsidRPr="00E146AE" w:rsidRDefault="00C93BD6" w:rsidP="00F71DFD"/>
    <w:p w14:paraId="326536B4" w14:textId="77777777" w:rsidR="00265F33" w:rsidRPr="00E146AE" w:rsidRDefault="00265F33" w:rsidP="00265F33">
      <w:pPr>
        <w:pStyle w:val="Rubrik4"/>
      </w:pPr>
      <w:r w:rsidRPr="00E146AE">
        <w:t xml:space="preserve">Logiska fel </w:t>
      </w:r>
    </w:p>
    <w:p w14:paraId="6FF06A1C" w14:textId="77777777" w:rsidR="00265F33" w:rsidRDefault="00C93BD6" w:rsidP="00F71DFD">
      <w:r w:rsidRPr="00E146AE">
        <w:t>I domänens skrivtjänster fås svarskod och en kommentarstext med information om att logiskt fel uppstått</w:t>
      </w:r>
      <w:r w:rsidR="00265F33" w:rsidRPr="00E146AE">
        <w:t>.</w:t>
      </w:r>
      <w:r w:rsidRPr="00E146AE">
        <w:t xml:space="preserve"> Exempel på logiska fel är obligatorisk data som saknas och felformaterad data.</w:t>
      </w:r>
    </w:p>
    <w:p w14:paraId="24D9A7EF" w14:textId="77777777" w:rsidR="00AD1DA5" w:rsidRPr="00E146AE" w:rsidRDefault="00AD1DA5" w:rsidP="00F71DFD"/>
    <w:p w14:paraId="7523A263" w14:textId="77777777" w:rsidR="00265F33" w:rsidRPr="00E146AE" w:rsidRDefault="00265F33" w:rsidP="00265F33">
      <w:pPr>
        <w:pStyle w:val="Rubrik4"/>
      </w:pPr>
      <w:r w:rsidRPr="00E146AE">
        <w:t>Tekniska fel</w:t>
      </w:r>
    </w:p>
    <w:p w14:paraId="7319B7A8" w14:textId="77777777" w:rsidR="00901567" w:rsidRPr="00E146AE" w:rsidRDefault="00901567" w:rsidP="00F71DFD">
      <w:r w:rsidRPr="00E146AE">
        <w:t>Tekniska fel definieras med en text och en kod i ett SOAP-Exception. Koden rekommenderas</w:t>
      </w:r>
      <w:r w:rsidR="00C93BD6" w:rsidRPr="00E146AE">
        <w:t xml:space="preserve"> vara ett log-id enligt 4.3.1.2</w:t>
      </w:r>
      <w:r w:rsidRPr="00E146AE">
        <w:t>.</w:t>
      </w:r>
      <w:r w:rsidR="00C93BD6" w:rsidRPr="00E146AE">
        <w:t xml:space="preserve"> När tekniska fel uppstår p.g.a. att producenten inte är tillgänglig måste konsumenten sända om data vid användning av skrivtjänster. </w:t>
      </w:r>
      <w:r w:rsidRPr="00E146AE">
        <w:t xml:space="preserve"> </w:t>
      </w:r>
    </w:p>
    <w:p w14:paraId="3CA7A670" w14:textId="77777777" w:rsidR="007E47C0" w:rsidRPr="00E146AE" w:rsidRDefault="007E47C0" w:rsidP="00F71DFD"/>
    <w:p w14:paraId="06A8DAA7" w14:textId="77777777" w:rsidR="00265F33" w:rsidRPr="00E146AE" w:rsidRDefault="00265F33" w:rsidP="00C54F68">
      <w:pPr>
        <w:pStyle w:val="Rubrik2"/>
      </w:pPr>
      <w:bookmarkStart w:id="65" w:name="_Toc374962636"/>
      <w:r w:rsidRPr="00E146AE">
        <w:t>Icke funktionella krav</w:t>
      </w:r>
      <w:bookmarkEnd w:id="65"/>
    </w:p>
    <w:p w14:paraId="16D8E27B" w14:textId="77777777" w:rsidR="00901567" w:rsidRDefault="00C93BD6" w:rsidP="00F71DFD">
      <w:r w:rsidRPr="00E146AE">
        <w:t>Det är verksamhetens ansvar att data inte finns</w:t>
      </w:r>
      <w:r w:rsidR="00901567" w:rsidRPr="00E146AE">
        <w:t xml:space="preserve"> du</w:t>
      </w:r>
      <w:r w:rsidRPr="00E146AE">
        <w:t>bblerad i flera källsystem. För</w:t>
      </w:r>
      <w:r w:rsidR="00901567" w:rsidRPr="00E146AE">
        <w:t xml:space="preserve"> patientdata</w:t>
      </w:r>
      <w:r w:rsidRPr="00E146AE">
        <w:t xml:space="preserve"> </w:t>
      </w:r>
      <w:r w:rsidR="00901567" w:rsidRPr="00E146AE">
        <w:t xml:space="preserve">som lagras i flera källsystem skall endast ett källsystem tillhandahålla informationen via lästjänst och engagemangsindex. Detta för att undvika dubbletter för konsumenter som använder den aggregerade tjänsten. </w:t>
      </w:r>
    </w:p>
    <w:p w14:paraId="3620D6B5" w14:textId="77777777" w:rsidR="00AD1DA5" w:rsidRDefault="00AD1DA5" w:rsidP="00F71DFD"/>
    <w:p w14:paraId="303945B7" w14:textId="20344F87" w:rsidR="00DF207A" w:rsidRDefault="00DF207A">
      <w:pPr>
        <w:spacing w:line="240" w:lineRule="auto"/>
      </w:pPr>
      <w:r>
        <w:br w:type="page"/>
      </w:r>
    </w:p>
    <w:p w14:paraId="197549CD" w14:textId="77777777" w:rsidR="007E47C0" w:rsidRPr="00E146AE" w:rsidRDefault="007E47C0" w:rsidP="00C54F68">
      <w:pPr>
        <w:pStyle w:val="Rubrik3"/>
      </w:pPr>
      <w:bookmarkStart w:id="66" w:name="_Toc374962637"/>
      <w:r w:rsidRPr="00E146AE">
        <w:lastRenderedPageBreak/>
        <w:t>SLA krav</w:t>
      </w:r>
      <w:bookmarkEnd w:id="66"/>
    </w:p>
    <w:p w14:paraId="439CEB07" w14:textId="77777777" w:rsidR="00901567" w:rsidRPr="00E146AE" w:rsidRDefault="00901567" w:rsidP="00F71DFD">
      <w:bookmarkStart w:id="67" w:name="_Toc368997122"/>
      <w:bookmarkStart w:id="68" w:name="_Toc224960923"/>
      <w:bookmarkEnd w:id="12"/>
      <w:bookmarkEnd w:id="13"/>
      <w:bookmarkEnd w:id="14"/>
      <w:r w:rsidRPr="00E146AE">
        <w:t>Följande generella SLA-krav gäller för alla tjänsteproducenter som tillhandahåller tjänster. Dessa krav gäller där inget annat anges för ett specifikt tjänstekontrakt.</w:t>
      </w:r>
    </w:p>
    <w:p w14:paraId="75F1562A" w14:textId="77777777" w:rsidR="00901567" w:rsidRPr="00E146AE" w:rsidRDefault="00901567" w:rsidP="00F71DFD"/>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901567" w:rsidRPr="00E146AE" w14:paraId="33C1A825" w14:textId="77777777" w:rsidTr="00F83C47">
        <w:tc>
          <w:tcPr>
            <w:tcW w:w="2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683754E" w14:textId="77777777" w:rsidR="00901567" w:rsidRPr="00E146AE" w:rsidRDefault="00901567" w:rsidP="00E146AE">
            <w:pPr>
              <w:rPr>
                <w:b/>
              </w:rPr>
            </w:pPr>
            <w:r w:rsidRPr="00E146AE">
              <w:rPr>
                <w:b/>
              </w:rPr>
              <w:t>Kategori</w:t>
            </w:r>
          </w:p>
        </w:tc>
        <w:tc>
          <w:tcPr>
            <w:tcW w:w="415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C38087A" w14:textId="77777777" w:rsidR="00901567" w:rsidRPr="00E146AE" w:rsidRDefault="00901567" w:rsidP="00E146AE">
            <w:pPr>
              <w:rPr>
                <w:b/>
              </w:rPr>
            </w:pPr>
            <w:r w:rsidRPr="00E146AE">
              <w:rPr>
                <w:b/>
              </w:rPr>
              <w:t>Värde</w:t>
            </w:r>
          </w:p>
        </w:tc>
        <w:tc>
          <w:tcPr>
            <w:tcW w:w="326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AA13AD" w14:textId="77777777" w:rsidR="00901567" w:rsidRPr="00E146AE" w:rsidRDefault="00901567" w:rsidP="00E146AE">
            <w:pPr>
              <w:rPr>
                <w:b/>
              </w:rPr>
            </w:pPr>
            <w:r w:rsidRPr="00E146AE">
              <w:rPr>
                <w:b/>
              </w:rPr>
              <w:t>Beskrivning</w:t>
            </w:r>
          </w:p>
        </w:tc>
      </w:tr>
      <w:tr w:rsidR="00901567" w:rsidRPr="00E146AE" w14:paraId="71D6AA14" w14:textId="77777777" w:rsidTr="00F83C47">
        <w:tc>
          <w:tcPr>
            <w:tcW w:w="2268" w:type="dxa"/>
            <w:tcBorders>
              <w:top w:val="single" w:sz="6" w:space="0" w:color="auto"/>
            </w:tcBorders>
          </w:tcPr>
          <w:p w14:paraId="275C542E" w14:textId="77777777" w:rsidR="00901567" w:rsidRPr="00E146AE" w:rsidRDefault="00901567" w:rsidP="00E146AE">
            <w:r w:rsidRPr="00E146AE">
              <w:t>Svarstid</w:t>
            </w:r>
          </w:p>
        </w:tc>
        <w:tc>
          <w:tcPr>
            <w:tcW w:w="4154" w:type="dxa"/>
            <w:tcBorders>
              <w:top w:val="single" w:sz="6" w:space="0" w:color="auto"/>
            </w:tcBorders>
          </w:tcPr>
          <w:p w14:paraId="1C164028" w14:textId="77777777" w:rsidR="00901567" w:rsidRPr="00E146AE" w:rsidRDefault="00901567" w:rsidP="00E146AE">
            <w:r w:rsidRPr="00E146AE">
              <w:t>Svarstiden får inte överstiga 5 sekunder</w:t>
            </w:r>
          </w:p>
        </w:tc>
        <w:tc>
          <w:tcPr>
            <w:tcW w:w="3266" w:type="dxa"/>
            <w:tcBorders>
              <w:top w:val="single" w:sz="6" w:space="0" w:color="auto"/>
            </w:tcBorders>
          </w:tcPr>
          <w:p w14:paraId="1CA7F109" w14:textId="77777777" w:rsidR="00901567" w:rsidRPr="00E146AE" w:rsidRDefault="00901567" w:rsidP="00E146AE"/>
        </w:tc>
      </w:tr>
      <w:tr w:rsidR="00901567" w:rsidRPr="00E146AE" w14:paraId="0CBB133A" w14:textId="77777777" w:rsidTr="00E146AE">
        <w:tc>
          <w:tcPr>
            <w:tcW w:w="2268" w:type="dxa"/>
          </w:tcPr>
          <w:p w14:paraId="5347A9DD" w14:textId="77777777" w:rsidR="00901567" w:rsidRPr="00E146AE" w:rsidRDefault="00901567" w:rsidP="00E146AE">
            <w:r w:rsidRPr="00E146AE">
              <w:t>Tillgänglighet</w:t>
            </w:r>
          </w:p>
        </w:tc>
        <w:tc>
          <w:tcPr>
            <w:tcW w:w="4154" w:type="dxa"/>
          </w:tcPr>
          <w:p w14:paraId="7F4C7300" w14:textId="77777777" w:rsidR="00901567" w:rsidRPr="00E146AE" w:rsidRDefault="00901567" w:rsidP="00E146AE">
            <w:r w:rsidRPr="00E146AE">
              <w:t>24x7, 99,5%</w:t>
            </w:r>
          </w:p>
        </w:tc>
        <w:tc>
          <w:tcPr>
            <w:tcW w:w="3266" w:type="dxa"/>
          </w:tcPr>
          <w:p w14:paraId="32E4C089" w14:textId="5E50E48F" w:rsidR="00901567" w:rsidRPr="00E146AE" w:rsidRDefault="0040124F" w:rsidP="00E146AE">
            <w:r w:rsidRPr="00E146AE">
              <w:t>Vid katastrof, bortfall av hel hall</w:t>
            </w:r>
            <w:r>
              <w:t xml:space="preserve"> är maximal otillgänglighet 1 dygn.</w:t>
            </w:r>
          </w:p>
        </w:tc>
      </w:tr>
      <w:tr w:rsidR="00901567" w:rsidRPr="00E146AE" w14:paraId="7881DC14" w14:textId="77777777" w:rsidTr="00E146AE">
        <w:tc>
          <w:tcPr>
            <w:tcW w:w="2268" w:type="dxa"/>
          </w:tcPr>
          <w:p w14:paraId="7FDD482C" w14:textId="77777777" w:rsidR="00901567" w:rsidRPr="00E146AE" w:rsidRDefault="00901567" w:rsidP="00E146AE">
            <w:r w:rsidRPr="00E146AE">
              <w:t>Last</w:t>
            </w:r>
          </w:p>
        </w:tc>
        <w:tc>
          <w:tcPr>
            <w:tcW w:w="4154" w:type="dxa"/>
          </w:tcPr>
          <w:p w14:paraId="6726B159" w14:textId="77777777" w:rsidR="00901567" w:rsidRPr="00E146AE" w:rsidRDefault="00901567" w:rsidP="00E146AE">
            <w:r w:rsidRPr="00E146AE">
              <w:t>10 transaktioner per sekund</w:t>
            </w:r>
          </w:p>
        </w:tc>
        <w:tc>
          <w:tcPr>
            <w:tcW w:w="3266" w:type="dxa"/>
          </w:tcPr>
          <w:p w14:paraId="526E9CCA" w14:textId="77777777" w:rsidR="00901567" w:rsidRPr="00E146AE" w:rsidRDefault="00901567" w:rsidP="00E146AE"/>
        </w:tc>
      </w:tr>
      <w:tr w:rsidR="00901567" w:rsidRPr="00E146AE" w14:paraId="76A5BEB6" w14:textId="77777777" w:rsidTr="00E146AE">
        <w:tc>
          <w:tcPr>
            <w:tcW w:w="2268" w:type="dxa"/>
          </w:tcPr>
          <w:p w14:paraId="28E4DE48" w14:textId="77777777" w:rsidR="00901567" w:rsidRPr="00E146AE" w:rsidRDefault="00901567" w:rsidP="00E146AE">
            <w:r w:rsidRPr="00E146AE">
              <w:t>Aktualitet</w:t>
            </w:r>
          </w:p>
        </w:tc>
        <w:tc>
          <w:tcPr>
            <w:tcW w:w="4154" w:type="dxa"/>
          </w:tcPr>
          <w:p w14:paraId="6F304319" w14:textId="77777777" w:rsidR="00901567" w:rsidRPr="00E146AE" w:rsidRDefault="00901567" w:rsidP="00E146AE">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98B1935" w14:textId="77777777" w:rsidR="00901567" w:rsidRPr="00E146AE" w:rsidRDefault="00901567" w:rsidP="00E146AE"/>
          <w:p w14:paraId="5852DB4C" w14:textId="77777777" w:rsidR="00901567" w:rsidRPr="00E146AE" w:rsidRDefault="00901567" w:rsidP="00E146AE">
            <w:r w:rsidRPr="00E146AE">
              <w:t>Uppdatering av engagemangspost måste ske så att engagemangsposten refererar data som är omedelbart tillgängligt via tjänstekontraktet.</w:t>
            </w:r>
          </w:p>
        </w:tc>
        <w:tc>
          <w:tcPr>
            <w:tcW w:w="3266" w:type="dxa"/>
          </w:tcPr>
          <w:p w14:paraId="7DB3D2AA" w14:textId="77777777" w:rsidR="00901567" w:rsidRPr="00E146AE" w:rsidRDefault="00901567" w:rsidP="00E146AE"/>
        </w:tc>
      </w:tr>
      <w:tr w:rsidR="00901567" w:rsidRPr="005575B4" w14:paraId="70E6295D" w14:textId="77777777" w:rsidTr="00E146AE">
        <w:tc>
          <w:tcPr>
            <w:tcW w:w="2268" w:type="dxa"/>
          </w:tcPr>
          <w:p w14:paraId="55E5E3DE" w14:textId="77777777" w:rsidR="00901567" w:rsidRPr="00E146AE" w:rsidRDefault="00901567" w:rsidP="00E146AE">
            <w:r w:rsidRPr="00E146AE">
              <w:t>…</w:t>
            </w:r>
          </w:p>
        </w:tc>
        <w:tc>
          <w:tcPr>
            <w:tcW w:w="4154" w:type="dxa"/>
          </w:tcPr>
          <w:p w14:paraId="6F639ABB" w14:textId="77777777" w:rsidR="00901567" w:rsidRPr="00E146AE" w:rsidRDefault="00901567" w:rsidP="00E146AE"/>
        </w:tc>
        <w:tc>
          <w:tcPr>
            <w:tcW w:w="3266" w:type="dxa"/>
          </w:tcPr>
          <w:p w14:paraId="5B33E507" w14:textId="77777777" w:rsidR="00901567" w:rsidRPr="00E146AE" w:rsidRDefault="00901567" w:rsidP="00E146AE"/>
        </w:tc>
      </w:tr>
    </w:tbl>
    <w:p w14:paraId="17E188BB" w14:textId="4E618177" w:rsidR="00F71DFD" w:rsidRDefault="00F71DFD">
      <w:pPr>
        <w:spacing w:line="240" w:lineRule="auto"/>
        <w:rPr>
          <w:rFonts w:eastAsia="Times New Roman"/>
          <w:bCs/>
          <w:sz w:val="30"/>
          <w:szCs w:val="28"/>
        </w:rPr>
      </w:pPr>
    </w:p>
    <w:p w14:paraId="5B62A4E7" w14:textId="77777777" w:rsidR="000A2C3E" w:rsidRDefault="000A2C3E">
      <w:pPr>
        <w:spacing w:line="240" w:lineRule="auto"/>
        <w:rPr>
          <w:rFonts w:eastAsia="Times New Roman"/>
          <w:bCs/>
          <w:sz w:val="30"/>
          <w:szCs w:val="28"/>
        </w:rPr>
      </w:pPr>
      <w:r>
        <w:br w:type="page"/>
      </w:r>
    </w:p>
    <w:p w14:paraId="424730EB" w14:textId="7F7234DB" w:rsidR="006A5395" w:rsidRDefault="006A5395" w:rsidP="006A5395">
      <w:pPr>
        <w:pStyle w:val="Rubrik1"/>
      </w:pPr>
      <w:bookmarkStart w:id="69" w:name="_Toc374962638"/>
      <w:r>
        <w:lastRenderedPageBreak/>
        <w:t>Tjänstedomänens meddelandemodeller</w:t>
      </w:r>
      <w:bookmarkEnd w:id="67"/>
      <w:bookmarkEnd w:id="69"/>
    </w:p>
    <w:p w14:paraId="402C900C" w14:textId="77777777" w:rsidR="006A5395" w:rsidRDefault="006A5395" w:rsidP="00F71DFD">
      <w:r>
        <w:t>Här beskrivs de meddelandemodeller som tjänstekontrakten bygger på. För varje meddelandemodell beskrivs hur mappning ser ut delvis mot V-TIM, här version 2.2 samt mot schema (XSD) för tjänstekontrakt.</w:t>
      </w:r>
    </w:p>
    <w:p w14:paraId="089EECB0" w14:textId="77777777" w:rsidR="006A5395" w:rsidRDefault="006A5395" w:rsidP="00F71DFD"/>
    <w:p w14:paraId="53EAC49F" w14:textId="76B4B63E" w:rsidR="006A5395" w:rsidRPr="00AA6E56" w:rsidRDefault="006A5395" w:rsidP="006A5395">
      <w:pPr>
        <w:pStyle w:val="Rubrik2"/>
      </w:pPr>
      <w:bookmarkStart w:id="70" w:name="_Toc357754856"/>
      <w:bookmarkStart w:id="71" w:name="_Toc368997123"/>
      <w:bookmarkStart w:id="72" w:name="_Ref371426457"/>
      <w:bookmarkStart w:id="73" w:name="_Toc374962639"/>
      <w:r>
        <w:t>V-MIM</w:t>
      </w:r>
      <w:bookmarkEnd w:id="70"/>
      <w:bookmarkEnd w:id="71"/>
      <w:bookmarkEnd w:id="72"/>
      <w:r w:rsidR="00A56900">
        <w:t xml:space="preserve"> - </w:t>
      </w:r>
      <w:r w:rsidR="007D10C5">
        <w:t>Observationer</w:t>
      </w:r>
      <w:bookmarkEnd w:id="73"/>
    </w:p>
    <w:p w14:paraId="7085F9CD" w14:textId="5DD9D6A6" w:rsidR="006A5395" w:rsidRPr="002F2D14" w:rsidRDefault="00B176F3" w:rsidP="006A5395">
      <w:pPr>
        <w:jc w:val="center"/>
      </w:pPr>
      <w:r>
        <w:object w:dxaOrig="9958" w:dyaOrig="7780" w14:anchorId="332A2B34">
          <v:shape id="_x0000_i1037" type="#_x0000_t75" style="width:433.15pt;height:338.7pt" o:ole="">
            <v:imagedata r:id="rId37" o:title=""/>
          </v:shape>
          <o:OLEObject Type="Embed" ProgID="Visio.Drawing.11" ShapeID="_x0000_i1037" DrawAspect="Content" ObjectID="_1456830180" r:id="rId38"/>
        </w:object>
      </w:r>
    </w:p>
    <w:p w14:paraId="5ECD18D8" w14:textId="77777777" w:rsidR="007E47C0" w:rsidRDefault="007E47C0" w:rsidP="007E47C0"/>
    <w:p w14:paraId="7D3EFB8B" w14:textId="77777777" w:rsidR="00824611" w:rsidRDefault="00824611" w:rsidP="007E47C0"/>
    <w:tbl>
      <w:tblPr>
        <w:tblStyle w:val="Tabellrutnt"/>
        <w:tblW w:w="8897" w:type="dxa"/>
        <w:tblLayout w:type="fixed"/>
        <w:tblLook w:val="04A0" w:firstRow="1" w:lastRow="0" w:firstColumn="1" w:lastColumn="0" w:noHBand="0" w:noVBand="1"/>
      </w:tblPr>
      <w:tblGrid>
        <w:gridCol w:w="1809"/>
        <w:gridCol w:w="2977"/>
        <w:gridCol w:w="4111"/>
      </w:tblGrid>
      <w:tr w:rsidR="00BD4C4B" w:rsidRPr="00F71DFD" w14:paraId="2F07596A" w14:textId="77777777" w:rsidTr="009F4254">
        <w:trPr>
          <w:trHeight w:val="397"/>
        </w:trPr>
        <w:tc>
          <w:tcPr>
            <w:tcW w:w="1809" w:type="dxa"/>
            <w:shd w:val="clear" w:color="auto" w:fill="D9D9D9" w:themeFill="background1" w:themeFillShade="D9"/>
            <w:vAlign w:val="center"/>
          </w:tcPr>
          <w:p w14:paraId="744504F8" w14:textId="77777777" w:rsidR="00BD4C4B" w:rsidRPr="00F71DFD" w:rsidRDefault="00BD4C4B" w:rsidP="00F71DFD">
            <w:pPr>
              <w:rPr>
                <w:b/>
              </w:rPr>
            </w:pPr>
            <w:r w:rsidRPr="00F71DFD">
              <w:rPr>
                <w:b/>
              </w:rPr>
              <w:t>Klass.attribut</w:t>
            </w:r>
          </w:p>
        </w:tc>
        <w:tc>
          <w:tcPr>
            <w:tcW w:w="2977" w:type="dxa"/>
            <w:shd w:val="clear" w:color="auto" w:fill="D9D9D9" w:themeFill="background1" w:themeFillShade="D9"/>
            <w:vAlign w:val="center"/>
          </w:tcPr>
          <w:p w14:paraId="16DC9981" w14:textId="77777777" w:rsidR="00BD4C4B" w:rsidRPr="00F71DFD" w:rsidRDefault="00BD4C4B" w:rsidP="00F71DFD">
            <w:pPr>
              <w:rPr>
                <w:b/>
                <w:szCs w:val="20"/>
              </w:rPr>
            </w:pPr>
            <w:r w:rsidRPr="00F71DFD">
              <w:rPr>
                <w:b/>
                <w:szCs w:val="20"/>
              </w:rPr>
              <w:t>Mappning mot V-TIM</w:t>
            </w:r>
            <w:r w:rsidR="00166C19" w:rsidRPr="00F71DFD">
              <w:rPr>
                <w:b/>
                <w:szCs w:val="20"/>
              </w:rPr>
              <w:t xml:space="preserve"> 2.2</w:t>
            </w:r>
          </w:p>
        </w:tc>
        <w:tc>
          <w:tcPr>
            <w:tcW w:w="4111" w:type="dxa"/>
            <w:shd w:val="clear" w:color="auto" w:fill="D9D9D9" w:themeFill="background1" w:themeFillShade="D9"/>
            <w:vAlign w:val="center"/>
          </w:tcPr>
          <w:p w14:paraId="27F9A3A3" w14:textId="77777777" w:rsidR="00BD4C4B" w:rsidRPr="00F71DFD" w:rsidRDefault="00A15E02" w:rsidP="00F71DFD">
            <w:pPr>
              <w:rPr>
                <w:b/>
              </w:rPr>
            </w:pPr>
            <w:r w:rsidRPr="00F71DFD">
              <w:rPr>
                <w:b/>
              </w:rPr>
              <w:t xml:space="preserve">Mappning mot </w:t>
            </w:r>
            <w:r w:rsidR="00BD4C4B" w:rsidRPr="00F71DFD">
              <w:rPr>
                <w:b/>
              </w:rPr>
              <w:t>XSD</w:t>
            </w:r>
            <w:r w:rsidR="00125EDC" w:rsidRPr="00F71DFD">
              <w:rPr>
                <w:b/>
              </w:rPr>
              <w:t xml:space="preserve"> schema</w:t>
            </w:r>
          </w:p>
        </w:tc>
      </w:tr>
      <w:tr w:rsidR="004709E5" w:rsidRPr="00410CFC" w14:paraId="78AE76C3" w14:textId="77777777" w:rsidTr="009F4254">
        <w:trPr>
          <w:trHeight w:val="397"/>
        </w:trPr>
        <w:tc>
          <w:tcPr>
            <w:tcW w:w="1809" w:type="dxa"/>
            <w:vAlign w:val="center"/>
          </w:tcPr>
          <w:p w14:paraId="47FE0FFF" w14:textId="77777777" w:rsidR="004709E5" w:rsidRPr="006B6D62" w:rsidRDefault="004709E5" w:rsidP="00F71DFD">
            <w:r w:rsidRPr="006B6D62">
              <w:t>Observation.id</w:t>
            </w:r>
          </w:p>
        </w:tc>
        <w:tc>
          <w:tcPr>
            <w:tcW w:w="2977" w:type="dxa"/>
            <w:vAlign w:val="center"/>
          </w:tcPr>
          <w:p w14:paraId="78B89754" w14:textId="77777777" w:rsidR="004709E5" w:rsidRPr="00531C72" w:rsidRDefault="006751FB" w:rsidP="00F71DFD">
            <w:pPr>
              <w:rPr>
                <w:rFonts w:cs="Arial"/>
                <w:szCs w:val="20"/>
              </w:rPr>
            </w:pPr>
            <w:r>
              <w:rPr>
                <w:rFonts w:cs="Arial"/>
                <w:szCs w:val="20"/>
              </w:rPr>
              <w:t>Hälsorelaterat</w:t>
            </w:r>
            <w:r w:rsidR="00084887">
              <w:rPr>
                <w:rFonts w:cs="Arial"/>
                <w:szCs w:val="20"/>
              </w:rPr>
              <w:t xml:space="preserve"> </w:t>
            </w:r>
            <w:r>
              <w:rPr>
                <w:rFonts w:cs="Arial"/>
                <w:szCs w:val="20"/>
              </w:rPr>
              <w:t>tillstånd.hälsorelaterat tillstånd_</w:t>
            </w:r>
            <w:r w:rsidR="004709E5" w:rsidRPr="00531C72">
              <w:rPr>
                <w:rFonts w:cs="Arial"/>
                <w:szCs w:val="20"/>
              </w:rPr>
              <w:t>id</w:t>
            </w:r>
          </w:p>
        </w:tc>
        <w:tc>
          <w:tcPr>
            <w:tcW w:w="4111" w:type="dxa"/>
            <w:vAlign w:val="center"/>
          </w:tcPr>
          <w:p w14:paraId="5C926EB8" w14:textId="77777777" w:rsidR="004709E5" w:rsidRPr="007A6662" w:rsidRDefault="00410CFC" w:rsidP="00F71DFD">
            <w:r w:rsidRPr="007A6662">
              <w:t>Observation/id</w:t>
            </w:r>
          </w:p>
        </w:tc>
      </w:tr>
      <w:tr w:rsidR="004709E5" w:rsidRPr="00410CFC" w14:paraId="32B5933E" w14:textId="77777777" w:rsidTr="009F4254">
        <w:trPr>
          <w:trHeight w:val="397"/>
        </w:trPr>
        <w:tc>
          <w:tcPr>
            <w:tcW w:w="1809" w:type="dxa"/>
            <w:vAlign w:val="center"/>
          </w:tcPr>
          <w:p w14:paraId="580F0296" w14:textId="77777777" w:rsidR="004709E5" w:rsidRPr="006B6D62" w:rsidRDefault="004709E5" w:rsidP="00F71DFD">
            <w:r w:rsidRPr="006B6D62">
              <w:t>Observation.type</w:t>
            </w:r>
          </w:p>
        </w:tc>
        <w:tc>
          <w:tcPr>
            <w:tcW w:w="2977" w:type="dxa"/>
            <w:vAlign w:val="center"/>
          </w:tcPr>
          <w:p w14:paraId="52E3161F" w14:textId="77777777" w:rsidR="004709E5" w:rsidRPr="00531C72" w:rsidRDefault="00314E08" w:rsidP="00F71DFD">
            <w:pPr>
              <w:rPr>
                <w:szCs w:val="20"/>
              </w:rPr>
            </w:pPr>
            <w:r>
              <w:rPr>
                <w:rFonts w:cs="Arial"/>
                <w:szCs w:val="20"/>
              </w:rPr>
              <w:t>Hälsorelaterat</w:t>
            </w:r>
            <w:r w:rsidR="00084887">
              <w:rPr>
                <w:rFonts w:cs="Arial"/>
                <w:szCs w:val="20"/>
              </w:rPr>
              <w:t xml:space="preserve"> </w:t>
            </w:r>
            <w:r>
              <w:rPr>
                <w:rFonts w:cs="Arial"/>
                <w:szCs w:val="20"/>
              </w:rPr>
              <w:t>tillstånd</w:t>
            </w:r>
            <w:r>
              <w:rPr>
                <w:szCs w:val="20"/>
              </w:rPr>
              <w:t>.</w:t>
            </w:r>
            <w:r w:rsidRPr="00314E08">
              <w:rPr>
                <w:szCs w:val="20"/>
              </w:rPr>
              <w:t>hälsorelaterat tillståndstyp</w:t>
            </w:r>
          </w:p>
        </w:tc>
        <w:tc>
          <w:tcPr>
            <w:tcW w:w="4111" w:type="dxa"/>
            <w:vAlign w:val="center"/>
          </w:tcPr>
          <w:p w14:paraId="6CD49719" w14:textId="77777777" w:rsidR="004709E5" w:rsidRPr="007A6662" w:rsidRDefault="00410CFC" w:rsidP="00F71DFD">
            <w:r w:rsidRPr="007A6662">
              <w:t>Observation/type</w:t>
            </w:r>
          </w:p>
        </w:tc>
      </w:tr>
      <w:tr w:rsidR="004709E5" w:rsidRPr="00410CFC" w14:paraId="7187DECF" w14:textId="77777777" w:rsidTr="009F4254">
        <w:trPr>
          <w:trHeight w:val="397"/>
        </w:trPr>
        <w:tc>
          <w:tcPr>
            <w:tcW w:w="1809" w:type="dxa"/>
            <w:vAlign w:val="center"/>
          </w:tcPr>
          <w:p w14:paraId="7ADE806B" w14:textId="77777777" w:rsidR="004709E5" w:rsidRPr="006B6D62" w:rsidRDefault="004709E5" w:rsidP="00F71DFD">
            <w:r w:rsidRPr="006B6D62">
              <w:t>Observation.time</w:t>
            </w:r>
          </w:p>
        </w:tc>
        <w:tc>
          <w:tcPr>
            <w:tcW w:w="2977" w:type="dxa"/>
            <w:vAlign w:val="center"/>
          </w:tcPr>
          <w:p w14:paraId="44F19357" w14:textId="77777777" w:rsidR="004709E5" w:rsidRPr="004709E5" w:rsidRDefault="009E5A70" w:rsidP="00F71DFD">
            <w:pPr>
              <w:rPr>
                <w:rFonts w:cs="Arial"/>
                <w:spacing w:val="-1"/>
                <w:szCs w:val="20"/>
              </w:rPr>
            </w:pPr>
            <w:r>
              <w:rPr>
                <w:rFonts w:cs="Arial"/>
                <w:szCs w:val="20"/>
              </w:rPr>
              <w:t>Hälsorelaterat</w:t>
            </w:r>
            <w:r w:rsidR="00084887">
              <w:rPr>
                <w:rFonts w:cs="Arial"/>
                <w:szCs w:val="20"/>
              </w:rPr>
              <w:t xml:space="preserve"> </w:t>
            </w:r>
            <w:r>
              <w:rPr>
                <w:rFonts w:cs="Arial"/>
                <w:szCs w:val="20"/>
              </w:rPr>
              <w:t>tillstånd</w:t>
            </w:r>
            <w:r>
              <w:rPr>
                <w:szCs w:val="20"/>
              </w:rPr>
              <w:t>.</w:t>
            </w:r>
            <w:r w:rsidR="009F4254" w:rsidRPr="009F4254">
              <w:rPr>
                <w:rFonts w:cs="Arial"/>
                <w:spacing w:val="-1"/>
                <w:szCs w:val="20"/>
              </w:rPr>
              <w:t>observerationstid tillstånd</w:t>
            </w:r>
          </w:p>
        </w:tc>
        <w:tc>
          <w:tcPr>
            <w:tcW w:w="4111" w:type="dxa"/>
            <w:vAlign w:val="center"/>
          </w:tcPr>
          <w:p w14:paraId="02AE3DDC" w14:textId="77777777" w:rsidR="004709E5" w:rsidRPr="007A6662" w:rsidRDefault="00410CFC" w:rsidP="00F71DFD">
            <w:r w:rsidRPr="007A6662">
              <w:t>Observation/time</w:t>
            </w:r>
          </w:p>
        </w:tc>
      </w:tr>
      <w:tr w:rsidR="004709E5" w:rsidRPr="00410CFC" w14:paraId="1E33ACB3" w14:textId="77777777" w:rsidTr="009F4254">
        <w:trPr>
          <w:trHeight w:val="397"/>
        </w:trPr>
        <w:tc>
          <w:tcPr>
            <w:tcW w:w="1809" w:type="dxa"/>
            <w:vAlign w:val="center"/>
          </w:tcPr>
          <w:p w14:paraId="047BACC2" w14:textId="77777777" w:rsidR="004709E5" w:rsidRPr="006B6D62" w:rsidRDefault="004709E5" w:rsidP="00F71DFD">
            <w:r w:rsidRPr="006B6D62">
              <w:lastRenderedPageBreak/>
              <w:t>Observation.method</w:t>
            </w:r>
          </w:p>
        </w:tc>
        <w:tc>
          <w:tcPr>
            <w:tcW w:w="2977" w:type="dxa"/>
            <w:vAlign w:val="center"/>
          </w:tcPr>
          <w:p w14:paraId="179F34C5" w14:textId="77777777" w:rsidR="004709E5" w:rsidRPr="00B678F4" w:rsidRDefault="00B678F4" w:rsidP="00F71DFD">
            <w:pPr>
              <w:rPr>
                <w:rFonts w:cs="Arial"/>
                <w:i/>
                <w:szCs w:val="20"/>
              </w:rPr>
            </w:pPr>
            <w:r>
              <w:rPr>
                <w:rFonts w:cs="Arial"/>
                <w:i/>
                <w:szCs w:val="20"/>
              </w:rPr>
              <w:t>S</w:t>
            </w:r>
            <w:r w:rsidR="000E0F29">
              <w:rPr>
                <w:rFonts w:cs="Arial"/>
                <w:i/>
                <w:szCs w:val="20"/>
              </w:rPr>
              <w:t>aknar motsvarighet i V-TIM 2.2</w:t>
            </w:r>
          </w:p>
        </w:tc>
        <w:tc>
          <w:tcPr>
            <w:tcW w:w="4111" w:type="dxa"/>
            <w:vAlign w:val="center"/>
          </w:tcPr>
          <w:p w14:paraId="51B81613" w14:textId="77777777" w:rsidR="004709E5" w:rsidRPr="007A6662" w:rsidRDefault="00410CFC" w:rsidP="00F71DFD">
            <w:r w:rsidRPr="007A6662">
              <w:t>Observation/method</w:t>
            </w:r>
          </w:p>
        </w:tc>
      </w:tr>
      <w:tr w:rsidR="004709E5" w:rsidRPr="00410CFC" w14:paraId="6293FFF4" w14:textId="77777777" w:rsidTr="009F4254">
        <w:trPr>
          <w:trHeight w:val="397"/>
        </w:trPr>
        <w:tc>
          <w:tcPr>
            <w:tcW w:w="1809" w:type="dxa"/>
            <w:vAlign w:val="center"/>
          </w:tcPr>
          <w:p w14:paraId="3F7501AE" w14:textId="77777777" w:rsidR="004709E5" w:rsidRPr="006B6D62" w:rsidRDefault="004709E5" w:rsidP="00F71DFD">
            <w:r w:rsidRPr="006B6D62">
              <w:t>Observation.value</w:t>
            </w:r>
          </w:p>
        </w:tc>
        <w:tc>
          <w:tcPr>
            <w:tcW w:w="2977" w:type="dxa"/>
            <w:vAlign w:val="center"/>
          </w:tcPr>
          <w:p w14:paraId="06CE41F6" w14:textId="77777777" w:rsidR="00C72C2A" w:rsidRPr="00C72C2A" w:rsidRDefault="00C72C2A" w:rsidP="00F71DFD">
            <w:pPr>
              <w:rPr>
                <w:rFonts w:cs="Arial"/>
                <w:spacing w:val="-1"/>
                <w:szCs w:val="20"/>
              </w:rPr>
            </w:pPr>
            <w:r>
              <w:rPr>
                <w:rFonts w:cs="Arial"/>
                <w:szCs w:val="20"/>
              </w:rPr>
              <w:t>Hälsorelaterat</w:t>
            </w:r>
            <w:r w:rsidR="00084887">
              <w:rPr>
                <w:rFonts w:cs="Arial"/>
                <w:szCs w:val="20"/>
              </w:rPr>
              <w:t xml:space="preserve"> </w:t>
            </w:r>
            <w:r>
              <w:rPr>
                <w:rFonts w:cs="Arial"/>
                <w:szCs w:val="20"/>
              </w:rPr>
              <w:t>tillstånd</w:t>
            </w:r>
            <w:r>
              <w:rPr>
                <w:szCs w:val="20"/>
              </w:rPr>
              <w:t>.</w:t>
            </w:r>
            <w:r w:rsidRPr="00C72C2A">
              <w:rPr>
                <w:rFonts w:cs="Arial"/>
                <w:spacing w:val="-1"/>
                <w:szCs w:val="20"/>
              </w:rPr>
              <w:t xml:space="preserve">sammanfattande </w:t>
            </w:r>
          </w:p>
          <w:p w14:paraId="31C5345D" w14:textId="77777777" w:rsidR="004709E5" w:rsidRPr="00B47202" w:rsidRDefault="00C72C2A" w:rsidP="00F71DFD">
            <w:pPr>
              <w:rPr>
                <w:rFonts w:cs="Arial"/>
                <w:spacing w:val="-1"/>
                <w:szCs w:val="20"/>
              </w:rPr>
            </w:pPr>
            <w:r w:rsidRPr="00C72C2A">
              <w:rPr>
                <w:rFonts w:cs="Arial"/>
                <w:spacing w:val="-1"/>
                <w:szCs w:val="20"/>
              </w:rPr>
              <w:t>tillståndsbeteckning</w:t>
            </w:r>
          </w:p>
        </w:tc>
        <w:tc>
          <w:tcPr>
            <w:tcW w:w="4111" w:type="dxa"/>
            <w:vAlign w:val="center"/>
          </w:tcPr>
          <w:p w14:paraId="75769DE3" w14:textId="77777777" w:rsidR="004709E5" w:rsidRPr="007A6662" w:rsidRDefault="00410CFC" w:rsidP="00F71DFD">
            <w:r w:rsidRPr="007A6662">
              <w:t>Observation/Value</w:t>
            </w:r>
          </w:p>
        </w:tc>
      </w:tr>
      <w:tr w:rsidR="003E70E9" w:rsidRPr="00410CFC" w14:paraId="02994FC8" w14:textId="77777777" w:rsidTr="009F4254">
        <w:trPr>
          <w:trHeight w:val="397"/>
        </w:trPr>
        <w:tc>
          <w:tcPr>
            <w:tcW w:w="1809" w:type="dxa"/>
            <w:vAlign w:val="center"/>
          </w:tcPr>
          <w:p w14:paraId="62CF2275" w14:textId="77777777" w:rsidR="003E70E9" w:rsidRPr="006B6D62" w:rsidRDefault="003E70E9" w:rsidP="00F71DFD">
            <w:r w:rsidRPr="006B6D62">
              <w:t>Observation.</w:t>
            </w:r>
            <w:r>
              <w:t>targetSite</w:t>
            </w:r>
          </w:p>
        </w:tc>
        <w:tc>
          <w:tcPr>
            <w:tcW w:w="2977" w:type="dxa"/>
            <w:vAlign w:val="center"/>
          </w:tcPr>
          <w:p w14:paraId="3F69D525" w14:textId="77777777" w:rsidR="003E70E9" w:rsidRPr="00A1369D" w:rsidRDefault="00084887" w:rsidP="00F71DFD">
            <w:pPr>
              <w:rPr>
                <w:szCs w:val="20"/>
              </w:rPr>
            </w:pPr>
            <w:r w:rsidRPr="00084887">
              <w:rPr>
                <w:szCs w:val="20"/>
              </w:rPr>
              <w:t>Observerat uppfattat tillstå</w:t>
            </w:r>
            <w:r>
              <w:rPr>
                <w:szCs w:val="20"/>
              </w:rPr>
              <w:t>nd Hälsokomponentspecifikation.</w:t>
            </w:r>
            <w:r>
              <w:t xml:space="preserve"> </w:t>
            </w:r>
            <w:r w:rsidRPr="00084887">
              <w:rPr>
                <w:szCs w:val="20"/>
              </w:rPr>
              <w:t>specificering fyndplats</w:t>
            </w:r>
          </w:p>
        </w:tc>
        <w:tc>
          <w:tcPr>
            <w:tcW w:w="4111" w:type="dxa"/>
            <w:vAlign w:val="center"/>
          </w:tcPr>
          <w:p w14:paraId="5A22C2D5" w14:textId="77777777" w:rsidR="003E70E9" w:rsidRPr="007A6662" w:rsidRDefault="003E70E9" w:rsidP="00F71DFD">
            <w:r w:rsidRPr="007A6662">
              <w:t>Observation/</w:t>
            </w:r>
            <w:r>
              <w:t>targetSite</w:t>
            </w:r>
          </w:p>
        </w:tc>
      </w:tr>
      <w:tr w:rsidR="003E70E9" w:rsidRPr="00410CFC" w14:paraId="672CD842" w14:textId="77777777" w:rsidTr="009F4254">
        <w:trPr>
          <w:trHeight w:val="397"/>
        </w:trPr>
        <w:tc>
          <w:tcPr>
            <w:tcW w:w="1809" w:type="dxa"/>
            <w:vAlign w:val="center"/>
          </w:tcPr>
          <w:p w14:paraId="4E965C6F" w14:textId="77777777" w:rsidR="003E70E9" w:rsidRPr="006B6D62" w:rsidRDefault="003E70E9" w:rsidP="00F71DFD">
            <w:r w:rsidRPr="006B6D62">
              <w:t>Observation.valueNegation</w:t>
            </w:r>
          </w:p>
        </w:tc>
        <w:tc>
          <w:tcPr>
            <w:tcW w:w="2977" w:type="dxa"/>
            <w:vAlign w:val="center"/>
          </w:tcPr>
          <w:p w14:paraId="7964F1AE" w14:textId="77777777" w:rsidR="003E70E9" w:rsidRPr="00B678F4" w:rsidRDefault="003E70E9" w:rsidP="00F71DFD">
            <w:pPr>
              <w:rPr>
                <w:rFonts w:cs="Arial"/>
                <w:i/>
                <w:szCs w:val="20"/>
              </w:rPr>
            </w:pPr>
            <w:r>
              <w:rPr>
                <w:rFonts w:cs="Arial"/>
                <w:i/>
                <w:szCs w:val="20"/>
              </w:rPr>
              <w:t>Saknar motsvarighet i V-TIM 2.2</w:t>
            </w:r>
          </w:p>
        </w:tc>
        <w:tc>
          <w:tcPr>
            <w:tcW w:w="4111" w:type="dxa"/>
            <w:vAlign w:val="center"/>
          </w:tcPr>
          <w:p w14:paraId="30988B82" w14:textId="77777777" w:rsidR="003E70E9" w:rsidRPr="007A6662" w:rsidRDefault="003E70E9" w:rsidP="00F71DFD">
            <w:r w:rsidRPr="007A6662">
              <w:t>Observation/valueNegation</w:t>
            </w:r>
          </w:p>
        </w:tc>
      </w:tr>
      <w:tr w:rsidR="003E70E9" w:rsidRPr="00410CFC" w14:paraId="7B0F643D" w14:textId="77777777" w:rsidTr="009F4254">
        <w:trPr>
          <w:trHeight w:val="397"/>
        </w:trPr>
        <w:tc>
          <w:tcPr>
            <w:tcW w:w="1809" w:type="dxa"/>
            <w:vAlign w:val="center"/>
          </w:tcPr>
          <w:p w14:paraId="3E715A9B" w14:textId="77777777" w:rsidR="003E70E9" w:rsidRPr="006B6D62" w:rsidRDefault="003E70E9" w:rsidP="00F71DFD">
            <w:r w:rsidRPr="006B6D62">
              <w:t>Observation.description</w:t>
            </w:r>
          </w:p>
        </w:tc>
        <w:tc>
          <w:tcPr>
            <w:tcW w:w="2977" w:type="dxa"/>
            <w:vAlign w:val="center"/>
          </w:tcPr>
          <w:p w14:paraId="1DADC51A" w14:textId="77777777" w:rsidR="003E70E9" w:rsidRPr="004709E5" w:rsidRDefault="00B073DD" w:rsidP="00F71DFD">
            <w:pPr>
              <w:rPr>
                <w:rFonts w:cs="Arial"/>
                <w:spacing w:val="-1"/>
                <w:szCs w:val="20"/>
              </w:rPr>
            </w:pPr>
            <w:r>
              <w:rPr>
                <w:rFonts w:cs="Arial"/>
                <w:szCs w:val="20"/>
              </w:rPr>
              <w:t>Hälsorelaterat tillstånd</w:t>
            </w:r>
            <w:r>
              <w:rPr>
                <w:rFonts w:cs="Arial"/>
                <w:spacing w:val="-1"/>
                <w:szCs w:val="20"/>
              </w:rPr>
              <w:t>.</w:t>
            </w:r>
            <w:r w:rsidR="003E70E9" w:rsidRPr="004709E5">
              <w:rPr>
                <w:rFonts w:cs="Arial"/>
                <w:spacing w:val="-1"/>
                <w:szCs w:val="20"/>
              </w:rPr>
              <w:t>kommentar</w:t>
            </w:r>
          </w:p>
        </w:tc>
        <w:tc>
          <w:tcPr>
            <w:tcW w:w="4111" w:type="dxa"/>
            <w:vAlign w:val="center"/>
          </w:tcPr>
          <w:p w14:paraId="2E6F334A" w14:textId="77777777" w:rsidR="003E70E9" w:rsidRPr="007A6662" w:rsidRDefault="003E70E9" w:rsidP="00F71DFD">
            <w:r w:rsidRPr="007A6662">
              <w:t>Observation/Description</w:t>
            </w:r>
          </w:p>
        </w:tc>
      </w:tr>
      <w:tr w:rsidR="003D027A" w:rsidRPr="00410CFC" w14:paraId="702F25CA" w14:textId="77777777" w:rsidTr="009F4254">
        <w:trPr>
          <w:trHeight w:val="397"/>
        </w:trPr>
        <w:tc>
          <w:tcPr>
            <w:tcW w:w="1809" w:type="dxa"/>
            <w:vAlign w:val="center"/>
          </w:tcPr>
          <w:p w14:paraId="25107BF3" w14:textId="0E83B4C4" w:rsidR="003D027A" w:rsidRPr="006B6D62" w:rsidRDefault="003D027A" w:rsidP="00BF1E0D">
            <w:r>
              <w:t>Observation.app</w:t>
            </w:r>
            <w:r w:rsidR="00BF1E0D">
              <w:t>r</w:t>
            </w:r>
            <w:r>
              <w:t>ovedForPatient</w:t>
            </w:r>
          </w:p>
        </w:tc>
        <w:tc>
          <w:tcPr>
            <w:tcW w:w="2977" w:type="dxa"/>
            <w:vAlign w:val="center"/>
          </w:tcPr>
          <w:p w14:paraId="046FDCF1" w14:textId="55B0B378" w:rsidR="003D027A" w:rsidRDefault="003D027A" w:rsidP="00F71DFD">
            <w:pPr>
              <w:rPr>
                <w:rFonts w:cs="Arial"/>
                <w:szCs w:val="20"/>
              </w:rPr>
            </w:pPr>
            <w:r>
              <w:rPr>
                <w:rFonts w:cs="Arial"/>
                <w:i/>
                <w:szCs w:val="20"/>
              </w:rPr>
              <w:t>Saknar motsvarighet i V-TIM 2.2</w:t>
            </w:r>
          </w:p>
        </w:tc>
        <w:tc>
          <w:tcPr>
            <w:tcW w:w="4111" w:type="dxa"/>
            <w:vAlign w:val="center"/>
          </w:tcPr>
          <w:p w14:paraId="527BBDDA" w14:textId="76E1F874" w:rsidR="003D027A" w:rsidRPr="007A6662" w:rsidRDefault="003D027A" w:rsidP="00F71DFD">
            <w:r>
              <w:t>Observation/ApprovedForPatient</w:t>
            </w:r>
          </w:p>
        </w:tc>
      </w:tr>
      <w:tr w:rsidR="00BA0D62" w:rsidRPr="00410CFC" w14:paraId="6DC14A48" w14:textId="77777777" w:rsidTr="001D6CA0">
        <w:trPr>
          <w:trHeight w:val="397"/>
        </w:trPr>
        <w:tc>
          <w:tcPr>
            <w:tcW w:w="1809" w:type="dxa"/>
            <w:vAlign w:val="center"/>
          </w:tcPr>
          <w:p w14:paraId="287A0FC1" w14:textId="77777777" w:rsidR="00BA0D62" w:rsidRPr="006B6D62" w:rsidRDefault="00BA0D62" w:rsidP="001D6CA0">
            <w:r>
              <w:t>Location.id</w:t>
            </w:r>
          </w:p>
        </w:tc>
        <w:tc>
          <w:tcPr>
            <w:tcW w:w="2977" w:type="dxa"/>
            <w:vAlign w:val="center"/>
          </w:tcPr>
          <w:p w14:paraId="6DBB1F06" w14:textId="77777777" w:rsidR="00BA0D62" w:rsidRPr="004709E5" w:rsidRDefault="00BA0D62" w:rsidP="001D6CA0">
            <w:pPr>
              <w:rPr>
                <w:rFonts w:cs="Arial"/>
                <w:szCs w:val="20"/>
              </w:rPr>
            </w:pPr>
            <w:r w:rsidRPr="00E74F09">
              <w:rPr>
                <w:rFonts w:cs="Arial"/>
                <w:szCs w:val="20"/>
              </w:rPr>
              <w:t>Arbetsmoment</w:t>
            </w:r>
            <w:r>
              <w:rPr>
                <w:rFonts w:cs="Arial"/>
                <w:szCs w:val="20"/>
              </w:rPr>
              <w:t>.</w:t>
            </w:r>
            <w:r w:rsidRPr="004709E5">
              <w:rPr>
                <w:rFonts w:cs="Arial"/>
                <w:szCs w:val="20"/>
              </w:rPr>
              <w:t xml:space="preserve">arbetsmomentplats id </w:t>
            </w:r>
          </w:p>
        </w:tc>
        <w:tc>
          <w:tcPr>
            <w:tcW w:w="4111" w:type="dxa"/>
            <w:vAlign w:val="center"/>
          </w:tcPr>
          <w:p w14:paraId="3EA2270F" w14:textId="77777777" w:rsidR="00BA0D62" w:rsidRPr="007A6662" w:rsidRDefault="00BA0D62" w:rsidP="001D6CA0">
            <w:r w:rsidRPr="007A6662">
              <w:t>Observation/Location/Id</w:t>
            </w:r>
          </w:p>
        </w:tc>
      </w:tr>
      <w:tr w:rsidR="00BA0D62" w:rsidRPr="00410CFC" w14:paraId="0AA6F66B" w14:textId="77777777" w:rsidTr="001D6CA0">
        <w:trPr>
          <w:trHeight w:val="397"/>
        </w:trPr>
        <w:tc>
          <w:tcPr>
            <w:tcW w:w="1809" w:type="dxa"/>
            <w:vAlign w:val="center"/>
          </w:tcPr>
          <w:p w14:paraId="2B4B9236" w14:textId="77777777" w:rsidR="00BA0D62" w:rsidRPr="006B6D62" w:rsidRDefault="00BA0D62" w:rsidP="001D6CA0">
            <w:r>
              <w:t>Location.name</w:t>
            </w:r>
          </w:p>
        </w:tc>
        <w:tc>
          <w:tcPr>
            <w:tcW w:w="2977" w:type="dxa"/>
            <w:vAlign w:val="center"/>
          </w:tcPr>
          <w:p w14:paraId="0D34E462" w14:textId="77777777" w:rsidR="00BA0D62" w:rsidRPr="004709E5" w:rsidRDefault="00BA0D62" w:rsidP="001D6CA0">
            <w:pPr>
              <w:rPr>
                <w:rFonts w:cs="Arial"/>
                <w:szCs w:val="20"/>
              </w:rPr>
            </w:pPr>
            <w:r w:rsidRPr="006E551C">
              <w:rPr>
                <w:rFonts w:cs="Arial"/>
                <w:szCs w:val="20"/>
              </w:rPr>
              <w:t>Arbetsmoment</w:t>
            </w:r>
            <w:r>
              <w:rPr>
                <w:rFonts w:cs="Arial"/>
                <w:szCs w:val="20"/>
              </w:rPr>
              <w:t>.arbetsmomentplats typ</w:t>
            </w:r>
          </w:p>
        </w:tc>
        <w:tc>
          <w:tcPr>
            <w:tcW w:w="4111" w:type="dxa"/>
            <w:vAlign w:val="center"/>
          </w:tcPr>
          <w:p w14:paraId="412A3102" w14:textId="77777777" w:rsidR="00BA0D62" w:rsidRPr="007A6662" w:rsidRDefault="00BA0D62" w:rsidP="001D6CA0">
            <w:r w:rsidRPr="007A6662">
              <w:t>Observation/Location/Name</w:t>
            </w:r>
          </w:p>
        </w:tc>
      </w:tr>
      <w:tr w:rsidR="00BA0D62" w:rsidRPr="00410CFC" w14:paraId="4D207719" w14:textId="77777777" w:rsidTr="001D6CA0">
        <w:trPr>
          <w:trHeight w:val="397"/>
        </w:trPr>
        <w:tc>
          <w:tcPr>
            <w:tcW w:w="1809" w:type="dxa"/>
            <w:vAlign w:val="center"/>
          </w:tcPr>
          <w:p w14:paraId="42480E6F" w14:textId="77777777" w:rsidR="00BA0D62" w:rsidRPr="006B6D62" w:rsidRDefault="00BA0D62" w:rsidP="001D6CA0">
            <w:r>
              <w:t>Location.address</w:t>
            </w:r>
          </w:p>
        </w:tc>
        <w:tc>
          <w:tcPr>
            <w:tcW w:w="2977" w:type="dxa"/>
            <w:vAlign w:val="center"/>
          </w:tcPr>
          <w:p w14:paraId="615E8E91"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03902D24" w14:textId="77777777" w:rsidR="00BA0D62" w:rsidRPr="007A6662" w:rsidRDefault="00BA0D62" w:rsidP="001D6CA0">
            <w:r w:rsidRPr="007A6662">
              <w:t>Observation/Location/Address</w:t>
            </w:r>
          </w:p>
        </w:tc>
      </w:tr>
      <w:tr w:rsidR="00BA0D62" w:rsidRPr="00410CFC" w14:paraId="58C246CD" w14:textId="77777777" w:rsidTr="001D6CA0">
        <w:trPr>
          <w:trHeight w:val="397"/>
        </w:trPr>
        <w:tc>
          <w:tcPr>
            <w:tcW w:w="1809" w:type="dxa"/>
            <w:vAlign w:val="center"/>
          </w:tcPr>
          <w:p w14:paraId="7185DCAF" w14:textId="77777777" w:rsidR="00BA0D62" w:rsidRDefault="00BA0D62" w:rsidP="001D6CA0">
            <w:r>
              <w:t>Location.telecom</w:t>
            </w:r>
          </w:p>
        </w:tc>
        <w:tc>
          <w:tcPr>
            <w:tcW w:w="2977" w:type="dxa"/>
            <w:vAlign w:val="center"/>
          </w:tcPr>
          <w:p w14:paraId="37702747"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649F9274" w14:textId="77777777" w:rsidR="00BA0D62" w:rsidRPr="007A6662" w:rsidRDefault="00BA0D62" w:rsidP="001D6CA0">
            <w:r w:rsidRPr="007A6662">
              <w:t>Observation/Location/Telecom</w:t>
            </w:r>
          </w:p>
        </w:tc>
      </w:tr>
      <w:tr w:rsidR="00BA0D62" w:rsidRPr="00410CFC" w14:paraId="19EF520D" w14:textId="77777777" w:rsidTr="001D6CA0">
        <w:trPr>
          <w:trHeight w:val="397"/>
        </w:trPr>
        <w:tc>
          <w:tcPr>
            <w:tcW w:w="1809" w:type="dxa"/>
            <w:vAlign w:val="center"/>
          </w:tcPr>
          <w:p w14:paraId="1CC36D54" w14:textId="77777777" w:rsidR="00BA0D62" w:rsidRPr="006B6D62" w:rsidRDefault="00BA0D62" w:rsidP="001D6CA0">
            <w:r>
              <w:t>Patient.id</w:t>
            </w:r>
          </w:p>
        </w:tc>
        <w:tc>
          <w:tcPr>
            <w:tcW w:w="2977" w:type="dxa"/>
            <w:vAlign w:val="center"/>
          </w:tcPr>
          <w:p w14:paraId="1045F919" w14:textId="77777777" w:rsidR="00BA0D62" w:rsidRPr="004709E5" w:rsidRDefault="00BA0D62" w:rsidP="001D6CA0">
            <w:pPr>
              <w:rPr>
                <w:rFonts w:cs="Arial"/>
                <w:spacing w:val="-1"/>
                <w:szCs w:val="20"/>
              </w:rPr>
            </w:pPr>
            <w:r>
              <w:rPr>
                <w:rFonts w:cs="Arial"/>
                <w:spacing w:val="-1"/>
                <w:szCs w:val="20"/>
              </w:rPr>
              <w:t>Patient.</w:t>
            </w:r>
            <w:r w:rsidRPr="004709E5">
              <w:rPr>
                <w:rFonts w:cs="Arial"/>
                <w:spacing w:val="-1"/>
                <w:szCs w:val="20"/>
              </w:rPr>
              <w:t>person_id</w:t>
            </w:r>
          </w:p>
        </w:tc>
        <w:tc>
          <w:tcPr>
            <w:tcW w:w="4111" w:type="dxa"/>
            <w:vAlign w:val="center"/>
          </w:tcPr>
          <w:p w14:paraId="6771F5CB" w14:textId="77777777" w:rsidR="00BA0D62" w:rsidRPr="007A6662" w:rsidRDefault="00BA0D62" w:rsidP="001D6CA0">
            <w:r w:rsidRPr="007A6662">
              <w:t>Observation/Patient/Id</w:t>
            </w:r>
          </w:p>
        </w:tc>
      </w:tr>
      <w:tr w:rsidR="00BA0D62" w:rsidRPr="00410CFC" w14:paraId="6CC8728E" w14:textId="77777777" w:rsidTr="001D6CA0">
        <w:trPr>
          <w:trHeight w:val="397"/>
        </w:trPr>
        <w:tc>
          <w:tcPr>
            <w:tcW w:w="1809" w:type="dxa"/>
            <w:vAlign w:val="center"/>
          </w:tcPr>
          <w:p w14:paraId="0D2B8661" w14:textId="77777777" w:rsidR="00BA0D62" w:rsidRPr="006B6D62" w:rsidRDefault="00BA0D62" w:rsidP="001D6CA0">
            <w:r>
              <w:t>Patient.dateOfBirth</w:t>
            </w:r>
          </w:p>
        </w:tc>
        <w:tc>
          <w:tcPr>
            <w:tcW w:w="2977" w:type="dxa"/>
            <w:vAlign w:val="center"/>
          </w:tcPr>
          <w:p w14:paraId="59CEFFEB" w14:textId="77777777" w:rsidR="00BA0D62" w:rsidRPr="004709E5" w:rsidRDefault="00BA0D62" w:rsidP="001D6CA0">
            <w:pPr>
              <w:rPr>
                <w:rFonts w:cs="Arial"/>
                <w:szCs w:val="20"/>
              </w:rPr>
            </w:pPr>
            <w:r>
              <w:rPr>
                <w:rFonts w:cs="Arial"/>
                <w:szCs w:val="20"/>
              </w:rPr>
              <w:t>Patient.</w:t>
            </w:r>
            <w:r w:rsidRPr="004709E5">
              <w:rPr>
                <w:rFonts w:cs="Arial"/>
                <w:szCs w:val="20"/>
              </w:rPr>
              <w:t xml:space="preserve">födelsetidpunkt </w:t>
            </w:r>
          </w:p>
          <w:p w14:paraId="753CBB8D" w14:textId="77777777" w:rsidR="00BA0D62" w:rsidRPr="004709E5" w:rsidRDefault="00BA0D62" w:rsidP="001D6CA0">
            <w:pPr>
              <w:rPr>
                <w:rFonts w:cs="Arial"/>
                <w:spacing w:val="-1"/>
                <w:szCs w:val="20"/>
              </w:rPr>
            </w:pPr>
          </w:p>
        </w:tc>
        <w:tc>
          <w:tcPr>
            <w:tcW w:w="4111" w:type="dxa"/>
            <w:vAlign w:val="center"/>
          </w:tcPr>
          <w:p w14:paraId="35F4009E" w14:textId="77777777" w:rsidR="00BA0D62" w:rsidRPr="007A6662" w:rsidRDefault="00BA0D62" w:rsidP="001D6CA0">
            <w:r w:rsidRPr="007A6662">
              <w:t>Observation/Patient/DateOfBirth</w:t>
            </w:r>
          </w:p>
        </w:tc>
      </w:tr>
      <w:tr w:rsidR="00BA0D62" w:rsidRPr="00410CFC" w14:paraId="13B8E497" w14:textId="77777777" w:rsidTr="001D6CA0">
        <w:trPr>
          <w:trHeight w:val="397"/>
        </w:trPr>
        <w:tc>
          <w:tcPr>
            <w:tcW w:w="1809" w:type="dxa"/>
            <w:vAlign w:val="center"/>
          </w:tcPr>
          <w:p w14:paraId="60DFA486" w14:textId="77777777" w:rsidR="00BA0D62" w:rsidRPr="006B6D62" w:rsidRDefault="00BA0D62" w:rsidP="001D6CA0">
            <w:r>
              <w:t>Patient.gender</w:t>
            </w:r>
          </w:p>
        </w:tc>
        <w:tc>
          <w:tcPr>
            <w:tcW w:w="2977" w:type="dxa"/>
            <w:vAlign w:val="center"/>
          </w:tcPr>
          <w:p w14:paraId="7EB79B17" w14:textId="77777777" w:rsidR="00BA0D62" w:rsidRPr="004709E5" w:rsidRDefault="00BA0D62" w:rsidP="001D6CA0">
            <w:pPr>
              <w:rPr>
                <w:rFonts w:cs="Arial"/>
                <w:spacing w:val="-1"/>
                <w:szCs w:val="20"/>
              </w:rPr>
            </w:pPr>
            <w:r>
              <w:rPr>
                <w:rFonts w:cs="Arial"/>
                <w:szCs w:val="20"/>
              </w:rPr>
              <w:t>Patient.</w:t>
            </w:r>
            <w:r w:rsidRPr="004709E5">
              <w:rPr>
                <w:rFonts w:cs="Arial"/>
                <w:spacing w:val="-1"/>
                <w:szCs w:val="20"/>
              </w:rPr>
              <w:t>kön</w:t>
            </w:r>
          </w:p>
        </w:tc>
        <w:tc>
          <w:tcPr>
            <w:tcW w:w="4111" w:type="dxa"/>
            <w:vAlign w:val="center"/>
          </w:tcPr>
          <w:p w14:paraId="64C5CF91" w14:textId="77777777" w:rsidR="00BA0D62" w:rsidRPr="007A6662" w:rsidRDefault="00BA0D62" w:rsidP="001D6CA0">
            <w:r w:rsidRPr="007A6662">
              <w:t>Observation/Patient/Gender</w:t>
            </w:r>
          </w:p>
        </w:tc>
      </w:tr>
      <w:tr w:rsidR="00BA0D62" w:rsidRPr="00410CFC" w14:paraId="4AAFE64F" w14:textId="77777777" w:rsidTr="001D6CA0">
        <w:trPr>
          <w:trHeight w:val="397"/>
        </w:trPr>
        <w:tc>
          <w:tcPr>
            <w:tcW w:w="1809" w:type="dxa"/>
            <w:vAlign w:val="center"/>
          </w:tcPr>
          <w:p w14:paraId="3C7EE94F" w14:textId="77777777" w:rsidR="00BA0D62" w:rsidRPr="006B6D62" w:rsidRDefault="00BA0D62" w:rsidP="001D6CA0">
            <w:r>
              <w:t>LegalAuthenticator.id</w:t>
            </w:r>
          </w:p>
        </w:tc>
        <w:tc>
          <w:tcPr>
            <w:tcW w:w="2977" w:type="dxa"/>
            <w:vAlign w:val="center"/>
          </w:tcPr>
          <w:p w14:paraId="6BC947D3" w14:textId="77777777" w:rsidR="00BA0D62" w:rsidRPr="004709E5" w:rsidRDefault="00BA0D62" w:rsidP="001D6CA0">
            <w:pPr>
              <w:rPr>
                <w:rFonts w:cs="Arial"/>
                <w:spacing w:val="-1"/>
                <w:szCs w:val="20"/>
              </w:rPr>
            </w:pPr>
            <w:r>
              <w:rPr>
                <w:rFonts w:cs="Arial"/>
                <w:i/>
                <w:szCs w:val="20"/>
              </w:rPr>
              <w:t>Saknar motsvarighet i V-TIM 2.2</w:t>
            </w:r>
          </w:p>
        </w:tc>
        <w:tc>
          <w:tcPr>
            <w:tcW w:w="4111" w:type="dxa"/>
            <w:vAlign w:val="center"/>
          </w:tcPr>
          <w:p w14:paraId="23D55879" w14:textId="77777777" w:rsidR="00BA0D62" w:rsidRPr="007A6662" w:rsidRDefault="00BA0D62" w:rsidP="001D6CA0">
            <w:r w:rsidRPr="007A6662">
              <w:t>Observation/LegalAuthenticator/Id</w:t>
            </w:r>
          </w:p>
        </w:tc>
      </w:tr>
      <w:tr w:rsidR="00BA0D62" w:rsidRPr="00410CFC" w14:paraId="3B79FDD3" w14:textId="77777777" w:rsidTr="001D6CA0">
        <w:trPr>
          <w:trHeight w:val="397"/>
        </w:trPr>
        <w:tc>
          <w:tcPr>
            <w:tcW w:w="1809" w:type="dxa"/>
            <w:vAlign w:val="center"/>
          </w:tcPr>
          <w:p w14:paraId="5923420F" w14:textId="77777777" w:rsidR="00BA0D62" w:rsidRPr="006B6D62" w:rsidRDefault="00BA0D62" w:rsidP="001D6CA0">
            <w:r>
              <w:t>LegalAuthenticator.time</w:t>
            </w:r>
          </w:p>
        </w:tc>
        <w:tc>
          <w:tcPr>
            <w:tcW w:w="2977" w:type="dxa"/>
            <w:vAlign w:val="center"/>
          </w:tcPr>
          <w:p w14:paraId="38AA1FBA" w14:textId="77777777" w:rsidR="00BA0D62" w:rsidRPr="004709E5" w:rsidRDefault="00BA0D62" w:rsidP="001D6CA0">
            <w:pPr>
              <w:rPr>
                <w:rFonts w:cs="Arial"/>
                <w:spacing w:val="-1"/>
                <w:szCs w:val="20"/>
              </w:rPr>
            </w:pPr>
            <w:r>
              <w:rPr>
                <w:rFonts w:cs="Arial"/>
                <w:i/>
                <w:szCs w:val="20"/>
              </w:rPr>
              <w:t>Saknar motsvarighet i V-TIM 2.2</w:t>
            </w:r>
          </w:p>
        </w:tc>
        <w:tc>
          <w:tcPr>
            <w:tcW w:w="4111" w:type="dxa"/>
            <w:vAlign w:val="center"/>
          </w:tcPr>
          <w:p w14:paraId="718FFA15" w14:textId="77777777" w:rsidR="00BA0D62" w:rsidRPr="007A6662" w:rsidRDefault="00BA0D62" w:rsidP="001D6CA0">
            <w:r w:rsidRPr="007A6662">
              <w:t>Observation/LegalAuthenticator/Time</w:t>
            </w:r>
          </w:p>
        </w:tc>
      </w:tr>
      <w:tr w:rsidR="00BA0D62" w:rsidRPr="00410CFC" w14:paraId="344DF451" w14:textId="77777777" w:rsidTr="001D6CA0">
        <w:trPr>
          <w:trHeight w:val="397"/>
        </w:trPr>
        <w:tc>
          <w:tcPr>
            <w:tcW w:w="1809" w:type="dxa"/>
            <w:vAlign w:val="center"/>
          </w:tcPr>
          <w:p w14:paraId="520B6DC7" w14:textId="77777777" w:rsidR="00BA0D62" w:rsidRPr="00194B9F" w:rsidRDefault="00BA0D62" w:rsidP="001D6CA0">
            <w:r w:rsidRPr="00194B9F">
              <w:t>LegalAuthenticator.name</w:t>
            </w:r>
          </w:p>
        </w:tc>
        <w:tc>
          <w:tcPr>
            <w:tcW w:w="2977" w:type="dxa"/>
            <w:vAlign w:val="center"/>
          </w:tcPr>
          <w:p w14:paraId="1B7F5B3D"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7FDBF4DE" w14:textId="77777777" w:rsidR="00BA0D62" w:rsidRPr="007A6662" w:rsidRDefault="00BA0D62" w:rsidP="001D6CA0">
            <w:r w:rsidRPr="007A6662">
              <w:t>Observation/LegalAuthenticator/Name</w:t>
            </w:r>
          </w:p>
        </w:tc>
      </w:tr>
      <w:tr w:rsidR="00BA0D62" w:rsidRPr="00410CFC" w14:paraId="78D17C97" w14:textId="77777777" w:rsidTr="001D6CA0">
        <w:trPr>
          <w:trHeight w:val="397"/>
        </w:trPr>
        <w:tc>
          <w:tcPr>
            <w:tcW w:w="1809" w:type="dxa"/>
          </w:tcPr>
          <w:p w14:paraId="63C69B82" w14:textId="77777777" w:rsidR="00BA0D62" w:rsidRPr="006B6D62" w:rsidRDefault="00BA0D62" w:rsidP="001D6CA0">
            <w:r>
              <w:t>SourceSystem.id</w:t>
            </w:r>
          </w:p>
        </w:tc>
        <w:tc>
          <w:tcPr>
            <w:tcW w:w="2977" w:type="dxa"/>
          </w:tcPr>
          <w:p w14:paraId="5548BD2A" w14:textId="77777777" w:rsidR="00BA0D62" w:rsidRPr="004709E5" w:rsidRDefault="00BA0D62" w:rsidP="001D6CA0">
            <w:pPr>
              <w:rPr>
                <w:rFonts w:cs="Arial"/>
                <w:spacing w:val="-1"/>
                <w:szCs w:val="20"/>
              </w:rPr>
            </w:pPr>
            <w:r>
              <w:rPr>
                <w:rFonts w:cs="Arial"/>
                <w:i/>
                <w:szCs w:val="20"/>
              </w:rPr>
              <w:t>Saknar motsvarighet i V-TIM 2.2</w:t>
            </w:r>
          </w:p>
        </w:tc>
        <w:tc>
          <w:tcPr>
            <w:tcW w:w="4111" w:type="dxa"/>
          </w:tcPr>
          <w:p w14:paraId="628DE686" w14:textId="77777777" w:rsidR="00BA0D62" w:rsidRPr="007A6662" w:rsidRDefault="00BA0D62" w:rsidP="001D6CA0">
            <w:r w:rsidRPr="007A6662">
              <w:t>Observation/</w:t>
            </w:r>
            <w:r>
              <w:t>SourceSystem</w:t>
            </w:r>
            <w:r w:rsidRPr="007A6662">
              <w:t>/Id</w:t>
            </w:r>
          </w:p>
        </w:tc>
      </w:tr>
      <w:tr w:rsidR="00BA0D62" w:rsidRPr="00410CFC" w14:paraId="2388F206" w14:textId="77777777" w:rsidTr="001D6CA0">
        <w:trPr>
          <w:trHeight w:val="397"/>
        </w:trPr>
        <w:tc>
          <w:tcPr>
            <w:tcW w:w="1809" w:type="dxa"/>
            <w:vAlign w:val="center"/>
          </w:tcPr>
          <w:p w14:paraId="41D67B3E" w14:textId="77777777" w:rsidR="00BA0D62" w:rsidRPr="006B6D62" w:rsidRDefault="00BA0D62" w:rsidP="001D6CA0">
            <w:r>
              <w:t>Relation.code</w:t>
            </w:r>
          </w:p>
        </w:tc>
        <w:tc>
          <w:tcPr>
            <w:tcW w:w="2977" w:type="dxa"/>
            <w:vAlign w:val="center"/>
          </w:tcPr>
          <w:p w14:paraId="5C42D8C2" w14:textId="77777777" w:rsidR="00BA0D62" w:rsidRPr="004709E5" w:rsidRDefault="00BA0D62" w:rsidP="001D6CA0">
            <w:pPr>
              <w:rPr>
                <w:szCs w:val="20"/>
              </w:rPr>
            </w:pPr>
            <w:r>
              <w:rPr>
                <w:rFonts w:cs="Arial"/>
                <w:i/>
                <w:szCs w:val="20"/>
              </w:rPr>
              <w:t>Saknar motsvarighet i V-TIM 2.2</w:t>
            </w:r>
          </w:p>
        </w:tc>
        <w:tc>
          <w:tcPr>
            <w:tcW w:w="4111" w:type="dxa"/>
            <w:vAlign w:val="center"/>
          </w:tcPr>
          <w:p w14:paraId="0B825F26" w14:textId="77777777" w:rsidR="00BA0D62" w:rsidRPr="007A6662" w:rsidRDefault="00BA0D62" w:rsidP="001D6CA0">
            <w:r w:rsidRPr="007A6662">
              <w:t>Observation/Relation/Code</w:t>
            </w:r>
          </w:p>
        </w:tc>
      </w:tr>
      <w:tr w:rsidR="00BA0D62" w:rsidRPr="00410CFC" w14:paraId="596EC9E9" w14:textId="77777777" w:rsidTr="001D6CA0">
        <w:trPr>
          <w:trHeight w:val="397"/>
        </w:trPr>
        <w:tc>
          <w:tcPr>
            <w:tcW w:w="1809" w:type="dxa"/>
            <w:vAlign w:val="center"/>
          </w:tcPr>
          <w:p w14:paraId="684AEC06" w14:textId="77777777" w:rsidR="00BA0D62" w:rsidRPr="006B6D62" w:rsidRDefault="00BA0D62" w:rsidP="001D6CA0">
            <w:r>
              <w:t>ReferredInformation.id</w:t>
            </w:r>
          </w:p>
        </w:tc>
        <w:tc>
          <w:tcPr>
            <w:tcW w:w="2977" w:type="dxa"/>
            <w:vAlign w:val="center"/>
          </w:tcPr>
          <w:p w14:paraId="1D4D9CD7"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4586A4D8" w14:textId="77777777" w:rsidR="00BA0D62" w:rsidRPr="007A6662" w:rsidRDefault="00BA0D62" w:rsidP="001D6CA0">
            <w:r w:rsidRPr="007A6662">
              <w:t>Observation/Relation/ReferredInformation/Id</w:t>
            </w:r>
          </w:p>
        </w:tc>
      </w:tr>
      <w:tr w:rsidR="00BA0D62" w:rsidRPr="00410CFC" w14:paraId="7D41F862" w14:textId="77777777" w:rsidTr="001D6CA0">
        <w:trPr>
          <w:trHeight w:val="397"/>
        </w:trPr>
        <w:tc>
          <w:tcPr>
            <w:tcW w:w="1809" w:type="dxa"/>
            <w:vAlign w:val="center"/>
          </w:tcPr>
          <w:p w14:paraId="0A44C883" w14:textId="77777777" w:rsidR="00BA0D62" w:rsidRPr="006B6D62" w:rsidRDefault="00BA0D62" w:rsidP="001D6CA0">
            <w:r>
              <w:t>ReferredInformation.time</w:t>
            </w:r>
          </w:p>
        </w:tc>
        <w:tc>
          <w:tcPr>
            <w:tcW w:w="2977" w:type="dxa"/>
            <w:vAlign w:val="center"/>
          </w:tcPr>
          <w:p w14:paraId="0BCD0D67" w14:textId="77777777" w:rsidR="00BA0D62" w:rsidRPr="00D456D7" w:rsidRDefault="00BA0D62" w:rsidP="001D6CA0">
            <w:pPr>
              <w:rPr>
                <w:rFonts w:eastAsia="Arial Unicode MS" w:cs="Arial"/>
                <w:szCs w:val="20"/>
              </w:rPr>
            </w:pPr>
            <w:r>
              <w:rPr>
                <w:rFonts w:cs="Arial"/>
                <w:i/>
                <w:szCs w:val="20"/>
              </w:rPr>
              <w:t>Saknar motsvarighet i V-TIM 2.2</w:t>
            </w:r>
          </w:p>
        </w:tc>
        <w:tc>
          <w:tcPr>
            <w:tcW w:w="4111" w:type="dxa"/>
            <w:vAlign w:val="center"/>
          </w:tcPr>
          <w:p w14:paraId="5487EAA7" w14:textId="77777777" w:rsidR="00BA0D62" w:rsidRPr="007A6662" w:rsidRDefault="00BA0D62" w:rsidP="001D6CA0">
            <w:r w:rsidRPr="007A6662">
              <w:t>Observation/Relation/ReferredInformation/Time</w:t>
            </w:r>
          </w:p>
        </w:tc>
      </w:tr>
      <w:tr w:rsidR="00BA0D62" w:rsidRPr="00410CFC" w14:paraId="1283045D" w14:textId="77777777" w:rsidTr="001D6CA0">
        <w:trPr>
          <w:trHeight w:val="397"/>
        </w:trPr>
        <w:tc>
          <w:tcPr>
            <w:tcW w:w="1809" w:type="dxa"/>
            <w:vAlign w:val="center"/>
          </w:tcPr>
          <w:p w14:paraId="66E2C122" w14:textId="77777777" w:rsidR="00BA0D62" w:rsidRPr="006B6D62" w:rsidRDefault="00BA0D62" w:rsidP="001D6CA0">
            <w:r>
              <w:t>ReferredInformation.type</w:t>
            </w:r>
          </w:p>
        </w:tc>
        <w:tc>
          <w:tcPr>
            <w:tcW w:w="2977" w:type="dxa"/>
            <w:vAlign w:val="center"/>
          </w:tcPr>
          <w:p w14:paraId="2418272B" w14:textId="77777777" w:rsidR="00BA0D62" w:rsidRPr="004709E5" w:rsidRDefault="00BA0D62" w:rsidP="001D6CA0">
            <w:pPr>
              <w:rPr>
                <w:rFonts w:cs="Arial"/>
                <w:spacing w:val="-1"/>
                <w:szCs w:val="20"/>
              </w:rPr>
            </w:pPr>
            <w:r>
              <w:rPr>
                <w:rFonts w:cs="Arial"/>
                <w:i/>
                <w:szCs w:val="20"/>
              </w:rPr>
              <w:t>Saknar motsvarighet i V-TIM 2.2</w:t>
            </w:r>
          </w:p>
        </w:tc>
        <w:tc>
          <w:tcPr>
            <w:tcW w:w="4111" w:type="dxa"/>
            <w:vAlign w:val="center"/>
          </w:tcPr>
          <w:p w14:paraId="4DA37316" w14:textId="77777777" w:rsidR="00BA0D62" w:rsidRPr="007A6662" w:rsidRDefault="00BA0D62" w:rsidP="001D6CA0">
            <w:r w:rsidRPr="007A6662">
              <w:t>Observation/Relation/ReferredInformation/Type</w:t>
            </w:r>
          </w:p>
        </w:tc>
      </w:tr>
      <w:tr w:rsidR="00BA0D62" w:rsidRPr="00DE7400" w14:paraId="0D3461E8" w14:textId="77777777" w:rsidTr="001D6CA0">
        <w:trPr>
          <w:trHeight w:val="397"/>
        </w:trPr>
        <w:tc>
          <w:tcPr>
            <w:tcW w:w="1809" w:type="dxa"/>
            <w:vAlign w:val="center"/>
          </w:tcPr>
          <w:p w14:paraId="01B1B2D3" w14:textId="77777777" w:rsidR="00BA0D62" w:rsidRPr="006B6D62" w:rsidRDefault="00BA0D62" w:rsidP="001D6CA0">
            <w:r>
              <w:t>InformationOwne</w:t>
            </w:r>
            <w:r>
              <w:lastRenderedPageBreak/>
              <w:t>r.id</w:t>
            </w:r>
          </w:p>
        </w:tc>
        <w:tc>
          <w:tcPr>
            <w:tcW w:w="2977" w:type="dxa"/>
            <w:vAlign w:val="center"/>
          </w:tcPr>
          <w:p w14:paraId="1925E98C" w14:textId="77777777" w:rsidR="00BA0D62" w:rsidRPr="004709E5" w:rsidRDefault="00BA0D62" w:rsidP="001D6CA0">
            <w:pPr>
              <w:rPr>
                <w:szCs w:val="20"/>
              </w:rPr>
            </w:pPr>
            <w:r>
              <w:rPr>
                <w:rFonts w:cs="Arial"/>
                <w:i/>
                <w:szCs w:val="20"/>
              </w:rPr>
              <w:lastRenderedPageBreak/>
              <w:t xml:space="preserve">Saknar motsvarighet i V-TIM </w:t>
            </w:r>
            <w:r>
              <w:rPr>
                <w:rFonts w:cs="Arial"/>
                <w:i/>
                <w:szCs w:val="20"/>
              </w:rPr>
              <w:lastRenderedPageBreak/>
              <w:t>2.2</w:t>
            </w:r>
          </w:p>
        </w:tc>
        <w:tc>
          <w:tcPr>
            <w:tcW w:w="4111" w:type="dxa"/>
            <w:vAlign w:val="center"/>
          </w:tcPr>
          <w:p w14:paraId="5E7D6FBC" w14:textId="77777777" w:rsidR="00BA0D62" w:rsidRPr="00F20591" w:rsidRDefault="00BA0D62" w:rsidP="001D6CA0">
            <w:pPr>
              <w:rPr>
                <w:lang w:val="en-US"/>
              </w:rPr>
            </w:pPr>
            <w:r w:rsidRPr="00F20591">
              <w:rPr>
                <w:lang w:val="en-US"/>
              </w:rPr>
              <w:lastRenderedPageBreak/>
              <w:t>Observation/Relation/ReferredInformation</w:t>
            </w:r>
            <w:r w:rsidRPr="00F20591">
              <w:rPr>
                <w:lang w:val="en-US"/>
              </w:rPr>
              <w:lastRenderedPageBreak/>
              <w:t>/InformationOwner/Id</w:t>
            </w:r>
          </w:p>
        </w:tc>
      </w:tr>
      <w:tr w:rsidR="00BA0D62" w:rsidRPr="00410CFC" w14:paraId="41CF7988" w14:textId="77777777" w:rsidTr="001D6CA0">
        <w:trPr>
          <w:trHeight w:val="397"/>
        </w:trPr>
        <w:tc>
          <w:tcPr>
            <w:tcW w:w="1809" w:type="dxa"/>
            <w:vAlign w:val="center"/>
          </w:tcPr>
          <w:p w14:paraId="5B36594B" w14:textId="77777777" w:rsidR="00BA0D62" w:rsidRPr="006B6D62" w:rsidRDefault="00BA0D62" w:rsidP="001D6CA0">
            <w:r>
              <w:lastRenderedPageBreak/>
              <w:t>PerformerRole.id</w:t>
            </w:r>
          </w:p>
        </w:tc>
        <w:tc>
          <w:tcPr>
            <w:tcW w:w="2977" w:type="dxa"/>
            <w:vAlign w:val="center"/>
          </w:tcPr>
          <w:p w14:paraId="4F0C8110" w14:textId="77777777" w:rsidR="00BA0D62" w:rsidRPr="004709E5" w:rsidRDefault="00BA0D62" w:rsidP="001D6CA0">
            <w:pPr>
              <w:rPr>
                <w:rFonts w:cs="Arial"/>
                <w:szCs w:val="20"/>
              </w:rPr>
            </w:pPr>
            <w:r>
              <w:rPr>
                <w:rFonts w:cs="Arial"/>
                <w:szCs w:val="20"/>
              </w:rPr>
              <w:t>Observerat Uppfattat tillstånd.</w:t>
            </w:r>
            <w:r w:rsidRPr="004709E5">
              <w:rPr>
                <w:rFonts w:cs="Arial"/>
                <w:szCs w:val="20"/>
              </w:rPr>
              <w:t>observerande uppfattande av</w:t>
            </w:r>
          </w:p>
        </w:tc>
        <w:tc>
          <w:tcPr>
            <w:tcW w:w="4111" w:type="dxa"/>
            <w:vAlign w:val="center"/>
          </w:tcPr>
          <w:p w14:paraId="2DC03574" w14:textId="77777777" w:rsidR="00BA0D62" w:rsidRPr="007A6662" w:rsidRDefault="00BA0D62" w:rsidP="001D6CA0">
            <w:r w:rsidRPr="007A6662">
              <w:t>Observation/PeformerRole/Id</w:t>
            </w:r>
          </w:p>
        </w:tc>
      </w:tr>
      <w:tr w:rsidR="00BA0D62" w:rsidRPr="00410CFC" w14:paraId="49FBA1A4" w14:textId="77777777" w:rsidTr="001D6CA0">
        <w:trPr>
          <w:trHeight w:val="397"/>
        </w:trPr>
        <w:tc>
          <w:tcPr>
            <w:tcW w:w="1809" w:type="dxa"/>
            <w:vAlign w:val="center"/>
          </w:tcPr>
          <w:p w14:paraId="4F7640CE" w14:textId="77777777" w:rsidR="00BA0D62" w:rsidRPr="006B6D62" w:rsidRDefault="00BA0D62" w:rsidP="001D6CA0">
            <w:r>
              <w:t>PerformerRole.code</w:t>
            </w:r>
          </w:p>
        </w:tc>
        <w:tc>
          <w:tcPr>
            <w:tcW w:w="2977" w:type="dxa"/>
            <w:vAlign w:val="center"/>
          </w:tcPr>
          <w:p w14:paraId="06A0F5FB" w14:textId="77777777" w:rsidR="00BA0D62" w:rsidRPr="00114B13" w:rsidRDefault="00BA0D62" w:rsidP="001D6CA0">
            <w:pPr>
              <w:rPr>
                <w:rFonts w:cs="Arial"/>
                <w:szCs w:val="20"/>
              </w:rPr>
            </w:pPr>
            <w:r>
              <w:rPr>
                <w:rFonts w:cs="Arial"/>
                <w:i/>
                <w:szCs w:val="20"/>
              </w:rPr>
              <w:t>Saknar motsvarighet i V-TIM 2.2</w:t>
            </w:r>
          </w:p>
        </w:tc>
        <w:tc>
          <w:tcPr>
            <w:tcW w:w="4111" w:type="dxa"/>
            <w:vAlign w:val="center"/>
          </w:tcPr>
          <w:p w14:paraId="68095B2C" w14:textId="77777777" w:rsidR="00BA0D62" w:rsidRPr="007A6662" w:rsidRDefault="00BA0D62" w:rsidP="001D6CA0">
            <w:r w:rsidRPr="007A6662">
              <w:t>Observation/PerformerRole/Code</w:t>
            </w:r>
          </w:p>
        </w:tc>
      </w:tr>
      <w:tr w:rsidR="003E70E9" w:rsidRPr="00410CFC" w14:paraId="588963B1" w14:textId="77777777" w:rsidTr="009F4254">
        <w:trPr>
          <w:trHeight w:val="397"/>
        </w:trPr>
        <w:tc>
          <w:tcPr>
            <w:tcW w:w="1809" w:type="dxa"/>
            <w:vAlign w:val="center"/>
          </w:tcPr>
          <w:p w14:paraId="2DA19A03" w14:textId="77777777" w:rsidR="003E70E9" w:rsidRPr="006B6D62" w:rsidRDefault="003E70E9" w:rsidP="00F71DFD">
            <w:r>
              <w:t>Person.id</w:t>
            </w:r>
          </w:p>
        </w:tc>
        <w:tc>
          <w:tcPr>
            <w:tcW w:w="2977" w:type="dxa"/>
            <w:vAlign w:val="center"/>
          </w:tcPr>
          <w:p w14:paraId="2B9E20CF" w14:textId="77777777" w:rsidR="003E70E9" w:rsidRPr="00AD3724" w:rsidRDefault="00114B13" w:rsidP="00F71DFD">
            <w:pPr>
              <w:rPr>
                <w:szCs w:val="20"/>
              </w:rPr>
            </w:pPr>
            <w:r w:rsidRPr="00114B13">
              <w:rPr>
                <w:szCs w:val="20"/>
              </w:rPr>
              <w:t>Observerat Uppfattat tillstånd.observerande uppfattande av</w:t>
            </w:r>
          </w:p>
        </w:tc>
        <w:tc>
          <w:tcPr>
            <w:tcW w:w="4111" w:type="dxa"/>
            <w:vAlign w:val="center"/>
          </w:tcPr>
          <w:p w14:paraId="6C5D761F" w14:textId="77777777" w:rsidR="003E70E9" w:rsidRPr="007A6662" w:rsidRDefault="003E70E9" w:rsidP="00F71DFD">
            <w:r w:rsidRPr="007A6662">
              <w:t>Observation/PerformerRole/Person/Id</w:t>
            </w:r>
          </w:p>
        </w:tc>
      </w:tr>
      <w:tr w:rsidR="003E70E9" w:rsidRPr="00410CFC" w14:paraId="17C51F9A" w14:textId="77777777" w:rsidTr="009F4254">
        <w:trPr>
          <w:trHeight w:val="397"/>
        </w:trPr>
        <w:tc>
          <w:tcPr>
            <w:tcW w:w="1809" w:type="dxa"/>
            <w:vAlign w:val="center"/>
          </w:tcPr>
          <w:p w14:paraId="29C274D0" w14:textId="77777777" w:rsidR="003E70E9" w:rsidRPr="006B6D62" w:rsidRDefault="003E70E9" w:rsidP="00F71DFD">
            <w:r>
              <w:t>Person.name</w:t>
            </w:r>
          </w:p>
        </w:tc>
        <w:tc>
          <w:tcPr>
            <w:tcW w:w="2977" w:type="dxa"/>
            <w:vAlign w:val="center"/>
          </w:tcPr>
          <w:p w14:paraId="24081E8A" w14:textId="77777777" w:rsidR="00114B13" w:rsidRPr="00114B13" w:rsidRDefault="00114B13" w:rsidP="00F71DFD">
            <w:pPr>
              <w:rPr>
                <w:szCs w:val="20"/>
              </w:rPr>
            </w:pPr>
            <w:r w:rsidRPr="00114B13">
              <w:rPr>
                <w:szCs w:val="20"/>
              </w:rPr>
              <w:t>Observerat Uppfattat tillstånd.</w:t>
            </w:r>
            <w:r w:rsidR="003E70E9" w:rsidRPr="00194B9F">
              <w:rPr>
                <w:szCs w:val="20"/>
              </w:rPr>
              <w:t>observerat uppfattat av person namn</w:t>
            </w:r>
          </w:p>
        </w:tc>
        <w:tc>
          <w:tcPr>
            <w:tcW w:w="4111" w:type="dxa"/>
            <w:vAlign w:val="center"/>
          </w:tcPr>
          <w:p w14:paraId="668858D7" w14:textId="77777777" w:rsidR="003E70E9" w:rsidRPr="007A6662" w:rsidRDefault="003E70E9" w:rsidP="00F71DFD">
            <w:r w:rsidRPr="007A6662">
              <w:t>Observation/PerformerRole/Person/Name</w:t>
            </w:r>
          </w:p>
        </w:tc>
      </w:tr>
      <w:tr w:rsidR="003E70E9" w:rsidRPr="00410CFC" w14:paraId="3204FB4C" w14:textId="77777777" w:rsidTr="009F4254">
        <w:trPr>
          <w:trHeight w:val="397"/>
        </w:trPr>
        <w:tc>
          <w:tcPr>
            <w:tcW w:w="1809" w:type="dxa"/>
            <w:vAlign w:val="center"/>
          </w:tcPr>
          <w:p w14:paraId="005A1537" w14:textId="77777777" w:rsidR="003E70E9" w:rsidRPr="006B6D62" w:rsidRDefault="003E70E9" w:rsidP="00F71DFD">
            <w:r>
              <w:t>CareUnit.id</w:t>
            </w:r>
          </w:p>
        </w:tc>
        <w:tc>
          <w:tcPr>
            <w:tcW w:w="2977" w:type="dxa"/>
            <w:vAlign w:val="center"/>
          </w:tcPr>
          <w:p w14:paraId="1AEC9049" w14:textId="77777777" w:rsidR="003E70E9" w:rsidRPr="00E74F09" w:rsidRDefault="00242D0B" w:rsidP="00F71DFD">
            <w:pPr>
              <w:rPr>
                <w:szCs w:val="20"/>
              </w:rPr>
            </w:pPr>
            <w:r w:rsidRPr="00E74F09">
              <w:rPr>
                <w:szCs w:val="20"/>
              </w:rPr>
              <w:t>Informationsresurs.vårdenhet id</w:t>
            </w:r>
          </w:p>
        </w:tc>
        <w:tc>
          <w:tcPr>
            <w:tcW w:w="4111" w:type="dxa"/>
            <w:vAlign w:val="center"/>
          </w:tcPr>
          <w:p w14:paraId="006807EF" w14:textId="77777777" w:rsidR="003E70E9" w:rsidRPr="007A6662" w:rsidRDefault="003E70E9" w:rsidP="00F71DFD">
            <w:r w:rsidRPr="007A6662">
              <w:t>Observation/PerformerRole/CareUnit/Id</w:t>
            </w:r>
          </w:p>
        </w:tc>
      </w:tr>
      <w:tr w:rsidR="003E70E9" w:rsidRPr="00410CFC" w14:paraId="12CC930D" w14:textId="77777777" w:rsidTr="009F4254">
        <w:trPr>
          <w:trHeight w:val="397"/>
        </w:trPr>
        <w:tc>
          <w:tcPr>
            <w:tcW w:w="1809" w:type="dxa"/>
            <w:vAlign w:val="center"/>
          </w:tcPr>
          <w:p w14:paraId="0429512E" w14:textId="77777777" w:rsidR="003E70E9" w:rsidRPr="006B6D62" w:rsidRDefault="003E70E9" w:rsidP="00F71DFD">
            <w:r>
              <w:t>CareUnit.name</w:t>
            </w:r>
          </w:p>
        </w:tc>
        <w:tc>
          <w:tcPr>
            <w:tcW w:w="2977" w:type="dxa"/>
            <w:vAlign w:val="center"/>
          </w:tcPr>
          <w:p w14:paraId="401C06E9" w14:textId="77777777" w:rsidR="003E70E9" w:rsidRPr="00E74F09" w:rsidRDefault="00ED621C" w:rsidP="00F71DFD">
            <w:pPr>
              <w:rPr>
                <w:szCs w:val="20"/>
              </w:rPr>
            </w:pPr>
            <w:r w:rsidRPr="00E74F09">
              <w:rPr>
                <w:szCs w:val="20"/>
              </w:rPr>
              <w:t>I</w:t>
            </w:r>
            <w:r w:rsidR="00242D0B" w:rsidRPr="00E74F09">
              <w:rPr>
                <w:szCs w:val="20"/>
              </w:rPr>
              <w:t>nformationsresurs.vårdenhet namn</w:t>
            </w:r>
          </w:p>
        </w:tc>
        <w:tc>
          <w:tcPr>
            <w:tcW w:w="4111" w:type="dxa"/>
            <w:vAlign w:val="center"/>
          </w:tcPr>
          <w:p w14:paraId="0E41F123" w14:textId="77777777" w:rsidR="003E70E9" w:rsidRPr="007A6662" w:rsidRDefault="003E70E9" w:rsidP="00F71DFD">
            <w:r w:rsidRPr="007A6662">
              <w:t>Observation/PerformerRole/CareUnit/Name</w:t>
            </w:r>
          </w:p>
        </w:tc>
      </w:tr>
      <w:tr w:rsidR="003E70E9" w:rsidRPr="00DE7400" w14:paraId="3393CD7D" w14:textId="77777777" w:rsidTr="009F4254">
        <w:trPr>
          <w:trHeight w:val="397"/>
        </w:trPr>
        <w:tc>
          <w:tcPr>
            <w:tcW w:w="1809" w:type="dxa"/>
            <w:vAlign w:val="center"/>
          </w:tcPr>
          <w:p w14:paraId="4D320A33" w14:textId="77777777" w:rsidR="003E70E9" w:rsidRPr="00C601A9" w:rsidRDefault="003E70E9" w:rsidP="00F71DFD">
            <w:pPr>
              <w:rPr>
                <w:szCs w:val="20"/>
              </w:rPr>
            </w:pPr>
            <w:r w:rsidRPr="00C601A9">
              <w:rPr>
                <w:szCs w:val="20"/>
              </w:rPr>
              <w:t>CareGiver.id</w:t>
            </w:r>
          </w:p>
        </w:tc>
        <w:tc>
          <w:tcPr>
            <w:tcW w:w="2977" w:type="dxa"/>
            <w:vAlign w:val="center"/>
          </w:tcPr>
          <w:p w14:paraId="13BE3460" w14:textId="77777777" w:rsidR="003E70E9" w:rsidRPr="002F4534" w:rsidRDefault="00ED621C" w:rsidP="00F71DFD">
            <w:pPr>
              <w:rPr>
                <w:szCs w:val="20"/>
              </w:rPr>
            </w:pPr>
            <w:r w:rsidRPr="00E74F09">
              <w:rPr>
                <w:szCs w:val="20"/>
              </w:rPr>
              <w:t>I</w:t>
            </w:r>
            <w:r w:rsidR="00242D0B" w:rsidRPr="00E74F09">
              <w:rPr>
                <w:szCs w:val="20"/>
              </w:rPr>
              <w:t>nformationsresurs.vårdgivare id</w:t>
            </w:r>
          </w:p>
        </w:tc>
        <w:tc>
          <w:tcPr>
            <w:tcW w:w="4111" w:type="dxa"/>
            <w:vAlign w:val="center"/>
          </w:tcPr>
          <w:p w14:paraId="02EC054B" w14:textId="77777777" w:rsidR="003E70E9" w:rsidRPr="00F20591" w:rsidRDefault="003E70E9" w:rsidP="00F71DFD">
            <w:pPr>
              <w:rPr>
                <w:lang w:val="en-US"/>
              </w:rPr>
            </w:pPr>
            <w:r w:rsidRPr="00F20591">
              <w:rPr>
                <w:lang w:val="en-US"/>
              </w:rPr>
              <w:t>Observation/PerformerRole/CareUnit/CareGiver/Id</w:t>
            </w:r>
          </w:p>
        </w:tc>
      </w:tr>
      <w:tr w:rsidR="003E70E9" w:rsidRPr="00DE7400" w14:paraId="699BF719" w14:textId="77777777" w:rsidTr="009F4254">
        <w:trPr>
          <w:trHeight w:val="397"/>
        </w:trPr>
        <w:tc>
          <w:tcPr>
            <w:tcW w:w="1809" w:type="dxa"/>
            <w:vAlign w:val="center"/>
          </w:tcPr>
          <w:p w14:paraId="483EF394" w14:textId="77777777" w:rsidR="003E70E9" w:rsidRPr="00C601A9" w:rsidRDefault="003E70E9" w:rsidP="00F71DFD">
            <w:pPr>
              <w:rPr>
                <w:szCs w:val="20"/>
              </w:rPr>
            </w:pPr>
            <w:r w:rsidRPr="00C601A9">
              <w:rPr>
                <w:szCs w:val="20"/>
              </w:rPr>
              <w:t>CareGiver.</w:t>
            </w:r>
            <w:r w:rsidR="00242D0B">
              <w:rPr>
                <w:szCs w:val="20"/>
              </w:rPr>
              <w:t>name</w:t>
            </w:r>
          </w:p>
        </w:tc>
        <w:tc>
          <w:tcPr>
            <w:tcW w:w="2977" w:type="dxa"/>
            <w:vAlign w:val="center"/>
          </w:tcPr>
          <w:p w14:paraId="321343F7" w14:textId="77777777" w:rsidR="003E70E9" w:rsidRPr="00E74F09" w:rsidRDefault="00ED621C" w:rsidP="00F71DFD">
            <w:pPr>
              <w:rPr>
                <w:szCs w:val="20"/>
              </w:rPr>
            </w:pPr>
            <w:r w:rsidRPr="00E74F09">
              <w:rPr>
                <w:szCs w:val="20"/>
              </w:rPr>
              <w:t>Informationsresurs.vårdgivare namn</w:t>
            </w:r>
          </w:p>
        </w:tc>
        <w:tc>
          <w:tcPr>
            <w:tcW w:w="4111" w:type="dxa"/>
            <w:vAlign w:val="center"/>
          </w:tcPr>
          <w:p w14:paraId="28233459" w14:textId="77777777" w:rsidR="003E70E9" w:rsidRPr="00F20591" w:rsidRDefault="003E70E9" w:rsidP="00F71DFD">
            <w:pPr>
              <w:rPr>
                <w:lang w:val="en-US"/>
              </w:rPr>
            </w:pPr>
            <w:r w:rsidRPr="00F20591">
              <w:rPr>
                <w:lang w:val="en-US"/>
              </w:rPr>
              <w:t>Observation/PerformerRole/CareUnit/CareGiver/</w:t>
            </w:r>
            <w:r w:rsidR="00242D0B">
              <w:rPr>
                <w:lang w:val="en-US"/>
              </w:rPr>
              <w:t>Name</w:t>
            </w:r>
          </w:p>
        </w:tc>
      </w:tr>
    </w:tbl>
    <w:p w14:paraId="2359B5CC" w14:textId="77777777" w:rsidR="00B767DA" w:rsidRPr="002E1BA7" w:rsidRDefault="00B767DA" w:rsidP="007E47C0">
      <w:pPr>
        <w:rPr>
          <w:lang w:val="en-US"/>
        </w:rPr>
      </w:pPr>
      <w:bookmarkStart w:id="74" w:name="_Toc176141590"/>
      <w:bookmarkStart w:id="75" w:name="_Toc176141594"/>
      <w:bookmarkStart w:id="76" w:name="_Toc182360207"/>
      <w:bookmarkStart w:id="77" w:name="_Toc182360366"/>
      <w:bookmarkStart w:id="78" w:name="_Toc182362292"/>
      <w:bookmarkEnd w:id="74"/>
      <w:bookmarkEnd w:id="75"/>
      <w:bookmarkEnd w:id="76"/>
      <w:bookmarkEnd w:id="77"/>
      <w:bookmarkEnd w:id="78"/>
    </w:p>
    <w:p w14:paraId="43A01592" w14:textId="77777777" w:rsidR="009363FB" w:rsidRPr="002E1BA7" w:rsidRDefault="009363FB" w:rsidP="007E47C0">
      <w:pPr>
        <w:rPr>
          <w:lang w:val="en-US"/>
        </w:rPr>
      </w:pPr>
    </w:p>
    <w:p w14:paraId="54EBFB06" w14:textId="77777777" w:rsidR="00390F94" w:rsidRPr="002919E0" w:rsidRDefault="00390F94" w:rsidP="00390F94">
      <w:pPr>
        <w:pStyle w:val="Liststycke"/>
        <w:ind w:firstLine="0"/>
        <w:rPr>
          <w:lang w:val="en-US"/>
        </w:rPr>
      </w:pPr>
    </w:p>
    <w:p w14:paraId="7C0A0066" w14:textId="77777777" w:rsidR="00E146AE" w:rsidRPr="002919E0" w:rsidRDefault="00E146AE">
      <w:pPr>
        <w:spacing w:line="240" w:lineRule="auto"/>
        <w:rPr>
          <w:lang w:val="en-US"/>
        </w:rPr>
      </w:pPr>
      <w:bookmarkStart w:id="79" w:name="_Toc357754858"/>
      <w:r w:rsidRPr="002919E0">
        <w:rPr>
          <w:lang w:val="en-US"/>
        </w:rPr>
        <w:br w:type="page"/>
      </w:r>
    </w:p>
    <w:p w14:paraId="54644443" w14:textId="6376FDD6" w:rsidR="00A605FC" w:rsidRDefault="00A605FC" w:rsidP="00A605FC">
      <w:pPr>
        <w:pStyle w:val="Rubrik2"/>
      </w:pPr>
      <w:bookmarkStart w:id="80" w:name="_Toc374962640"/>
      <w:r>
        <w:lastRenderedPageBreak/>
        <w:t xml:space="preserve">V-MIM </w:t>
      </w:r>
      <w:r w:rsidR="001642E4">
        <w:t>-</w:t>
      </w:r>
      <w:r w:rsidR="005D3606">
        <w:t xml:space="preserve"> </w:t>
      </w:r>
      <w:r>
        <w:t>Mätvärden</w:t>
      </w:r>
      <w:bookmarkEnd w:id="80"/>
    </w:p>
    <w:p w14:paraId="21C5523D" w14:textId="417D270C" w:rsidR="00BD75B2" w:rsidRDefault="002E31ED" w:rsidP="00BD75B2">
      <w:r>
        <w:object w:dxaOrig="9979" w:dyaOrig="8478" w14:anchorId="0E2D6CDF">
          <v:shape id="_x0000_i1038" type="#_x0000_t75" style="width:433.15pt;height:367.5pt" o:ole="">
            <v:imagedata r:id="rId39" o:title=""/>
          </v:shape>
          <o:OLEObject Type="Embed" ProgID="Visio.Drawing.11" ShapeID="_x0000_i1038" DrawAspect="Content" ObjectID="_1456830181" r:id="rId40"/>
        </w:object>
      </w:r>
    </w:p>
    <w:p w14:paraId="758C57C4" w14:textId="006C71DD" w:rsidR="00BD75B2" w:rsidRPr="002F2D14" w:rsidRDefault="00BD75B2" w:rsidP="00BD75B2">
      <w:pPr>
        <w:jc w:val="center"/>
      </w:pPr>
    </w:p>
    <w:p w14:paraId="240FFEE7" w14:textId="77777777" w:rsidR="00BD75B2" w:rsidRDefault="00BD75B2" w:rsidP="00BD75B2"/>
    <w:p w14:paraId="14B2B1C5" w14:textId="77777777" w:rsidR="00BD75B2" w:rsidRDefault="00BD75B2" w:rsidP="00BD75B2"/>
    <w:tbl>
      <w:tblPr>
        <w:tblStyle w:val="Tabellrutnt"/>
        <w:tblW w:w="8897" w:type="dxa"/>
        <w:tblLayout w:type="fixed"/>
        <w:tblLook w:val="04A0" w:firstRow="1" w:lastRow="0" w:firstColumn="1" w:lastColumn="0" w:noHBand="0" w:noVBand="1"/>
      </w:tblPr>
      <w:tblGrid>
        <w:gridCol w:w="1809"/>
        <w:gridCol w:w="2977"/>
        <w:gridCol w:w="4111"/>
      </w:tblGrid>
      <w:tr w:rsidR="00BD75B2" w:rsidRPr="00A15E02" w14:paraId="1553AD0B" w14:textId="77777777" w:rsidTr="002919E0">
        <w:trPr>
          <w:trHeight w:val="397"/>
        </w:trPr>
        <w:tc>
          <w:tcPr>
            <w:tcW w:w="1809" w:type="dxa"/>
            <w:shd w:val="clear" w:color="auto" w:fill="D9D9D9" w:themeFill="background1" w:themeFillShade="D9"/>
            <w:vAlign w:val="center"/>
          </w:tcPr>
          <w:p w14:paraId="265AA1D8" w14:textId="77777777" w:rsidR="00BD75B2" w:rsidRPr="00A15E02" w:rsidRDefault="00BD75B2" w:rsidP="002919E0">
            <w:pPr>
              <w:rPr>
                <w:b/>
              </w:rPr>
            </w:pPr>
            <w:r w:rsidRPr="00A15E02">
              <w:rPr>
                <w:b/>
              </w:rPr>
              <w:t>Klass.attribut</w:t>
            </w:r>
          </w:p>
        </w:tc>
        <w:tc>
          <w:tcPr>
            <w:tcW w:w="2977" w:type="dxa"/>
            <w:shd w:val="clear" w:color="auto" w:fill="D9D9D9" w:themeFill="background1" w:themeFillShade="D9"/>
            <w:vAlign w:val="center"/>
          </w:tcPr>
          <w:p w14:paraId="7DFF95AF" w14:textId="77777777" w:rsidR="00BD75B2" w:rsidRPr="004709E5" w:rsidRDefault="00BD75B2" w:rsidP="002919E0">
            <w:pPr>
              <w:rPr>
                <w:b/>
                <w:szCs w:val="20"/>
              </w:rPr>
            </w:pPr>
            <w:r w:rsidRPr="004709E5">
              <w:rPr>
                <w:b/>
                <w:szCs w:val="20"/>
              </w:rPr>
              <w:t>Mappning mot V-TIM 2.2</w:t>
            </w:r>
          </w:p>
        </w:tc>
        <w:tc>
          <w:tcPr>
            <w:tcW w:w="4111" w:type="dxa"/>
            <w:shd w:val="clear" w:color="auto" w:fill="D9D9D9" w:themeFill="background1" w:themeFillShade="D9"/>
            <w:vAlign w:val="center"/>
          </w:tcPr>
          <w:p w14:paraId="511E5FF2" w14:textId="77777777" w:rsidR="00BD75B2" w:rsidRPr="00BA72E4" w:rsidRDefault="00BD75B2" w:rsidP="002919E0">
            <w:pPr>
              <w:rPr>
                <w:b/>
              </w:rPr>
            </w:pPr>
            <w:r w:rsidRPr="00BA72E4">
              <w:rPr>
                <w:b/>
              </w:rPr>
              <w:t>Mappning mot XSD schema</w:t>
            </w:r>
          </w:p>
        </w:tc>
      </w:tr>
      <w:tr w:rsidR="00BD75B2" w:rsidRPr="00EF372F" w14:paraId="7EF22BC7" w14:textId="77777777" w:rsidTr="002919E0">
        <w:trPr>
          <w:trHeight w:val="397"/>
        </w:trPr>
        <w:tc>
          <w:tcPr>
            <w:tcW w:w="1809" w:type="dxa"/>
            <w:vAlign w:val="center"/>
          </w:tcPr>
          <w:p w14:paraId="46224893" w14:textId="77777777" w:rsidR="00BD75B2" w:rsidRPr="00670267" w:rsidRDefault="00BD75B2" w:rsidP="002919E0">
            <w:pPr>
              <w:rPr>
                <w:szCs w:val="20"/>
              </w:rPr>
            </w:pPr>
            <w:r w:rsidRPr="00670267">
              <w:rPr>
                <w:szCs w:val="20"/>
              </w:rPr>
              <w:t>Measurement.id</w:t>
            </w:r>
          </w:p>
        </w:tc>
        <w:tc>
          <w:tcPr>
            <w:tcW w:w="2977" w:type="dxa"/>
            <w:vAlign w:val="center"/>
          </w:tcPr>
          <w:p w14:paraId="2C47177B" w14:textId="77777777" w:rsidR="00BD75B2" w:rsidRPr="00670267" w:rsidRDefault="00BD75B2" w:rsidP="002919E0">
            <w:pPr>
              <w:pStyle w:val="Default"/>
              <w:rPr>
                <w:rFonts w:ascii="Georgia" w:hAnsi="Georgia" w:cs="Arial"/>
                <w:sz w:val="20"/>
                <w:szCs w:val="20"/>
              </w:rPr>
            </w:pPr>
            <w:r w:rsidRPr="00EF356E">
              <w:rPr>
                <w:rFonts w:ascii="Georgia" w:hAnsi="Georgia" w:cs="Arial"/>
                <w:i/>
                <w:color w:val="auto"/>
                <w:sz w:val="20"/>
                <w:szCs w:val="20"/>
              </w:rPr>
              <w:t>Saknar motsvarighet i V-TIM 2.2</w:t>
            </w:r>
          </w:p>
        </w:tc>
        <w:tc>
          <w:tcPr>
            <w:tcW w:w="4111" w:type="dxa"/>
            <w:vAlign w:val="center"/>
          </w:tcPr>
          <w:p w14:paraId="3E5C88A0"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Measurement/Id</w:t>
            </w:r>
          </w:p>
        </w:tc>
      </w:tr>
      <w:tr w:rsidR="00BD75B2" w:rsidRPr="00EF372F" w14:paraId="216EC06E" w14:textId="77777777" w:rsidTr="002919E0">
        <w:trPr>
          <w:trHeight w:val="397"/>
        </w:trPr>
        <w:tc>
          <w:tcPr>
            <w:tcW w:w="1809" w:type="dxa"/>
            <w:vAlign w:val="center"/>
          </w:tcPr>
          <w:p w14:paraId="2B866057" w14:textId="77777777" w:rsidR="00BD75B2" w:rsidRPr="00670267" w:rsidRDefault="00BD75B2" w:rsidP="002919E0">
            <w:pPr>
              <w:rPr>
                <w:szCs w:val="20"/>
              </w:rPr>
            </w:pPr>
            <w:r w:rsidRPr="00670267">
              <w:rPr>
                <w:szCs w:val="20"/>
              </w:rPr>
              <w:t>Measurement.type</w:t>
            </w:r>
          </w:p>
        </w:tc>
        <w:tc>
          <w:tcPr>
            <w:tcW w:w="2977" w:type="dxa"/>
            <w:vAlign w:val="center"/>
          </w:tcPr>
          <w:p w14:paraId="5D2AA493" w14:textId="77777777" w:rsidR="00BD75B2" w:rsidRPr="00670267" w:rsidRDefault="00BD75B2" w:rsidP="002919E0">
            <w:pPr>
              <w:pStyle w:val="Default"/>
              <w:rPr>
                <w:rFonts w:ascii="Georgia" w:hAnsi="Georgia"/>
                <w:sz w:val="20"/>
                <w:szCs w:val="20"/>
              </w:rPr>
            </w:pPr>
            <w:r w:rsidRPr="00EF356E">
              <w:rPr>
                <w:rFonts w:ascii="Georgia" w:hAnsi="Georgia" w:cs="Arial"/>
                <w:i/>
                <w:color w:val="auto"/>
                <w:sz w:val="20"/>
                <w:szCs w:val="20"/>
              </w:rPr>
              <w:t>Saknar motsvarighet i V-TIM 2.2</w:t>
            </w:r>
          </w:p>
        </w:tc>
        <w:tc>
          <w:tcPr>
            <w:tcW w:w="4111" w:type="dxa"/>
            <w:vAlign w:val="center"/>
          </w:tcPr>
          <w:p w14:paraId="47F8735E"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Measurement/Type</w:t>
            </w:r>
          </w:p>
        </w:tc>
      </w:tr>
      <w:tr w:rsidR="00BD75B2" w:rsidRPr="00EF372F" w14:paraId="50A17EBE" w14:textId="77777777" w:rsidTr="002919E0">
        <w:trPr>
          <w:trHeight w:val="397"/>
        </w:trPr>
        <w:tc>
          <w:tcPr>
            <w:tcW w:w="1809" w:type="dxa"/>
            <w:vAlign w:val="center"/>
          </w:tcPr>
          <w:p w14:paraId="30D9094A" w14:textId="77777777" w:rsidR="00BD75B2" w:rsidRPr="00670267" w:rsidRDefault="00BD75B2" w:rsidP="002919E0">
            <w:pPr>
              <w:rPr>
                <w:szCs w:val="20"/>
              </w:rPr>
            </w:pPr>
            <w:r w:rsidRPr="00670267">
              <w:rPr>
                <w:szCs w:val="20"/>
              </w:rPr>
              <w:t>Measurement.time</w:t>
            </w:r>
          </w:p>
        </w:tc>
        <w:tc>
          <w:tcPr>
            <w:tcW w:w="2977" w:type="dxa"/>
            <w:vAlign w:val="center"/>
          </w:tcPr>
          <w:p w14:paraId="114620BF" w14:textId="77777777" w:rsidR="00BD75B2" w:rsidRPr="00670267" w:rsidRDefault="00BD75B2" w:rsidP="002919E0">
            <w:pPr>
              <w:rPr>
                <w:rFonts w:cs="Arial"/>
                <w:spacing w:val="-1"/>
                <w:szCs w:val="20"/>
              </w:rPr>
            </w:pPr>
            <w:r w:rsidRPr="00EF356E">
              <w:rPr>
                <w:rFonts w:cs="Arial"/>
                <w:i/>
                <w:szCs w:val="20"/>
              </w:rPr>
              <w:t>Saknar motsvarighet i V-TIM 2.2</w:t>
            </w:r>
          </w:p>
        </w:tc>
        <w:tc>
          <w:tcPr>
            <w:tcW w:w="4111" w:type="dxa"/>
            <w:vAlign w:val="center"/>
          </w:tcPr>
          <w:p w14:paraId="4A62F017"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Measurement/Time</w:t>
            </w:r>
          </w:p>
        </w:tc>
      </w:tr>
      <w:tr w:rsidR="00BD75B2" w:rsidRPr="00EF372F" w14:paraId="1DBF6C11" w14:textId="77777777" w:rsidTr="002919E0">
        <w:trPr>
          <w:trHeight w:val="397"/>
        </w:trPr>
        <w:tc>
          <w:tcPr>
            <w:tcW w:w="1809" w:type="dxa"/>
            <w:vAlign w:val="center"/>
          </w:tcPr>
          <w:p w14:paraId="5E881770" w14:textId="77777777" w:rsidR="00BD75B2" w:rsidRPr="00670267" w:rsidRDefault="00BD75B2" w:rsidP="002919E0">
            <w:pPr>
              <w:rPr>
                <w:szCs w:val="20"/>
              </w:rPr>
            </w:pPr>
            <w:r w:rsidRPr="00670267">
              <w:rPr>
                <w:szCs w:val="20"/>
              </w:rPr>
              <w:t>Measurement.method</w:t>
            </w:r>
          </w:p>
        </w:tc>
        <w:tc>
          <w:tcPr>
            <w:tcW w:w="2977" w:type="dxa"/>
            <w:vAlign w:val="center"/>
          </w:tcPr>
          <w:p w14:paraId="25F80A6B" w14:textId="77777777" w:rsidR="00BD75B2" w:rsidRPr="00EF356E" w:rsidRDefault="00BD75B2" w:rsidP="002919E0">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37B45F79"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Measurement/Method</w:t>
            </w:r>
          </w:p>
        </w:tc>
      </w:tr>
      <w:tr w:rsidR="00BD75B2" w:rsidRPr="00EF372F" w14:paraId="5C1C9525" w14:textId="77777777" w:rsidTr="002919E0">
        <w:trPr>
          <w:trHeight w:val="397"/>
        </w:trPr>
        <w:tc>
          <w:tcPr>
            <w:tcW w:w="1809" w:type="dxa"/>
            <w:vAlign w:val="center"/>
          </w:tcPr>
          <w:p w14:paraId="53A18A1D" w14:textId="77777777" w:rsidR="00BD75B2" w:rsidRPr="00670267" w:rsidRDefault="00BD75B2" w:rsidP="002919E0">
            <w:pPr>
              <w:rPr>
                <w:szCs w:val="20"/>
              </w:rPr>
            </w:pPr>
            <w:r w:rsidRPr="00670267">
              <w:rPr>
                <w:szCs w:val="20"/>
              </w:rPr>
              <w:t>Measurement.value</w:t>
            </w:r>
          </w:p>
        </w:tc>
        <w:tc>
          <w:tcPr>
            <w:tcW w:w="2977" w:type="dxa"/>
            <w:vAlign w:val="center"/>
          </w:tcPr>
          <w:p w14:paraId="773C4E60" w14:textId="77777777" w:rsidR="00BD75B2" w:rsidRPr="00A1369D" w:rsidRDefault="00BD75B2" w:rsidP="002919E0">
            <w:pPr>
              <w:rPr>
                <w:rFonts w:cs="Arial"/>
                <w:spacing w:val="-1"/>
                <w:szCs w:val="20"/>
              </w:rPr>
            </w:pPr>
            <w:r w:rsidRPr="00007F7C">
              <w:rPr>
                <w:rFonts w:cs="Arial"/>
                <w:spacing w:val="-1"/>
                <w:szCs w:val="20"/>
              </w:rPr>
              <w:t>Observerat uppfattat tillstånd Värde</w:t>
            </w:r>
            <w:r>
              <w:rPr>
                <w:rFonts w:cs="Arial"/>
                <w:spacing w:val="-1"/>
                <w:szCs w:val="20"/>
              </w:rPr>
              <w:t>.</w:t>
            </w:r>
            <w:r w:rsidRPr="00A1369D">
              <w:rPr>
                <w:rFonts w:cs="Arial"/>
                <w:spacing w:val="-1"/>
                <w:szCs w:val="20"/>
              </w:rPr>
              <w:t>värde</w:t>
            </w:r>
          </w:p>
        </w:tc>
        <w:tc>
          <w:tcPr>
            <w:tcW w:w="4111" w:type="dxa"/>
            <w:vAlign w:val="center"/>
          </w:tcPr>
          <w:p w14:paraId="5F97C2E4"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Measurement/Value</w:t>
            </w:r>
          </w:p>
        </w:tc>
      </w:tr>
      <w:tr w:rsidR="00BD75B2" w:rsidRPr="00EF372F" w14:paraId="41EAE801" w14:textId="77777777" w:rsidTr="002919E0">
        <w:trPr>
          <w:trHeight w:val="397"/>
        </w:trPr>
        <w:tc>
          <w:tcPr>
            <w:tcW w:w="1809" w:type="dxa"/>
            <w:vAlign w:val="center"/>
          </w:tcPr>
          <w:p w14:paraId="4F9290FF" w14:textId="77777777" w:rsidR="00BD75B2" w:rsidRPr="00670267" w:rsidRDefault="00BD75B2" w:rsidP="002919E0">
            <w:pPr>
              <w:rPr>
                <w:szCs w:val="20"/>
              </w:rPr>
            </w:pPr>
            <w:r>
              <w:rPr>
                <w:szCs w:val="20"/>
              </w:rPr>
              <w:t>Measurement.targetSite</w:t>
            </w:r>
          </w:p>
        </w:tc>
        <w:tc>
          <w:tcPr>
            <w:tcW w:w="2977" w:type="dxa"/>
            <w:vAlign w:val="center"/>
          </w:tcPr>
          <w:p w14:paraId="44D15756" w14:textId="77777777" w:rsidR="00BD75B2" w:rsidRPr="00A1369D" w:rsidRDefault="00BD75B2" w:rsidP="002919E0">
            <w:pPr>
              <w:pStyle w:val="Default"/>
              <w:rPr>
                <w:rFonts w:ascii="Georgia" w:hAnsi="Georgia"/>
                <w:szCs w:val="20"/>
              </w:rPr>
            </w:pPr>
            <w:r w:rsidRPr="00007F7C">
              <w:rPr>
                <w:rFonts w:ascii="Georgia" w:hAnsi="Georgia"/>
                <w:sz w:val="20"/>
                <w:szCs w:val="20"/>
              </w:rPr>
              <w:t>Observerat uppfattat tillstånd Hälsokomponentspecifikation</w:t>
            </w:r>
            <w:r>
              <w:rPr>
                <w:rFonts w:ascii="Georgia" w:hAnsi="Georgia"/>
                <w:sz w:val="20"/>
                <w:szCs w:val="20"/>
              </w:rPr>
              <w:t>.s</w:t>
            </w:r>
            <w:r w:rsidRPr="00A1369D">
              <w:rPr>
                <w:rFonts w:ascii="Georgia" w:hAnsi="Georgia"/>
                <w:sz w:val="20"/>
                <w:szCs w:val="20"/>
              </w:rPr>
              <w:t>pecificering</w:t>
            </w:r>
            <w:r>
              <w:rPr>
                <w:rFonts w:ascii="Georgia" w:hAnsi="Georgia"/>
                <w:sz w:val="20"/>
                <w:szCs w:val="20"/>
              </w:rPr>
              <w:t xml:space="preserve"> </w:t>
            </w:r>
            <w:r w:rsidRPr="00A1369D">
              <w:rPr>
                <w:rFonts w:ascii="Georgia" w:hAnsi="Georgia"/>
                <w:sz w:val="20"/>
                <w:szCs w:val="20"/>
              </w:rPr>
              <w:t xml:space="preserve">fyndplats </w:t>
            </w:r>
          </w:p>
        </w:tc>
        <w:tc>
          <w:tcPr>
            <w:tcW w:w="4111" w:type="dxa"/>
            <w:vAlign w:val="center"/>
          </w:tcPr>
          <w:p w14:paraId="2E1049C5"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Measurement/targetSite</w:t>
            </w:r>
          </w:p>
        </w:tc>
      </w:tr>
      <w:tr w:rsidR="000C1BDC" w:rsidRPr="00EF372F" w14:paraId="222B294D" w14:textId="77777777" w:rsidTr="002919E0">
        <w:trPr>
          <w:trHeight w:val="397"/>
        </w:trPr>
        <w:tc>
          <w:tcPr>
            <w:tcW w:w="1809" w:type="dxa"/>
            <w:vAlign w:val="center"/>
          </w:tcPr>
          <w:p w14:paraId="67D7AD29" w14:textId="6CDC2704" w:rsidR="000C1BDC" w:rsidRDefault="000C1BDC" w:rsidP="002919E0">
            <w:pPr>
              <w:rPr>
                <w:szCs w:val="20"/>
              </w:rPr>
            </w:pPr>
            <w:r>
              <w:rPr>
                <w:szCs w:val="20"/>
              </w:rPr>
              <w:lastRenderedPageBreak/>
              <w:t>Measurement.approvedForPatient</w:t>
            </w:r>
          </w:p>
        </w:tc>
        <w:tc>
          <w:tcPr>
            <w:tcW w:w="2977" w:type="dxa"/>
            <w:vAlign w:val="center"/>
          </w:tcPr>
          <w:p w14:paraId="581ADACF" w14:textId="0DAEBB93" w:rsidR="000C1BDC" w:rsidRPr="00007F7C" w:rsidRDefault="000C1BDC" w:rsidP="002919E0">
            <w:pPr>
              <w:pStyle w:val="Default"/>
              <w:rPr>
                <w:rFonts w:ascii="Georgia" w:hAnsi="Georgia"/>
                <w:sz w:val="20"/>
                <w:szCs w:val="20"/>
              </w:rPr>
            </w:pPr>
            <w:r w:rsidRPr="00EF356E">
              <w:rPr>
                <w:rFonts w:ascii="Georgia" w:hAnsi="Georgia" w:cs="Arial"/>
                <w:i/>
                <w:color w:val="auto"/>
                <w:sz w:val="20"/>
                <w:szCs w:val="20"/>
              </w:rPr>
              <w:t>Saknar motsvarighet i V-TIM 2.2</w:t>
            </w:r>
          </w:p>
        </w:tc>
        <w:tc>
          <w:tcPr>
            <w:tcW w:w="4111" w:type="dxa"/>
            <w:vAlign w:val="center"/>
          </w:tcPr>
          <w:p w14:paraId="19490AAC" w14:textId="035EBC17" w:rsidR="000C1BDC" w:rsidRPr="000C1BDC" w:rsidRDefault="000C1BDC" w:rsidP="002919E0">
            <w:pPr>
              <w:autoSpaceDE w:val="0"/>
              <w:autoSpaceDN w:val="0"/>
              <w:adjustRightInd w:val="0"/>
              <w:spacing w:line="240" w:lineRule="auto"/>
              <w:rPr>
                <w:rFonts w:cs="Consolas"/>
                <w:spacing w:val="-1"/>
                <w:szCs w:val="20"/>
              </w:rPr>
            </w:pPr>
            <w:r>
              <w:rPr>
                <w:rFonts w:cs="Consolas"/>
                <w:spacing w:val="-1"/>
                <w:szCs w:val="20"/>
              </w:rPr>
              <w:t>Measurement/ApprovedForPatient</w:t>
            </w:r>
          </w:p>
        </w:tc>
      </w:tr>
      <w:tr w:rsidR="00BD75B2" w:rsidRPr="00EF372F" w14:paraId="7084E616" w14:textId="77777777" w:rsidTr="002919E0">
        <w:trPr>
          <w:trHeight w:val="397"/>
        </w:trPr>
        <w:tc>
          <w:tcPr>
            <w:tcW w:w="1809" w:type="dxa"/>
            <w:vAlign w:val="center"/>
          </w:tcPr>
          <w:p w14:paraId="3D9EE8E1" w14:textId="77777777" w:rsidR="00BD75B2" w:rsidRPr="00670267" w:rsidRDefault="00BD75B2" w:rsidP="002919E0">
            <w:pPr>
              <w:rPr>
                <w:szCs w:val="20"/>
              </w:rPr>
            </w:pPr>
            <w:r w:rsidRPr="00670267">
              <w:rPr>
                <w:szCs w:val="20"/>
              </w:rPr>
              <w:t>Device.id</w:t>
            </w:r>
          </w:p>
        </w:tc>
        <w:tc>
          <w:tcPr>
            <w:tcW w:w="2977" w:type="dxa"/>
            <w:vAlign w:val="center"/>
          </w:tcPr>
          <w:p w14:paraId="1458D576" w14:textId="77777777" w:rsidR="00BD75B2" w:rsidRPr="00EF356E" w:rsidRDefault="00BD75B2" w:rsidP="002919E0">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c>
          <w:tcPr>
            <w:tcW w:w="4111" w:type="dxa"/>
            <w:vAlign w:val="center"/>
          </w:tcPr>
          <w:p w14:paraId="2F01BB8D"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Measurement/Device/Id</w:t>
            </w:r>
          </w:p>
        </w:tc>
      </w:tr>
      <w:tr w:rsidR="00BD75B2" w:rsidRPr="00EF372F" w14:paraId="0C9FF2FF" w14:textId="77777777" w:rsidTr="002919E0">
        <w:trPr>
          <w:trHeight w:val="397"/>
        </w:trPr>
        <w:tc>
          <w:tcPr>
            <w:tcW w:w="1809" w:type="dxa"/>
            <w:vAlign w:val="center"/>
          </w:tcPr>
          <w:p w14:paraId="357BE057" w14:textId="77777777" w:rsidR="00BD75B2" w:rsidRPr="00670267" w:rsidRDefault="00BD75B2" w:rsidP="002919E0">
            <w:pPr>
              <w:rPr>
                <w:szCs w:val="20"/>
              </w:rPr>
            </w:pPr>
            <w:r w:rsidRPr="00670267">
              <w:rPr>
                <w:szCs w:val="20"/>
              </w:rPr>
              <w:t>Device.type</w:t>
            </w:r>
          </w:p>
        </w:tc>
        <w:tc>
          <w:tcPr>
            <w:tcW w:w="2977" w:type="dxa"/>
            <w:vAlign w:val="center"/>
          </w:tcPr>
          <w:p w14:paraId="6C5A374E" w14:textId="77777777" w:rsidR="00BD75B2" w:rsidRPr="00EF356E" w:rsidRDefault="00BD75B2" w:rsidP="002919E0">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5C089309" w14:textId="77777777" w:rsidR="00BD75B2" w:rsidRPr="00EF356E" w:rsidRDefault="00BD75B2" w:rsidP="002919E0">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4FFDA918" w14:textId="77777777" w:rsidR="00BD75B2" w:rsidRPr="00EF356E" w:rsidRDefault="00BD75B2" w:rsidP="002919E0">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c>
          <w:tcPr>
            <w:tcW w:w="4111" w:type="dxa"/>
            <w:vAlign w:val="center"/>
          </w:tcPr>
          <w:p w14:paraId="514CDBFA"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Measurement/Device/Type</w:t>
            </w:r>
          </w:p>
        </w:tc>
      </w:tr>
      <w:tr w:rsidR="00BD75B2" w:rsidRPr="00EF372F" w14:paraId="1192D3BF" w14:textId="77777777" w:rsidTr="002919E0">
        <w:trPr>
          <w:trHeight w:val="397"/>
        </w:trPr>
        <w:tc>
          <w:tcPr>
            <w:tcW w:w="1809" w:type="dxa"/>
            <w:vAlign w:val="center"/>
          </w:tcPr>
          <w:p w14:paraId="6F39C6B3" w14:textId="77777777" w:rsidR="00BD75B2" w:rsidRPr="00670267" w:rsidRDefault="00BD75B2" w:rsidP="002919E0">
            <w:pPr>
              <w:rPr>
                <w:szCs w:val="20"/>
              </w:rPr>
            </w:pPr>
            <w:r w:rsidRPr="00670267">
              <w:rPr>
                <w:szCs w:val="20"/>
              </w:rPr>
              <w:t>Device.manufacturerModelName</w:t>
            </w:r>
          </w:p>
        </w:tc>
        <w:tc>
          <w:tcPr>
            <w:tcW w:w="2977" w:type="dxa"/>
            <w:vAlign w:val="center"/>
          </w:tcPr>
          <w:p w14:paraId="1688A55C" w14:textId="77777777" w:rsidR="00BD75B2" w:rsidRPr="00EF356E" w:rsidRDefault="00BD75B2" w:rsidP="002919E0">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133C764B"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Measurement/Device/ManufacturerModelName</w:t>
            </w:r>
          </w:p>
        </w:tc>
      </w:tr>
      <w:tr w:rsidR="00BD75B2" w:rsidRPr="00EF372F" w14:paraId="5213E074" w14:textId="77777777" w:rsidTr="002919E0">
        <w:trPr>
          <w:trHeight w:val="397"/>
        </w:trPr>
        <w:tc>
          <w:tcPr>
            <w:tcW w:w="1809" w:type="dxa"/>
            <w:vAlign w:val="center"/>
          </w:tcPr>
          <w:p w14:paraId="48D1F837" w14:textId="77777777" w:rsidR="00BD75B2" w:rsidRPr="00670267" w:rsidRDefault="00BD75B2" w:rsidP="002919E0">
            <w:pPr>
              <w:rPr>
                <w:szCs w:val="20"/>
              </w:rPr>
            </w:pPr>
            <w:r w:rsidRPr="00670267">
              <w:rPr>
                <w:szCs w:val="20"/>
              </w:rPr>
              <w:t>Location.id</w:t>
            </w:r>
          </w:p>
        </w:tc>
        <w:tc>
          <w:tcPr>
            <w:tcW w:w="2977" w:type="dxa"/>
            <w:vAlign w:val="center"/>
          </w:tcPr>
          <w:p w14:paraId="3A2C27CE" w14:textId="77777777" w:rsidR="00BD75B2" w:rsidRPr="004709E5" w:rsidRDefault="00BD75B2" w:rsidP="002919E0">
            <w:pPr>
              <w:pStyle w:val="Default"/>
              <w:rPr>
                <w:rFonts w:ascii="Georgia" w:hAnsi="Georgia" w:cs="Arial"/>
                <w:sz w:val="20"/>
                <w:szCs w:val="20"/>
              </w:rPr>
            </w:pPr>
            <w:r w:rsidRPr="00E74F09">
              <w:rPr>
                <w:rFonts w:ascii="Georgia" w:hAnsi="Georgia" w:cs="Arial"/>
                <w:sz w:val="20"/>
                <w:szCs w:val="20"/>
              </w:rPr>
              <w:t>Arbetsmoment</w:t>
            </w:r>
            <w:r>
              <w:rPr>
                <w:rFonts w:ascii="Georgia" w:hAnsi="Georgia" w:cs="Arial"/>
                <w:sz w:val="20"/>
                <w:szCs w:val="20"/>
              </w:rPr>
              <w:t>.</w:t>
            </w:r>
            <w:r w:rsidRPr="004709E5">
              <w:rPr>
                <w:rFonts w:ascii="Georgia" w:hAnsi="Georgia" w:cs="Arial"/>
                <w:sz w:val="20"/>
                <w:szCs w:val="20"/>
              </w:rPr>
              <w:t xml:space="preserve">arbetsmomentplats id </w:t>
            </w:r>
          </w:p>
        </w:tc>
        <w:tc>
          <w:tcPr>
            <w:tcW w:w="4111" w:type="dxa"/>
            <w:vAlign w:val="center"/>
          </w:tcPr>
          <w:p w14:paraId="4AFFCACC"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Measurement/Location/Id</w:t>
            </w:r>
          </w:p>
        </w:tc>
      </w:tr>
      <w:tr w:rsidR="00BD75B2" w:rsidRPr="00EF372F" w14:paraId="7F6C0339" w14:textId="77777777" w:rsidTr="002919E0">
        <w:trPr>
          <w:trHeight w:val="397"/>
        </w:trPr>
        <w:tc>
          <w:tcPr>
            <w:tcW w:w="1809" w:type="dxa"/>
            <w:vAlign w:val="center"/>
          </w:tcPr>
          <w:p w14:paraId="5F96B501" w14:textId="77777777" w:rsidR="00BD75B2" w:rsidRPr="00670267" w:rsidRDefault="00BD75B2" w:rsidP="002919E0">
            <w:pPr>
              <w:rPr>
                <w:szCs w:val="20"/>
              </w:rPr>
            </w:pPr>
            <w:r w:rsidRPr="00670267">
              <w:rPr>
                <w:szCs w:val="20"/>
              </w:rPr>
              <w:t>Location.name</w:t>
            </w:r>
          </w:p>
        </w:tc>
        <w:tc>
          <w:tcPr>
            <w:tcW w:w="2977" w:type="dxa"/>
            <w:vAlign w:val="center"/>
          </w:tcPr>
          <w:p w14:paraId="33AAD2A9" w14:textId="77777777" w:rsidR="00BD75B2" w:rsidRPr="004709E5" w:rsidRDefault="00BD75B2" w:rsidP="002919E0">
            <w:pPr>
              <w:pStyle w:val="Default"/>
              <w:rPr>
                <w:rFonts w:ascii="Georgia" w:hAnsi="Georgia" w:cs="Arial"/>
                <w:sz w:val="20"/>
                <w:szCs w:val="20"/>
              </w:rPr>
            </w:pPr>
            <w:r w:rsidRPr="006E551C">
              <w:rPr>
                <w:rFonts w:ascii="Georgia" w:hAnsi="Georgia" w:cs="Arial"/>
                <w:sz w:val="20"/>
                <w:szCs w:val="20"/>
              </w:rPr>
              <w:t>Arbetsmoment</w:t>
            </w:r>
            <w:r>
              <w:rPr>
                <w:rFonts w:ascii="Georgia" w:hAnsi="Georgia" w:cs="Arial"/>
                <w:sz w:val="20"/>
                <w:szCs w:val="20"/>
              </w:rPr>
              <w:t>.arbetsmomentplats typ</w:t>
            </w:r>
          </w:p>
        </w:tc>
        <w:tc>
          <w:tcPr>
            <w:tcW w:w="4111" w:type="dxa"/>
            <w:vAlign w:val="center"/>
          </w:tcPr>
          <w:p w14:paraId="3B607B6E"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Measurement/Location/Name</w:t>
            </w:r>
          </w:p>
        </w:tc>
      </w:tr>
      <w:tr w:rsidR="00BD75B2" w:rsidRPr="00EF372F" w14:paraId="38AA5413" w14:textId="77777777" w:rsidTr="002919E0">
        <w:trPr>
          <w:trHeight w:val="397"/>
        </w:trPr>
        <w:tc>
          <w:tcPr>
            <w:tcW w:w="1809" w:type="dxa"/>
            <w:vAlign w:val="center"/>
          </w:tcPr>
          <w:p w14:paraId="6DC4A0DC" w14:textId="77777777" w:rsidR="00BD75B2" w:rsidRPr="00670267" w:rsidRDefault="00BD75B2" w:rsidP="002919E0">
            <w:pPr>
              <w:rPr>
                <w:szCs w:val="20"/>
              </w:rPr>
            </w:pPr>
            <w:r w:rsidRPr="00670267">
              <w:rPr>
                <w:szCs w:val="20"/>
              </w:rPr>
              <w:t>Location.address</w:t>
            </w:r>
          </w:p>
        </w:tc>
        <w:tc>
          <w:tcPr>
            <w:tcW w:w="2977" w:type="dxa"/>
            <w:vAlign w:val="center"/>
          </w:tcPr>
          <w:p w14:paraId="2B5BFB34" w14:textId="77777777" w:rsidR="00BD75B2" w:rsidRPr="00B678F4" w:rsidRDefault="00BD75B2" w:rsidP="002919E0">
            <w:pPr>
              <w:pStyle w:val="Default"/>
              <w:rPr>
                <w:rFonts w:ascii="Georgia" w:hAnsi="Georgia" w:cs="Arial"/>
                <w:i/>
                <w:sz w:val="20"/>
                <w:szCs w:val="20"/>
              </w:rPr>
            </w:pPr>
            <w:r>
              <w:rPr>
                <w:rFonts w:ascii="Georgia" w:hAnsi="Georgia" w:cs="Arial"/>
                <w:i/>
                <w:sz w:val="20"/>
                <w:szCs w:val="20"/>
              </w:rPr>
              <w:t>Saknar motsvarighet i V-TIM 2.2</w:t>
            </w:r>
          </w:p>
        </w:tc>
        <w:tc>
          <w:tcPr>
            <w:tcW w:w="4111" w:type="dxa"/>
            <w:vAlign w:val="center"/>
          </w:tcPr>
          <w:p w14:paraId="02C0C74C"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Measurement/Location/Address</w:t>
            </w:r>
          </w:p>
        </w:tc>
      </w:tr>
      <w:tr w:rsidR="00BD75B2" w:rsidRPr="00EF372F" w14:paraId="359BC6F6" w14:textId="77777777" w:rsidTr="002919E0">
        <w:trPr>
          <w:trHeight w:val="397"/>
        </w:trPr>
        <w:tc>
          <w:tcPr>
            <w:tcW w:w="1809" w:type="dxa"/>
            <w:vAlign w:val="center"/>
          </w:tcPr>
          <w:p w14:paraId="79682FD9" w14:textId="77777777" w:rsidR="00BD75B2" w:rsidRPr="00670267" w:rsidRDefault="00BD75B2" w:rsidP="002919E0">
            <w:pPr>
              <w:rPr>
                <w:szCs w:val="20"/>
              </w:rPr>
            </w:pPr>
            <w:r w:rsidRPr="00670267">
              <w:rPr>
                <w:szCs w:val="20"/>
              </w:rPr>
              <w:t>Location.telecom</w:t>
            </w:r>
          </w:p>
        </w:tc>
        <w:tc>
          <w:tcPr>
            <w:tcW w:w="2977" w:type="dxa"/>
            <w:vAlign w:val="center"/>
          </w:tcPr>
          <w:p w14:paraId="2D008B99" w14:textId="77777777" w:rsidR="00BD75B2" w:rsidRPr="00B678F4" w:rsidRDefault="00BD75B2" w:rsidP="002919E0">
            <w:pPr>
              <w:pStyle w:val="Default"/>
              <w:rPr>
                <w:rFonts w:ascii="Georgia" w:hAnsi="Georgia" w:cs="Arial"/>
                <w:i/>
                <w:sz w:val="20"/>
                <w:szCs w:val="20"/>
              </w:rPr>
            </w:pPr>
            <w:r>
              <w:rPr>
                <w:rFonts w:ascii="Georgia" w:hAnsi="Georgia" w:cs="Arial"/>
                <w:i/>
                <w:sz w:val="20"/>
                <w:szCs w:val="20"/>
              </w:rPr>
              <w:t>Saknar motsvarighet i V-TIM 2.2</w:t>
            </w:r>
          </w:p>
        </w:tc>
        <w:tc>
          <w:tcPr>
            <w:tcW w:w="4111" w:type="dxa"/>
            <w:vAlign w:val="center"/>
          </w:tcPr>
          <w:p w14:paraId="08F8387D"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Measurement/Location/Telecom</w:t>
            </w:r>
          </w:p>
        </w:tc>
      </w:tr>
      <w:tr w:rsidR="00BD75B2" w:rsidRPr="00EF372F" w14:paraId="2E07DA64" w14:textId="77777777" w:rsidTr="002919E0">
        <w:trPr>
          <w:trHeight w:val="397"/>
        </w:trPr>
        <w:tc>
          <w:tcPr>
            <w:tcW w:w="1809" w:type="dxa"/>
            <w:vAlign w:val="center"/>
          </w:tcPr>
          <w:p w14:paraId="342CA402" w14:textId="77777777" w:rsidR="00BD75B2" w:rsidRPr="00670267" w:rsidRDefault="00BD75B2" w:rsidP="002919E0">
            <w:pPr>
              <w:rPr>
                <w:szCs w:val="20"/>
              </w:rPr>
            </w:pPr>
            <w:r w:rsidRPr="00670267">
              <w:rPr>
                <w:szCs w:val="20"/>
              </w:rPr>
              <w:t>Patient.id</w:t>
            </w:r>
          </w:p>
        </w:tc>
        <w:tc>
          <w:tcPr>
            <w:tcW w:w="2977" w:type="dxa"/>
            <w:vAlign w:val="center"/>
          </w:tcPr>
          <w:p w14:paraId="2F9CB5FF" w14:textId="77777777" w:rsidR="00BD75B2" w:rsidRPr="004709E5" w:rsidRDefault="00BD75B2" w:rsidP="002919E0">
            <w:pPr>
              <w:rPr>
                <w:rFonts w:cs="Arial"/>
                <w:spacing w:val="-1"/>
                <w:szCs w:val="20"/>
              </w:rPr>
            </w:pPr>
            <w:r>
              <w:rPr>
                <w:rFonts w:cs="Arial"/>
                <w:spacing w:val="-1"/>
                <w:szCs w:val="20"/>
              </w:rPr>
              <w:t>Patient.</w:t>
            </w:r>
            <w:r w:rsidRPr="004709E5">
              <w:rPr>
                <w:rFonts w:cs="Arial"/>
                <w:spacing w:val="-1"/>
                <w:szCs w:val="20"/>
              </w:rPr>
              <w:t>person_id</w:t>
            </w:r>
          </w:p>
        </w:tc>
        <w:tc>
          <w:tcPr>
            <w:tcW w:w="4111" w:type="dxa"/>
            <w:vAlign w:val="center"/>
          </w:tcPr>
          <w:p w14:paraId="29FEC63D"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Measurement/Patient/Id</w:t>
            </w:r>
          </w:p>
        </w:tc>
      </w:tr>
      <w:tr w:rsidR="00BD75B2" w:rsidRPr="00EF372F" w14:paraId="1AAED9C6" w14:textId="77777777" w:rsidTr="002919E0">
        <w:trPr>
          <w:trHeight w:val="397"/>
        </w:trPr>
        <w:tc>
          <w:tcPr>
            <w:tcW w:w="1809" w:type="dxa"/>
            <w:vAlign w:val="center"/>
          </w:tcPr>
          <w:p w14:paraId="7E520C0F" w14:textId="77777777" w:rsidR="00BD75B2" w:rsidRPr="00670267" w:rsidRDefault="00BD75B2" w:rsidP="002919E0">
            <w:pPr>
              <w:rPr>
                <w:szCs w:val="20"/>
              </w:rPr>
            </w:pPr>
            <w:r w:rsidRPr="00670267">
              <w:rPr>
                <w:szCs w:val="20"/>
              </w:rPr>
              <w:t>Patient.dateOfBirth</w:t>
            </w:r>
          </w:p>
        </w:tc>
        <w:tc>
          <w:tcPr>
            <w:tcW w:w="2977" w:type="dxa"/>
            <w:vAlign w:val="center"/>
          </w:tcPr>
          <w:p w14:paraId="2CA5A492" w14:textId="77777777" w:rsidR="00BD75B2" w:rsidRPr="004709E5" w:rsidRDefault="00BD75B2" w:rsidP="002919E0">
            <w:pPr>
              <w:pStyle w:val="Default"/>
              <w:rPr>
                <w:rFonts w:ascii="Georgia" w:hAnsi="Georgia" w:cs="Arial"/>
                <w:sz w:val="20"/>
                <w:szCs w:val="20"/>
              </w:rPr>
            </w:pPr>
            <w:r>
              <w:rPr>
                <w:rFonts w:ascii="Georgia" w:hAnsi="Georgia" w:cs="Arial"/>
                <w:sz w:val="20"/>
                <w:szCs w:val="20"/>
              </w:rPr>
              <w:t>Patient.</w:t>
            </w:r>
            <w:r w:rsidRPr="004709E5">
              <w:rPr>
                <w:rFonts w:ascii="Georgia" w:hAnsi="Georgia" w:cs="Arial"/>
                <w:sz w:val="20"/>
                <w:szCs w:val="20"/>
              </w:rPr>
              <w:t xml:space="preserve">födelsetidpunkt </w:t>
            </w:r>
          </w:p>
          <w:p w14:paraId="69A73819" w14:textId="77777777" w:rsidR="00BD75B2" w:rsidRPr="004709E5" w:rsidRDefault="00BD75B2" w:rsidP="002919E0">
            <w:pPr>
              <w:rPr>
                <w:rFonts w:cs="Arial"/>
                <w:spacing w:val="-1"/>
                <w:szCs w:val="20"/>
              </w:rPr>
            </w:pPr>
          </w:p>
        </w:tc>
        <w:tc>
          <w:tcPr>
            <w:tcW w:w="4111" w:type="dxa"/>
            <w:vAlign w:val="center"/>
          </w:tcPr>
          <w:p w14:paraId="4F2006B9"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Measurement/Patient/DateOfBirth</w:t>
            </w:r>
          </w:p>
        </w:tc>
      </w:tr>
      <w:tr w:rsidR="00BD75B2" w:rsidRPr="00EF372F" w14:paraId="0B815D44" w14:textId="77777777" w:rsidTr="002919E0">
        <w:trPr>
          <w:trHeight w:val="397"/>
        </w:trPr>
        <w:tc>
          <w:tcPr>
            <w:tcW w:w="1809" w:type="dxa"/>
            <w:vAlign w:val="center"/>
          </w:tcPr>
          <w:p w14:paraId="40E5505B" w14:textId="77777777" w:rsidR="00BD75B2" w:rsidRPr="00670267" w:rsidRDefault="00BD75B2" w:rsidP="002919E0">
            <w:pPr>
              <w:rPr>
                <w:szCs w:val="20"/>
              </w:rPr>
            </w:pPr>
            <w:r w:rsidRPr="00670267">
              <w:rPr>
                <w:szCs w:val="20"/>
              </w:rPr>
              <w:t>Patient.gender</w:t>
            </w:r>
          </w:p>
        </w:tc>
        <w:tc>
          <w:tcPr>
            <w:tcW w:w="2977" w:type="dxa"/>
            <w:vAlign w:val="center"/>
          </w:tcPr>
          <w:p w14:paraId="38487B37" w14:textId="77777777" w:rsidR="00BD75B2" w:rsidRPr="004709E5" w:rsidRDefault="00BD75B2" w:rsidP="002919E0">
            <w:pPr>
              <w:rPr>
                <w:rFonts w:cs="Arial"/>
                <w:spacing w:val="-1"/>
                <w:szCs w:val="20"/>
              </w:rPr>
            </w:pPr>
            <w:r>
              <w:rPr>
                <w:rFonts w:cs="Arial"/>
                <w:szCs w:val="20"/>
              </w:rPr>
              <w:t>Patient.</w:t>
            </w:r>
            <w:r w:rsidRPr="004709E5">
              <w:rPr>
                <w:rFonts w:cs="Arial"/>
                <w:spacing w:val="-1"/>
                <w:szCs w:val="20"/>
              </w:rPr>
              <w:t>kön</w:t>
            </w:r>
          </w:p>
        </w:tc>
        <w:tc>
          <w:tcPr>
            <w:tcW w:w="4111" w:type="dxa"/>
            <w:vAlign w:val="center"/>
          </w:tcPr>
          <w:p w14:paraId="4FABC3BF"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Measurement/Patient/Gender</w:t>
            </w:r>
          </w:p>
        </w:tc>
      </w:tr>
      <w:tr w:rsidR="00BD75B2" w:rsidRPr="00EF372F" w14:paraId="21C36621" w14:textId="77777777" w:rsidTr="002919E0">
        <w:trPr>
          <w:trHeight w:val="397"/>
        </w:trPr>
        <w:tc>
          <w:tcPr>
            <w:tcW w:w="1809" w:type="dxa"/>
            <w:vAlign w:val="center"/>
          </w:tcPr>
          <w:p w14:paraId="7CE3BC3C" w14:textId="77777777" w:rsidR="00BD75B2" w:rsidRPr="00670267" w:rsidRDefault="00BD75B2" w:rsidP="002919E0">
            <w:pPr>
              <w:rPr>
                <w:szCs w:val="20"/>
              </w:rPr>
            </w:pPr>
            <w:r w:rsidRPr="00670267">
              <w:rPr>
                <w:szCs w:val="20"/>
              </w:rPr>
              <w:t>LegalAuthenticator.id</w:t>
            </w:r>
          </w:p>
        </w:tc>
        <w:tc>
          <w:tcPr>
            <w:tcW w:w="2977" w:type="dxa"/>
            <w:vAlign w:val="center"/>
          </w:tcPr>
          <w:p w14:paraId="47B95563" w14:textId="77777777" w:rsidR="00BD75B2" w:rsidRPr="004709E5" w:rsidRDefault="00BD75B2" w:rsidP="002919E0">
            <w:pPr>
              <w:rPr>
                <w:rFonts w:cs="Arial"/>
                <w:spacing w:val="-1"/>
                <w:szCs w:val="20"/>
              </w:rPr>
            </w:pPr>
            <w:r>
              <w:rPr>
                <w:rFonts w:cs="Arial"/>
                <w:i/>
                <w:szCs w:val="20"/>
              </w:rPr>
              <w:t>Saknar motsvarighet i V-TIM 2.2</w:t>
            </w:r>
          </w:p>
        </w:tc>
        <w:tc>
          <w:tcPr>
            <w:tcW w:w="4111" w:type="dxa"/>
            <w:vAlign w:val="center"/>
          </w:tcPr>
          <w:p w14:paraId="2C0DA017"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Measurement/LegalAuthenticator/Id</w:t>
            </w:r>
          </w:p>
        </w:tc>
      </w:tr>
      <w:tr w:rsidR="00BD75B2" w:rsidRPr="00EF372F" w14:paraId="07C39CB5" w14:textId="77777777" w:rsidTr="002919E0">
        <w:trPr>
          <w:trHeight w:val="397"/>
        </w:trPr>
        <w:tc>
          <w:tcPr>
            <w:tcW w:w="1809" w:type="dxa"/>
            <w:vAlign w:val="center"/>
          </w:tcPr>
          <w:p w14:paraId="6031B64F" w14:textId="77777777" w:rsidR="00BD75B2" w:rsidRPr="00670267" w:rsidRDefault="00BD75B2" w:rsidP="002919E0">
            <w:pPr>
              <w:rPr>
                <w:szCs w:val="20"/>
              </w:rPr>
            </w:pPr>
            <w:r w:rsidRPr="00670267">
              <w:rPr>
                <w:szCs w:val="20"/>
              </w:rPr>
              <w:t>LegalAuthenticator.time</w:t>
            </w:r>
          </w:p>
        </w:tc>
        <w:tc>
          <w:tcPr>
            <w:tcW w:w="2977" w:type="dxa"/>
            <w:vAlign w:val="center"/>
          </w:tcPr>
          <w:p w14:paraId="6E2BE8FC" w14:textId="77777777" w:rsidR="00BD75B2" w:rsidRPr="004709E5" w:rsidRDefault="00BD75B2" w:rsidP="002919E0">
            <w:pPr>
              <w:rPr>
                <w:rFonts w:cs="Arial"/>
                <w:spacing w:val="-1"/>
                <w:szCs w:val="20"/>
              </w:rPr>
            </w:pPr>
            <w:r>
              <w:rPr>
                <w:rFonts w:cs="Arial"/>
                <w:i/>
                <w:szCs w:val="20"/>
              </w:rPr>
              <w:t>Saknar motsvarighet i V-TIM 2.2</w:t>
            </w:r>
          </w:p>
        </w:tc>
        <w:tc>
          <w:tcPr>
            <w:tcW w:w="4111" w:type="dxa"/>
            <w:vAlign w:val="center"/>
          </w:tcPr>
          <w:p w14:paraId="25960828"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Measurement/LegalAuthenticator/Time</w:t>
            </w:r>
          </w:p>
        </w:tc>
      </w:tr>
      <w:tr w:rsidR="00BD75B2" w:rsidRPr="00EF372F" w14:paraId="09DD017D" w14:textId="77777777" w:rsidTr="002919E0">
        <w:trPr>
          <w:trHeight w:val="397"/>
        </w:trPr>
        <w:tc>
          <w:tcPr>
            <w:tcW w:w="1809" w:type="dxa"/>
            <w:vAlign w:val="center"/>
          </w:tcPr>
          <w:p w14:paraId="765F8BBD" w14:textId="77777777" w:rsidR="00BD75B2" w:rsidRPr="00670267" w:rsidRDefault="00BD75B2" w:rsidP="002919E0">
            <w:pPr>
              <w:rPr>
                <w:szCs w:val="20"/>
              </w:rPr>
            </w:pPr>
            <w:r w:rsidRPr="00670267">
              <w:rPr>
                <w:szCs w:val="20"/>
              </w:rPr>
              <w:t>LegalAuthenticator.name</w:t>
            </w:r>
          </w:p>
        </w:tc>
        <w:tc>
          <w:tcPr>
            <w:tcW w:w="2977" w:type="dxa"/>
            <w:vAlign w:val="center"/>
          </w:tcPr>
          <w:p w14:paraId="4A80D682" w14:textId="77777777" w:rsidR="00BD75B2" w:rsidRPr="00B678F4" w:rsidRDefault="00BD75B2" w:rsidP="002919E0">
            <w:pPr>
              <w:pStyle w:val="Default"/>
              <w:rPr>
                <w:rFonts w:ascii="Georgia" w:hAnsi="Georgia" w:cs="Arial"/>
                <w:i/>
                <w:sz w:val="20"/>
                <w:szCs w:val="20"/>
              </w:rPr>
            </w:pPr>
            <w:r>
              <w:rPr>
                <w:rFonts w:ascii="Georgia" w:hAnsi="Georgia" w:cs="Arial"/>
                <w:i/>
                <w:sz w:val="20"/>
                <w:szCs w:val="20"/>
              </w:rPr>
              <w:t>Saknar motsvarighet i V-TIM 2.2</w:t>
            </w:r>
          </w:p>
        </w:tc>
        <w:tc>
          <w:tcPr>
            <w:tcW w:w="4111" w:type="dxa"/>
            <w:vAlign w:val="center"/>
          </w:tcPr>
          <w:p w14:paraId="4BB21503"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Measurement/LegalAuthenticator/Name</w:t>
            </w:r>
          </w:p>
        </w:tc>
      </w:tr>
      <w:tr w:rsidR="00110F3B" w:rsidRPr="00410CFC" w14:paraId="47BDBBE5" w14:textId="77777777" w:rsidTr="009A2543">
        <w:trPr>
          <w:trHeight w:val="397"/>
        </w:trPr>
        <w:tc>
          <w:tcPr>
            <w:tcW w:w="1809" w:type="dxa"/>
          </w:tcPr>
          <w:p w14:paraId="49422A8C" w14:textId="77777777" w:rsidR="00110F3B" w:rsidRPr="006B6D62" w:rsidRDefault="00110F3B" w:rsidP="009A2543">
            <w:r>
              <w:t>SourceSystem.id</w:t>
            </w:r>
          </w:p>
        </w:tc>
        <w:tc>
          <w:tcPr>
            <w:tcW w:w="2977" w:type="dxa"/>
          </w:tcPr>
          <w:p w14:paraId="0A672623" w14:textId="77777777" w:rsidR="00110F3B" w:rsidRPr="004709E5" w:rsidRDefault="00110F3B" w:rsidP="009A2543">
            <w:pPr>
              <w:rPr>
                <w:rFonts w:cs="Arial"/>
                <w:spacing w:val="-1"/>
                <w:szCs w:val="20"/>
              </w:rPr>
            </w:pPr>
            <w:r>
              <w:rPr>
                <w:rFonts w:cs="Arial"/>
                <w:i/>
                <w:szCs w:val="20"/>
              </w:rPr>
              <w:t>Saknar motsvarighet i V-TIM 2.2</w:t>
            </w:r>
          </w:p>
        </w:tc>
        <w:tc>
          <w:tcPr>
            <w:tcW w:w="4111" w:type="dxa"/>
          </w:tcPr>
          <w:p w14:paraId="322EC80F" w14:textId="77777777" w:rsidR="00110F3B" w:rsidRPr="007A6662" w:rsidRDefault="00110F3B" w:rsidP="009A2543">
            <w:r w:rsidRPr="007A6662">
              <w:t>Observation/</w:t>
            </w:r>
            <w:r>
              <w:t>SourceSystem</w:t>
            </w:r>
            <w:r w:rsidRPr="007A6662">
              <w:t>/Id</w:t>
            </w:r>
          </w:p>
        </w:tc>
      </w:tr>
      <w:tr w:rsidR="00BD75B2" w:rsidRPr="00EF372F" w14:paraId="582EA30D" w14:textId="77777777" w:rsidTr="002919E0">
        <w:trPr>
          <w:trHeight w:val="397"/>
        </w:trPr>
        <w:tc>
          <w:tcPr>
            <w:tcW w:w="1809" w:type="dxa"/>
            <w:vAlign w:val="center"/>
          </w:tcPr>
          <w:p w14:paraId="7E8ED360" w14:textId="77777777" w:rsidR="00BD75B2" w:rsidRPr="00670267" w:rsidRDefault="00BD75B2" w:rsidP="002919E0">
            <w:pPr>
              <w:rPr>
                <w:szCs w:val="20"/>
              </w:rPr>
            </w:pPr>
            <w:r w:rsidRPr="00670267">
              <w:rPr>
                <w:szCs w:val="20"/>
              </w:rPr>
              <w:t>Relation.code</w:t>
            </w:r>
          </w:p>
        </w:tc>
        <w:tc>
          <w:tcPr>
            <w:tcW w:w="2977" w:type="dxa"/>
            <w:vAlign w:val="center"/>
          </w:tcPr>
          <w:p w14:paraId="48500834" w14:textId="77777777" w:rsidR="00BD75B2" w:rsidRPr="00EF356E" w:rsidRDefault="00BD75B2" w:rsidP="002919E0">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41579652"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Measurement/Relation/Code</w:t>
            </w:r>
          </w:p>
        </w:tc>
      </w:tr>
      <w:tr w:rsidR="00BD75B2" w:rsidRPr="00EF372F" w14:paraId="7BFE0639" w14:textId="77777777" w:rsidTr="002919E0">
        <w:trPr>
          <w:trHeight w:val="397"/>
        </w:trPr>
        <w:tc>
          <w:tcPr>
            <w:tcW w:w="1809" w:type="dxa"/>
            <w:vAlign w:val="center"/>
          </w:tcPr>
          <w:p w14:paraId="10320CB5" w14:textId="77777777" w:rsidR="00BD75B2" w:rsidRPr="00670267" w:rsidRDefault="00BD75B2" w:rsidP="002919E0">
            <w:pPr>
              <w:rPr>
                <w:szCs w:val="20"/>
              </w:rPr>
            </w:pPr>
            <w:r w:rsidRPr="00670267">
              <w:rPr>
                <w:szCs w:val="20"/>
              </w:rPr>
              <w:t>ReferredInformation.id</w:t>
            </w:r>
          </w:p>
        </w:tc>
        <w:tc>
          <w:tcPr>
            <w:tcW w:w="2977" w:type="dxa"/>
            <w:vAlign w:val="center"/>
          </w:tcPr>
          <w:p w14:paraId="6B1E2D34" w14:textId="77777777" w:rsidR="00BD75B2" w:rsidRPr="00EF356E" w:rsidRDefault="00BD75B2" w:rsidP="002919E0">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7FB91F98"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Measurement/Relation/ReferredInformation/Id</w:t>
            </w:r>
          </w:p>
        </w:tc>
      </w:tr>
      <w:tr w:rsidR="00BD75B2" w:rsidRPr="00EF372F" w14:paraId="32CFE24D" w14:textId="77777777" w:rsidTr="002919E0">
        <w:trPr>
          <w:trHeight w:val="397"/>
        </w:trPr>
        <w:tc>
          <w:tcPr>
            <w:tcW w:w="1809" w:type="dxa"/>
            <w:vAlign w:val="center"/>
          </w:tcPr>
          <w:p w14:paraId="5B41AA39" w14:textId="77777777" w:rsidR="00BD75B2" w:rsidRPr="00670267" w:rsidRDefault="00BD75B2" w:rsidP="002919E0">
            <w:pPr>
              <w:rPr>
                <w:szCs w:val="20"/>
              </w:rPr>
            </w:pPr>
            <w:r w:rsidRPr="00670267">
              <w:rPr>
                <w:szCs w:val="20"/>
              </w:rPr>
              <w:t>ReferredInformation.time</w:t>
            </w:r>
          </w:p>
        </w:tc>
        <w:tc>
          <w:tcPr>
            <w:tcW w:w="2977" w:type="dxa"/>
            <w:vAlign w:val="center"/>
          </w:tcPr>
          <w:p w14:paraId="012C2DBE" w14:textId="77777777" w:rsidR="00BD75B2" w:rsidRPr="00EF356E" w:rsidRDefault="00BD75B2" w:rsidP="002919E0">
            <w:pPr>
              <w:rPr>
                <w:rFonts w:eastAsia="Arial Unicode MS" w:cs="Arial"/>
                <w:szCs w:val="20"/>
              </w:rPr>
            </w:pPr>
            <w:r w:rsidRPr="00EF356E">
              <w:rPr>
                <w:rFonts w:cs="Arial"/>
                <w:i/>
                <w:szCs w:val="20"/>
              </w:rPr>
              <w:t>Saknar motsvarighet i V-TIM 2.2</w:t>
            </w:r>
          </w:p>
        </w:tc>
        <w:tc>
          <w:tcPr>
            <w:tcW w:w="4111" w:type="dxa"/>
            <w:vAlign w:val="center"/>
          </w:tcPr>
          <w:p w14:paraId="16E38E1E"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Measurement/Relation/ReferredInformation/Time</w:t>
            </w:r>
          </w:p>
        </w:tc>
      </w:tr>
      <w:tr w:rsidR="00BD75B2" w:rsidRPr="00EF372F" w14:paraId="213F01AE" w14:textId="77777777" w:rsidTr="002919E0">
        <w:trPr>
          <w:trHeight w:val="397"/>
        </w:trPr>
        <w:tc>
          <w:tcPr>
            <w:tcW w:w="1809" w:type="dxa"/>
            <w:vAlign w:val="center"/>
          </w:tcPr>
          <w:p w14:paraId="6C297B4D" w14:textId="77777777" w:rsidR="00BD75B2" w:rsidRPr="00670267" w:rsidRDefault="00BD75B2" w:rsidP="002919E0">
            <w:pPr>
              <w:rPr>
                <w:szCs w:val="20"/>
              </w:rPr>
            </w:pPr>
            <w:r w:rsidRPr="00670267">
              <w:rPr>
                <w:szCs w:val="20"/>
              </w:rPr>
              <w:t>ReferredInformation.type</w:t>
            </w:r>
          </w:p>
        </w:tc>
        <w:tc>
          <w:tcPr>
            <w:tcW w:w="2977" w:type="dxa"/>
            <w:vAlign w:val="center"/>
          </w:tcPr>
          <w:p w14:paraId="0E6C1A92" w14:textId="77777777" w:rsidR="00BD75B2" w:rsidRPr="00EF356E" w:rsidRDefault="00BD75B2" w:rsidP="002919E0">
            <w:pPr>
              <w:rPr>
                <w:rFonts w:cs="Arial"/>
                <w:spacing w:val="-1"/>
                <w:szCs w:val="20"/>
              </w:rPr>
            </w:pPr>
            <w:r w:rsidRPr="00EF356E">
              <w:rPr>
                <w:rFonts w:cs="Arial"/>
                <w:i/>
                <w:szCs w:val="20"/>
              </w:rPr>
              <w:t>Saknar motsvarighet i V-TIM 2.2</w:t>
            </w:r>
          </w:p>
        </w:tc>
        <w:tc>
          <w:tcPr>
            <w:tcW w:w="4111" w:type="dxa"/>
            <w:vAlign w:val="center"/>
          </w:tcPr>
          <w:p w14:paraId="644409F6"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Measurement/Relation/ReferredInformation/Type</w:t>
            </w:r>
          </w:p>
        </w:tc>
      </w:tr>
      <w:tr w:rsidR="00843B9E" w:rsidRPr="00DE7400" w14:paraId="7273E49F" w14:textId="77777777" w:rsidTr="001D6CA0">
        <w:trPr>
          <w:trHeight w:val="397"/>
        </w:trPr>
        <w:tc>
          <w:tcPr>
            <w:tcW w:w="1809" w:type="dxa"/>
            <w:vAlign w:val="center"/>
          </w:tcPr>
          <w:p w14:paraId="768D3C5B" w14:textId="77777777" w:rsidR="00843B9E" w:rsidRPr="00670267" w:rsidRDefault="00843B9E" w:rsidP="001D6CA0">
            <w:pPr>
              <w:rPr>
                <w:szCs w:val="20"/>
              </w:rPr>
            </w:pPr>
            <w:r w:rsidRPr="00670267">
              <w:rPr>
                <w:szCs w:val="20"/>
              </w:rPr>
              <w:t>InformationOwner.id</w:t>
            </w:r>
          </w:p>
        </w:tc>
        <w:tc>
          <w:tcPr>
            <w:tcW w:w="2977" w:type="dxa"/>
            <w:vAlign w:val="center"/>
          </w:tcPr>
          <w:p w14:paraId="2351636D" w14:textId="77777777" w:rsidR="00843B9E" w:rsidRPr="00EF356E" w:rsidRDefault="00843B9E" w:rsidP="001D6CA0">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04600386"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Measurement/Relation/ReferredInformation/InformationOwner/Id</w:t>
            </w:r>
          </w:p>
        </w:tc>
      </w:tr>
      <w:tr w:rsidR="00843B9E" w:rsidRPr="00EF372F" w14:paraId="415AFFF1" w14:textId="77777777" w:rsidTr="001D6CA0">
        <w:trPr>
          <w:trHeight w:val="397"/>
        </w:trPr>
        <w:tc>
          <w:tcPr>
            <w:tcW w:w="1809" w:type="dxa"/>
            <w:vAlign w:val="center"/>
          </w:tcPr>
          <w:p w14:paraId="5CAFB9C3" w14:textId="77777777" w:rsidR="00843B9E" w:rsidRPr="00670267" w:rsidRDefault="00843B9E" w:rsidP="001D6CA0">
            <w:pPr>
              <w:rPr>
                <w:szCs w:val="20"/>
              </w:rPr>
            </w:pPr>
            <w:r w:rsidRPr="00670267">
              <w:rPr>
                <w:szCs w:val="20"/>
              </w:rPr>
              <w:t>PerformerRole.id</w:t>
            </w:r>
          </w:p>
        </w:tc>
        <w:tc>
          <w:tcPr>
            <w:tcW w:w="2977" w:type="dxa"/>
            <w:vAlign w:val="center"/>
          </w:tcPr>
          <w:p w14:paraId="5C765F5B" w14:textId="77777777" w:rsidR="00843B9E" w:rsidRPr="004709E5" w:rsidRDefault="00843B9E" w:rsidP="001D6CA0">
            <w:pPr>
              <w:rPr>
                <w:rFonts w:cs="Arial"/>
                <w:szCs w:val="20"/>
              </w:rPr>
            </w:pPr>
            <w:r>
              <w:rPr>
                <w:rFonts w:cs="Arial"/>
                <w:szCs w:val="20"/>
              </w:rPr>
              <w:t>Observerat Uppfattat tillstånd.</w:t>
            </w:r>
            <w:r w:rsidRPr="004709E5">
              <w:rPr>
                <w:rFonts w:cs="Arial"/>
                <w:szCs w:val="20"/>
              </w:rPr>
              <w:t>observerande uppfattande av</w:t>
            </w:r>
          </w:p>
        </w:tc>
        <w:tc>
          <w:tcPr>
            <w:tcW w:w="4111" w:type="dxa"/>
            <w:vAlign w:val="center"/>
          </w:tcPr>
          <w:p w14:paraId="44350704"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Measurement/PerformerRole/Id</w:t>
            </w:r>
          </w:p>
        </w:tc>
      </w:tr>
      <w:tr w:rsidR="00843B9E" w:rsidRPr="00EF372F" w14:paraId="20A09933" w14:textId="77777777" w:rsidTr="001D6CA0">
        <w:trPr>
          <w:trHeight w:val="397"/>
        </w:trPr>
        <w:tc>
          <w:tcPr>
            <w:tcW w:w="1809" w:type="dxa"/>
            <w:vAlign w:val="center"/>
          </w:tcPr>
          <w:p w14:paraId="5B199212" w14:textId="77777777" w:rsidR="00843B9E" w:rsidRPr="00670267" w:rsidRDefault="00843B9E" w:rsidP="001D6CA0">
            <w:pPr>
              <w:rPr>
                <w:szCs w:val="20"/>
              </w:rPr>
            </w:pPr>
            <w:r w:rsidRPr="00670267">
              <w:rPr>
                <w:szCs w:val="20"/>
              </w:rPr>
              <w:t>PerformerRole.code</w:t>
            </w:r>
          </w:p>
        </w:tc>
        <w:tc>
          <w:tcPr>
            <w:tcW w:w="2977" w:type="dxa"/>
            <w:vAlign w:val="center"/>
          </w:tcPr>
          <w:p w14:paraId="7F05AE5A" w14:textId="77777777" w:rsidR="00843B9E" w:rsidRPr="00114B13" w:rsidRDefault="00843B9E" w:rsidP="001D6CA0">
            <w:pPr>
              <w:rPr>
                <w:rFonts w:cs="Arial"/>
                <w:szCs w:val="20"/>
              </w:rPr>
            </w:pPr>
            <w:r>
              <w:rPr>
                <w:rFonts w:cs="Arial"/>
                <w:i/>
                <w:szCs w:val="20"/>
              </w:rPr>
              <w:t>Saknar motsvarighet i V-TIM 2.2</w:t>
            </w:r>
          </w:p>
        </w:tc>
        <w:tc>
          <w:tcPr>
            <w:tcW w:w="4111" w:type="dxa"/>
            <w:vAlign w:val="center"/>
          </w:tcPr>
          <w:p w14:paraId="17FEAF87"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Measurement/PerformerRole/Code</w:t>
            </w:r>
          </w:p>
        </w:tc>
      </w:tr>
      <w:tr w:rsidR="00843B9E" w:rsidRPr="00EF372F" w14:paraId="712467E1" w14:textId="77777777" w:rsidTr="001D6CA0">
        <w:trPr>
          <w:trHeight w:val="397"/>
        </w:trPr>
        <w:tc>
          <w:tcPr>
            <w:tcW w:w="1809" w:type="dxa"/>
            <w:vAlign w:val="center"/>
          </w:tcPr>
          <w:p w14:paraId="4C21F41F" w14:textId="77777777" w:rsidR="00843B9E" w:rsidRPr="00670267" w:rsidRDefault="00843B9E" w:rsidP="001D6CA0">
            <w:pPr>
              <w:rPr>
                <w:szCs w:val="20"/>
              </w:rPr>
            </w:pPr>
            <w:r w:rsidRPr="00670267">
              <w:rPr>
                <w:szCs w:val="20"/>
              </w:rPr>
              <w:t>Person.id</w:t>
            </w:r>
          </w:p>
        </w:tc>
        <w:tc>
          <w:tcPr>
            <w:tcW w:w="2977" w:type="dxa"/>
            <w:vAlign w:val="center"/>
          </w:tcPr>
          <w:p w14:paraId="4D9F24C0" w14:textId="77777777" w:rsidR="00843B9E" w:rsidRPr="00AD3724" w:rsidRDefault="00843B9E" w:rsidP="001D6CA0">
            <w:pPr>
              <w:pStyle w:val="Default"/>
              <w:rPr>
                <w:rFonts w:ascii="Georgia" w:hAnsi="Georgia"/>
                <w:szCs w:val="20"/>
              </w:rPr>
            </w:pPr>
            <w:r w:rsidRPr="00114B13">
              <w:rPr>
                <w:rFonts w:ascii="Georgia" w:hAnsi="Georgia"/>
                <w:sz w:val="20"/>
                <w:szCs w:val="20"/>
              </w:rPr>
              <w:t>Observerat Uppfattat tillstånd.observerande uppfattande av</w:t>
            </w:r>
          </w:p>
        </w:tc>
        <w:tc>
          <w:tcPr>
            <w:tcW w:w="4111" w:type="dxa"/>
            <w:vAlign w:val="center"/>
          </w:tcPr>
          <w:p w14:paraId="6D51AB45"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/Person/Id</w:t>
            </w:r>
          </w:p>
        </w:tc>
      </w:tr>
      <w:tr w:rsidR="00843B9E" w:rsidRPr="00EF372F" w14:paraId="06BFD36E" w14:textId="77777777" w:rsidTr="001D6CA0">
        <w:trPr>
          <w:trHeight w:val="397"/>
        </w:trPr>
        <w:tc>
          <w:tcPr>
            <w:tcW w:w="1809" w:type="dxa"/>
            <w:vAlign w:val="center"/>
          </w:tcPr>
          <w:p w14:paraId="1CB21FA5" w14:textId="77777777" w:rsidR="00843B9E" w:rsidRPr="00670267" w:rsidRDefault="00843B9E" w:rsidP="001D6CA0">
            <w:pPr>
              <w:rPr>
                <w:szCs w:val="20"/>
              </w:rPr>
            </w:pPr>
            <w:r w:rsidRPr="00670267">
              <w:rPr>
                <w:szCs w:val="20"/>
              </w:rPr>
              <w:lastRenderedPageBreak/>
              <w:t>Person.name</w:t>
            </w:r>
          </w:p>
        </w:tc>
        <w:tc>
          <w:tcPr>
            <w:tcW w:w="2977" w:type="dxa"/>
            <w:vAlign w:val="center"/>
          </w:tcPr>
          <w:p w14:paraId="7874CEFC" w14:textId="77777777" w:rsidR="00843B9E" w:rsidRPr="00114B13" w:rsidRDefault="00843B9E" w:rsidP="001D6CA0">
            <w:pPr>
              <w:rPr>
                <w:szCs w:val="20"/>
              </w:rPr>
            </w:pPr>
            <w:r w:rsidRPr="00114B13">
              <w:rPr>
                <w:szCs w:val="20"/>
              </w:rPr>
              <w:t>Observerat Uppfattat tillstånd.</w:t>
            </w:r>
            <w:r w:rsidRPr="00194B9F">
              <w:rPr>
                <w:szCs w:val="20"/>
              </w:rPr>
              <w:t>observerat uppfattat av person namn</w:t>
            </w:r>
          </w:p>
        </w:tc>
        <w:tc>
          <w:tcPr>
            <w:tcW w:w="4111" w:type="dxa"/>
            <w:vAlign w:val="center"/>
          </w:tcPr>
          <w:p w14:paraId="343595C7"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/Person/Name</w:t>
            </w:r>
          </w:p>
        </w:tc>
      </w:tr>
      <w:tr w:rsidR="00843B9E" w:rsidRPr="00EF372F" w14:paraId="607A2073" w14:textId="77777777" w:rsidTr="001D6CA0">
        <w:trPr>
          <w:trHeight w:val="397"/>
        </w:trPr>
        <w:tc>
          <w:tcPr>
            <w:tcW w:w="1809" w:type="dxa"/>
            <w:vAlign w:val="center"/>
          </w:tcPr>
          <w:p w14:paraId="081ED82A" w14:textId="77777777" w:rsidR="00843B9E" w:rsidRPr="00670267" w:rsidRDefault="00843B9E" w:rsidP="001D6CA0">
            <w:pPr>
              <w:rPr>
                <w:szCs w:val="20"/>
              </w:rPr>
            </w:pPr>
            <w:r w:rsidRPr="00670267">
              <w:rPr>
                <w:szCs w:val="20"/>
              </w:rPr>
              <w:t>CareUnit.id</w:t>
            </w:r>
          </w:p>
        </w:tc>
        <w:tc>
          <w:tcPr>
            <w:tcW w:w="2977" w:type="dxa"/>
            <w:vAlign w:val="center"/>
          </w:tcPr>
          <w:p w14:paraId="22577563" w14:textId="77777777" w:rsidR="00843B9E" w:rsidRPr="00E74F09" w:rsidRDefault="00843B9E" w:rsidP="001D6CA0">
            <w:pPr>
              <w:rPr>
                <w:szCs w:val="20"/>
              </w:rPr>
            </w:pPr>
            <w:r w:rsidRPr="00E74F09">
              <w:rPr>
                <w:szCs w:val="20"/>
              </w:rPr>
              <w:t>Informationsresurs.vårdenhet id</w:t>
            </w:r>
          </w:p>
        </w:tc>
        <w:tc>
          <w:tcPr>
            <w:tcW w:w="4111" w:type="dxa"/>
            <w:vAlign w:val="center"/>
          </w:tcPr>
          <w:p w14:paraId="103F1E4D"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/CareUnit/Id</w:t>
            </w:r>
          </w:p>
        </w:tc>
      </w:tr>
      <w:tr w:rsidR="00843B9E" w:rsidRPr="00EF372F" w14:paraId="6F0CDDD2" w14:textId="77777777" w:rsidTr="001D6CA0">
        <w:trPr>
          <w:trHeight w:val="397"/>
        </w:trPr>
        <w:tc>
          <w:tcPr>
            <w:tcW w:w="1809" w:type="dxa"/>
            <w:vAlign w:val="center"/>
          </w:tcPr>
          <w:p w14:paraId="483BC99F" w14:textId="77777777" w:rsidR="00843B9E" w:rsidRPr="00670267" w:rsidRDefault="00843B9E" w:rsidP="001D6CA0">
            <w:pPr>
              <w:rPr>
                <w:szCs w:val="20"/>
              </w:rPr>
            </w:pPr>
            <w:r w:rsidRPr="00670267">
              <w:rPr>
                <w:szCs w:val="20"/>
              </w:rPr>
              <w:t>CareUnit.name</w:t>
            </w:r>
          </w:p>
        </w:tc>
        <w:tc>
          <w:tcPr>
            <w:tcW w:w="2977" w:type="dxa"/>
            <w:vAlign w:val="center"/>
          </w:tcPr>
          <w:p w14:paraId="38B2BD8B" w14:textId="77777777" w:rsidR="00843B9E" w:rsidRPr="00E74F09" w:rsidRDefault="00843B9E" w:rsidP="001D6CA0">
            <w:pPr>
              <w:rPr>
                <w:szCs w:val="20"/>
              </w:rPr>
            </w:pPr>
            <w:r w:rsidRPr="00E74F09">
              <w:rPr>
                <w:szCs w:val="20"/>
              </w:rPr>
              <w:t>Informationsresurs.vårdenhet namn</w:t>
            </w:r>
          </w:p>
        </w:tc>
        <w:tc>
          <w:tcPr>
            <w:tcW w:w="4111" w:type="dxa"/>
            <w:vAlign w:val="center"/>
          </w:tcPr>
          <w:p w14:paraId="3C1E3CBC"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/CareUnit/Name</w:t>
            </w:r>
          </w:p>
        </w:tc>
      </w:tr>
      <w:tr w:rsidR="00843B9E" w:rsidRPr="00DE7400" w14:paraId="76C8039D" w14:textId="77777777" w:rsidTr="001D6CA0">
        <w:trPr>
          <w:trHeight w:val="397"/>
        </w:trPr>
        <w:tc>
          <w:tcPr>
            <w:tcW w:w="1809" w:type="dxa"/>
            <w:vAlign w:val="center"/>
          </w:tcPr>
          <w:p w14:paraId="5BA6C636" w14:textId="77777777" w:rsidR="00843B9E" w:rsidRPr="00C601A9" w:rsidRDefault="00843B9E" w:rsidP="001D6CA0">
            <w:pPr>
              <w:rPr>
                <w:szCs w:val="20"/>
              </w:rPr>
            </w:pPr>
            <w:r w:rsidRPr="00C601A9">
              <w:rPr>
                <w:szCs w:val="20"/>
              </w:rPr>
              <w:t>CareGiver.id</w:t>
            </w:r>
          </w:p>
        </w:tc>
        <w:tc>
          <w:tcPr>
            <w:tcW w:w="2977" w:type="dxa"/>
            <w:vAlign w:val="center"/>
          </w:tcPr>
          <w:p w14:paraId="280EE873" w14:textId="77777777" w:rsidR="00843B9E" w:rsidRPr="002F4534" w:rsidRDefault="00843B9E" w:rsidP="001D6CA0">
            <w:pPr>
              <w:rPr>
                <w:szCs w:val="20"/>
              </w:rPr>
            </w:pPr>
            <w:r w:rsidRPr="00E74F09">
              <w:rPr>
                <w:szCs w:val="20"/>
              </w:rPr>
              <w:t>Informationsresurs.vårdgivare id</w:t>
            </w:r>
          </w:p>
        </w:tc>
        <w:tc>
          <w:tcPr>
            <w:tcW w:w="4111" w:type="dxa"/>
            <w:vAlign w:val="center"/>
          </w:tcPr>
          <w:p w14:paraId="5EF84DA8" w14:textId="77777777" w:rsidR="00843B9E" w:rsidRPr="00C601A9"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/CareUnit/CareGiver/Id</w:t>
            </w:r>
          </w:p>
        </w:tc>
      </w:tr>
      <w:tr w:rsidR="00843B9E" w:rsidRPr="00DE7400" w14:paraId="305BDD14" w14:textId="77777777" w:rsidTr="001D6CA0">
        <w:trPr>
          <w:trHeight w:val="397"/>
        </w:trPr>
        <w:tc>
          <w:tcPr>
            <w:tcW w:w="1809" w:type="dxa"/>
            <w:vAlign w:val="center"/>
          </w:tcPr>
          <w:p w14:paraId="723F9937" w14:textId="77777777" w:rsidR="00843B9E" w:rsidRPr="00C601A9" w:rsidRDefault="00843B9E" w:rsidP="001D6CA0">
            <w:pPr>
              <w:rPr>
                <w:szCs w:val="20"/>
              </w:rPr>
            </w:pPr>
            <w:r w:rsidRPr="00C601A9">
              <w:rPr>
                <w:szCs w:val="20"/>
              </w:rPr>
              <w:t>CareGiver.name</w:t>
            </w:r>
          </w:p>
        </w:tc>
        <w:tc>
          <w:tcPr>
            <w:tcW w:w="2977" w:type="dxa"/>
            <w:vAlign w:val="center"/>
          </w:tcPr>
          <w:p w14:paraId="0CE5C480" w14:textId="77777777" w:rsidR="00843B9E" w:rsidRPr="00E74F09" w:rsidRDefault="00843B9E" w:rsidP="001D6CA0">
            <w:pPr>
              <w:rPr>
                <w:szCs w:val="20"/>
              </w:rPr>
            </w:pPr>
            <w:r w:rsidRPr="00E74F09">
              <w:rPr>
                <w:szCs w:val="20"/>
              </w:rPr>
              <w:t>Informationsresurs.vårdgivare namn</w:t>
            </w:r>
          </w:p>
        </w:tc>
        <w:tc>
          <w:tcPr>
            <w:tcW w:w="4111" w:type="dxa"/>
            <w:vAlign w:val="center"/>
          </w:tcPr>
          <w:p w14:paraId="65B01D2B" w14:textId="77777777" w:rsidR="00843B9E" w:rsidRPr="00C601A9"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/CareUnit/CareGiver/Name</w:t>
            </w:r>
          </w:p>
        </w:tc>
      </w:tr>
    </w:tbl>
    <w:p w14:paraId="6C11723D" w14:textId="77777777" w:rsidR="00BD75B2" w:rsidRPr="002E1BA7" w:rsidRDefault="00BD75B2" w:rsidP="00BD75B2">
      <w:pPr>
        <w:rPr>
          <w:lang w:val="en-US"/>
        </w:rPr>
      </w:pPr>
    </w:p>
    <w:p w14:paraId="745884B2" w14:textId="77777777" w:rsidR="00BD75B2" w:rsidRPr="002E1BA7" w:rsidRDefault="00BD75B2" w:rsidP="00BD75B2">
      <w:pPr>
        <w:rPr>
          <w:lang w:val="en-US"/>
        </w:rPr>
      </w:pPr>
    </w:p>
    <w:p w14:paraId="02E7884B" w14:textId="77777777" w:rsidR="00BD75B2" w:rsidRPr="00340218" w:rsidRDefault="00BD75B2" w:rsidP="00BD75B2">
      <w:pPr>
        <w:rPr>
          <w:lang w:val="en-US"/>
        </w:rPr>
      </w:pPr>
    </w:p>
    <w:p w14:paraId="076460D1" w14:textId="77777777" w:rsidR="00BD75B2" w:rsidRDefault="00BD75B2" w:rsidP="00BD75B2">
      <w:pPr>
        <w:pStyle w:val="Rubrik2"/>
      </w:pPr>
      <w:bookmarkStart w:id="81" w:name="_Toc372034737"/>
      <w:bookmarkStart w:id="82" w:name="_Toc374962641"/>
      <w:r>
        <w:t>Formatregler</w:t>
      </w:r>
      <w:bookmarkEnd w:id="81"/>
      <w:bookmarkEnd w:id="82"/>
    </w:p>
    <w:p w14:paraId="30E2F4EA" w14:textId="77777777" w:rsidR="00BD75B2" w:rsidRPr="00F74D98" w:rsidRDefault="00BD75B2" w:rsidP="00BD75B2">
      <w:pPr>
        <w:pStyle w:val="Rubrik3"/>
      </w:pPr>
      <w:bookmarkStart w:id="83" w:name="_Toc372034738"/>
      <w:bookmarkStart w:id="84" w:name="_Toc374962642"/>
      <w:r w:rsidRPr="00F74D98">
        <w:t>Regel 1</w:t>
      </w:r>
      <w:r>
        <w:t xml:space="preserve"> – ReferredInformation.time</w:t>
      </w:r>
      <w:bookmarkEnd w:id="83"/>
      <w:bookmarkEnd w:id="84"/>
    </w:p>
    <w:p w14:paraId="0DDA8E51" w14:textId="77777777" w:rsidR="00BD75B2" w:rsidRDefault="00BD75B2" w:rsidP="00BD75B2">
      <w:r>
        <w:t>För producent ska detta svar innehålla en given tidspunkt där denna avgörs på följande faktorer för att kunna passa in inom den för anropande tidsintervallbaserad sökparameter:</w:t>
      </w:r>
    </w:p>
    <w:p w14:paraId="14927170" w14:textId="77777777" w:rsidR="00BD75B2" w:rsidRDefault="00BD75B2" w:rsidP="00BD75B2">
      <w:pPr>
        <w:pStyle w:val="Liststycke"/>
        <w:numPr>
          <w:ilvl w:val="0"/>
          <w:numId w:val="30"/>
        </w:numPr>
      </w:pPr>
      <w:r>
        <w:t>Där start- och sluttid ryms inom sökt tidsintervall. Starttid anges som ReferredInformation.time.</w:t>
      </w:r>
    </w:p>
    <w:p w14:paraId="511693C4" w14:textId="77777777" w:rsidR="00BD75B2" w:rsidRDefault="00BD75B2" w:rsidP="00BD75B2">
      <w:pPr>
        <w:pStyle w:val="Liststycke"/>
        <w:numPr>
          <w:ilvl w:val="0"/>
          <w:numId w:val="30"/>
        </w:numPr>
      </w:pPr>
      <w:r>
        <w:t>Där endast starttid ryms inom sökt tidsintervall. Starttid anges som ReferredInformation.time.</w:t>
      </w:r>
    </w:p>
    <w:p w14:paraId="6A2F9FA1" w14:textId="77777777" w:rsidR="00BD75B2" w:rsidRDefault="00BD75B2" w:rsidP="00BD75B2">
      <w:pPr>
        <w:pStyle w:val="Liststycke"/>
        <w:numPr>
          <w:ilvl w:val="0"/>
          <w:numId w:val="30"/>
        </w:numPr>
      </w:pPr>
      <w:r>
        <w:t>Där endast sluttid ryms inom sökt tidsintervall. Starttid anges som ReferredInformation.time.</w:t>
      </w:r>
    </w:p>
    <w:p w14:paraId="400BC858" w14:textId="77777777" w:rsidR="00BD75B2" w:rsidRDefault="00BD75B2" w:rsidP="00BD75B2">
      <w:pPr>
        <w:pStyle w:val="Liststycke"/>
        <w:numPr>
          <w:ilvl w:val="0"/>
          <w:numId w:val="30"/>
        </w:numPr>
      </w:pPr>
      <w:r>
        <w:t>Där varken start- och sluttid ryms inom sökt tidsintervall men sträcker sig över denna tidsperiod. Starttid anges som ReferredInformation.time.</w:t>
      </w:r>
    </w:p>
    <w:p w14:paraId="1F119E2E" w14:textId="77777777" w:rsidR="00BD75B2" w:rsidRPr="00F74D98" w:rsidRDefault="00BD75B2" w:rsidP="00BD75B2">
      <w:pPr>
        <w:pStyle w:val="Liststycke"/>
        <w:numPr>
          <w:ilvl w:val="0"/>
          <w:numId w:val="30"/>
        </w:numPr>
      </w:pPr>
      <w:r>
        <w:t>Där det endast finns en starttid angiven men denna inte ryms inom sökt tidsintervall. Starttid anges som ReferredInformation.time.</w:t>
      </w:r>
    </w:p>
    <w:p w14:paraId="349CB0EB" w14:textId="77777777" w:rsidR="00BD75B2" w:rsidRPr="00BD75B2" w:rsidRDefault="00BD75B2" w:rsidP="00BD75B2"/>
    <w:p w14:paraId="08DCB809" w14:textId="77777777" w:rsidR="00AD1DA5" w:rsidRDefault="00AD1DA5">
      <w:pPr>
        <w:spacing w:line="240" w:lineRule="auto"/>
        <w:rPr>
          <w:rFonts w:eastAsia="Times New Roman"/>
          <w:bCs/>
          <w:sz w:val="30"/>
          <w:szCs w:val="28"/>
        </w:rPr>
      </w:pPr>
      <w:r>
        <w:br w:type="page"/>
      </w:r>
    </w:p>
    <w:p w14:paraId="26BE467D" w14:textId="01071C7E" w:rsidR="007E47C0" w:rsidRDefault="007E47C0" w:rsidP="007E47C0">
      <w:pPr>
        <w:pStyle w:val="Rubrik1"/>
      </w:pPr>
      <w:bookmarkStart w:id="85" w:name="_Toc374962643"/>
      <w:r>
        <w:lastRenderedPageBreak/>
        <w:t>Tjänstekontrakt</w:t>
      </w:r>
      <w:bookmarkEnd w:id="68"/>
      <w:bookmarkEnd w:id="79"/>
      <w:bookmarkEnd w:id="85"/>
    </w:p>
    <w:p w14:paraId="6CA2DF95" w14:textId="77777777" w:rsidR="007E47C0" w:rsidRDefault="00182658" w:rsidP="007E47C0">
      <w:pPr>
        <w:pStyle w:val="Rubrik2"/>
      </w:pPr>
      <w:bookmarkStart w:id="86" w:name="_Toc374962644"/>
      <w:r w:rsidRPr="008A2F4D">
        <w:t>GetObservation</w:t>
      </w:r>
      <w:bookmarkEnd w:id="86"/>
    </w:p>
    <w:p w14:paraId="3F683D7B" w14:textId="1F33EE06" w:rsidR="00C7180D" w:rsidRDefault="007C3FA1" w:rsidP="00F71DFD">
      <w:r>
        <w:t xml:space="preserve">Detta tjänstekontrakt hämtar observationsdata. Avsikten är </w:t>
      </w:r>
      <w:r w:rsidR="00D821ED">
        <w:t xml:space="preserve">att tillgodose vårdens </w:t>
      </w:r>
      <w:r w:rsidR="00C7180D">
        <w:t>och invånarens behov av e-tjänster för kommunikation av observationer</w:t>
      </w:r>
      <w:r w:rsidR="00D821ED">
        <w:t xml:space="preserve">. </w:t>
      </w:r>
      <w:r w:rsidR="00464801">
        <w:t xml:space="preserve">Vissa av tillämpningarna </w:t>
      </w:r>
      <w:r w:rsidR="00B87BA3">
        <w:t xml:space="preserve">av observationer </w:t>
      </w:r>
      <w:r w:rsidR="00464801">
        <w:t xml:space="preserve">är </w:t>
      </w:r>
      <w:r w:rsidR="00D821ED">
        <w:t>beskriv</w:t>
      </w:r>
      <w:r w:rsidR="00464801">
        <w:t>na</w:t>
      </w:r>
      <w:r w:rsidR="00D821ED">
        <w:t xml:space="preserve"> i särskilda tillämpningsanvisningar, t.ex. diagnos. </w:t>
      </w:r>
      <w:r w:rsidR="00BF3322">
        <w:t>Konsumenten</w:t>
      </w:r>
      <w:r w:rsidR="00F81B84">
        <w:t xml:space="preserve"> behandlar dessa informationsmängder medan engagemangsindex hanterar associerad metadata.</w:t>
      </w:r>
    </w:p>
    <w:p w14:paraId="1D0B7652" w14:textId="77777777" w:rsidR="00294A8F" w:rsidRDefault="00294A8F" w:rsidP="00F71DFD"/>
    <w:p w14:paraId="5BC6EB13" w14:textId="77777777" w:rsidR="007E47C0" w:rsidRDefault="00294A8F" w:rsidP="00F71DFD">
      <w:r>
        <w:t xml:space="preserve">En observation kan vara av arten noterat fenomen som </w:t>
      </w:r>
      <w:r w:rsidR="00492A7B">
        <w:t xml:space="preserve">rör en patients hälsotillstånd, t.ex. </w:t>
      </w:r>
      <w:r w:rsidR="00426B56">
        <w:t xml:space="preserve">kliniskt fynd eller diagnostyp. </w:t>
      </w:r>
      <w:r w:rsidR="00492A7B">
        <w:t>Värde</w:t>
      </w:r>
      <w:r>
        <w:t xml:space="preserve">beskrivningen erbjuder mer detaljerad information bakom </w:t>
      </w:r>
      <w:r w:rsidR="00492A7B">
        <w:t xml:space="preserve">observationen i sin helhet, t.ex. </w:t>
      </w:r>
      <w:r w:rsidR="00426B56">
        <w:t>blåsa på kind eller diabetes som värde till diagnostypen huvuddiagnos.</w:t>
      </w:r>
    </w:p>
    <w:p w14:paraId="1C4B437A" w14:textId="77777777" w:rsidR="000F1F32" w:rsidRDefault="000F1F32" w:rsidP="00F71DFD"/>
    <w:p w14:paraId="0E68739E" w14:textId="388D92C2" w:rsidR="000F1F32" w:rsidRDefault="000F1F32" w:rsidP="00F71DFD">
      <w:r>
        <w:t>Meddelandemodell från kap 5.1 motsvarar svarsmeddelandet för detta tjänstekontrakt</w:t>
      </w:r>
      <w:r w:rsidR="006206E5">
        <w:t>.</w:t>
      </w:r>
    </w:p>
    <w:p w14:paraId="79351616" w14:textId="77777777" w:rsidR="00C47298" w:rsidRPr="00C83567" w:rsidRDefault="00C47298" w:rsidP="00F71DFD">
      <w:pPr>
        <w:rPr>
          <w:color w:val="4F81BD" w:themeColor="accent1"/>
        </w:rPr>
      </w:pPr>
    </w:p>
    <w:p w14:paraId="049D3033" w14:textId="77777777" w:rsidR="007E47C0" w:rsidRDefault="007E47C0" w:rsidP="007E47C0">
      <w:pPr>
        <w:pStyle w:val="Rubrik3"/>
      </w:pPr>
      <w:bookmarkStart w:id="87" w:name="_Toc374962645"/>
      <w:r>
        <w:t>Version</w:t>
      </w:r>
      <w:bookmarkEnd w:id="87"/>
    </w:p>
    <w:p w14:paraId="1D4EBEB7" w14:textId="77777777" w:rsidR="007E47C0" w:rsidRDefault="0029749F" w:rsidP="007E47C0">
      <w:r>
        <w:t>1.0</w:t>
      </w:r>
    </w:p>
    <w:p w14:paraId="70F73012" w14:textId="77777777" w:rsidR="0029749F" w:rsidRPr="00C55071" w:rsidRDefault="0029749F" w:rsidP="007E47C0"/>
    <w:p w14:paraId="55FC0837" w14:textId="77777777" w:rsidR="007E47C0" w:rsidRDefault="007E47C0" w:rsidP="007E47C0">
      <w:pPr>
        <w:pStyle w:val="Rubrik3"/>
      </w:pPr>
      <w:bookmarkStart w:id="88" w:name="_Ref370222427"/>
      <w:bookmarkStart w:id="89" w:name="_Toc374962646"/>
      <w:r>
        <w:t>Fältregler</w:t>
      </w:r>
      <w:bookmarkEnd w:id="88"/>
      <w:bookmarkEnd w:id="89"/>
    </w:p>
    <w:p w14:paraId="40D4128D" w14:textId="77777777" w:rsidR="007E47C0" w:rsidRDefault="007E47C0" w:rsidP="007E47C0">
      <w:r>
        <w:t xml:space="preserve">Nedanstående tabell beskriver varje element i begäran och svar. Har namnet en * finns </w:t>
      </w:r>
      <w:r w:rsidR="00302280">
        <w:t>ytterligare</w:t>
      </w:r>
      <w:r>
        <w:t xml:space="preserve"> regler för detta element och beskrivs mer i detalj i stycket Regler. </w:t>
      </w:r>
    </w:p>
    <w:p w14:paraId="22D88CA2" w14:textId="77777777" w:rsidR="007E47C0" w:rsidRDefault="007E47C0" w:rsidP="007E47C0"/>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887331" w:rsidRPr="00F71DFD" w14:paraId="32BF4A5E" w14:textId="77777777" w:rsidTr="000627CC">
        <w:tc>
          <w:tcPr>
            <w:tcW w:w="2474" w:type="dxa"/>
            <w:shd w:val="clear" w:color="auto" w:fill="D9D9D9" w:themeFill="background1" w:themeFillShade="D9"/>
          </w:tcPr>
          <w:p w14:paraId="6897DB6C" w14:textId="77777777" w:rsidR="00887331" w:rsidRPr="00F71DFD" w:rsidRDefault="00887331" w:rsidP="00F71DFD">
            <w:pPr>
              <w:rPr>
                <w:b/>
              </w:rPr>
            </w:pPr>
            <w:r w:rsidRPr="00F71DFD">
              <w:rPr>
                <w:b/>
              </w:rPr>
              <w:t>Namn</w:t>
            </w:r>
          </w:p>
        </w:tc>
        <w:tc>
          <w:tcPr>
            <w:tcW w:w="2506" w:type="dxa"/>
            <w:shd w:val="clear" w:color="auto" w:fill="D9D9D9" w:themeFill="background1" w:themeFillShade="D9"/>
          </w:tcPr>
          <w:p w14:paraId="24C99D65" w14:textId="77777777" w:rsidR="00887331" w:rsidRPr="00F71DFD" w:rsidRDefault="00887331" w:rsidP="00F71DFD">
            <w:pPr>
              <w:rPr>
                <w:b/>
              </w:rPr>
            </w:pPr>
            <w:r w:rsidRPr="00F71DFD">
              <w:rPr>
                <w:b/>
              </w:rPr>
              <w:t>Typ</w:t>
            </w:r>
          </w:p>
        </w:tc>
        <w:tc>
          <w:tcPr>
            <w:tcW w:w="2925" w:type="dxa"/>
            <w:shd w:val="clear" w:color="auto" w:fill="D9D9D9" w:themeFill="background1" w:themeFillShade="D9"/>
          </w:tcPr>
          <w:p w14:paraId="65A7F964" w14:textId="77777777" w:rsidR="00887331" w:rsidRPr="00F71DFD" w:rsidRDefault="00887331" w:rsidP="00F71DFD">
            <w:pPr>
              <w:rPr>
                <w:b/>
              </w:rPr>
            </w:pPr>
            <w:r w:rsidRPr="00F71DFD">
              <w:rPr>
                <w:b/>
              </w:rPr>
              <w:t>Beskrivning</w:t>
            </w:r>
          </w:p>
        </w:tc>
        <w:tc>
          <w:tcPr>
            <w:tcW w:w="1617" w:type="dxa"/>
            <w:shd w:val="clear" w:color="auto" w:fill="D9D9D9" w:themeFill="background1" w:themeFillShade="D9"/>
          </w:tcPr>
          <w:p w14:paraId="78175907" w14:textId="77777777" w:rsidR="00887331" w:rsidRPr="00F71DFD" w:rsidRDefault="00887331" w:rsidP="00F71DFD">
            <w:pPr>
              <w:rPr>
                <w:b/>
              </w:rPr>
            </w:pPr>
            <w:r w:rsidRPr="00F71DFD">
              <w:rPr>
                <w:b/>
              </w:rPr>
              <w:t>Kardinalitet</w:t>
            </w:r>
          </w:p>
        </w:tc>
      </w:tr>
      <w:tr w:rsidR="00887331" w:rsidRPr="00F71DFD" w14:paraId="79AFD72B" w14:textId="77777777" w:rsidTr="000627CC">
        <w:tc>
          <w:tcPr>
            <w:tcW w:w="2474" w:type="dxa"/>
          </w:tcPr>
          <w:p w14:paraId="6F94D67B" w14:textId="77777777" w:rsidR="00887331" w:rsidRPr="00F71DFD" w:rsidRDefault="00887331" w:rsidP="00F71DFD">
            <w:pPr>
              <w:rPr>
                <w:b/>
              </w:rPr>
            </w:pPr>
            <w:r w:rsidRPr="00F71DFD">
              <w:rPr>
                <w:b/>
              </w:rPr>
              <w:t>Begäran</w:t>
            </w:r>
          </w:p>
        </w:tc>
        <w:tc>
          <w:tcPr>
            <w:tcW w:w="2506" w:type="dxa"/>
          </w:tcPr>
          <w:p w14:paraId="3BF520D3" w14:textId="77777777" w:rsidR="00887331" w:rsidRPr="00F71DFD" w:rsidRDefault="00887331" w:rsidP="00F71DFD">
            <w:pPr>
              <w:rPr>
                <w:b/>
              </w:rPr>
            </w:pPr>
          </w:p>
        </w:tc>
        <w:tc>
          <w:tcPr>
            <w:tcW w:w="2925" w:type="dxa"/>
          </w:tcPr>
          <w:p w14:paraId="45F9071C" w14:textId="77777777" w:rsidR="00887331" w:rsidRPr="00F71DFD" w:rsidRDefault="00887331" w:rsidP="00F71DFD">
            <w:pPr>
              <w:rPr>
                <w:b/>
              </w:rPr>
            </w:pPr>
          </w:p>
        </w:tc>
        <w:tc>
          <w:tcPr>
            <w:tcW w:w="1617" w:type="dxa"/>
          </w:tcPr>
          <w:p w14:paraId="7D928972" w14:textId="77777777" w:rsidR="00887331" w:rsidRPr="00F71DFD" w:rsidRDefault="00887331" w:rsidP="00F71DFD">
            <w:pPr>
              <w:rPr>
                <w:b/>
              </w:rPr>
            </w:pPr>
          </w:p>
        </w:tc>
      </w:tr>
      <w:tr w:rsidR="00887331" w:rsidRPr="008345BA" w14:paraId="1D0254FF" w14:textId="77777777" w:rsidTr="000627CC">
        <w:tc>
          <w:tcPr>
            <w:tcW w:w="2474" w:type="dxa"/>
          </w:tcPr>
          <w:p w14:paraId="69DE7718" w14:textId="77777777" w:rsidR="00887331" w:rsidRPr="008345BA" w:rsidRDefault="00887331" w:rsidP="00F71DFD">
            <w:r w:rsidRPr="008345BA">
              <w:t>patientId</w:t>
            </w:r>
            <w:r w:rsidR="0046378B">
              <w:t>*</w:t>
            </w:r>
          </w:p>
        </w:tc>
        <w:tc>
          <w:tcPr>
            <w:tcW w:w="2506" w:type="dxa"/>
          </w:tcPr>
          <w:p w14:paraId="168BB1E8" w14:textId="77777777" w:rsidR="00887331" w:rsidRPr="008345BA" w:rsidRDefault="00345CCC" w:rsidP="00F71DFD">
            <w:r w:rsidRPr="008345BA">
              <w:t>IIType</w:t>
            </w:r>
          </w:p>
        </w:tc>
        <w:tc>
          <w:tcPr>
            <w:tcW w:w="2925" w:type="dxa"/>
          </w:tcPr>
          <w:p w14:paraId="0834D120" w14:textId="77777777" w:rsidR="0050180D" w:rsidRDefault="00887331" w:rsidP="00F71DFD">
            <w:r w:rsidRPr="008345BA">
              <w:t>Id för patienten.</w:t>
            </w:r>
          </w:p>
          <w:p w14:paraId="6D4762CF" w14:textId="3103FB93" w:rsidR="0046378B" w:rsidRPr="006F1801" w:rsidRDefault="00E74818" w:rsidP="00F71DFD">
            <w:r w:rsidRPr="00E74818">
              <w:rPr>
                <w:b/>
              </w:rPr>
              <w:t>(Fält 1)</w:t>
            </w:r>
          </w:p>
        </w:tc>
        <w:tc>
          <w:tcPr>
            <w:tcW w:w="1617" w:type="dxa"/>
          </w:tcPr>
          <w:p w14:paraId="66A68327" w14:textId="77777777" w:rsidR="00887331" w:rsidRPr="008345BA" w:rsidRDefault="00887331" w:rsidP="00F71DFD">
            <w:r w:rsidRPr="008345BA">
              <w:t>1</w:t>
            </w:r>
          </w:p>
        </w:tc>
      </w:tr>
      <w:tr w:rsidR="00C11F25" w:rsidRPr="00FE0141" w14:paraId="00377091" w14:textId="77777777" w:rsidTr="000627CC">
        <w:tc>
          <w:tcPr>
            <w:tcW w:w="2474" w:type="dxa"/>
          </w:tcPr>
          <w:p w14:paraId="7D838EB4" w14:textId="77777777" w:rsidR="00C11F25" w:rsidRPr="00FE0141" w:rsidRDefault="00C11F25" w:rsidP="00F71DFD">
            <w:pPr>
              <w:rPr>
                <w:i/>
              </w:rPr>
            </w:pPr>
            <w:r w:rsidRPr="00FE0141">
              <w:rPr>
                <w:i/>
              </w:rPr>
              <w:t>patientId.root</w:t>
            </w:r>
          </w:p>
        </w:tc>
        <w:tc>
          <w:tcPr>
            <w:tcW w:w="2506" w:type="dxa"/>
          </w:tcPr>
          <w:p w14:paraId="3B0687F3" w14:textId="77777777" w:rsidR="00C11F25" w:rsidRPr="00FE0141" w:rsidRDefault="00C11F25" w:rsidP="00F71DFD">
            <w:pPr>
              <w:rPr>
                <w:i/>
              </w:rPr>
            </w:pPr>
            <w:r w:rsidRPr="00FE0141">
              <w:rPr>
                <w:i/>
              </w:rPr>
              <w:t>String</w:t>
            </w:r>
          </w:p>
        </w:tc>
        <w:tc>
          <w:tcPr>
            <w:tcW w:w="2925" w:type="dxa"/>
          </w:tcPr>
          <w:p w14:paraId="049A5929" w14:textId="77777777" w:rsidR="00D2469C" w:rsidRPr="00FE0141" w:rsidRDefault="00D2469C" w:rsidP="00F71DFD">
            <w:pPr>
              <w:rPr>
                <w:i/>
              </w:rPr>
            </w:pPr>
            <w:r w:rsidRPr="00FE0141">
              <w:rPr>
                <w:i/>
              </w:rPr>
              <w:t>KV OID för typ av identifierare:</w:t>
            </w:r>
          </w:p>
          <w:p w14:paraId="305B323E" w14:textId="77777777" w:rsidR="00D2469C" w:rsidRPr="00FE0141" w:rsidRDefault="00D2469C" w:rsidP="00F71DFD">
            <w:pPr>
              <w:rPr>
                <w:i/>
              </w:rPr>
            </w:pPr>
          </w:p>
          <w:p w14:paraId="35A33EC7" w14:textId="6A918B3A" w:rsidR="00D2469C" w:rsidRPr="00FE0141" w:rsidRDefault="000A77FA" w:rsidP="00F71DFD">
            <w:pPr>
              <w:rPr>
                <w:i/>
              </w:rPr>
            </w:pPr>
            <w:r>
              <w:rPr>
                <w:i/>
              </w:rPr>
              <w:t xml:space="preserve">För personnummer används OID </w:t>
            </w:r>
            <w:r w:rsidR="00162662">
              <w:rPr>
                <w:i/>
              </w:rPr>
              <w:t>(1.2.752.129.2.1.3.1).</w:t>
            </w:r>
          </w:p>
          <w:p w14:paraId="52AC325B" w14:textId="26CEAA0F" w:rsidR="00D2469C" w:rsidRPr="00FE0141" w:rsidRDefault="000A77FA" w:rsidP="00F71DFD">
            <w:pPr>
              <w:rPr>
                <w:i/>
              </w:rPr>
            </w:pPr>
            <w:r>
              <w:rPr>
                <w:i/>
              </w:rPr>
              <w:t xml:space="preserve">För samordningsnummer används OID </w:t>
            </w:r>
            <w:r w:rsidR="00162662">
              <w:rPr>
                <w:i/>
              </w:rPr>
              <w:t>(1.2.752.129.2.1.3.3).</w:t>
            </w:r>
          </w:p>
          <w:p w14:paraId="3314B3A3" w14:textId="4419903E" w:rsidR="00D2469C" w:rsidRPr="00FE0141" w:rsidRDefault="00D2469C" w:rsidP="00F71DFD">
            <w:pPr>
              <w:rPr>
                <w:i/>
              </w:rPr>
            </w:pPr>
            <w:r w:rsidRPr="00FE0141">
              <w:rPr>
                <w:i/>
              </w:rPr>
              <w:t>För nationell</w:t>
            </w:r>
            <w:r w:rsidR="0021458B">
              <w:rPr>
                <w:i/>
              </w:rPr>
              <w:t>t</w:t>
            </w:r>
            <w:r w:rsidRPr="00FE0141">
              <w:rPr>
                <w:i/>
              </w:rPr>
              <w:t xml:space="preserve"> reservnummer (1.2.752.129.2.1.3.2).</w:t>
            </w:r>
          </w:p>
          <w:p w14:paraId="3C3C413E" w14:textId="58F01E93" w:rsidR="00C11F25" w:rsidRPr="00FE0141" w:rsidRDefault="0021458B" w:rsidP="00F71DFD">
            <w:pPr>
              <w:rPr>
                <w:i/>
              </w:rPr>
            </w:pPr>
            <w:r>
              <w:rPr>
                <w:i/>
              </w:rPr>
              <w:t>För lokalt</w:t>
            </w:r>
            <w:r w:rsidR="000A77FA">
              <w:rPr>
                <w:i/>
              </w:rPr>
              <w:t xml:space="preserve"> reservnummer används OID (1.2.752.129.2.1.2.1)</w:t>
            </w:r>
          </w:p>
        </w:tc>
        <w:tc>
          <w:tcPr>
            <w:tcW w:w="1617" w:type="dxa"/>
          </w:tcPr>
          <w:p w14:paraId="6E9FB6DF" w14:textId="77777777" w:rsidR="00C11F25" w:rsidRPr="00FE0141" w:rsidRDefault="005B23F5" w:rsidP="00F71DFD">
            <w:pPr>
              <w:rPr>
                <w:i/>
              </w:rPr>
            </w:pPr>
            <w:r w:rsidRPr="00FE0141">
              <w:rPr>
                <w:i/>
              </w:rPr>
              <w:t>1</w:t>
            </w:r>
          </w:p>
        </w:tc>
      </w:tr>
      <w:tr w:rsidR="00C11F25" w:rsidRPr="00FE0141" w14:paraId="63FC335F" w14:textId="77777777" w:rsidTr="000627CC">
        <w:tc>
          <w:tcPr>
            <w:tcW w:w="2474" w:type="dxa"/>
          </w:tcPr>
          <w:p w14:paraId="69E61F59" w14:textId="77777777" w:rsidR="00C11F25" w:rsidRPr="00FE0141" w:rsidRDefault="00C11F25" w:rsidP="00F71DFD">
            <w:pPr>
              <w:rPr>
                <w:i/>
              </w:rPr>
            </w:pPr>
            <w:r w:rsidRPr="00FE0141">
              <w:rPr>
                <w:i/>
              </w:rPr>
              <w:t>patientId.extension</w:t>
            </w:r>
          </w:p>
        </w:tc>
        <w:tc>
          <w:tcPr>
            <w:tcW w:w="2506" w:type="dxa"/>
          </w:tcPr>
          <w:p w14:paraId="3C4D8DC6" w14:textId="77777777" w:rsidR="00C11F25" w:rsidRPr="00FE0141" w:rsidRDefault="00C11F25" w:rsidP="00F71DFD">
            <w:pPr>
              <w:rPr>
                <w:i/>
              </w:rPr>
            </w:pPr>
            <w:r w:rsidRPr="00FE0141">
              <w:rPr>
                <w:i/>
              </w:rPr>
              <w:t>String</w:t>
            </w:r>
          </w:p>
        </w:tc>
        <w:tc>
          <w:tcPr>
            <w:tcW w:w="2925" w:type="dxa"/>
          </w:tcPr>
          <w:p w14:paraId="0644B123" w14:textId="77777777" w:rsidR="00C11F25" w:rsidRDefault="005264B2" w:rsidP="00F71DFD">
            <w:pPr>
              <w:rPr>
                <w:i/>
              </w:rPr>
            </w:pPr>
            <w:r>
              <w:rPr>
                <w:i/>
              </w:rPr>
              <w:t>Personnummer/</w:t>
            </w:r>
            <w:r w:rsidR="004E5483">
              <w:rPr>
                <w:i/>
              </w:rPr>
              <w:t>globalt reservnummer/</w:t>
            </w:r>
            <w:r w:rsidR="00C11F25" w:rsidRPr="00FE0141">
              <w:rPr>
                <w:i/>
              </w:rPr>
              <w:t>samordningsnummer</w:t>
            </w:r>
            <w:r>
              <w:rPr>
                <w:i/>
              </w:rPr>
              <w:t>.</w:t>
            </w:r>
          </w:p>
          <w:p w14:paraId="144C34C7" w14:textId="77777777" w:rsidR="005264B2" w:rsidRDefault="005264B2" w:rsidP="00F71DFD">
            <w:pPr>
              <w:rPr>
                <w:i/>
              </w:rPr>
            </w:pPr>
          </w:p>
          <w:p w14:paraId="4A917E73" w14:textId="77777777" w:rsidR="005264B2" w:rsidRPr="00FE0141" w:rsidRDefault="005264B2" w:rsidP="00F71DFD">
            <w:pPr>
              <w:rPr>
                <w:i/>
              </w:rPr>
            </w:pPr>
            <w:r>
              <w:rPr>
                <w:i/>
              </w:rPr>
              <w:t xml:space="preserve">För </w:t>
            </w:r>
            <w:r w:rsidR="004E5483">
              <w:rPr>
                <w:i/>
              </w:rPr>
              <w:t xml:space="preserve">lokala </w:t>
            </w:r>
            <w:r>
              <w:rPr>
                <w:i/>
              </w:rPr>
              <w:t xml:space="preserve">reservnummer ska </w:t>
            </w:r>
            <w:r>
              <w:rPr>
                <w:rFonts w:cs="Arial"/>
                <w:i/>
              </w:rPr>
              <w:lastRenderedPageBreak/>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Pr>
          <w:p w14:paraId="4AACD88B" w14:textId="77777777" w:rsidR="00C11F25" w:rsidRPr="00FE0141" w:rsidRDefault="005B23F5" w:rsidP="00F71DFD">
            <w:pPr>
              <w:rPr>
                <w:i/>
              </w:rPr>
            </w:pPr>
            <w:r w:rsidRPr="00FE0141">
              <w:rPr>
                <w:i/>
              </w:rPr>
              <w:lastRenderedPageBreak/>
              <w:t>1</w:t>
            </w:r>
          </w:p>
        </w:tc>
      </w:tr>
      <w:tr w:rsidR="00887331" w:rsidRPr="008345BA" w14:paraId="5D01A155" w14:textId="77777777" w:rsidTr="000627CC">
        <w:tc>
          <w:tcPr>
            <w:tcW w:w="2474" w:type="dxa"/>
          </w:tcPr>
          <w:p w14:paraId="5D4BAC69" w14:textId="78AED1EC" w:rsidR="00887331" w:rsidRPr="008345BA" w:rsidRDefault="00887331" w:rsidP="0062753D">
            <w:r w:rsidRPr="008345BA">
              <w:lastRenderedPageBreak/>
              <w:t>time</w:t>
            </w:r>
            <w:r w:rsidR="00A66875">
              <w:t>*</w:t>
            </w:r>
          </w:p>
        </w:tc>
        <w:tc>
          <w:tcPr>
            <w:tcW w:w="2506" w:type="dxa"/>
          </w:tcPr>
          <w:p w14:paraId="3B221D60" w14:textId="77777777" w:rsidR="00887331" w:rsidRPr="008345BA" w:rsidRDefault="00887331" w:rsidP="00F71DFD">
            <w:r w:rsidRPr="008345BA">
              <w:rPr>
                <w:rFonts w:cs="Arial"/>
                <w:color w:val="000000"/>
                <w:highlight w:val="white"/>
                <w:lang w:eastAsia="sv-SE"/>
              </w:rPr>
              <w:t>TimePeriodType</w:t>
            </w:r>
          </w:p>
        </w:tc>
        <w:tc>
          <w:tcPr>
            <w:tcW w:w="2925" w:type="dxa"/>
          </w:tcPr>
          <w:p w14:paraId="26CDAE90" w14:textId="77777777" w:rsidR="00A30727" w:rsidRDefault="00C43665" w:rsidP="00F71DFD">
            <w:r w:rsidRPr="008345BA">
              <w:t>Begränsning av sökning</w:t>
            </w:r>
            <w:r w:rsidR="00887331" w:rsidRPr="008345BA">
              <w:t xml:space="preserve"> i tid. Begränsningen sker genom att resultatet innehåller de poster som i något av de tidsfält som ingår i svarsmeddelandet anger en tidpunkt</w:t>
            </w:r>
            <w:r w:rsidR="00CE4289" w:rsidRPr="008345BA">
              <w:t xml:space="preserve"> (dvs. TimeStamp)</w:t>
            </w:r>
            <w:r w:rsidR="00887331" w:rsidRPr="008345BA">
              <w:t xml:space="preserve"> som ligger inom det sökta tidsintervallet (start- och</w:t>
            </w:r>
            <w:r w:rsidR="008046A0" w:rsidRPr="008345BA">
              <w:t>/eller</w:t>
            </w:r>
            <w:r w:rsidR="00887331" w:rsidRPr="008345BA">
              <w:t xml:space="preserve"> slutpunkt </w:t>
            </w:r>
            <w:r w:rsidR="00930A7B" w:rsidRPr="008345BA">
              <w:t xml:space="preserve">ska </w:t>
            </w:r>
            <w:r w:rsidR="00887331" w:rsidRPr="008345BA">
              <w:t>inkluderas i intervallet).</w:t>
            </w:r>
            <w:r w:rsidR="004D4510" w:rsidRPr="008345BA">
              <w:t xml:space="preserve"> </w:t>
            </w:r>
          </w:p>
          <w:p w14:paraId="3BAE971D" w14:textId="77777777" w:rsidR="00162662" w:rsidRPr="008345BA" w:rsidRDefault="00162662" w:rsidP="00F71DFD"/>
          <w:p w14:paraId="33E81458" w14:textId="77777777" w:rsidR="00F84A0F" w:rsidRDefault="004D4510" w:rsidP="00F71DFD">
            <w:pPr>
              <w:rPr>
                <w:rFonts w:cs="Arial"/>
              </w:rPr>
            </w:pPr>
            <w:r w:rsidRPr="008345BA">
              <w:t>Exempel på sökvariabel är</w:t>
            </w:r>
            <w:r w:rsidRPr="008345BA">
              <w:rPr>
                <w:rFonts w:cs="Arial"/>
              </w:rPr>
              <w:t xml:space="preserve"> ÅÅÅÅMMDDttmmss- ÅÅÅÅMMDDttmmss</w:t>
            </w:r>
            <w:r w:rsidR="00A66875">
              <w:rPr>
                <w:rFonts w:cs="Arial"/>
              </w:rPr>
              <w:t xml:space="preserve"> </w:t>
            </w:r>
          </w:p>
          <w:p w14:paraId="69614184" w14:textId="77777777" w:rsidR="00887331" w:rsidRPr="00E74818" w:rsidRDefault="00A66875" w:rsidP="00F71DFD">
            <w:pPr>
              <w:rPr>
                <w:b/>
              </w:rPr>
            </w:pPr>
            <w:r w:rsidRPr="00E74818">
              <w:rPr>
                <w:b/>
              </w:rPr>
              <w:t>(Fält 1)</w:t>
            </w:r>
          </w:p>
        </w:tc>
        <w:tc>
          <w:tcPr>
            <w:tcW w:w="1617" w:type="dxa"/>
          </w:tcPr>
          <w:p w14:paraId="531B6514" w14:textId="77777777" w:rsidR="00887331" w:rsidRPr="008345BA" w:rsidRDefault="00887331" w:rsidP="00F71DFD">
            <w:r w:rsidRPr="008345BA">
              <w:t>0</w:t>
            </w:r>
            <w:proofErr w:type="gramStart"/>
            <w:r w:rsidRPr="008345BA">
              <w:t>..</w:t>
            </w:r>
            <w:proofErr w:type="gramEnd"/>
            <w:r w:rsidRPr="008345BA">
              <w:t>1</w:t>
            </w:r>
          </w:p>
        </w:tc>
      </w:tr>
      <w:tr w:rsidR="00D2469C" w:rsidRPr="00FE0141" w14:paraId="7E63A912" w14:textId="77777777" w:rsidTr="0087117C">
        <w:tc>
          <w:tcPr>
            <w:tcW w:w="2474" w:type="dxa"/>
          </w:tcPr>
          <w:p w14:paraId="22971764" w14:textId="65B83A9A" w:rsidR="00D2469C" w:rsidRPr="00FE0141" w:rsidRDefault="00D2469C" w:rsidP="0062753D">
            <w:pPr>
              <w:rPr>
                <w:i/>
              </w:rPr>
            </w:pPr>
            <w:r w:rsidRPr="00FE0141">
              <w:rPr>
                <w:i/>
              </w:rPr>
              <w:t>time.start</w:t>
            </w:r>
          </w:p>
        </w:tc>
        <w:tc>
          <w:tcPr>
            <w:tcW w:w="2506" w:type="dxa"/>
          </w:tcPr>
          <w:p w14:paraId="1969252E" w14:textId="77777777" w:rsidR="00D2469C" w:rsidRPr="00FE0141" w:rsidRDefault="00D2469C" w:rsidP="00F71DFD">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71C424FB" w14:textId="77777777" w:rsidR="00D2469C" w:rsidRPr="0065250C" w:rsidRDefault="0065250C" w:rsidP="00F71DFD">
            <w:pPr>
              <w:rPr>
                <w:i/>
              </w:rPr>
            </w:pPr>
            <w:r w:rsidRPr="0065250C">
              <w:rPr>
                <w:i/>
                <w:spacing w:val="-1"/>
              </w:rPr>
              <w:t xml:space="preserve">Startdatum. Format </w:t>
            </w:r>
            <w:r w:rsidRPr="0065250C">
              <w:rPr>
                <w:rFonts w:cs="Arial"/>
                <w:i/>
              </w:rPr>
              <w:t>ÅÅÅÅMMDDttmmss</w:t>
            </w:r>
            <w:r w:rsidRPr="0065250C">
              <w:rPr>
                <w:i/>
                <w:spacing w:val="-1"/>
              </w:rPr>
              <w:t>.</w:t>
            </w:r>
          </w:p>
        </w:tc>
        <w:tc>
          <w:tcPr>
            <w:tcW w:w="1617" w:type="dxa"/>
          </w:tcPr>
          <w:p w14:paraId="0CCBB822" w14:textId="77777777" w:rsidR="00D2469C" w:rsidRPr="00FE0141" w:rsidRDefault="00BE0E91" w:rsidP="00F71DFD">
            <w:pPr>
              <w:rPr>
                <w:i/>
              </w:rPr>
            </w:pPr>
            <w:r>
              <w:rPr>
                <w:i/>
              </w:rPr>
              <w:t>1</w:t>
            </w:r>
          </w:p>
        </w:tc>
      </w:tr>
      <w:tr w:rsidR="00D2469C" w:rsidRPr="00FE0141" w14:paraId="05F89BBA" w14:textId="77777777" w:rsidTr="000627CC">
        <w:tc>
          <w:tcPr>
            <w:tcW w:w="2474" w:type="dxa"/>
          </w:tcPr>
          <w:p w14:paraId="505A04A2" w14:textId="67AD0720" w:rsidR="00D2469C" w:rsidRPr="00FE0141" w:rsidRDefault="00D2469C" w:rsidP="0062753D">
            <w:pPr>
              <w:rPr>
                <w:i/>
              </w:rPr>
            </w:pPr>
            <w:r w:rsidRPr="00FE0141">
              <w:rPr>
                <w:i/>
              </w:rPr>
              <w:t>time.end</w:t>
            </w:r>
          </w:p>
        </w:tc>
        <w:tc>
          <w:tcPr>
            <w:tcW w:w="2506" w:type="dxa"/>
          </w:tcPr>
          <w:p w14:paraId="2870A6AD" w14:textId="77777777" w:rsidR="00D2469C" w:rsidRPr="00FE0141" w:rsidRDefault="00D2469C" w:rsidP="00F71DFD">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04B6FCF0" w14:textId="77777777" w:rsidR="00D2469C" w:rsidRPr="0065250C" w:rsidRDefault="0065250C" w:rsidP="00F71DFD">
            <w:pPr>
              <w:rPr>
                <w:i/>
              </w:rPr>
            </w:pPr>
            <w:r w:rsidRPr="0065250C">
              <w:rPr>
                <w:i/>
                <w:spacing w:val="-1"/>
              </w:rPr>
              <w:t xml:space="preserve">Slutdatum. Format </w:t>
            </w:r>
            <w:r w:rsidRPr="0065250C">
              <w:rPr>
                <w:rFonts w:cs="Arial"/>
                <w:i/>
              </w:rPr>
              <w:t>ÅÅÅÅMMDDttmmss</w:t>
            </w:r>
            <w:r w:rsidRPr="0065250C">
              <w:rPr>
                <w:i/>
                <w:spacing w:val="-1"/>
              </w:rPr>
              <w:t>.</w:t>
            </w:r>
          </w:p>
        </w:tc>
        <w:tc>
          <w:tcPr>
            <w:tcW w:w="1617" w:type="dxa"/>
          </w:tcPr>
          <w:p w14:paraId="7B123E9A" w14:textId="77777777" w:rsidR="00D2469C" w:rsidRPr="00FE0141" w:rsidRDefault="00BE0E91" w:rsidP="00F71DFD">
            <w:pPr>
              <w:rPr>
                <w:i/>
              </w:rPr>
            </w:pPr>
            <w:r>
              <w:rPr>
                <w:i/>
              </w:rPr>
              <w:t>0</w:t>
            </w:r>
            <w:proofErr w:type="gramStart"/>
            <w:r>
              <w:rPr>
                <w:i/>
              </w:rPr>
              <w:t>..</w:t>
            </w:r>
            <w:proofErr w:type="gramEnd"/>
            <w:r>
              <w:rPr>
                <w:i/>
              </w:rPr>
              <w:t>1</w:t>
            </w:r>
          </w:p>
        </w:tc>
      </w:tr>
      <w:tr w:rsidR="00A943AD" w:rsidRPr="008345BA" w14:paraId="34CAB947" w14:textId="77777777" w:rsidTr="00A943AD">
        <w:tc>
          <w:tcPr>
            <w:tcW w:w="2474" w:type="dxa"/>
          </w:tcPr>
          <w:p w14:paraId="2D7AD2C3" w14:textId="77777777" w:rsidR="00A943AD" w:rsidRPr="008345BA" w:rsidRDefault="00A943AD" w:rsidP="00F71DFD">
            <w:r w:rsidRPr="008345BA">
              <w:rPr>
                <w:rFonts w:cs="Arial"/>
                <w:color w:val="000000"/>
                <w:highlight w:val="white"/>
                <w:lang w:eastAsia="sv-SE"/>
              </w:rPr>
              <w:t>observationType</w:t>
            </w:r>
            <w:r w:rsidR="00A66875">
              <w:rPr>
                <w:rFonts w:cs="Arial"/>
                <w:color w:val="000000"/>
                <w:lang w:eastAsia="sv-SE"/>
              </w:rPr>
              <w:t>*</w:t>
            </w:r>
          </w:p>
        </w:tc>
        <w:tc>
          <w:tcPr>
            <w:tcW w:w="2506" w:type="dxa"/>
          </w:tcPr>
          <w:p w14:paraId="5BF4526A" w14:textId="77777777" w:rsidR="00A943AD" w:rsidRPr="008345BA" w:rsidRDefault="00A943AD" w:rsidP="00F71DFD">
            <w:r w:rsidRPr="008345BA">
              <w:t>CVType</w:t>
            </w:r>
          </w:p>
        </w:tc>
        <w:tc>
          <w:tcPr>
            <w:tcW w:w="2925" w:type="dxa"/>
          </w:tcPr>
          <w:p w14:paraId="470A829A" w14:textId="77777777" w:rsidR="00A943AD" w:rsidRPr="00F84A0F" w:rsidRDefault="00A943AD" w:rsidP="00F71DFD">
            <w:r w:rsidRPr="008345BA">
              <w:t xml:space="preserve">Begränsning av sökning avseende observationen till en viss typ av värde som man vill titta närmare på, t.ex. kliniskt </w:t>
            </w:r>
            <w:r w:rsidRPr="00F84A0F">
              <w:t>fynd eller viss diagnostyp.</w:t>
            </w:r>
          </w:p>
          <w:p w14:paraId="79411C78" w14:textId="3117EA03" w:rsidR="00A943AD" w:rsidRPr="008345BA" w:rsidRDefault="00E74818" w:rsidP="00F71DFD">
            <w:r w:rsidRPr="00E74818">
              <w:rPr>
                <w:b/>
              </w:rPr>
              <w:t>(Fält 1)</w:t>
            </w:r>
          </w:p>
        </w:tc>
        <w:tc>
          <w:tcPr>
            <w:tcW w:w="1617" w:type="dxa"/>
          </w:tcPr>
          <w:p w14:paraId="51EE0F38" w14:textId="77777777" w:rsidR="00A943AD" w:rsidRPr="008345BA" w:rsidRDefault="00F20591" w:rsidP="00F71DFD">
            <w:r>
              <w:t>0</w:t>
            </w:r>
            <w:proofErr w:type="gramStart"/>
            <w:r>
              <w:t>..</w:t>
            </w:r>
            <w:proofErr w:type="gramEnd"/>
            <w:r>
              <w:t>*</w:t>
            </w:r>
          </w:p>
        </w:tc>
      </w:tr>
      <w:tr w:rsidR="00FE0141" w:rsidRPr="00575F5C" w14:paraId="7F36BB69" w14:textId="77777777" w:rsidTr="0087117C">
        <w:tc>
          <w:tcPr>
            <w:tcW w:w="2474" w:type="dxa"/>
          </w:tcPr>
          <w:p w14:paraId="60329BC7"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w:t>
            </w:r>
          </w:p>
        </w:tc>
        <w:tc>
          <w:tcPr>
            <w:tcW w:w="2506" w:type="dxa"/>
          </w:tcPr>
          <w:p w14:paraId="108F09F9" w14:textId="77777777" w:rsidR="00FE0141" w:rsidRPr="00575F5C" w:rsidRDefault="00233E81" w:rsidP="00F71DFD">
            <w:pPr>
              <w:rPr>
                <w:i/>
              </w:rPr>
            </w:pPr>
            <w:r w:rsidRPr="00575F5C">
              <w:rPr>
                <w:i/>
              </w:rPr>
              <w:t>String</w:t>
            </w:r>
          </w:p>
        </w:tc>
        <w:tc>
          <w:tcPr>
            <w:tcW w:w="2925" w:type="dxa"/>
          </w:tcPr>
          <w:p w14:paraId="5A7E3F6A" w14:textId="77777777" w:rsidR="00FE0141" w:rsidRPr="00575F5C" w:rsidRDefault="00575F5C" w:rsidP="00F71DFD">
            <w:pPr>
              <w:rPr>
                <w:i/>
              </w:rPr>
            </w:pPr>
            <w:r w:rsidRPr="00575F5C">
              <w:rPr>
                <w:i/>
              </w:rPr>
              <w:t>Kod för observationstyp</w:t>
            </w:r>
          </w:p>
        </w:tc>
        <w:tc>
          <w:tcPr>
            <w:tcW w:w="1617" w:type="dxa"/>
          </w:tcPr>
          <w:p w14:paraId="3853BAEC" w14:textId="77777777" w:rsidR="00FE0141" w:rsidRPr="00575F5C" w:rsidRDefault="00233E81" w:rsidP="00F71DFD">
            <w:pPr>
              <w:rPr>
                <w:i/>
              </w:rPr>
            </w:pPr>
            <w:r w:rsidRPr="00575F5C">
              <w:rPr>
                <w:i/>
              </w:rPr>
              <w:t>1</w:t>
            </w:r>
          </w:p>
        </w:tc>
      </w:tr>
      <w:tr w:rsidR="00FE0141" w:rsidRPr="00575F5C" w14:paraId="6D9D17E7" w14:textId="77777777" w:rsidTr="0087117C">
        <w:tc>
          <w:tcPr>
            <w:tcW w:w="2474" w:type="dxa"/>
          </w:tcPr>
          <w:p w14:paraId="71C09684"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observationType.codeSystem</w:t>
            </w:r>
          </w:p>
        </w:tc>
        <w:tc>
          <w:tcPr>
            <w:tcW w:w="2506" w:type="dxa"/>
          </w:tcPr>
          <w:p w14:paraId="045B2B09" w14:textId="77777777" w:rsidR="00FE0141" w:rsidRPr="00575F5C" w:rsidRDefault="00233E81" w:rsidP="00F71DFD">
            <w:pPr>
              <w:rPr>
                <w:i/>
              </w:rPr>
            </w:pPr>
            <w:r w:rsidRPr="00575F5C">
              <w:rPr>
                <w:i/>
              </w:rPr>
              <w:t>String</w:t>
            </w:r>
          </w:p>
        </w:tc>
        <w:tc>
          <w:tcPr>
            <w:tcW w:w="2925" w:type="dxa"/>
          </w:tcPr>
          <w:p w14:paraId="32FD80AE" w14:textId="572A5D9A" w:rsidR="0023673D" w:rsidRPr="00575F5C" w:rsidRDefault="00575F5C" w:rsidP="00C40620">
            <w:pPr>
              <w:rPr>
                <w:i/>
              </w:rPr>
            </w:pPr>
            <w:r w:rsidRPr="00575F5C">
              <w:rPr>
                <w:i/>
              </w:rPr>
              <w:t>Kodsystem för a</w:t>
            </w:r>
            <w:r w:rsidR="00C40620">
              <w:rPr>
                <w:i/>
              </w:rPr>
              <w:t>ngiven kod för observationstyp.</w:t>
            </w:r>
          </w:p>
        </w:tc>
        <w:tc>
          <w:tcPr>
            <w:tcW w:w="1617" w:type="dxa"/>
          </w:tcPr>
          <w:p w14:paraId="423E5DB1" w14:textId="77777777" w:rsidR="00FE0141" w:rsidRPr="00575F5C" w:rsidRDefault="00233E81" w:rsidP="00F71DFD">
            <w:pPr>
              <w:rPr>
                <w:i/>
              </w:rPr>
            </w:pPr>
            <w:r w:rsidRPr="00575F5C">
              <w:rPr>
                <w:i/>
              </w:rPr>
              <w:t>1</w:t>
            </w:r>
          </w:p>
        </w:tc>
      </w:tr>
      <w:tr w:rsidR="00FE0141" w:rsidRPr="00575F5C" w14:paraId="50A95EDA" w14:textId="77777777" w:rsidTr="0087117C">
        <w:tc>
          <w:tcPr>
            <w:tcW w:w="2474" w:type="dxa"/>
          </w:tcPr>
          <w:p w14:paraId="3EAAF97F"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observationType.codeSystemName</w:t>
            </w:r>
          </w:p>
        </w:tc>
        <w:tc>
          <w:tcPr>
            <w:tcW w:w="2506" w:type="dxa"/>
          </w:tcPr>
          <w:p w14:paraId="40324B4A" w14:textId="77777777" w:rsidR="00FE0141" w:rsidRPr="00575F5C" w:rsidRDefault="00233E81" w:rsidP="00F71DFD">
            <w:pPr>
              <w:rPr>
                <w:i/>
              </w:rPr>
            </w:pPr>
            <w:r w:rsidRPr="00575F5C">
              <w:rPr>
                <w:i/>
              </w:rPr>
              <w:t>String</w:t>
            </w:r>
          </w:p>
        </w:tc>
        <w:tc>
          <w:tcPr>
            <w:tcW w:w="2925" w:type="dxa"/>
          </w:tcPr>
          <w:p w14:paraId="647F1AAA" w14:textId="77777777" w:rsidR="00FE0141" w:rsidRPr="00575F5C" w:rsidRDefault="001625D3" w:rsidP="00F71DFD">
            <w:pPr>
              <w:rPr>
                <w:i/>
              </w:rPr>
            </w:pPr>
            <w:r>
              <w:rPr>
                <w:i/>
              </w:rPr>
              <w:t>Namn för kodsystem.</w:t>
            </w:r>
          </w:p>
        </w:tc>
        <w:tc>
          <w:tcPr>
            <w:tcW w:w="1617" w:type="dxa"/>
          </w:tcPr>
          <w:p w14:paraId="7B2EE237" w14:textId="77777777" w:rsidR="00FE0141" w:rsidRPr="00575F5C" w:rsidRDefault="00233E81" w:rsidP="00F71DFD">
            <w:pPr>
              <w:rPr>
                <w:i/>
              </w:rPr>
            </w:pPr>
            <w:r w:rsidRPr="00575F5C">
              <w:rPr>
                <w:i/>
              </w:rPr>
              <w:t>0</w:t>
            </w:r>
            <w:proofErr w:type="gramStart"/>
            <w:r w:rsidRPr="00575F5C">
              <w:rPr>
                <w:i/>
              </w:rPr>
              <w:t>..</w:t>
            </w:r>
            <w:proofErr w:type="gramEnd"/>
            <w:r w:rsidRPr="00575F5C">
              <w:rPr>
                <w:i/>
              </w:rPr>
              <w:t>1</w:t>
            </w:r>
          </w:p>
        </w:tc>
      </w:tr>
      <w:tr w:rsidR="00FE0141" w:rsidRPr="00575F5C" w14:paraId="71645F30" w14:textId="77777777" w:rsidTr="0087117C">
        <w:tc>
          <w:tcPr>
            <w:tcW w:w="2474" w:type="dxa"/>
          </w:tcPr>
          <w:p w14:paraId="0CA8A93D"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observationType.codeSystemVersion</w:t>
            </w:r>
          </w:p>
        </w:tc>
        <w:tc>
          <w:tcPr>
            <w:tcW w:w="2506" w:type="dxa"/>
          </w:tcPr>
          <w:p w14:paraId="3D714D0C" w14:textId="77777777" w:rsidR="00FE0141" w:rsidRPr="00575F5C" w:rsidRDefault="00233E81" w:rsidP="00F71DFD">
            <w:pPr>
              <w:rPr>
                <w:i/>
              </w:rPr>
            </w:pPr>
            <w:r w:rsidRPr="00575F5C">
              <w:rPr>
                <w:i/>
              </w:rPr>
              <w:t>String</w:t>
            </w:r>
          </w:p>
        </w:tc>
        <w:tc>
          <w:tcPr>
            <w:tcW w:w="2925" w:type="dxa"/>
          </w:tcPr>
          <w:p w14:paraId="3EA58E91" w14:textId="77777777" w:rsidR="00FE0141" w:rsidRPr="00575F5C" w:rsidRDefault="001625D3" w:rsidP="00F71DFD">
            <w:pPr>
              <w:rPr>
                <w:i/>
              </w:rPr>
            </w:pPr>
            <w:r>
              <w:rPr>
                <w:i/>
              </w:rPr>
              <w:t>Versionsnummer för använt kodsystem.</w:t>
            </w:r>
          </w:p>
        </w:tc>
        <w:tc>
          <w:tcPr>
            <w:tcW w:w="1617" w:type="dxa"/>
          </w:tcPr>
          <w:p w14:paraId="705B15E8" w14:textId="77777777" w:rsidR="00FE0141" w:rsidRPr="00575F5C" w:rsidRDefault="00233E81" w:rsidP="00F71DFD">
            <w:pPr>
              <w:rPr>
                <w:i/>
              </w:rPr>
            </w:pPr>
            <w:r w:rsidRPr="00575F5C">
              <w:rPr>
                <w:i/>
              </w:rPr>
              <w:t>0</w:t>
            </w:r>
            <w:proofErr w:type="gramStart"/>
            <w:r w:rsidRPr="00575F5C">
              <w:rPr>
                <w:i/>
              </w:rPr>
              <w:t>..</w:t>
            </w:r>
            <w:proofErr w:type="gramEnd"/>
            <w:r w:rsidRPr="00575F5C">
              <w:rPr>
                <w:i/>
              </w:rPr>
              <w:t>1</w:t>
            </w:r>
          </w:p>
        </w:tc>
      </w:tr>
      <w:tr w:rsidR="00FE0141" w:rsidRPr="00575F5C" w14:paraId="5081EBF9" w14:textId="77777777" w:rsidTr="0087117C">
        <w:tc>
          <w:tcPr>
            <w:tcW w:w="2474" w:type="dxa"/>
          </w:tcPr>
          <w:p w14:paraId="32A4A2A8"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observationType.displayName</w:t>
            </w:r>
          </w:p>
        </w:tc>
        <w:tc>
          <w:tcPr>
            <w:tcW w:w="2506" w:type="dxa"/>
          </w:tcPr>
          <w:p w14:paraId="7100E85C" w14:textId="77777777" w:rsidR="00FE0141" w:rsidRPr="00575F5C" w:rsidRDefault="00233E81" w:rsidP="00F71DFD">
            <w:pPr>
              <w:rPr>
                <w:i/>
              </w:rPr>
            </w:pPr>
            <w:r w:rsidRPr="00575F5C">
              <w:rPr>
                <w:i/>
              </w:rPr>
              <w:t>String</w:t>
            </w:r>
          </w:p>
        </w:tc>
        <w:tc>
          <w:tcPr>
            <w:tcW w:w="2925" w:type="dxa"/>
          </w:tcPr>
          <w:p w14:paraId="4ADF0FC0" w14:textId="32E8946B" w:rsidR="00FE0141" w:rsidRPr="00575F5C" w:rsidRDefault="001625D3" w:rsidP="00C40620">
            <w:pPr>
              <w:rPr>
                <w:i/>
              </w:rPr>
            </w:pPr>
            <w:r>
              <w:rPr>
                <w:i/>
              </w:rPr>
              <w:t xml:space="preserve">Textuell beskrivning av </w:t>
            </w:r>
            <w:r w:rsidR="00C40620">
              <w:rPr>
                <w:i/>
              </w:rPr>
              <w:t>det som koden anger</w:t>
            </w:r>
            <w:r>
              <w:rPr>
                <w:i/>
              </w:rPr>
              <w:t>.</w:t>
            </w:r>
          </w:p>
        </w:tc>
        <w:tc>
          <w:tcPr>
            <w:tcW w:w="1617" w:type="dxa"/>
          </w:tcPr>
          <w:p w14:paraId="6A6C1C2D" w14:textId="77777777" w:rsidR="00FE0141" w:rsidRPr="00575F5C" w:rsidRDefault="00233E81" w:rsidP="00F71DFD">
            <w:pPr>
              <w:rPr>
                <w:i/>
              </w:rPr>
            </w:pPr>
            <w:r w:rsidRPr="00575F5C">
              <w:rPr>
                <w:i/>
              </w:rPr>
              <w:t>0</w:t>
            </w:r>
            <w:proofErr w:type="gramStart"/>
            <w:r w:rsidRPr="00575F5C">
              <w:rPr>
                <w:i/>
              </w:rPr>
              <w:t>..</w:t>
            </w:r>
            <w:proofErr w:type="gramEnd"/>
            <w:r w:rsidRPr="00575F5C">
              <w:rPr>
                <w:i/>
              </w:rPr>
              <w:t>1</w:t>
            </w:r>
          </w:p>
        </w:tc>
      </w:tr>
      <w:tr w:rsidR="00887331" w:rsidRPr="008345BA" w14:paraId="08D6B727" w14:textId="77777777" w:rsidTr="000627CC">
        <w:tc>
          <w:tcPr>
            <w:tcW w:w="2474" w:type="dxa"/>
          </w:tcPr>
          <w:p w14:paraId="23469270" w14:textId="24CCFCF1" w:rsidR="00887331" w:rsidRPr="008345BA" w:rsidRDefault="00EE0287" w:rsidP="00F71DFD">
            <w:r>
              <w:rPr>
                <w:rFonts w:cs="Arial"/>
                <w:color w:val="000000"/>
                <w:lang w:eastAsia="sv-SE"/>
              </w:rPr>
              <w:t>observationValue</w:t>
            </w:r>
            <w:r w:rsidR="00A66875">
              <w:rPr>
                <w:rFonts w:cs="Arial"/>
                <w:color w:val="000000"/>
                <w:lang w:eastAsia="sv-SE"/>
              </w:rPr>
              <w:t>*</w:t>
            </w:r>
          </w:p>
        </w:tc>
        <w:tc>
          <w:tcPr>
            <w:tcW w:w="2506" w:type="dxa"/>
          </w:tcPr>
          <w:p w14:paraId="656CAA80" w14:textId="77777777" w:rsidR="00887331" w:rsidRPr="008345BA" w:rsidRDefault="00887331" w:rsidP="00F71DFD">
            <w:r w:rsidRPr="008345BA">
              <w:t>CVType</w:t>
            </w:r>
          </w:p>
        </w:tc>
        <w:tc>
          <w:tcPr>
            <w:tcW w:w="2925" w:type="dxa"/>
          </w:tcPr>
          <w:p w14:paraId="5D4D0CCF" w14:textId="22E2C2E1" w:rsidR="00C40620" w:rsidRDefault="00887331" w:rsidP="00F71DFD">
            <w:r w:rsidRPr="008345BA">
              <w:t xml:space="preserve">Begränsning av sökning </w:t>
            </w:r>
            <w:r w:rsidR="00C40620">
              <w:t>till en viss observation som till exempel en diagnos eller upptäckt av hudförändringar.</w:t>
            </w:r>
          </w:p>
          <w:p w14:paraId="664E9CC3" w14:textId="6FF13FD5" w:rsidR="00F84A0F" w:rsidRDefault="00A66875" w:rsidP="00F71DFD">
            <w:r>
              <w:t xml:space="preserve"> </w:t>
            </w:r>
          </w:p>
          <w:p w14:paraId="70E0C306" w14:textId="549FB751" w:rsidR="00FC4D03" w:rsidRPr="008345BA" w:rsidRDefault="00E74818" w:rsidP="00F71DFD">
            <w:r w:rsidRPr="00E74818">
              <w:rPr>
                <w:b/>
              </w:rPr>
              <w:t>(Fält 1)</w:t>
            </w:r>
          </w:p>
        </w:tc>
        <w:tc>
          <w:tcPr>
            <w:tcW w:w="1617" w:type="dxa"/>
          </w:tcPr>
          <w:p w14:paraId="79A6A361" w14:textId="77777777" w:rsidR="00887331" w:rsidRPr="008345BA" w:rsidRDefault="00F20591" w:rsidP="00F71DFD">
            <w:r>
              <w:t>0</w:t>
            </w:r>
            <w:proofErr w:type="gramStart"/>
            <w:r>
              <w:t>..</w:t>
            </w:r>
            <w:proofErr w:type="gramEnd"/>
            <w:r>
              <w:t>*</w:t>
            </w:r>
          </w:p>
        </w:tc>
      </w:tr>
      <w:tr w:rsidR="00AB15E4" w:rsidRPr="00AB15E4" w14:paraId="34658897" w14:textId="77777777" w:rsidTr="00AB15E4">
        <w:tc>
          <w:tcPr>
            <w:tcW w:w="2474" w:type="dxa"/>
            <w:tcBorders>
              <w:top w:val="single" w:sz="4" w:space="0" w:color="auto"/>
              <w:left w:val="single" w:sz="4" w:space="0" w:color="auto"/>
              <w:bottom w:val="single" w:sz="4" w:space="0" w:color="auto"/>
              <w:right w:val="single" w:sz="4" w:space="0" w:color="auto"/>
            </w:tcBorders>
          </w:tcPr>
          <w:p w14:paraId="303D10D6" w14:textId="0CFB67CA" w:rsidR="00AB15E4" w:rsidRPr="00AB15E4" w:rsidRDefault="00DD1787" w:rsidP="00DD1787">
            <w:pPr>
              <w:rPr>
                <w:rFonts w:cs="Arial"/>
                <w:i/>
                <w:color w:val="000000"/>
                <w:lang w:eastAsia="sv-SE"/>
              </w:rPr>
            </w:pPr>
            <w:r>
              <w:rPr>
                <w:rFonts w:cs="Arial"/>
                <w:i/>
                <w:color w:val="000000"/>
                <w:lang w:eastAsia="sv-SE"/>
              </w:rPr>
              <w:lastRenderedPageBreak/>
              <w:t>observationV</w:t>
            </w:r>
            <w:r w:rsidR="00AB15E4" w:rsidRPr="00AB15E4">
              <w:rPr>
                <w:rFonts w:cs="Arial"/>
                <w:i/>
                <w:color w:val="000000"/>
                <w:lang w:eastAsia="sv-SE"/>
              </w:rPr>
              <w:t>alue.code</w:t>
            </w:r>
          </w:p>
        </w:tc>
        <w:tc>
          <w:tcPr>
            <w:tcW w:w="2506" w:type="dxa"/>
            <w:tcBorders>
              <w:top w:val="single" w:sz="4" w:space="0" w:color="auto"/>
              <w:left w:val="single" w:sz="4" w:space="0" w:color="auto"/>
              <w:bottom w:val="single" w:sz="4" w:space="0" w:color="auto"/>
              <w:right w:val="single" w:sz="4" w:space="0" w:color="auto"/>
            </w:tcBorders>
          </w:tcPr>
          <w:p w14:paraId="31BBA807"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0729D68F" w14:textId="77777777" w:rsidR="00AB15E4" w:rsidRPr="00AB15E4" w:rsidRDefault="00AB15E4" w:rsidP="00F71DFD">
            <w:pPr>
              <w:rPr>
                <w:i/>
              </w:rPr>
            </w:pPr>
            <w:r w:rsidRPr="00AB15E4">
              <w:rPr>
                <w:i/>
              </w:rPr>
              <w:t xml:space="preserve">Kod för </w:t>
            </w:r>
            <w:r>
              <w:rPr>
                <w:i/>
              </w:rPr>
              <w:t>värdestyp.</w:t>
            </w:r>
          </w:p>
        </w:tc>
        <w:tc>
          <w:tcPr>
            <w:tcW w:w="1617" w:type="dxa"/>
            <w:tcBorders>
              <w:top w:val="single" w:sz="4" w:space="0" w:color="auto"/>
              <w:left w:val="single" w:sz="4" w:space="0" w:color="auto"/>
              <w:bottom w:val="single" w:sz="4" w:space="0" w:color="auto"/>
              <w:right w:val="single" w:sz="4" w:space="0" w:color="auto"/>
            </w:tcBorders>
          </w:tcPr>
          <w:p w14:paraId="6B18E066" w14:textId="77777777" w:rsidR="00AB15E4" w:rsidRPr="00AB15E4" w:rsidRDefault="00AB15E4" w:rsidP="00F71DFD">
            <w:pPr>
              <w:rPr>
                <w:i/>
              </w:rPr>
            </w:pPr>
            <w:r w:rsidRPr="00AB15E4">
              <w:rPr>
                <w:i/>
              </w:rPr>
              <w:t>1</w:t>
            </w:r>
          </w:p>
        </w:tc>
      </w:tr>
      <w:tr w:rsidR="00AB15E4" w:rsidRPr="00AB15E4" w14:paraId="45A4716A" w14:textId="77777777" w:rsidTr="00AB15E4">
        <w:tc>
          <w:tcPr>
            <w:tcW w:w="2474" w:type="dxa"/>
            <w:tcBorders>
              <w:top w:val="single" w:sz="4" w:space="0" w:color="auto"/>
              <w:left w:val="single" w:sz="4" w:space="0" w:color="auto"/>
              <w:bottom w:val="single" w:sz="4" w:space="0" w:color="auto"/>
              <w:right w:val="single" w:sz="4" w:space="0" w:color="auto"/>
            </w:tcBorders>
          </w:tcPr>
          <w:p w14:paraId="3635D31C" w14:textId="400A8ADD" w:rsidR="00AB15E4" w:rsidRPr="00AB15E4" w:rsidRDefault="00DD1787" w:rsidP="00F71DFD">
            <w:pPr>
              <w:rPr>
                <w:rFonts w:cs="Arial"/>
                <w:i/>
                <w:color w:val="000000"/>
                <w:lang w:eastAsia="sv-SE"/>
              </w:rPr>
            </w:pPr>
            <w:r>
              <w:rPr>
                <w:rFonts w:cs="Arial"/>
                <w:i/>
                <w:color w:val="000000"/>
                <w:lang w:eastAsia="sv-SE"/>
              </w:rPr>
              <w:t>observationV</w:t>
            </w:r>
            <w:r w:rsidRPr="00AB15E4">
              <w:rPr>
                <w:rFonts w:cs="Arial"/>
                <w:i/>
                <w:color w:val="000000"/>
                <w:lang w:eastAsia="sv-SE"/>
              </w:rPr>
              <w:t>alue</w:t>
            </w:r>
            <w:r w:rsidR="00AB15E4" w:rsidRPr="00AB15E4">
              <w:rPr>
                <w:rFonts w:cs="Arial"/>
                <w:i/>
                <w:color w:val="00000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49F0B33C"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39843C54" w14:textId="5BF325F4" w:rsidR="00AB15E4" w:rsidRPr="00AB15E4" w:rsidRDefault="00AB15E4" w:rsidP="00C40620">
            <w:pPr>
              <w:rPr>
                <w:i/>
              </w:rPr>
            </w:pPr>
            <w:r w:rsidRPr="00AB15E4">
              <w:rPr>
                <w:i/>
              </w:rPr>
              <w:t xml:space="preserve">Kodsystem för angiven kod för </w:t>
            </w:r>
            <w:r>
              <w:rPr>
                <w:i/>
              </w:rPr>
              <w:t>värdestyp</w:t>
            </w:r>
            <w:r w:rsidRPr="00AB15E4">
              <w:rPr>
                <w:i/>
              </w:rPr>
              <w:t xml:space="preserve">. </w:t>
            </w:r>
          </w:p>
        </w:tc>
        <w:tc>
          <w:tcPr>
            <w:tcW w:w="1617" w:type="dxa"/>
            <w:tcBorders>
              <w:top w:val="single" w:sz="4" w:space="0" w:color="auto"/>
              <w:left w:val="single" w:sz="4" w:space="0" w:color="auto"/>
              <w:bottom w:val="single" w:sz="4" w:space="0" w:color="auto"/>
              <w:right w:val="single" w:sz="4" w:space="0" w:color="auto"/>
            </w:tcBorders>
          </w:tcPr>
          <w:p w14:paraId="210B32B1" w14:textId="77777777" w:rsidR="00AB15E4" w:rsidRPr="00AB15E4" w:rsidRDefault="00AB15E4" w:rsidP="00F71DFD">
            <w:pPr>
              <w:rPr>
                <w:i/>
              </w:rPr>
            </w:pPr>
            <w:r w:rsidRPr="00AB15E4">
              <w:rPr>
                <w:i/>
              </w:rPr>
              <w:t>1</w:t>
            </w:r>
          </w:p>
        </w:tc>
      </w:tr>
      <w:tr w:rsidR="00AB15E4" w:rsidRPr="00AB15E4" w14:paraId="60C80935" w14:textId="77777777" w:rsidTr="00AB15E4">
        <w:tc>
          <w:tcPr>
            <w:tcW w:w="2474" w:type="dxa"/>
            <w:tcBorders>
              <w:top w:val="single" w:sz="4" w:space="0" w:color="auto"/>
              <w:left w:val="single" w:sz="4" w:space="0" w:color="auto"/>
              <w:bottom w:val="single" w:sz="4" w:space="0" w:color="auto"/>
              <w:right w:val="single" w:sz="4" w:space="0" w:color="auto"/>
            </w:tcBorders>
          </w:tcPr>
          <w:p w14:paraId="509FC36D" w14:textId="50F42F5E" w:rsidR="00AB15E4" w:rsidRPr="00AB15E4" w:rsidRDefault="00DD1787" w:rsidP="00F71DFD">
            <w:pPr>
              <w:rPr>
                <w:rFonts w:cs="Arial"/>
                <w:i/>
                <w:color w:val="000000"/>
                <w:lang w:eastAsia="sv-SE"/>
              </w:rPr>
            </w:pPr>
            <w:r>
              <w:rPr>
                <w:rFonts w:cs="Arial"/>
                <w:i/>
                <w:color w:val="000000"/>
                <w:lang w:eastAsia="sv-SE"/>
              </w:rPr>
              <w:t>observationV</w:t>
            </w:r>
            <w:r w:rsidRPr="00AB15E4">
              <w:rPr>
                <w:rFonts w:cs="Arial"/>
                <w:i/>
                <w:color w:val="000000"/>
                <w:lang w:eastAsia="sv-SE"/>
              </w:rPr>
              <w:t>alue</w:t>
            </w:r>
            <w:r w:rsidR="00AB15E4" w:rsidRPr="00AB15E4">
              <w:rPr>
                <w:rFonts w:cs="Arial"/>
                <w:i/>
                <w:color w:val="00000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1C191739"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099CAB65" w14:textId="77777777" w:rsidR="00AB15E4" w:rsidRPr="00AB15E4" w:rsidRDefault="00AB15E4" w:rsidP="00F71DFD">
            <w:pPr>
              <w:rPr>
                <w:i/>
              </w:rPr>
            </w:pPr>
            <w:r w:rsidRPr="00AB15E4">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A67F252" w14:textId="77777777" w:rsidR="00AB15E4" w:rsidRPr="00AB15E4" w:rsidRDefault="00AB15E4" w:rsidP="00F71DFD">
            <w:pPr>
              <w:rPr>
                <w:i/>
              </w:rPr>
            </w:pPr>
            <w:r w:rsidRPr="00AB15E4">
              <w:rPr>
                <w:i/>
              </w:rPr>
              <w:t>0</w:t>
            </w:r>
            <w:proofErr w:type="gramStart"/>
            <w:r w:rsidRPr="00AB15E4">
              <w:rPr>
                <w:i/>
              </w:rPr>
              <w:t>..</w:t>
            </w:r>
            <w:proofErr w:type="gramEnd"/>
            <w:r w:rsidRPr="00AB15E4">
              <w:rPr>
                <w:i/>
              </w:rPr>
              <w:t>1</w:t>
            </w:r>
          </w:p>
        </w:tc>
      </w:tr>
      <w:tr w:rsidR="00AB15E4" w:rsidRPr="00AB15E4" w14:paraId="31FF173B" w14:textId="77777777" w:rsidTr="00AB15E4">
        <w:tc>
          <w:tcPr>
            <w:tcW w:w="2474" w:type="dxa"/>
            <w:tcBorders>
              <w:top w:val="single" w:sz="4" w:space="0" w:color="auto"/>
              <w:left w:val="single" w:sz="4" w:space="0" w:color="auto"/>
              <w:bottom w:val="single" w:sz="4" w:space="0" w:color="auto"/>
              <w:right w:val="single" w:sz="4" w:space="0" w:color="auto"/>
            </w:tcBorders>
          </w:tcPr>
          <w:p w14:paraId="751612CA" w14:textId="5E84CBAE" w:rsidR="00AB15E4" w:rsidRPr="00AB15E4" w:rsidRDefault="00DD1787" w:rsidP="00F71DFD">
            <w:pPr>
              <w:rPr>
                <w:rFonts w:cs="Arial"/>
                <w:i/>
                <w:color w:val="000000"/>
                <w:lang w:eastAsia="sv-SE"/>
              </w:rPr>
            </w:pPr>
            <w:r>
              <w:rPr>
                <w:rFonts w:cs="Arial"/>
                <w:i/>
                <w:color w:val="000000"/>
                <w:lang w:eastAsia="sv-SE"/>
              </w:rPr>
              <w:t>observationV</w:t>
            </w:r>
            <w:r w:rsidRPr="00AB15E4">
              <w:rPr>
                <w:rFonts w:cs="Arial"/>
                <w:i/>
                <w:color w:val="000000"/>
                <w:lang w:eastAsia="sv-SE"/>
              </w:rPr>
              <w:t>alue</w:t>
            </w:r>
            <w:r w:rsidR="00AB15E4" w:rsidRPr="00AB15E4">
              <w:rPr>
                <w:rFonts w:cs="Arial"/>
                <w:i/>
                <w:color w:val="00000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6ADBB5BC"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09D7CBEF" w14:textId="77777777" w:rsidR="00AB15E4" w:rsidRPr="00AB15E4" w:rsidRDefault="00AB15E4" w:rsidP="00F71DFD">
            <w:pPr>
              <w:rPr>
                <w:i/>
              </w:rPr>
            </w:pPr>
            <w:r w:rsidRPr="00AB15E4">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6B75330" w14:textId="77777777" w:rsidR="00AB15E4" w:rsidRPr="00AB15E4" w:rsidRDefault="00AB15E4" w:rsidP="00F71DFD">
            <w:pPr>
              <w:rPr>
                <w:i/>
              </w:rPr>
            </w:pPr>
            <w:r w:rsidRPr="00AB15E4">
              <w:rPr>
                <w:i/>
              </w:rPr>
              <w:t>0</w:t>
            </w:r>
            <w:proofErr w:type="gramStart"/>
            <w:r w:rsidRPr="00AB15E4">
              <w:rPr>
                <w:i/>
              </w:rPr>
              <w:t>..</w:t>
            </w:r>
            <w:proofErr w:type="gramEnd"/>
            <w:r w:rsidRPr="00AB15E4">
              <w:rPr>
                <w:i/>
              </w:rPr>
              <w:t>1</w:t>
            </w:r>
          </w:p>
        </w:tc>
      </w:tr>
      <w:tr w:rsidR="00AB15E4" w:rsidRPr="00AB15E4" w14:paraId="2A974B83" w14:textId="77777777" w:rsidTr="00AB15E4">
        <w:tc>
          <w:tcPr>
            <w:tcW w:w="2474" w:type="dxa"/>
            <w:tcBorders>
              <w:top w:val="single" w:sz="4" w:space="0" w:color="auto"/>
              <w:left w:val="single" w:sz="4" w:space="0" w:color="auto"/>
              <w:bottom w:val="single" w:sz="4" w:space="0" w:color="auto"/>
              <w:right w:val="single" w:sz="4" w:space="0" w:color="auto"/>
            </w:tcBorders>
          </w:tcPr>
          <w:p w14:paraId="222AEE27" w14:textId="7591743C" w:rsidR="00AB15E4" w:rsidRPr="00AB15E4" w:rsidRDefault="00DD1787" w:rsidP="00F71DFD">
            <w:pPr>
              <w:rPr>
                <w:rFonts w:cs="Arial"/>
                <w:i/>
                <w:color w:val="000000"/>
                <w:lang w:eastAsia="sv-SE"/>
              </w:rPr>
            </w:pPr>
            <w:r>
              <w:rPr>
                <w:rFonts w:cs="Arial"/>
                <w:i/>
                <w:color w:val="000000"/>
                <w:lang w:eastAsia="sv-SE"/>
              </w:rPr>
              <w:t>observationV</w:t>
            </w:r>
            <w:r w:rsidRPr="00AB15E4">
              <w:rPr>
                <w:rFonts w:cs="Arial"/>
                <w:i/>
                <w:color w:val="000000"/>
                <w:lang w:eastAsia="sv-SE"/>
              </w:rPr>
              <w:t>alue</w:t>
            </w:r>
            <w:r w:rsidR="00AB15E4" w:rsidRPr="00AB15E4">
              <w:rPr>
                <w:rFonts w:cs="Arial"/>
                <w:i/>
                <w:color w:val="00000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63FF1F17"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4D5895CA" w14:textId="45727668" w:rsidR="00AB15E4" w:rsidRPr="00AB15E4" w:rsidRDefault="00AB15E4" w:rsidP="00C40620">
            <w:pPr>
              <w:rPr>
                <w:i/>
              </w:rPr>
            </w:pPr>
            <w:r w:rsidRPr="00AB15E4">
              <w:rPr>
                <w:i/>
              </w:rPr>
              <w:t xml:space="preserve">Textuell beskrivning av </w:t>
            </w:r>
            <w:r w:rsidR="00C40620">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A773774" w14:textId="77777777" w:rsidR="00AB15E4" w:rsidRPr="00AB15E4" w:rsidRDefault="00AB15E4" w:rsidP="00F71DFD">
            <w:pPr>
              <w:rPr>
                <w:i/>
              </w:rPr>
            </w:pPr>
            <w:r w:rsidRPr="00AB15E4">
              <w:rPr>
                <w:i/>
              </w:rPr>
              <w:t>0</w:t>
            </w:r>
            <w:proofErr w:type="gramStart"/>
            <w:r w:rsidRPr="00AB15E4">
              <w:rPr>
                <w:i/>
              </w:rPr>
              <w:t>..</w:t>
            </w:r>
            <w:proofErr w:type="gramEnd"/>
            <w:r w:rsidRPr="00AB15E4">
              <w:rPr>
                <w:i/>
              </w:rPr>
              <w:t>1</w:t>
            </w:r>
          </w:p>
        </w:tc>
      </w:tr>
      <w:tr w:rsidR="00DF4942" w:rsidRPr="008345BA" w14:paraId="6EC7CBBD" w14:textId="77777777" w:rsidTr="004E5513">
        <w:tc>
          <w:tcPr>
            <w:tcW w:w="2474" w:type="dxa"/>
          </w:tcPr>
          <w:p w14:paraId="0938A96C" w14:textId="77777777" w:rsidR="00DF4942" w:rsidRPr="008345BA" w:rsidRDefault="00DF4942" w:rsidP="00F71DFD">
            <w:pPr>
              <w:rPr>
                <w:rFonts w:cs="Arial"/>
                <w:color w:val="000000"/>
                <w:lang w:eastAsia="sv-SE"/>
              </w:rPr>
            </w:pPr>
            <w:r>
              <w:rPr>
                <w:rFonts w:cs="Arial"/>
                <w:color w:val="000000"/>
                <w:lang w:eastAsia="sv-SE"/>
              </w:rPr>
              <w:t>observationId</w:t>
            </w:r>
          </w:p>
        </w:tc>
        <w:tc>
          <w:tcPr>
            <w:tcW w:w="2506" w:type="dxa"/>
          </w:tcPr>
          <w:p w14:paraId="5DC85CFD" w14:textId="77777777" w:rsidR="00DF4942" w:rsidRPr="008345BA" w:rsidRDefault="00DF4942" w:rsidP="00F71DFD">
            <w:r>
              <w:t>IIType</w:t>
            </w:r>
          </w:p>
        </w:tc>
        <w:tc>
          <w:tcPr>
            <w:tcW w:w="2925" w:type="dxa"/>
          </w:tcPr>
          <w:p w14:paraId="0E4880F6" w14:textId="77777777" w:rsidR="00DF4942" w:rsidRDefault="00DF4942" w:rsidP="00F71DFD">
            <w:r>
              <w:t xml:space="preserve">Används när man vill söka upp en specifik observation där ID och källsystem redan är känt. ID och källsystem kan komma tillkänna exempelvis när man redan mottagit information om något, men att den informationen refererar till en specifik observation. </w:t>
            </w:r>
          </w:p>
          <w:p w14:paraId="6AA43E0F" w14:textId="0E8816D7" w:rsidR="00E74818" w:rsidRPr="008345BA" w:rsidRDefault="00E74818" w:rsidP="00F71DFD">
            <w:r w:rsidRPr="00E74818">
              <w:rPr>
                <w:b/>
              </w:rPr>
              <w:t>(Fält 1)</w:t>
            </w:r>
          </w:p>
        </w:tc>
        <w:tc>
          <w:tcPr>
            <w:tcW w:w="1617" w:type="dxa"/>
          </w:tcPr>
          <w:p w14:paraId="39EDB1B9" w14:textId="77777777" w:rsidR="00DF4942" w:rsidRPr="008345BA" w:rsidRDefault="00DF4942" w:rsidP="00F71DFD">
            <w:r>
              <w:t>0</w:t>
            </w:r>
            <w:proofErr w:type="gramStart"/>
            <w:r>
              <w:t>..</w:t>
            </w:r>
            <w:proofErr w:type="gramEnd"/>
            <w:r>
              <w:t>*</w:t>
            </w:r>
          </w:p>
        </w:tc>
      </w:tr>
      <w:tr w:rsidR="00DF4942" w:rsidRPr="00891180" w14:paraId="45EE322D" w14:textId="77777777" w:rsidTr="004E5513">
        <w:tc>
          <w:tcPr>
            <w:tcW w:w="2474" w:type="dxa"/>
            <w:tcBorders>
              <w:top w:val="single" w:sz="4" w:space="0" w:color="auto"/>
              <w:left w:val="single" w:sz="4" w:space="0" w:color="auto"/>
              <w:bottom w:val="single" w:sz="4" w:space="0" w:color="auto"/>
              <w:right w:val="single" w:sz="4" w:space="0" w:color="auto"/>
            </w:tcBorders>
          </w:tcPr>
          <w:p w14:paraId="01E00115" w14:textId="77777777" w:rsidR="00DF4942" w:rsidRPr="00891180" w:rsidRDefault="00DF4942" w:rsidP="00F71DFD">
            <w:pPr>
              <w:rPr>
                <w:rFonts w:cs="Arial"/>
                <w:i/>
                <w:color w:val="000000"/>
                <w:lang w:eastAsia="sv-SE"/>
              </w:rPr>
            </w:pPr>
            <w:r w:rsidRPr="00891180">
              <w:rPr>
                <w:rFonts w:cs="Arial"/>
                <w:i/>
                <w:color w:val="000000"/>
                <w:lang w:eastAsia="sv-SE"/>
              </w:rPr>
              <w:t>observationId.root</w:t>
            </w:r>
          </w:p>
        </w:tc>
        <w:tc>
          <w:tcPr>
            <w:tcW w:w="2506" w:type="dxa"/>
            <w:tcBorders>
              <w:top w:val="single" w:sz="4" w:space="0" w:color="auto"/>
              <w:left w:val="single" w:sz="4" w:space="0" w:color="auto"/>
              <w:bottom w:val="single" w:sz="4" w:space="0" w:color="auto"/>
              <w:right w:val="single" w:sz="4" w:space="0" w:color="auto"/>
            </w:tcBorders>
          </w:tcPr>
          <w:p w14:paraId="09963A01" w14:textId="77777777" w:rsidR="00DF4942" w:rsidRPr="00891180" w:rsidRDefault="00DF4942" w:rsidP="00F71DFD">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633BF4C2" w14:textId="77777777" w:rsidR="00DF4942" w:rsidRPr="00891180" w:rsidRDefault="00DF4942" w:rsidP="00F71DFD">
            <w:pPr>
              <w:rPr>
                <w:rFonts w:cs="Arial"/>
                <w:i/>
              </w:rPr>
            </w:pPr>
            <w:r w:rsidRPr="00891180">
              <w:rPr>
                <w:rFonts w:cs="Arial"/>
                <w:i/>
              </w:rPr>
              <w:t>Root blir då</w:t>
            </w:r>
          </w:p>
          <w:p w14:paraId="0E299062" w14:textId="6B16C2BF" w:rsidR="00DF4942" w:rsidRPr="00891180" w:rsidRDefault="00DF4942" w:rsidP="00F71DFD">
            <w:pPr>
              <w:rPr>
                <w:rFonts w:cs="Arial"/>
                <w:i/>
              </w:rPr>
            </w:pPr>
            <w:r w:rsidRPr="00891180">
              <w:rPr>
                <w:rFonts w:cs="Arial"/>
                <w:i/>
              </w:rPr>
              <w:t xml:space="preserve">nationell OID för lokala id:n: </w:t>
            </w:r>
            <w:r w:rsidR="00470E2B"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6B94C8F4" w14:textId="77777777" w:rsidR="00DF4942" w:rsidRPr="00891180" w:rsidRDefault="00DF4942" w:rsidP="00F71DFD">
            <w:pPr>
              <w:rPr>
                <w:i/>
              </w:rPr>
            </w:pPr>
            <w:r w:rsidRPr="00891180">
              <w:rPr>
                <w:i/>
              </w:rPr>
              <w:t>1</w:t>
            </w:r>
          </w:p>
        </w:tc>
      </w:tr>
      <w:tr w:rsidR="00DF4942" w:rsidRPr="00891180" w14:paraId="6929A10A" w14:textId="77777777" w:rsidTr="004E5513">
        <w:tc>
          <w:tcPr>
            <w:tcW w:w="2474" w:type="dxa"/>
            <w:tcBorders>
              <w:top w:val="single" w:sz="4" w:space="0" w:color="auto"/>
              <w:left w:val="single" w:sz="4" w:space="0" w:color="auto"/>
              <w:bottom w:val="single" w:sz="4" w:space="0" w:color="auto"/>
              <w:right w:val="single" w:sz="4" w:space="0" w:color="auto"/>
            </w:tcBorders>
          </w:tcPr>
          <w:p w14:paraId="5E07B3CD" w14:textId="77777777" w:rsidR="00DF4942" w:rsidRPr="00891180" w:rsidRDefault="00DF4942" w:rsidP="00F71DFD">
            <w:pPr>
              <w:rPr>
                <w:rFonts w:cs="Arial"/>
                <w:i/>
                <w:color w:val="000000"/>
                <w:lang w:eastAsia="sv-SE"/>
              </w:rPr>
            </w:pPr>
            <w:r w:rsidRPr="00891180">
              <w:rPr>
                <w:rFonts w:cs="Arial"/>
                <w:i/>
                <w:color w:val="000000"/>
                <w:lang w:eastAsia="sv-SE"/>
              </w:rPr>
              <w:t>observationId.extension</w:t>
            </w:r>
          </w:p>
        </w:tc>
        <w:tc>
          <w:tcPr>
            <w:tcW w:w="2506" w:type="dxa"/>
            <w:tcBorders>
              <w:top w:val="single" w:sz="4" w:space="0" w:color="auto"/>
              <w:left w:val="single" w:sz="4" w:space="0" w:color="auto"/>
              <w:bottom w:val="single" w:sz="4" w:space="0" w:color="auto"/>
              <w:right w:val="single" w:sz="4" w:space="0" w:color="auto"/>
            </w:tcBorders>
          </w:tcPr>
          <w:p w14:paraId="688995F0" w14:textId="77777777" w:rsidR="00DF4942" w:rsidRPr="00891180" w:rsidRDefault="00DF4942" w:rsidP="00F71DFD">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014A098F" w14:textId="77777777" w:rsidR="00DF4942" w:rsidRPr="00891180" w:rsidRDefault="00DF4942" w:rsidP="00F71DFD">
            <w:pPr>
              <w:rPr>
                <w:i/>
              </w:rPr>
            </w:pPr>
            <w:r w:rsidRPr="00891180">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105D5F9C" w14:textId="77777777" w:rsidR="00DF4942" w:rsidRPr="00891180" w:rsidRDefault="00DF4942" w:rsidP="00F71DFD">
            <w:pPr>
              <w:rPr>
                <w:i/>
              </w:rPr>
            </w:pPr>
            <w:r w:rsidRPr="00891180">
              <w:rPr>
                <w:i/>
              </w:rPr>
              <w:t>1</w:t>
            </w:r>
          </w:p>
        </w:tc>
      </w:tr>
      <w:tr w:rsidR="00A248A5" w:rsidRPr="008345BA" w14:paraId="323925BF" w14:textId="77777777" w:rsidTr="000627CC">
        <w:tc>
          <w:tcPr>
            <w:tcW w:w="2474" w:type="dxa"/>
          </w:tcPr>
          <w:p w14:paraId="7D13D8E7" w14:textId="77777777" w:rsidR="00A248A5" w:rsidRPr="008345BA" w:rsidRDefault="00DF4942" w:rsidP="00F71DFD">
            <w:pPr>
              <w:rPr>
                <w:rFonts w:cs="Arial"/>
                <w:color w:val="000000"/>
                <w:lang w:eastAsia="sv-SE"/>
              </w:rPr>
            </w:pPr>
            <w:r>
              <w:rPr>
                <w:rFonts w:cs="Arial"/>
                <w:color w:val="000000"/>
                <w:lang w:eastAsia="sv-SE"/>
              </w:rPr>
              <w:t>careGiverId</w:t>
            </w:r>
          </w:p>
        </w:tc>
        <w:tc>
          <w:tcPr>
            <w:tcW w:w="2506" w:type="dxa"/>
          </w:tcPr>
          <w:p w14:paraId="7D751D63" w14:textId="77777777" w:rsidR="00A248A5" w:rsidRPr="008345BA" w:rsidRDefault="000201FB" w:rsidP="00F71DFD">
            <w:r>
              <w:t>IIType</w:t>
            </w:r>
          </w:p>
        </w:tc>
        <w:tc>
          <w:tcPr>
            <w:tcW w:w="2925" w:type="dxa"/>
          </w:tcPr>
          <w:p w14:paraId="724255B8" w14:textId="25E022CC" w:rsidR="000201FB" w:rsidRDefault="000201FB" w:rsidP="00F71DFD">
            <w:r>
              <w:t xml:space="preserve">Används när man vill söka </w:t>
            </w:r>
            <w:r w:rsidR="0021458B">
              <w:t>hos</w:t>
            </w:r>
            <w:r>
              <w:t xml:space="preserve"> en specifik </w:t>
            </w:r>
            <w:r w:rsidR="00DF4942">
              <w:t>vårdgivare</w:t>
            </w:r>
            <w:r w:rsidR="00E74818">
              <w:t>.</w:t>
            </w:r>
          </w:p>
          <w:p w14:paraId="10F54864" w14:textId="15744490" w:rsidR="00E74818" w:rsidRPr="008345BA" w:rsidRDefault="00E74818" w:rsidP="00F71DFD">
            <w:r w:rsidRPr="00E74818">
              <w:rPr>
                <w:b/>
              </w:rPr>
              <w:t>(Fält 1)</w:t>
            </w:r>
          </w:p>
        </w:tc>
        <w:tc>
          <w:tcPr>
            <w:tcW w:w="1617" w:type="dxa"/>
          </w:tcPr>
          <w:p w14:paraId="2CE6EDAF" w14:textId="77777777" w:rsidR="00A248A5" w:rsidRPr="008345BA" w:rsidRDefault="00DF4942" w:rsidP="00F71DFD">
            <w:r>
              <w:t>0</w:t>
            </w:r>
            <w:proofErr w:type="gramStart"/>
            <w:r>
              <w:t>..</w:t>
            </w:r>
            <w:proofErr w:type="gramEnd"/>
            <w:r>
              <w:t>1</w:t>
            </w:r>
          </w:p>
        </w:tc>
      </w:tr>
      <w:tr w:rsidR="003D76DF" w:rsidRPr="00DF4942" w14:paraId="4859B0DA" w14:textId="77777777" w:rsidTr="003D76DF">
        <w:tc>
          <w:tcPr>
            <w:tcW w:w="2474" w:type="dxa"/>
            <w:tcBorders>
              <w:top w:val="single" w:sz="4" w:space="0" w:color="auto"/>
              <w:left w:val="single" w:sz="4" w:space="0" w:color="auto"/>
              <w:bottom w:val="single" w:sz="4" w:space="0" w:color="auto"/>
              <w:right w:val="single" w:sz="4" w:space="0" w:color="auto"/>
            </w:tcBorders>
          </w:tcPr>
          <w:p w14:paraId="5569DBB0" w14:textId="75DF600A" w:rsidR="003D76DF" w:rsidRPr="00DF4942" w:rsidRDefault="00DF4942" w:rsidP="00F71DFD">
            <w:pPr>
              <w:rPr>
                <w:rFonts w:cs="Arial"/>
                <w:i/>
                <w:color w:val="000000"/>
                <w:lang w:eastAsia="sv-SE"/>
              </w:rPr>
            </w:pPr>
            <w:r w:rsidRPr="00DF4942">
              <w:rPr>
                <w:rFonts w:cs="Arial"/>
                <w:i/>
                <w:color w:val="000000"/>
                <w:lang w:eastAsia="sv-SE"/>
              </w:rPr>
              <w:t>careGiverId</w:t>
            </w:r>
            <w:r w:rsidR="003D76DF"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91DDDD5" w14:textId="77777777" w:rsidR="003D76DF" w:rsidRPr="00DF4942" w:rsidRDefault="003D76DF" w:rsidP="00F71DFD">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6355766" w14:textId="572DD373" w:rsidR="003D76DF" w:rsidRPr="00DF4942" w:rsidRDefault="003D76DF" w:rsidP="00470E2B">
            <w:pPr>
              <w:rPr>
                <w:rFonts w:cs="Arial"/>
                <w:i/>
              </w:rPr>
            </w:pPr>
            <w:r w:rsidRPr="00DF4942">
              <w:rPr>
                <w:rFonts w:cs="Arial"/>
                <w:i/>
              </w:rPr>
              <w:t xml:space="preserve">Root </w:t>
            </w:r>
            <w:r w:rsidR="00470E2B">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4766A877" w14:textId="77777777" w:rsidR="003D76DF" w:rsidRPr="00DF4942" w:rsidRDefault="003D76DF" w:rsidP="00F71DFD">
            <w:pPr>
              <w:rPr>
                <w:i/>
              </w:rPr>
            </w:pPr>
            <w:r w:rsidRPr="00DF4942">
              <w:rPr>
                <w:i/>
              </w:rPr>
              <w:t>1</w:t>
            </w:r>
          </w:p>
        </w:tc>
      </w:tr>
      <w:tr w:rsidR="003D76DF" w:rsidRPr="00DF4942" w14:paraId="41EFF76F" w14:textId="77777777" w:rsidTr="003D76DF">
        <w:tc>
          <w:tcPr>
            <w:tcW w:w="2474" w:type="dxa"/>
            <w:tcBorders>
              <w:top w:val="single" w:sz="4" w:space="0" w:color="auto"/>
              <w:left w:val="single" w:sz="4" w:space="0" w:color="auto"/>
              <w:bottom w:val="single" w:sz="4" w:space="0" w:color="auto"/>
              <w:right w:val="single" w:sz="4" w:space="0" w:color="auto"/>
            </w:tcBorders>
          </w:tcPr>
          <w:p w14:paraId="33E269F2" w14:textId="77777777" w:rsidR="003D76DF" w:rsidRPr="00DF4942" w:rsidRDefault="00DF4942" w:rsidP="00F71DFD">
            <w:pPr>
              <w:rPr>
                <w:rFonts w:cs="Arial"/>
                <w:i/>
                <w:color w:val="000000"/>
                <w:lang w:eastAsia="sv-SE"/>
              </w:rPr>
            </w:pPr>
            <w:r w:rsidRPr="00DF4942">
              <w:rPr>
                <w:rFonts w:cs="Arial"/>
                <w:i/>
                <w:color w:val="000000"/>
                <w:lang w:eastAsia="sv-SE"/>
              </w:rPr>
              <w:t>careGiverId</w:t>
            </w:r>
            <w:r w:rsidR="003D76DF"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0073F16" w14:textId="77777777" w:rsidR="003D76DF" w:rsidRPr="00DF4942" w:rsidRDefault="003D76DF" w:rsidP="00F71DFD">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10BDE20" w14:textId="77777777" w:rsidR="003D76DF" w:rsidRPr="00DF4942" w:rsidRDefault="003D76DF" w:rsidP="000C5FE0">
            <w:pPr>
              <w:rPr>
                <w:i/>
              </w:rPr>
            </w:pPr>
            <w:r w:rsidRPr="00DF4942">
              <w:rPr>
                <w:rFonts w:cs="Arial"/>
                <w:i/>
              </w:rPr>
              <w:t>Extension sätts till HSA-id för de</w:t>
            </w:r>
            <w:r w:rsidR="000C5FE0">
              <w:rPr>
                <w:rFonts w:cs="Arial"/>
                <w:i/>
              </w:rPr>
              <w:t>n</w:t>
            </w:r>
            <w:r w:rsidRPr="00DF4942">
              <w:rPr>
                <w:rFonts w:cs="Arial"/>
                <w:i/>
              </w:rPr>
              <w:t xml:space="preserve"> </w:t>
            </w:r>
            <w:r w:rsidR="000C5FE0">
              <w:rPr>
                <w:rFonts w:cs="Arial"/>
                <w:i/>
              </w:rPr>
              <w:t>vårdgivaren</w:t>
            </w:r>
            <w:r w:rsidRPr="00DF4942">
              <w:rPr>
                <w:rFonts w:cs="Arial"/>
                <w:i/>
              </w:rPr>
              <w:t xml:space="preserve"> inom</w:t>
            </w:r>
            <w:r w:rsidR="00DF4942" w:rsidRPr="00DF4942">
              <w:rPr>
                <w:rFonts w:cs="Arial"/>
                <w:i/>
              </w:rPr>
              <w:t xml:space="preserve">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F552EC4" w14:textId="77777777" w:rsidR="003D76DF" w:rsidRPr="00DF4942" w:rsidRDefault="003D76DF" w:rsidP="00F71DFD">
            <w:pPr>
              <w:rPr>
                <w:i/>
              </w:rPr>
            </w:pPr>
            <w:r w:rsidRPr="00DF4942">
              <w:rPr>
                <w:i/>
              </w:rPr>
              <w:t>1</w:t>
            </w:r>
          </w:p>
        </w:tc>
      </w:tr>
      <w:tr w:rsidR="003B1965" w:rsidRPr="008345BA" w14:paraId="0360532C" w14:textId="77777777" w:rsidTr="006B1634">
        <w:tc>
          <w:tcPr>
            <w:tcW w:w="2474" w:type="dxa"/>
          </w:tcPr>
          <w:p w14:paraId="2DF447A6" w14:textId="77777777" w:rsidR="003B1965" w:rsidRPr="008345BA" w:rsidRDefault="003B1965" w:rsidP="006B1634">
            <w:pPr>
              <w:rPr>
                <w:rFonts w:cs="Arial"/>
                <w:color w:val="000000"/>
                <w:lang w:eastAsia="sv-SE"/>
              </w:rPr>
            </w:pPr>
            <w:r>
              <w:rPr>
                <w:rFonts w:cs="Arial"/>
                <w:color w:val="000000"/>
                <w:lang w:eastAsia="sv-SE"/>
              </w:rPr>
              <w:t>sourceSystemId</w:t>
            </w:r>
          </w:p>
        </w:tc>
        <w:tc>
          <w:tcPr>
            <w:tcW w:w="2506" w:type="dxa"/>
          </w:tcPr>
          <w:p w14:paraId="0F6D7B7B" w14:textId="77777777" w:rsidR="003B1965" w:rsidRPr="008345BA" w:rsidRDefault="003B1965" w:rsidP="006B1634">
            <w:r>
              <w:t>IIType</w:t>
            </w:r>
          </w:p>
        </w:tc>
        <w:tc>
          <w:tcPr>
            <w:tcW w:w="2925" w:type="dxa"/>
          </w:tcPr>
          <w:p w14:paraId="28771591" w14:textId="207C56AC" w:rsidR="003B1965" w:rsidRDefault="003B1965" w:rsidP="003B1965">
            <w:r>
              <w:t xml:space="preserve">Används när man vill söka </w:t>
            </w:r>
            <w:r w:rsidR="0021458B">
              <w:t>ur</w:t>
            </w:r>
            <w:r>
              <w:t xml:space="preserve"> ett specifikt källsystem </w:t>
            </w:r>
          </w:p>
          <w:p w14:paraId="7626DECB" w14:textId="7B831990" w:rsidR="00E74818" w:rsidRPr="008345BA" w:rsidRDefault="00E74818" w:rsidP="003B1965">
            <w:r w:rsidRPr="00E74818">
              <w:rPr>
                <w:b/>
              </w:rPr>
              <w:t>(Fält 1)</w:t>
            </w:r>
          </w:p>
        </w:tc>
        <w:tc>
          <w:tcPr>
            <w:tcW w:w="1617" w:type="dxa"/>
          </w:tcPr>
          <w:p w14:paraId="4C3E0C07" w14:textId="77777777" w:rsidR="003B1965" w:rsidRPr="008345BA" w:rsidRDefault="003B1965" w:rsidP="006B1634">
            <w:r>
              <w:t>0</w:t>
            </w:r>
            <w:proofErr w:type="gramStart"/>
            <w:r>
              <w:t>..</w:t>
            </w:r>
            <w:proofErr w:type="gramEnd"/>
            <w:r>
              <w:t>1</w:t>
            </w:r>
          </w:p>
        </w:tc>
      </w:tr>
      <w:tr w:rsidR="003B1965" w:rsidRPr="00DF4942" w14:paraId="7D3B4669" w14:textId="77777777" w:rsidTr="006B1634">
        <w:tc>
          <w:tcPr>
            <w:tcW w:w="2474" w:type="dxa"/>
            <w:tcBorders>
              <w:top w:val="single" w:sz="4" w:space="0" w:color="auto"/>
              <w:left w:val="single" w:sz="4" w:space="0" w:color="auto"/>
              <w:bottom w:val="single" w:sz="4" w:space="0" w:color="auto"/>
              <w:right w:val="single" w:sz="4" w:space="0" w:color="auto"/>
            </w:tcBorders>
          </w:tcPr>
          <w:p w14:paraId="21635E4E" w14:textId="77777777" w:rsidR="003B1965" w:rsidRPr="00DF4942" w:rsidRDefault="003B1965" w:rsidP="006B1634">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C25AD53" w14:textId="77777777" w:rsidR="003B1965" w:rsidRPr="00DF4942" w:rsidRDefault="003B1965" w:rsidP="006B1634">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69C615D" w14:textId="6E510750" w:rsidR="003B1965" w:rsidRPr="00DF4942" w:rsidRDefault="00470E2B" w:rsidP="006B1634">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084FECC7" w14:textId="77777777" w:rsidR="003B1965" w:rsidRPr="00DF4942" w:rsidRDefault="003B1965" w:rsidP="006B1634">
            <w:pPr>
              <w:rPr>
                <w:i/>
              </w:rPr>
            </w:pPr>
            <w:r w:rsidRPr="00DF4942">
              <w:rPr>
                <w:i/>
              </w:rPr>
              <w:t>1</w:t>
            </w:r>
          </w:p>
        </w:tc>
      </w:tr>
      <w:tr w:rsidR="003B1965" w:rsidRPr="00DF4942" w14:paraId="132EB896" w14:textId="77777777" w:rsidTr="006B1634">
        <w:tc>
          <w:tcPr>
            <w:tcW w:w="2474" w:type="dxa"/>
            <w:tcBorders>
              <w:top w:val="single" w:sz="4" w:space="0" w:color="auto"/>
              <w:left w:val="single" w:sz="4" w:space="0" w:color="auto"/>
              <w:bottom w:val="single" w:sz="4" w:space="0" w:color="auto"/>
              <w:right w:val="single" w:sz="4" w:space="0" w:color="auto"/>
            </w:tcBorders>
          </w:tcPr>
          <w:p w14:paraId="66092C38" w14:textId="77777777" w:rsidR="003B1965" w:rsidRPr="00DF4942" w:rsidRDefault="003B1965" w:rsidP="006B1634">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08F246C6" w14:textId="77777777" w:rsidR="003B1965" w:rsidRPr="00DF4942" w:rsidRDefault="003B1965" w:rsidP="006B1634">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5191D905" w14:textId="77777777" w:rsidR="003B1965" w:rsidRPr="00DF4942" w:rsidRDefault="003B1965" w:rsidP="006B1634">
            <w:pPr>
              <w:rPr>
                <w:i/>
              </w:rPr>
            </w:pPr>
            <w:r w:rsidRPr="00DF4942">
              <w:rPr>
                <w:rFonts w:cs="Arial"/>
                <w:i/>
              </w:rPr>
              <w:t xml:space="preserve">Extension sätts till HSA-id för det </w:t>
            </w:r>
            <w:r w:rsidR="000C5FE0">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633F6C68" w14:textId="77777777" w:rsidR="003B1965" w:rsidRPr="00DF4942" w:rsidRDefault="003B1965" w:rsidP="006B1634">
            <w:pPr>
              <w:rPr>
                <w:i/>
              </w:rPr>
            </w:pPr>
            <w:r w:rsidRPr="00DF4942">
              <w:rPr>
                <w:i/>
              </w:rPr>
              <w:t>1</w:t>
            </w:r>
          </w:p>
        </w:tc>
      </w:tr>
      <w:tr w:rsidR="00475CAA" w:rsidRPr="008345BA" w14:paraId="4E926AA9" w14:textId="77777777" w:rsidTr="00420221">
        <w:tc>
          <w:tcPr>
            <w:tcW w:w="2474" w:type="dxa"/>
          </w:tcPr>
          <w:p w14:paraId="026C0E10" w14:textId="77777777" w:rsidR="00475CAA" w:rsidRPr="008345BA" w:rsidRDefault="00475CAA" w:rsidP="00475CAA">
            <w:r>
              <w:rPr>
                <w:lang w:eastAsia="sv-SE"/>
              </w:rPr>
              <w:t>careUnitI</w:t>
            </w:r>
            <w:r w:rsidRPr="008345BA">
              <w:rPr>
                <w:lang w:eastAsia="sv-SE"/>
              </w:rPr>
              <w:t>d</w:t>
            </w:r>
          </w:p>
        </w:tc>
        <w:tc>
          <w:tcPr>
            <w:tcW w:w="2506" w:type="dxa"/>
          </w:tcPr>
          <w:p w14:paraId="06643ECD" w14:textId="77777777" w:rsidR="00475CAA" w:rsidRPr="008345BA" w:rsidRDefault="00475CAA" w:rsidP="00420221">
            <w:r w:rsidRPr="008345BA">
              <w:t>IIType</w:t>
            </w:r>
          </w:p>
        </w:tc>
        <w:tc>
          <w:tcPr>
            <w:tcW w:w="2925" w:type="dxa"/>
          </w:tcPr>
          <w:p w14:paraId="6F78AADC" w14:textId="77777777" w:rsidR="00E74818" w:rsidRDefault="00475CAA" w:rsidP="00470E2B">
            <w:pPr>
              <w:rPr>
                <w:rFonts w:cs="Arial"/>
              </w:rPr>
            </w:pPr>
            <w:r>
              <w:rPr>
                <w:rFonts w:cs="Arial"/>
              </w:rPr>
              <w:t xml:space="preserve">Begränsning av sökning mha </w:t>
            </w:r>
            <w:r w:rsidRPr="008345BA">
              <w:rPr>
                <w:rFonts w:cs="Arial"/>
              </w:rPr>
              <w:lastRenderedPageBreak/>
              <w:t>HSAid</w:t>
            </w:r>
            <w:r>
              <w:rPr>
                <w:rFonts w:cs="Arial"/>
              </w:rPr>
              <w:t xml:space="preserve"> för PDL vårdenhet som har medicinskt ansvar för </w:t>
            </w:r>
          </w:p>
          <w:p w14:paraId="203F2B2A" w14:textId="77777777" w:rsidR="00475CAA" w:rsidRDefault="00475CAA" w:rsidP="00470E2B">
            <w:pPr>
              <w:rPr>
                <w:rFonts w:cs="Arial"/>
              </w:rPr>
            </w:pPr>
            <w:r>
              <w:rPr>
                <w:rFonts w:cs="Arial"/>
              </w:rPr>
              <w:t xml:space="preserve">observationen. </w:t>
            </w:r>
          </w:p>
          <w:p w14:paraId="5B38EE4D" w14:textId="32679C29" w:rsidR="00E74818" w:rsidRPr="0028093A" w:rsidRDefault="00E74818" w:rsidP="00470E2B">
            <w:pPr>
              <w:rPr>
                <w:rFonts w:cs="Arial"/>
              </w:rPr>
            </w:pPr>
            <w:r w:rsidRPr="00E74818">
              <w:rPr>
                <w:b/>
              </w:rPr>
              <w:t>(Fält 1)</w:t>
            </w:r>
          </w:p>
        </w:tc>
        <w:tc>
          <w:tcPr>
            <w:tcW w:w="1617" w:type="dxa"/>
          </w:tcPr>
          <w:p w14:paraId="321AF0BE" w14:textId="77777777" w:rsidR="00475CAA" w:rsidRPr="00574979" w:rsidRDefault="00574979" w:rsidP="00574979">
            <w:r>
              <w:lastRenderedPageBreak/>
              <w:t>0</w:t>
            </w:r>
            <w:proofErr w:type="gramStart"/>
            <w:r>
              <w:t>..</w:t>
            </w:r>
            <w:proofErr w:type="gramEnd"/>
            <w:r>
              <w:t>1</w:t>
            </w:r>
          </w:p>
        </w:tc>
      </w:tr>
      <w:tr w:rsidR="00475CAA" w:rsidRPr="0012437B" w14:paraId="338A663C" w14:textId="77777777" w:rsidTr="00420221">
        <w:tc>
          <w:tcPr>
            <w:tcW w:w="2474" w:type="dxa"/>
            <w:tcBorders>
              <w:top w:val="single" w:sz="4" w:space="0" w:color="auto"/>
              <w:left w:val="single" w:sz="4" w:space="0" w:color="auto"/>
              <w:bottom w:val="single" w:sz="4" w:space="0" w:color="auto"/>
              <w:right w:val="single" w:sz="4" w:space="0" w:color="auto"/>
            </w:tcBorders>
          </w:tcPr>
          <w:p w14:paraId="6212B3BA" w14:textId="77777777" w:rsidR="00475CAA" w:rsidRPr="0012437B" w:rsidRDefault="00475CAA" w:rsidP="00475CAA">
            <w:pPr>
              <w:rPr>
                <w:i/>
                <w:lang w:eastAsia="sv-SE"/>
              </w:rPr>
            </w:pPr>
            <w:r>
              <w:rPr>
                <w:i/>
                <w:lang w:eastAsia="sv-SE"/>
              </w:rPr>
              <w:lastRenderedPageBreak/>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0285DAB7" w14:textId="77777777" w:rsidR="00475CAA" w:rsidRPr="0012437B" w:rsidRDefault="00475CAA" w:rsidP="00420221">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DC853F0" w14:textId="4CD3C074" w:rsidR="00475CAA" w:rsidRPr="0012437B" w:rsidRDefault="00470E2B" w:rsidP="00420221">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694913D3" w14:textId="77777777" w:rsidR="00475CAA" w:rsidRPr="0012437B" w:rsidRDefault="00475CAA" w:rsidP="00420221">
            <w:pPr>
              <w:rPr>
                <w:i/>
              </w:rPr>
            </w:pPr>
            <w:r w:rsidRPr="0012437B">
              <w:rPr>
                <w:i/>
              </w:rPr>
              <w:t>1</w:t>
            </w:r>
          </w:p>
        </w:tc>
      </w:tr>
      <w:tr w:rsidR="00475CAA" w:rsidRPr="0012437B" w14:paraId="0C3429FA" w14:textId="77777777" w:rsidTr="00420221">
        <w:tc>
          <w:tcPr>
            <w:tcW w:w="2474" w:type="dxa"/>
            <w:tcBorders>
              <w:top w:val="single" w:sz="4" w:space="0" w:color="auto"/>
              <w:left w:val="single" w:sz="4" w:space="0" w:color="auto"/>
              <w:bottom w:val="single" w:sz="4" w:space="0" w:color="auto"/>
              <w:right w:val="single" w:sz="4" w:space="0" w:color="auto"/>
            </w:tcBorders>
          </w:tcPr>
          <w:p w14:paraId="5F80EACE" w14:textId="77777777" w:rsidR="00475CAA" w:rsidRPr="0012437B" w:rsidRDefault="00475CAA" w:rsidP="00475CAA">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6FBCC6F6" w14:textId="77777777" w:rsidR="00475CAA" w:rsidRPr="0012437B" w:rsidRDefault="00475CAA" w:rsidP="00420221">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829BB50" w14:textId="77777777" w:rsidR="00475CAA" w:rsidRPr="0012437B" w:rsidRDefault="00475CAA" w:rsidP="00475CAA">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403ADED" w14:textId="77777777" w:rsidR="00475CAA" w:rsidRPr="0012437B" w:rsidRDefault="00475CAA" w:rsidP="00420221">
            <w:pPr>
              <w:rPr>
                <w:i/>
              </w:rPr>
            </w:pPr>
            <w:r w:rsidRPr="0012437B">
              <w:rPr>
                <w:i/>
              </w:rPr>
              <w:t>1</w:t>
            </w:r>
          </w:p>
        </w:tc>
      </w:tr>
      <w:tr w:rsidR="00887331" w:rsidRPr="00F71DFD" w14:paraId="5C0FDA60" w14:textId="77777777" w:rsidTr="000627CC">
        <w:tc>
          <w:tcPr>
            <w:tcW w:w="2474" w:type="dxa"/>
          </w:tcPr>
          <w:p w14:paraId="483B1D3C" w14:textId="77777777" w:rsidR="00887331" w:rsidRPr="00F71DFD" w:rsidRDefault="00887331" w:rsidP="00F71DFD">
            <w:pPr>
              <w:rPr>
                <w:b/>
              </w:rPr>
            </w:pPr>
            <w:r w:rsidRPr="00F71DFD">
              <w:rPr>
                <w:b/>
              </w:rPr>
              <w:t>Svar</w:t>
            </w:r>
          </w:p>
        </w:tc>
        <w:tc>
          <w:tcPr>
            <w:tcW w:w="2506" w:type="dxa"/>
          </w:tcPr>
          <w:p w14:paraId="1EDD503B" w14:textId="77777777" w:rsidR="00887331" w:rsidRPr="00F71DFD" w:rsidRDefault="00887331" w:rsidP="00F71DFD">
            <w:pPr>
              <w:rPr>
                <w:b/>
              </w:rPr>
            </w:pPr>
          </w:p>
        </w:tc>
        <w:tc>
          <w:tcPr>
            <w:tcW w:w="2925" w:type="dxa"/>
          </w:tcPr>
          <w:p w14:paraId="2B5B9B36" w14:textId="77777777" w:rsidR="00887331" w:rsidRPr="00F71DFD" w:rsidRDefault="00887331" w:rsidP="00F71DFD">
            <w:pPr>
              <w:rPr>
                <w:b/>
              </w:rPr>
            </w:pPr>
          </w:p>
        </w:tc>
        <w:tc>
          <w:tcPr>
            <w:tcW w:w="1617" w:type="dxa"/>
          </w:tcPr>
          <w:p w14:paraId="745E2DCC" w14:textId="77777777" w:rsidR="00887331" w:rsidRPr="00F71DFD" w:rsidRDefault="008400E4" w:rsidP="00F71DFD">
            <w:pPr>
              <w:rPr>
                <w:b/>
              </w:rPr>
            </w:pPr>
            <w:r w:rsidRPr="00F71DFD">
              <w:rPr>
                <w:b/>
              </w:rPr>
              <w:t>0</w:t>
            </w:r>
            <w:proofErr w:type="gramStart"/>
            <w:r w:rsidRPr="00F71DFD">
              <w:rPr>
                <w:b/>
              </w:rPr>
              <w:t>..</w:t>
            </w:r>
            <w:proofErr w:type="gramEnd"/>
            <w:r w:rsidRPr="00F71DFD">
              <w:rPr>
                <w:b/>
              </w:rPr>
              <w:t>*</w:t>
            </w:r>
          </w:p>
        </w:tc>
      </w:tr>
      <w:tr w:rsidR="00A8461F" w:rsidRPr="008345BA" w14:paraId="25A15495" w14:textId="77777777" w:rsidTr="00E26135">
        <w:tc>
          <w:tcPr>
            <w:tcW w:w="2474" w:type="dxa"/>
            <w:shd w:val="clear" w:color="auto" w:fill="D9D9D9" w:themeFill="background1" w:themeFillShade="D9"/>
          </w:tcPr>
          <w:p w14:paraId="67398B09" w14:textId="77777777" w:rsidR="00A8461F" w:rsidRPr="00475CAA" w:rsidRDefault="00A8461F" w:rsidP="00F71DFD">
            <w:r>
              <w:rPr>
                <w:lang w:eastAsia="sv-SE"/>
              </w:rPr>
              <w:t>observation</w:t>
            </w:r>
          </w:p>
        </w:tc>
        <w:tc>
          <w:tcPr>
            <w:tcW w:w="2506" w:type="dxa"/>
            <w:shd w:val="clear" w:color="auto" w:fill="D9D9D9" w:themeFill="background1" w:themeFillShade="D9"/>
          </w:tcPr>
          <w:p w14:paraId="2597C345" w14:textId="77777777" w:rsidR="00A8461F" w:rsidRPr="00475CAA" w:rsidRDefault="00B337A9" w:rsidP="00F71DFD">
            <w:r w:rsidRPr="00475CAA">
              <w:t>ObservationType</w:t>
            </w:r>
          </w:p>
        </w:tc>
        <w:tc>
          <w:tcPr>
            <w:tcW w:w="2925" w:type="dxa"/>
            <w:shd w:val="clear" w:color="auto" w:fill="D9D9D9" w:themeFill="background1" w:themeFillShade="D9"/>
          </w:tcPr>
          <w:p w14:paraId="4A2AF03A" w14:textId="77777777" w:rsidR="00A8461F" w:rsidRPr="008345BA" w:rsidRDefault="00A8461F" w:rsidP="00F71DFD"/>
        </w:tc>
        <w:tc>
          <w:tcPr>
            <w:tcW w:w="1617" w:type="dxa"/>
            <w:shd w:val="clear" w:color="auto" w:fill="D9D9D9" w:themeFill="background1" w:themeFillShade="D9"/>
          </w:tcPr>
          <w:p w14:paraId="6C4EC9D1" w14:textId="77777777" w:rsidR="00A8461F" w:rsidRPr="008345BA" w:rsidRDefault="00B337A9" w:rsidP="00F71DFD">
            <w:r>
              <w:t>1</w:t>
            </w:r>
          </w:p>
        </w:tc>
      </w:tr>
      <w:tr w:rsidR="00887331" w:rsidRPr="008345BA" w14:paraId="06795A33" w14:textId="77777777" w:rsidTr="000627CC">
        <w:tc>
          <w:tcPr>
            <w:tcW w:w="2474" w:type="dxa"/>
          </w:tcPr>
          <w:p w14:paraId="3936A322" w14:textId="77777777" w:rsidR="00887331" w:rsidRPr="008345BA" w:rsidRDefault="00B400A7" w:rsidP="00F71DFD">
            <w:r>
              <w:rPr>
                <w:lang w:val="en-GB"/>
              </w:rPr>
              <w:t>ObservationType</w:t>
            </w:r>
            <w:r>
              <w:rPr>
                <w:highlight w:val="white"/>
                <w:lang w:eastAsia="sv-SE"/>
              </w:rPr>
              <w:t>.</w:t>
            </w:r>
            <w:r w:rsidR="00887331" w:rsidRPr="008345BA">
              <w:rPr>
                <w:highlight w:val="white"/>
                <w:lang w:eastAsia="sv-SE"/>
              </w:rPr>
              <w:t>id</w:t>
            </w:r>
          </w:p>
        </w:tc>
        <w:tc>
          <w:tcPr>
            <w:tcW w:w="2506" w:type="dxa"/>
          </w:tcPr>
          <w:p w14:paraId="001D2260" w14:textId="77777777" w:rsidR="00887331" w:rsidRPr="008345BA" w:rsidRDefault="00150815" w:rsidP="00F71DFD">
            <w:r w:rsidRPr="008345BA">
              <w:t>IIType</w:t>
            </w:r>
          </w:p>
        </w:tc>
        <w:tc>
          <w:tcPr>
            <w:tcW w:w="2925" w:type="dxa"/>
          </w:tcPr>
          <w:p w14:paraId="78BC7A3D" w14:textId="77777777" w:rsidR="00887331" w:rsidRDefault="007C2E37" w:rsidP="00F71DFD">
            <w:pPr>
              <w:rPr>
                <w:rFonts w:cs="Arial"/>
              </w:rPr>
            </w:pPr>
            <w:r>
              <w:rPr>
                <w:rFonts w:cs="Arial"/>
              </w:rPr>
              <w:t xml:space="preserve">Ett unikt värde för själva observationen som också refererar till vilket källsystem informationen kommer ifrån. </w:t>
            </w:r>
          </w:p>
          <w:p w14:paraId="79BB20CB" w14:textId="31EF7A90" w:rsidR="00354595" w:rsidRPr="008345BA" w:rsidRDefault="00354595" w:rsidP="00F71DFD"/>
        </w:tc>
        <w:tc>
          <w:tcPr>
            <w:tcW w:w="1617" w:type="dxa"/>
          </w:tcPr>
          <w:p w14:paraId="1AE60C7A" w14:textId="77777777" w:rsidR="00887331" w:rsidRPr="008345BA" w:rsidRDefault="0013766C" w:rsidP="00F71DFD">
            <w:r w:rsidRPr="008345BA">
              <w:t>1</w:t>
            </w:r>
          </w:p>
        </w:tc>
      </w:tr>
      <w:tr w:rsidR="00E414AB" w:rsidRPr="009C3D19" w14:paraId="77E2B04F" w14:textId="77777777" w:rsidTr="00E414AB">
        <w:tc>
          <w:tcPr>
            <w:tcW w:w="2474" w:type="dxa"/>
            <w:tcBorders>
              <w:top w:val="single" w:sz="4" w:space="0" w:color="auto"/>
              <w:left w:val="single" w:sz="4" w:space="0" w:color="auto"/>
              <w:bottom w:val="single" w:sz="4" w:space="0" w:color="auto"/>
              <w:right w:val="single" w:sz="4" w:space="0" w:color="auto"/>
            </w:tcBorders>
          </w:tcPr>
          <w:p w14:paraId="7885FAA4" w14:textId="77777777" w:rsidR="00E414AB"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E414AB"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6ED548C" w14:textId="77777777" w:rsidR="00E414AB" w:rsidRPr="009C3D19" w:rsidRDefault="00E414AB"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9D15927" w14:textId="77777777" w:rsidR="00E414AB" w:rsidRPr="009C3D19" w:rsidRDefault="00E414AB" w:rsidP="00F71DFD">
            <w:pPr>
              <w:rPr>
                <w:rFonts w:cs="Arial"/>
                <w:i/>
              </w:rPr>
            </w:pPr>
            <w:r w:rsidRPr="009C3D19">
              <w:rPr>
                <w:rFonts w:cs="Arial"/>
                <w:i/>
              </w:rPr>
              <w:t>Root blir då</w:t>
            </w:r>
          </w:p>
          <w:p w14:paraId="0F55DBED" w14:textId="5BCF36C1" w:rsidR="00E414AB" w:rsidRPr="009C3D19" w:rsidRDefault="00E414AB" w:rsidP="00F71DFD">
            <w:pPr>
              <w:rPr>
                <w:rFonts w:cs="Arial"/>
                <w:i/>
              </w:rPr>
            </w:pPr>
            <w:r w:rsidRPr="009C3D19">
              <w:rPr>
                <w:rFonts w:cs="Arial"/>
                <w:i/>
              </w:rPr>
              <w:t xml:space="preserve">nationell OID för lokala id:n: </w:t>
            </w:r>
            <w:r w:rsidR="00470E2B"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6BE2D3C2" w14:textId="77777777" w:rsidR="00E414AB" w:rsidRPr="009C3D19" w:rsidRDefault="00E414AB" w:rsidP="00F71DFD">
            <w:pPr>
              <w:rPr>
                <w:i/>
              </w:rPr>
            </w:pPr>
            <w:r w:rsidRPr="009C3D19">
              <w:rPr>
                <w:i/>
              </w:rPr>
              <w:t>1</w:t>
            </w:r>
          </w:p>
        </w:tc>
      </w:tr>
      <w:tr w:rsidR="00E414AB" w:rsidRPr="009C3D19" w14:paraId="7386B677" w14:textId="77777777" w:rsidTr="00E414AB">
        <w:tc>
          <w:tcPr>
            <w:tcW w:w="2474" w:type="dxa"/>
            <w:tcBorders>
              <w:top w:val="single" w:sz="4" w:space="0" w:color="auto"/>
              <w:left w:val="single" w:sz="4" w:space="0" w:color="auto"/>
              <w:bottom w:val="single" w:sz="4" w:space="0" w:color="auto"/>
              <w:right w:val="single" w:sz="4" w:space="0" w:color="auto"/>
            </w:tcBorders>
          </w:tcPr>
          <w:p w14:paraId="4E92CA33" w14:textId="77777777" w:rsidR="00E414AB"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E414AB"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063D7F9" w14:textId="77777777" w:rsidR="00E414AB" w:rsidRPr="009C3D19" w:rsidRDefault="00E414AB"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161564E" w14:textId="77777777" w:rsidR="00E414AB" w:rsidRPr="009C3D19" w:rsidRDefault="00E414AB" w:rsidP="00F71DFD">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4E38C913" w14:textId="77777777" w:rsidR="00E414AB" w:rsidRPr="009C3D19" w:rsidRDefault="00E414AB" w:rsidP="00F71DFD">
            <w:pPr>
              <w:rPr>
                <w:i/>
              </w:rPr>
            </w:pPr>
            <w:r w:rsidRPr="009C3D19">
              <w:rPr>
                <w:i/>
              </w:rPr>
              <w:t>1</w:t>
            </w:r>
          </w:p>
        </w:tc>
      </w:tr>
      <w:tr w:rsidR="00887331" w:rsidRPr="008345BA" w14:paraId="3070820D" w14:textId="77777777" w:rsidTr="000627CC">
        <w:tc>
          <w:tcPr>
            <w:tcW w:w="2474" w:type="dxa"/>
          </w:tcPr>
          <w:p w14:paraId="1212E7E6" w14:textId="77777777" w:rsidR="00887331" w:rsidRPr="008345BA" w:rsidRDefault="00B400A7" w:rsidP="00F71DFD">
            <w:r w:rsidRPr="00B400A7">
              <w:rPr>
                <w:lang w:val="en-GB"/>
              </w:rPr>
              <w:t>ObservationType</w:t>
            </w:r>
            <w:r w:rsidRPr="00B400A7">
              <w:rPr>
                <w:highlight w:val="white"/>
                <w:lang w:eastAsia="sv-SE"/>
              </w:rPr>
              <w:t>.</w:t>
            </w:r>
            <w:r w:rsidR="00887331" w:rsidRPr="008345BA">
              <w:rPr>
                <w:highlight w:val="white"/>
                <w:lang w:eastAsia="sv-SE"/>
              </w:rPr>
              <w:t>type</w:t>
            </w:r>
          </w:p>
        </w:tc>
        <w:tc>
          <w:tcPr>
            <w:tcW w:w="2506" w:type="dxa"/>
          </w:tcPr>
          <w:p w14:paraId="7A570EFC" w14:textId="77777777" w:rsidR="00887331" w:rsidRPr="008345BA" w:rsidRDefault="00887331" w:rsidP="00F71DFD">
            <w:r w:rsidRPr="008345BA">
              <w:t>CVType</w:t>
            </w:r>
          </w:p>
        </w:tc>
        <w:tc>
          <w:tcPr>
            <w:tcW w:w="2925" w:type="dxa"/>
          </w:tcPr>
          <w:p w14:paraId="05C0CCAA" w14:textId="2E00249F" w:rsidR="001B13CA" w:rsidRPr="000248C6" w:rsidRDefault="007B04DC" w:rsidP="007F753C">
            <w:r w:rsidRPr="008345BA">
              <w:rPr>
                <w:rFonts w:cs="Arial"/>
              </w:rPr>
              <w:t>Anger vilken typ av observation det gäller</w:t>
            </w:r>
            <w:r w:rsidR="003F1CC7" w:rsidRPr="008345BA">
              <w:rPr>
                <w:rFonts w:cs="Arial"/>
              </w:rPr>
              <w:t>.</w:t>
            </w:r>
          </w:p>
        </w:tc>
        <w:tc>
          <w:tcPr>
            <w:tcW w:w="1617" w:type="dxa"/>
          </w:tcPr>
          <w:p w14:paraId="5078415E" w14:textId="77777777" w:rsidR="00887331" w:rsidRPr="008345BA" w:rsidRDefault="00887331" w:rsidP="00F71DFD">
            <w:r w:rsidRPr="008345BA">
              <w:t>1</w:t>
            </w:r>
          </w:p>
        </w:tc>
      </w:tr>
      <w:tr w:rsidR="009C3D19" w:rsidRPr="009C3D19" w14:paraId="23BC1EE4" w14:textId="77777777" w:rsidTr="009C3D19">
        <w:tc>
          <w:tcPr>
            <w:tcW w:w="2474" w:type="dxa"/>
            <w:tcBorders>
              <w:top w:val="single" w:sz="4" w:space="0" w:color="auto"/>
              <w:left w:val="single" w:sz="4" w:space="0" w:color="auto"/>
              <w:bottom w:val="single" w:sz="4" w:space="0" w:color="auto"/>
              <w:right w:val="single" w:sz="4" w:space="0" w:color="auto"/>
            </w:tcBorders>
          </w:tcPr>
          <w:p w14:paraId="6739EA76"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33E4A47C"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586E6F0" w14:textId="77777777" w:rsidR="009C3D19" w:rsidRPr="009C3D19" w:rsidRDefault="009C3D19" w:rsidP="00F71DFD">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03566061" w14:textId="77777777" w:rsidR="009C3D19" w:rsidRPr="009C3D19" w:rsidRDefault="009C3D19" w:rsidP="00F71DFD">
            <w:pPr>
              <w:rPr>
                <w:i/>
              </w:rPr>
            </w:pPr>
            <w:r w:rsidRPr="009C3D19">
              <w:rPr>
                <w:i/>
              </w:rPr>
              <w:t>1</w:t>
            </w:r>
          </w:p>
        </w:tc>
      </w:tr>
      <w:tr w:rsidR="009C3D19" w:rsidRPr="009C3D19" w14:paraId="799A89EE" w14:textId="77777777" w:rsidTr="009C3D19">
        <w:tc>
          <w:tcPr>
            <w:tcW w:w="2474" w:type="dxa"/>
            <w:tcBorders>
              <w:top w:val="single" w:sz="4" w:space="0" w:color="auto"/>
              <w:left w:val="single" w:sz="4" w:space="0" w:color="auto"/>
              <w:bottom w:val="single" w:sz="4" w:space="0" w:color="auto"/>
              <w:right w:val="single" w:sz="4" w:space="0" w:color="auto"/>
            </w:tcBorders>
          </w:tcPr>
          <w:p w14:paraId="02F9C668"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33D3263"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F644707" w14:textId="1E103B4C" w:rsidR="009C3D19" w:rsidRPr="009C3D19" w:rsidRDefault="009C3D19" w:rsidP="007F753C">
            <w:pPr>
              <w:rPr>
                <w:rFonts w:cs="Arial"/>
                <w:i/>
              </w:rPr>
            </w:pPr>
            <w:r w:rsidRPr="009C3D19">
              <w:rPr>
                <w:rFonts w:cs="Arial"/>
                <w:i/>
              </w:rPr>
              <w:t>Kodsystem för angiven kod för observationstyp</w:t>
            </w:r>
            <w:r w:rsidR="007F753C">
              <w:rPr>
                <w:rFonts w:cs="Arial"/>
                <w:i/>
              </w:rPr>
              <w:t>.</w:t>
            </w:r>
            <w:r w:rsidR="007F753C"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7505C66F" w14:textId="77777777" w:rsidR="009C3D19" w:rsidRPr="009C3D19" w:rsidRDefault="009C3D19" w:rsidP="00F71DFD">
            <w:pPr>
              <w:rPr>
                <w:i/>
              </w:rPr>
            </w:pPr>
            <w:r w:rsidRPr="009C3D19">
              <w:rPr>
                <w:i/>
              </w:rPr>
              <w:t>1</w:t>
            </w:r>
          </w:p>
        </w:tc>
      </w:tr>
      <w:tr w:rsidR="009C3D19" w:rsidRPr="009C3D19" w14:paraId="1D24CD89" w14:textId="77777777" w:rsidTr="009C3D19">
        <w:tc>
          <w:tcPr>
            <w:tcW w:w="2474" w:type="dxa"/>
            <w:tcBorders>
              <w:top w:val="single" w:sz="4" w:space="0" w:color="auto"/>
              <w:left w:val="single" w:sz="4" w:space="0" w:color="auto"/>
              <w:bottom w:val="single" w:sz="4" w:space="0" w:color="auto"/>
              <w:right w:val="single" w:sz="4" w:space="0" w:color="auto"/>
            </w:tcBorders>
          </w:tcPr>
          <w:p w14:paraId="38AA682C" w14:textId="77777777" w:rsidR="009C3D19" w:rsidRPr="009C3D19" w:rsidRDefault="00B400A7" w:rsidP="00F71DFD">
            <w:pPr>
              <w:rPr>
                <w:i/>
                <w:highlight w:val="white"/>
                <w:lang w:eastAsia="sv-SE"/>
              </w:rPr>
            </w:pPr>
            <w:r w:rsidRPr="007F753C">
              <w:rPr>
                <w:i/>
              </w:rPr>
              <w:t>ObservationType</w:t>
            </w:r>
            <w:r w:rsidRPr="00B400A7">
              <w:rPr>
                <w:i/>
                <w:highlight w:val="white"/>
                <w:lang w:eastAsia="sv-SE"/>
              </w:rPr>
              <w:t>.</w:t>
            </w:r>
            <w:r w:rsidR="009C3D19"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7C6B2B6F"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366E3E28" w14:textId="77777777" w:rsidR="009C3D19" w:rsidRPr="009C3D19" w:rsidRDefault="009C3D19" w:rsidP="00F71DFD">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E534FAF" w14:textId="77777777" w:rsidR="009C3D19" w:rsidRPr="009C3D19" w:rsidRDefault="009C3D19" w:rsidP="00F71DFD">
            <w:pPr>
              <w:rPr>
                <w:i/>
              </w:rPr>
            </w:pPr>
            <w:r w:rsidRPr="009C3D19">
              <w:rPr>
                <w:i/>
              </w:rPr>
              <w:t>0</w:t>
            </w:r>
            <w:proofErr w:type="gramStart"/>
            <w:r w:rsidRPr="009C3D19">
              <w:rPr>
                <w:i/>
              </w:rPr>
              <w:t>..</w:t>
            </w:r>
            <w:proofErr w:type="gramEnd"/>
            <w:r w:rsidRPr="009C3D19">
              <w:rPr>
                <w:i/>
              </w:rPr>
              <w:t>1</w:t>
            </w:r>
          </w:p>
        </w:tc>
      </w:tr>
      <w:tr w:rsidR="009C3D19" w:rsidRPr="009C3D19" w14:paraId="7E1C513F" w14:textId="77777777" w:rsidTr="009C3D19">
        <w:tc>
          <w:tcPr>
            <w:tcW w:w="2474" w:type="dxa"/>
            <w:tcBorders>
              <w:top w:val="single" w:sz="4" w:space="0" w:color="auto"/>
              <w:left w:val="single" w:sz="4" w:space="0" w:color="auto"/>
              <w:bottom w:val="single" w:sz="4" w:space="0" w:color="auto"/>
              <w:right w:val="single" w:sz="4" w:space="0" w:color="auto"/>
            </w:tcBorders>
          </w:tcPr>
          <w:p w14:paraId="27EDB5E5" w14:textId="77777777" w:rsidR="009C3D19" w:rsidRPr="009C3D19" w:rsidRDefault="00B400A7" w:rsidP="00F71DFD">
            <w:pPr>
              <w:rPr>
                <w:i/>
                <w:highlight w:val="white"/>
                <w:lang w:eastAsia="sv-SE"/>
              </w:rPr>
            </w:pPr>
            <w:r w:rsidRPr="007F753C">
              <w:rPr>
                <w:i/>
              </w:rPr>
              <w:t>ObservationType</w:t>
            </w:r>
            <w:r w:rsidRPr="00B400A7">
              <w:rPr>
                <w:i/>
                <w:highlight w:val="white"/>
                <w:lang w:eastAsia="sv-SE"/>
              </w:rPr>
              <w:t>.</w:t>
            </w:r>
            <w:r w:rsidR="009C3D19"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6567E3B6"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5D97AEEF" w14:textId="77777777" w:rsidR="009C3D19" w:rsidRPr="009C3D19" w:rsidRDefault="009C3D19" w:rsidP="00F71DFD">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F1EDD4B" w14:textId="77777777" w:rsidR="009C3D19" w:rsidRPr="009C3D19" w:rsidRDefault="009C3D19" w:rsidP="00F71DFD">
            <w:pPr>
              <w:rPr>
                <w:i/>
              </w:rPr>
            </w:pPr>
            <w:r w:rsidRPr="009C3D19">
              <w:rPr>
                <w:i/>
              </w:rPr>
              <w:t>0</w:t>
            </w:r>
            <w:proofErr w:type="gramStart"/>
            <w:r w:rsidRPr="009C3D19">
              <w:rPr>
                <w:i/>
              </w:rPr>
              <w:t>..</w:t>
            </w:r>
            <w:proofErr w:type="gramEnd"/>
            <w:r w:rsidRPr="009C3D19">
              <w:rPr>
                <w:i/>
              </w:rPr>
              <w:t>1</w:t>
            </w:r>
          </w:p>
        </w:tc>
      </w:tr>
      <w:tr w:rsidR="009C3D19" w:rsidRPr="009C3D19" w14:paraId="5A0D51E5" w14:textId="77777777" w:rsidTr="009C3D19">
        <w:tc>
          <w:tcPr>
            <w:tcW w:w="2474" w:type="dxa"/>
            <w:tcBorders>
              <w:top w:val="single" w:sz="4" w:space="0" w:color="auto"/>
              <w:left w:val="single" w:sz="4" w:space="0" w:color="auto"/>
              <w:bottom w:val="single" w:sz="4" w:space="0" w:color="auto"/>
              <w:right w:val="single" w:sz="4" w:space="0" w:color="auto"/>
            </w:tcBorders>
          </w:tcPr>
          <w:p w14:paraId="1F65D746"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210055CC"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4E843E2" w14:textId="3A4A3208" w:rsidR="009C3D19" w:rsidRPr="009C3D19" w:rsidRDefault="009C3D19" w:rsidP="007F753C">
            <w:pPr>
              <w:rPr>
                <w:rFonts w:cs="Arial"/>
                <w:i/>
              </w:rPr>
            </w:pPr>
            <w:r w:rsidRPr="009C3D19">
              <w:rPr>
                <w:rFonts w:cs="Arial"/>
                <w:i/>
              </w:rPr>
              <w:t xml:space="preserve">Textuell beskrivning </w:t>
            </w:r>
            <w:r w:rsidR="007F753C">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7D810798" w14:textId="77777777" w:rsidR="009C3D19" w:rsidRPr="009C3D19" w:rsidRDefault="009C3D19" w:rsidP="00F71DFD">
            <w:pPr>
              <w:rPr>
                <w:i/>
              </w:rPr>
            </w:pPr>
            <w:r w:rsidRPr="009C3D19">
              <w:rPr>
                <w:i/>
              </w:rPr>
              <w:t>0</w:t>
            </w:r>
            <w:proofErr w:type="gramStart"/>
            <w:r w:rsidRPr="009C3D19">
              <w:rPr>
                <w:i/>
              </w:rPr>
              <w:t>..</w:t>
            </w:r>
            <w:proofErr w:type="gramEnd"/>
            <w:r w:rsidRPr="009C3D19">
              <w:rPr>
                <w:i/>
              </w:rPr>
              <w:t>1</w:t>
            </w:r>
          </w:p>
        </w:tc>
      </w:tr>
      <w:tr w:rsidR="0004779B" w:rsidRPr="00B3537C" w14:paraId="7AD79E83" w14:textId="77777777" w:rsidTr="0004779B">
        <w:tc>
          <w:tcPr>
            <w:tcW w:w="2474" w:type="dxa"/>
            <w:tcBorders>
              <w:top w:val="single" w:sz="4" w:space="0" w:color="auto"/>
              <w:left w:val="single" w:sz="4" w:space="0" w:color="auto"/>
              <w:bottom w:val="single" w:sz="4" w:space="0" w:color="auto"/>
              <w:right w:val="single" w:sz="4" w:space="0" w:color="auto"/>
            </w:tcBorders>
          </w:tcPr>
          <w:p w14:paraId="4C0BABD0" w14:textId="77777777" w:rsidR="0004779B" w:rsidRPr="00B400A7" w:rsidRDefault="00B400A7" w:rsidP="00F71DFD">
            <w:pPr>
              <w:rPr>
                <w:lang w:eastAsia="sv-SE"/>
              </w:rPr>
            </w:pPr>
            <w:r w:rsidRPr="007F753C">
              <w:t>ObservationType</w:t>
            </w:r>
            <w:r w:rsidRPr="00B400A7">
              <w:rPr>
                <w:highlight w:val="white"/>
                <w:lang w:eastAsia="sv-SE"/>
              </w:rPr>
              <w:t>.</w:t>
            </w:r>
            <w:r w:rsidR="0004779B"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76CB1A6F" w14:textId="77777777" w:rsidR="0004779B" w:rsidRPr="00B3537C" w:rsidRDefault="0004779B" w:rsidP="00F71DFD">
            <w:r w:rsidRPr="00B3537C">
              <w:t>CVType</w:t>
            </w:r>
          </w:p>
        </w:tc>
        <w:tc>
          <w:tcPr>
            <w:tcW w:w="2925" w:type="dxa"/>
            <w:tcBorders>
              <w:top w:val="single" w:sz="4" w:space="0" w:color="auto"/>
              <w:left w:val="single" w:sz="4" w:space="0" w:color="auto"/>
              <w:bottom w:val="single" w:sz="4" w:space="0" w:color="auto"/>
              <w:right w:val="single" w:sz="4" w:space="0" w:color="auto"/>
            </w:tcBorders>
          </w:tcPr>
          <w:p w14:paraId="68C2064A" w14:textId="036DD28A" w:rsidR="0004779B" w:rsidRPr="00B3537C" w:rsidRDefault="0004779B" w:rsidP="00F71DFD">
            <w:pPr>
              <w:rPr>
                <w:rFonts w:cs="Arial"/>
              </w:rPr>
            </w:pPr>
            <w:r w:rsidRPr="00B3537C">
              <w:rPr>
                <w:rFonts w:cs="Arial"/>
              </w:rPr>
              <w:t>Beskrive</w:t>
            </w:r>
            <w:r w:rsidR="004F7304">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7678295C" w14:textId="77777777" w:rsidR="0004779B" w:rsidRPr="00B3537C" w:rsidRDefault="00EE7B5E" w:rsidP="00F71DFD">
            <w:r>
              <w:t>0</w:t>
            </w:r>
            <w:proofErr w:type="gramStart"/>
            <w:r>
              <w:t>..</w:t>
            </w:r>
            <w:proofErr w:type="gramEnd"/>
            <w:r>
              <w:t>1</w:t>
            </w:r>
          </w:p>
        </w:tc>
      </w:tr>
      <w:tr w:rsidR="0004779B" w:rsidRPr="00B3537C" w14:paraId="01703E74" w14:textId="77777777" w:rsidTr="0004779B">
        <w:tc>
          <w:tcPr>
            <w:tcW w:w="2474" w:type="dxa"/>
            <w:tcBorders>
              <w:top w:val="single" w:sz="4" w:space="0" w:color="auto"/>
              <w:left w:val="single" w:sz="4" w:space="0" w:color="auto"/>
              <w:bottom w:val="single" w:sz="4" w:space="0" w:color="auto"/>
              <w:right w:val="single" w:sz="4" w:space="0" w:color="auto"/>
            </w:tcBorders>
          </w:tcPr>
          <w:p w14:paraId="3CE8FD9A" w14:textId="77777777" w:rsidR="0004779B" w:rsidRPr="00B3537C" w:rsidRDefault="00B400A7" w:rsidP="00F71DFD">
            <w:pPr>
              <w:rPr>
                <w:i/>
                <w:lang w:eastAsia="sv-SE"/>
              </w:rPr>
            </w:pPr>
            <w:r w:rsidRPr="007F753C">
              <w:rPr>
                <w:i/>
              </w:rPr>
              <w:t>ObservationType</w:t>
            </w:r>
            <w:r w:rsidRPr="00B400A7">
              <w:rPr>
                <w:i/>
                <w:highlight w:val="white"/>
                <w:lang w:eastAsia="sv-SE"/>
              </w:rPr>
              <w:t>.</w:t>
            </w:r>
            <w:r w:rsidR="0004779B"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5155DA15"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59C2900" w14:textId="77777777" w:rsidR="0004779B" w:rsidRPr="00B3537C" w:rsidRDefault="0004779B" w:rsidP="00F71DFD">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32DDC8E1" w14:textId="77777777" w:rsidR="0004779B" w:rsidRPr="00B3537C" w:rsidRDefault="0004779B" w:rsidP="00F71DFD">
            <w:pPr>
              <w:rPr>
                <w:i/>
              </w:rPr>
            </w:pPr>
            <w:r w:rsidRPr="00B3537C">
              <w:rPr>
                <w:i/>
              </w:rPr>
              <w:t>1</w:t>
            </w:r>
          </w:p>
        </w:tc>
      </w:tr>
      <w:tr w:rsidR="0004779B" w:rsidRPr="00B3537C" w14:paraId="1D2E3936" w14:textId="77777777" w:rsidTr="0004779B">
        <w:tc>
          <w:tcPr>
            <w:tcW w:w="2474" w:type="dxa"/>
            <w:tcBorders>
              <w:top w:val="single" w:sz="4" w:space="0" w:color="auto"/>
              <w:left w:val="single" w:sz="4" w:space="0" w:color="auto"/>
              <w:bottom w:val="single" w:sz="4" w:space="0" w:color="auto"/>
              <w:right w:val="single" w:sz="4" w:space="0" w:color="auto"/>
            </w:tcBorders>
          </w:tcPr>
          <w:p w14:paraId="4A188C08" w14:textId="77777777" w:rsidR="0004779B" w:rsidRPr="00B3537C" w:rsidRDefault="00B400A7" w:rsidP="00F71DFD">
            <w:pPr>
              <w:rPr>
                <w:i/>
                <w:lang w:eastAsia="sv-SE"/>
              </w:rPr>
            </w:pPr>
            <w:r w:rsidRPr="00B400A7">
              <w:rPr>
                <w:i/>
                <w:lang w:val="en-GB"/>
              </w:rPr>
              <w:t>ObservationType</w:t>
            </w:r>
            <w:r w:rsidRPr="00B400A7">
              <w:rPr>
                <w:i/>
                <w:highlight w:val="white"/>
                <w:lang w:eastAsia="sv-SE"/>
              </w:rPr>
              <w:t>.</w:t>
            </w:r>
            <w:r w:rsidR="0004779B"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2AC0E8F9"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5B66422" w14:textId="77777777" w:rsidR="0004779B" w:rsidRPr="00B3537C" w:rsidRDefault="0004779B" w:rsidP="00F71DFD">
            <w:pPr>
              <w:rPr>
                <w:rFonts w:cs="Arial"/>
                <w:i/>
              </w:rPr>
            </w:pPr>
            <w:r w:rsidRPr="00B3537C">
              <w:rPr>
                <w:rFonts w:cs="Arial"/>
                <w:i/>
              </w:rPr>
              <w:t xml:space="preserve">Kodsystem för angiven kod för riktningstypen. Ska definieras ur </w:t>
            </w:r>
            <w:r w:rsidR="00B3537C">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012C57BA" w14:textId="77777777" w:rsidR="0004779B" w:rsidRPr="00B3537C" w:rsidRDefault="0004779B" w:rsidP="00F71DFD">
            <w:pPr>
              <w:rPr>
                <w:i/>
              </w:rPr>
            </w:pPr>
            <w:r w:rsidRPr="00B3537C">
              <w:rPr>
                <w:i/>
              </w:rPr>
              <w:t>1</w:t>
            </w:r>
          </w:p>
        </w:tc>
      </w:tr>
      <w:tr w:rsidR="0004779B" w:rsidRPr="00B3537C" w14:paraId="00DC6E57" w14:textId="77777777" w:rsidTr="0004779B">
        <w:tc>
          <w:tcPr>
            <w:tcW w:w="2474" w:type="dxa"/>
            <w:tcBorders>
              <w:top w:val="single" w:sz="4" w:space="0" w:color="auto"/>
              <w:left w:val="single" w:sz="4" w:space="0" w:color="auto"/>
              <w:bottom w:val="single" w:sz="4" w:space="0" w:color="auto"/>
              <w:right w:val="single" w:sz="4" w:space="0" w:color="auto"/>
            </w:tcBorders>
          </w:tcPr>
          <w:p w14:paraId="1155A0C4" w14:textId="77777777" w:rsidR="0004779B" w:rsidRPr="00B3537C" w:rsidRDefault="00B400A7" w:rsidP="00F71DFD">
            <w:pPr>
              <w:rPr>
                <w:i/>
                <w:lang w:eastAsia="sv-SE"/>
              </w:rPr>
            </w:pPr>
            <w:r w:rsidRPr="00B400A7">
              <w:rPr>
                <w:i/>
                <w:lang w:val="en-GB"/>
              </w:rPr>
              <w:t>ObservationType</w:t>
            </w:r>
            <w:r w:rsidRPr="00B400A7">
              <w:rPr>
                <w:i/>
                <w:highlight w:val="white"/>
                <w:lang w:eastAsia="sv-SE"/>
              </w:rPr>
              <w:t>.</w:t>
            </w:r>
            <w:r w:rsidR="0004779B" w:rsidRPr="00B3537C">
              <w:rPr>
                <w:i/>
                <w:lang w:eastAsia="sv-SE"/>
              </w:rPr>
              <w:t>target</w:t>
            </w:r>
            <w:r w:rsidR="0004779B" w:rsidRPr="00B3537C">
              <w:rPr>
                <w:i/>
                <w:lang w:eastAsia="sv-SE"/>
              </w:rPr>
              <w:lastRenderedPageBreak/>
              <w:t>Site.codeSystemName</w:t>
            </w:r>
          </w:p>
        </w:tc>
        <w:tc>
          <w:tcPr>
            <w:tcW w:w="2506" w:type="dxa"/>
            <w:tcBorders>
              <w:top w:val="single" w:sz="4" w:space="0" w:color="auto"/>
              <w:left w:val="single" w:sz="4" w:space="0" w:color="auto"/>
              <w:bottom w:val="single" w:sz="4" w:space="0" w:color="auto"/>
              <w:right w:val="single" w:sz="4" w:space="0" w:color="auto"/>
            </w:tcBorders>
          </w:tcPr>
          <w:p w14:paraId="1D053D82" w14:textId="77777777" w:rsidR="0004779B" w:rsidRPr="00B3537C" w:rsidRDefault="0004779B" w:rsidP="00F71DFD">
            <w:pPr>
              <w:rPr>
                <w:i/>
              </w:rPr>
            </w:pPr>
            <w:r w:rsidRPr="00B3537C">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6D156C31" w14:textId="77777777" w:rsidR="0004779B" w:rsidRPr="00B3537C" w:rsidRDefault="0004779B" w:rsidP="00F71DFD">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9E492B1" w14:textId="77777777" w:rsidR="0004779B" w:rsidRPr="00B3537C" w:rsidRDefault="0004779B" w:rsidP="00F71DFD">
            <w:pPr>
              <w:rPr>
                <w:i/>
              </w:rPr>
            </w:pPr>
            <w:r w:rsidRPr="00B3537C">
              <w:rPr>
                <w:i/>
              </w:rPr>
              <w:t>0</w:t>
            </w:r>
            <w:proofErr w:type="gramStart"/>
            <w:r w:rsidRPr="00B3537C">
              <w:rPr>
                <w:i/>
              </w:rPr>
              <w:t>..</w:t>
            </w:r>
            <w:proofErr w:type="gramEnd"/>
            <w:r w:rsidRPr="00B3537C">
              <w:rPr>
                <w:i/>
              </w:rPr>
              <w:t>1</w:t>
            </w:r>
          </w:p>
        </w:tc>
      </w:tr>
      <w:tr w:rsidR="0004779B" w:rsidRPr="00B3537C" w14:paraId="456A5986" w14:textId="77777777" w:rsidTr="0004779B">
        <w:tc>
          <w:tcPr>
            <w:tcW w:w="2474" w:type="dxa"/>
            <w:tcBorders>
              <w:top w:val="single" w:sz="4" w:space="0" w:color="auto"/>
              <w:left w:val="single" w:sz="4" w:space="0" w:color="auto"/>
              <w:bottom w:val="single" w:sz="4" w:space="0" w:color="auto"/>
              <w:right w:val="single" w:sz="4" w:space="0" w:color="auto"/>
            </w:tcBorders>
          </w:tcPr>
          <w:p w14:paraId="2381B183" w14:textId="77777777" w:rsidR="0004779B" w:rsidRPr="00B3537C" w:rsidRDefault="00B400A7" w:rsidP="00F71DFD">
            <w:pPr>
              <w:rPr>
                <w:i/>
                <w:lang w:eastAsia="sv-SE"/>
              </w:rPr>
            </w:pPr>
            <w:r w:rsidRPr="00B400A7">
              <w:rPr>
                <w:i/>
                <w:lang w:val="en-GB"/>
              </w:rPr>
              <w:lastRenderedPageBreak/>
              <w:t>ObservationType</w:t>
            </w:r>
            <w:r w:rsidRPr="00B400A7">
              <w:rPr>
                <w:i/>
                <w:highlight w:val="white"/>
                <w:lang w:eastAsia="sv-SE"/>
              </w:rPr>
              <w:t>.</w:t>
            </w:r>
            <w:r w:rsidR="0004779B"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183A105"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1C50528" w14:textId="77777777" w:rsidR="0004779B" w:rsidRPr="00B3537C" w:rsidRDefault="0004779B" w:rsidP="00F71DFD">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E63CADD" w14:textId="77777777" w:rsidR="0004779B" w:rsidRPr="00B3537C" w:rsidRDefault="0004779B" w:rsidP="00F71DFD">
            <w:pPr>
              <w:rPr>
                <w:i/>
              </w:rPr>
            </w:pPr>
            <w:r w:rsidRPr="00B3537C">
              <w:rPr>
                <w:i/>
              </w:rPr>
              <w:t>0</w:t>
            </w:r>
            <w:proofErr w:type="gramStart"/>
            <w:r w:rsidRPr="00B3537C">
              <w:rPr>
                <w:i/>
              </w:rPr>
              <w:t>..</w:t>
            </w:r>
            <w:proofErr w:type="gramEnd"/>
            <w:r w:rsidRPr="00B3537C">
              <w:rPr>
                <w:i/>
              </w:rPr>
              <w:t>1</w:t>
            </w:r>
          </w:p>
        </w:tc>
      </w:tr>
      <w:tr w:rsidR="0004779B" w:rsidRPr="00891180" w14:paraId="598ECD74" w14:textId="77777777" w:rsidTr="0004779B">
        <w:tc>
          <w:tcPr>
            <w:tcW w:w="2474" w:type="dxa"/>
            <w:tcBorders>
              <w:top w:val="single" w:sz="4" w:space="0" w:color="auto"/>
              <w:left w:val="single" w:sz="4" w:space="0" w:color="auto"/>
              <w:bottom w:val="single" w:sz="4" w:space="0" w:color="auto"/>
              <w:right w:val="single" w:sz="4" w:space="0" w:color="auto"/>
            </w:tcBorders>
          </w:tcPr>
          <w:p w14:paraId="1BF95055" w14:textId="77777777" w:rsidR="0004779B" w:rsidRPr="00B3537C" w:rsidRDefault="00B400A7" w:rsidP="00F71DFD">
            <w:pPr>
              <w:rPr>
                <w:i/>
                <w:lang w:eastAsia="sv-SE"/>
              </w:rPr>
            </w:pPr>
            <w:r w:rsidRPr="00B400A7">
              <w:rPr>
                <w:i/>
                <w:lang w:val="en-GB"/>
              </w:rPr>
              <w:t>ObservationType</w:t>
            </w:r>
            <w:r w:rsidRPr="00B400A7">
              <w:rPr>
                <w:i/>
                <w:highlight w:val="white"/>
                <w:lang w:eastAsia="sv-SE"/>
              </w:rPr>
              <w:t>.</w:t>
            </w:r>
            <w:r w:rsidR="0004779B"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468BA0E0"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5A77C9A" w14:textId="77777777" w:rsidR="0004779B" w:rsidRPr="00B3537C" w:rsidRDefault="0004779B" w:rsidP="00F71DFD">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356407DF" w14:textId="77777777" w:rsidR="0004779B" w:rsidRPr="0004779B" w:rsidRDefault="0004779B" w:rsidP="00F71DFD">
            <w:pPr>
              <w:rPr>
                <w:i/>
              </w:rPr>
            </w:pPr>
            <w:r w:rsidRPr="00B3537C">
              <w:rPr>
                <w:i/>
              </w:rPr>
              <w:t>0</w:t>
            </w:r>
            <w:proofErr w:type="gramStart"/>
            <w:r w:rsidRPr="00B3537C">
              <w:rPr>
                <w:i/>
              </w:rPr>
              <w:t>..</w:t>
            </w:r>
            <w:proofErr w:type="gramEnd"/>
            <w:r w:rsidRPr="00B3537C">
              <w:rPr>
                <w:i/>
              </w:rPr>
              <w:t>1</w:t>
            </w:r>
          </w:p>
        </w:tc>
      </w:tr>
      <w:tr w:rsidR="00887331" w:rsidRPr="008345BA" w14:paraId="45506F98" w14:textId="77777777" w:rsidTr="000627CC">
        <w:tc>
          <w:tcPr>
            <w:tcW w:w="2474" w:type="dxa"/>
          </w:tcPr>
          <w:p w14:paraId="566CB401" w14:textId="77777777" w:rsidR="00887331" w:rsidRPr="008345BA" w:rsidRDefault="00B400A7" w:rsidP="00F71DFD">
            <w:r w:rsidRPr="00B400A7">
              <w:rPr>
                <w:lang w:val="en-GB"/>
              </w:rPr>
              <w:t>ObservationType</w:t>
            </w:r>
            <w:r w:rsidRPr="00B400A7">
              <w:rPr>
                <w:i/>
                <w:highlight w:val="white"/>
                <w:lang w:eastAsia="sv-SE"/>
              </w:rPr>
              <w:t>.</w:t>
            </w:r>
            <w:r w:rsidR="00887331" w:rsidRPr="008345BA">
              <w:rPr>
                <w:highlight w:val="white"/>
                <w:lang w:eastAsia="sv-SE"/>
              </w:rPr>
              <w:t>time</w:t>
            </w:r>
          </w:p>
        </w:tc>
        <w:tc>
          <w:tcPr>
            <w:tcW w:w="2506" w:type="dxa"/>
          </w:tcPr>
          <w:p w14:paraId="2342748A" w14:textId="77777777" w:rsidR="00887331" w:rsidRPr="008345BA" w:rsidRDefault="00E811CC" w:rsidP="00F71DFD">
            <w:r w:rsidRPr="008345BA">
              <w:rPr>
                <w:rFonts w:cs="Arial"/>
                <w:color w:val="000000"/>
                <w:highlight w:val="white"/>
                <w:lang w:eastAsia="sv-SE"/>
              </w:rPr>
              <w:t>TimePeriodType</w:t>
            </w:r>
          </w:p>
        </w:tc>
        <w:tc>
          <w:tcPr>
            <w:tcW w:w="2925" w:type="dxa"/>
          </w:tcPr>
          <w:p w14:paraId="477D945F" w14:textId="77777777" w:rsidR="007B04DC" w:rsidRPr="008345BA" w:rsidRDefault="007B04DC" w:rsidP="00F71DFD">
            <w:pPr>
              <w:rPr>
                <w:rFonts w:cs="Arial"/>
              </w:rPr>
            </w:pPr>
            <w:r w:rsidRPr="008345BA">
              <w:rPr>
                <w:rFonts w:cs="Arial"/>
              </w:rPr>
              <w:t>Tid</w:t>
            </w:r>
            <w:r w:rsidR="00E811CC">
              <w:rPr>
                <w:rFonts w:cs="Arial"/>
              </w:rPr>
              <w:t>speriod</w:t>
            </w:r>
            <w:r w:rsidRPr="008345BA">
              <w:rPr>
                <w:rFonts w:cs="Arial"/>
              </w:rPr>
              <w:t xml:space="preserve"> för observationen. </w:t>
            </w:r>
          </w:p>
          <w:p w14:paraId="37B1C9DE" w14:textId="77777777" w:rsidR="005D2FF7" w:rsidRPr="007823FF" w:rsidRDefault="007B04DC" w:rsidP="00F71DFD">
            <w:pPr>
              <w:rPr>
                <w:i/>
              </w:rPr>
            </w:pPr>
            <w:r w:rsidRPr="008345BA">
              <w:rPr>
                <w:rFonts w:cs="Arial"/>
              </w:rPr>
              <w:t xml:space="preserve">Består av TimeStampType intervallerna startTime respektive endTime. </w:t>
            </w:r>
            <w:r w:rsidR="005014E5" w:rsidRPr="008345BA">
              <w:rPr>
                <w:rFonts w:cs="Arial"/>
              </w:rPr>
              <w:t>Vardera u</w:t>
            </w:r>
            <w:r w:rsidRPr="008345BA">
              <w:rPr>
                <w:rFonts w:cs="Arial"/>
              </w:rPr>
              <w:t>ttryc</w:t>
            </w:r>
            <w:r w:rsidR="00E75689">
              <w:rPr>
                <w:rFonts w:cs="Arial"/>
              </w:rPr>
              <w:t>ks med formatet ÅÅÅÅMMDDttmmss</w:t>
            </w:r>
          </w:p>
        </w:tc>
        <w:tc>
          <w:tcPr>
            <w:tcW w:w="1617" w:type="dxa"/>
          </w:tcPr>
          <w:p w14:paraId="3A9A1CD2" w14:textId="77777777" w:rsidR="00887331" w:rsidRPr="008345BA" w:rsidRDefault="00887331" w:rsidP="00F71DFD">
            <w:r w:rsidRPr="008345BA">
              <w:t>1</w:t>
            </w:r>
          </w:p>
        </w:tc>
      </w:tr>
      <w:tr w:rsidR="009C3D19" w:rsidRPr="009C3D19" w14:paraId="637041B4" w14:textId="77777777" w:rsidTr="009C3D19">
        <w:tc>
          <w:tcPr>
            <w:tcW w:w="2474" w:type="dxa"/>
            <w:tcBorders>
              <w:top w:val="single" w:sz="4" w:space="0" w:color="auto"/>
              <w:left w:val="single" w:sz="4" w:space="0" w:color="auto"/>
              <w:bottom w:val="single" w:sz="4" w:space="0" w:color="auto"/>
              <w:right w:val="single" w:sz="4" w:space="0" w:color="auto"/>
            </w:tcBorders>
          </w:tcPr>
          <w:p w14:paraId="39D5E2C0"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D68B2FE" w14:textId="77777777" w:rsidR="009C3D19" w:rsidRPr="009C3D19" w:rsidRDefault="009C3D19" w:rsidP="00F71DFD">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14A7B2E9" w14:textId="77777777" w:rsidR="009C3D19" w:rsidRPr="009C3D19" w:rsidRDefault="009C3D19" w:rsidP="00F71DFD">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087590F" w14:textId="77777777" w:rsidR="009C3D19" w:rsidRPr="009C3D19" w:rsidRDefault="00BE0E91" w:rsidP="00F71DFD">
            <w:pPr>
              <w:rPr>
                <w:i/>
              </w:rPr>
            </w:pPr>
            <w:r>
              <w:rPr>
                <w:i/>
              </w:rPr>
              <w:t>1</w:t>
            </w:r>
          </w:p>
        </w:tc>
      </w:tr>
      <w:tr w:rsidR="009C3D19" w:rsidRPr="009C3D19" w14:paraId="70AAD533" w14:textId="77777777" w:rsidTr="009C3D19">
        <w:tc>
          <w:tcPr>
            <w:tcW w:w="2474" w:type="dxa"/>
            <w:tcBorders>
              <w:top w:val="single" w:sz="4" w:space="0" w:color="auto"/>
              <w:left w:val="single" w:sz="4" w:space="0" w:color="auto"/>
              <w:bottom w:val="single" w:sz="4" w:space="0" w:color="auto"/>
              <w:right w:val="single" w:sz="4" w:space="0" w:color="auto"/>
            </w:tcBorders>
          </w:tcPr>
          <w:p w14:paraId="64958B81"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5815B57E" w14:textId="77777777" w:rsidR="009C3D19" w:rsidRPr="009C3D19" w:rsidRDefault="009C3D19" w:rsidP="00F71DFD">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3E0969D" w14:textId="77777777" w:rsidR="009C3D19" w:rsidRPr="009C3D19" w:rsidRDefault="009C3D19" w:rsidP="00F71DFD">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9FED7D4" w14:textId="77777777" w:rsidR="009C3D19" w:rsidRPr="009C3D19" w:rsidRDefault="00BE0E91" w:rsidP="00F71DFD">
            <w:pPr>
              <w:rPr>
                <w:i/>
              </w:rPr>
            </w:pPr>
            <w:r>
              <w:rPr>
                <w:i/>
              </w:rPr>
              <w:t>0</w:t>
            </w:r>
            <w:proofErr w:type="gramStart"/>
            <w:r>
              <w:rPr>
                <w:i/>
              </w:rPr>
              <w:t>..</w:t>
            </w:r>
            <w:proofErr w:type="gramEnd"/>
            <w:r>
              <w:rPr>
                <w:i/>
              </w:rPr>
              <w:t>1</w:t>
            </w:r>
          </w:p>
        </w:tc>
      </w:tr>
      <w:tr w:rsidR="00887331" w:rsidRPr="008345BA" w14:paraId="53FCCDA4" w14:textId="77777777" w:rsidTr="000627CC">
        <w:tc>
          <w:tcPr>
            <w:tcW w:w="2474" w:type="dxa"/>
          </w:tcPr>
          <w:p w14:paraId="64C20906" w14:textId="77777777" w:rsidR="00887331" w:rsidRPr="008345BA" w:rsidRDefault="00B400A7" w:rsidP="00F71DFD">
            <w:pPr>
              <w:rPr>
                <w:lang w:val="en-GB"/>
              </w:rPr>
            </w:pPr>
            <w:r w:rsidRPr="00B400A7">
              <w:rPr>
                <w:lang w:val="en-GB"/>
              </w:rPr>
              <w:t>ObservationType</w:t>
            </w:r>
            <w:r w:rsidRPr="00B400A7">
              <w:rPr>
                <w:i/>
                <w:highlight w:val="white"/>
                <w:lang w:eastAsia="sv-SE"/>
              </w:rPr>
              <w:t>.</w:t>
            </w:r>
            <w:r w:rsidR="00887331" w:rsidRPr="008345BA">
              <w:rPr>
                <w:highlight w:val="white"/>
                <w:lang w:eastAsia="sv-SE"/>
              </w:rPr>
              <w:t>method</w:t>
            </w:r>
          </w:p>
        </w:tc>
        <w:tc>
          <w:tcPr>
            <w:tcW w:w="2506" w:type="dxa"/>
          </w:tcPr>
          <w:p w14:paraId="02E122FE" w14:textId="77777777" w:rsidR="00887331" w:rsidRPr="008345BA" w:rsidRDefault="00887331" w:rsidP="00F71DFD">
            <w:pPr>
              <w:rPr>
                <w:lang w:val="en-GB"/>
              </w:rPr>
            </w:pPr>
            <w:r w:rsidRPr="008345BA">
              <w:rPr>
                <w:lang w:val="en-GB"/>
              </w:rPr>
              <w:t>CVType</w:t>
            </w:r>
          </w:p>
        </w:tc>
        <w:tc>
          <w:tcPr>
            <w:tcW w:w="2925" w:type="dxa"/>
          </w:tcPr>
          <w:p w14:paraId="36DAA4CF" w14:textId="08D80802" w:rsidR="00906868" w:rsidRPr="00A11060" w:rsidRDefault="007B04DC" w:rsidP="00F71DFD">
            <w:pPr>
              <w:rPr>
                <w:rFonts w:cs="Arial"/>
              </w:rPr>
            </w:pPr>
            <w:r w:rsidRPr="008345BA">
              <w:rPr>
                <w:rFonts w:cs="Arial"/>
              </w:rPr>
              <w:t xml:space="preserve">Metod eller ansats som ligger bakom observationen. T.ex. </w:t>
            </w:r>
            <w:r w:rsidR="00906868" w:rsidRPr="008345BA">
              <w:rPr>
                <w:rFonts w:cs="Arial"/>
              </w:rPr>
              <w:t xml:space="preserve">MPQ </w:t>
            </w:r>
            <w:r w:rsidR="00A11060">
              <w:rPr>
                <w:rFonts w:cs="Arial"/>
              </w:rPr>
              <w:t>smärtskalan 1-10.</w:t>
            </w:r>
          </w:p>
        </w:tc>
        <w:tc>
          <w:tcPr>
            <w:tcW w:w="1617" w:type="dxa"/>
          </w:tcPr>
          <w:p w14:paraId="7CF166AC" w14:textId="77777777" w:rsidR="00887331" w:rsidRPr="008345BA" w:rsidRDefault="00887331" w:rsidP="00F71DFD">
            <w:r w:rsidRPr="008345BA">
              <w:t>0</w:t>
            </w:r>
            <w:proofErr w:type="gramStart"/>
            <w:r w:rsidRPr="008345BA">
              <w:t>..</w:t>
            </w:r>
            <w:proofErr w:type="gramEnd"/>
            <w:r w:rsidRPr="008345BA">
              <w:t>1</w:t>
            </w:r>
          </w:p>
        </w:tc>
      </w:tr>
      <w:tr w:rsidR="00081D92" w:rsidRPr="00674765" w14:paraId="7B52621A" w14:textId="77777777" w:rsidTr="00081D92">
        <w:tc>
          <w:tcPr>
            <w:tcW w:w="2474" w:type="dxa"/>
            <w:tcBorders>
              <w:top w:val="single" w:sz="4" w:space="0" w:color="auto"/>
              <w:left w:val="single" w:sz="4" w:space="0" w:color="auto"/>
              <w:bottom w:val="single" w:sz="4" w:space="0" w:color="auto"/>
              <w:right w:val="single" w:sz="4" w:space="0" w:color="auto"/>
            </w:tcBorders>
          </w:tcPr>
          <w:p w14:paraId="246A01D8"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11D57936"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597D9DE" w14:textId="77777777" w:rsidR="00081D92" w:rsidRPr="00674765" w:rsidRDefault="00081D92" w:rsidP="00F71DFD">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6D8DFDE6" w14:textId="77777777" w:rsidR="00081D92" w:rsidRPr="00674765" w:rsidRDefault="00081D92" w:rsidP="00F71DFD">
            <w:pPr>
              <w:rPr>
                <w:i/>
              </w:rPr>
            </w:pPr>
            <w:r w:rsidRPr="00674765">
              <w:rPr>
                <w:i/>
              </w:rPr>
              <w:t>1</w:t>
            </w:r>
          </w:p>
        </w:tc>
      </w:tr>
      <w:tr w:rsidR="00081D92" w:rsidRPr="00674765" w14:paraId="424A14CA" w14:textId="77777777" w:rsidTr="00081D92">
        <w:tc>
          <w:tcPr>
            <w:tcW w:w="2474" w:type="dxa"/>
            <w:tcBorders>
              <w:top w:val="single" w:sz="4" w:space="0" w:color="auto"/>
              <w:left w:val="single" w:sz="4" w:space="0" w:color="auto"/>
              <w:bottom w:val="single" w:sz="4" w:space="0" w:color="auto"/>
              <w:right w:val="single" w:sz="4" w:space="0" w:color="auto"/>
            </w:tcBorders>
          </w:tcPr>
          <w:p w14:paraId="228A81E6"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36A6112C"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9BE3E0" w14:textId="6C12264B" w:rsidR="00081D92" w:rsidRPr="00674765" w:rsidRDefault="00081D92" w:rsidP="00A11060">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381B6AF" w14:textId="77777777" w:rsidR="00081D92" w:rsidRPr="00674765" w:rsidRDefault="00081D92" w:rsidP="00F71DFD">
            <w:pPr>
              <w:rPr>
                <w:i/>
              </w:rPr>
            </w:pPr>
            <w:r w:rsidRPr="00674765">
              <w:rPr>
                <w:i/>
              </w:rPr>
              <w:t>1</w:t>
            </w:r>
          </w:p>
        </w:tc>
      </w:tr>
      <w:tr w:rsidR="00081D92" w:rsidRPr="00674765" w14:paraId="2FC9B5E1" w14:textId="77777777" w:rsidTr="00081D92">
        <w:tc>
          <w:tcPr>
            <w:tcW w:w="2474" w:type="dxa"/>
            <w:tcBorders>
              <w:top w:val="single" w:sz="4" w:space="0" w:color="auto"/>
              <w:left w:val="single" w:sz="4" w:space="0" w:color="auto"/>
              <w:bottom w:val="single" w:sz="4" w:space="0" w:color="auto"/>
              <w:right w:val="single" w:sz="4" w:space="0" w:color="auto"/>
            </w:tcBorders>
          </w:tcPr>
          <w:p w14:paraId="2F0C7295"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B9498DF"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EB95536" w14:textId="77777777" w:rsidR="00081D92" w:rsidRPr="00674765" w:rsidRDefault="00081D92" w:rsidP="00F71DFD">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706ED49" w14:textId="77777777" w:rsidR="00081D92" w:rsidRPr="00674765" w:rsidRDefault="00081D92" w:rsidP="00F71DFD">
            <w:pPr>
              <w:rPr>
                <w:i/>
              </w:rPr>
            </w:pPr>
            <w:r w:rsidRPr="00674765">
              <w:rPr>
                <w:i/>
              </w:rPr>
              <w:t>0</w:t>
            </w:r>
            <w:proofErr w:type="gramStart"/>
            <w:r w:rsidRPr="00674765">
              <w:rPr>
                <w:i/>
              </w:rPr>
              <w:t>..</w:t>
            </w:r>
            <w:proofErr w:type="gramEnd"/>
            <w:r w:rsidRPr="00674765">
              <w:rPr>
                <w:i/>
              </w:rPr>
              <w:t>1</w:t>
            </w:r>
          </w:p>
        </w:tc>
      </w:tr>
      <w:tr w:rsidR="00081D92" w:rsidRPr="00674765" w14:paraId="184A5CF8" w14:textId="77777777" w:rsidTr="00081D92">
        <w:tc>
          <w:tcPr>
            <w:tcW w:w="2474" w:type="dxa"/>
            <w:tcBorders>
              <w:top w:val="single" w:sz="4" w:space="0" w:color="auto"/>
              <w:left w:val="single" w:sz="4" w:space="0" w:color="auto"/>
              <w:bottom w:val="single" w:sz="4" w:space="0" w:color="auto"/>
              <w:right w:val="single" w:sz="4" w:space="0" w:color="auto"/>
            </w:tcBorders>
          </w:tcPr>
          <w:p w14:paraId="68534098"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5CE1E879"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1A06151" w14:textId="77777777" w:rsidR="00081D92" w:rsidRPr="00674765" w:rsidRDefault="00081D92" w:rsidP="00F71DFD">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0C247D3" w14:textId="77777777" w:rsidR="00081D92" w:rsidRPr="00674765" w:rsidRDefault="00081D92" w:rsidP="00F71DFD">
            <w:pPr>
              <w:rPr>
                <w:i/>
              </w:rPr>
            </w:pPr>
            <w:r w:rsidRPr="00674765">
              <w:rPr>
                <w:i/>
              </w:rPr>
              <w:t>0</w:t>
            </w:r>
            <w:proofErr w:type="gramStart"/>
            <w:r w:rsidRPr="00674765">
              <w:rPr>
                <w:i/>
              </w:rPr>
              <w:t>..</w:t>
            </w:r>
            <w:proofErr w:type="gramEnd"/>
            <w:r w:rsidRPr="00674765">
              <w:rPr>
                <w:i/>
              </w:rPr>
              <w:t>1</w:t>
            </w:r>
          </w:p>
        </w:tc>
      </w:tr>
      <w:tr w:rsidR="00081D92" w:rsidRPr="00674765" w14:paraId="576855BC" w14:textId="77777777" w:rsidTr="00081D92">
        <w:tc>
          <w:tcPr>
            <w:tcW w:w="2474" w:type="dxa"/>
            <w:tcBorders>
              <w:top w:val="single" w:sz="4" w:space="0" w:color="auto"/>
              <w:left w:val="single" w:sz="4" w:space="0" w:color="auto"/>
              <w:bottom w:val="single" w:sz="4" w:space="0" w:color="auto"/>
              <w:right w:val="single" w:sz="4" w:space="0" w:color="auto"/>
            </w:tcBorders>
          </w:tcPr>
          <w:p w14:paraId="77DD5E79"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27E33A2"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8F8214" w14:textId="215D052C" w:rsidR="00081D92" w:rsidRPr="00674765" w:rsidRDefault="00081D92" w:rsidP="00A11060">
            <w:pPr>
              <w:rPr>
                <w:rFonts w:cs="Arial"/>
                <w:i/>
              </w:rPr>
            </w:pPr>
            <w:r w:rsidRPr="00674765">
              <w:rPr>
                <w:rFonts w:cs="Arial"/>
                <w:i/>
              </w:rPr>
              <w:t>Textuell beskrivning av</w:t>
            </w:r>
            <w:r w:rsidR="00A11060">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27E03E6" w14:textId="77777777" w:rsidR="00081D92" w:rsidRPr="00674765" w:rsidRDefault="00081D92" w:rsidP="00F71DFD">
            <w:pPr>
              <w:rPr>
                <w:i/>
              </w:rPr>
            </w:pPr>
            <w:r w:rsidRPr="00674765">
              <w:rPr>
                <w:i/>
              </w:rPr>
              <w:t>0</w:t>
            </w:r>
            <w:proofErr w:type="gramStart"/>
            <w:r w:rsidRPr="00674765">
              <w:rPr>
                <w:i/>
              </w:rPr>
              <w:t>..</w:t>
            </w:r>
            <w:proofErr w:type="gramEnd"/>
            <w:r w:rsidRPr="00674765">
              <w:rPr>
                <w:i/>
              </w:rPr>
              <w:t>1</w:t>
            </w:r>
          </w:p>
        </w:tc>
      </w:tr>
      <w:tr w:rsidR="00887331" w:rsidRPr="008345BA" w14:paraId="1AF8B6D7" w14:textId="77777777" w:rsidTr="000627CC">
        <w:tc>
          <w:tcPr>
            <w:tcW w:w="2474" w:type="dxa"/>
          </w:tcPr>
          <w:p w14:paraId="58ADFC90" w14:textId="77777777" w:rsidR="00887331" w:rsidRPr="008345BA" w:rsidRDefault="00B400A7" w:rsidP="00F71DFD">
            <w:r w:rsidRPr="00B400A7">
              <w:rPr>
                <w:lang w:val="en-GB"/>
              </w:rPr>
              <w:t>ObservationType</w:t>
            </w:r>
            <w:r w:rsidRPr="00B400A7">
              <w:rPr>
                <w:highlight w:val="white"/>
                <w:lang w:eastAsia="sv-SE"/>
              </w:rPr>
              <w:t>.</w:t>
            </w:r>
            <w:r w:rsidRPr="008345BA">
              <w:rPr>
                <w:highlight w:val="white"/>
                <w:lang w:eastAsia="sv-SE"/>
              </w:rPr>
              <w:t>V</w:t>
            </w:r>
            <w:r w:rsidR="00887331" w:rsidRPr="008345BA">
              <w:rPr>
                <w:highlight w:val="white"/>
                <w:lang w:eastAsia="sv-SE"/>
              </w:rPr>
              <w:t>alue</w:t>
            </w:r>
          </w:p>
        </w:tc>
        <w:tc>
          <w:tcPr>
            <w:tcW w:w="2506" w:type="dxa"/>
          </w:tcPr>
          <w:p w14:paraId="25BF1667" w14:textId="77777777" w:rsidR="00887331" w:rsidRPr="008345BA" w:rsidRDefault="00614462" w:rsidP="00F71DFD">
            <w:r w:rsidRPr="008345BA">
              <w:t>CVType</w:t>
            </w:r>
          </w:p>
        </w:tc>
        <w:tc>
          <w:tcPr>
            <w:tcW w:w="2925" w:type="dxa"/>
          </w:tcPr>
          <w:p w14:paraId="23DDB2CF" w14:textId="7E724165" w:rsidR="00955EE2" w:rsidRPr="008345BA" w:rsidRDefault="00A11060" w:rsidP="00A11060">
            <w:r>
              <w:rPr>
                <w:rFonts w:cs="Arial"/>
              </w:rPr>
              <w:t xml:space="preserve">Här anges det som observerats. Kan exempelvis vara en diagnos eller hudförändringar. </w:t>
            </w:r>
            <w:r w:rsidR="00B20480" w:rsidRPr="008345BA">
              <w:rPr>
                <w:rFonts w:cs="Arial"/>
              </w:rPr>
              <w:t xml:space="preserve"> </w:t>
            </w:r>
          </w:p>
        </w:tc>
        <w:tc>
          <w:tcPr>
            <w:tcW w:w="1617" w:type="dxa"/>
          </w:tcPr>
          <w:p w14:paraId="0B2163A7" w14:textId="77777777" w:rsidR="00887331" w:rsidRPr="008345BA" w:rsidRDefault="00887331" w:rsidP="00F71DFD">
            <w:r w:rsidRPr="008345BA">
              <w:t>1</w:t>
            </w:r>
          </w:p>
        </w:tc>
      </w:tr>
      <w:tr w:rsidR="00674765" w:rsidRPr="00674765" w14:paraId="4230FD26" w14:textId="77777777" w:rsidTr="00674765">
        <w:tc>
          <w:tcPr>
            <w:tcW w:w="2474" w:type="dxa"/>
            <w:tcBorders>
              <w:top w:val="single" w:sz="4" w:space="0" w:color="auto"/>
              <w:left w:val="single" w:sz="4" w:space="0" w:color="auto"/>
              <w:bottom w:val="single" w:sz="4" w:space="0" w:color="auto"/>
              <w:right w:val="single" w:sz="4" w:space="0" w:color="auto"/>
            </w:tcBorders>
          </w:tcPr>
          <w:p w14:paraId="528B2049" w14:textId="77777777" w:rsidR="00674765" w:rsidRPr="00674765" w:rsidRDefault="00B400A7" w:rsidP="00F71DFD">
            <w:pPr>
              <w:rPr>
                <w:i/>
                <w:highlight w:val="white"/>
                <w:lang w:eastAsia="sv-SE"/>
              </w:rPr>
            </w:pPr>
            <w:r w:rsidRPr="00A11060">
              <w:rPr>
                <w:i/>
              </w:rPr>
              <w:t>ObservationType</w:t>
            </w:r>
            <w:r w:rsidRPr="00B400A7">
              <w:rPr>
                <w:i/>
                <w:highlight w:val="white"/>
                <w:lang w:eastAsia="sv-SE"/>
              </w:rPr>
              <w:t>.</w:t>
            </w:r>
            <w:r w:rsidR="009210AB">
              <w:rPr>
                <w:i/>
                <w:highlight w:val="white"/>
                <w:lang w:eastAsia="sv-SE"/>
              </w:rPr>
              <w:t>value</w:t>
            </w:r>
            <w:r w:rsidR="00674765"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E62639E"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F9468BB" w14:textId="77777777" w:rsidR="00674765" w:rsidRPr="00674765" w:rsidRDefault="00674765" w:rsidP="00F71DFD">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5B82C0F2" w14:textId="77777777" w:rsidR="00674765" w:rsidRPr="00674765" w:rsidRDefault="00674765" w:rsidP="00F71DFD">
            <w:pPr>
              <w:rPr>
                <w:i/>
              </w:rPr>
            </w:pPr>
            <w:r w:rsidRPr="00674765">
              <w:rPr>
                <w:i/>
              </w:rPr>
              <w:t>1</w:t>
            </w:r>
          </w:p>
        </w:tc>
      </w:tr>
      <w:tr w:rsidR="00674765" w:rsidRPr="00674765" w14:paraId="21063018" w14:textId="77777777" w:rsidTr="00674765">
        <w:tc>
          <w:tcPr>
            <w:tcW w:w="2474" w:type="dxa"/>
            <w:tcBorders>
              <w:top w:val="single" w:sz="4" w:space="0" w:color="auto"/>
              <w:left w:val="single" w:sz="4" w:space="0" w:color="auto"/>
              <w:bottom w:val="single" w:sz="4" w:space="0" w:color="auto"/>
              <w:right w:val="single" w:sz="4" w:space="0" w:color="auto"/>
            </w:tcBorders>
          </w:tcPr>
          <w:p w14:paraId="6C6C7098" w14:textId="77777777" w:rsidR="00674765" w:rsidRPr="00674765" w:rsidRDefault="00B400A7" w:rsidP="00F71DFD">
            <w:pPr>
              <w:rPr>
                <w:i/>
                <w:highlight w:val="white"/>
                <w:lang w:eastAsia="sv-SE"/>
              </w:rPr>
            </w:pPr>
            <w:r w:rsidRPr="00A11060">
              <w:rPr>
                <w:i/>
              </w:rPr>
              <w:t>ObservationType</w:t>
            </w:r>
            <w:r w:rsidRPr="00B400A7">
              <w:rPr>
                <w:i/>
                <w:highlight w:val="white"/>
                <w:lang w:eastAsia="sv-SE"/>
              </w:rPr>
              <w:t>.</w:t>
            </w:r>
            <w:r w:rsidR="00674765"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1728769A"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B0100CF" w14:textId="458468EA" w:rsidR="00674765" w:rsidRPr="00674765" w:rsidRDefault="00674765" w:rsidP="001D6CA0">
            <w:pPr>
              <w:rPr>
                <w:rFonts w:cs="Arial"/>
                <w:i/>
              </w:rPr>
            </w:pPr>
            <w:r w:rsidRPr="00674765">
              <w:rPr>
                <w:rFonts w:cs="Arial"/>
                <w:i/>
              </w:rPr>
              <w:t>Kodsystem</w:t>
            </w:r>
            <w:r w:rsidR="001D6CA0">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0088F406" w14:textId="77777777" w:rsidR="00674765" w:rsidRPr="00674765" w:rsidRDefault="00674765" w:rsidP="00F71DFD">
            <w:pPr>
              <w:rPr>
                <w:i/>
              </w:rPr>
            </w:pPr>
            <w:r w:rsidRPr="00674765">
              <w:rPr>
                <w:i/>
              </w:rPr>
              <w:t>1</w:t>
            </w:r>
          </w:p>
        </w:tc>
      </w:tr>
      <w:tr w:rsidR="00674765" w:rsidRPr="00674765" w14:paraId="1F8F328F" w14:textId="77777777" w:rsidTr="00674765">
        <w:tc>
          <w:tcPr>
            <w:tcW w:w="2474" w:type="dxa"/>
            <w:tcBorders>
              <w:top w:val="single" w:sz="4" w:space="0" w:color="auto"/>
              <w:left w:val="single" w:sz="4" w:space="0" w:color="auto"/>
              <w:bottom w:val="single" w:sz="4" w:space="0" w:color="auto"/>
              <w:right w:val="single" w:sz="4" w:space="0" w:color="auto"/>
            </w:tcBorders>
          </w:tcPr>
          <w:p w14:paraId="056FDF1E" w14:textId="77777777" w:rsidR="00674765"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674765"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2FCF2B13"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9B43754" w14:textId="77777777" w:rsidR="00674765" w:rsidRPr="00674765" w:rsidRDefault="00674765" w:rsidP="00F71DFD">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1BB7548" w14:textId="77777777" w:rsidR="00674765" w:rsidRPr="00674765" w:rsidRDefault="00674765" w:rsidP="00F71DFD">
            <w:pPr>
              <w:rPr>
                <w:i/>
              </w:rPr>
            </w:pPr>
            <w:r w:rsidRPr="00674765">
              <w:rPr>
                <w:i/>
              </w:rPr>
              <w:t>0</w:t>
            </w:r>
            <w:proofErr w:type="gramStart"/>
            <w:r w:rsidRPr="00674765">
              <w:rPr>
                <w:i/>
              </w:rPr>
              <w:t>..</w:t>
            </w:r>
            <w:proofErr w:type="gramEnd"/>
            <w:r w:rsidRPr="00674765">
              <w:rPr>
                <w:i/>
              </w:rPr>
              <w:t>1</w:t>
            </w:r>
          </w:p>
        </w:tc>
      </w:tr>
      <w:tr w:rsidR="00674765" w:rsidRPr="00674765" w14:paraId="48ABC725" w14:textId="77777777" w:rsidTr="00674765">
        <w:tc>
          <w:tcPr>
            <w:tcW w:w="2474" w:type="dxa"/>
            <w:tcBorders>
              <w:top w:val="single" w:sz="4" w:space="0" w:color="auto"/>
              <w:left w:val="single" w:sz="4" w:space="0" w:color="auto"/>
              <w:bottom w:val="single" w:sz="4" w:space="0" w:color="auto"/>
              <w:right w:val="single" w:sz="4" w:space="0" w:color="auto"/>
            </w:tcBorders>
          </w:tcPr>
          <w:p w14:paraId="539364E6" w14:textId="77777777" w:rsidR="00674765"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674765"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5892BA4C"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1001E149" w14:textId="77777777" w:rsidR="00674765" w:rsidRPr="00674765" w:rsidRDefault="00674765" w:rsidP="00F71DFD">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2C61AC" w14:textId="77777777" w:rsidR="00674765" w:rsidRPr="00674765" w:rsidRDefault="00674765" w:rsidP="00F71DFD">
            <w:pPr>
              <w:rPr>
                <w:i/>
              </w:rPr>
            </w:pPr>
            <w:r w:rsidRPr="00674765">
              <w:rPr>
                <w:i/>
              </w:rPr>
              <w:t>0</w:t>
            </w:r>
            <w:proofErr w:type="gramStart"/>
            <w:r w:rsidRPr="00674765">
              <w:rPr>
                <w:i/>
              </w:rPr>
              <w:t>..</w:t>
            </w:r>
            <w:proofErr w:type="gramEnd"/>
            <w:r w:rsidRPr="00674765">
              <w:rPr>
                <w:i/>
              </w:rPr>
              <w:t>1</w:t>
            </w:r>
          </w:p>
        </w:tc>
      </w:tr>
      <w:tr w:rsidR="00674765" w:rsidRPr="00674765" w14:paraId="27E680B2" w14:textId="77777777" w:rsidTr="00674765">
        <w:tc>
          <w:tcPr>
            <w:tcW w:w="2474" w:type="dxa"/>
            <w:tcBorders>
              <w:top w:val="single" w:sz="4" w:space="0" w:color="auto"/>
              <w:left w:val="single" w:sz="4" w:space="0" w:color="auto"/>
              <w:bottom w:val="single" w:sz="4" w:space="0" w:color="auto"/>
              <w:right w:val="single" w:sz="4" w:space="0" w:color="auto"/>
            </w:tcBorders>
          </w:tcPr>
          <w:p w14:paraId="0103B11C" w14:textId="77777777" w:rsidR="00674765"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674765"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05AE2A69"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059DAA35" w14:textId="084B06C6" w:rsidR="00674765" w:rsidRPr="00674765" w:rsidRDefault="00674765" w:rsidP="001D6CA0">
            <w:pPr>
              <w:rPr>
                <w:rFonts w:cs="Arial"/>
                <w:i/>
              </w:rPr>
            </w:pPr>
            <w:r w:rsidRPr="00674765">
              <w:rPr>
                <w:rFonts w:cs="Arial"/>
                <w:i/>
              </w:rPr>
              <w:t>Textuell beskrivning av</w:t>
            </w:r>
            <w:r w:rsidR="001D6CA0">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C976ABD" w14:textId="77777777" w:rsidR="00674765" w:rsidRPr="00674765" w:rsidRDefault="00674765" w:rsidP="00F71DFD">
            <w:pPr>
              <w:rPr>
                <w:i/>
              </w:rPr>
            </w:pPr>
            <w:r w:rsidRPr="00674765">
              <w:rPr>
                <w:i/>
              </w:rPr>
              <w:t>0</w:t>
            </w:r>
            <w:proofErr w:type="gramStart"/>
            <w:r w:rsidRPr="00674765">
              <w:rPr>
                <w:i/>
              </w:rPr>
              <w:t>..</w:t>
            </w:r>
            <w:proofErr w:type="gramEnd"/>
            <w:r w:rsidRPr="00674765">
              <w:rPr>
                <w:i/>
              </w:rPr>
              <w:t>1</w:t>
            </w:r>
          </w:p>
        </w:tc>
      </w:tr>
      <w:tr w:rsidR="00887331" w:rsidRPr="008345BA" w14:paraId="6188ABDC" w14:textId="77777777" w:rsidTr="000627CC">
        <w:tc>
          <w:tcPr>
            <w:tcW w:w="2474" w:type="dxa"/>
          </w:tcPr>
          <w:p w14:paraId="50E3FF3C" w14:textId="77777777" w:rsidR="00887331" w:rsidRPr="008345BA" w:rsidRDefault="00B400A7" w:rsidP="00F71DFD">
            <w:pPr>
              <w:rPr>
                <w:lang w:val="en-GB"/>
              </w:rPr>
            </w:pPr>
            <w:r w:rsidRPr="00B400A7">
              <w:rPr>
                <w:lang w:val="en-GB"/>
              </w:rPr>
              <w:t>ObservationType</w:t>
            </w:r>
            <w:r w:rsidRPr="00B400A7">
              <w:rPr>
                <w:highlight w:val="white"/>
                <w:lang w:eastAsia="sv-SE"/>
              </w:rPr>
              <w:t>.</w:t>
            </w:r>
            <w:r w:rsidR="00887331" w:rsidRPr="008345BA">
              <w:rPr>
                <w:lang w:eastAsia="sv-SE"/>
              </w:rPr>
              <w:t>valueNegation</w:t>
            </w:r>
          </w:p>
        </w:tc>
        <w:tc>
          <w:tcPr>
            <w:tcW w:w="2506" w:type="dxa"/>
          </w:tcPr>
          <w:p w14:paraId="55C38114" w14:textId="77777777" w:rsidR="00887331" w:rsidRPr="008345BA" w:rsidRDefault="00887331" w:rsidP="00F71DFD">
            <w:pPr>
              <w:rPr>
                <w:lang w:val="en-GB"/>
              </w:rPr>
            </w:pPr>
            <w:r w:rsidRPr="008345BA">
              <w:rPr>
                <w:lang w:val="en-GB"/>
              </w:rPr>
              <w:t>Boolean</w:t>
            </w:r>
          </w:p>
        </w:tc>
        <w:tc>
          <w:tcPr>
            <w:tcW w:w="2925" w:type="dxa"/>
          </w:tcPr>
          <w:p w14:paraId="483BC5C4" w14:textId="77777777" w:rsidR="00887331" w:rsidRDefault="007B04DC" w:rsidP="00F71DFD">
            <w:pPr>
              <w:rPr>
                <w:rFonts w:cs="Arial"/>
              </w:rPr>
            </w:pPr>
            <w:r w:rsidRPr="008345BA">
              <w:rPr>
                <w:rFonts w:cs="Arial"/>
              </w:rPr>
              <w:t>Boolean typ som i normalfallet är satt till “false”.</w:t>
            </w:r>
          </w:p>
          <w:p w14:paraId="381EC074" w14:textId="77777777" w:rsidR="007F6596" w:rsidRDefault="007F6596" w:rsidP="00F71DFD">
            <w:pPr>
              <w:rPr>
                <w:rFonts w:cs="Arial"/>
              </w:rPr>
            </w:pPr>
          </w:p>
          <w:p w14:paraId="0EC9EA3A" w14:textId="77777777" w:rsidR="007F6596" w:rsidRPr="008345BA" w:rsidRDefault="007F6596" w:rsidP="00F71DFD">
            <w:r>
              <w:rPr>
                <w:rFonts w:cs="Arial"/>
              </w:rPr>
              <w:t xml:space="preserve">Används för att </w:t>
            </w:r>
            <w:r w:rsidR="0039149B" w:rsidRPr="0039149B">
              <w:rPr>
                <w:rFonts w:cs="Arial"/>
                <w:u w:val="single"/>
              </w:rPr>
              <w:t>explicit</w:t>
            </w:r>
            <w:r w:rsidR="0039149B">
              <w:rPr>
                <w:rFonts w:cs="Arial"/>
              </w:rPr>
              <w:t xml:space="preserve"> visa frånvaro av något observerbart.</w:t>
            </w:r>
            <w:r>
              <w:rPr>
                <w:rFonts w:cs="Arial"/>
              </w:rPr>
              <w:t xml:space="preserve">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732B5C81" w14:textId="77777777" w:rsidR="00887331" w:rsidRPr="008345BA" w:rsidRDefault="00887331" w:rsidP="00F71DFD">
            <w:r w:rsidRPr="008345BA">
              <w:lastRenderedPageBreak/>
              <w:t>0</w:t>
            </w:r>
            <w:proofErr w:type="gramStart"/>
            <w:r w:rsidRPr="008345BA">
              <w:t>..</w:t>
            </w:r>
            <w:proofErr w:type="gramEnd"/>
            <w:r w:rsidRPr="008345BA">
              <w:t>1</w:t>
            </w:r>
          </w:p>
        </w:tc>
      </w:tr>
      <w:tr w:rsidR="00887331" w:rsidRPr="008345BA" w14:paraId="18413739" w14:textId="77777777" w:rsidTr="000627CC">
        <w:tc>
          <w:tcPr>
            <w:tcW w:w="2474" w:type="dxa"/>
          </w:tcPr>
          <w:p w14:paraId="5335FF72" w14:textId="3AD2FE34" w:rsidR="00887331" w:rsidRPr="008345BA" w:rsidRDefault="00B400A7" w:rsidP="00F71DFD">
            <w:r w:rsidRPr="00B400A7">
              <w:rPr>
                <w:lang w:val="en-GB"/>
              </w:rPr>
              <w:lastRenderedPageBreak/>
              <w:t>ObservationType</w:t>
            </w:r>
            <w:r w:rsidRPr="00B400A7">
              <w:rPr>
                <w:highlight w:val="white"/>
                <w:lang w:eastAsia="sv-SE"/>
              </w:rPr>
              <w:t>.</w:t>
            </w:r>
            <w:r w:rsidR="00854CB5">
              <w:rPr>
                <w:lang w:eastAsia="sv-SE"/>
              </w:rPr>
              <w:t>d</w:t>
            </w:r>
            <w:r w:rsidR="00887331" w:rsidRPr="008345BA">
              <w:rPr>
                <w:lang w:eastAsia="sv-SE"/>
              </w:rPr>
              <w:t>escription</w:t>
            </w:r>
          </w:p>
        </w:tc>
        <w:tc>
          <w:tcPr>
            <w:tcW w:w="2506" w:type="dxa"/>
          </w:tcPr>
          <w:p w14:paraId="5995A12A" w14:textId="77777777" w:rsidR="00887331" w:rsidRPr="008345BA" w:rsidRDefault="00887331" w:rsidP="00F71DFD">
            <w:r w:rsidRPr="008345BA">
              <w:t>String</w:t>
            </w:r>
          </w:p>
        </w:tc>
        <w:tc>
          <w:tcPr>
            <w:tcW w:w="2925" w:type="dxa"/>
          </w:tcPr>
          <w:p w14:paraId="5C549F8C" w14:textId="77777777" w:rsidR="00887331" w:rsidRPr="008345BA" w:rsidRDefault="007B04DC" w:rsidP="00F71DFD">
            <w:r w:rsidRPr="008345BA">
              <w:rPr>
                <w:rFonts w:cs="Arial"/>
              </w:rPr>
              <w:t>Fritextbeskrivning av observationen där sådan kompletterar kodbeteckningen.</w:t>
            </w:r>
          </w:p>
        </w:tc>
        <w:tc>
          <w:tcPr>
            <w:tcW w:w="1617" w:type="dxa"/>
          </w:tcPr>
          <w:p w14:paraId="3579AF27" w14:textId="77777777" w:rsidR="00887331" w:rsidRPr="008345BA" w:rsidRDefault="00887331" w:rsidP="00F71DFD">
            <w:r w:rsidRPr="008345BA">
              <w:t>0</w:t>
            </w:r>
            <w:proofErr w:type="gramStart"/>
            <w:r w:rsidRPr="008345BA">
              <w:t>..</w:t>
            </w:r>
            <w:proofErr w:type="gramEnd"/>
            <w:r w:rsidRPr="008345BA">
              <w:t>1</w:t>
            </w:r>
          </w:p>
        </w:tc>
      </w:tr>
      <w:tr w:rsidR="00E45CD0" w:rsidRPr="008345BA" w14:paraId="0CFA53C7" w14:textId="77777777" w:rsidTr="000627CC">
        <w:tc>
          <w:tcPr>
            <w:tcW w:w="2474" w:type="dxa"/>
          </w:tcPr>
          <w:p w14:paraId="4EBAB167" w14:textId="7A6CAE1D" w:rsidR="00E45CD0" w:rsidRPr="00B400A7" w:rsidRDefault="00E45CD0" w:rsidP="00F71DFD">
            <w:pPr>
              <w:rPr>
                <w:lang w:val="en-GB"/>
              </w:rPr>
            </w:pPr>
            <w:r>
              <w:rPr>
                <w:lang w:val="en-GB"/>
              </w:rPr>
              <w:t>ObservationType.approvedForPatient</w:t>
            </w:r>
          </w:p>
        </w:tc>
        <w:tc>
          <w:tcPr>
            <w:tcW w:w="2506" w:type="dxa"/>
          </w:tcPr>
          <w:p w14:paraId="6B349F8C" w14:textId="366090E9" w:rsidR="00E45CD0" w:rsidRPr="008345BA" w:rsidRDefault="00E45CD0" w:rsidP="00F71DFD">
            <w:r>
              <w:t>Boolean</w:t>
            </w:r>
          </w:p>
        </w:tc>
        <w:tc>
          <w:tcPr>
            <w:tcW w:w="2925" w:type="dxa"/>
          </w:tcPr>
          <w:p w14:paraId="5CD9A39C" w14:textId="0A3E8664" w:rsidR="00E45CD0" w:rsidRPr="008345BA" w:rsidRDefault="00E45CD0" w:rsidP="00F71DFD">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24668B4A" w14:textId="533BDE7E" w:rsidR="00E45CD0" w:rsidRPr="008345BA" w:rsidRDefault="00E45CD0" w:rsidP="00F71DFD">
            <w:r>
              <w:t>1</w:t>
            </w:r>
          </w:p>
        </w:tc>
      </w:tr>
      <w:tr w:rsidR="00887331" w:rsidRPr="008345BA" w14:paraId="20523913" w14:textId="77777777" w:rsidTr="00864746">
        <w:tc>
          <w:tcPr>
            <w:tcW w:w="2474" w:type="dxa"/>
            <w:shd w:val="clear" w:color="auto" w:fill="D9D9D9" w:themeFill="background1" w:themeFillShade="D9"/>
          </w:tcPr>
          <w:p w14:paraId="18F04732" w14:textId="77777777" w:rsidR="00887331" w:rsidRPr="008345BA" w:rsidRDefault="00B400A7" w:rsidP="00F71DFD">
            <w:pPr>
              <w:rPr>
                <w:lang w:val="en-GB"/>
              </w:rPr>
            </w:pPr>
            <w:r w:rsidRPr="008345BA">
              <w:rPr>
                <w:lang w:eastAsia="sv-SE"/>
              </w:rPr>
              <w:t>L</w:t>
            </w:r>
            <w:r w:rsidR="00887331" w:rsidRPr="008345BA">
              <w:rPr>
                <w:lang w:eastAsia="sv-SE"/>
              </w:rPr>
              <w:t>ocation</w:t>
            </w:r>
          </w:p>
        </w:tc>
        <w:tc>
          <w:tcPr>
            <w:tcW w:w="2506" w:type="dxa"/>
            <w:shd w:val="clear" w:color="auto" w:fill="D9D9D9" w:themeFill="background1" w:themeFillShade="D9"/>
          </w:tcPr>
          <w:p w14:paraId="54E81990" w14:textId="77777777" w:rsidR="00887331" w:rsidRPr="008345BA" w:rsidRDefault="00887331" w:rsidP="00F71DFD">
            <w:pPr>
              <w:rPr>
                <w:lang w:val="en-GB"/>
              </w:rPr>
            </w:pPr>
            <w:r w:rsidRPr="008345BA">
              <w:rPr>
                <w:lang w:val="en-GB"/>
              </w:rPr>
              <w:t>LocationType</w:t>
            </w:r>
          </w:p>
        </w:tc>
        <w:tc>
          <w:tcPr>
            <w:tcW w:w="2925" w:type="dxa"/>
            <w:shd w:val="clear" w:color="auto" w:fill="D9D9D9" w:themeFill="background1" w:themeFillShade="D9"/>
          </w:tcPr>
          <w:p w14:paraId="67297F54" w14:textId="77777777" w:rsidR="00887331" w:rsidRPr="008345BA" w:rsidRDefault="00887331" w:rsidP="00F71DFD"/>
        </w:tc>
        <w:tc>
          <w:tcPr>
            <w:tcW w:w="1617" w:type="dxa"/>
            <w:shd w:val="clear" w:color="auto" w:fill="D9D9D9" w:themeFill="background1" w:themeFillShade="D9"/>
          </w:tcPr>
          <w:p w14:paraId="3E06A770" w14:textId="77777777" w:rsidR="00887331" w:rsidRPr="008345BA" w:rsidRDefault="0013766C" w:rsidP="00F71DFD">
            <w:r w:rsidRPr="008345BA">
              <w:t>0</w:t>
            </w:r>
            <w:proofErr w:type="gramStart"/>
            <w:r w:rsidRPr="008345BA">
              <w:t>..</w:t>
            </w:r>
            <w:proofErr w:type="gramEnd"/>
            <w:r w:rsidRPr="008345BA">
              <w:t>1</w:t>
            </w:r>
          </w:p>
        </w:tc>
      </w:tr>
      <w:tr w:rsidR="00887331" w:rsidRPr="008345BA" w14:paraId="4CE22001" w14:textId="77777777" w:rsidTr="000627CC">
        <w:tc>
          <w:tcPr>
            <w:tcW w:w="2474" w:type="dxa"/>
          </w:tcPr>
          <w:p w14:paraId="0D644906" w14:textId="77777777" w:rsidR="00887331" w:rsidRPr="00894EEA" w:rsidRDefault="00FA26FF" w:rsidP="00F71DFD">
            <w:proofErr w:type="gramStart"/>
            <w:r w:rsidRPr="00894EEA">
              <w:t>..</w:t>
            </w:r>
            <w:proofErr w:type="gramEnd"/>
            <w:r w:rsidRPr="00894EEA">
              <w:t>/</w:t>
            </w:r>
            <w:r w:rsidR="00887331" w:rsidRPr="008345BA">
              <w:rPr>
                <w:lang w:val="en-GB"/>
              </w:rPr>
              <w:t>LocationType.</w:t>
            </w:r>
            <w:r w:rsidR="00887331" w:rsidRPr="00894EEA">
              <w:t>id</w:t>
            </w:r>
          </w:p>
        </w:tc>
        <w:tc>
          <w:tcPr>
            <w:tcW w:w="2506" w:type="dxa"/>
          </w:tcPr>
          <w:p w14:paraId="5B522AB8" w14:textId="77777777" w:rsidR="00887331" w:rsidRPr="00894EEA" w:rsidRDefault="00887331" w:rsidP="00F71DFD">
            <w:r w:rsidRPr="00894EEA">
              <w:t>IIType</w:t>
            </w:r>
          </w:p>
        </w:tc>
        <w:tc>
          <w:tcPr>
            <w:tcW w:w="2925" w:type="dxa"/>
          </w:tcPr>
          <w:p w14:paraId="2B913F2E" w14:textId="6DB5D2CB" w:rsidR="007118B6" w:rsidRPr="008345BA" w:rsidRDefault="00470E2B" w:rsidP="00F71DFD">
            <w:r>
              <w:rPr>
                <w:rFonts w:cs="Arial"/>
              </w:rPr>
              <w:t xml:space="preserve">Identifiering för platsen. Anges om platsen är en vårdenhet. </w:t>
            </w:r>
          </w:p>
        </w:tc>
        <w:tc>
          <w:tcPr>
            <w:tcW w:w="1617" w:type="dxa"/>
          </w:tcPr>
          <w:p w14:paraId="7E3185AC" w14:textId="77777777" w:rsidR="00887331" w:rsidRPr="00894EEA" w:rsidRDefault="00887331" w:rsidP="00F71DFD">
            <w:r w:rsidRPr="00894EEA">
              <w:t>0</w:t>
            </w:r>
            <w:proofErr w:type="gramStart"/>
            <w:r w:rsidRPr="00894EEA">
              <w:t>..</w:t>
            </w:r>
            <w:proofErr w:type="gramEnd"/>
            <w:r w:rsidRPr="00894EEA">
              <w:t>1</w:t>
            </w:r>
          </w:p>
        </w:tc>
      </w:tr>
      <w:tr w:rsidR="0087117C" w:rsidRPr="0087117C" w14:paraId="5E622F64" w14:textId="77777777" w:rsidTr="0087117C">
        <w:tc>
          <w:tcPr>
            <w:tcW w:w="2474" w:type="dxa"/>
            <w:tcBorders>
              <w:top w:val="single" w:sz="4" w:space="0" w:color="auto"/>
              <w:left w:val="single" w:sz="4" w:space="0" w:color="auto"/>
              <w:bottom w:val="single" w:sz="4" w:space="0" w:color="auto"/>
              <w:right w:val="single" w:sz="4" w:space="0" w:color="auto"/>
            </w:tcBorders>
          </w:tcPr>
          <w:p w14:paraId="19F29E68" w14:textId="77777777" w:rsidR="0087117C" w:rsidRPr="0087117C" w:rsidRDefault="0087117C" w:rsidP="00F71DFD">
            <w:pPr>
              <w:rPr>
                <w:i/>
              </w:rPr>
            </w:pPr>
            <w:proofErr w:type="gramStart"/>
            <w:r w:rsidRPr="0087117C">
              <w:rPr>
                <w:i/>
              </w:rPr>
              <w:t>..</w:t>
            </w:r>
            <w:proofErr w:type="gramEnd"/>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BB3BFAB" w14:textId="77777777" w:rsidR="0087117C" w:rsidRPr="0087117C" w:rsidRDefault="0087117C" w:rsidP="00F71DFD">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0C777C1" w14:textId="043CD1F3" w:rsidR="0087117C" w:rsidRPr="0087117C" w:rsidRDefault="0087117C" w:rsidP="00470E2B">
            <w:pPr>
              <w:rPr>
                <w:rFonts w:cs="Arial"/>
                <w:i/>
              </w:rPr>
            </w:pPr>
            <w:r w:rsidRPr="0087117C">
              <w:rPr>
                <w:rFonts w:cs="Arial"/>
                <w:i/>
              </w:rPr>
              <w:t xml:space="preserve">Root </w:t>
            </w:r>
            <w:r w:rsidR="00470E2B">
              <w:rPr>
                <w:rFonts w:cs="Arial"/>
                <w:i/>
              </w:rPr>
              <w:t xml:space="preserve">sätts till OID för HSA-id: </w:t>
            </w:r>
            <w:r w:rsidR="00470E2B"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4F49D44B" w14:textId="77777777" w:rsidR="0087117C" w:rsidRPr="0087117C" w:rsidRDefault="0087117C" w:rsidP="00F71DFD">
            <w:pPr>
              <w:rPr>
                <w:i/>
              </w:rPr>
            </w:pPr>
            <w:r w:rsidRPr="0087117C">
              <w:rPr>
                <w:i/>
              </w:rPr>
              <w:t>1</w:t>
            </w:r>
          </w:p>
        </w:tc>
      </w:tr>
      <w:tr w:rsidR="0087117C" w:rsidRPr="0087117C" w14:paraId="6D480404" w14:textId="77777777" w:rsidTr="0087117C">
        <w:tc>
          <w:tcPr>
            <w:tcW w:w="2474" w:type="dxa"/>
            <w:tcBorders>
              <w:top w:val="single" w:sz="4" w:space="0" w:color="auto"/>
              <w:left w:val="single" w:sz="4" w:space="0" w:color="auto"/>
              <w:bottom w:val="single" w:sz="4" w:space="0" w:color="auto"/>
              <w:right w:val="single" w:sz="4" w:space="0" w:color="auto"/>
            </w:tcBorders>
          </w:tcPr>
          <w:p w14:paraId="77C0E99D" w14:textId="77777777" w:rsidR="0087117C" w:rsidRPr="0087117C" w:rsidRDefault="0087117C" w:rsidP="00F71DFD">
            <w:pPr>
              <w:rPr>
                <w:i/>
              </w:rPr>
            </w:pPr>
            <w:proofErr w:type="gramStart"/>
            <w:r w:rsidRPr="0087117C">
              <w:rPr>
                <w:i/>
              </w:rPr>
              <w:t>..</w:t>
            </w:r>
            <w:proofErr w:type="gramEnd"/>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3ECF2784" w14:textId="77777777" w:rsidR="0087117C" w:rsidRPr="0087117C" w:rsidRDefault="0087117C" w:rsidP="00F71DFD">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2C2BD9FB" w14:textId="0873EE2A" w:rsidR="0087117C" w:rsidRPr="0087117C" w:rsidRDefault="00470E2B" w:rsidP="00470E2B">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295642A9" w14:textId="77777777" w:rsidR="0087117C" w:rsidRPr="0087117C" w:rsidRDefault="0087117C" w:rsidP="00F71DFD">
            <w:pPr>
              <w:rPr>
                <w:i/>
              </w:rPr>
            </w:pPr>
            <w:r w:rsidRPr="0087117C">
              <w:rPr>
                <w:i/>
              </w:rPr>
              <w:t>1</w:t>
            </w:r>
          </w:p>
        </w:tc>
      </w:tr>
      <w:tr w:rsidR="00887331" w:rsidRPr="008345BA" w14:paraId="3524E475" w14:textId="77777777" w:rsidTr="000627CC">
        <w:tc>
          <w:tcPr>
            <w:tcW w:w="2474" w:type="dxa"/>
          </w:tcPr>
          <w:p w14:paraId="7ECEF740" w14:textId="77777777" w:rsidR="00887331" w:rsidRPr="00894EEA" w:rsidRDefault="00FA26FF" w:rsidP="00F71DFD">
            <w:proofErr w:type="gramStart"/>
            <w:r w:rsidRPr="00894EEA">
              <w:t>..</w:t>
            </w:r>
            <w:proofErr w:type="gramEnd"/>
            <w:r w:rsidRPr="00894EEA">
              <w:t>/</w:t>
            </w:r>
            <w:r w:rsidR="00887331" w:rsidRPr="00894EEA">
              <w:t>LocationType.name</w:t>
            </w:r>
            <w:r w:rsidR="00F55428">
              <w:t>*</w:t>
            </w:r>
          </w:p>
        </w:tc>
        <w:tc>
          <w:tcPr>
            <w:tcW w:w="2506" w:type="dxa"/>
          </w:tcPr>
          <w:p w14:paraId="64F03E5F" w14:textId="77777777" w:rsidR="00887331" w:rsidRPr="001107D1" w:rsidRDefault="00887331" w:rsidP="00F71DFD">
            <w:pPr>
              <w:rPr>
                <w:lang w:val="en-GB"/>
              </w:rPr>
            </w:pPr>
            <w:r w:rsidRPr="001107D1">
              <w:rPr>
                <w:lang w:val="en-GB"/>
              </w:rPr>
              <w:t>String</w:t>
            </w:r>
          </w:p>
        </w:tc>
        <w:tc>
          <w:tcPr>
            <w:tcW w:w="2925" w:type="dxa"/>
          </w:tcPr>
          <w:p w14:paraId="6F95A08B" w14:textId="77777777" w:rsidR="00723342" w:rsidRPr="008345BA" w:rsidRDefault="00723342" w:rsidP="00F71DFD">
            <w:pPr>
              <w:rPr>
                <w:rFonts w:cs="Arial"/>
              </w:rPr>
            </w:pPr>
            <w:r w:rsidRPr="008345BA">
              <w:rPr>
                <w:rFonts w:cs="Arial"/>
              </w:rPr>
              <w:t>Namn på den plats där observation har genomförts.</w:t>
            </w:r>
          </w:p>
          <w:p w14:paraId="5A3CF320" w14:textId="77777777" w:rsidR="00CB7E78" w:rsidRPr="008345BA" w:rsidRDefault="00F55428" w:rsidP="00F71DFD">
            <w:r>
              <w:rPr>
                <w:rFonts w:cs="Arial"/>
              </w:rPr>
              <w:t>(Fält 2b)</w:t>
            </w:r>
          </w:p>
        </w:tc>
        <w:tc>
          <w:tcPr>
            <w:tcW w:w="1617" w:type="dxa"/>
          </w:tcPr>
          <w:p w14:paraId="6F47EB90" w14:textId="77777777" w:rsidR="00887331" w:rsidRPr="008345BA" w:rsidRDefault="00887331" w:rsidP="00F71DFD">
            <w:pPr>
              <w:rPr>
                <w:lang w:val="en-US"/>
              </w:rPr>
            </w:pPr>
            <w:r w:rsidRPr="008345BA">
              <w:rPr>
                <w:lang w:val="en-US"/>
              </w:rPr>
              <w:t>1</w:t>
            </w:r>
          </w:p>
        </w:tc>
      </w:tr>
      <w:tr w:rsidR="00CA287A" w:rsidRPr="008345BA" w14:paraId="70157CC0" w14:textId="77777777" w:rsidTr="000627CC">
        <w:tc>
          <w:tcPr>
            <w:tcW w:w="2474" w:type="dxa"/>
          </w:tcPr>
          <w:p w14:paraId="635D1AC4" w14:textId="77777777" w:rsidR="00CA287A" w:rsidRPr="008345BA" w:rsidRDefault="00FA26FF" w:rsidP="00F71DFD">
            <w:pPr>
              <w:rPr>
                <w:lang w:val="en-GB"/>
              </w:rPr>
            </w:pPr>
            <w:r w:rsidRPr="008345BA">
              <w:rPr>
                <w:lang w:val="en-GB"/>
              </w:rPr>
              <w:t>../</w:t>
            </w:r>
            <w:r w:rsidR="00CA287A" w:rsidRPr="008345BA">
              <w:rPr>
                <w:lang w:val="en-GB"/>
              </w:rPr>
              <w:t>LocationType.address</w:t>
            </w:r>
          </w:p>
        </w:tc>
        <w:tc>
          <w:tcPr>
            <w:tcW w:w="2506" w:type="dxa"/>
          </w:tcPr>
          <w:p w14:paraId="05D8CF3D" w14:textId="77777777" w:rsidR="00CA287A" w:rsidRPr="008345BA" w:rsidRDefault="0087117C" w:rsidP="00F71DFD">
            <w:pPr>
              <w:rPr>
                <w:lang w:val="en-GB"/>
              </w:rPr>
            </w:pPr>
            <w:r>
              <w:rPr>
                <w:lang w:val="en-GB"/>
              </w:rPr>
              <w:t>AddressType</w:t>
            </w:r>
          </w:p>
        </w:tc>
        <w:tc>
          <w:tcPr>
            <w:tcW w:w="2925" w:type="dxa"/>
          </w:tcPr>
          <w:p w14:paraId="6992F834" w14:textId="77777777" w:rsidR="001A3002" w:rsidRPr="00964D8F" w:rsidRDefault="00CA287A" w:rsidP="00F71DFD">
            <w:pPr>
              <w:rPr>
                <w:rFonts w:cs="Arial"/>
              </w:rPr>
            </w:pPr>
            <w:r w:rsidRPr="008345BA">
              <w:rPr>
                <w:rFonts w:cs="Arial"/>
              </w:rPr>
              <w:t>Platsens adress vilke</w:t>
            </w:r>
            <w:r w:rsidR="00964D8F">
              <w:rPr>
                <w:rFonts w:cs="Arial"/>
              </w:rPr>
              <w:t>n observationen är knuten till.</w:t>
            </w:r>
          </w:p>
        </w:tc>
        <w:tc>
          <w:tcPr>
            <w:tcW w:w="1617" w:type="dxa"/>
          </w:tcPr>
          <w:p w14:paraId="4648C0B3" w14:textId="77777777" w:rsidR="00CA287A" w:rsidRPr="008345BA" w:rsidRDefault="00CA287A" w:rsidP="00F71DFD">
            <w:pPr>
              <w:rPr>
                <w:lang w:val="en-US"/>
              </w:rPr>
            </w:pPr>
            <w:r w:rsidRPr="008345BA">
              <w:rPr>
                <w:lang w:val="en-US"/>
              </w:rPr>
              <w:t>0..*</w:t>
            </w:r>
          </w:p>
        </w:tc>
      </w:tr>
      <w:tr w:rsidR="00C74AA6" w:rsidRPr="00C74AA6" w14:paraId="3550CF1A" w14:textId="77777777" w:rsidTr="00C74AA6">
        <w:tc>
          <w:tcPr>
            <w:tcW w:w="2474" w:type="dxa"/>
            <w:tcBorders>
              <w:top w:val="single" w:sz="4" w:space="0" w:color="auto"/>
              <w:left w:val="single" w:sz="4" w:space="0" w:color="auto"/>
              <w:bottom w:val="single" w:sz="4" w:space="0" w:color="auto"/>
              <w:right w:val="single" w:sz="4" w:space="0" w:color="auto"/>
            </w:tcBorders>
          </w:tcPr>
          <w:p w14:paraId="035FB6E8" w14:textId="77777777" w:rsidR="00C74AA6" w:rsidRPr="00C74AA6" w:rsidRDefault="00C74AA6" w:rsidP="00F71DFD">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09F89E27" w14:textId="77777777" w:rsidR="00C74AA6" w:rsidRPr="00C74AA6" w:rsidRDefault="00C74AA6" w:rsidP="00F71DFD">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21D7F6AB" w14:textId="77777777" w:rsidR="00C74AA6" w:rsidRPr="00C74AA6" w:rsidRDefault="0058291B" w:rsidP="00F71DFD">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751EAFF2" w14:textId="77777777" w:rsidR="00C74AA6" w:rsidRPr="0058291B" w:rsidRDefault="00964D8F" w:rsidP="00F71DFD">
            <w:pPr>
              <w:rPr>
                <w:i/>
              </w:rPr>
            </w:pPr>
            <w:r w:rsidRPr="0058291B">
              <w:rPr>
                <w:i/>
              </w:rPr>
              <w:t>0</w:t>
            </w:r>
            <w:proofErr w:type="gramStart"/>
            <w:r w:rsidRPr="0058291B">
              <w:rPr>
                <w:i/>
              </w:rPr>
              <w:t>..</w:t>
            </w:r>
            <w:proofErr w:type="gramEnd"/>
            <w:r w:rsidRPr="0058291B">
              <w:rPr>
                <w:i/>
              </w:rPr>
              <w:t>1</w:t>
            </w:r>
          </w:p>
        </w:tc>
      </w:tr>
      <w:tr w:rsidR="00C74AA6" w:rsidRPr="00C74AA6" w14:paraId="05600093" w14:textId="77777777" w:rsidTr="00C74AA6">
        <w:tc>
          <w:tcPr>
            <w:tcW w:w="2474" w:type="dxa"/>
            <w:tcBorders>
              <w:top w:val="single" w:sz="4" w:space="0" w:color="auto"/>
              <w:left w:val="single" w:sz="4" w:space="0" w:color="auto"/>
              <w:bottom w:val="single" w:sz="4" w:space="0" w:color="auto"/>
              <w:right w:val="single" w:sz="4" w:space="0" w:color="auto"/>
            </w:tcBorders>
          </w:tcPr>
          <w:p w14:paraId="7825D968" w14:textId="77777777" w:rsidR="00C74AA6" w:rsidRPr="0058291B" w:rsidRDefault="00C74AA6" w:rsidP="00F71DFD">
            <w:pPr>
              <w:rPr>
                <w:i/>
              </w:rPr>
            </w:pPr>
            <w:proofErr w:type="gramStart"/>
            <w:r w:rsidRPr="0058291B">
              <w:rPr>
                <w:i/>
              </w:rPr>
              <w:t>..</w:t>
            </w:r>
            <w:proofErr w:type="gramEnd"/>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5F125720" w14:textId="77777777" w:rsidR="00C74AA6" w:rsidRPr="0058291B" w:rsidRDefault="00C74AA6" w:rsidP="00F71DFD">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5DA559A3" w14:textId="77777777" w:rsidR="00C74AA6" w:rsidRPr="00C74AA6" w:rsidRDefault="00C74AA6" w:rsidP="00F71DFD">
            <w:pPr>
              <w:rPr>
                <w:rFonts w:cs="Arial"/>
                <w:i/>
              </w:rPr>
            </w:pPr>
            <w:r w:rsidRPr="00C74AA6">
              <w:rPr>
                <w:rFonts w:cs="Arial"/>
                <w:i/>
              </w:rPr>
              <w:t xml:space="preserve">Kod för </w:t>
            </w:r>
            <w:r w:rsidR="00964D8F">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B6CBB73" w14:textId="77777777" w:rsidR="00C74AA6" w:rsidRPr="0058291B" w:rsidRDefault="00C74AA6" w:rsidP="00F71DFD">
            <w:pPr>
              <w:rPr>
                <w:i/>
              </w:rPr>
            </w:pPr>
            <w:r w:rsidRPr="0058291B">
              <w:rPr>
                <w:i/>
              </w:rPr>
              <w:t>1</w:t>
            </w:r>
          </w:p>
        </w:tc>
      </w:tr>
      <w:tr w:rsidR="00C74AA6" w:rsidRPr="00C74AA6" w14:paraId="5E3B3CCD" w14:textId="77777777" w:rsidTr="00C74AA6">
        <w:tc>
          <w:tcPr>
            <w:tcW w:w="2474" w:type="dxa"/>
            <w:tcBorders>
              <w:top w:val="single" w:sz="4" w:space="0" w:color="auto"/>
              <w:left w:val="single" w:sz="4" w:space="0" w:color="auto"/>
              <w:bottom w:val="single" w:sz="4" w:space="0" w:color="auto"/>
              <w:right w:val="single" w:sz="4" w:space="0" w:color="auto"/>
            </w:tcBorders>
          </w:tcPr>
          <w:p w14:paraId="4F02BA0E" w14:textId="77777777" w:rsidR="00C74AA6" w:rsidRPr="00C74AA6" w:rsidRDefault="00C74AA6" w:rsidP="00F71DFD">
            <w:pPr>
              <w:rPr>
                <w:i/>
                <w:lang w:val="en-GB"/>
              </w:rPr>
            </w:pPr>
            <w:proofErr w:type="gramStart"/>
            <w:r w:rsidRPr="0058291B">
              <w:rPr>
                <w:i/>
              </w:rPr>
              <w:t>..</w:t>
            </w:r>
            <w:proofErr w:type="gramEnd"/>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6A87CD5"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C9D7BC" w14:textId="1F99E648" w:rsidR="00964D8F" w:rsidRDefault="00C74AA6" w:rsidP="00F71DFD">
            <w:pPr>
              <w:rPr>
                <w:rFonts w:cs="Arial"/>
                <w:i/>
              </w:rPr>
            </w:pPr>
            <w:r w:rsidRPr="00C74AA6">
              <w:rPr>
                <w:rFonts w:cs="Arial"/>
                <w:i/>
              </w:rPr>
              <w:t>Kodsystem för angiven kod fö</w:t>
            </w:r>
            <w:r w:rsidR="00964D8F">
              <w:rPr>
                <w:rFonts w:cs="Arial"/>
                <w:i/>
              </w:rPr>
              <w:t xml:space="preserve">r </w:t>
            </w:r>
            <w:r w:rsidR="0030536D">
              <w:rPr>
                <w:rFonts w:cs="Arial"/>
                <w:i/>
              </w:rPr>
              <w:t>adresstyp</w:t>
            </w:r>
            <w:r w:rsidR="00964D8F">
              <w:rPr>
                <w:rFonts w:cs="Arial"/>
                <w:i/>
              </w:rPr>
              <w:t xml:space="preserve">. </w:t>
            </w:r>
            <w:r w:rsidR="004E21B4">
              <w:rPr>
                <w:rFonts w:cs="Arial"/>
                <w:i/>
              </w:rPr>
              <w:t>Kan</w:t>
            </w:r>
            <w:r w:rsidR="00964D8F">
              <w:rPr>
                <w:rFonts w:cs="Arial"/>
                <w:i/>
              </w:rPr>
              <w:t xml:space="preserve"> vara följande:</w:t>
            </w:r>
          </w:p>
          <w:p w14:paraId="726637C3" w14:textId="77777777" w:rsidR="00235F93" w:rsidRDefault="00235F93" w:rsidP="00F71DFD">
            <w:pPr>
              <w:rPr>
                <w:rFonts w:cs="Arial"/>
                <w:i/>
              </w:rPr>
            </w:pPr>
          </w:p>
          <w:p w14:paraId="56762667" w14:textId="77777777" w:rsidR="00235F93" w:rsidRPr="003A2BE3" w:rsidRDefault="00235F93" w:rsidP="00F71DFD">
            <w:pPr>
              <w:rPr>
                <w:rFonts w:cs="Arial"/>
                <w:i/>
              </w:rPr>
            </w:pPr>
            <w:r w:rsidRPr="003A2BE3">
              <w:rPr>
                <w:rFonts w:cs="Arial"/>
                <w:i/>
              </w:rPr>
              <w:t>KV Healthcare Service Location (HL7) med OID</w:t>
            </w:r>
          </w:p>
          <w:p w14:paraId="0DAC3349" w14:textId="77777777" w:rsidR="00C74AA6" w:rsidRPr="00235F93" w:rsidRDefault="00235F93" w:rsidP="00F71DFD">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22382048" w14:textId="77777777" w:rsidR="00C74AA6" w:rsidRPr="00C74AA6" w:rsidRDefault="00C74AA6" w:rsidP="00F71DFD">
            <w:pPr>
              <w:rPr>
                <w:i/>
                <w:lang w:val="en-US"/>
              </w:rPr>
            </w:pPr>
            <w:r w:rsidRPr="00C74AA6">
              <w:rPr>
                <w:i/>
                <w:lang w:val="en-US"/>
              </w:rPr>
              <w:t>1</w:t>
            </w:r>
          </w:p>
        </w:tc>
      </w:tr>
      <w:tr w:rsidR="00C74AA6" w:rsidRPr="00C74AA6" w14:paraId="7022150F" w14:textId="77777777" w:rsidTr="00C74AA6">
        <w:tc>
          <w:tcPr>
            <w:tcW w:w="2474" w:type="dxa"/>
            <w:tcBorders>
              <w:top w:val="single" w:sz="4" w:space="0" w:color="auto"/>
              <w:left w:val="single" w:sz="4" w:space="0" w:color="auto"/>
              <w:bottom w:val="single" w:sz="4" w:space="0" w:color="auto"/>
              <w:right w:val="single" w:sz="4" w:space="0" w:color="auto"/>
            </w:tcBorders>
          </w:tcPr>
          <w:p w14:paraId="21986BBA" w14:textId="77777777" w:rsidR="00C74AA6" w:rsidRPr="00C74AA6" w:rsidRDefault="00C74AA6" w:rsidP="00F71DFD">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6F697D95"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03B41E" w14:textId="77777777" w:rsidR="00C74AA6" w:rsidRPr="00C74AA6" w:rsidRDefault="00C74AA6" w:rsidP="00F71DFD">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221A775" w14:textId="77777777" w:rsidR="00C74AA6" w:rsidRPr="00C74AA6" w:rsidRDefault="00C74AA6" w:rsidP="00F71DFD">
            <w:pPr>
              <w:rPr>
                <w:i/>
                <w:lang w:val="en-US"/>
              </w:rPr>
            </w:pPr>
            <w:r w:rsidRPr="00C74AA6">
              <w:rPr>
                <w:i/>
                <w:lang w:val="en-US"/>
              </w:rPr>
              <w:t>0..1</w:t>
            </w:r>
          </w:p>
        </w:tc>
      </w:tr>
      <w:tr w:rsidR="00C74AA6" w:rsidRPr="00C74AA6" w14:paraId="3CF02B0A" w14:textId="77777777" w:rsidTr="00C74AA6">
        <w:tc>
          <w:tcPr>
            <w:tcW w:w="2474" w:type="dxa"/>
            <w:tcBorders>
              <w:top w:val="single" w:sz="4" w:space="0" w:color="auto"/>
              <w:left w:val="single" w:sz="4" w:space="0" w:color="auto"/>
              <w:bottom w:val="single" w:sz="4" w:space="0" w:color="auto"/>
              <w:right w:val="single" w:sz="4" w:space="0" w:color="auto"/>
            </w:tcBorders>
          </w:tcPr>
          <w:p w14:paraId="668ECD51" w14:textId="77777777" w:rsidR="00C74AA6" w:rsidRPr="00C74AA6" w:rsidRDefault="00C74AA6" w:rsidP="00F71DFD">
            <w:pPr>
              <w:rPr>
                <w:i/>
                <w:lang w:val="en-GB"/>
              </w:rPr>
            </w:pPr>
            <w:r w:rsidRPr="00C74AA6">
              <w:rPr>
                <w:i/>
                <w:lang w:val="en-GB"/>
              </w:rPr>
              <w:t>../LocationType.address.</w:t>
            </w:r>
            <w:r w:rsidRPr="00C74AA6">
              <w:rPr>
                <w:i/>
                <w:lang w:val="en-GB"/>
              </w:rPr>
              <w:lastRenderedPageBreak/>
              <w:t>purpose.codeSystemVersion</w:t>
            </w:r>
          </w:p>
        </w:tc>
        <w:tc>
          <w:tcPr>
            <w:tcW w:w="2506" w:type="dxa"/>
            <w:tcBorders>
              <w:top w:val="single" w:sz="4" w:space="0" w:color="auto"/>
              <w:left w:val="single" w:sz="4" w:space="0" w:color="auto"/>
              <w:bottom w:val="single" w:sz="4" w:space="0" w:color="auto"/>
              <w:right w:val="single" w:sz="4" w:space="0" w:color="auto"/>
            </w:tcBorders>
          </w:tcPr>
          <w:p w14:paraId="0F6799C9" w14:textId="77777777" w:rsidR="00C74AA6" w:rsidRPr="00C74AA6" w:rsidRDefault="00C74AA6" w:rsidP="00F71DFD">
            <w:pPr>
              <w:rPr>
                <w:i/>
                <w:lang w:val="en-GB"/>
              </w:rPr>
            </w:pPr>
            <w:r w:rsidRPr="00C74AA6">
              <w:rPr>
                <w:i/>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14836314" w14:textId="77777777" w:rsidR="00C74AA6" w:rsidRPr="00C74AA6" w:rsidRDefault="00C74AA6" w:rsidP="00F71DFD">
            <w:pPr>
              <w:rPr>
                <w:rFonts w:cs="Arial"/>
                <w:i/>
              </w:rPr>
            </w:pPr>
            <w:r w:rsidRPr="00C74AA6">
              <w:rPr>
                <w:rFonts w:cs="Arial"/>
                <w:i/>
              </w:rPr>
              <w:t xml:space="preserve">Versionsnummer för använt </w:t>
            </w:r>
            <w:r w:rsidRPr="00C74AA6">
              <w:rPr>
                <w:rFonts w:cs="Arial"/>
                <w:i/>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0F7CAC71" w14:textId="77777777" w:rsidR="00C74AA6" w:rsidRPr="00C74AA6" w:rsidRDefault="00C74AA6" w:rsidP="00F71DFD">
            <w:pPr>
              <w:rPr>
                <w:i/>
                <w:lang w:val="en-US"/>
              </w:rPr>
            </w:pPr>
            <w:r w:rsidRPr="00C74AA6">
              <w:rPr>
                <w:i/>
                <w:lang w:val="en-US"/>
              </w:rPr>
              <w:lastRenderedPageBreak/>
              <w:t>0..1</w:t>
            </w:r>
          </w:p>
        </w:tc>
      </w:tr>
      <w:tr w:rsidR="00C74AA6" w:rsidRPr="00C74AA6" w14:paraId="5F8B015C" w14:textId="77777777" w:rsidTr="00C74AA6">
        <w:tc>
          <w:tcPr>
            <w:tcW w:w="2474" w:type="dxa"/>
            <w:tcBorders>
              <w:top w:val="single" w:sz="4" w:space="0" w:color="auto"/>
              <w:left w:val="single" w:sz="4" w:space="0" w:color="auto"/>
              <w:bottom w:val="single" w:sz="4" w:space="0" w:color="auto"/>
              <w:right w:val="single" w:sz="4" w:space="0" w:color="auto"/>
            </w:tcBorders>
          </w:tcPr>
          <w:p w14:paraId="64AFFD1E" w14:textId="77777777" w:rsidR="00C74AA6" w:rsidRPr="00C74AA6" w:rsidRDefault="00C74AA6" w:rsidP="00F71DFD">
            <w:pPr>
              <w:rPr>
                <w:i/>
                <w:lang w:val="en-GB"/>
              </w:rPr>
            </w:pPr>
            <w:r w:rsidRPr="00C74AA6">
              <w:rPr>
                <w:i/>
                <w:lang w:val="en-GB"/>
              </w:rPr>
              <w:lastRenderedPageBreak/>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4E8E439C"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C49E19" w14:textId="5A40D316" w:rsidR="00C74AA6" w:rsidRPr="00C74AA6" w:rsidRDefault="00C74AA6" w:rsidP="00FC50B6">
            <w:pPr>
              <w:rPr>
                <w:rFonts w:cs="Arial"/>
                <w:i/>
              </w:rPr>
            </w:pPr>
            <w:r w:rsidRPr="00C74AA6">
              <w:rPr>
                <w:rFonts w:cs="Arial"/>
                <w:i/>
              </w:rPr>
              <w:t xml:space="preserve">Textuell beskrivning av </w:t>
            </w:r>
            <w:r w:rsidR="00FC50B6">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BF20A8A" w14:textId="77777777" w:rsidR="00C74AA6" w:rsidRPr="00C74AA6" w:rsidRDefault="00C74AA6" w:rsidP="00F71DFD">
            <w:pPr>
              <w:rPr>
                <w:i/>
                <w:lang w:val="en-US"/>
              </w:rPr>
            </w:pPr>
            <w:r w:rsidRPr="00C74AA6">
              <w:rPr>
                <w:i/>
                <w:lang w:val="en-US"/>
              </w:rPr>
              <w:t>0..1</w:t>
            </w:r>
          </w:p>
        </w:tc>
      </w:tr>
      <w:tr w:rsidR="00964D8F" w:rsidRPr="00964D8F" w14:paraId="6A076F1F" w14:textId="77777777" w:rsidTr="0058291B">
        <w:tc>
          <w:tcPr>
            <w:tcW w:w="2474" w:type="dxa"/>
          </w:tcPr>
          <w:p w14:paraId="72C00D39" w14:textId="77777777" w:rsidR="00964D8F" w:rsidRPr="00C74AA6" w:rsidRDefault="00964D8F" w:rsidP="00F71DFD">
            <w:pPr>
              <w:rPr>
                <w:i/>
                <w:lang w:val="en-GB"/>
              </w:rPr>
            </w:pPr>
            <w:r w:rsidRPr="00C74AA6">
              <w:rPr>
                <w:i/>
                <w:lang w:val="en-GB"/>
              </w:rPr>
              <w:t>../LocationType.address.purpose.</w:t>
            </w:r>
            <w:r w:rsidRPr="00C74AA6">
              <w:rPr>
                <w:rFonts w:cs="Arial"/>
                <w:i/>
                <w:color w:val="000000"/>
                <w:lang w:eastAsia="sv-SE"/>
              </w:rPr>
              <w:t>value</w:t>
            </w:r>
          </w:p>
        </w:tc>
        <w:tc>
          <w:tcPr>
            <w:tcW w:w="2506" w:type="dxa"/>
          </w:tcPr>
          <w:p w14:paraId="4CC825A3" w14:textId="77777777" w:rsidR="00964D8F" w:rsidRPr="00C74AA6" w:rsidRDefault="00964D8F" w:rsidP="00F71DFD">
            <w:pPr>
              <w:rPr>
                <w:i/>
                <w:lang w:val="en-GB"/>
              </w:rPr>
            </w:pPr>
            <w:r w:rsidRPr="00C74AA6">
              <w:rPr>
                <w:rFonts w:cs="Arial"/>
                <w:i/>
                <w:color w:val="000000"/>
                <w:highlight w:val="white"/>
                <w:lang w:eastAsia="sv-SE"/>
              </w:rPr>
              <w:t>AddressPartType</w:t>
            </w:r>
          </w:p>
        </w:tc>
        <w:tc>
          <w:tcPr>
            <w:tcW w:w="2925" w:type="dxa"/>
          </w:tcPr>
          <w:p w14:paraId="3558C7A4" w14:textId="2F1F4C34" w:rsidR="00964D8F" w:rsidRPr="00C74AA6" w:rsidRDefault="00A1735B" w:rsidP="00F71DFD">
            <w:pPr>
              <w:rPr>
                <w:rFonts w:cs="Arial"/>
                <w:i/>
              </w:rPr>
            </w:pPr>
            <w:r>
              <w:rPr>
                <w:rFonts w:cs="Arial"/>
                <w:i/>
              </w:rPr>
              <w:t xml:space="preserve">Själva adressen anges. </w:t>
            </w:r>
          </w:p>
        </w:tc>
        <w:tc>
          <w:tcPr>
            <w:tcW w:w="1617" w:type="dxa"/>
          </w:tcPr>
          <w:p w14:paraId="29EFA7DC" w14:textId="77777777" w:rsidR="00964D8F" w:rsidRPr="00A1735B" w:rsidRDefault="00964D8F" w:rsidP="00F71DFD">
            <w:pPr>
              <w:rPr>
                <w:i/>
              </w:rPr>
            </w:pPr>
            <w:r w:rsidRPr="00A1735B">
              <w:rPr>
                <w:i/>
              </w:rPr>
              <w:t>1</w:t>
            </w:r>
            <w:proofErr w:type="gramStart"/>
            <w:r w:rsidRPr="00A1735B">
              <w:rPr>
                <w:i/>
              </w:rPr>
              <w:t>..</w:t>
            </w:r>
            <w:proofErr w:type="gramEnd"/>
            <w:r w:rsidRPr="00A1735B">
              <w:rPr>
                <w:i/>
              </w:rPr>
              <w:t>*</w:t>
            </w:r>
          </w:p>
        </w:tc>
      </w:tr>
      <w:tr w:rsidR="00964D8F" w:rsidRPr="00964D8F" w14:paraId="5CC0188F" w14:textId="77777777" w:rsidTr="0058291B">
        <w:tc>
          <w:tcPr>
            <w:tcW w:w="2474" w:type="dxa"/>
          </w:tcPr>
          <w:p w14:paraId="3A3EEE0D" w14:textId="77777777" w:rsidR="00964D8F" w:rsidRPr="00B176F3" w:rsidRDefault="00964D8F" w:rsidP="00F71DFD">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1B3F30E2" w14:textId="77777777" w:rsidR="00964D8F" w:rsidRPr="00A1735B" w:rsidRDefault="00964D8F" w:rsidP="00F71DFD">
            <w:pPr>
              <w:rPr>
                <w:i/>
              </w:rPr>
            </w:pPr>
            <w:r w:rsidRPr="00A1735B">
              <w:rPr>
                <w:rFonts w:cs="Arial"/>
                <w:i/>
                <w:color w:val="000000"/>
                <w:lang w:eastAsia="sv-SE"/>
              </w:rPr>
              <w:t>String</w:t>
            </w:r>
          </w:p>
        </w:tc>
        <w:tc>
          <w:tcPr>
            <w:tcW w:w="2925" w:type="dxa"/>
          </w:tcPr>
          <w:p w14:paraId="6242FE81" w14:textId="77777777" w:rsidR="00964D8F" w:rsidRPr="00B81FE2" w:rsidRDefault="00B81FE2" w:rsidP="00F71DFD">
            <w:pPr>
              <w:rPr>
                <w:rFonts w:cs="Arial"/>
                <w:i/>
              </w:rPr>
            </w:pPr>
            <w:r w:rsidRPr="00B81FE2">
              <w:rPr>
                <w:rFonts w:cs="Arial"/>
                <w:i/>
              </w:rPr>
              <w:t>Namn på adressdel som bygger upp addressrymden.</w:t>
            </w:r>
          </w:p>
        </w:tc>
        <w:tc>
          <w:tcPr>
            <w:tcW w:w="1617" w:type="dxa"/>
          </w:tcPr>
          <w:p w14:paraId="3F2A81BD" w14:textId="77777777" w:rsidR="00964D8F" w:rsidRPr="00C74AA6" w:rsidRDefault="00964D8F" w:rsidP="00F71DFD">
            <w:pPr>
              <w:rPr>
                <w:i/>
                <w:lang w:val="en-US"/>
              </w:rPr>
            </w:pPr>
            <w:r>
              <w:rPr>
                <w:i/>
                <w:lang w:val="en-US"/>
              </w:rPr>
              <w:t>1</w:t>
            </w:r>
          </w:p>
        </w:tc>
      </w:tr>
      <w:tr w:rsidR="00C74AA6" w:rsidRPr="00964D8F" w14:paraId="3C552EFE" w14:textId="77777777" w:rsidTr="000627CC">
        <w:tc>
          <w:tcPr>
            <w:tcW w:w="2474" w:type="dxa"/>
          </w:tcPr>
          <w:p w14:paraId="507B0B2D" w14:textId="77777777" w:rsidR="00C74AA6" w:rsidRPr="00964D8F" w:rsidRDefault="00C74AA6" w:rsidP="00F71DFD">
            <w:pPr>
              <w:rPr>
                <w:i/>
                <w:lang w:val="en-GB"/>
              </w:rPr>
            </w:pPr>
            <w:r w:rsidRPr="00964D8F">
              <w:rPr>
                <w:i/>
                <w:lang w:val="en-GB"/>
              </w:rPr>
              <w:t>../LocationType.address.purpose.</w:t>
            </w:r>
            <w:r w:rsidRPr="00964D8F">
              <w:rPr>
                <w:rFonts w:cs="Arial"/>
                <w:i/>
                <w:color w:val="000000"/>
                <w:lang w:val="en-US" w:eastAsia="sv-SE"/>
              </w:rPr>
              <w:t>value</w:t>
            </w:r>
            <w:r w:rsidR="00964D8F" w:rsidRPr="00964D8F">
              <w:rPr>
                <w:rFonts w:cs="Arial"/>
                <w:i/>
                <w:color w:val="000000"/>
                <w:lang w:val="en-US" w:eastAsia="sv-SE"/>
              </w:rPr>
              <w:t>.</w:t>
            </w:r>
            <w:r w:rsidR="00964D8F" w:rsidRPr="00964D8F">
              <w:rPr>
                <w:rFonts w:cs="Arial"/>
                <w:i/>
                <w:color w:val="000000"/>
                <w:highlight w:val="white"/>
                <w:lang w:val="en-US" w:eastAsia="sv-SE"/>
              </w:rPr>
              <w:t xml:space="preserve"> AddressPartType</w:t>
            </w:r>
            <w:r w:rsidR="00964D8F" w:rsidRPr="00964D8F">
              <w:rPr>
                <w:rFonts w:cs="Arial"/>
                <w:i/>
                <w:color w:val="000000"/>
                <w:lang w:val="en-US" w:eastAsia="sv-SE"/>
              </w:rPr>
              <w:t>.</w:t>
            </w:r>
            <w:r w:rsidR="00964D8F">
              <w:rPr>
                <w:rFonts w:cs="Arial"/>
                <w:i/>
                <w:color w:val="000000"/>
                <w:lang w:val="en-US" w:eastAsia="sv-SE"/>
              </w:rPr>
              <w:t>role</w:t>
            </w:r>
          </w:p>
        </w:tc>
        <w:tc>
          <w:tcPr>
            <w:tcW w:w="2506" w:type="dxa"/>
          </w:tcPr>
          <w:p w14:paraId="1B68A666" w14:textId="77777777" w:rsidR="00B81FE2" w:rsidRDefault="00B81FE2" w:rsidP="00F71DFD">
            <w:pPr>
              <w:rPr>
                <w:rFonts w:cs="Arial"/>
                <w:i/>
                <w:color w:val="000000"/>
                <w:lang w:eastAsia="sv-SE"/>
              </w:rPr>
            </w:pPr>
            <w:r w:rsidRPr="00964D8F">
              <w:rPr>
                <w:rFonts w:cs="Arial"/>
                <w:i/>
                <w:color w:val="000000"/>
                <w:highlight w:val="white"/>
                <w:lang w:eastAsia="sv-SE"/>
              </w:rPr>
              <w:t>AddressPartTypeEnum</w:t>
            </w:r>
          </w:p>
          <w:p w14:paraId="18C463DC" w14:textId="77777777" w:rsidR="00C74AA6" w:rsidRPr="00964D8F" w:rsidRDefault="00C74AA6" w:rsidP="00F71DFD">
            <w:pPr>
              <w:rPr>
                <w:i/>
                <w:lang w:val="en-GB"/>
              </w:rPr>
            </w:pPr>
          </w:p>
        </w:tc>
        <w:tc>
          <w:tcPr>
            <w:tcW w:w="2925" w:type="dxa"/>
          </w:tcPr>
          <w:p w14:paraId="4137A95E" w14:textId="77777777" w:rsidR="00DF0641" w:rsidRDefault="00B81FE2" w:rsidP="00F71DFD">
            <w:pPr>
              <w:rPr>
                <w:rFonts w:cs="Arial"/>
              </w:rPr>
            </w:pPr>
            <w:r>
              <w:rPr>
                <w:rFonts w:cs="Arial"/>
                <w:i/>
                <w:color w:val="000000"/>
                <w:lang w:eastAsia="sv-SE"/>
              </w:rPr>
              <w:t xml:space="preserve">Enumeration baserat på </w:t>
            </w:r>
            <w:r w:rsidRPr="00B81FE2">
              <w:rPr>
                <w:rFonts w:cs="Arial"/>
              </w:rPr>
              <w:t>KV HL7 v3</w:t>
            </w:r>
            <w:r>
              <w:rPr>
                <w:rFonts w:cs="Arial"/>
              </w:rPr>
              <w:t>:</w:t>
            </w:r>
          </w:p>
          <w:p w14:paraId="0F6948B4" w14:textId="77777777" w:rsidR="00B81FE2" w:rsidRPr="00B81FE2" w:rsidRDefault="00B81FE2" w:rsidP="00F71DFD">
            <w:pPr>
              <w:rPr>
                <w:rFonts w:cs="Arial"/>
                <w:i/>
                <w:color w:val="000000"/>
                <w:lang w:eastAsia="sv-SE"/>
              </w:rPr>
            </w:pPr>
          </w:p>
          <w:p w14:paraId="5516D4CA" w14:textId="77777777" w:rsidR="00DF0641" w:rsidRPr="00DF0641" w:rsidRDefault="00DF0641" w:rsidP="00F71DFD">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14:paraId="67EE3A73" w14:textId="77777777" w:rsidR="00DF0641" w:rsidRPr="00DF0641" w:rsidRDefault="00DF0641" w:rsidP="00F71DFD">
            <w:pPr>
              <w:rPr>
                <w:rFonts w:cs="Arial"/>
                <w:i/>
              </w:rPr>
            </w:pPr>
            <w:r w:rsidRPr="00DF0641">
              <w:rPr>
                <w:rFonts w:cs="Arial"/>
                <w:i/>
              </w:rPr>
              <w:t>ADL = Tillägg lokalisationsinfo (t.ex. våningsnr "3", lägenhetsnr "122")</w:t>
            </w:r>
          </w:p>
          <w:p w14:paraId="39452B4A" w14:textId="77777777" w:rsidR="00DF0641" w:rsidRPr="00DF0641" w:rsidRDefault="00DF0641" w:rsidP="00F71DFD">
            <w:pPr>
              <w:rPr>
                <w:rFonts w:cs="Arial"/>
                <w:i/>
              </w:rPr>
            </w:pPr>
            <w:r w:rsidRPr="00DF0641">
              <w:rPr>
                <w:rFonts w:cs="Arial"/>
                <w:i/>
              </w:rPr>
              <w:t>UNIT = Definierar värdestypen för lokalisationsinfo (t.ex. "våning", "lägenhet")</w:t>
            </w:r>
          </w:p>
          <w:p w14:paraId="2D9A83BC" w14:textId="77777777" w:rsidR="00DF0641" w:rsidRPr="00DF0641" w:rsidRDefault="00DF0641" w:rsidP="00F71DFD">
            <w:pPr>
              <w:rPr>
                <w:rFonts w:cs="Arial"/>
                <w:i/>
              </w:rPr>
            </w:pPr>
            <w:r w:rsidRPr="00DF0641">
              <w:rPr>
                <w:rFonts w:cs="Arial"/>
                <w:i/>
              </w:rPr>
              <w:t>UNID = Siffran eller namnet på värdestyp som kännetecknar byggnad eller fastighet (t.ex. "kvarteret Hälsan")</w:t>
            </w:r>
          </w:p>
          <w:p w14:paraId="1BBC9293" w14:textId="77777777" w:rsidR="00DF0641" w:rsidRPr="00DF0641" w:rsidRDefault="00DF0641" w:rsidP="00F71DFD">
            <w:pPr>
              <w:rPr>
                <w:rFonts w:cs="Arial"/>
                <w:i/>
              </w:rPr>
            </w:pPr>
            <w:r w:rsidRPr="00DF0641">
              <w:rPr>
                <w:rFonts w:cs="Arial"/>
                <w:i/>
              </w:rPr>
              <w:t>DAL = Leveransadressrad (tillåts inte stå i kombination med leveransadress och gatuadress)</w:t>
            </w:r>
          </w:p>
          <w:p w14:paraId="2C4FCBA0" w14:textId="77777777" w:rsidR="00DF0641" w:rsidRPr="00DF0641" w:rsidRDefault="00DF0641" w:rsidP="00F71DFD">
            <w:pPr>
              <w:rPr>
                <w:rFonts w:cs="Arial"/>
                <w:i/>
              </w:rPr>
            </w:pPr>
            <w:r w:rsidRPr="00DF0641">
              <w:rPr>
                <w:rFonts w:cs="Arial"/>
                <w:i/>
              </w:rPr>
              <w:t>DINSTA = Leveransområde (oftast en ort där leveransadressen skiljer sig från kommunorten)</w:t>
            </w:r>
          </w:p>
          <w:p w14:paraId="0C4371C6" w14:textId="77777777" w:rsidR="00DF0641" w:rsidRPr="00DF0641" w:rsidRDefault="00DF0641" w:rsidP="00F71DFD">
            <w:pPr>
              <w:rPr>
                <w:rFonts w:cs="Arial"/>
                <w:i/>
              </w:rPr>
            </w:pPr>
            <w:r w:rsidRPr="00DF0641">
              <w:rPr>
                <w:rFonts w:cs="Arial"/>
                <w:i/>
              </w:rPr>
              <w:t>DINSTQ = Leveransadressbenämning (t.ex. hisshall "B", "östra" receptionen)</w:t>
            </w:r>
          </w:p>
          <w:p w14:paraId="127078B2" w14:textId="77777777" w:rsidR="00DF0641" w:rsidRPr="00DF0641" w:rsidRDefault="00DF0641" w:rsidP="00F71DFD">
            <w:pPr>
              <w:rPr>
                <w:rFonts w:cs="Arial"/>
                <w:i/>
              </w:rPr>
            </w:pPr>
            <w:r w:rsidRPr="00DF0641">
              <w:rPr>
                <w:rFonts w:cs="Arial"/>
                <w:i/>
              </w:rPr>
              <w:t xml:space="preserve">DINST = Leveransadresstypen (t.ex. </w:t>
            </w:r>
            <w:r w:rsidRPr="00DF0641">
              <w:rPr>
                <w:rFonts w:cs="Arial"/>
                <w:i/>
              </w:rPr>
              <w:lastRenderedPageBreak/>
              <w:t>"hisshall", "receptionen")</w:t>
            </w:r>
          </w:p>
          <w:p w14:paraId="7FD30E3D" w14:textId="77777777" w:rsidR="00DF0641" w:rsidRPr="00DF0641" w:rsidRDefault="00DF0641" w:rsidP="00F71DFD">
            <w:pPr>
              <w:rPr>
                <w:rFonts w:cs="Arial"/>
                <w:i/>
              </w:rPr>
            </w:pPr>
            <w:r w:rsidRPr="00DF0641">
              <w:rPr>
                <w:rFonts w:cs="Arial"/>
                <w:i/>
              </w:rPr>
              <w:t>DMOD = Leveranssätt (t.ex. "postutdelning", "postbox")</w:t>
            </w:r>
          </w:p>
          <w:p w14:paraId="5ED64899" w14:textId="77777777" w:rsidR="00DF0641" w:rsidRPr="00DF0641" w:rsidRDefault="00DF0641" w:rsidP="00F71DFD">
            <w:pPr>
              <w:rPr>
                <w:rFonts w:cs="Arial"/>
                <w:i/>
              </w:rPr>
            </w:pPr>
            <w:r w:rsidRPr="00DF0641">
              <w:rPr>
                <w:rFonts w:cs="Arial"/>
                <w:i/>
              </w:rPr>
              <w:t>DMODID = Leveranssättbenämning (t.ex. postbox "2683")</w:t>
            </w:r>
          </w:p>
          <w:p w14:paraId="5DABFAF5" w14:textId="77777777" w:rsidR="00DF0641" w:rsidRPr="00DF0641" w:rsidRDefault="00DF0641" w:rsidP="00F71DFD">
            <w:pPr>
              <w:rPr>
                <w:rFonts w:cs="Arial"/>
                <w:i/>
              </w:rPr>
            </w:pPr>
            <w:r w:rsidRPr="00DF0641">
              <w:rPr>
                <w:rFonts w:cs="Arial"/>
                <w:i/>
              </w:rPr>
              <w:t>SAL = Gatuadressrad (används frekvent då man inte vill bryta ned adressrymden i gatutyper, byggnadsnr etc.)</w:t>
            </w:r>
          </w:p>
          <w:p w14:paraId="29C77FFE" w14:textId="77777777" w:rsidR="00DF0641" w:rsidRPr="00DF0641" w:rsidRDefault="00DF0641" w:rsidP="00F71DFD">
            <w:pPr>
              <w:rPr>
                <w:rFonts w:cs="Arial"/>
                <w:i/>
              </w:rPr>
            </w:pPr>
            <w:r w:rsidRPr="00DF0641">
              <w:rPr>
                <w:rFonts w:cs="Arial"/>
                <w:i/>
              </w:rPr>
              <w:t xml:space="preserve">BNR = Byggnads- eller fastighetsnummer (används </w:t>
            </w:r>
            <w:proofErr w:type="gramStart"/>
            <w:r w:rsidRPr="00DF0641">
              <w:rPr>
                <w:rFonts w:cs="Arial"/>
                <w:i/>
              </w:rPr>
              <w:t>ej</w:t>
            </w:r>
            <w:proofErr w:type="gramEnd"/>
            <w:r w:rsidRPr="00DF0641">
              <w:rPr>
                <w:rFonts w:cs="Arial"/>
                <w:i/>
              </w:rPr>
              <w:t xml:space="preserve"> som gatunummer)</w:t>
            </w:r>
          </w:p>
          <w:p w14:paraId="6585F7D5" w14:textId="77777777" w:rsidR="00DF0641" w:rsidRPr="00DF0641" w:rsidRDefault="00DF0641" w:rsidP="00F71DFD">
            <w:pPr>
              <w:rPr>
                <w:rFonts w:cs="Arial"/>
                <w:i/>
              </w:rPr>
            </w:pPr>
            <w:r w:rsidRPr="00DF0641">
              <w:rPr>
                <w:rFonts w:cs="Arial"/>
                <w:i/>
              </w:rPr>
              <w:t>BNN = Den numeriska delen av byggnads- eller fastighetsnumret</w:t>
            </w:r>
          </w:p>
          <w:p w14:paraId="5F8187EF" w14:textId="77777777" w:rsidR="00DF0641" w:rsidRPr="00DF0641" w:rsidRDefault="00DF0641" w:rsidP="00F71DFD">
            <w:pPr>
              <w:rPr>
                <w:rFonts w:cs="Arial"/>
                <w:i/>
              </w:rPr>
            </w:pPr>
            <w:r w:rsidRPr="00DF0641">
              <w:rPr>
                <w:rFonts w:cs="Arial"/>
                <w:i/>
              </w:rPr>
              <w:t>BNS = Byggnads- eller fastighetsnummer suffix (t.ex. 12"B")</w:t>
            </w:r>
          </w:p>
          <w:p w14:paraId="0748C8B3" w14:textId="77777777" w:rsidR="00DF0641" w:rsidRPr="00DF0641" w:rsidRDefault="00DF0641" w:rsidP="00F71DFD">
            <w:pPr>
              <w:rPr>
                <w:rFonts w:cs="Arial"/>
                <w:i/>
              </w:rPr>
            </w:pPr>
            <w:r w:rsidRPr="00DF0641">
              <w:rPr>
                <w:rFonts w:cs="Arial"/>
                <w:i/>
              </w:rPr>
              <w:t>STR = Gatunamn (namnet samt typen av gatan)</w:t>
            </w:r>
          </w:p>
          <w:p w14:paraId="0E482B96" w14:textId="77777777" w:rsidR="00DF0641" w:rsidRPr="00DF0641" w:rsidRDefault="00DF0641" w:rsidP="00F71DFD">
            <w:pPr>
              <w:rPr>
                <w:rFonts w:cs="Arial"/>
                <w:i/>
              </w:rPr>
            </w:pPr>
            <w:r w:rsidRPr="00DF0641">
              <w:rPr>
                <w:rFonts w:cs="Arial"/>
                <w:i/>
              </w:rPr>
              <w:t>STB = Gatunamnbasen (namnet på anknytande huvudgata utan riktning)</w:t>
            </w:r>
          </w:p>
          <w:p w14:paraId="01BCC195" w14:textId="77777777" w:rsidR="00DF0641" w:rsidRPr="00DF0641" w:rsidRDefault="00DF0641" w:rsidP="00F71DFD">
            <w:pPr>
              <w:rPr>
                <w:rFonts w:cs="Arial"/>
                <w:i/>
              </w:rPr>
            </w:pPr>
            <w:r w:rsidRPr="00DF0641">
              <w:rPr>
                <w:rFonts w:cs="Arial"/>
                <w:i/>
              </w:rPr>
              <w:t>STTYP = Gatutypen (typen på gatan som berörs, t.ex. "gågata")</w:t>
            </w:r>
          </w:p>
          <w:p w14:paraId="415B2B6C" w14:textId="77777777" w:rsidR="00DF0641" w:rsidRPr="00DF0641" w:rsidRDefault="00DF0641" w:rsidP="00F71DFD">
            <w:pPr>
              <w:rPr>
                <w:rFonts w:cs="Arial"/>
                <w:i/>
              </w:rPr>
            </w:pPr>
            <w:r w:rsidRPr="00DF0641">
              <w:rPr>
                <w:rFonts w:cs="Arial"/>
                <w:i/>
              </w:rPr>
              <w:t>DIR = Riktning (t.ex. N, S, W, E)</w:t>
            </w:r>
          </w:p>
          <w:p w14:paraId="619DB436" w14:textId="77777777" w:rsidR="00DF0641" w:rsidRPr="00DF0641" w:rsidRDefault="00DF0641" w:rsidP="00F71DFD">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14:paraId="7A1774A0" w14:textId="77777777" w:rsidR="00DF0641" w:rsidRPr="00DF0641" w:rsidRDefault="00DF0641" w:rsidP="00F71DFD">
            <w:pPr>
              <w:rPr>
                <w:rFonts w:cs="Arial"/>
                <w:i/>
                <w:lang w:val="en-US"/>
              </w:rPr>
            </w:pPr>
            <w:r w:rsidRPr="00DF0641">
              <w:rPr>
                <w:rFonts w:cs="Arial"/>
                <w:i/>
                <w:lang w:val="en-US"/>
              </w:rPr>
              <w:t>CAR = C/O (care of) adress</w:t>
            </w:r>
          </w:p>
          <w:p w14:paraId="70E20560" w14:textId="77777777" w:rsidR="00DF0641" w:rsidRPr="00DF0641" w:rsidRDefault="00DF0641" w:rsidP="00F71DFD">
            <w:pPr>
              <w:rPr>
                <w:rFonts w:cs="Arial"/>
                <w:i/>
              </w:rPr>
            </w:pPr>
            <w:r w:rsidRPr="00DF0641">
              <w:rPr>
                <w:rFonts w:cs="Arial"/>
                <w:i/>
              </w:rPr>
              <w:t>CEN = Områdes- kvartersbenämning (definierar område eller kvarter som berörd adress ligger i, t.ex. SoFo)</w:t>
            </w:r>
          </w:p>
          <w:p w14:paraId="29F51968" w14:textId="77777777" w:rsidR="00DF0641" w:rsidRPr="00DF0641" w:rsidRDefault="00DF0641" w:rsidP="00F71DFD">
            <w:pPr>
              <w:rPr>
                <w:rFonts w:cs="Arial"/>
                <w:i/>
              </w:rPr>
            </w:pPr>
            <w:r w:rsidRPr="00DF0641">
              <w:rPr>
                <w:rFonts w:cs="Arial"/>
                <w:i/>
              </w:rPr>
              <w:t>CNT = Land</w:t>
            </w:r>
          </w:p>
          <w:p w14:paraId="3ADC630E" w14:textId="77777777" w:rsidR="00DF0641" w:rsidRPr="00DF0641" w:rsidRDefault="00DF0641" w:rsidP="00F71DFD">
            <w:pPr>
              <w:rPr>
                <w:rFonts w:cs="Arial"/>
                <w:i/>
              </w:rPr>
            </w:pPr>
            <w:r w:rsidRPr="00DF0641">
              <w:rPr>
                <w:rFonts w:cs="Arial"/>
                <w:i/>
              </w:rPr>
              <w:t>CPA = Län</w:t>
            </w:r>
          </w:p>
          <w:p w14:paraId="33D0D35F" w14:textId="77777777" w:rsidR="00DF0641" w:rsidRPr="00DF0641" w:rsidRDefault="00DF0641" w:rsidP="00F71DFD">
            <w:pPr>
              <w:rPr>
                <w:rFonts w:cs="Arial"/>
                <w:i/>
              </w:rPr>
            </w:pPr>
            <w:r w:rsidRPr="00DF0641">
              <w:rPr>
                <w:rFonts w:cs="Arial"/>
                <w:i/>
              </w:rPr>
              <w:t>DEL = Skiljetecken (används för att särskilja text i adressrymden)</w:t>
            </w:r>
          </w:p>
          <w:p w14:paraId="6D49C1B2" w14:textId="77777777" w:rsidR="00DF0641" w:rsidRPr="00DF0641" w:rsidRDefault="00DF0641" w:rsidP="00F71DFD">
            <w:pPr>
              <w:rPr>
                <w:rFonts w:cs="Arial"/>
                <w:i/>
              </w:rPr>
            </w:pPr>
            <w:r w:rsidRPr="00DF0641">
              <w:rPr>
                <w:rFonts w:cs="Arial"/>
                <w:i/>
              </w:rPr>
              <w:t>CTY = Postort</w:t>
            </w:r>
          </w:p>
          <w:p w14:paraId="4198AFDE" w14:textId="77777777" w:rsidR="00DF0641" w:rsidRPr="00DF0641" w:rsidRDefault="00DF0641" w:rsidP="00F71DFD">
            <w:pPr>
              <w:rPr>
                <w:rFonts w:cs="Arial"/>
                <w:i/>
              </w:rPr>
            </w:pPr>
            <w:r w:rsidRPr="00DF0641">
              <w:rPr>
                <w:rFonts w:cs="Arial"/>
                <w:i/>
              </w:rPr>
              <w:lastRenderedPageBreak/>
              <w:t>POB = Postbox</w:t>
            </w:r>
          </w:p>
          <w:p w14:paraId="199FA833" w14:textId="77777777" w:rsidR="00DF0641" w:rsidRPr="00DF0641" w:rsidRDefault="00DF0641" w:rsidP="00F71DFD">
            <w:pPr>
              <w:rPr>
                <w:rFonts w:cs="Arial"/>
                <w:i/>
              </w:rPr>
            </w:pPr>
            <w:r w:rsidRPr="00DF0641">
              <w:rPr>
                <w:rFonts w:cs="Arial"/>
                <w:i/>
              </w:rPr>
              <w:t>ZIP = Postnummer</w:t>
            </w:r>
          </w:p>
          <w:p w14:paraId="1D046A1F" w14:textId="77777777" w:rsidR="00DF0641" w:rsidRPr="00DF0641" w:rsidRDefault="00DF0641" w:rsidP="00F71DFD">
            <w:pPr>
              <w:rPr>
                <w:rFonts w:cs="Arial"/>
                <w:i/>
              </w:rPr>
            </w:pPr>
            <w:r w:rsidRPr="00DF0641">
              <w:rPr>
                <w:rFonts w:cs="Arial"/>
                <w:i/>
              </w:rPr>
              <w:t>PRE = Distriktsområde</w:t>
            </w:r>
          </w:p>
          <w:p w14:paraId="4D67E693" w14:textId="77777777" w:rsidR="00DF0641" w:rsidRPr="00964D8F" w:rsidRDefault="00DF0641" w:rsidP="00F71DFD">
            <w:pPr>
              <w:rPr>
                <w:rFonts w:cs="Arial"/>
                <w:i/>
                <w:lang w:val="en-US"/>
              </w:rPr>
            </w:pPr>
            <w:r w:rsidRPr="00DF0641">
              <w:rPr>
                <w:rFonts w:cs="Arial"/>
                <w:i/>
                <w:lang w:val="en-US"/>
              </w:rPr>
              <w:t>STA = Region eller provins</w:t>
            </w:r>
          </w:p>
        </w:tc>
        <w:tc>
          <w:tcPr>
            <w:tcW w:w="1617" w:type="dxa"/>
          </w:tcPr>
          <w:p w14:paraId="260581E7" w14:textId="77777777" w:rsidR="00C74AA6" w:rsidRPr="00964D8F" w:rsidRDefault="00964D8F" w:rsidP="00F71DFD">
            <w:pPr>
              <w:rPr>
                <w:i/>
              </w:rPr>
            </w:pPr>
            <w:r w:rsidRPr="00964D8F">
              <w:rPr>
                <w:i/>
              </w:rPr>
              <w:lastRenderedPageBreak/>
              <w:t>0</w:t>
            </w:r>
            <w:proofErr w:type="gramStart"/>
            <w:r w:rsidRPr="00964D8F">
              <w:rPr>
                <w:i/>
              </w:rPr>
              <w:t>..</w:t>
            </w:r>
            <w:proofErr w:type="gramEnd"/>
            <w:r w:rsidRPr="00964D8F">
              <w:rPr>
                <w:i/>
              </w:rPr>
              <w:t>1</w:t>
            </w:r>
          </w:p>
        </w:tc>
      </w:tr>
      <w:tr w:rsidR="00B81FE2" w:rsidRPr="008345BA" w14:paraId="4E3B8E13" w14:textId="77777777" w:rsidTr="0058291B">
        <w:tc>
          <w:tcPr>
            <w:tcW w:w="2474" w:type="dxa"/>
          </w:tcPr>
          <w:p w14:paraId="2AF8A955" w14:textId="77777777" w:rsidR="00B81FE2" w:rsidRPr="00964D8F" w:rsidRDefault="00B81FE2" w:rsidP="00F71DFD">
            <w:proofErr w:type="gramStart"/>
            <w:r w:rsidRPr="00964D8F">
              <w:lastRenderedPageBreak/>
              <w:t>..</w:t>
            </w:r>
            <w:proofErr w:type="gramEnd"/>
            <w:r w:rsidRPr="00964D8F">
              <w:t>/LocationType.telecom</w:t>
            </w:r>
          </w:p>
        </w:tc>
        <w:tc>
          <w:tcPr>
            <w:tcW w:w="2506" w:type="dxa"/>
          </w:tcPr>
          <w:p w14:paraId="2084DA4D" w14:textId="77777777" w:rsidR="00B81FE2" w:rsidRPr="00964D8F" w:rsidRDefault="00B81FE2" w:rsidP="00F71DFD">
            <w:r>
              <w:t>TelType</w:t>
            </w:r>
          </w:p>
        </w:tc>
        <w:tc>
          <w:tcPr>
            <w:tcW w:w="2925" w:type="dxa"/>
          </w:tcPr>
          <w:p w14:paraId="23B78D32" w14:textId="77777777" w:rsidR="00B81FE2" w:rsidRPr="008345BA" w:rsidRDefault="00B81FE2" w:rsidP="00F71DFD">
            <w:pPr>
              <w:rPr>
                <w:rFonts w:cs="Arial"/>
              </w:rPr>
            </w:pPr>
            <w:r w:rsidRPr="00964D8F">
              <w:rPr>
                <w:rFonts w:cs="Arial"/>
              </w:rPr>
              <w:t xml:space="preserve">Platsens telefon och/eller mail adress </w:t>
            </w:r>
            <w:r w:rsidRPr="008345BA">
              <w:rPr>
                <w:rFonts w:cs="Arial"/>
              </w:rPr>
              <w:t>för vilken den är knuten till observationen.</w:t>
            </w:r>
          </w:p>
          <w:p w14:paraId="53B08D1B" w14:textId="77777777" w:rsidR="00B81FE2" w:rsidRPr="008345BA" w:rsidRDefault="00B81FE2" w:rsidP="00F71DFD">
            <w:pPr>
              <w:rPr>
                <w:rFonts w:cs="Arial"/>
              </w:rPr>
            </w:pPr>
          </w:p>
          <w:p w14:paraId="37222BC3" w14:textId="77777777" w:rsidR="00B81FE2" w:rsidRPr="008345BA" w:rsidRDefault="00B81FE2" w:rsidP="00F71DFD">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34F5A158" w14:textId="77777777" w:rsidR="00B81FE2" w:rsidRPr="008345BA" w:rsidRDefault="00B81FE2" w:rsidP="00F71DFD">
            <w:pPr>
              <w:rPr>
                <w:lang w:val="en-US"/>
              </w:rPr>
            </w:pPr>
            <w:r w:rsidRPr="008345BA">
              <w:rPr>
                <w:lang w:val="en-US"/>
              </w:rPr>
              <w:t>0..*</w:t>
            </w:r>
          </w:p>
        </w:tc>
      </w:tr>
      <w:tr w:rsidR="00B81FE2" w:rsidRPr="00B81FE2" w14:paraId="5260CC55" w14:textId="77777777" w:rsidTr="0058291B">
        <w:tc>
          <w:tcPr>
            <w:tcW w:w="2474" w:type="dxa"/>
          </w:tcPr>
          <w:p w14:paraId="5DC65853" w14:textId="77777777" w:rsidR="00B81FE2" w:rsidRPr="00B81FE2" w:rsidRDefault="00B81FE2" w:rsidP="00F71DFD">
            <w:pPr>
              <w:rPr>
                <w:i/>
              </w:rPr>
            </w:pPr>
            <w:proofErr w:type="gramStart"/>
            <w:r w:rsidRPr="00B81FE2">
              <w:rPr>
                <w:i/>
              </w:rPr>
              <w:t>..</w:t>
            </w:r>
            <w:proofErr w:type="gramEnd"/>
            <w:r w:rsidRPr="00B81FE2">
              <w:rPr>
                <w:i/>
              </w:rPr>
              <w:t>/</w:t>
            </w:r>
            <w:r>
              <w:rPr>
                <w:i/>
              </w:rPr>
              <w:t>LocationType.telecom.use</w:t>
            </w:r>
          </w:p>
        </w:tc>
        <w:tc>
          <w:tcPr>
            <w:tcW w:w="2506" w:type="dxa"/>
          </w:tcPr>
          <w:p w14:paraId="1D3757CC" w14:textId="77777777" w:rsidR="00B81FE2" w:rsidRPr="00B81FE2" w:rsidRDefault="00B81FE2" w:rsidP="00F71DFD">
            <w:pPr>
              <w:rPr>
                <w:i/>
              </w:rPr>
            </w:pPr>
            <w:r w:rsidRPr="00B81FE2">
              <w:rPr>
                <w:i/>
              </w:rPr>
              <w:t>TelType</w:t>
            </w:r>
            <w:r>
              <w:rPr>
                <w:i/>
              </w:rPr>
              <w:t>Enum</w:t>
            </w:r>
          </w:p>
        </w:tc>
        <w:tc>
          <w:tcPr>
            <w:tcW w:w="2925" w:type="dxa"/>
          </w:tcPr>
          <w:p w14:paraId="6F2FF94F" w14:textId="77777777" w:rsidR="00B81FE2" w:rsidRDefault="00B81FE2" w:rsidP="00F71DFD">
            <w:pPr>
              <w:rPr>
                <w:rFonts w:cs="Arial"/>
              </w:rPr>
            </w:pPr>
            <w:r>
              <w:rPr>
                <w:rFonts w:cs="Arial"/>
                <w:i/>
                <w:color w:val="000000"/>
                <w:lang w:eastAsia="sv-SE"/>
              </w:rPr>
              <w:t xml:space="preserve">Enumeration baserat på </w:t>
            </w:r>
            <w:r w:rsidRPr="00B81FE2">
              <w:rPr>
                <w:rFonts w:cs="Arial"/>
              </w:rPr>
              <w:t>KV HL7 v3</w:t>
            </w:r>
            <w:r>
              <w:rPr>
                <w:rFonts w:cs="Arial"/>
              </w:rPr>
              <w:t>:</w:t>
            </w:r>
          </w:p>
          <w:p w14:paraId="1E7C417D" w14:textId="77777777" w:rsidR="00B81FE2" w:rsidRDefault="00B81FE2" w:rsidP="00F71DFD">
            <w:pPr>
              <w:rPr>
                <w:rFonts w:cs="Arial"/>
                <w:i/>
              </w:rPr>
            </w:pPr>
          </w:p>
          <w:p w14:paraId="1FE92092" w14:textId="77777777" w:rsidR="00B81FE2" w:rsidRPr="00B81FE2" w:rsidRDefault="00B81FE2" w:rsidP="00F71DFD">
            <w:pPr>
              <w:rPr>
                <w:rFonts w:cs="Arial"/>
                <w:i/>
              </w:rPr>
            </w:pPr>
            <w:r w:rsidRPr="00B81FE2">
              <w:rPr>
                <w:rFonts w:cs="Arial"/>
                <w:i/>
              </w:rPr>
              <w:t>voice = Nummer för att föra ett röstsamtal</w:t>
            </w:r>
          </w:p>
          <w:p w14:paraId="4D933171" w14:textId="77777777" w:rsidR="00B81FE2" w:rsidRPr="00B81FE2" w:rsidRDefault="00B81FE2" w:rsidP="00F71DFD">
            <w:pPr>
              <w:rPr>
                <w:rFonts w:cs="Arial"/>
                <w:i/>
                <w:lang w:val="en-US"/>
              </w:rPr>
            </w:pPr>
            <w:r w:rsidRPr="00B81FE2">
              <w:rPr>
                <w:rFonts w:cs="Arial"/>
                <w:i/>
                <w:lang w:val="en-US"/>
              </w:rPr>
              <w:t>fax = Faxnummer</w:t>
            </w:r>
          </w:p>
          <w:p w14:paraId="22DCA2EE" w14:textId="77777777" w:rsidR="00B81FE2" w:rsidRPr="00B81FE2" w:rsidRDefault="00B81FE2" w:rsidP="00F71DFD">
            <w:pPr>
              <w:rPr>
                <w:rFonts w:cs="Arial"/>
                <w:i/>
                <w:lang w:val="en-US"/>
              </w:rPr>
            </w:pPr>
            <w:r w:rsidRPr="00B81FE2">
              <w:rPr>
                <w:rFonts w:cs="Arial"/>
                <w:i/>
                <w:lang w:val="en-US"/>
              </w:rPr>
              <w:t>data = E-post adress</w:t>
            </w:r>
          </w:p>
          <w:p w14:paraId="05634700" w14:textId="77777777" w:rsidR="00B81FE2" w:rsidRPr="00B81FE2" w:rsidRDefault="00B81FE2" w:rsidP="00F71DFD">
            <w:pPr>
              <w:rPr>
                <w:rFonts w:cs="Arial"/>
                <w:i/>
              </w:rPr>
            </w:pPr>
            <w:r w:rsidRPr="00B81FE2">
              <w:rPr>
                <w:rFonts w:cs="Arial"/>
                <w:i/>
              </w:rPr>
              <w:t>sms = Nummer för mobila textmeddelanden</w:t>
            </w:r>
          </w:p>
        </w:tc>
        <w:tc>
          <w:tcPr>
            <w:tcW w:w="1617" w:type="dxa"/>
          </w:tcPr>
          <w:p w14:paraId="4CA789DD" w14:textId="77777777" w:rsidR="00B81FE2" w:rsidRPr="00B81FE2" w:rsidRDefault="00B81FE2" w:rsidP="00F71DFD">
            <w:pPr>
              <w:rPr>
                <w:i/>
                <w:lang w:val="en-US"/>
              </w:rPr>
            </w:pPr>
            <w:r>
              <w:rPr>
                <w:i/>
                <w:lang w:val="en-US"/>
              </w:rPr>
              <w:t>0..1</w:t>
            </w:r>
          </w:p>
        </w:tc>
      </w:tr>
      <w:tr w:rsidR="00C74AA6" w:rsidRPr="00B81FE2" w14:paraId="40A599A3" w14:textId="77777777" w:rsidTr="000627CC">
        <w:tc>
          <w:tcPr>
            <w:tcW w:w="2474" w:type="dxa"/>
          </w:tcPr>
          <w:p w14:paraId="668BCC0B" w14:textId="77777777" w:rsidR="00C74AA6" w:rsidRPr="00B81FE2" w:rsidRDefault="00C74AA6" w:rsidP="00F71DFD">
            <w:pPr>
              <w:rPr>
                <w:i/>
              </w:rPr>
            </w:pPr>
            <w:proofErr w:type="gramStart"/>
            <w:r w:rsidRPr="00B81FE2">
              <w:rPr>
                <w:i/>
              </w:rPr>
              <w:t>..</w:t>
            </w:r>
            <w:proofErr w:type="gramEnd"/>
            <w:r w:rsidRPr="00B81FE2">
              <w:rPr>
                <w:i/>
              </w:rPr>
              <w:t>/</w:t>
            </w:r>
            <w:r w:rsidR="00B81FE2">
              <w:rPr>
                <w:i/>
              </w:rPr>
              <w:t>LocationType.telecom.value</w:t>
            </w:r>
          </w:p>
        </w:tc>
        <w:tc>
          <w:tcPr>
            <w:tcW w:w="2506" w:type="dxa"/>
          </w:tcPr>
          <w:p w14:paraId="1C1FA2CE" w14:textId="77777777" w:rsidR="00C74AA6" w:rsidRPr="00B81FE2" w:rsidRDefault="00B81FE2" w:rsidP="00F71DFD">
            <w:pPr>
              <w:rPr>
                <w:i/>
              </w:rPr>
            </w:pPr>
            <w:r>
              <w:rPr>
                <w:i/>
              </w:rPr>
              <w:t>String</w:t>
            </w:r>
          </w:p>
        </w:tc>
        <w:tc>
          <w:tcPr>
            <w:tcW w:w="2925" w:type="dxa"/>
          </w:tcPr>
          <w:p w14:paraId="04B58664" w14:textId="77777777" w:rsidR="00C74AA6" w:rsidRPr="00B81FE2" w:rsidRDefault="00B81FE2" w:rsidP="00F71DFD">
            <w:pPr>
              <w:rPr>
                <w:rFonts w:cs="Arial"/>
                <w:i/>
              </w:rPr>
            </w:pPr>
            <w:r>
              <w:rPr>
                <w:rFonts w:cs="Arial"/>
                <w:i/>
                <w:color w:val="000000"/>
                <w:lang w:eastAsia="sv-SE"/>
              </w:rPr>
              <w:t xml:space="preserve">Namn på alternativ för </w:t>
            </w:r>
            <w:r w:rsidR="00372E8A">
              <w:rPr>
                <w:rFonts w:cs="Arial"/>
                <w:i/>
                <w:color w:val="000000"/>
                <w:lang w:eastAsia="sv-SE"/>
              </w:rPr>
              <w:t xml:space="preserve">telekom </w:t>
            </w:r>
            <w:r>
              <w:rPr>
                <w:rFonts w:cs="Arial"/>
                <w:i/>
                <w:color w:val="000000"/>
                <w:lang w:eastAsia="sv-SE"/>
              </w:rPr>
              <w:t>kommunikation.</w:t>
            </w:r>
          </w:p>
        </w:tc>
        <w:tc>
          <w:tcPr>
            <w:tcW w:w="1617" w:type="dxa"/>
          </w:tcPr>
          <w:p w14:paraId="42F15DBB" w14:textId="77777777" w:rsidR="00C74AA6" w:rsidRPr="00B81FE2" w:rsidRDefault="00B81FE2" w:rsidP="00F71DFD">
            <w:pPr>
              <w:rPr>
                <w:i/>
                <w:lang w:val="en-US"/>
              </w:rPr>
            </w:pPr>
            <w:r>
              <w:rPr>
                <w:i/>
                <w:lang w:val="en-US"/>
              </w:rPr>
              <w:t>0..1</w:t>
            </w:r>
          </w:p>
        </w:tc>
      </w:tr>
      <w:tr w:rsidR="00C74AA6" w:rsidRPr="008345BA" w14:paraId="3A8DD135" w14:textId="77777777" w:rsidTr="000D2F72">
        <w:tc>
          <w:tcPr>
            <w:tcW w:w="2474" w:type="dxa"/>
            <w:shd w:val="clear" w:color="auto" w:fill="D9D9D9" w:themeFill="background1" w:themeFillShade="D9"/>
          </w:tcPr>
          <w:p w14:paraId="2C03DFBA" w14:textId="77777777" w:rsidR="00C74AA6" w:rsidRPr="008345BA" w:rsidRDefault="00C74AA6" w:rsidP="00F71DFD">
            <w:pPr>
              <w:rPr>
                <w:lang w:val="en-GB"/>
              </w:rPr>
            </w:pPr>
            <w:r w:rsidRPr="008345BA">
              <w:rPr>
                <w:lang w:val="en-US" w:eastAsia="sv-SE"/>
              </w:rPr>
              <w:t>patient</w:t>
            </w:r>
          </w:p>
        </w:tc>
        <w:tc>
          <w:tcPr>
            <w:tcW w:w="2506" w:type="dxa"/>
            <w:shd w:val="clear" w:color="auto" w:fill="D9D9D9" w:themeFill="background1" w:themeFillShade="D9"/>
          </w:tcPr>
          <w:p w14:paraId="2BAAB06C" w14:textId="77777777" w:rsidR="00C74AA6" w:rsidRPr="008345BA" w:rsidRDefault="00C74AA6" w:rsidP="00F71DFD">
            <w:pPr>
              <w:rPr>
                <w:lang w:val="en-GB"/>
              </w:rPr>
            </w:pPr>
            <w:r w:rsidRPr="008345BA">
              <w:rPr>
                <w:lang w:val="en-GB"/>
              </w:rPr>
              <w:t>PatientType</w:t>
            </w:r>
          </w:p>
        </w:tc>
        <w:tc>
          <w:tcPr>
            <w:tcW w:w="2925" w:type="dxa"/>
            <w:shd w:val="clear" w:color="auto" w:fill="D9D9D9" w:themeFill="background1" w:themeFillShade="D9"/>
          </w:tcPr>
          <w:p w14:paraId="4E3EEE82" w14:textId="77777777" w:rsidR="00C74AA6" w:rsidRPr="008345BA" w:rsidRDefault="00C74AA6" w:rsidP="00F71DFD">
            <w:pPr>
              <w:rPr>
                <w:lang w:val="en-US"/>
              </w:rPr>
            </w:pPr>
          </w:p>
        </w:tc>
        <w:tc>
          <w:tcPr>
            <w:tcW w:w="1617" w:type="dxa"/>
            <w:shd w:val="clear" w:color="auto" w:fill="D9D9D9" w:themeFill="background1" w:themeFillShade="D9"/>
          </w:tcPr>
          <w:p w14:paraId="5F50D1CF" w14:textId="77777777" w:rsidR="00C74AA6" w:rsidRPr="008345BA" w:rsidRDefault="00C74AA6" w:rsidP="00F71DFD">
            <w:pPr>
              <w:rPr>
                <w:lang w:val="en-US"/>
              </w:rPr>
            </w:pPr>
            <w:r w:rsidRPr="008345BA">
              <w:rPr>
                <w:lang w:val="en-US"/>
              </w:rPr>
              <w:t>1</w:t>
            </w:r>
          </w:p>
        </w:tc>
      </w:tr>
      <w:tr w:rsidR="00C74AA6" w:rsidRPr="008345BA" w14:paraId="4D620E96" w14:textId="77777777" w:rsidTr="000627CC">
        <w:tc>
          <w:tcPr>
            <w:tcW w:w="2474" w:type="dxa"/>
          </w:tcPr>
          <w:p w14:paraId="6D9FC461" w14:textId="77777777" w:rsidR="00C74AA6" w:rsidRPr="00A21F75" w:rsidRDefault="00C74AA6" w:rsidP="00F71DFD">
            <w:pPr>
              <w:rPr>
                <w:lang w:val="en-GB"/>
              </w:rPr>
            </w:pPr>
            <w:r w:rsidRPr="008345BA">
              <w:rPr>
                <w:lang w:val="en-GB"/>
              </w:rPr>
              <w:t>../PatientType.id</w:t>
            </w:r>
          </w:p>
        </w:tc>
        <w:tc>
          <w:tcPr>
            <w:tcW w:w="2506" w:type="dxa"/>
          </w:tcPr>
          <w:p w14:paraId="253DAD2F" w14:textId="77777777" w:rsidR="00C74AA6" w:rsidRPr="00894EEA" w:rsidRDefault="00C74AA6" w:rsidP="00F71DFD">
            <w:r w:rsidRPr="00894EEA">
              <w:t>IIType</w:t>
            </w:r>
          </w:p>
        </w:tc>
        <w:tc>
          <w:tcPr>
            <w:tcW w:w="2925" w:type="dxa"/>
          </w:tcPr>
          <w:p w14:paraId="4A29A5F0" w14:textId="77777777" w:rsidR="00C74AA6" w:rsidRPr="008F3E17" w:rsidRDefault="00C74AA6" w:rsidP="00F71DFD">
            <w:pPr>
              <w:rPr>
                <w:rFonts w:eastAsia="Times New Roman" w:cs="Arial"/>
              </w:rPr>
            </w:pPr>
            <w:r w:rsidRPr="008345BA">
              <w:rPr>
                <w:rFonts w:eastAsia="Times New Roman" w:cs="Arial"/>
              </w:rPr>
              <w:t>Id för patienten. Skall anges</w:t>
            </w:r>
            <w:r w:rsidR="008F3E17">
              <w:rPr>
                <w:rFonts w:eastAsia="Times New Roman" w:cs="Arial"/>
              </w:rPr>
              <w:t xml:space="preserve"> med 12 tecken utan avskiljare.</w:t>
            </w:r>
          </w:p>
        </w:tc>
        <w:tc>
          <w:tcPr>
            <w:tcW w:w="1617" w:type="dxa"/>
          </w:tcPr>
          <w:p w14:paraId="3ACFB511" w14:textId="77777777" w:rsidR="00C74AA6" w:rsidRPr="008345BA" w:rsidRDefault="00C74AA6" w:rsidP="00F71DFD">
            <w:r w:rsidRPr="008345BA">
              <w:t>1</w:t>
            </w:r>
          </w:p>
        </w:tc>
      </w:tr>
      <w:tr w:rsidR="00D3526E" w:rsidRPr="000D472E" w14:paraId="6FCAEBB7" w14:textId="77777777" w:rsidTr="00D3526E">
        <w:tc>
          <w:tcPr>
            <w:tcW w:w="2474" w:type="dxa"/>
            <w:tcBorders>
              <w:top w:val="single" w:sz="4" w:space="0" w:color="auto"/>
              <w:left w:val="single" w:sz="4" w:space="0" w:color="auto"/>
              <w:bottom w:val="single" w:sz="4" w:space="0" w:color="auto"/>
              <w:right w:val="single" w:sz="4" w:space="0" w:color="auto"/>
            </w:tcBorders>
          </w:tcPr>
          <w:p w14:paraId="45D68049" w14:textId="77777777" w:rsidR="00D3526E" w:rsidRPr="000D472E" w:rsidRDefault="00D3526E" w:rsidP="00F71DFD">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51044AA8" w14:textId="77777777" w:rsidR="00D3526E" w:rsidRPr="000D472E" w:rsidRDefault="00D3526E" w:rsidP="00F71DFD">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2CB0FC94" w14:textId="77777777" w:rsidR="00162662" w:rsidRPr="00FE0141" w:rsidRDefault="00162662" w:rsidP="00F71DFD">
            <w:pPr>
              <w:rPr>
                <w:i/>
              </w:rPr>
            </w:pPr>
            <w:r w:rsidRPr="00FE0141">
              <w:rPr>
                <w:i/>
              </w:rPr>
              <w:t>KV OID för typ av identifierare:</w:t>
            </w:r>
          </w:p>
          <w:p w14:paraId="1CD682AC" w14:textId="77777777" w:rsidR="008F3E17" w:rsidRPr="000D472E" w:rsidRDefault="008F3E17" w:rsidP="00F71DFD">
            <w:pPr>
              <w:rPr>
                <w:i/>
              </w:rPr>
            </w:pPr>
          </w:p>
          <w:p w14:paraId="6C5FD035" w14:textId="742B1AE9" w:rsidR="008F3E17" w:rsidRPr="000D472E" w:rsidRDefault="000A77FA" w:rsidP="00F71DFD">
            <w:pPr>
              <w:rPr>
                <w:i/>
              </w:rPr>
            </w:pPr>
            <w:r>
              <w:rPr>
                <w:i/>
              </w:rPr>
              <w:t xml:space="preserve">För personnummer används OID </w:t>
            </w:r>
            <w:r w:rsidR="008F3E17" w:rsidRPr="000D472E">
              <w:rPr>
                <w:i/>
              </w:rPr>
              <w:t>(1.2.752.129.2.1.3.1).</w:t>
            </w:r>
            <w:r w:rsidR="008F3E17" w:rsidRPr="000D472E">
              <w:rPr>
                <w:i/>
              </w:rPr>
              <w:br/>
            </w:r>
            <w:r>
              <w:rPr>
                <w:i/>
              </w:rPr>
              <w:t xml:space="preserve">För samordningsnummer används OID </w:t>
            </w:r>
            <w:r w:rsidR="008F3E17" w:rsidRPr="000D472E">
              <w:rPr>
                <w:i/>
              </w:rPr>
              <w:t>(1.2.752.129.2.1.3.3).</w:t>
            </w:r>
            <w:r w:rsidR="008F3E17" w:rsidRPr="000D472E">
              <w:rPr>
                <w:i/>
              </w:rPr>
              <w:br/>
            </w:r>
            <w:r>
              <w:rPr>
                <w:i/>
              </w:rPr>
              <w:t>För lokal</w:t>
            </w:r>
            <w:r w:rsidR="0021458B">
              <w:rPr>
                <w:i/>
              </w:rPr>
              <w:t>t</w:t>
            </w:r>
            <w:r>
              <w:rPr>
                <w:i/>
              </w:rPr>
              <w:t xml:space="preserve"> reservnummer används OID (1.2.752.129.2.1.2.1)</w:t>
            </w:r>
          </w:p>
          <w:p w14:paraId="32C36549" w14:textId="05580E39" w:rsidR="00D3526E" w:rsidRPr="008F26DD" w:rsidRDefault="008F3E17" w:rsidP="0021458B">
            <w:pPr>
              <w:rPr>
                <w:rFonts w:eastAsia="Times New Roman" w:cs="Arial"/>
                <w:i/>
              </w:rPr>
            </w:pPr>
            <w:r w:rsidRPr="000D472E">
              <w:rPr>
                <w:i/>
              </w:rPr>
              <w:t>Det finns en OID för nationell</w:t>
            </w:r>
            <w:r w:rsidR="0021458B">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0D1167E1" w14:textId="77777777" w:rsidR="00D3526E" w:rsidRPr="000D472E" w:rsidRDefault="00D3526E" w:rsidP="00F71DFD">
            <w:pPr>
              <w:rPr>
                <w:i/>
              </w:rPr>
            </w:pPr>
            <w:r w:rsidRPr="000D472E">
              <w:rPr>
                <w:i/>
              </w:rPr>
              <w:t>1</w:t>
            </w:r>
          </w:p>
        </w:tc>
      </w:tr>
      <w:tr w:rsidR="004E5483" w:rsidRPr="000D472E" w14:paraId="7727D8C0" w14:textId="77777777" w:rsidTr="00D3526E">
        <w:tc>
          <w:tcPr>
            <w:tcW w:w="2474" w:type="dxa"/>
            <w:tcBorders>
              <w:top w:val="single" w:sz="4" w:space="0" w:color="auto"/>
              <w:left w:val="single" w:sz="4" w:space="0" w:color="auto"/>
              <w:bottom w:val="single" w:sz="4" w:space="0" w:color="auto"/>
              <w:right w:val="single" w:sz="4" w:space="0" w:color="auto"/>
            </w:tcBorders>
          </w:tcPr>
          <w:p w14:paraId="56C1C889" w14:textId="77777777" w:rsidR="004E5483" w:rsidRPr="000D472E" w:rsidRDefault="004E5483" w:rsidP="00F71DFD">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63370FC0" w14:textId="77777777" w:rsidR="004E5483" w:rsidRPr="000D472E" w:rsidRDefault="004E5483" w:rsidP="00F71DFD">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2642CBD" w14:textId="77777777" w:rsidR="004E5483" w:rsidRDefault="004E5483" w:rsidP="00F71DFD">
            <w:pPr>
              <w:rPr>
                <w:i/>
              </w:rPr>
            </w:pPr>
            <w:r>
              <w:rPr>
                <w:i/>
              </w:rPr>
              <w:t>Personnummer/globalt reservnummer/</w:t>
            </w:r>
            <w:r w:rsidRPr="00FE0141">
              <w:rPr>
                <w:i/>
              </w:rPr>
              <w:t>samordningsnummer</w:t>
            </w:r>
            <w:r>
              <w:rPr>
                <w:i/>
              </w:rPr>
              <w:t>.</w:t>
            </w:r>
          </w:p>
          <w:p w14:paraId="68152F64" w14:textId="77777777" w:rsidR="004E5483" w:rsidRDefault="004E5483" w:rsidP="00F71DFD">
            <w:pPr>
              <w:rPr>
                <w:i/>
              </w:rPr>
            </w:pPr>
          </w:p>
          <w:p w14:paraId="0FC7FC47" w14:textId="77777777" w:rsidR="004E5483" w:rsidRPr="00FE0141" w:rsidRDefault="004E5483" w:rsidP="00F71DFD">
            <w:pPr>
              <w:rPr>
                <w:i/>
              </w:rPr>
            </w:pPr>
            <w:r>
              <w:rPr>
                <w:i/>
              </w:rPr>
              <w:t xml:space="preserve">För lokala reservnummer ska </w:t>
            </w:r>
            <w:r>
              <w:rPr>
                <w:rFonts w:cs="Arial"/>
                <w:i/>
              </w:rPr>
              <w:lastRenderedPageBreak/>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625E752" w14:textId="77777777" w:rsidR="004E5483" w:rsidRPr="000D472E" w:rsidRDefault="004E5483" w:rsidP="00F71DFD">
            <w:pPr>
              <w:rPr>
                <w:i/>
              </w:rPr>
            </w:pPr>
            <w:r w:rsidRPr="000D472E">
              <w:rPr>
                <w:i/>
              </w:rPr>
              <w:lastRenderedPageBreak/>
              <w:t>1</w:t>
            </w:r>
          </w:p>
        </w:tc>
      </w:tr>
      <w:tr w:rsidR="00C74AA6" w:rsidRPr="008345BA" w14:paraId="0D9CA6D0" w14:textId="77777777" w:rsidTr="000627CC">
        <w:tc>
          <w:tcPr>
            <w:tcW w:w="2474" w:type="dxa"/>
          </w:tcPr>
          <w:p w14:paraId="4EB34525" w14:textId="77777777" w:rsidR="00C74AA6" w:rsidRPr="008345BA" w:rsidRDefault="00C74AA6" w:rsidP="00F71DFD">
            <w:pPr>
              <w:rPr>
                <w:lang w:val="en-GB"/>
              </w:rPr>
            </w:pPr>
            <w:r w:rsidRPr="008345BA">
              <w:rPr>
                <w:lang w:val="en-GB"/>
              </w:rPr>
              <w:lastRenderedPageBreak/>
              <w:t>../PatientType.dateOfBirth</w:t>
            </w:r>
          </w:p>
        </w:tc>
        <w:tc>
          <w:tcPr>
            <w:tcW w:w="2506" w:type="dxa"/>
          </w:tcPr>
          <w:p w14:paraId="4E707EF9" w14:textId="77777777" w:rsidR="00C74AA6" w:rsidRPr="008345BA" w:rsidRDefault="00C74AA6" w:rsidP="00F71DFD">
            <w:pPr>
              <w:rPr>
                <w:lang w:val="en-GB"/>
              </w:rPr>
            </w:pPr>
            <w:r w:rsidRPr="008345BA">
              <w:rPr>
                <w:lang w:val="en-GB"/>
              </w:rPr>
              <w:t>DateTime</w:t>
            </w:r>
          </w:p>
        </w:tc>
        <w:tc>
          <w:tcPr>
            <w:tcW w:w="2925" w:type="dxa"/>
          </w:tcPr>
          <w:p w14:paraId="4CC3EAD3" w14:textId="77777777" w:rsidR="00C74AA6" w:rsidRDefault="00C74AA6" w:rsidP="00F71DFD">
            <w:pPr>
              <w:rPr>
                <w:rFonts w:cs="Arial"/>
              </w:rPr>
            </w:pPr>
            <w:r w:rsidRPr="008345BA">
              <w:rPr>
                <w:rFonts w:cs="Arial"/>
              </w:rPr>
              <w:t xml:space="preserve">Anger patientens födelseår, månad och dag. </w:t>
            </w:r>
            <w:r>
              <w:rPr>
                <w:rFonts w:cs="Arial"/>
              </w:rPr>
              <w:t xml:space="preserve">Månad och dag är frivilligt. Endast födelseår är obligatoriskt. </w:t>
            </w:r>
            <w:proofErr w:type="gramStart"/>
            <w:r w:rsidRPr="008345BA">
              <w:rPr>
                <w:rFonts w:cs="Arial"/>
              </w:rPr>
              <w:t>Ej</w:t>
            </w:r>
            <w:proofErr w:type="gramEnd"/>
            <w:r w:rsidRPr="008345BA">
              <w:rPr>
                <w:rFonts w:cs="Arial"/>
              </w:rPr>
              <w:t xml:space="preserve"> personnummer!</w:t>
            </w:r>
          </w:p>
          <w:p w14:paraId="13148EBA" w14:textId="77777777" w:rsidR="008F3E17" w:rsidRPr="008F3E17" w:rsidRDefault="008F3E17" w:rsidP="00F71DFD">
            <w:pPr>
              <w:rPr>
                <w:rFonts w:cs="Arial"/>
              </w:rPr>
            </w:pPr>
          </w:p>
          <w:p w14:paraId="16B42288" w14:textId="77777777" w:rsidR="008F3E17" w:rsidRPr="00DD495A" w:rsidRDefault="008F3E17" w:rsidP="00F71DFD">
            <w:r w:rsidRPr="008F3E17">
              <w:rPr>
                <w:rFonts w:cs="Arial"/>
              </w:rPr>
              <w:t>Datum. Format ÅÅÅÅMMDD.</w:t>
            </w:r>
          </w:p>
        </w:tc>
        <w:tc>
          <w:tcPr>
            <w:tcW w:w="1617" w:type="dxa"/>
          </w:tcPr>
          <w:p w14:paraId="179D6E49" w14:textId="77777777" w:rsidR="00C74AA6" w:rsidRPr="008345BA" w:rsidRDefault="00C74AA6" w:rsidP="00F71DFD">
            <w:pPr>
              <w:rPr>
                <w:lang w:val="en-US"/>
              </w:rPr>
            </w:pPr>
            <w:r w:rsidRPr="008345BA">
              <w:rPr>
                <w:lang w:val="en-US"/>
              </w:rPr>
              <w:t>1</w:t>
            </w:r>
          </w:p>
        </w:tc>
      </w:tr>
      <w:tr w:rsidR="00C74AA6" w:rsidRPr="008345BA" w14:paraId="3F0E7B15" w14:textId="77777777" w:rsidTr="000627CC">
        <w:tc>
          <w:tcPr>
            <w:tcW w:w="2474" w:type="dxa"/>
          </w:tcPr>
          <w:p w14:paraId="4DB82731" w14:textId="77777777" w:rsidR="00C74AA6" w:rsidRPr="008345BA" w:rsidRDefault="00C74AA6" w:rsidP="00F71DFD">
            <w:pPr>
              <w:rPr>
                <w:lang w:val="en-GB"/>
              </w:rPr>
            </w:pPr>
            <w:r w:rsidRPr="008345BA">
              <w:rPr>
                <w:lang w:val="en-GB"/>
              </w:rPr>
              <w:t>../PatientType.gender</w:t>
            </w:r>
          </w:p>
        </w:tc>
        <w:tc>
          <w:tcPr>
            <w:tcW w:w="2506" w:type="dxa"/>
          </w:tcPr>
          <w:p w14:paraId="2CC47465" w14:textId="77777777" w:rsidR="00C74AA6" w:rsidRPr="008345BA" w:rsidRDefault="00C74AA6" w:rsidP="00F71DFD">
            <w:pPr>
              <w:rPr>
                <w:lang w:val="en-GB"/>
              </w:rPr>
            </w:pPr>
            <w:r w:rsidRPr="008345BA">
              <w:rPr>
                <w:lang w:val="en-GB"/>
              </w:rPr>
              <w:t>CVType</w:t>
            </w:r>
          </w:p>
        </w:tc>
        <w:tc>
          <w:tcPr>
            <w:tcW w:w="2925" w:type="dxa"/>
          </w:tcPr>
          <w:p w14:paraId="07B20842" w14:textId="77777777" w:rsidR="00C74AA6" w:rsidRPr="00953E0D" w:rsidRDefault="00C74AA6" w:rsidP="00F71DFD">
            <w:pPr>
              <w:rPr>
                <w:rFonts w:cs="Arial"/>
              </w:rPr>
            </w:pPr>
            <w:r w:rsidRPr="008345BA">
              <w:rPr>
                <w:rFonts w:cs="Arial"/>
              </w:rPr>
              <w:t>Anger patienten</w:t>
            </w:r>
            <w:r w:rsidR="00953E0D">
              <w:rPr>
                <w:rFonts w:cs="Arial"/>
              </w:rPr>
              <w:t>s kön.</w:t>
            </w:r>
          </w:p>
        </w:tc>
        <w:tc>
          <w:tcPr>
            <w:tcW w:w="1617" w:type="dxa"/>
          </w:tcPr>
          <w:p w14:paraId="53F37CFB" w14:textId="77777777" w:rsidR="00C74AA6" w:rsidRPr="008345BA" w:rsidRDefault="00C74AA6" w:rsidP="00F71DFD">
            <w:r w:rsidRPr="008345BA">
              <w:t>0</w:t>
            </w:r>
            <w:proofErr w:type="gramStart"/>
            <w:r w:rsidRPr="008345BA">
              <w:t>..</w:t>
            </w:r>
            <w:proofErr w:type="gramEnd"/>
            <w:r w:rsidRPr="008345BA">
              <w:t>1</w:t>
            </w:r>
          </w:p>
        </w:tc>
      </w:tr>
      <w:tr w:rsidR="008F3E17" w:rsidRPr="000D472E" w14:paraId="7FBFF579" w14:textId="77777777" w:rsidTr="008F3E17">
        <w:tc>
          <w:tcPr>
            <w:tcW w:w="2474" w:type="dxa"/>
            <w:tcBorders>
              <w:top w:val="single" w:sz="4" w:space="0" w:color="auto"/>
              <w:left w:val="single" w:sz="4" w:space="0" w:color="auto"/>
              <w:bottom w:val="single" w:sz="4" w:space="0" w:color="auto"/>
              <w:right w:val="single" w:sz="4" w:space="0" w:color="auto"/>
            </w:tcBorders>
          </w:tcPr>
          <w:p w14:paraId="29949C90" w14:textId="77777777" w:rsidR="008F3E17" w:rsidRPr="000D472E" w:rsidRDefault="008F3E17" w:rsidP="00F71DFD">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547022D"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02B4539" w14:textId="77777777" w:rsidR="00953E0D" w:rsidRPr="000D472E" w:rsidRDefault="008F3E17" w:rsidP="00F71DFD">
            <w:pPr>
              <w:rPr>
                <w:rFonts w:cs="Arial"/>
                <w:i/>
              </w:rPr>
            </w:pPr>
            <w:r w:rsidRPr="000D472E">
              <w:rPr>
                <w:rFonts w:cs="Arial"/>
                <w:i/>
              </w:rPr>
              <w:t xml:space="preserve">Kod för </w:t>
            </w:r>
            <w:r w:rsidR="00476A59">
              <w:rPr>
                <w:rFonts w:cs="Arial"/>
                <w:i/>
              </w:rPr>
              <w:t>könstyp.</w:t>
            </w:r>
            <w:r w:rsidR="009C6546">
              <w:rPr>
                <w:rFonts w:cs="Arial"/>
                <w:i/>
              </w:rPr>
              <w:t xml:space="preserve"> </w:t>
            </w:r>
            <w:r w:rsidR="00953E0D" w:rsidRPr="000D472E">
              <w:rPr>
                <w:rFonts w:cs="Arial"/>
                <w:i/>
              </w:rPr>
              <w:t xml:space="preserve">Antingen 0 för okänt, 1 för Kvinna, 2 för Man och 9 för </w:t>
            </w:r>
            <w:proofErr w:type="gramStart"/>
            <w:r w:rsidR="00953E0D" w:rsidRPr="000D472E">
              <w:rPr>
                <w:rFonts w:cs="Arial"/>
                <w:i/>
              </w:rPr>
              <w:t>Ej</w:t>
            </w:r>
            <w:proofErr w:type="gramEnd"/>
            <w:r w:rsidR="00953E0D" w:rsidRPr="000D472E">
              <w:rPr>
                <w:rFonts w:cs="Arial"/>
                <w:i/>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270B837C" w14:textId="77777777" w:rsidR="008F3E17" w:rsidRPr="000D472E" w:rsidRDefault="008F3E17" w:rsidP="00F71DFD">
            <w:pPr>
              <w:rPr>
                <w:i/>
              </w:rPr>
            </w:pPr>
            <w:r w:rsidRPr="000D472E">
              <w:rPr>
                <w:i/>
              </w:rPr>
              <w:t>1</w:t>
            </w:r>
          </w:p>
        </w:tc>
      </w:tr>
      <w:tr w:rsidR="008F3E17" w:rsidRPr="000D472E" w14:paraId="69833905" w14:textId="77777777" w:rsidTr="008F3E17">
        <w:tc>
          <w:tcPr>
            <w:tcW w:w="2474" w:type="dxa"/>
            <w:tcBorders>
              <w:top w:val="single" w:sz="4" w:space="0" w:color="auto"/>
              <w:left w:val="single" w:sz="4" w:space="0" w:color="auto"/>
              <w:bottom w:val="single" w:sz="4" w:space="0" w:color="auto"/>
              <w:right w:val="single" w:sz="4" w:space="0" w:color="auto"/>
            </w:tcBorders>
          </w:tcPr>
          <w:p w14:paraId="02392377" w14:textId="77777777" w:rsidR="008F3E17" w:rsidRPr="000D472E" w:rsidRDefault="008F3E17" w:rsidP="00F71DFD">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65122D1F"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559F481" w14:textId="77777777" w:rsidR="008F3E17" w:rsidRPr="000D472E" w:rsidRDefault="008F3E17" w:rsidP="00F71DFD">
            <w:pPr>
              <w:rPr>
                <w:rFonts w:cs="Arial"/>
                <w:i/>
              </w:rPr>
            </w:pPr>
            <w:r w:rsidRPr="000D472E">
              <w:rPr>
                <w:rFonts w:cs="Arial"/>
                <w:i/>
              </w:rPr>
              <w:t xml:space="preserve">Kodsystem för angiven kod för </w:t>
            </w:r>
            <w:r w:rsidR="00953E0D" w:rsidRPr="000D472E">
              <w:rPr>
                <w:rFonts w:cs="Arial"/>
                <w:i/>
              </w:rPr>
              <w:t>könstyp</w:t>
            </w:r>
            <w:r w:rsidRPr="000D472E">
              <w:rPr>
                <w:rFonts w:cs="Arial"/>
                <w:i/>
              </w:rPr>
              <w:t xml:space="preserve">. </w:t>
            </w:r>
          </w:p>
          <w:p w14:paraId="6705B51B" w14:textId="77777777" w:rsidR="00953E0D" w:rsidRPr="000D472E" w:rsidRDefault="00953E0D" w:rsidP="00F71DFD">
            <w:pPr>
              <w:rPr>
                <w:rFonts w:cs="Arial"/>
                <w:i/>
              </w:rPr>
            </w:pPr>
          </w:p>
          <w:p w14:paraId="6101A825" w14:textId="77777777" w:rsidR="00953E0D" w:rsidRPr="000D472E" w:rsidRDefault="00953E0D" w:rsidP="00F71DFD">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179C7D65" w14:textId="77777777" w:rsidR="008F3E17" w:rsidRPr="000D472E" w:rsidRDefault="008F3E17" w:rsidP="00F71DFD">
            <w:pPr>
              <w:rPr>
                <w:i/>
              </w:rPr>
            </w:pPr>
            <w:r w:rsidRPr="000D472E">
              <w:rPr>
                <w:i/>
              </w:rPr>
              <w:t>1</w:t>
            </w:r>
          </w:p>
        </w:tc>
      </w:tr>
      <w:tr w:rsidR="008F3E17" w:rsidRPr="000D472E" w14:paraId="17B99590" w14:textId="77777777" w:rsidTr="008F3E17">
        <w:tc>
          <w:tcPr>
            <w:tcW w:w="2474" w:type="dxa"/>
            <w:tcBorders>
              <w:top w:val="single" w:sz="4" w:space="0" w:color="auto"/>
              <w:left w:val="single" w:sz="4" w:space="0" w:color="auto"/>
              <w:bottom w:val="single" w:sz="4" w:space="0" w:color="auto"/>
              <w:right w:val="single" w:sz="4" w:space="0" w:color="auto"/>
            </w:tcBorders>
          </w:tcPr>
          <w:p w14:paraId="6A2F70E5" w14:textId="77777777" w:rsidR="008F3E17" w:rsidRPr="000D472E" w:rsidRDefault="008F3E17" w:rsidP="00F71DFD">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90AF99A"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165ECF" w14:textId="77777777" w:rsidR="008F3E17" w:rsidRPr="000D472E" w:rsidRDefault="008F3E17" w:rsidP="00F71DFD">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640318B" w14:textId="77777777" w:rsidR="008F3E17" w:rsidRPr="000D472E" w:rsidRDefault="008F3E17" w:rsidP="00F71DFD">
            <w:pPr>
              <w:rPr>
                <w:i/>
              </w:rPr>
            </w:pPr>
            <w:r w:rsidRPr="000D472E">
              <w:rPr>
                <w:i/>
              </w:rPr>
              <w:t>0</w:t>
            </w:r>
            <w:proofErr w:type="gramStart"/>
            <w:r w:rsidRPr="000D472E">
              <w:rPr>
                <w:i/>
              </w:rPr>
              <w:t>..</w:t>
            </w:r>
            <w:proofErr w:type="gramEnd"/>
            <w:r w:rsidRPr="000D472E">
              <w:rPr>
                <w:i/>
              </w:rPr>
              <w:t>1</w:t>
            </w:r>
          </w:p>
        </w:tc>
      </w:tr>
      <w:tr w:rsidR="008F3E17" w:rsidRPr="000D472E" w14:paraId="378A9C3F" w14:textId="77777777" w:rsidTr="008F3E17">
        <w:tc>
          <w:tcPr>
            <w:tcW w:w="2474" w:type="dxa"/>
            <w:tcBorders>
              <w:top w:val="single" w:sz="4" w:space="0" w:color="auto"/>
              <w:left w:val="single" w:sz="4" w:space="0" w:color="auto"/>
              <w:bottom w:val="single" w:sz="4" w:space="0" w:color="auto"/>
              <w:right w:val="single" w:sz="4" w:space="0" w:color="auto"/>
            </w:tcBorders>
          </w:tcPr>
          <w:p w14:paraId="45AB76BA" w14:textId="77777777" w:rsidR="008F3E17" w:rsidRPr="000D472E" w:rsidRDefault="008F3E17" w:rsidP="00F71DFD">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5DF68700"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A5E523" w14:textId="77777777" w:rsidR="008F3E17" w:rsidRPr="000D472E" w:rsidRDefault="008F3E17" w:rsidP="00F71DFD">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8545D42" w14:textId="77777777" w:rsidR="008F3E17" w:rsidRPr="000D472E" w:rsidRDefault="008F3E17" w:rsidP="00F71DFD">
            <w:pPr>
              <w:rPr>
                <w:i/>
              </w:rPr>
            </w:pPr>
            <w:r w:rsidRPr="000D472E">
              <w:rPr>
                <w:i/>
              </w:rPr>
              <w:t>0</w:t>
            </w:r>
            <w:proofErr w:type="gramStart"/>
            <w:r w:rsidRPr="000D472E">
              <w:rPr>
                <w:i/>
              </w:rPr>
              <w:t>..</w:t>
            </w:r>
            <w:proofErr w:type="gramEnd"/>
            <w:r w:rsidRPr="000D472E">
              <w:rPr>
                <w:i/>
              </w:rPr>
              <w:t>1</w:t>
            </w:r>
          </w:p>
        </w:tc>
      </w:tr>
      <w:tr w:rsidR="008F3E17" w:rsidRPr="000D472E" w14:paraId="18E8FFBD" w14:textId="77777777" w:rsidTr="008F3E17">
        <w:tc>
          <w:tcPr>
            <w:tcW w:w="2474" w:type="dxa"/>
            <w:tcBorders>
              <w:top w:val="single" w:sz="4" w:space="0" w:color="auto"/>
              <w:left w:val="single" w:sz="4" w:space="0" w:color="auto"/>
              <w:bottom w:val="single" w:sz="4" w:space="0" w:color="auto"/>
              <w:right w:val="single" w:sz="4" w:space="0" w:color="auto"/>
            </w:tcBorders>
          </w:tcPr>
          <w:p w14:paraId="5B98EC9C" w14:textId="77777777" w:rsidR="008F3E17" w:rsidRPr="000D472E" w:rsidRDefault="008F3E17" w:rsidP="00F71DFD">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14BA00B4"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B9BFAC" w14:textId="3070C65F" w:rsidR="008F3E17" w:rsidRPr="000D472E" w:rsidRDefault="008F3E17" w:rsidP="00A1735B">
            <w:pPr>
              <w:rPr>
                <w:rFonts w:cs="Arial"/>
                <w:i/>
              </w:rPr>
            </w:pPr>
            <w:r w:rsidRPr="000D472E">
              <w:rPr>
                <w:rFonts w:cs="Arial"/>
                <w:i/>
              </w:rPr>
              <w:t>Textuell beskrivning a</w:t>
            </w:r>
            <w:r w:rsidR="00A1735B">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76FB11DB" w14:textId="77777777" w:rsidR="008F3E17" w:rsidRPr="000D472E" w:rsidRDefault="008F3E17" w:rsidP="00F71DFD">
            <w:pPr>
              <w:rPr>
                <w:i/>
              </w:rPr>
            </w:pPr>
            <w:r w:rsidRPr="000D472E">
              <w:rPr>
                <w:i/>
              </w:rPr>
              <w:t>0</w:t>
            </w:r>
            <w:proofErr w:type="gramStart"/>
            <w:r w:rsidRPr="000D472E">
              <w:rPr>
                <w:i/>
              </w:rPr>
              <w:t>..</w:t>
            </w:r>
            <w:proofErr w:type="gramEnd"/>
            <w:r w:rsidRPr="000D472E">
              <w:rPr>
                <w:i/>
              </w:rPr>
              <w:t>1</w:t>
            </w:r>
          </w:p>
        </w:tc>
      </w:tr>
      <w:tr w:rsidR="00C74AA6" w:rsidRPr="008345BA" w14:paraId="60E26950" w14:textId="77777777" w:rsidTr="000D2F72">
        <w:tc>
          <w:tcPr>
            <w:tcW w:w="2474" w:type="dxa"/>
            <w:shd w:val="clear" w:color="auto" w:fill="D9D9D9" w:themeFill="background1" w:themeFillShade="D9"/>
          </w:tcPr>
          <w:p w14:paraId="3DA7AED5" w14:textId="77777777" w:rsidR="00C74AA6" w:rsidRPr="008345BA" w:rsidRDefault="00C74AA6" w:rsidP="00F71DFD">
            <w:r w:rsidRPr="008345BA">
              <w:rPr>
                <w:lang w:eastAsia="sv-SE"/>
              </w:rPr>
              <w:t>legalAuthenticator</w:t>
            </w:r>
          </w:p>
        </w:tc>
        <w:tc>
          <w:tcPr>
            <w:tcW w:w="2506" w:type="dxa"/>
            <w:shd w:val="clear" w:color="auto" w:fill="D9D9D9" w:themeFill="background1" w:themeFillShade="D9"/>
          </w:tcPr>
          <w:p w14:paraId="64EAEB8E" w14:textId="77777777" w:rsidR="00C74AA6" w:rsidRPr="008345BA" w:rsidRDefault="00C74AA6" w:rsidP="00F71DFD">
            <w:r w:rsidRPr="008345BA">
              <w:t>LegalAuthenticatorType</w:t>
            </w:r>
          </w:p>
        </w:tc>
        <w:tc>
          <w:tcPr>
            <w:tcW w:w="2925" w:type="dxa"/>
            <w:shd w:val="clear" w:color="auto" w:fill="D9D9D9" w:themeFill="background1" w:themeFillShade="D9"/>
          </w:tcPr>
          <w:p w14:paraId="235BA00C" w14:textId="77777777" w:rsidR="00C74AA6" w:rsidRPr="008345BA" w:rsidRDefault="00C74AA6" w:rsidP="00F71DFD"/>
        </w:tc>
        <w:tc>
          <w:tcPr>
            <w:tcW w:w="1617" w:type="dxa"/>
            <w:shd w:val="clear" w:color="auto" w:fill="D9D9D9" w:themeFill="background1" w:themeFillShade="D9"/>
          </w:tcPr>
          <w:p w14:paraId="0D17B0B3" w14:textId="77777777" w:rsidR="00C74AA6" w:rsidRPr="008345BA" w:rsidRDefault="00C74AA6" w:rsidP="00F71DFD">
            <w:r w:rsidRPr="008345BA">
              <w:t>0</w:t>
            </w:r>
            <w:proofErr w:type="gramStart"/>
            <w:r w:rsidRPr="008345BA">
              <w:t>..</w:t>
            </w:r>
            <w:proofErr w:type="gramEnd"/>
            <w:r w:rsidRPr="008345BA">
              <w:t>1</w:t>
            </w:r>
          </w:p>
        </w:tc>
      </w:tr>
      <w:tr w:rsidR="00C74AA6" w:rsidRPr="008345BA" w14:paraId="5EFBFAEA" w14:textId="77777777" w:rsidTr="000627CC">
        <w:tc>
          <w:tcPr>
            <w:tcW w:w="2474" w:type="dxa"/>
          </w:tcPr>
          <w:p w14:paraId="68EF1B4B" w14:textId="77777777" w:rsidR="00C74AA6" w:rsidRPr="001107D1" w:rsidRDefault="00C74AA6" w:rsidP="00F71DFD">
            <w:proofErr w:type="gramStart"/>
            <w:r w:rsidRPr="001107D1">
              <w:rPr>
                <w:lang w:eastAsia="sv-SE"/>
              </w:rPr>
              <w:t>..</w:t>
            </w:r>
            <w:proofErr w:type="gramEnd"/>
            <w:r w:rsidRPr="001107D1">
              <w:rPr>
                <w:lang w:eastAsia="sv-SE"/>
              </w:rPr>
              <w:t>/</w:t>
            </w:r>
            <w:r w:rsidRPr="001107D1">
              <w:t>LegalAuthenticatorType.id</w:t>
            </w:r>
          </w:p>
        </w:tc>
        <w:tc>
          <w:tcPr>
            <w:tcW w:w="2506" w:type="dxa"/>
          </w:tcPr>
          <w:p w14:paraId="37F70867" w14:textId="77777777" w:rsidR="00C74AA6" w:rsidRPr="001107D1" w:rsidRDefault="00C74AA6" w:rsidP="00F71DFD"/>
          <w:p w14:paraId="1B0A306F" w14:textId="77777777" w:rsidR="00C74AA6" w:rsidRPr="001107D1" w:rsidRDefault="00C74AA6" w:rsidP="00F71DFD">
            <w:r w:rsidRPr="001107D1">
              <w:t>IIType</w:t>
            </w:r>
          </w:p>
        </w:tc>
        <w:tc>
          <w:tcPr>
            <w:tcW w:w="2925" w:type="dxa"/>
          </w:tcPr>
          <w:p w14:paraId="70F0E411" w14:textId="2F9EFD80" w:rsidR="00470E2B" w:rsidRPr="008345BA" w:rsidRDefault="00C74AA6" w:rsidP="00470E2B">
            <w:r w:rsidRPr="00CE0209">
              <w:rPr>
                <w:rFonts w:cs="Arial"/>
              </w:rPr>
              <w:t>HSA-id för person som signerat dokumentet</w:t>
            </w:r>
            <w:r w:rsidRPr="008345BA">
              <w:rPr>
                <w:rFonts w:cs="Arial"/>
              </w:rPr>
              <w:t>.</w:t>
            </w:r>
          </w:p>
          <w:p w14:paraId="60FA4FCF" w14:textId="4E6D6ADA" w:rsidR="00C74AA6" w:rsidRPr="008345BA" w:rsidRDefault="00C74AA6" w:rsidP="00F71DFD"/>
        </w:tc>
        <w:tc>
          <w:tcPr>
            <w:tcW w:w="1617" w:type="dxa"/>
          </w:tcPr>
          <w:p w14:paraId="7DD49242" w14:textId="77777777" w:rsidR="00C74AA6" w:rsidRPr="008345BA" w:rsidRDefault="00C74AA6" w:rsidP="00F71DFD">
            <w:r w:rsidRPr="008345BA">
              <w:t>0</w:t>
            </w:r>
            <w:proofErr w:type="gramStart"/>
            <w:r w:rsidRPr="008345BA">
              <w:t>..</w:t>
            </w:r>
            <w:proofErr w:type="gramEnd"/>
            <w:r w:rsidRPr="008345BA">
              <w:t>1</w:t>
            </w:r>
          </w:p>
        </w:tc>
      </w:tr>
      <w:tr w:rsidR="000D472E" w:rsidRPr="005822C8" w14:paraId="0E0687E8" w14:textId="77777777" w:rsidTr="000D472E">
        <w:tc>
          <w:tcPr>
            <w:tcW w:w="2474" w:type="dxa"/>
            <w:tcBorders>
              <w:top w:val="single" w:sz="4" w:space="0" w:color="auto"/>
              <w:left w:val="single" w:sz="4" w:space="0" w:color="auto"/>
              <w:bottom w:val="single" w:sz="4" w:space="0" w:color="auto"/>
              <w:right w:val="single" w:sz="4" w:space="0" w:color="auto"/>
            </w:tcBorders>
          </w:tcPr>
          <w:p w14:paraId="03D5D67A" w14:textId="77777777" w:rsidR="000D472E" w:rsidRPr="005822C8" w:rsidRDefault="000D472E" w:rsidP="00F71DFD">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D91B646" w14:textId="77777777" w:rsidR="000D472E" w:rsidRPr="005822C8" w:rsidRDefault="000D472E" w:rsidP="00F71DFD">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1FB19930" w14:textId="312EA590" w:rsidR="000D472E" w:rsidRPr="005822C8" w:rsidRDefault="000D472E" w:rsidP="008168A9">
            <w:pPr>
              <w:rPr>
                <w:rFonts w:cs="Arial"/>
                <w:i/>
              </w:rPr>
            </w:pPr>
            <w:r w:rsidRPr="005822C8">
              <w:rPr>
                <w:rFonts w:cs="Arial"/>
                <w:i/>
              </w:rPr>
              <w:t xml:space="preserve">Root </w:t>
            </w:r>
            <w:r w:rsidR="008168A9">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7B4E830D" w14:textId="77777777" w:rsidR="000D472E" w:rsidRPr="005822C8" w:rsidRDefault="000D472E" w:rsidP="00F71DFD">
            <w:pPr>
              <w:rPr>
                <w:i/>
              </w:rPr>
            </w:pPr>
            <w:r w:rsidRPr="005822C8">
              <w:rPr>
                <w:i/>
              </w:rPr>
              <w:t>1</w:t>
            </w:r>
          </w:p>
        </w:tc>
      </w:tr>
      <w:tr w:rsidR="000D472E" w:rsidRPr="005822C8" w14:paraId="7000A2F0" w14:textId="77777777" w:rsidTr="000D472E">
        <w:tc>
          <w:tcPr>
            <w:tcW w:w="2474" w:type="dxa"/>
            <w:tcBorders>
              <w:top w:val="single" w:sz="4" w:space="0" w:color="auto"/>
              <w:left w:val="single" w:sz="4" w:space="0" w:color="auto"/>
              <w:bottom w:val="single" w:sz="4" w:space="0" w:color="auto"/>
              <w:right w:val="single" w:sz="4" w:space="0" w:color="auto"/>
            </w:tcBorders>
          </w:tcPr>
          <w:p w14:paraId="2B987E43" w14:textId="77777777" w:rsidR="000D472E" w:rsidRPr="005822C8" w:rsidRDefault="000D472E" w:rsidP="00F71DFD">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430A5E9" w14:textId="77777777" w:rsidR="000D472E" w:rsidRPr="005822C8" w:rsidRDefault="000D472E" w:rsidP="00F71DFD">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29599FC2" w14:textId="548F078F" w:rsidR="000D472E" w:rsidRPr="005822C8" w:rsidRDefault="008168A9" w:rsidP="00F71DFD">
            <w:pPr>
              <w:rPr>
                <w:rFonts w:cs="Arial"/>
                <w:i/>
              </w:rPr>
            </w:pPr>
            <w:r>
              <w:rPr>
                <w:rFonts w:cs="Arial"/>
                <w:i/>
              </w:rPr>
              <w:t>Extension sätts till HSA-id</w:t>
            </w:r>
            <w:r w:rsidR="000D472E"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E528D39" w14:textId="77777777" w:rsidR="000D472E" w:rsidRPr="005822C8" w:rsidRDefault="000D472E" w:rsidP="00F71DFD">
            <w:pPr>
              <w:rPr>
                <w:i/>
              </w:rPr>
            </w:pPr>
            <w:r w:rsidRPr="005822C8">
              <w:rPr>
                <w:i/>
              </w:rPr>
              <w:t>1</w:t>
            </w:r>
          </w:p>
        </w:tc>
      </w:tr>
      <w:tr w:rsidR="00C74AA6" w:rsidRPr="008345BA" w14:paraId="727D5050" w14:textId="77777777" w:rsidTr="000627CC">
        <w:tc>
          <w:tcPr>
            <w:tcW w:w="2474" w:type="dxa"/>
          </w:tcPr>
          <w:p w14:paraId="6377CC4B" w14:textId="77777777" w:rsidR="00C74AA6" w:rsidRPr="008345BA" w:rsidRDefault="00C74AA6" w:rsidP="00F71DFD">
            <w:pPr>
              <w:rPr>
                <w:lang w:val="en-GB"/>
              </w:rPr>
            </w:pPr>
            <w:r w:rsidRPr="008345BA">
              <w:rPr>
                <w:lang w:val="en-US" w:eastAsia="sv-SE"/>
              </w:rPr>
              <w:t>../</w:t>
            </w:r>
            <w:r w:rsidRPr="008345BA">
              <w:rPr>
                <w:lang w:val="en-US"/>
              </w:rPr>
              <w:t xml:space="preserve"> LegalAuthenticatorType.time</w:t>
            </w:r>
          </w:p>
        </w:tc>
        <w:tc>
          <w:tcPr>
            <w:tcW w:w="2506" w:type="dxa"/>
          </w:tcPr>
          <w:p w14:paraId="05E543DF" w14:textId="77777777" w:rsidR="00C74AA6" w:rsidRPr="008345BA" w:rsidRDefault="00C74AA6" w:rsidP="00F71DFD">
            <w:pPr>
              <w:rPr>
                <w:lang w:val="en-GB"/>
              </w:rPr>
            </w:pPr>
          </w:p>
          <w:p w14:paraId="476987B2" w14:textId="77777777" w:rsidR="00C74AA6" w:rsidRPr="008345BA" w:rsidRDefault="00C74AA6" w:rsidP="00F71DFD">
            <w:pPr>
              <w:rPr>
                <w:lang w:val="en-GB"/>
              </w:rPr>
            </w:pPr>
            <w:r w:rsidRPr="008345BA">
              <w:rPr>
                <w:lang w:val="en-GB"/>
              </w:rPr>
              <w:t>TimeStamp</w:t>
            </w:r>
          </w:p>
        </w:tc>
        <w:tc>
          <w:tcPr>
            <w:tcW w:w="2925" w:type="dxa"/>
          </w:tcPr>
          <w:p w14:paraId="36878EA8" w14:textId="77777777" w:rsidR="00C74AA6" w:rsidRPr="00CE0209" w:rsidRDefault="00C74AA6" w:rsidP="00F71DFD">
            <w:r w:rsidRPr="008345BA">
              <w:rPr>
                <w:rFonts w:cs="Arial"/>
              </w:rPr>
              <w:t>Tid för signeringen av observ</w:t>
            </w:r>
            <w:r w:rsidR="00E75689">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09789874" w14:textId="77777777" w:rsidR="00C74AA6" w:rsidRPr="008345BA" w:rsidRDefault="00C74AA6" w:rsidP="00F71DFD">
            <w:pPr>
              <w:rPr>
                <w:lang w:val="en-US"/>
              </w:rPr>
            </w:pPr>
            <w:r w:rsidRPr="008345BA">
              <w:rPr>
                <w:lang w:val="en-US"/>
              </w:rPr>
              <w:t>1</w:t>
            </w:r>
          </w:p>
        </w:tc>
      </w:tr>
      <w:tr w:rsidR="00C74AA6" w:rsidRPr="008345BA" w14:paraId="298095B2" w14:textId="77777777" w:rsidTr="000627CC">
        <w:tc>
          <w:tcPr>
            <w:tcW w:w="2474" w:type="dxa"/>
          </w:tcPr>
          <w:p w14:paraId="4C7EF36A" w14:textId="77777777" w:rsidR="00C74AA6" w:rsidRPr="002206AC" w:rsidRDefault="00C74AA6" w:rsidP="00F71DFD">
            <w:pPr>
              <w:rPr>
                <w:lang w:val="en-GB"/>
              </w:rPr>
            </w:pPr>
            <w:r w:rsidRPr="002206AC">
              <w:rPr>
                <w:lang w:val="en-US" w:eastAsia="sv-SE"/>
              </w:rPr>
              <w:t>../</w:t>
            </w:r>
            <w:r w:rsidRPr="002206AC">
              <w:rPr>
                <w:lang w:val="en-US"/>
              </w:rPr>
              <w:t>LegalAuthenticatorType.name</w:t>
            </w:r>
          </w:p>
        </w:tc>
        <w:tc>
          <w:tcPr>
            <w:tcW w:w="2506" w:type="dxa"/>
          </w:tcPr>
          <w:p w14:paraId="3D4D0825" w14:textId="77777777" w:rsidR="00C74AA6" w:rsidRPr="002206AC" w:rsidRDefault="00C74AA6" w:rsidP="00F71DFD">
            <w:pPr>
              <w:rPr>
                <w:lang w:val="en-GB"/>
              </w:rPr>
            </w:pPr>
          </w:p>
          <w:p w14:paraId="4F3E36BA" w14:textId="77777777" w:rsidR="00C74AA6" w:rsidRPr="002206AC" w:rsidRDefault="00C74AA6" w:rsidP="00F71DFD">
            <w:pPr>
              <w:rPr>
                <w:lang w:val="en-GB"/>
              </w:rPr>
            </w:pPr>
            <w:r w:rsidRPr="002206AC">
              <w:rPr>
                <w:lang w:val="en-GB"/>
              </w:rPr>
              <w:t>String</w:t>
            </w:r>
          </w:p>
        </w:tc>
        <w:tc>
          <w:tcPr>
            <w:tcW w:w="2925" w:type="dxa"/>
          </w:tcPr>
          <w:p w14:paraId="4062B0F9" w14:textId="3C59B952" w:rsidR="00C74AA6" w:rsidRPr="002206AC" w:rsidRDefault="00C74AA6" w:rsidP="006C062F">
            <w:r w:rsidRPr="002206AC">
              <w:rPr>
                <w:rFonts w:eastAsia="Times New Roman" w:cs="Arial"/>
              </w:rPr>
              <w:t>För- och efternamn i klartext för signerande person.</w:t>
            </w:r>
          </w:p>
        </w:tc>
        <w:tc>
          <w:tcPr>
            <w:tcW w:w="1617" w:type="dxa"/>
          </w:tcPr>
          <w:p w14:paraId="252C247D" w14:textId="77777777" w:rsidR="00C74AA6" w:rsidRPr="008345BA" w:rsidRDefault="00C74AA6" w:rsidP="00F71DFD">
            <w:r w:rsidRPr="002206AC">
              <w:t>0</w:t>
            </w:r>
            <w:proofErr w:type="gramStart"/>
            <w:r w:rsidRPr="002206AC">
              <w:t>..</w:t>
            </w:r>
            <w:proofErr w:type="gramEnd"/>
            <w:r w:rsidRPr="002206AC">
              <w:t>1</w:t>
            </w:r>
          </w:p>
        </w:tc>
      </w:tr>
      <w:tr w:rsidR="001956C7" w:rsidRPr="008345BA" w14:paraId="3F0185AD" w14:textId="77777777" w:rsidTr="001956C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FB8FAD" w14:textId="77777777" w:rsidR="001956C7" w:rsidRPr="001956C7" w:rsidRDefault="001956C7" w:rsidP="00F71DFD">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C3BAAA" w14:textId="77777777" w:rsidR="001956C7" w:rsidRPr="001956C7" w:rsidRDefault="001956C7" w:rsidP="00F71DFD">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CC4ED" w14:textId="77777777" w:rsidR="001956C7" w:rsidRPr="001956C7" w:rsidRDefault="001956C7" w:rsidP="00F71DFD">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7BA8A4" w14:textId="77777777" w:rsidR="001956C7" w:rsidRPr="008345BA" w:rsidRDefault="001956C7" w:rsidP="00F71DFD">
            <w:r w:rsidRPr="008345BA">
              <w:t>0</w:t>
            </w:r>
            <w:proofErr w:type="gramStart"/>
            <w:r w:rsidRPr="008345BA">
              <w:t>..</w:t>
            </w:r>
            <w:proofErr w:type="gramEnd"/>
            <w:r w:rsidRPr="008345BA">
              <w:t>1</w:t>
            </w:r>
          </w:p>
        </w:tc>
      </w:tr>
      <w:tr w:rsidR="001956C7" w:rsidRPr="008345BA" w14:paraId="36F9AED9" w14:textId="77777777" w:rsidTr="001956C7">
        <w:tc>
          <w:tcPr>
            <w:tcW w:w="2474" w:type="dxa"/>
            <w:tcBorders>
              <w:top w:val="single" w:sz="4" w:space="0" w:color="auto"/>
              <w:left w:val="single" w:sz="4" w:space="0" w:color="auto"/>
              <w:bottom w:val="single" w:sz="4" w:space="0" w:color="auto"/>
              <w:right w:val="single" w:sz="4" w:space="0" w:color="auto"/>
            </w:tcBorders>
          </w:tcPr>
          <w:p w14:paraId="38721F7B" w14:textId="77777777" w:rsidR="001956C7" w:rsidRPr="000676B3" w:rsidRDefault="006B1634" w:rsidP="00F71DFD">
            <w:pPr>
              <w:rPr>
                <w:lang w:eastAsia="sv-SE"/>
              </w:rPr>
            </w:pPr>
            <w:r w:rsidRPr="002206AC">
              <w:rPr>
                <w:lang w:val="en-US" w:eastAsia="sv-SE"/>
              </w:rPr>
              <w:t>../</w:t>
            </w:r>
            <w:r w:rsidR="001956C7" w:rsidRPr="000676B3">
              <w:t>SourceSystemType</w:t>
            </w:r>
            <w:r w:rsidR="001956C7"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D2E7F2A" w14:textId="77777777" w:rsidR="001956C7" w:rsidRPr="000676B3" w:rsidRDefault="001956C7" w:rsidP="00F71DFD"/>
          <w:p w14:paraId="4BD11AB1" w14:textId="77777777" w:rsidR="001956C7" w:rsidRPr="000676B3" w:rsidRDefault="001956C7" w:rsidP="00F71DFD">
            <w:r w:rsidRPr="000676B3">
              <w:t>IIType</w:t>
            </w:r>
          </w:p>
        </w:tc>
        <w:tc>
          <w:tcPr>
            <w:tcW w:w="2925" w:type="dxa"/>
            <w:tcBorders>
              <w:top w:val="single" w:sz="4" w:space="0" w:color="auto"/>
              <w:left w:val="single" w:sz="4" w:space="0" w:color="auto"/>
              <w:bottom w:val="single" w:sz="4" w:space="0" w:color="auto"/>
              <w:right w:val="single" w:sz="4" w:space="0" w:color="auto"/>
            </w:tcBorders>
          </w:tcPr>
          <w:p w14:paraId="1B8C5137" w14:textId="74877323" w:rsidR="001956C7" w:rsidRPr="001956C7" w:rsidRDefault="001956C7" w:rsidP="00C55C14">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114687E" w14:textId="77777777" w:rsidR="001956C7" w:rsidRPr="008345BA" w:rsidRDefault="004E5513" w:rsidP="00F71DFD">
            <w:r>
              <w:t>1</w:t>
            </w:r>
          </w:p>
        </w:tc>
      </w:tr>
      <w:tr w:rsidR="001956C7" w:rsidRPr="00455CC0" w14:paraId="2B768BB3" w14:textId="77777777" w:rsidTr="001956C7">
        <w:tc>
          <w:tcPr>
            <w:tcW w:w="2474" w:type="dxa"/>
            <w:tcBorders>
              <w:top w:val="single" w:sz="4" w:space="0" w:color="auto"/>
              <w:left w:val="single" w:sz="4" w:space="0" w:color="auto"/>
              <w:bottom w:val="single" w:sz="4" w:space="0" w:color="auto"/>
              <w:right w:val="single" w:sz="4" w:space="0" w:color="auto"/>
            </w:tcBorders>
          </w:tcPr>
          <w:p w14:paraId="23B58517" w14:textId="77777777" w:rsidR="001956C7" w:rsidRPr="00455CC0" w:rsidRDefault="006B1634" w:rsidP="00F71DFD">
            <w:pPr>
              <w:rPr>
                <w:i/>
                <w:lang w:eastAsia="sv-SE"/>
              </w:rPr>
            </w:pPr>
            <w:r w:rsidRPr="002206AC">
              <w:rPr>
                <w:lang w:val="en-US" w:eastAsia="sv-SE"/>
              </w:rPr>
              <w:t>../</w:t>
            </w:r>
            <w:r w:rsidR="001956C7" w:rsidRPr="00455CC0">
              <w:rPr>
                <w:i/>
              </w:rPr>
              <w:t>SourceSystemType</w:t>
            </w:r>
            <w:r w:rsidR="001956C7" w:rsidRPr="00455CC0">
              <w:rPr>
                <w:i/>
                <w:lang w:eastAsia="sv-SE"/>
              </w:rPr>
              <w:t>.id.</w:t>
            </w:r>
            <w:r w:rsidR="001956C7" w:rsidRPr="00455CC0">
              <w:rPr>
                <w:i/>
                <w:lang w:eastAsia="sv-SE"/>
              </w:rPr>
              <w:lastRenderedPageBreak/>
              <w:t>root</w:t>
            </w:r>
          </w:p>
        </w:tc>
        <w:tc>
          <w:tcPr>
            <w:tcW w:w="2506" w:type="dxa"/>
            <w:tcBorders>
              <w:top w:val="single" w:sz="4" w:space="0" w:color="auto"/>
              <w:left w:val="single" w:sz="4" w:space="0" w:color="auto"/>
              <w:bottom w:val="single" w:sz="4" w:space="0" w:color="auto"/>
              <w:right w:val="single" w:sz="4" w:space="0" w:color="auto"/>
            </w:tcBorders>
          </w:tcPr>
          <w:p w14:paraId="05BF770F" w14:textId="77777777" w:rsidR="001956C7" w:rsidRPr="00455CC0" w:rsidRDefault="001956C7" w:rsidP="00F71DFD">
            <w:pPr>
              <w:rPr>
                <w:i/>
                <w:lang w:val="en-GB"/>
              </w:rPr>
            </w:pPr>
            <w:r w:rsidRPr="00455CC0">
              <w:rPr>
                <w:i/>
              </w:rPr>
              <w:lastRenderedPageBreak/>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50A258C9" w14:textId="726CECDF" w:rsidR="001956C7" w:rsidRPr="00455CC0" w:rsidRDefault="001956C7" w:rsidP="00C55C14">
            <w:pPr>
              <w:rPr>
                <w:rFonts w:eastAsia="Times New Roman" w:cs="Arial"/>
                <w:i/>
              </w:rPr>
            </w:pPr>
            <w:r w:rsidRPr="00455CC0">
              <w:rPr>
                <w:rFonts w:eastAsia="Times New Roman" w:cs="Arial"/>
                <w:i/>
              </w:rPr>
              <w:t xml:space="preserve">Root </w:t>
            </w:r>
            <w:r w:rsidR="00C55C14">
              <w:rPr>
                <w:rFonts w:eastAsia="Times New Roman" w:cs="Arial"/>
                <w:i/>
              </w:rPr>
              <w:t>sätts till OID för HSA-</w:t>
            </w:r>
            <w:r w:rsidR="00C55C14">
              <w:rPr>
                <w:rFonts w:eastAsia="Times New Roman" w:cs="Arial"/>
                <w:i/>
              </w:rPr>
              <w:lastRenderedPageBreak/>
              <w:t>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7F34E65D" w14:textId="77777777" w:rsidR="001956C7" w:rsidRPr="00455CC0" w:rsidRDefault="001956C7" w:rsidP="00F71DFD">
            <w:pPr>
              <w:rPr>
                <w:i/>
              </w:rPr>
            </w:pPr>
            <w:r w:rsidRPr="00455CC0">
              <w:rPr>
                <w:i/>
              </w:rPr>
              <w:lastRenderedPageBreak/>
              <w:t>1</w:t>
            </w:r>
          </w:p>
        </w:tc>
      </w:tr>
      <w:tr w:rsidR="001956C7" w:rsidRPr="00455CC0" w14:paraId="2872BAA1" w14:textId="77777777" w:rsidTr="001956C7">
        <w:tc>
          <w:tcPr>
            <w:tcW w:w="2474" w:type="dxa"/>
            <w:tcBorders>
              <w:top w:val="single" w:sz="4" w:space="0" w:color="auto"/>
              <w:left w:val="single" w:sz="4" w:space="0" w:color="auto"/>
              <w:bottom w:val="single" w:sz="4" w:space="0" w:color="auto"/>
              <w:right w:val="single" w:sz="4" w:space="0" w:color="auto"/>
            </w:tcBorders>
          </w:tcPr>
          <w:p w14:paraId="7DDA2D10" w14:textId="77777777" w:rsidR="001956C7" w:rsidRPr="00455CC0" w:rsidRDefault="006B1634" w:rsidP="00F71DFD">
            <w:pPr>
              <w:rPr>
                <w:i/>
                <w:lang w:val="en-US" w:eastAsia="sv-SE"/>
              </w:rPr>
            </w:pPr>
            <w:r w:rsidRPr="002206AC">
              <w:rPr>
                <w:lang w:val="en-US" w:eastAsia="sv-SE"/>
              </w:rPr>
              <w:lastRenderedPageBreak/>
              <w:t>../</w:t>
            </w:r>
            <w:r w:rsidR="001956C7" w:rsidRPr="00455CC0">
              <w:rPr>
                <w:i/>
                <w:lang w:val="en-GB"/>
              </w:rPr>
              <w:t>SourceSystemType</w:t>
            </w:r>
            <w:r w:rsidR="001956C7"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5FFB341" w14:textId="77777777" w:rsidR="001956C7" w:rsidRPr="00455CC0" w:rsidRDefault="001956C7" w:rsidP="00F71DFD">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8C8295" w14:textId="02AF7283" w:rsidR="001956C7" w:rsidRPr="00455CC0" w:rsidRDefault="001956C7" w:rsidP="00C55C14">
            <w:pPr>
              <w:rPr>
                <w:rFonts w:eastAsia="Times New Roman" w:cs="Arial"/>
                <w:i/>
              </w:rPr>
            </w:pPr>
            <w:r w:rsidRPr="00455CC0">
              <w:rPr>
                <w:rFonts w:eastAsia="Times New Roman" w:cs="Arial"/>
                <w:i/>
              </w:rPr>
              <w:t>Extension sä</w:t>
            </w:r>
            <w:r w:rsidR="00C55C14">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027A49ED" w14:textId="77777777" w:rsidR="001956C7" w:rsidRPr="00455CC0" w:rsidRDefault="001956C7" w:rsidP="00F71DFD">
            <w:pPr>
              <w:rPr>
                <w:i/>
              </w:rPr>
            </w:pPr>
            <w:r w:rsidRPr="00455CC0">
              <w:rPr>
                <w:i/>
              </w:rPr>
              <w:t>1</w:t>
            </w:r>
          </w:p>
        </w:tc>
      </w:tr>
      <w:tr w:rsidR="00C74AA6" w:rsidRPr="008345BA" w14:paraId="2B1BDFC7" w14:textId="77777777" w:rsidTr="000D2F72">
        <w:tc>
          <w:tcPr>
            <w:tcW w:w="2474" w:type="dxa"/>
            <w:shd w:val="clear" w:color="auto" w:fill="D9D9D9" w:themeFill="background1" w:themeFillShade="D9"/>
          </w:tcPr>
          <w:p w14:paraId="546E6870" w14:textId="77777777" w:rsidR="00C74AA6" w:rsidRPr="008345BA" w:rsidRDefault="00C74AA6" w:rsidP="00F71DFD">
            <w:pPr>
              <w:rPr>
                <w:lang w:val="en-GB"/>
              </w:rPr>
            </w:pPr>
            <w:r w:rsidRPr="008345BA">
              <w:rPr>
                <w:lang w:val="en-US" w:eastAsia="sv-SE"/>
              </w:rPr>
              <w:t>relation</w:t>
            </w:r>
          </w:p>
        </w:tc>
        <w:tc>
          <w:tcPr>
            <w:tcW w:w="2506" w:type="dxa"/>
            <w:shd w:val="clear" w:color="auto" w:fill="D9D9D9" w:themeFill="background1" w:themeFillShade="D9"/>
          </w:tcPr>
          <w:p w14:paraId="2AA97924" w14:textId="77777777" w:rsidR="00C74AA6" w:rsidRPr="008345BA" w:rsidRDefault="00C74AA6" w:rsidP="00F71DFD">
            <w:pPr>
              <w:rPr>
                <w:lang w:val="en-US"/>
              </w:rPr>
            </w:pPr>
            <w:r w:rsidRPr="008345BA">
              <w:rPr>
                <w:lang w:val="en-US"/>
              </w:rPr>
              <w:t>RelationType</w:t>
            </w:r>
          </w:p>
        </w:tc>
        <w:tc>
          <w:tcPr>
            <w:tcW w:w="2925" w:type="dxa"/>
            <w:shd w:val="clear" w:color="auto" w:fill="D9D9D9" w:themeFill="background1" w:themeFillShade="D9"/>
          </w:tcPr>
          <w:p w14:paraId="4299157F" w14:textId="77777777" w:rsidR="00C74AA6" w:rsidRPr="008345BA" w:rsidRDefault="00C74AA6" w:rsidP="00F71DFD">
            <w:pPr>
              <w:rPr>
                <w:lang w:val="en-US"/>
              </w:rPr>
            </w:pPr>
          </w:p>
        </w:tc>
        <w:tc>
          <w:tcPr>
            <w:tcW w:w="1617" w:type="dxa"/>
            <w:shd w:val="clear" w:color="auto" w:fill="D9D9D9" w:themeFill="background1" w:themeFillShade="D9"/>
          </w:tcPr>
          <w:p w14:paraId="05DA848E" w14:textId="77777777" w:rsidR="00C74AA6" w:rsidRPr="008345BA" w:rsidRDefault="00C74AA6" w:rsidP="00F71DFD">
            <w:r w:rsidRPr="008345BA">
              <w:t>0</w:t>
            </w:r>
            <w:proofErr w:type="gramStart"/>
            <w:r w:rsidRPr="008345BA">
              <w:t>..</w:t>
            </w:r>
            <w:proofErr w:type="gramEnd"/>
            <w:r w:rsidRPr="008345BA">
              <w:t>*</w:t>
            </w:r>
          </w:p>
        </w:tc>
      </w:tr>
      <w:tr w:rsidR="00C74AA6" w:rsidRPr="008345BA" w14:paraId="252AB5E8" w14:textId="77777777" w:rsidTr="000627CC">
        <w:tc>
          <w:tcPr>
            <w:tcW w:w="2474" w:type="dxa"/>
          </w:tcPr>
          <w:p w14:paraId="6764A4DD" w14:textId="77777777" w:rsidR="00C74AA6" w:rsidRPr="008345BA" w:rsidRDefault="00C74AA6" w:rsidP="00F71DFD">
            <w:proofErr w:type="gramStart"/>
            <w:r w:rsidRPr="008345BA">
              <w:rPr>
                <w:lang w:eastAsia="sv-SE"/>
              </w:rPr>
              <w:t>..</w:t>
            </w:r>
            <w:proofErr w:type="gramEnd"/>
            <w:r w:rsidRPr="008345BA">
              <w:rPr>
                <w:lang w:eastAsia="sv-SE"/>
              </w:rPr>
              <w:t>/RelationType.code</w:t>
            </w:r>
          </w:p>
        </w:tc>
        <w:tc>
          <w:tcPr>
            <w:tcW w:w="2506" w:type="dxa"/>
          </w:tcPr>
          <w:p w14:paraId="1B15AEBE" w14:textId="77777777" w:rsidR="00C74AA6" w:rsidRPr="008345BA" w:rsidRDefault="00C74AA6" w:rsidP="00F71DFD">
            <w:r w:rsidRPr="008345BA">
              <w:t>CVType</w:t>
            </w:r>
          </w:p>
        </w:tc>
        <w:tc>
          <w:tcPr>
            <w:tcW w:w="2925" w:type="dxa"/>
          </w:tcPr>
          <w:p w14:paraId="29DD7D8D" w14:textId="77777777" w:rsidR="00C74AA6" w:rsidRPr="008345BA" w:rsidRDefault="00C74AA6" w:rsidP="00F71DFD">
            <w:r w:rsidRPr="008345BA">
              <w:t>Anger vilken typ av relation den refererade informationen har till hämtad observation.</w:t>
            </w:r>
          </w:p>
        </w:tc>
        <w:tc>
          <w:tcPr>
            <w:tcW w:w="1617" w:type="dxa"/>
          </w:tcPr>
          <w:p w14:paraId="31264B7D" w14:textId="77777777" w:rsidR="00C74AA6" w:rsidRPr="008345BA" w:rsidRDefault="00C74AA6" w:rsidP="00F71DFD">
            <w:r w:rsidRPr="008345BA">
              <w:t>1</w:t>
            </w:r>
          </w:p>
        </w:tc>
      </w:tr>
      <w:tr w:rsidR="004C7CB9" w:rsidRPr="00D1172A" w14:paraId="16137B63" w14:textId="77777777" w:rsidTr="004C7CB9">
        <w:tc>
          <w:tcPr>
            <w:tcW w:w="2474" w:type="dxa"/>
            <w:tcBorders>
              <w:top w:val="single" w:sz="4" w:space="0" w:color="auto"/>
              <w:left w:val="single" w:sz="4" w:space="0" w:color="auto"/>
              <w:bottom w:val="single" w:sz="4" w:space="0" w:color="auto"/>
              <w:right w:val="single" w:sz="4" w:space="0" w:color="auto"/>
            </w:tcBorders>
          </w:tcPr>
          <w:p w14:paraId="7291414C" w14:textId="77777777" w:rsidR="004C7CB9" w:rsidRPr="00D1172A" w:rsidRDefault="004C7CB9" w:rsidP="00F71DFD">
            <w:pPr>
              <w:rPr>
                <w:i/>
                <w:lang w:eastAsia="sv-SE"/>
              </w:rPr>
            </w:pPr>
            <w:proofErr w:type="gramStart"/>
            <w:r w:rsidRPr="00D1172A">
              <w:rPr>
                <w:i/>
                <w:lang w:eastAsia="sv-SE"/>
              </w:rPr>
              <w:t>..</w:t>
            </w:r>
            <w:proofErr w:type="gramEnd"/>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982ED68"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3EDA7EBB" w14:textId="77777777" w:rsidR="004C7CB9" w:rsidRDefault="004C7CB9" w:rsidP="00F71DFD">
            <w:pPr>
              <w:rPr>
                <w:i/>
              </w:rPr>
            </w:pPr>
            <w:r w:rsidRPr="00D1172A">
              <w:rPr>
                <w:i/>
              </w:rPr>
              <w:t xml:space="preserve">Kod för </w:t>
            </w:r>
            <w:r w:rsidR="00D1172A">
              <w:rPr>
                <w:i/>
              </w:rPr>
              <w:t>relationstyp.</w:t>
            </w:r>
          </w:p>
          <w:p w14:paraId="5F3C9E81" w14:textId="77777777" w:rsidR="004E4410" w:rsidRDefault="004E4410" w:rsidP="00F71DFD">
            <w:pPr>
              <w:rPr>
                <w:i/>
              </w:rPr>
            </w:pPr>
          </w:p>
          <w:p w14:paraId="33999B26" w14:textId="77777777" w:rsidR="00911DBE" w:rsidRDefault="00911DBE" w:rsidP="00F71DFD">
            <w:pPr>
              <w:rPr>
                <w:i/>
              </w:rPr>
            </w:pPr>
            <w:r>
              <w:rPr>
                <w:i/>
              </w:rPr>
              <w:t>T.ex. HL7 där refererad information ”har en förklaring” till det hämtade objektet. Code=EXPL</w:t>
            </w:r>
          </w:p>
          <w:p w14:paraId="26E1C3F1" w14:textId="77777777" w:rsidR="00911DBE" w:rsidRDefault="00911DBE" w:rsidP="00F71DFD">
            <w:pPr>
              <w:rPr>
                <w:i/>
              </w:rPr>
            </w:pPr>
          </w:p>
          <w:p w14:paraId="3E26C4CD" w14:textId="77777777" w:rsidR="004E4410" w:rsidRPr="00D1172A" w:rsidRDefault="004E4410" w:rsidP="00F71DFD">
            <w:pPr>
              <w:rPr>
                <w:i/>
              </w:rPr>
            </w:pPr>
            <w:r w:rsidRPr="00D1172A">
              <w:rPr>
                <w:i/>
              </w:rPr>
              <w:t>T.ex. Snomed CT SE där refererad information är ”associerad med” hämtad obs</w:t>
            </w:r>
            <w:r w:rsidR="00911DBE">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7058B48D" w14:textId="77777777" w:rsidR="004C7CB9" w:rsidRPr="00D1172A" w:rsidRDefault="004C7CB9" w:rsidP="00F71DFD">
            <w:pPr>
              <w:rPr>
                <w:i/>
              </w:rPr>
            </w:pPr>
            <w:r w:rsidRPr="00D1172A">
              <w:rPr>
                <w:i/>
              </w:rPr>
              <w:t>1</w:t>
            </w:r>
          </w:p>
        </w:tc>
      </w:tr>
      <w:tr w:rsidR="004C7CB9" w:rsidRPr="00D1172A" w14:paraId="34FEB132" w14:textId="77777777" w:rsidTr="004C7CB9">
        <w:tc>
          <w:tcPr>
            <w:tcW w:w="2474" w:type="dxa"/>
            <w:tcBorders>
              <w:top w:val="single" w:sz="4" w:space="0" w:color="auto"/>
              <w:left w:val="single" w:sz="4" w:space="0" w:color="auto"/>
              <w:bottom w:val="single" w:sz="4" w:space="0" w:color="auto"/>
              <w:right w:val="single" w:sz="4" w:space="0" w:color="auto"/>
            </w:tcBorders>
          </w:tcPr>
          <w:p w14:paraId="047149AE" w14:textId="77777777" w:rsidR="004C7CB9" w:rsidRPr="00D1172A" w:rsidRDefault="004C7CB9" w:rsidP="00F71DFD">
            <w:pPr>
              <w:rPr>
                <w:i/>
                <w:lang w:eastAsia="sv-SE"/>
              </w:rPr>
            </w:pPr>
            <w:proofErr w:type="gramStart"/>
            <w:r w:rsidRPr="00D1172A">
              <w:rPr>
                <w:i/>
                <w:lang w:eastAsia="sv-SE"/>
              </w:rPr>
              <w:t>..</w:t>
            </w:r>
            <w:proofErr w:type="gramEnd"/>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9243AFB"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DF76D73" w14:textId="77777777" w:rsidR="004C7CB9" w:rsidRPr="00D1172A" w:rsidRDefault="004C7CB9" w:rsidP="00F71DFD">
            <w:pPr>
              <w:rPr>
                <w:i/>
              </w:rPr>
            </w:pPr>
            <w:r w:rsidRPr="00D1172A">
              <w:rPr>
                <w:i/>
              </w:rPr>
              <w:t xml:space="preserve">Kodsystem för angiven kod för </w:t>
            </w:r>
            <w:r w:rsidR="00D1172A">
              <w:rPr>
                <w:i/>
              </w:rPr>
              <w:t>relationstyp</w:t>
            </w:r>
            <w:r w:rsidRPr="00D1172A">
              <w:rPr>
                <w:i/>
              </w:rPr>
              <w:t xml:space="preserve">. </w:t>
            </w:r>
          </w:p>
          <w:p w14:paraId="282EAC72" w14:textId="77777777" w:rsidR="004C7CB9" w:rsidRDefault="004C7CB9" w:rsidP="00F71DFD">
            <w:pPr>
              <w:rPr>
                <w:i/>
              </w:rPr>
            </w:pPr>
          </w:p>
          <w:p w14:paraId="219A58D3" w14:textId="77777777" w:rsidR="00911DBE" w:rsidRDefault="00911DBE" w:rsidP="00F71DFD">
            <w:pPr>
              <w:rPr>
                <w:i/>
              </w:rPr>
            </w:pPr>
            <w:r>
              <w:rPr>
                <w:i/>
              </w:rPr>
              <w:t xml:space="preserve">Det primära kodverket som ska användas är HL7 ActRelationshipType med OID </w:t>
            </w:r>
            <w:r w:rsidRPr="00911DBE">
              <w:rPr>
                <w:i/>
              </w:rPr>
              <w:t>2.16.840.1.</w:t>
            </w:r>
            <w:proofErr w:type="gramStart"/>
            <w:r w:rsidRPr="00911DBE">
              <w:rPr>
                <w:i/>
              </w:rPr>
              <w:t>113883.5</w:t>
            </w:r>
            <w:proofErr w:type="gramEnd"/>
            <w:r w:rsidRPr="00911DBE">
              <w:rPr>
                <w:i/>
              </w:rPr>
              <w:t>.1002</w:t>
            </w:r>
          </w:p>
          <w:p w14:paraId="394E4E1A" w14:textId="77777777" w:rsidR="00911DBE" w:rsidRDefault="00911DBE" w:rsidP="00F71DFD">
            <w:pPr>
              <w:rPr>
                <w:i/>
              </w:rPr>
            </w:pPr>
          </w:p>
          <w:p w14:paraId="0C16FECF" w14:textId="77777777" w:rsidR="004E4410" w:rsidRDefault="00911DBE" w:rsidP="00F71DFD">
            <w:pPr>
              <w:rPr>
                <w:i/>
              </w:rPr>
            </w:pPr>
            <w:r>
              <w:rPr>
                <w:i/>
              </w:rPr>
              <w:t>Alternativ då HL7 inte räcker till är</w:t>
            </w:r>
            <w:r w:rsidR="00D1172A" w:rsidRPr="00D1172A">
              <w:rPr>
                <w:i/>
              </w:rPr>
              <w:t>KV Snomed CT SE.</w:t>
            </w:r>
          </w:p>
          <w:p w14:paraId="693A09FD" w14:textId="77777777" w:rsidR="004E4410" w:rsidRPr="00D1172A" w:rsidRDefault="004E4410" w:rsidP="00F71DFD">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729E10FD" w14:textId="77777777" w:rsidR="004C7CB9" w:rsidRPr="00D1172A" w:rsidRDefault="004C7CB9" w:rsidP="00F71DFD">
            <w:pPr>
              <w:rPr>
                <w:i/>
              </w:rPr>
            </w:pPr>
            <w:r w:rsidRPr="00D1172A">
              <w:rPr>
                <w:i/>
              </w:rPr>
              <w:t>1</w:t>
            </w:r>
          </w:p>
        </w:tc>
      </w:tr>
      <w:tr w:rsidR="004C7CB9" w:rsidRPr="00D1172A" w14:paraId="330873FD" w14:textId="77777777" w:rsidTr="004C7CB9">
        <w:tc>
          <w:tcPr>
            <w:tcW w:w="2474" w:type="dxa"/>
            <w:tcBorders>
              <w:top w:val="single" w:sz="4" w:space="0" w:color="auto"/>
              <w:left w:val="single" w:sz="4" w:space="0" w:color="auto"/>
              <w:bottom w:val="single" w:sz="4" w:space="0" w:color="auto"/>
              <w:right w:val="single" w:sz="4" w:space="0" w:color="auto"/>
            </w:tcBorders>
          </w:tcPr>
          <w:p w14:paraId="29E0AB99" w14:textId="77777777" w:rsidR="004C7CB9" w:rsidRPr="00D1172A" w:rsidRDefault="004C7CB9" w:rsidP="00F71DFD">
            <w:pPr>
              <w:rPr>
                <w:i/>
                <w:lang w:eastAsia="sv-SE"/>
              </w:rPr>
            </w:pPr>
            <w:proofErr w:type="gramStart"/>
            <w:r w:rsidRPr="00D1172A">
              <w:rPr>
                <w:i/>
                <w:lang w:eastAsia="sv-SE"/>
              </w:rPr>
              <w:t>..</w:t>
            </w:r>
            <w:proofErr w:type="gramEnd"/>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B23DDA8"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9FB3E0A" w14:textId="77777777" w:rsidR="004C7CB9" w:rsidRPr="00D1172A" w:rsidRDefault="004C7CB9" w:rsidP="00F71DFD">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687CE76" w14:textId="77777777" w:rsidR="004C7CB9" w:rsidRPr="00D1172A" w:rsidRDefault="004C7CB9" w:rsidP="00F71DFD">
            <w:pPr>
              <w:rPr>
                <w:i/>
              </w:rPr>
            </w:pPr>
            <w:r w:rsidRPr="00D1172A">
              <w:rPr>
                <w:i/>
              </w:rPr>
              <w:t>0</w:t>
            </w:r>
            <w:proofErr w:type="gramStart"/>
            <w:r w:rsidRPr="00D1172A">
              <w:rPr>
                <w:i/>
              </w:rPr>
              <w:t>..</w:t>
            </w:r>
            <w:proofErr w:type="gramEnd"/>
            <w:r w:rsidRPr="00D1172A">
              <w:rPr>
                <w:i/>
              </w:rPr>
              <w:t>1</w:t>
            </w:r>
          </w:p>
        </w:tc>
      </w:tr>
      <w:tr w:rsidR="004C7CB9" w:rsidRPr="00D1172A" w14:paraId="6720C800" w14:textId="77777777" w:rsidTr="004C7CB9">
        <w:tc>
          <w:tcPr>
            <w:tcW w:w="2474" w:type="dxa"/>
            <w:tcBorders>
              <w:top w:val="single" w:sz="4" w:space="0" w:color="auto"/>
              <w:left w:val="single" w:sz="4" w:space="0" w:color="auto"/>
              <w:bottom w:val="single" w:sz="4" w:space="0" w:color="auto"/>
              <w:right w:val="single" w:sz="4" w:space="0" w:color="auto"/>
            </w:tcBorders>
          </w:tcPr>
          <w:p w14:paraId="665672B2" w14:textId="77777777" w:rsidR="004C7CB9" w:rsidRPr="00D1172A" w:rsidRDefault="004C7CB9" w:rsidP="00F71DFD">
            <w:pPr>
              <w:rPr>
                <w:i/>
                <w:lang w:eastAsia="sv-SE"/>
              </w:rPr>
            </w:pPr>
            <w:proofErr w:type="gramStart"/>
            <w:r w:rsidRPr="00D1172A">
              <w:rPr>
                <w:i/>
                <w:lang w:eastAsia="sv-SE"/>
              </w:rPr>
              <w:t>..</w:t>
            </w:r>
            <w:proofErr w:type="gramEnd"/>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D7B02F0"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32C76B9" w14:textId="77777777" w:rsidR="004C7CB9" w:rsidRPr="00D1172A" w:rsidRDefault="004C7CB9" w:rsidP="00F71DFD">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BD36044" w14:textId="77777777" w:rsidR="004C7CB9" w:rsidRPr="00D1172A" w:rsidRDefault="004C7CB9" w:rsidP="00F71DFD">
            <w:pPr>
              <w:rPr>
                <w:i/>
              </w:rPr>
            </w:pPr>
            <w:r w:rsidRPr="00D1172A">
              <w:rPr>
                <w:i/>
              </w:rPr>
              <w:t>0</w:t>
            </w:r>
            <w:proofErr w:type="gramStart"/>
            <w:r w:rsidRPr="00D1172A">
              <w:rPr>
                <w:i/>
              </w:rPr>
              <w:t>..</w:t>
            </w:r>
            <w:proofErr w:type="gramEnd"/>
            <w:r w:rsidRPr="00D1172A">
              <w:rPr>
                <w:i/>
              </w:rPr>
              <w:t>1</w:t>
            </w:r>
          </w:p>
        </w:tc>
      </w:tr>
      <w:tr w:rsidR="004C7CB9" w:rsidRPr="00D1172A" w14:paraId="5866AFF8" w14:textId="77777777" w:rsidTr="004C7CB9">
        <w:tc>
          <w:tcPr>
            <w:tcW w:w="2474" w:type="dxa"/>
            <w:tcBorders>
              <w:top w:val="single" w:sz="4" w:space="0" w:color="auto"/>
              <w:left w:val="single" w:sz="4" w:space="0" w:color="auto"/>
              <w:bottom w:val="single" w:sz="4" w:space="0" w:color="auto"/>
              <w:right w:val="single" w:sz="4" w:space="0" w:color="auto"/>
            </w:tcBorders>
          </w:tcPr>
          <w:p w14:paraId="6FA583C9" w14:textId="77777777" w:rsidR="004C7CB9" w:rsidRPr="00D1172A" w:rsidRDefault="004C7CB9" w:rsidP="00F71DFD">
            <w:pPr>
              <w:rPr>
                <w:i/>
                <w:lang w:eastAsia="sv-SE"/>
              </w:rPr>
            </w:pPr>
            <w:proofErr w:type="gramStart"/>
            <w:r w:rsidRPr="00D1172A">
              <w:rPr>
                <w:i/>
                <w:lang w:eastAsia="sv-SE"/>
              </w:rPr>
              <w:t>..</w:t>
            </w:r>
            <w:proofErr w:type="gramEnd"/>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3BBDA36A"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532FAD6" w14:textId="5623C2CA" w:rsidR="004C7CB9" w:rsidRPr="00D1172A" w:rsidRDefault="004C7CB9" w:rsidP="006C062F">
            <w:pPr>
              <w:rPr>
                <w:i/>
              </w:rPr>
            </w:pPr>
            <w:r w:rsidRPr="00D1172A">
              <w:rPr>
                <w:i/>
              </w:rPr>
              <w:t xml:space="preserve">Textuell beskrivning av </w:t>
            </w:r>
            <w:r w:rsidR="006C062F">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FCDE212" w14:textId="77777777" w:rsidR="004C7CB9" w:rsidRPr="00D1172A" w:rsidRDefault="004C7CB9" w:rsidP="00F71DFD">
            <w:pPr>
              <w:rPr>
                <w:i/>
              </w:rPr>
            </w:pPr>
            <w:r w:rsidRPr="00D1172A">
              <w:rPr>
                <w:i/>
              </w:rPr>
              <w:t>0</w:t>
            </w:r>
            <w:proofErr w:type="gramStart"/>
            <w:r w:rsidRPr="00D1172A">
              <w:rPr>
                <w:i/>
              </w:rPr>
              <w:t>..</w:t>
            </w:r>
            <w:proofErr w:type="gramEnd"/>
            <w:r w:rsidRPr="00D1172A">
              <w:rPr>
                <w:i/>
              </w:rPr>
              <w:t>1</w:t>
            </w:r>
          </w:p>
        </w:tc>
      </w:tr>
      <w:tr w:rsidR="00C74AA6" w:rsidRPr="008345BA" w14:paraId="6EE916B8" w14:textId="77777777" w:rsidTr="000D2F72">
        <w:tc>
          <w:tcPr>
            <w:tcW w:w="2474" w:type="dxa"/>
            <w:shd w:val="clear" w:color="auto" w:fill="D9D9D9" w:themeFill="background1" w:themeFillShade="D9"/>
          </w:tcPr>
          <w:p w14:paraId="7679985A" w14:textId="77777777" w:rsidR="00C74AA6" w:rsidRPr="008345BA" w:rsidRDefault="00C74AA6" w:rsidP="00F71DFD">
            <w:proofErr w:type="gramStart"/>
            <w:r w:rsidRPr="008345BA">
              <w:rPr>
                <w:lang w:eastAsia="sv-SE"/>
              </w:rPr>
              <w:t>..</w:t>
            </w:r>
            <w:proofErr w:type="gramEnd"/>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31D6BE0A" w14:textId="77777777" w:rsidR="00C74AA6" w:rsidRPr="008345BA" w:rsidRDefault="00C74AA6" w:rsidP="00F71DFD">
            <w:r w:rsidRPr="008345BA">
              <w:t>ReferredInformationType</w:t>
            </w:r>
          </w:p>
        </w:tc>
        <w:tc>
          <w:tcPr>
            <w:tcW w:w="2925" w:type="dxa"/>
            <w:shd w:val="clear" w:color="auto" w:fill="D9D9D9" w:themeFill="background1" w:themeFillShade="D9"/>
          </w:tcPr>
          <w:p w14:paraId="16455D87" w14:textId="77777777" w:rsidR="00C74AA6" w:rsidRPr="008345BA" w:rsidRDefault="00C74AA6" w:rsidP="00F71DFD"/>
        </w:tc>
        <w:tc>
          <w:tcPr>
            <w:tcW w:w="1617" w:type="dxa"/>
            <w:shd w:val="clear" w:color="auto" w:fill="D9D9D9" w:themeFill="background1" w:themeFillShade="D9"/>
          </w:tcPr>
          <w:p w14:paraId="7E21B9FD" w14:textId="77777777" w:rsidR="00C74AA6" w:rsidRPr="008345BA" w:rsidRDefault="00C74AA6" w:rsidP="00F71DFD">
            <w:r w:rsidRPr="008345BA">
              <w:t>1</w:t>
            </w:r>
            <w:proofErr w:type="gramStart"/>
            <w:r w:rsidRPr="008345BA">
              <w:t>..</w:t>
            </w:r>
            <w:proofErr w:type="gramEnd"/>
            <w:r w:rsidRPr="008345BA">
              <w:t>*</w:t>
            </w:r>
          </w:p>
        </w:tc>
      </w:tr>
      <w:tr w:rsidR="00C74AA6" w:rsidRPr="008345BA" w14:paraId="0C335ACC" w14:textId="77777777" w:rsidTr="004B1E21">
        <w:tc>
          <w:tcPr>
            <w:tcW w:w="2474" w:type="dxa"/>
          </w:tcPr>
          <w:p w14:paraId="7F197BC3"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14:paraId="0FADEFD7" w14:textId="77777777" w:rsidR="00C74AA6" w:rsidRPr="008345BA" w:rsidRDefault="00C74AA6" w:rsidP="00F71DFD">
            <w:r w:rsidRPr="008345BA">
              <w:t>IIType</w:t>
            </w:r>
          </w:p>
        </w:tc>
        <w:tc>
          <w:tcPr>
            <w:tcW w:w="2925" w:type="dxa"/>
          </w:tcPr>
          <w:p w14:paraId="1ED6B24C" w14:textId="77777777" w:rsidR="00C74AA6" w:rsidRPr="00AC5622" w:rsidRDefault="00C74AA6" w:rsidP="00F71DFD">
            <w:pPr>
              <w:rPr>
                <w:rFonts w:cs="Arial"/>
              </w:rPr>
            </w:pPr>
            <w:r w:rsidRPr="008345BA">
              <w:rPr>
                <w:rFonts w:cs="Arial"/>
              </w:rPr>
              <w:t xml:space="preserve">Den refererade externa informationens identitet som är unik inom källsystemet. </w:t>
            </w:r>
          </w:p>
        </w:tc>
        <w:tc>
          <w:tcPr>
            <w:tcW w:w="1617" w:type="dxa"/>
          </w:tcPr>
          <w:p w14:paraId="2D82C103" w14:textId="77777777" w:rsidR="00C74AA6" w:rsidRPr="008345BA" w:rsidRDefault="00C74AA6" w:rsidP="00F71DFD">
            <w:pPr>
              <w:rPr>
                <w:lang w:val="en-US"/>
              </w:rPr>
            </w:pPr>
            <w:r w:rsidRPr="008345BA">
              <w:rPr>
                <w:lang w:val="en-US"/>
              </w:rPr>
              <w:t>1</w:t>
            </w:r>
          </w:p>
        </w:tc>
      </w:tr>
      <w:tr w:rsidR="00AC5622" w:rsidRPr="00AC5622" w14:paraId="3530214A" w14:textId="77777777" w:rsidTr="00AC5622">
        <w:tc>
          <w:tcPr>
            <w:tcW w:w="2474" w:type="dxa"/>
            <w:tcBorders>
              <w:top w:val="single" w:sz="4" w:space="0" w:color="auto"/>
              <w:left w:val="single" w:sz="4" w:space="0" w:color="auto"/>
              <w:bottom w:val="single" w:sz="4" w:space="0" w:color="auto"/>
              <w:right w:val="single" w:sz="4" w:space="0" w:color="auto"/>
            </w:tcBorders>
          </w:tcPr>
          <w:p w14:paraId="292EFB42" w14:textId="77777777" w:rsidR="00AC5622" w:rsidRPr="00AC5622" w:rsidRDefault="00AC5622" w:rsidP="00F71DFD">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A69E0D5" w14:textId="77777777" w:rsidR="00AC5622" w:rsidRPr="00AC5622" w:rsidRDefault="00AC5622" w:rsidP="00F71DFD">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FC29B78" w14:textId="6FB55777" w:rsidR="00AC5622" w:rsidRPr="00AC5622" w:rsidRDefault="00AC5622" w:rsidP="004B6953">
            <w:pPr>
              <w:rPr>
                <w:rFonts w:cs="Arial"/>
                <w:i/>
              </w:rPr>
            </w:pPr>
            <w:r w:rsidRPr="00AC5622">
              <w:rPr>
                <w:rFonts w:cs="Arial"/>
                <w:i/>
              </w:rPr>
              <w:t xml:space="preserve">Root </w:t>
            </w:r>
            <w:r w:rsidR="00F133FC">
              <w:rPr>
                <w:rFonts w:cs="Arial"/>
                <w:i/>
              </w:rPr>
              <w:t xml:space="preserve">sätts till OID för </w:t>
            </w:r>
            <w:r w:rsidR="004B6953">
              <w:rPr>
                <w:rFonts w:cs="Arial"/>
                <w:i/>
              </w:rPr>
              <w:t>lokalt id</w:t>
            </w:r>
            <w:r w:rsidRPr="00AC5622">
              <w:rPr>
                <w:rFonts w:cs="Arial"/>
                <w:i/>
              </w:rPr>
              <w:t>: 1.2.752.129.2.1.</w:t>
            </w:r>
            <w:r w:rsidR="004B6953">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37D3033E" w14:textId="77777777" w:rsidR="00AC5622" w:rsidRPr="00AC5622" w:rsidRDefault="00AC5622" w:rsidP="00F71DFD">
            <w:pPr>
              <w:rPr>
                <w:i/>
                <w:lang w:val="en-US"/>
              </w:rPr>
            </w:pPr>
            <w:r w:rsidRPr="00AC5622">
              <w:rPr>
                <w:i/>
                <w:lang w:val="en-US"/>
              </w:rPr>
              <w:t>1</w:t>
            </w:r>
          </w:p>
        </w:tc>
      </w:tr>
      <w:tr w:rsidR="00AC5622" w:rsidRPr="00AC5622" w14:paraId="11CE42AA" w14:textId="77777777" w:rsidTr="00AC5622">
        <w:tc>
          <w:tcPr>
            <w:tcW w:w="2474" w:type="dxa"/>
            <w:tcBorders>
              <w:top w:val="single" w:sz="4" w:space="0" w:color="auto"/>
              <w:left w:val="single" w:sz="4" w:space="0" w:color="auto"/>
              <w:bottom w:val="single" w:sz="4" w:space="0" w:color="auto"/>
              <w:right w:val="single" w:sz="4" w:space="0" w:color="auto"/>
            </w:tcBorders>
          </w:tcPr>
          <w:p w14:paraId="1279DD77" w14:textId="77777777" w:rsidR="00AC5622" w:rsidRPr="00AC5622" w:rsidRDefault="00AC5622" w:rsidP="00F71DFD">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w:t>
            </w:r>
            <w:r w:rsidRPr="00AC5622">
              <w:rPr>
                <w:i/>
              </w:rPr>
              <w:lastRenderedPageBreak/>
              <w:t>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831DFF1" w14:textId="77777777" w:rsidR="00AC5622" w:rsidRPr="00AC5622" w:rsidRDefault="00AC5622" w:rsidP="00F71DFD">
            <w:pPr>
              <w:rPr>
                <w:i/>
              </w:rPr>
            </w:pPr>
            <w:r w:rsidRPr="00AC5622">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C6905DA" w14:textId="77777777" w:rsidR="00AC5622" w:rsidRPr="00AC5622" w:rsidRDefault="00AC5622" w:rsidP="00F71DFD">
            <w:pPr>
              <w:rPr>
                <w:rFonts w:cs="Arial"/>
                <w:i/>
              </w:rPr>
            </w:pPr>
            <w:r w:rsidRPr="00AC5622">
              <w:rPr>
                <w:rFonts w:cs="Arial"/>
                <w:i/>
              </w:rPr>
              <w:t xml:space="preserve">Extension sätts till HSA-id för </w:t>
            </w:r>
            <w:r w:rsidRPr="00AC5622">
              <w:rPr>
                <w:rFonts w:cs="Arial"/>
                <w:i/>
              </w:rPr>
              <w:lastRenderedPageBreak/>
              <w:t>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44126C37" w14:textId="77777777" w:rsidR="00AC5622" w:rsidRPr="00AC5622" w:rsidRDefault="00AC5622" w:rsidP="00F71DFD">
            <w:pPr>
              <w:rPr>
                <w:i/>
                <w:lang w:val="en-US"/>
              </w:rPr>
            </w:pPr>
            <w:r w:rsidRPr="00AC5622">
              <w:rPr>
                <w:i/>
                <w:lang w:val="en-US"/>
              </w:rPr>
              <w:lastRenderedPageBreak/>
              <w:t>1</w:t>
            </w:r>
          </w:p>
        </w:tc>
      </w:tr>
      <w:tr w:rsidR="00C74AA6" w:rsidRPr="008345BA" w14:paraId="579DF462" w14:textId="77777777" w:rsidTr="000627CC">
        <w:tc>
          <w:tcPr>
            <w:tcW w:w="2474" w:type="dxa"/>
          </w:tcPr>
          <w:p w14:paraId="30E02E94" w14:textId="77777777" w:rsidR="00C74AA6" w:rsidRPr="008345BA" w:rsidRDefault="00C74AA6" w:rsidP="00F71DFD">
            <w:proofErr w:type="gramStart"/>
            <w:r w:rsidRPr="008345BA">
              <w:rPr>
                <w:lang w:eastAsia="sv-SE"/>
              </w:rPr>
              <w:lastRenderedPageBreak/>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ReferredInformationType.time</w:t>
            </w:r>
          </w:p>
        </w:tc>
        <w:tc>
          <w:tcPr>
            <w:tcW w:w="2506" w:type="dxa"/>
          </w:tcPr>
          <w:p w14:paraId="2367ADCC" w14:textId="77777777" w:rsidR="00C74AA6" w:rsidRPr="008345BA" w:rsidRDefault="00C74AA6" w:rsidP="00F71DFD">
            <w:r w:rsidRPr="008345BA">
              <w:t>TimeStamp</w:t>
            </w:r>
          </w:p>
        </w:tc>
        <w:tc>
          <w:tcPr>
            <w:tcW w:w="2925" w:type="dxa"/>
          </w:tcPr>
          <w:p w14:paraId="52DF93A4" w14:textId="7FC58EC2" w:rsidR="00C74AA6" w:rsidRPr="004B6953" w:rsidRDefault="00C74AA6" w:rsidP="0021458B">
            <w:pPr>
              <w:rPr>
                <w:rFonts w:cs="Arial"/>
              </w:rPr>
            </w:pPr>
            <w:r w:rsidRPr="008345BA">
              <w:rPr>
                <w:rFonts w:cs="Arial"/>
              </w:rPr>
              <w:t xml:space="preserve">Starttid av refererad </w:t>
            </w:r>
            <w:r w:rsidR="0021458B">
              <w:rPr>
                <w:rFonts w:cs="Arial"/>
              </w:rPr>
              <w:t>information</w:t>
            </w:r>
            <w:r w:rsidRPr="008345BA">
              <w:rPr>
                <w:rFonts w:cs="Arial"/>
              </w:rPr>
              <w:t>. Uttrycks med formatet ÅÅÅÅMMDDttmmss.</w:t>
            </w:r>
            <w:r w:rsidR="004B6953">
              <w:rPr>
                <w:rFonts w:cs="Arial"/>
              </w:rPr>
              <w:t xml:space="preserve"> </w:t>
            </w:r>
          </w:p>
        </w:tc>
        <w:tc>
          <w:tcPr>
            <w:tcW w:w="1617" w:type="dxa"/>
          </w:tcPr>
          <w:p w14:paraId="662FECD7" w14:textId="77777777" w:rsidR="00C74AA6" w:rsidRPr="008345BA" w:rsidRDefault="00C74AA6" w:rsidP="00F71DFD">
            <w:r w:rsidRPr="008345BA">
              <w:t>1</w:t>
            </w:r>
          </w:p>
        </w:tc>
      </w:tr>
      <w:tr w:rsidR="00C74AA6" w:rsidRPr="008345BA" w14:paraId="7D3496A1" w14:textId="77777777" w:rsidTr="000627CC">
        <w:tc>
          <w:tcPr>
            <w:tcW w:w="2474" w:type="dxa"/>
          </w:tcPr>
          <w:p w14:paraId="61B52C3D"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ReferredInformationType.urn</w:t>
            </w:r>
          </w:p>
        </w:tc>
        <w:tc>
          <w:tcPr>
            <w:tcW w:w="2506" w:type="dxa"/>
          </w:tcPr>
          <w:p w14:paraId="7E6F1BCA" w14:textId="77777777" w:rsidR="00C74AA6" w:rsidRPr="008345BA" w:rsidRDefault="00C74AA6" w:rsidP="00F71DFD">
            <w:r w:rsidRPr="008345BA">
              <w:t>URN</w:t>
            </w:r>
          </w:p>
        </w:tc>
        <w:tc>
          <w:tcPr>
            <w:tcW w:w="2925" w:type="dxa"/>
          </w:tcPr>
          <w:p w14:paraId="078A095A" w14:textId="77777777" w:rsidR="00C74AA6" w:rsidRPr="008345BA" w:rsidRDefault="00037F03" w:rsidP="00F71DFD">
            <w:pPr>
              <w:rPr>
                <w:rFonts w:cs="Arial"/>
              </w:rPr>
            </w:pPr>
            <w:r>
              <w:rPr>
                <w:rFonts w:cs="Arial"/>
              </w:rPr>
              <w:t>Beskrivning av funktion för</w:t>
            </w:r>
            <w:r w:rsidR="00C74AA6" w:rsidRPr="008345BA">
              <w:rPr>
                <w:rFonts w:cs="Arial"/>
              </w:rPr>
              <w:t xml:space="preserve"> den refererade externa informationen. </w:t>
            </w:r>
            <w:r>
              <w:rPr>
                <w:rFonts w:cs="Arial"/>
              </w:rPr>
              <w:t>Baseras på</w:t>
            </w:r>
            <w:r w:rsidR="00C74AA6"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14:paraId="559563A3" w14:textId="77777777" w:rsidR="00C74AA6" w:rsidRPr="008345BA" w:rsidRDefault="00C74AA6" w:rsidP="00F71DFD">
            <w:pPr>
              <w:rPr>
                <w:rFonts w:cs="Arial"/>
              </w:rPr>
            </w:pPr>
          </w:p>
          <w:p w14:paraId="5F1C48EB" w14:textId="77777777" w:rsidR="00C74AA6" w:rsidRPr="008345BA" w:rsidRDefault="00C74AA6" w:rsidP="00F71DFD">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5B263E01" w14:textId="77777777" w:rsidR="00C74AA6" w:rsidRPr="008345BA" w:rsidRDefault="00C74AA6" w:rsidP="00F71DFD">
            <w:pPr>
              <w:rPr>
                <w:rFonts w:eastAsia="Arial Unicode MS" w:cs="Arial"/>
                <w:color w:val="000000"/>
                <w:lang w:val="en-US"/>
              </w:rPr>
            </w:pPr>
          </w:p>
          <w:p w14:paraId="65259603" w14:textId="1EA805AD" w:rsidR="00C74AA6" w:rsidRPr="008345BA" w:rsidRDefault="00C74AA6" w:rsidP="00F71DFD">
            <w:pPr>
              <w:rPr>
                <w:rFonts w:cs="Arial"/>
                <w:lang w:val="en-US"/>
              </w:rPr>
            </w:pPr>
            <w:r w:rsidRPr="008345BA">
              <w:rPr>
                <w:rFonts w:eastAsia="Arial Unicode MS" w:cs="Arial"/>
                <w:color w:val="000000"/>
                <w:lang w:val="en-US"/>
              </w:rPr>
              <w:t xml:space="preserve">T.ex. </w:t>
            </w:r>
            <w:r w:rsidR="000A44E1" w:rsidRPr="008345BA">
              <w:rPr>
                <w:szCs w:val="20"/>
                <w:lang w:val="en-US"/>
              </w:rPr>
              <w:t>riv:</w:t>
            </w:r>
            <w:r w:rsidR="000A44E1" w:rsidRPr="000A44E1">
              <w:rPr>
                <w:szCs w:val="20"/>
                <w:lang w:val="en-US"/>
              </w:rPr>
              <w:t>clinicalprocess:healthcond:basic</w:t>
            </w:r>
            <w:r w:rsidR="000A44E1" w:rsidRPr="008345BA">
              <w:rPr>
                <w:szCs w:val="20"/>
                <w:lang w:val="en-US"/>
              </w:rPr>
              <w:t>:Get</w:t>
            </w:r>
            <w:r w:rsidR="000A44E1">
              <w:rPr>
                <w:szCs w:val="20"/>
                <w:lang w:val="en-US"/>
              </w:rPr>
              <w:t>Measurement</w:t>
            </w:r>
          </w:p>
        </w:tc>
        <w:tc>
          <w:tcPr>
            <w:tcW w:w="1617" w:type="dxa"/>
          </w:tcPr>
          <w:p w14:paraId="6DF8CF46" w14:textId="77777777" w:rsidR="00C74AA6" w:rsidRPr="008345BA" w:rsidRDefault="00C74AA6" w:rsidP="00F71DFD">
            <w:pPr>
              <w:rPr>
                <w:lang w:val="en-US"/>
              </w:rPr>
            </w:pPr>
            <w:r w:rsidRPr="008345BA">
              <w:rPr>
                <w:lang w:val="en-US"/>
              </w:rPr>
              <w:t>1</w:t>
            </w:r>
          </w:p>
        </w:tc>
      </w:tr>
      <w:tr w:rsidR="00C74AA6" w:rsidRPr="008345BA" w14:paraId="09A612A7" w14:textId="77777777" w:rsidTr="000D2F72">
        <w:tc>
          <w:tcPr>
            <w:tcW w:w="2474" w:type="dxa"/>
            <w:shd w:val="clear" w:color="auto" w:fill="D9D9D9" w:themeFill="background1" w:themeFillShade="D9"/>
          </w:tcPr>
          <w:p w14:paraId="65839566"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ReferredInformationType.InformationOwner</w:t>
            </w:r>
          </w:p>
        </w:tc>
        <w:tc>
          <w:tcPr>
            <w:tcW w:w="2506" w:type="dxa"/>
            <w:shd w:val="clear" w:color="auto" w:fill="D9D9D9" w:themeFill="background1" w:themeFillShade="D9"/>
          </w:tcPr>
          <w:p w14:paraId="04074E17" w14:textId="77777777" w:rsidR="00C74AA6" w:rsidRPr="008345BA" w:rsidRDefault="00C74AA6" w:rsidP="00F71DFD">
            <w:r w:rsidRPr="008345BA">
              <w:t>InformationOwnerType</w:t>
            </w:r>
          </w:p>
        </w:tc>
        <w:tc>
          <w:tcPr>
            <w:tcW w:w="2925" w:type="dxa"/>
            <w:shd w:val="clear" w:color="auto" w:fill="D9D9D9" w:themeFill="background1" w:themeFillShade="D9"/>
          </w:tcPr>
          <w:p w14:paraId="274B6847" w14:textId="77777777" w:rsidR="00C74AA6" w:rsidRPr="008345BA" w:rsidRDefault="00C74AA6" w:rsidP="00F71DFD"/>
        </w:tc>
        <w:tc>
          <w:tcPr>
            <w:tcW w:w="1617" w:type="dxa"/>
            <w:shd w:val="clear" w:color="auto" w:fill="D9D9D9" w:themeFill="background1" w:themeFillShade="D9"/>
          </w:tcPr>
          <w:p w14:paraId="12EC2DCF" w14:textId="77777777" w:rsidR="00C74AA6" w:rsidRPr="008345BA" w:rsidRDefault="00C74AA6" w:rsidP="00F71DFD">
            <w:r w:rsidRPr="008345BA">
              <w:t>1</w:t>
            </w:r>
          </w:p>
        </w:tc>
      </w:tr>
      <w:tr w:rsidR="00C74AA6" w:rsidRPr="008345BA" w14:paraId="3F52AB78" w14:textId="77777777" w:rsidTr="000627CC">
        <w:tc>
          <w:tcPr>
            <w:tcW w:w="2474" w:type="dxa"/>
          </w:tcPr>
          <w:p w14:paraId="432649D7"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14:paraId="2EEB8749" w14:textId="77777777" w:rsidR="00C74AA6" w:rsidRPr="008345BA" w:rsidRDefault="00C74AA6" w:rsidP="00F71DFD">
            <w:r w:rsidRPr="008345BA">
              <w:t>IIType</w:t>
            </w:r>
          </w:p>
        </w:tc>
        <w:tc>
          <w:tcPr>
            <w:tcW w:w="2925" w:type="dxa"/>
          </w:tcPr>
          <w:p w14:paraId="1CB1CE9E" w14:textId="0C46D39C" w:rsidR="004B6953" w:rsidRPr="008345BA" w:rsidRDefault="00C74AA6" w:rsidP="004B6953">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5EDCC3F2" w14:textId="166E2E9A" w:rsidR="00C74AA6" w:rsidRPr="008345BA" w:rsidRDefault="00C74AA6" w:rsidP="00F71DFD"/>
        </w:tc>
        <w:tc>
          <w:tcPr>
            <w:tcW w:w="1617" w:type="dxa"/>
          </w:tcPr>
          <w:p w14:paraId="56561439" w14:textId="77777777" w:rsidR="00C74AA6" w:rsidRPr="008345BA" w:rsidRDefault="00C74AA6" w:rsidP="00F71DFD">
            <w:pPr>
              <w:rPr>
                <w:lang w:val="en-US"/>
              </w:rPr>
            </w:pPr>
            <w:r w:rsidRPr="008345BA">
              <w:rPr>
                <w:lang w:val="en-US"/>
              </w:rPr>
              <w:t>1</w:t>
            </w:r>
          </w:p>
        </w:tc>
      </w:tr>
      <w:tr w:rsidR="006701F1" w:rsidRPr="008345BA" w14:paraId="79B267D5" w14:textId="77777777" w:rsidTr="000627CC">
        <w:tc>
          <w:tcPr>
            <w:tcW w:w="2474" w:type="dxa"/>
          </w:tcPr>
          <w:p w14:paraId="46A9FBC7" w14:textId="5A1F503C" w:rsidR="006701F1" w:rsidRPr="008345BA" w:rsidRDefault="006701F1" w:rsidP="00F71DFD">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022CDA3D" w14:textId="08692013" w:rsidR="006701F1" w:rsidRPr="008345BA" w:rsidRDefault="006701F1" w:rsidP="00F71DFD">
            <w:r>
              <w:t>String</w:t>
            </w:r>
          </w:p>
        </w:tc>
        <w:tc>
          <w:tcPr>
            <w:tcW w:w="2925" w:type="dxa"/>
          </w:tcPr>
          <w:p w14:paraId="0DBCFA94" w14:textId="08E38CE7" w:rsidR="006701F1" w:rsidRPr="008345BA" w:rsidRDefault="006701F1" w:rsidP="00F71DFD">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25E5BDE3" w14:textId="77777777" w:rsidR="006701F1" w:rsidRPr="008345BA" w:rsidRDefault="006701F1" w:rsidP="00F71DFD">
            <w:pPr>
              <w:rPr>
                <w:lang w:val="en-US"/>
              </w:rPr>
            </w:pPr>
          </w:p>
        </w:tc>
      </w:tr>
      <w:tr w:rsidR="006701F1" w:rsidRPr="008345BA" w14:paraId="0B9F6F75" w14:textId="77777777" w:rsidTr="000627CC">
        <w:tc>
          <w:tcPr>
            <w:tcW w:w="2474" w:type="dxa"/>
          </w:tcPr>
          <w:p w14:paraId="26D75BFE" w14:textId="41C39CF4" w:rsidR="006701F1" w:rsidRPr="008345BA" w:rsidRDefault="006701F1" w:rsidP="00F71DFD">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2EF0EC9A" w14:textId="44002DCD" w:rsidR="006701F1" w:rsidRPr="008345BA" w:rsidRDefault="006701F1" w:rsidP="00F71DFD">
            <w:r>
              <w:t>String</w:t>
            </w:r>
          </w:p>
        </w:tc>
        <w:tc>
          <w:tcPr>
            <w:tcW w:w="2925" w:type="dxa"/>
          </w:tcPr>
          <w:p w14:paraId="6BB194CD" w14:textId="728396A0" w:rsidR="006701F1" w:rsidRPr="008345BA" w:rsidRDefault="006701F1" w:rsidP="006701F1">
            <w:pPr>
              <w:rPr>
                <w:rFonts w:cs="Arial"/>
              </w:rPr>
            </w:pPr>
            <w:r>
              <w:rPr>
                <w:rFonts w:cs="Arial"/>
              </w:rPr>
              <w:t>Extension sätts till den HSA-id för aktuell vårdgivare</w:t>
            </w:r>
          </w:p>
        </w:tc>
        <w:tc>
          <w:tcPr>
            <w:tcW w:w="1617" w:type="dxa"/>
          </w:tcPr>
          <w:p w14:paraId="16A679E8" w14:textId="77777777" w:rsidR="006701F1" w:rsidRPr="006701F1" w:rsidRDefault="006701F1" w:rsidP="00F71DFD"/>
        </w:tc>
      </w:tr>
      <w:tr w:rsidR="00C74AA6" w:rsidRPr="008345BA" w14:paraId="5364FFF7" w14:textId="77777777" w:rsidTr="000D2F72">
        <w:tc>
          <w:tcPr>
            <w:tcW w:w="2474" w:type="dxa"/>
            <w:shd w:val="clear" w:color="auto" w:fill="D9D9D9" w:themeFill="background1" w:themeFillShade="D9"/>
          </w:tcPr>
          <w:p w14:paraId="6188EF7C" w14:textId="77777777" w:rsidR="00C74AA6" w:rsidRPr="008345BA" w:rsidRDefault="00C74AA6" w:rsidP="00F71DFD">
            <w:pPr>
              <w:rPr>
                <w:lang w:val="en-GB"/>
              </w:rPr>
            </w:pPr>
            <w:r w:rsidRPr="008345BA">
              <w:rPr>
                <w:lang w:val="en-US" w:eastAsia="sv-SE"/>
              </w:rPr>
              <w:t>performerRole</w:t>
            </w:r>
          </w:p>
        </w:tc>
        <w:tc>
          <w:tcPr>
            <w:tcW w:w="2506" w:type="dxa"/>
            <w:shd w:val="clear" w:color="auto" w:fill="D9D9D9" w:themeFill="background1" w:themeFillShade="D9"/>
          </w:tcPr>
          <w:p w14:paraId="5D586088" w14:textId="77777777" w:rsidR="00C74AA6" w:rsidRPr="008345BA" w:rsidRDefault="00C74AA6" w:rsidP="00F71DFD">
            <w:pPr>
              <w:rPr>
                <w:lang w:val="en-GB"/>
              </w:rPr>
            </w:pPr>
            <w:r w:rsidRPr="008345BA">
              <w:rPr>
                <w:lang w:val="en-GB"/>
              </w:rPr>
              <w:t>PerformerRoleType</w:t>
            </w:r>
          </w:p>
        </w:tc>
        <w:tc>
          <w:tcPr>
            <w:tcW w:w="2925" w:type="dxa"/>
            <w:shd w:val="clear" w:color="auto" w:fill="D9D9D9" w:themeFill="background1" w:themeFillShade="D9"/>
          </w:tcPr>
          <w:p w14:paraId="227C1E3F" w14:textId="77777777" w:rsidR="00C74AA6" w:rsidRPr="008345BA" w:rsidRDefault="00C74AA6" w:rsidP="00F71DFD">
            <w:pPr>
              <w:rPr>
                <w:lang w:val="en-US"/>
              </w:rPr>
            </w:pPr>
          </w:p>
        </w:tc>
        <w:tc>
          <w:tcPr>
            <w:tcW w:w="1617" w:type="dxa"/>
            <w:shd w:val="clear" w:color="auto" w:fill="D9D9D9" w:themeFill="background1" w:themeFillShade="D9"/>
          </w:tcPr>
          <w:p w14:paraId="0EA10C64" w14:textId="77777777" w:rsidR="00C74AA6" w:rsidRPr="008345BA" w:rsidRDefault="00C74AA6" w:rsidP="00F71DFD">
            <w:pPr>
              <w:rPr>
                <w:lang w:val="en-US"/>
              </w:rPr>
            </w:pPr>
            <w:r w:rsidRPr="008345BA">
              <w:rPr>
                <w:lang w:val="en-US"/>
              </w:rPr>
              <w:t>1</w:t>
            </w:r>
          </w:p>
        </w:tc>
      </w:tr>
      <w:tr w:rsidR="00C74AA6" w:rsidRPr="008345BA" w14:paraId="6C6F9F2F" w14:textId="77777777" w:rsidTr="000627CC">
        <w:tc>
          <w:tcPr>
            <w:tcW w:w="2474" w:type="dxa"/>
          </w:tcPr>
          <w:p w14:paraId="64BC83F0" w14:textId="77777777" w:rsidR="00C74AA6" w:rsidRPr="008345BA" w:rsidRDefault="00C74AA6" w:rsidP="00F71DFD">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2F1E8CE5" w14:textId="77777777" w:rsidR="00C74AA6" w:rsidRPr="008345BA" w:rsidRDefault="00C74AA6" w:rsidP="00F71DFD">
            <w:pPr>
              <w:rPr>
                <w:lang w:val="en-US"/>
              </w:rPr>
            </w:pPr>
            <w:r w:rsidRPr="008345BA">
              <w:rPr>
                <w:lang w:val="en-US"/>
              </w:rPr>
              <w:t>IIType</w:t>
            </w:r>
          </w:p>
        </w:tc>
        <w:tc>
          <w:tcPr>
            <w:tcW w:w="2925" w:type="dxa"/>
          </w:tcPr>
          <w:p w14:paraId="420FE696" w14:textId="77777777" w:rsidR="00C74AA6" w:rsidRDefault="00C74AA6" w:rsidP="00F71DFD">
            <w:r w:rsidRPr="008345BA">
              <w:t xml:space="preserve">Personens identitet av utförarrollen som är unik inom källsystemet. </w:t>
            </w:r>
          </w:p>
          <w:p w14:paraId="770DE793" w14:textId="77777777" w:rsidR="00C74AA6" w:rsidRDefault="00C74AA6" w:rsidP="00F71DFD"/>
          <w:p w14:paraId="6B79DF7F" w14:textId="77777777" w:rsidR="00C74AA6" w:rsidRDefault="00C74AA6" w:rsidP="00F71DFD">
            <w:r>
              <w:t>Lämnas tomt ifall</w:t>
            </w:r>
            <w:r w:rsidRPr="008345BA">
              <w:t xml:space="preserve"> observationen utförs av pat</w:t>
            </w:r>
            <w:r>
              <w:t>ienten själv eller annan person</w:t>
            </w:r>
          </w:p>
          <w:p w14:paraId="3D7FF6F6" w14:textId="77777777" w:rsidR="00C74AA6" w:rsidRDefault="00C74AA6" w:rsidP="00F71DFD"/>
          <w:p w14:paraId="7131FD87" w14:textId="77777777" w:rsidR="00C74AA6" w:rsidRPr="00DE210C" w:rsidRDefault="00C74AA6" w:rsidP="00F71DFD">
            <w:r>
              <w:t xml:space="preserve">HSAid skall anges ifall </w:t>
            </w:r>
            <w:r>
              <w:lastRenderedPageBreak/>
              <w:t>utföraren är en vårdpersonal</w:t>
            </w:r>
            <w:r w:rsidRPr="008345BA">
              <w:t>.</w:t>
            </w:r>
            <w:r w:rsidR="000B3601">
              <w:rPr>
                <w:rFonts w:cs="Arial"/>
              </w:rPr>
              <w:t xml:space="preserve"> </w:t>
            </w:r>
            <w:r>
              <w:rPr>
                <w:rFonts w:cs="Arial"/>
              </w:rPr>
              <w:t>(Fält 2, Fält 2a, Fält 2b)</w:t>
            </w:r>
          </w:p>
        </w:tc>
        <w:tc>
          <w:tcPr>
            <w:tcW w:w="1617" w:type="dxa"/>
          </w:tcPr>
          <w:p w14:paraId="25D80CCB" w14:textId="77777777" w:rsidR="00C74AA6" w:rsidRPr="008345BA" w:rsidRDefault="00C74AA6" w:rsidP="00F71DFD">
            <w:r w:rsidRPr="008345BA">
              <w:lastRenderedPageBreak/>
              <w:t>0</w:t>
            </w:r>
            <w:proofErr w:type="gramStart"/>
            <w:r w:rsidRPr="008345BA">
              <w:t>..</w:t>
            </w:r>
            <w:proofErr w:type="gramEnd"/>
            <w:r w:rsidRPr="008345BA">
              <w:t>1</w:t>
            </w:r>
          </w:p>
        </w:tc>
      </w:tr>
      <w:tr w:rsidR="000B3601" w:rsidRPr="00612528" w14:paraId="1B9E3990" w14:textId="77777777" w:rsidTr="000B3601">
        <w:tc>
          <w:tcPr>
            <w:tcW w:w="2474" w:type="dxa"/>
            <w:tcBorders>
              <w:top w:val="single" w:sz="4" w:space="0" w:color="auto"/>
              <w:left w:val="single" w:sz="4" w:space="0" w:color="auto"/>
              <w:bottom w:val="single" w:sz="4" w:space="0" w:color="auto"/>
              <w:right w:val="single" w:sz="4" w:space="0" w:color="auto"/>
            </w:tcBorders>
          </w:tcPr>
          <w:p w14:paraId="113ACD4E" w14:textId="77777777" w:rsidR="000B3601" w:rsidRPr="00612528" w:rsidRDefault="000B3601" w:rsidP="00F71DFD">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7E2ED4C" w14:textId="77777777" w:rsidR="000B3601" w:rsidRPr="00612528" w:rsidRDefault="000B3601" w:rsidP="00F71DFD">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7AC7C22" w14:textId="58440E34" w:rsidR="000B3601" w:rsidRPr="00612528" w:rsidRDefault="008168A9" w:rsidP="00F71DFD">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F22F859" w14:textId="77777777" w:rsidR="000B3601" w:rsidRPr="00612528" w:rsidRDefault="000B3601" w:rsidP="00F71DFD">
            <w:pPr>
              <w:rPr>
                <w:i/>
              </w:rPr>
            </w:pPr>
            <w:r w:rsidRPr="00612528">
              <w:rPr>
                <w:i/>
              </w:rPr>
              <w:t>1</w:t>
            </w:r>
          </w:p>
        </w:tc>
      </w:tr>
      <w:tr w:rsidR="000B3601" w:rsidRPr="00612528" w14:paraId="3FE81EFC" w14:textId="77777777" w:rsidTr="000B3601">
        <w:tc>
          <w:tcPr>
            <w:tcW w:w="2474" w:type="dxa"/>
            <w:tcBorders>
              <w:top w:val="single" w:sz="4" w:space="0" w:color="auto"/>
              <w:left w:val="single" w:sz="4" w:space="0" w:color="auto"/>
              <w:bottom w:val="single" w:sz="4" w:space="0" w:color="auto"/>
              <w:right w:val="single" w:sz="4" w:space="0" w:color="auto"/>
            </w:tcBorders>
          </w:tcPr>
          <w:p w14:paraId="20130AE1" w14:textId="77777777" w:rsidR="000B3601" w:rsidRPr="00612528" w:rsidRDefault="000B3601" w:rsidP="00F71DFD">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5950ABF" w14:textId="77777777" w:rsidR="000B3601" w:rsidRPr="00612528" w:rsidRDefault="000B3601" w:rsidP="00F71DFD">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11C9ECEC" w14:textId="4654F661" w:rsidR="000B3601" w:rsidRPr="00612528" w:rsidRDefault="008168A9" w:rsidP="00F71DFD">
            <w:pPr>
              <w:rPr>
                <w:i/>
              </w:rPr>
            </w:pPr>
            <w:r>
              <w:rPr>
                <w:i/>
              </w:rPr>
              <w:t>Extension sätts till HSA-id</w:t>
            </w:r>
            <w:r w:rsidR="000B3601"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0A92E1AB" w14:textId="77777777" w:rsidR="000B3601" w:rsidRPr="00612528" w:rsidRDefault="000B3601" w:rsidP="00F71DFD">
            <w:pPr>
              <w:rPr>
                <w:i/>
              </w:rPr>
            </w:pPr>
            <w:r w:rsidRPr="00612528">
              <w:rPr>
                <w:i/>
              </w:rPr>
              <w:t>1</w:t>
            </w:r>
          </w:p>
        </w:tc>
      </w:tr>
      <w:tr w:rsidR="00C74AA6" w:rsidRPr="008345BA" w14:paraId="6113DCAF" w14:textId="77777777" w:rsidTr="000627CC">
        <w:tc>
          <w:tcPr>
            <w:tcW w:w="2474" w:type="dxa"/>
          </w:tcPr>
          <w:p w14:paraId="46F9766C" w14:textId="77777777" w:rsidR="00C74AA6" w:rsidRPr="008345BA" w:rsidRDefault="00C74AA6" w:rsidP="00F71DFD">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.Code</w:t>
            </w:r>
            <w:proofErr w:type="gramEnd"/>
          </w:p>
        </w:tc>
        <w:tc>
          <w:tcPr>
            <w:tcW w:w="2506" w:type="dxa"/>
          </w:tcPr>
          <w:p w14:paraId="6B40F502" w14:textId="77777777" w:rsidR="00C74AA6" w:rsidRPr="008345BA" w:rsidRDefault="00C74AA6" w:rsidP="00F71DFD">
            <w:r w:rsidRPr="008345BA">
              <w:t>CVType</w:t>
            </w:r>
          </w:p>
        </w:tc>
        <w:tc>
          <w:tcPr>
            <w:tcW w:w="2925" w:type="dxa"/>
          </w:tcPr>
          <w:p w14:paraId="36043D85" w14:textId="77777777" w:rsidR="00C74AA6" w:rsidRPr="008345BA" w:rsidRDefault="00C74AA6" w:rsidP="00F71DFD">
            <w:r w:rsidRPr="008345BA">
              <w:t>Beskriver utförarens roll.</w:t>
            </w:r>
          </w:p>
        </w:tc>
        <w:tc>
          <w:tcPr>
            <w:tcW w:w="1617" w:type="dxa"/>
          </w:tcPr>
          <w:p w14:paraId="5BB8F174" w14:textId="77777777" w:rsidR="00C74AA6" w:rsidRPr="008345BA" w:rsidRDefault="00C74AA6" w:rsidP="00F71DFD">
            <w:r w:rsidRPr="008345BA">
              <w:t>1</w:t>
            </w:r>
          </w:p>
        </w:tc>
      </w:tr>
      <w:tr w:rsidR="000B3601" w:rsidRPr="000B3601" w14:paraId="7AEE15EB" w14:textId="77777777" w:rsidTr="000B3601">
        <w:tc>
          <w:tcPr>
            <w:tcW w:w="2474" w:type="dxa"/>
            <w:tcBorders>
              <w:top w:val="single" w:sz="4" w:space="0" w:color="auto"/>
              <w:left w:val="single" w:sz="4" w:space="0" w:color="auto"/>
              <w:bottom w:val="single" w:sz="4" w:space="0" w:color="auto"/>
              <w:right w:val="single" w:sz="4" w:space="0" w:color="auto"/>
            </w:tcBorders>
          </w:tcPr>
          <w:p w14:paraId="520614D8" w14:textId="77777777" w:rsidR="000B3601" w:rsidRPr="000B3601" w:rsidRDefault="000B3601" w:rsidP="00F71DFD">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4E5A7231"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EDBA5D4" w14:textId="77777777" w:rsidR="000B3601" w:rsidRPr="000B3601" w:rsidRDefault="000B3601" w:rsidP="00F71DFD">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4B75A2A9" w14:textId="77777777" w:rsidR="000B3601" w:rsidRPr="000B3601" w:rsidRDefault="000B3601" w:rsidP="00F71DFD">
            <w:pPr>
              <w:rPr>
                <w:i/>
              </w:rPr>
            </w:pPr>
            <w:r w:rsidRPr="000B3601">
              <w:rPr>
                <w:i/>
              </w:rPr>
              <w:t>1</w:t>
            </w:r>
          </w:p>
        </w:tc>
      </w:tr>
      <w:tr w:rsidR="000B3601" w:rsidRPr="000B3601" w14:paraId="14B491B3" w14:textId="77777777" w:rsidTr="000B3601">
        <w:tc>
          <w:tcPr>
            <w:tcW w:w="2474" w:type="dxa"/>
            <w:tcBorders>
              <w:top w:val="single" w:sz="4" w:space="0" w:color="auto"/>
              <w:left w:val="single" w:sz="4" w:space="0" w:color="auto"/>
              <w:bottom w:val="single" w:sz="4" w:space="0" w:color="auto"/>
              <w:right w:val="single" w:sz="4" w:space="0" w:color="auto"/>
            </w:tcBorders>
          </w:tcPr>
          <w:p w14:paraId="1ACBC120" w14:textId="77777777" w:rsidR="000B3601" w:rsidRPr="000B3601" w:rsidRDefault="000B3601" w:rsidP="00F71DFD">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15BC99B5"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F616741" w14:textId="77777777" w:rsidR="000B3601" w:rsidRPr="00485475" w:rsidRDefault="000B3601" w:rsidP="00F71DFD">
            <w:pPr>
              <w:rPr>
                <w:rFonts w:eastAsia="Times New Roman" w:cs="Arial"/>
                <w:i/>
                <w:color w:val="000000"/>
                <w:lang w:eastAsia="sv-SE"/>
              </w:rPr>
            </w:pPr>
            <w:r w:rsidRPr="000B3601">
              <w:rPr>
                <w:i/>
              </w:rPr>
              <w:t xml:space="preserve">Kodsystem för angiven kod </w:t>
            </w:r>
            <w:r w:rsidRPr="002206AC">
              <w:rPr>
                <w:i/>
              </w:rPr>
              <w:t xml:space="preserve">för </w:t>
            </w:r>
            <w:r w:rsidR="003A2BE3">
              <w:rPr>
                <w:i/>
              </w:rPr>
              <w:t>utförartyp</w:t>
            </w:r>
            <w:r w:rsidRPr="002206AC">
              <w:rPr>
                <w:i/>
              </w:rPr>
              <w:t xml:space="preserve">. </w:t>
            </w:r>
            <w:r w:rsidR="002206AC" w:rsidRPr="002206AC">
              <w:rPr>
                <w:i/>
              </w:rPr>
              <w:t xml:space="preserve">Ska </w:t>
            </w:r>
            <w:r w:rsidR="00E41913">
              <w:rPr>
                <w:i/>
              </w:rPr>
              <w:t>baseras på</w:t>
            </w:r>
            <w:r w:rsidR="002206AC" w:rsidRPr="002206AC">
              <w:rPr>
                <w:i/>
              </w:rPr>
              <w:t xml:space="preserve"> HL7 </w:t>
            </w:r>
            <w:r w:rsidR="00D37FE4">
              <w:rPr>
                <w:i/>
              </w:rPr>
              <w:t>RoleCode</w:t>
            </w:r>
            <w:r w:rsidR="002206AC" w:rsidRPr="002206AC">
              <w:rPr>
                <w:i/>
              </w:rPr>
              <w:t xml:space="preserve"> med </w:t>
            </w:r>
            <w:r w:rsidR="0022109C">
              <w:rPr>
                <w:i/>
              </w:rPr>
              <w:t xml:space="preserve">OID </w:t>
            </w:r>
            <w:r w:rsidR="0022109C" w:rsidRPr="0022109C">
              <w:rPr>
                <w:i/>
              </w:rPr>
              <w:t>2.16.840.1.</w:t>
            </w:r>
            <w:proofErr w:type="gramStart"/>
            <w:r w:rsidR="0022109C" w:rsidRPr="0022109C">
              <w:rPr>
                <w:i/>
              </w:rPr>
              <w:t>113883.5</w:t>
            </w:r>
            <w:proofErr w:type="gramEnd"/>
            <w:r w:rsidR="0022109C"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56C312C9" w14:textId="77777777" w:rsidR="000B3601" w:rsidRPr="000B3601" w:rsidRDefault="000B3601" w:rsidP="00F71DFD">
            <w:pPr>
              <w:rPr>
                <w:i/>
              </w:rPr>
            </w:pPr>
            <w:r w:rsidRPr="000B3601">
              <w:rPr>
                <w:i/>
              </w:rPr>
              <w:t>1</w:t>
            </w:r>
          </w:p>
        </w:tc>
      </w:tr>
      <w:tr w:rsidR="000B3601" w:rsidRPr="000B3601" w14:paraId="5378D431" w14:textId="77777777" w:rsidTr="000B3601">
        <w:tc>
          <w:tcPr>
            <w:tcW w:w="2474" w:type="dxa"/>
            <w:tcBorders>
              <w:top w:val="single" w:sz="4" w:space="0" w:color="auto"/>
              <w:left w:val="single" w:sz="4" w:space="0" w:color="auto"/>
              <w:bottom w:val="single" w:sz="4" w:space="0" w:color="auto"/>
              <w:right w:val="single" w:sz="4" w:space="0" w:color="auto"/>
            </w:tcBorders>
          </w:tcPr>
          <w:p w14:paraId="6E4629FC" w14:textId="77777777" w:rsidR="000B3601" w:rsidRPr="000B3601" w:rsidRDefault="000B3601" w:rsidP="00F71DFD">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14C59DF6"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C49B21E" w14:textId="77777777" w:rsidR="000B3601" w:rsidRPr="000B3601" w:rsidRDefault="000B3601" w:rsidP="00F71DFD">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2431B3D" w14:textId="77777777" w:rsidR="000B3601" w:rsidRPr="000B3601" w:rsidRDefault="000B3601" w:rsidP="00F71DFD">
            <w:pPr>
              <w:rPr>
                <w:i/>
              </w:rPr>
            </w:pPr>
            <w:r w:rsidRPr="000B3601">
              <w:rPr>
                <w:i/>
              </w:rPr>
              <w:t>0</w:t>
            </w:r>
            <w:proofErr w:type="gramStart"/>
            <w:r w:rsidRPr="000B3601">
              <w:rPr>
                <w:i/>
              </w:rPr>
              <w:t>..</w:t>
            </w:r>
            <w:proofErr w:type="gramEnd"/>
            <w:r w:rsidRPr="000B3601">
              <w:rPr>
                <w:i/>
              </w:rPr>
              <w:t>1</w:t>
            </w:r>
          </w:p>
        </w:tc>
      </w:tr>
      <w:tr w:rsidR="000B3601" w:rsidRPr="000B3601" w14:paraId="5716D506" w14:textId="77777777" w:rsidTr="000B3601">
        <w:tc>
          <w:tcPr>
            <w:tcW w:w="2474" w:type="dxa"/>
            <w:tcBorders>
              <w:top w:val="single" w:sz="4" w:space="0" w:color="auto"/>
              <w:left w:val="single" w:sz="4" w:space="0" w:color="auto"/>
              <w:bottom w:val="single" w:sz="4" w:space="0" w:color="auto"/>
              <w:right w:val="single" w:sz="4" w:space="0" w:color="auto"/>
            </w:tcBorders>
          </w:tcPr>
          <w:p w14:paraId="5D713E41" w14:textId="77777777" w:rsidR="000B3601" w:rsidRPr="000B3601" w:rsidRDefault="000B3601" w:rsidP="00F71DFD">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C6E3760"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B4F5012" w14:textId="77777777" w:rsidR="000B3601" w:rsidRPr="000B3601" w:rsidRDefault="000B3601" w:rsidP="00F71DFD">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BF6F1E" w14:textId="77777777" w:rsidR="000B3601" w:rsidRPr="000B3601" w:rsidRDefault="000B3601" w:rsidP="00F71DFD">
            <w:pPr>
              <w:rPr>
                <w:i/>
              </w:rPr>
            </w:pPr>
            <w:r w:rsidRPr="000B3601">
              <w:rPr>
                <w:i/>
              </w:rPr>
              <w:t>0</w:t>
            </w:r>
            <w:proofErr w:type="gramStart"/>
            <w:r w:rsidRPr="000B3601">
              <w:rPr>
                <w:i/>
              </w:rPr>
              <w:t>..</w:t>
            </w:r>
            <w:proofErr w:type="gramEnd"/>
            <w:r w:rsidRPr="000B3601">
              <w:rPr>
                <w:i/>
              </w:rPr>
              <w:t>1</w:t>
            </w:r>
          </w:p>
        </w:tc>
      </w:tr>
      <w:tr w:rsidR="000B3601" w:rsidRPr="000B3601" w14:paraId="3C496F2A" w14:textId="77777777" w:rsidTr="000B3601">
        <w:tc>
          <w:tcPr>
            <w:tcW w:w="2474" w:type="dxa"/>
            <w:tcBorders>
              <w:top w:val="single" w:sz="4" w:space="0" w:color="auto"/>
              <w:left w:val="single" w:sz="4" w:space="0" w:color="auto"/>
              <w:bottom w:val="single" w:sz="4" w:space="0" w:color="auto"/>
              <w:right w:val="single" w:sz="4" w:space="0" w:color="auto"/>
            </w:tcBorders>
          </w:tcPr>
          <w:p w14:paraId="21F71C3A" w14:textId="77777777" w:rsidR="000B3601" w:rsidRPr="000B3601" w:rsidRDefault="000B3601" w:rsidP="00F71DFD">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200296C4"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E5EB1CD" w14:textId="2183C802" w:rsidR="000B3601" w:rsidRPr="000B3601" w:rsidRDefault="000B3601" w:rsidP="004B6953">
            <w:pPr>
              <w:rPr>
                <w:i/>
              </w:rPr>
            </w:pPr>
            <w:r w:rsidRPr="000B3601">
              <w:rPr>
                <w:i/>
              </w:rPr>
              <w:t>Textue</w:t>
            </w:r>
            <w:r w:rsidR="004B6953">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1D7BBB9" w14:textId="77777777" w:rsidR="000B3601" w:rsidRPr="000B3601" w:rsidRDefault="000B3601" w:rsidP="00F71DFD">
            <w:pPr>
              <w:rPr>
                <w:i/>
              </w:rPr>
            </w:pPr>
            <w:r w:rsidRPr="000B3601">
              <w:rPr>
                <w:i/>
              </w:rPr>
              <w:t>0</w:t>
            </w:r>
            <w:proofErr w:type="gramStart"/>
            <w:r w:rsidRPr="000B3601">
              <w:rPr>
                <w:i/>
              </w:rPr>
              <w:t>..</w:t>
            </w:r>
            <w:proofErr w:type="gramEnd"/>
            <w:r w:rsidRPr="000B3601">
              <w:rPr>
                <w:i/>
              </w:rPr>
              <w:t>1</w:t>
            </w:r>
          </w:p>
        </w:tc>
      </w:tr>
      <w:tr w:rsidR="00C74AA6" w:rsidRPr="008345BA" w14:paraId="54684DC4" w14:textId="77777777" w:rsidTr="000D2F72">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3A789F" w14:textId="77777777" w:rsidR="00C74AA6" w:rsidRPr="008345BA" w:rsidRDefault="00C74AA6" w:rsidP="00F71DFD">
            <w:pPr>
              <w:rPr>
                <w:lang w:eastAsia="sv-SE"/>
              </w:rPr>
            </w:pPr>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3247DA" w14:textId="77777777" w:rsidR="00C74AA6" w:rsidRPr="008345BA" w:rsidRDefault="00C74AA6" w:rsidP="00F71DFD">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FB32BC" w14:textId="77777777" w:rsidR="00C74AA6" w:rsidRPr="008345BA" w:rsidRDefault="00C74AA6" w:rsidP="00F71DFD"/>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64D82" w14:textId="77777777" w:rsidR="00C74AA6" w:rsidRPr="008345BA" w:rsidRDefault="00C74AA6" w:rsidP="00F71DFD">
            <w:r w:rsidRPr="008345BA">
              <w:t>0</w:t>
            </w:r>
            <w:proofErr w:type="gramStart"/>
            <w:r w:rsidRPr="008345BA">
              <w:t>..</w:t>
            </w:r>
            <w:proofErr w:type="gramEnd"/>
            <w:r w:rsidRPr="008345BA">
              <w:t>1</w:t>
            </w:r>
          </w:p>
        </w:tc>
      </w:tr>
      <w:tr w:rsidR="00C74AA6" w:rsidRPr="008345BA" w14:paraId="74725912" w14:textId="77777777" w:rsidTr="000627CC">
        <w:tc>
          <w:tcPr>
            <w:tcW w:w="2474" w:type="dxa"/>
            <w:tcBorders>
              <w:top w:val="single" w:sz="4" w:space="0" w:color="auto"/>
              <w:left w:val="single" w:sz="4" w:space="0" w:color="auto"/>
              <w:bottom w:val="single" w:sz="4" w:space="0" w:color="auto"/>
              <w:right w:val="single" w:sz="4" w:space="0" w:color="auto"/>
            </w:tcBorders>
          </w:tcPr>
          <w:p w14:paraId="407C345D" w14:textId="77777777" w:rsidR="00C74AA6" w:rsidRPr="008345BA" w:rsidRDefault="00C74AA6" w:rsidP="00F71DFD">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77F1BDA8" w14:textId="77777777" w:rsidR="00C74AA6" w:rsidRPr="008345BA" w:rsidRDefault="00C74AA6" w:rsidP="00F71DFD">
            <w:r w:rsidRPr="008345BA">
              <w:t>IIType</w:t>
            </w:r>
          </w:p>
        </w:tc>
        <w:tc>
          <w:tcPr>
            <w:tcW w:w="2925" w:type="dxa"/>
            <w:tcBorders>
              <w:top w:val="single" w:sz="4" w:space="0" w:color="auto"/>
              <w:left w:val="single" w:sz="4" w:space="0" w:color="auto"/>
              <w:bottom w:val="single" w:sz="4" w:space="0" w:color="auto"/>
              <w:right w:val="single" w:sz="4" w:space="0" w:color="auto"/>
            </w:tcBorders>
          </w:tcPr>
          <w:p w14:paraId="1005C920" w14:textId="77777777" w:rsidR="00C74AA6" w:rsidRDefault="00C74AA6" w:rsidP="00F71DFD">
            <w:r w:rsidRPr="008345BA">
              <w:t xml:space="preserve">Personens identitet av utförarrollen som är unik inom källsystemet. </w:t>
            </w:r>
          </w:p>
          <w:p w14:paraId="4901841A" w14:textId="77777777" w:rsidR="00C74AA6" w:rsidRDefault="00C74AA6" w:rsidP="00F71DFD"/>
          <w:p w14:paraId="5A35AB1E" w14:textId="77777777" w:rsidR="00C74AA6" w:rsidRDefault="00C74AA6" w:rsidP="00F71DFD">
            <w:r w:rsidRPr="008345BA">
              <w:t>Personnummer</w:t>
            </w:r>
            <w:r>
              <w:t>/reservnummer/samordningsnummer</w:t>
            </w:r>
            <w:r w:rsidRPr="008345BA">
              <w:t xml:space="preserve"> ifall observationen utförs av patienten själv eller annan person</w:t>
            </w:r>
            <w:r>
              <w:t xml:space="preserve">. </w:t>
            </w:r>
          </w:p>
          <w:p w14:paraId="57F27749" w14:textId="77777777" w:rsidR="00C74AA6" w:rsidRDefault="00C74AA6" w:rsidP="00F71DFD"/>
          <w:p w14:paraId="0BD7201D" w14:textId="77777777" w:rsidR="00C74AA6" w:rsidRPr="008345BA" w:rsidRDefault="00C74AA6" w:rsidP="00F71DFD">
            <w:r>
              <w:t>Lämnas tomt ifall</w:t>
            </w:r>
            <w:r w:rsidRPr="008345BA">
              <w:t xml:space="preserve"> observationen utförs av </w:t>
            </w:r>
            <w:r w:rsidR="0012437B">
              <w:t>en vårdpersonal.</w:t>
            </w:r>
          </w:p>
        </w:tc>
        <w:tc>
          <w:tcPr>
            <w:tcW w:w="1617" w:type="dxa"/>
            <w:tcBorders>
              <w:top w:val="single" w:sz="4" w:space="0" w:color="auto"/>
              <w:left w:val="single" w:sz="4" w:space="0" w:color="auto"/>
              <w:bottom w:val="single" w:sz="4" w:space="0" w:color="auto"/>
              <w:right w:val="single" w:sz="4" w:space="0" w:color="auto"/>
            </w:tcBorders>
          </w:tcPr>
          <w:p w14:paraId="56F79DEC" w14:textId="77777777" w:rsidR="00C74AA6" w:rsidRPr="008345BA" w:rsidRDefault="00C74AA6" w:rsidP="00F71DFD">
            <w:r w:rsidRPr="008345BA">
              <w:t>0</w:t>
            </w:r>
            <w:proofErr w:type="gramStart"/>
            <w:r w:rsidRPr="008345BA">
              <w:t>..</w:t>
            </w:r>
            <w:proofErr w:type="gramEnd"/>
            <w:r w:rsidRPr="008345BA">
              <w:t>1</w:t>
            </w:r>
          </w:p>
        </w:tc>
      </w:tr>
      <w:tr w:rsidR="0012437B" w:rsidRPr="0012437B" w14:paraId="65D64CD1" w14:textId="77777777" w:rsidTr="0012437B">
        <w:tc>
          <w:tcPr>
            <w:tcW w:w="2474" w:type="dxa"/>
            <w:tcBorders>
              <w:top w:val="single" w:sz="4" w:space="0" w:color="auto"/>
              <w:left w:val="single" w:sz="4" w:space="0" w:color="auto"/>
              <w:bottom w:val="single" w:sz="4" w:space="0" w:color="auto"/>
              <w:right w:val="single" w:sz="4" w:space="0" w:color="auto"/>
            </w:tcBorders>
          </w:tcPr>
          <w:p w14:paraId="61D00EC8" w14:textId="77777777" w:rsidR="0012437B" w:rsidRPr="0012437B" w:rsidRDefault="0012437B" w:rsidP="00F71DFD">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05D4099E" w14:textId="77777777" w:rsidR="0012437B" w:rsidRPr="0012437B" w:rsidRDefault="0012437B"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281A8A6" w14:textId="77777777" w:rsidR="0012437B" w:rsidRPr="0012437B" w:rsidRDefault="0012437B" w:rsidP="00F71DFD">
            <w:pPr>
              <w:rPr>
                <w:i/>
              </w:rPr>
            </w:pPr>
            <w:r w:rsidRPr="0012437B">
              <w:rPr>
                <w:i/>
              </w:rPr>
              <w:t>KV OID för typ av identifierare:</w:t>
            </w:r>
          </w:p>
          <w:p w14:paraId="332FAF43" w14:textId="77777777" w:rsidR="0012437B" w:rsidRPr="0012437B" w:rsidRDefault="0012437B" w:rsidP="00F71DFD">
            <w:pPr>
              <w:rPr>
                <w:i/>
              </w:rPr>
            </w:pPr>
          </w:p>
          <w:p w14:paraId="476377B4" w14:textId="2CC8E7DE" w:rsidR="0012437B" w:rsidRPr="0012437B" w:rsidRDefault="000A77FA" w:rsidP="00F71DFD">
            <w:pPr>
              <w:rPr>
                <w:i/>
              </w:rPr>
            </w:pPr>
            <w:r>
              <w:rPr>
                <w:i/>
              </w:rPr>
              <w:t xml:space="preserve">För personnummer används OID </w:t>
            </w:r>
            <w:r w:rsidR="0012437B" w:rsidRPr="0012437B">
              <w:rPr>
                <w:i/>
              </w:rPr>
              <w:t>(1.2.752.129.2.1.3.1).</w:t>
            </w:r>
            <w:r w:rsidR="0012437B" w:rsidRPr="0012437B">
              <w:rPr>
                <w:i/>
              </w:rPr>
              <w:br/>
            </w:r>
          </w:p>
          <w:p w14:paraId="4DF4107A" w14:textId="6BEE65F4" w:rsidR="0012437B" w:rsidRPr="0012437B" w:rsidRDefault="000A77FA" w:rsidP="00F71DFD">
            <w:pPr>
              <w:rPr>
                <w:i/>
              </w:rPr>
            </w:pPr>
            <w:r>
              <w:rPr>
                <w:i/>
              </w:rPr>
              <w:t xml:space="preserve">För samordningsnummer används OID </w:t>
            </w:r>
            <w:r w:rsidR="0012437B" w:rsidRPr="0012437B">
              <w:rPr>
                <w:i/>
              </w:rPr>
              <w:t>(1.2.752.129.2.1.3.3).</w:t>
            </w:r>
            <w:r w:rsidR="0012437B" w:rsidRPr="0012437B">
              <w:rPr>
                <w:i/>
              </w:rPr>
              <w:br/>
            </w:r>
          </w:p>
          <w:p w14:paraId="2728FB3A" w14:textId="77777777" w:rsidR="0012437B" w:rsidRPr="0012437B" w:rsidRDefault="0012437B" w:rsidP="00F71DFD">
            <w:pPr>
              <w:rPr>
                <w:i/>
              </w:rPr>
            </w:pPr>
            <w:r w:rsidRPr="0012437B">
              <w:rPr>
                <w:i/>
              </w:rPr>
              <w:t>För nationella reservnummer (1.2.752.129.2.1.3.2).</w:t>
            </w:r>
          </w:p>
          <w:p w14:paraId="6A3AB0EA" w14:textId="77777777" w:rsidR="0012437B" w:rsidRPr="0012437B" w:rsidRDefault="0012437B" w:rsidP="00F71DFD">
            <w:pPr>
              <w:rPr>
                <w:i/>
              </w:rPr>
            </w:pPr>
          </w:p>
          <w:p w14:paraId="68A200D5" w14:textId="51283661" w:rsidR="0012437B" w:rsidRPr="0012437B" w:rsidRDefault="000A77FA" w:rsidP="00F71DFD">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A06E6F0" w14:textId="77777777" w:rsidR="0012437B" w:rsidRPr="0012437B" w:rsidRDefault="0012437B" w:rsidP="00F71DFD">
            <w:pPr>
              <w:rPr>
                <w:i/>
              </w:rPr>
            </w:pPr>
            <w:r w:rsidRPr="0012437B">
              <w:rPr>
                <w:i/>
              </w:rPr>
              <w:lastRenderedPageBreak/>
              <w:t>1</w:t>
            </w:r>
          </w:p>
        </w:tc>
      </w:tr>
      <w:tr w:rsidR="004E5483" w:rsidRPr="0012437B" w14:paraId="41C44DDE" w14:textId="77777777" w:rsidTr="0012437B">
        <w:tc>
          <w:tcPr>
            <w:tcW w:w="2474" w:type="dxa"/>
            <w:tcBorders>
              <w:top w:val="single" w:sz="4" w:space="0" w:color="auto"/>
              <w:left w:val="single" w:sz="4" w:space="0" w:color="auto"/>
              <w:bottom w:val="single" w:sz="4" w:space="0" w:color="auto"/>
              <w:right w:val="single" w:sz="4" w:space="0" w:color="auto"/>
            </w:tcBorders>
          </w:tcPr>
          <w:p w14:paraId="694DE0A4" w14:textId="77777777" w:rsidR="004E5483" w:rsidRPr="0012437B" w:rsidRDefault="004E5483" w:rsidP="00F71DFD">
            <w:pPr>
              <w:rPr>
                <w:i/>
                <w:lang w:eastAsia="sv-SE"/>
              </w:rPr>
            </w:pPr>
            <w:proofErr w:type="gramStart"/>
            <w:r w:rsidRPr="0012437B">
              <w:rPr>
                <w:i/>
                <w:lang w:eastAsia="sv-SE"/>
              </w:rPr>
              <w:lastRenderedPageBreak/>
              <w:t>..</w:t>
            </w:r>
            <w:proofErr w:type="gramEnd"/>
            <w:r w:rsidRPr="0012437B">
              <w:rPr>
                <w:i/>
                <w:lang w:eastAsia="sv-SE"/>
              </w:rPr>
              <w:t>/</w:t>
            </w:r>
            <w:proofErr w:type="gramStart"/>
            <w:r w:rsidRPr="0012437B">
              <w:rPr>
                <w:i/>
                <w:lang w:eastAsia="sv-SE"/>
              </w:rPr>
              <w:t>..</w:t>
            </w:r>
            <w:proofErr w:type="gramEnd"/>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6BAFD0F0" w14:textId="77777777" w:rsidR="004E5483" w:rsidRPr="0012437B" w:rsidRDefault="004E5483"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2EF6D77" w14:textId="77777777" w:rsidR="004E5483" w:rsidRDefault="004E5483" w:rsidP="00F71DFD">
            <w:pPr>
              <w:rPr>
                <w:i/>
              </w:rPr>
            </w:pPr>
            <w:r>
              <w:rPr>
                <w:i/>
              </w:rPr>
              <w:t>Personnummer/globalt reservnummer/</w:t>
            </w:r>
            <w:r w:rsidRPr="00FE0141">
              <w:rPr>
                <w:i/>
              </w:rPr>
              <w:t>samordningsnummer</w:t>
            </w:r>
            <w:r>
              <w:rPr>
                <w:i/>
              </w:rPr>
              <w:t>.</w:t>
            </w:r>
          </w:p>
          <w:p w14:paraId="464745D2" w14:textId="77777777" w:rsidR="004E5483" w:rsidRDefault="004E5483" w:rsidP="00F71DFD">
            <w:pPr>
              <w:rPr>
                <w:i/>
              </w:rPr>
            </w:pPr>
          </w:p>
          <w:p w14:paraId="374E7017" w14:textId="77777777" w:rsidR="004E5483" w:rsidRPr="00FE0141" w:rsidRDefault="004E5483" w:rsidP="00F71DFD">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72F0449" w14:textId="77777777" w:rsidR="004E5483" w:rsidRPr="0012437B" w:rsidRDefault="004E5483" w:rsidP="00F71DFD">
            <w:pPr>
              <w:rPr>
                <w:i/>
              </w:rPr>
            </w:pPr>
            <w:r w:rsidRPr="0012437B">
              <w:rPr>
                <w:i/>
              </w:rPr>
              <w:t>1</w:t>
            </w:r>
          </w:p>
        </w:tc>
      </w:tr>
      <w:tr w:rsidR="00C74AA6" w:rsidRPr="008345BA" w14:paraId="69F48208" w14:textId="77777777" w:rsidTr="000627CC">
        <w:tc>
          <w:tcPr>
            <w:tcW w:w="2474" w:type="dxa"/>
            <w:tcBorders>
              <w:top w:val="single" w:sz="4" w:space="0" w:color="auto"/>
              <w:left w:val="single" w:sz="4" w:space="0" w:color="auto"/>
              <w:bottom w:val="single" w:sz="4" w:space="0" w:color="auto"/>
              <w:right w:val="single" w:sz="4" w:space="0" w:color="auto"/>
            </w:tcBorders>
          </w:tcPr>
          <w:p w14:paraId="22EC2653" w14:textId="77777777" w:rsidR="00C74AA6" w:rsidRPr="008345BA" w:rsidRDefault="00C74AA6" w:rsidP="00F71DFD">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58870E79" w14:textId="77777777" w:rsidR="00C74AA6" w:rsidRPr="008345BA" w:rsidRDefault="00C74AA6" w:rsidP="00F71DFD">
            <w:r w:rsidRPr="008345BA">
              <w:t>String</w:t>
            </w:r>
          </w:p>
        </w:tc>
        <w:tc>
          <w:tcPr>
            <w:tcW w:w="2925" w:type="dxa"/>
            <w:tcBorders>
              <w:top w:val="single" w:sz="4" w:space="0" w:color="auto"/>
              <w:left w:val="single" w:sz="4" w:space="0" w:color="auto"/>
              <w:bottom w:val="single" w:sz="4" w:space="0" w:color="auto"/>
              <w:right w:val="single" w:sz="4" w:space="0" w:color="auto"/>
            </w:tcBorders>
          </w:tcPr>
          <w:p w14:paraId="50432D5E" w14:textId="77777777" w:rsidR="002206AC" w:rsidRPr="002206AC" w:rsidRDefault="002206AC" w:rsidP="00F71DFD">
            <w:pPr>
              <w:rPr>
                <w:rFonts w:eastAsia="Times New Roman" w:cs="Arial"/>
              </w:rPr>
            </w:pPr>
            <w:r w:rsidRPr="002206AC">
              <w:rPr>
                <w:rFonts w:eastAsia="Times New Roman" w:cs="Arial"/>
              </w:rPr>
              <w:t>För- och efternamn i klartext för signerande person.</w:t>
            </w:r>
          </w:p>
          <w:p w14:paraId="270D59D0" w14:textId="7F723CD8" w:rsidR="00C74AA6" w:rsidRPr="008345BA" w:rsidRDefault="00C74AA6" w:rsidP="00F71DFD">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463B3F34" w14:textId="77777777" w:rsidR="00C74AA6" w:rsidRPr="008345BA" w:rsidRDefault="00C74AA6" w:rsidP="00F71DFD">
            <w:r w:rsidRPr="008345BA">
              <w:t>0</w:t>
            </w:r>
            <w:proofErr w:type="gramStart"/>
            <w:r w:rsidRPr="008345BA">
              <w:t>..</w:t>
            </w:r>
            <w:proofErr w:type="gramEnd"/>
            <w:r w:rsidRPr="008345BA">
              <w:t>1</w:t>
            </w:r>
          </w:p>
        </w:tc>
      </w:tr>
      <w:tr w:rsidR="00C74AA6" w:rsidRPr="008345BA" w14:paraId="4629143C" w14:textId="77777777" w:rsidTr="009C6892">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2D6C6F" w14:textId="77777777" w:rsidR="00C74AA6" w:rsidRPr="008345BA" w:rsidRDefault="00C74AA6" w:rsidP="00F71DFD">
            <w:pPr>
              <w:rPr>
                <w:lang w:eastAsia="sv-SE"/>
              </w:rPr>
            </w:pPr>
            <w:proofErr w:type="gramStart"/>
            <w:r w:rsidRPr="008345BA">
              <w:rPr>
                <w:lang w:eastAsia="sv-SE"/>
              </w:rPr>
              <w:t>..</w:t>
            </w:r>
            <w:proofErr w:type="gramEnd"/>
            <w:r w:rsidRPr="008345BA">
              <w:rPr>
                <w:lang w:eastAsia="sv-SE"/>
              </w:rPr>
              <w:t>/PerformerRoleType</w:t>
            </w:r>
            <w:proofErr w:type="gramStart"/>
            <w:r w:rsidRPr="008345BA">
              <w:rPr>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5BE02" w14:textId="77777777" w:rsidR="00C74AA6" w:rsidRPr="008345BA" w:rsidRDefault="00C74AA6" w:rsidP="00F71DFD">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A772AD8" w14:textId="77777777" w:rsidR="00C74AA6" w:rsidRPr="008345BA" w:rsidRDefault="00C74AA6" w:rsidP="00F71DFD"/>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B36B52" w14:textId="77777777" w:rsidR="00C74AA6" w:rsidRPr="008345BA" w:rsidRDefault="00C74AA6" w:rsidP="00F71DFD">
            <w:r w:rsidRPr="008345BA">
              <w:t>0</w:t>
            </w:r>
            <w:proofErr w:type="gramStart"/>
            <w:r w:rsidRPr="008345BA">
              <w:t>..</w:t>
            </w:r>
            <w:proofErr w:type="gramEnd"/>
            <w:r w:rsidRPr="008345BA">
              <w:t>1</w:t>
            </w:r>
          </w:p>
        </w:tc>
      </w:tr>
      <w:tr w:rsidR="00C74AA6" w:rsidRPr="008345BA" w14:paraId="208DA453" w14:textId="77777777" w:rsidTr="009C6892">
        <w:tc>
          <w:tcPr>
            <w:tcW w:w="2474" w:type="dxa"/>
          </w:tcPr>
          <w:p w14:paraId="30FA2DC5"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14:paraId="08BAAE98" w14:textId="77777777" w:rsidR="00C74AA6" w:rsidRPr="008345BA" w:rsidRDefault="00C74AA6" w:rsidP="00F71DFD">
            <w:r w:rsidRPr="008345BA">
              <w:t>IIType</w:t>
            </w:r>
          </w:p>
        </w:tc>
        <w:tc>
          <w:tcPr>
            <w:tcW w:w="2925" w:type="dxa"/>
          </w:tcPr>
          <w:p w14:paraId="0F8F0B39" w14:textId="70AD7612" w:rsidR="00C74AA6" w:rsidRPr="0028093A" w:rsidRDefault="00C74AA6" w:rsidP="00FB5A39">
            <w:pPr>
              <w:rPr>
                <w:rFonts w:cs="Arial"/>
              </w:rPr>
            </w:pPr>
            <w:r w:rsidRPr="008345BA">
              <w:rPr>
                <w:rFonts w:cs="Arial"/>
              </w:rPr>
              <w:t>HSAid</w:t>
            </w:r>
            <w:r>
              <w:rPr>
                <w:rFonts w:cs="Arial"/>
              </w:rPr>
              <w:t xml:space="preserve"> för PDL vårdenhet som har medicinskt ansvar för observationen. </w:t>
            </w:r>
          </w:p>
        </w:tc>
        <w:tc>
          <w:tcPr>
            <w:tcW w:w="1617" w:type="dxa"/>
          </w:tcPr>
          <w:p w14:paraId="7DAE3E01" w14:textId="77777777" w:rsidR="00C74AA6" w:rsidRPr="008345BA" w:rsidRDefault="00C74AA6" w:rsidP="00F71DFD">
            <w:r w:rsidRPr="008345BA">
              <w:t>1</w:t>
            </w:r>
          </w:p>
        </w:tc>
      </w:tr>
      <w:tr w:rsidR="0012437B" w:rsidRPr="0012437B" w14:paraId="0EAF6453" w14:textId="77777777" w:rsidTr="0012437B">
        <w:tc>
          <w:tcPr>
            <w:tcW w:w="2474" w:type="dxa"/>
            <w:tcBorders>
              <w:top w:val="single" w:sz="4" w:space="0" w:color="auto"/>
              <w:left w:val="single" w:sz="4" w:space="0" w:color="auto"/>
              <w:bottom w:val="single" w:sz="4" w:space="0" w:color="auto"/>
              <w:right w:val="single" w:sz="4" w:space="0" w:color="auto"/>
            </w:tcBorders>
          </w:tcPr>
          <w:p w14:paraId="74E5D6A5" w14:textId="77777777" w:rsidR="0012437B" w:rsidRPr="0012437B" w:rsidRDefault="0012437B" w:rsidP="00F71DFD">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3068779F" w14:textId="77777777" w:rsidR="0012437B" w:rsidRPr="0012437B" w:rsidRDefault="0012437B"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2C1D605" w14:textId="77777777" w:rsidR="0012437B" w:rsidRPr="0012437B" w:rsidRDefault="0012437B" w:rsidP="00F71DFD">
            <w:pPr>
              <w:rPr>
                <w:rFonts w:cs="Arial"/>
                <w:i/>
              </w:rPr>
            </w:pPr>
            <w:r w:rsidRPr="0012437B">
              <w:rPr>
                <w:rFonts w:cs="Arial"/>
                <w:i/>
              </w:rPr>
              <w:t>Root blir då</w:t>
            </w:r>
          </w:p>
          <w:p w14:paraId="513C4DB0" w14:textId="3F7EC710" w:rsidR="0012437B" w:rsidRPr="0012437B" w:rsidRDefault="00DE5CA4" w:rsidP="00F71DFD">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17D4AE8" w14:textId="77777777" w:rsidR="0012437B" w:rsidRPr="0012437B" w:rsidRDefault="0012437B" w:rsidP="00F71DFD">
            <w:pPr>
              <w:rPr>
                <w:i/>
              </w:rPr>
            </w:pPr>
            <w:r w:rsidRPr="0012437B">
              <w:rPr>
                <w:i/>
              </w:rPr>
              <w:t>1</w:t>
            </w:r>
          </w:p>
        </w:tc>
      </w:tr>
      <w:tr w:rsidR="0012437B" w:rsidRPr="0012437B" w14:paraId="3C583333" w14:textId="77777777" w:rsidTr="0012437B">
        <w:tc>
          <w:tcPr>
            <w:tcW w:w="2474" w:type="dxa"/>
            <w:tcBorders>
              <w:top w:val="single" w:sz="4" w:space="0" w:color="auto"/>
              <w:left w:val="single" w:sz="4" w:space="0" w:color="auto"/>
              <w:bottom w:val="single" w:sz="4" w:space="0" w:color="auto"/>
              <w:right w:val="single" w:sz="4" w:space="0" w:color="auto"/>
            </w:tcBorders>
          </w:tcPr>
          <w:p w14:paraId="79A886E9" w14:textId="77777777" w:rsidR="0012437B" w:rsidRPr="0012437B" w:rsidRDefault="0012437B" w:rsidP="00F71DFD">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14C92C7" w14:textId="77777777" w:rsidR="0012437B" w:rsidRPr="0012437B" w:rsidRDefault="0012437B"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1A7B922" w14:textId="50387889" w:rsidR="0012437B" w:rsidRPr="0012437B" w:rsidRDefault="0012437B" w:rsidP="006701F1">
            <w:pPr>
              <w:rPr>
                <w:rFonts w:cs="Arial"/>
                <w:i/>
              </w:rPr>
            </w:pPr>
            <w:r w:rsidRPr="0012437B">
              <w:rPr>
                <w:rFonts w:cs="Arial"/>
                <w:i/>
              </w:rPr>
              <w:t>Exte</w:t>
            </w:r>
            <w:r w:rsidR="006701F1">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1A7602DA" w14:textId="77777777" w:rsidR="0012437B" w:rsidRPr="0012437B" w:rsidRDefault="0012437B" w:rsidP="00F71DFD">
            <w:pPr>
              <w:rPr>
                <w:i/>
              </w:rPr>
            </w:pPr>
            <w:r w:rsidRPr="0012437B">
              <w:rPr>
                <w:i/>
              </w:rPr>
              <w:t>1</w:t>
            </w:r>
          </w:p>
        </w:tc>
      </w:tr>
      <w:tr w:rsidR="00C74AA6" w:rsidRPr="008345BA" w14:paraId="33249C29" w14:textId="77777777" w:rsidTr="009C6892">
        <w:tc>
          <w:tcPr>
            <w:tcW w:w="2474" w:type="dxa"/>
          </w:tcPr>
          <w:p w14:paraId="1EB0EDE1"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14:paraId="04A29155" w14:textId="77777777" w:rsidR="00C74AA6" w:rsidRPr="008345BA" w:rsidRDefault="00C74AA6" w:rsidP="00F71DFD">
            <w:r w:rsidRPr="008345BA">
              <w:t>String</w:t>
            </w:r>
          </w:p>
        </w:tc>
        <w:tc>
          <w:tcPr>
            <w:tcW w:w="2925" w:type="dxa"/>
          </w:tcPr>
          <w:p w14:paraId="6BAE0D05" w14:textId="77777777" w:rsidR="00C74AA6" w:rsidRPr="008345BA" w:rsidRDefault="00C74AA6" w:rsidP="00F71DFD">
            <w:r w:rsidRPr="008345BA">
              <w:rPr>
                <w:rFonts w:cs="Arial"/>
              </w:rPr>
              <w:t>Vårdenhetens namn till vilken observationen är knuten.</w:t>
            </w:r>
          </w:p>
        </w:tc>
        <w:tc>
          <w:tcPr>
            <w:tcW w:w="1617" w:type="dxa"/>
          </w:tcPr>
          <w:p w14:paraId="0F3659ED" w14:textId="77777777" w:rsidR="00C74AA6" w:rsidRPr="008345BA" w:rsidRDefault="00C74AA6" w:rsidP="00F71DFD">
            <w:r w:rsidRPr="008345BA">
              <w:t>0</w:t>
            </w:r>
            <w:proofErr w:type="gramStart"/>
            <w:r w:rsidRPr="008345BA">
              <w:t>..</w:t>
            </w:r>
            <w:proofErr w:type="gramEnd"/>
            <w:r w:rsidRPr="008345BA">
              <w:t>1</w:t>
            </w:r>
          </w:p>
        </w:tc>
      </w:tr>
      <w:tr w:rsidR="00C74AA6" w:rsidRPr="008345BA" w14:paraId="3F6E69A2" w14:textId="77777777" w:rsidTr="000D2F72">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879A2D" w14:textId="77777777" w:rsidR="00C74AA6" w:rsidRPr="000D2F72" w:rsidRDefault="00C74AA6" w:rsidP="00F71DFD">
            <w:pPr>
              <w:rPr>
                <w:lang w:eastAsia="sv-SE"/>
              </w:rPr>
            </w:pPr>
            <w:proofErr w:type="gramStart"/>
            <w:r>
              <w:rPr>
                <w:lang w:eastAsia="sv-SE"/>
              </w:rPr>
              <w:t>..</w:t>
            </w:r>
            <w:proofErr w:type="gramEnd"/>
            <w:r>
              <w:rPr>
                <w:lang w:eastAsia="sv-SE"/>
              </w:rPr>
              <w:t>/</w:t>
            </w:r>
            <w:proofErr w:type="gramStart"/>
            <w:r>
              <w:rPr>
                <w:lang w:eastAsia="sv-SE"/>
              </w:rPr>
              <w:t>..</w:t>
            </w:r>
            <w:proofErr w:type="gramEnd"/>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327C8D" w14:textId="77777777" w:rsidR="00C74AA6" w:rsidRPr="000D2F72" w:rsidRDefault="00C74AA6" w:rsidP="00F71DFD">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E0FCA5" w14:textId="77777777" w:rsidR="00C74AA6" w:rsidRPr="000D2F72" w:rsidRDefault="00C74AA6" w:rsidP="00F71DFD"/>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493477" w14:textId="77777777" w:rsidR="00C74AA6" w:rsidRPr="00DE672F" w:rsidRDefault="00C74AA6" w:rsidP="00F71DFD">
            <w:r w:rsidRPr="000D2F72">
              <w:t>1</w:t>
            </w:r>
          </w:p>
        </w:tc>
      </w:tr>
      <w:tr w:rsidR="00C74AA6" w:rsidRPr="008345BA" w14:paraId="6E10CD68" w14:textId="77777777" w:rsidTr="000627CC">
        <w:tc>
          <w:tcPr>
            <w:tcW w:w="2474" w:type="dxa"/>
          </w:tcPr>
          <w:p w14:paraId="09D752BB" w14:textId="77777777" w:rsidR="00C74AA6" w:rsidRPr="00B75512" w:rsidRDefault="00C74AA6" w:rsidP="00F71DFD">
            <w:proofErr w:type="gramStart"/>
            <w:r>
              <w:rPr>
                <w:lang w:eastAsia="sv-SE"/>
              </w:rPr>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14:paraId="248D9279" w14:textId="77777777" w:rsidR="00C74AA6" w:rsidRPr="00B75512" w:rsidRDefault="00C74AA6" w:rsidP="00F71DFD">
            <w:r w:rsidRPr="00B75512">
              <w:t>IIType</w:t>
            </w:r>
          </w:p>
        </w:tc>
        <w:tc>
          <w:tcPr>
            <w:tcW w:w="2925" w:type="dxa"/>
          </w:tcPr>
          <w:p w14:paraId="6638EAD2" w14:textId="77777777" w:rsidR="00C74AA6" w:rsidRPr="00FD7E4D" w:rsidRDefault="00C74AA6" w:rsidP="00F71DFD">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30956357" w14:textId="77777777" w:rsidR="00C74AA6" w:rsidRPr="00B75512" w:rsidRDefault="00C74AA6" w:rsidP="00F71DFD">
            <w:r w:rsidRPr="00B75512">
              <w:t>1</w:t>
            </w:r>
          </w:p>
        </w:tc>
      </w:tr>
      <w:tr w:rsidR="0012437B" w:rsidRPr="00715592" w14:paraId="26A13670" w14:textId="77777777" w:rsidTr="0012437B">
        <w:tc>
          <w:tcPr>
            <w:tcW w:w="2474" w:type="dxa"/>
            <w:tcBorders>
              <w:top w:val="single" w:sz="4" w:space="0" w:color="auto"/>
              <w:left w:val="single" w:sz="4" w:space="0" w:color="auto"/>
              <w:bottom w:val="single" w:sz="4" w:space="0" w:color="auto"/>
              <w:right w:val="single" w:sz="4" w:space="0" w:color="auto"/>
            </w:tcBorders>
          </w:tcPr>
          <w:p w14:paraId="15A4EF97" w14:textId="77777777" w:rsidR="0012437B" w:rsidRPr="00715592" w:rsidRDefault="0012437B" w:rsidP="00F71DFD">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73884167" w14:textId="77777777" w:rsidR="0012437B" w:rsidRPr="00715592" w:rsidRDefault="0012437B" w:rsidP="00F71DFD">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4D420C8B" w14:textId="77777777" w:rsidR="0012437B" w:rsidRPr="00715592" w:rsidRDefault="0012437B" w:rsidP="00F71DFD">
            <w:pPr>
              <w:rPr>
                <w:rFonts w:cs="Arial"/>
                <w:i/>
              </w:rPr>
            </w:pPr>
            <w:r w:rsidRPr="00715592">
              <w:rPr>
                <w:rFonts w:cs="Arial"/>
                <w:i/>
              </w:rPr>
              <w:t>Root blir då</w:t>
            </w:r>
          </w:p>
          <w:p w14:paraId="79E821B6" w14:textId="1C76DD43" w:rsidR="0012437B" w:rsidRPr="00715592" w:rsidRDefault="00DE5CA4" w:rsidP="00F71DFD">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9622E90" w14:textId="77777777" w:rsidR="0012437B" w:rsidRPr="00715592" w:rsidRDefault="0012437B" w:rsidP="00F71DFD">
            <w:pPr>
              <w:rPr>
                <w:i/>
              </w:rPr>
            </w:pPr>
            <w:r w:rsidRPr="00715592">
              <w:rPr>
                <w:i/>
              </w:rPr>
              <w:t>1</w:t>
            </w:r>
          </w:p>
        </w:tc>
      </w:tr>
      <w:tr w:rsidR="0012437B" w:rsidRPr="00715592" w14:paraId="7210D647" w14:textId="77777777" w:rsidTr="0012437B">
        <w:tc>
          <w:tcPr>
            <w:tcW w:w="2474" w:type="dxa"/>
            <w:tcBorders>
              <w:top w:val="single" w:sz="4" w:space="0" w:color="auto"/>
              <w:left w:val="single" w:sz="4" w:space="0" w:color="auto"/>
              <w:bottom w:val="single" w:sz="4" w:space="0" w:color="auto"/>
              <w:right w:val="single" w:sz="4" w:space="0" w:color="auto"/>
            </w:tcBorders>
          </w:tcPr>
          <w:p w14:paraId="11B21E4A" w14:textId="77777777" w:rsidR="0012437B" w:rsidRPr="00715592" w:rsidRDefault="0012437B" w:rsidP="00F71DFD">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940A7D0" w14:textId="77777777" w:rsidR="0012437B" w:rsidRPr="00715592" w:rsidRDefault="0012437B" w:rsidP="00F71DFD">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4072D9D6" w14:textId="1EBB514E" w:rsidR="0012437B" w:rsidRPr="00715592" w:rsidRDefault="0012437B" w:rsidP="006701F1">
            <w:pPr>
              <w:rPr>
                <w:rFonts w:cs="Arial"/>
                <w:i/>
              </w:rPr>
            </w:pPr>
            <w:r w:rsidRPr="00715592">
              <w:rPr>
                <w:rFonts w:cs="Arial"/>
                <w:i/>
              </w:rPr>
              <w:t xml:space="preserve">Extension sätts till HSA-id för </w:t>
            </w:r>
            <w:r w:rsidR="006701F1">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111BC993" w14:textId="77777777" w:rsidR="0012437B" w:rsidRPr="00715592" w:rsidRDefault="0012437B" w:rsidP="00F71DFD">
            <w:pPr>
              <w:rPr>
                <w:i/>
              </w:rPr>
            </w:pPr>
            <w:r w:rsidRPr="00715592">
              <w:rPr>
                <w:i/>
              </w:rPr>
              <w:t>1</w:t>
            </w:r>
          </w:p>
        </w:tc>
      </w:tr>
      <w:tr w:rsidR="00C74AA6" w:rsidRPr="008345BA" w14:paraId="62714988" w14:textId="77777777" w:rsidTr="000627CC">
        <w:tc>
          <w:tcPr>
            <w:tcW w:w="2474" w:type="dxa"/>
          </w:tcPr>
          <w:p w14:paraId="0AF965BF" w14:textId="77777777" w:rsidR="00C74AA6" w:rsidRPr="00B75512" w:rsidRDefault="00C74AA6" w:rsidP="00F71DFD">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14:paraId="1CC0FEEB" w14:textId="77777777" w:rsidR="00C74AA6" w:rsidRPr="00B75512" w:rsidRDefault="00C74AA6" w:rsidP="00F71DFD">
            <w:r>
              <w:t>String</w:t>
            </w:r>
          </w:p>
        </w:tc>
        <w:tc>
          <w:tcPr>
            <w:tcW w:w="2925" w:type="dxa"/>
          </w:tcPr>
          <w:p w14:paraId="33004F7E" w14:textId="77777777" w:rsidR="00C74AA6" w:rsidRPr="00A4027B" w:rsidRDefault="00C74AA6" w:rsidP="00F71DFD">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2DF6719C" w14:textId="77777777" w:rsidR="00C74AA6" w:rsidRPr="00B75512" w:rsidRDefault="00C74AA6" w:rsidP="00F71DFD">
            <w:r>
              <w:t>0</w:t>
            </w:r>
            <w:proofErr w:type="gramStart"/>
            <w:r>
              <w:t>..</w:t>
            </w:r>
            <w:proofErr w:type="gramEnd"/>
            <w:r w:rsidRPr="00B75512">
              <w:t>1</w:t>
            </w:r>
          </w:p>
        </w:tc>
      </w:tr>
    </w:tbl>
    <w:p w14:paraId="4DBB94C7" w14:textId="77777777" w:rsidR="007E47C0" w:rsidRDefault="00776D68" w:rsidP="007E47C0">
      <w:pPr>
        <w:pStyle w:val="Rubrik3"/>
      </w:pPr>
      <w:bookmarkStart w:id="90" w:name="_Toc374962647"/>
      <w:r>
        <w:t>Övriga regler</w:t>
      </w:r>
      <w:bookmarkEnd w:id="90"/>
    </w:p>
    <w:p w14:paraId="30476EA2" w14:textId="77777777" w:rsidR="007E47C0" w:rsidRDefault="007E47C0" w:rsidP="007E47C0">
      <w:r>
        <w:t xml:space="preserve">Till denna informationsmängd finns regler som </w:t>
      </w:r>
      <w:proofErr w:type="gramStart"/>
      <w:r>
        <w:t>ej</w:t>
      </w:r>
      <w:proofErr w:type="gramEnd"/>
      <w:r>
        <w:t xml:space="preserve"> uttrycks i schemafilerna och tabellen ovan. Dessa återfinns nedan. </w:t>
      </w:r>
    </w:p>
    <w:p w14:paraId="3F6C1C9C" w14:textId="77777777" w:rsidR="007E47C0" w:rsidRDefault="007E47C0" w:rsidP="007E47C0">
      <w:pPr>
        <w:rPr>
          <w:sz w:val="22"/>
          <w:u w:val="single"/>
        </w:rPr>
      </w:pPr>
    </w:p>
    <w:p w14:paraId="31926BC2" w14:textId="77777777" w:rsidR="00C01EE8" w:rsidRDefault="00A66875" w:rsidP="00C01EE8">
      <w:pPr>
        <w:rPr>
          <w:sz w:val="22"/>
          <w:u w:val="single"/>
        </w:rPr>
      </w:pPr>
      <w:r>
        <w:rPr>
          <w:sz w:val="22"/>
          <w:u w:val="single"/>
        </w:rPr>
        <w:t xml:space="preserve">Fält 1 </w:t>
      </w:r>
      <w:r w:rsidR="004A0B00">
        <w:rPr>
          <w:sz w:val="22"/>
          <w:u w:val="single"/>
        </w:rPr>
        <w:t>–</w:t>
      </w:r>
      <w:r>
        <w:rPr>
          <w:sz w:val="22"/>
          <w:u w:val="single"/>
        </w:rPr>
        <w:t xml:space="preserve"> </w:t>
      </w:r>
      <w:r w:rsidR="004A0B00">
        <w:rPr>
          <w:sz w:val="22"/>
          <w:u w:val="single"/>
        </w:rPr>
        <w:t>Sökparametrar i b</w:t>
      </w:r>
      <w:r w:rsidR="00172B98">
        <w:rPr>
          <w:sz w:val="22"/>
          <w:u w:val="single"/>
        </w:rPr>
        <w:t>egäran</w:t>
      </w:r>
    </w:p>
    <w:p w14:paraId="36B79F4C" w14:textId="77777777" w:rsidR="00CB2E5C" w:rsidRDefault="00430C5C" w:rsidP="00CB2E5C">
      <w:r>
        <w:t xml:space="preserve">Den </w:t>
      </w:r>
      <w:r w:rsidR="00BD60A7">
        <w:t>enda sök</w:t>
      </w:r>
      <w:r>
        <w:t xml:space="preserve">parametern som </w:t>
      </w:r>
      <w:r w:rsidR="00BD60A7">
        <w:t xml:space="preserve">explicit </w:t>
      </w:r>
      <w:r>
        <w:t>behöver anges är</w:t>
      </w:r>
      <w:r w:rsidR="006F1801">
        <w:t xml:space="preserve"> </w:t>
      </w:r>
      <w:r w:rsidR="006F1801" w:rsidRPr="00442B89">
        <w:rPr>
          <w:i/>
        </w:rPr>
        <w:t>patientId</w:t>
      </w:r>
      <w:r w:rsidR="00CB2E5C">
        <w:t xml:space="preserve">. Det finns även möjlighet att kombinera </w:t>
      </w:r>
      <w:r w:rsidR="00CB2E5C">
        <w:rPr>
          <w:i/>
        </w:rPr>
        <w:t>patientId</w:t>
      </w:r>
      <w:r w:rsidR="00CB2E5C">
        <w:t xml:space="preserve"> med ett eller flera andra parametrar:</w:t>
      </w:r>
    </w:p>
    <w:p w14:paraId="0973B514" w14:textId="69327528" w:rsidR="00114944" w:rsidRDefault="00CB2E5C" w:rsidP="00CB2E5C">
      <w:pPr>
        <w:pStyle w:val="Liststycke"/>
        <w:numPr>
          <w:ilvl w:val="0"/>
          <w:numId w:val="32"/>
        </w:numPr>
      </w:pPr>
      <w:r w:rsidRPr="00CB2E5C">
        <w:rPr>
          <w:i/>
        </w:rPr>
        <w:t xml:space="preserve"> </w:t>
      </w:r>
      <w:r w:rsidR="0021282E" w:rsidRPr="00CB2E5C">
        <w:rPr>
          <w:i/>
        </w:rPr>
        <w:t>timePeriod</w:t>
      </w:r>
      <w:r>
        <w:rPr>
          <w:i/>
        </w:rPr>
        <w:t xml:space="preserve"> </w:t>
      </w:r>
    </w:p>
    <w:p w14:paraId="4FC5734B" w14:textId="28F32657" w:rsidR="00CB2E5C" w:rsidRDefault="00CB2E5C" w:rsidP="00CB2E5C">
      <w:pPr>
        <w:pStyle w:val="Liststycke"/>
        <w:numPr>
          <w:ilvl w:val="1"/>
          <w:numId w:val="32"/>
        </w:numPr>
      </w:pPr>
      <w:r>
        <w:t xml:space="preserve">För att begränsa till ett </w:t>
      </w:r>
      <w:r w:rsidRPr="00F73839">
        <w:rPr>
          <w:b/>
        </w:rPr>
        <w:t>tidsintervall</w:t>
      </w:r>
    </w:p>
    <w:p w14:paraId="36F6825A" w14:textId="602A93ED" w:rsidR="00114944" w:rsidRDefault="005F6E73" w:rsidP="00114944">
      <w:pPr>
        <w:pStyle w:val="Liststycke"/>
        <w:numPr>
          <w:ilvl w:val="0"/>
          <w:numId w:val="32"/>
        </w:numPr>
      </w:pPr>
      <w:r w:rsidRPr="00442B89">
        <w:rPr>
          <w:i/>
        </w:rPr>
        <w:t>observationType</w:t>
      </w:r>
      <w:r>
        <w:t xml:space="preserve"> </w:t>
      </w:r>
    </w:p>
    <w:p w14:paraId="012D5BBD" w14:textId="2CD371AD" w:rsidR="005F6E73" w:rsidRDefault="00CB2E5C" w:rsidP="00CB2E5C">
      <w:pPr>
        <w:pStyle w:val="Liststycke"/>
        <w:numPr>
          <w:ilvl w:val="1"/>
          <w:numId w:val="32"/>
        </w:numPr>
      </w:pPr>
      <w:r>
        <w:t xml:space="preserve">För att begränsa till en </w:t>
      </w:r>
      <w:r w:rsidRPr="00C0203D">
        <w:rPr>
          <w:b/>
        </w:rPr>
        <w:t>viss typ av observation</w:t>
      </w:r>
    </w:p>
    <w:p w14:paraId="442505DA" w14:textId="798FE42E" w:rsidR="005F6E73" w:rsidRDefault="0000159B" w:rsidP="00114944">
      <w:pPr>
        <w:pStyle w:val="Liststycke"/>
        <w:numPr>
          <w:ilvl w:val="0"/>
          <w:numId w:val="32"/>
        </w:numPr>
      </w:pPr>
      <w:r>
        <w:rPr>
          <w:i/>
        </w:rPr>
        <w:t>valueType</w:t>
      </w:r>
      <w:r>
        <w:t xml:space="preserve"> </w:t>
      </w:r>
    </w:p>
    <w:p w14:paraId="3F0E1EF5" w14:textId="055B267D" w:rsidR="00CB2E5C" w:rsidRDefault="00CB2E5C" w:rsidP="00CB2E5C">
      <w:pPr>
        <w:pStyle w:val="Liststycke"/>
        <w:numPr>
          <w:ilvl w:val="1"/>
          <w:numId w:val="32"/>
        </w:numPr>
      </w:pPr>
      <w:r>
        <w:t xml:space="preserve">För att begränsa till en </w:t>
      </w:r>
      <w:r w:rsidR="00C0203D" w:rsidRPr="00C0203D">
        <w:rPr>
          <w:b/>
        </w:rPr>
        <w:t xml:space="preserve">viss </w:t>
      </w:r>
      <w:r w:rsidRPr="00C0203D">
        <w:rPr>
          <w:b/>
        </w:rPr>
        <w:t>observation</w:t>
      </w:r>
    </w:p>
    <w:p w14:paraId="3565209D" w14:textId="77777777" w:rsidR="00420221" w:rsidRDefault="004A6F8C" w:rsidP="00420221">
      <w:pPr>
        <w:pStyle w:val="Liststycke"/>
        <w:numPr>
          <w:ilvl w:val="0"/>
          <w:numId w:val="32"/>
        </w:numPr>
      </w:pPr>
      <w:r>
        <w:t>observationId</w:t>
      </w:r>
    </w:p>
    <w:p w14:paraId="14E02AE8" w14:textId="76DAC12C" w:rsidR="00C0203D" w:rsidRDefault="00C0203D" w:rsidP="00C0203D">
      <w:pPr>
        <w:pStyle w:val="Liststycke"/>
        <w:numPr>
          <w:ilvl w:val="1"/>
          <w:numId w:val="32"/>
        </w:numPr>
      </w:pPr>
      <w:r>
        <w:t xml:space="preserve">För att begränsa till en </w:t>
      </w:r>
      <w:r w:rsidRPr="00C0203D">
        <w:rPr>
          <w:b/>
        </w:rPr>
        <w:t>specifik observation</w:t>
      </w:r>
    </w:p>
    <w:p w14:paraId="03A0E6A7" w14:textId="77777777" w:rsidR="004A6F8C" w:rsidRDefault="004A6F8C" w:rsidP="00420221">
      <w:pPr>
        <w:pStyle w:val="Liststycke"/>
        <w:numPr>
          <w:ilvl w:val="0"/>
          <w:numId w:val="32"/>
        </w:numPr>
      </w:pPr>
      <w:r>
        <w:t>careGiverId</w:t>
      </w:r>
    </w:p>
    <w:p w14:paraId="4131AC58" w14:textId="29AD9372" w:rsidR="00C0203D" w:rsidRDefault="00C0203D" w:rsidP="00C0203D">
      <w:pPr>
        <w:pStyle w:val="Liststycke"/>
        <w:numPr>
          <w:ilvl w:val="1"/>
          <w:numId w:val="32"/>
        </w:numPr>
      </w:pPr>
      <w:r>
        <w:t xml:space="preserve">För att begränsa till en </w:t>
      </w:r>
      <w:r w:rsidRPr="00C0203D">
        <w:rPr>
          <w:b/>
        </w:rPr>
        <w:t>specifik vårdgivare</w:t>
      </w:r>
    </w:p>
    <w:p w14:paraId="4EBD504F" w14:textId="77777777" w:rsidR="004A6F8C" w:rsidRDefault="004A6F8C" w:rsidP="00420221">
      <w:pPr>
        <w:pStyle w:val="Liststycke"/>
        <w:numPr>
          <w:ilvl w:val="0"/>
          <w:numId w:val="32"/>
        </w:numPr>
      </w:pPr>
      <w:r>
        <w:t>careUnitId</w:t>
      </w:r>
    </w:p>
    <w:p w14:paraId="02FE5056" w14:textId="5F1FC2C8" w:rsidR="00C0203D" w:rsidRDefault="00C0203D" w:rsidP="00C0203D">
      <w:pPr>
        <w:pStyle w:val="Liststycke"/>
        <w:numPr>
          <w:ilvl w:val="1"/>
          <w:numId w:val="32"/>
        </w:numPr>
      </w:pPr>
      <w:r>
        <w:t xml:space="preserve">För att begränsa till en </w:t>
      </w:r>
      <w:r w:rsidRPr="00C0203D">
        <w:rPr>
          <w:b/>
        </w:rPr>
        <w:t>specifik vårdenhet</w:t>
      </w:r>
    </w:p>
    <w:p w14:paraId="4FBED704" w14:textId="77777777" w:rsidR="004A6F8C" w:rsidRDefault="004A6F8C" w:rsidP="00420221">
      <w:pPr>
        <w:pStyle w:val="Liststycke"/>
        <w:numPr>
          <w:ilvl w:val="0"/>
          <w:numId w:val="32"/>
        </w:numPr>
      </w:pPr>
      <w:r>
        <w:t>sourceSystemId</w:t>
      </w:r>
    </w:p>
    <w:p w14:paraId="0CF8958D" w14:textId="378E09EE" w:rsidR="00C0203D" w:rsidRDefault="00C0203D" w:rsidP="00C0203D">
      <w:pPr>
        <w:pStyle w:val="Liststycke"/>
        <w:numPr>
          <w:ilvl w:val="1"/>
          <w:numId w:val="32"/>
        </w:numPr>
      </w:pPr>
      <w:r>
        <w:t xml:space="preserve">För att begränsa till ett </w:t>
      </w:r>
      <w:r w:rsidRPr="00C0203D">
        <w:rPr>
          <w:b/>
        </w:rPr>
        <w:t>specifikt system</w:t>
      </w:r>
    </w:p>
    <w:p w14:paraId="674B9901" w14:textId="77777777" w:rsidR="000248C6" w:rsidRDefault="000248C6" w:rsidP="00691BF2"/>
    <w:p w14:paraId="5A39B26C" w14:textId="77777777" w:rsidR="00392A78" w:rsidRPr="00E8650F" w:rsidRDefault="00B21F38" w:rsidP="007E47C0">
      <w:pPr>
        <w:rPr>
          <w:color w:val="4F81BD" w:themeColor="accent1"/>
        </w:rPr>
      </w:pPr>
      <w:r>
        <w:t xml:space="preserve">En begäran utan något av parametrarna </w:t>
      </w:r>
      <w:r w:rsidR="00E8650F">
        <w:t>ska inte vara genomförbart och bör</w:t>
      </w:r>
      <w:r>
        <w:t xml:space="preserve"> resultera i ett felme</w:t>
      </w:r>
      <w:r w:rsidR="00F80C49">
        <w:t>ddelande.</w:t>
      </w:r>
    </w:p>
    <w:p w14:paraId="727ECB1F" w14:textId="77777777" w:rsidR="000248C6" w:rsidRDefault="000248C6" w:rsidP="007E47C0">
      <w:pPr>
        <w:rPr>
          <w:sz w:val="22"/>
          <w:u w:val="single"/>
        </w:rPr>
      </w:pPr>
    </w:p>
    <w:p w14:paraId="05436811" w14:textId="77777777" w:rsidR="007E47C0" w:rsidRPr="00C67971" w:rsidRDefault="007E47C0" w:rsidP="007E47C0">
      <w:pPr>
        <w:rPr>
          <w:sz w:val="22"/>
          <w:u w:val="single"/>
        </w:rPr>
      </w:pPr>
      <w:r w:rsidRPr="00C67971">
        <w:rPr>
          <w:sz w:val="22"/>
          <w:u w:val="single"/>
        </w:rPr>
        <w:t xml:space="preserve">Fält </w:t>
      </w:r>
      <w:r w:rsidR="00197D0A">
        <w:rPr>
          <w:sz w:val="22"/>
          <w:u w:val="single"/>
        </w:rPr>
        <w:t>2</w:t>
      </w:r>
      <w:r w:rsidRPr="00C67971">
        <w:rPr>
          <w:sz w:val="22"/>
          <w:u w:val="single"/>
        </w:rPr>
        <w:t xml:space="preserve"> </w:t>
      </w:r>
      <w:r w:rsidR="00A50EE7">
        <w:rPr>
          <w:sz w:val="22"/>
          <w:u w:val="single"/>
        </w:rPr>
        <w:t>–</w:t>
      </w:r>
      <w:r w:rsidRPr="00C67971">
        <w:rPr>
          <w:sz w:val="22"/>
          <w:u w:val="single"/>
        </w:rPr>
        <w:t xml:space="preserve"> </w:t>
      </w:r>
      <w:r w:rsidR="00A50EE7">
        <w:rPr>
          <w:sz w:val="22"/>
          <w:u w:val="single"/>
        </w:rPr>
        <w:t>Observation utförd av vårdpersonal</w:t>
      </w:r>
    </w:p>
    <w:p w14:paraId="05FBF4C6" w14:textId="69ABAAC1" w:rsidR="007E47C0" w:rsidRDefault="00A50EE7" w:rsidP="007E47C0">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2DEA03EE" w14:textId="77777777" w:rsidR="00A50EE7" w:rsidRDefault="00A50EE7" w:rsidP="007E47C0"/>
    <w:p w14:paraId="05A59D8D" w14:textId="77777777" w:rsidR="00A50EE7" w:rsidRPr="00C67971" w:rsidRDefault="00A50EE7" w:rsidP="00A50EE7">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3D99E6C4" w14:textId="17A5C1BD" w:rsidR="00A50EE7" w:rsidRPr="00A215B9" w:rsidRDefault="00C432EF" w:rsidP="00A50EE7">
      <w:pPr>
        <w:rPr>
          <w:i/>
        </w:rPr>
      </w:pPr>
      <w:r>
        <w:t xml:space="preserve">Då observationen är utförd av personer som inte innefattar vårdpersonal ska </w:t>
      </w:r>
      <w:r w:rsidRPr="00C34B7F">
        <w:rPr>
          <w:i/>
        </w:rPr>
        <w:t>PerformerRole.id</w:t>
      </w:r>
      <w:r w:rsidR="00A215B9">
        <w:t xml:space="preserve"> inte anges. Klasserna </w:t>
      </w:r>
      <w:r w:rsidR="00A215B9">
        <w:rPr>
          <w:i/>
        </w:rPr>
        <w:t xml:space="preserve">CareUnit </w:t>
      </w:r>
      <w:r w:rsidR="00A215B9" w:rsidRPr="00A215B9">
        <w:t>och</w:t>
      </w:r>
      <w:r w:rsidR="00A215B9">
        <w:rPr>
          <w:i/>
        </w:rPr>
        <w:t xml:space="preserve"> </w:t>
      </w:r>
      <w:proofErr w:type="gramStart"/>
      <w:r w:rsidR="00A215B9" w:rsidRPr="00A215B9">
        <w:rPr>
          <w:i/>
        </w:rPr>
        <w:t>CareGiver</w:t>
      </w:r>
      <w:proofErr w:type="gramEnd"/>
      <w:r w:rsidR="00A215B9">
        <w:t xml:space="preserve"> ska inte involveras däremot </w:t>
      </w:r>
      <w:r w:rsidRPr="00A215B9">
        <w:t>ska</w:t>
      </w:r>
      <w:r>
        <w:t xml:space="preserve"> </w:t>
      </w:r>
      <w:r w:rsidR="00A215B9">
        <w:t xml:space="preserve">klassen </w:t>
      </w:r>
      <w:r w:rsidR="00A215B9">
        <w:rPr>
          <w:i/>
        </w:rPr>
        <w:t xml:space="preserve">Person </w:t>
      </w:r>
      <w:r w:rsidR="00A215B9" w:rsidRPr="00A215B9">
        <w:t>användas</w:t>
      </w:r>
      <w:r w:rsidR="00A215B9">
        <w:rPr>
          <w:i/>
        </w:rPr>
        <w:t xml:space="preserve">. </w:t>
      </w:r>
    </w:p>
    <w:p w14:paraId="5436BE0D" w14:textId="77777777" w:rsidR="007477E2" w:rsidRDefault="007477E2" w:rsidP="00A50EE7"/>
    <w:p w14:paraId="5325D230" w14:textId="77777777" w:rsidR="007477E2" w:rsidRPr="00C67971" w:rsidRDefault="007477E2" w:rsidP="007477E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6CFD50A1" w14:textId="77777777" w:rsidR="007477E2" w:rsidRPr="0000187C" w:rsidRDefault="007477E2" w:rsidP="007477E2">
      <w:r>
        <w:t xml:space="preserve">Då observationen </w:t>
      </w:r>
      <w:r w:rsidR="0000187C">
        <w:t>inkluderar</w:t>
      </w:r>
      <w:r>
        <w:t xml:space="preserve"> </w:t>
      </w:r>
      <w:r w:rsidRPr="00C34B7F">
        <w:rPr>
          <w:i/>
        </w:rPr>
        <w:t>PerformerRole.id</w:t>
      </w:r>
      <w:r w:rsidR="0000187C">
        <w:t xml:space="preserve"> dvs. involverar vårdpersonal ska minst </w:t>
      </w:r>
      <w:r w:rsidR="0000187C">
        <w:rPr>
          <w:i/>
        </w:rPr>
        <w:t>Location.</w:t>
      </w:r>
      <w:r w:rsidR="00036AED">
        <w:rPr>
          <w:i/>
        </w:rPr>
        <w:t>name</w:t>
      </w:r>
      <w:r w:rsidR="0000187C">
        <w:t xml:space="preserve"> anges. Detta för att </w:t>
      </w:r>
      <w:r w:rsidR="00E862F0">
        <w:t>eliminera risken för missförstånd att observation</w:t>
      </w:r>
      <w:r w:rsidR="00EA4D41">
        <w:t>en</w:t>
      </w:r>
      <w:r w:rsidR="00E862F0">
        <w:t xml:space="preserve"> ska ha skett vid samma plats som CareUnit tillhörigheten för den vårdpersonal som utfört observation</w:t>
      </w:r>
      <w:r w:rsidR="00CA23CC">
        <w:t>en.</w:t>
      </w:r>
    </w:p>
    <w:p w14:paraId="4D0B1E7C" w14:textId="77777777" w:rsidR="00A50EE7" w:rsidRDefault="00A50EE7" w:rsidP="007E47C0"/>
    <w:p w14:paraId="3E9D4766" w14:textId="77777777" w:rsidR="00776D68" w:rsidRPr="00E146AE" w:rsidRDefault="00776D68" w:rsidP="007E47C0">
      <w:pPr>
        <w:pStyle w:val="Rubrik4"/>
      </w:pPr>
      <w:r w:rsidRPr="00E146AE">
        <w:t>Icke funktionella krav</w:t>
      </w:r>
    </w:p>
    <w:p w14:paraId="32C8F16B" w14:textId="77777777" w:rsidR="00776D68" w:rsidRPr="00E146AE" w:rsidRDefault="00901567" w:rsidP="00776D68">
      <w:r w:rsidRPr="00E146AE">
        <w:t>Inga övriga icke funktionella krav.</w:t>
      </w:r>
    </w:p>
    <w:p w14:paraId="61E255C8" w14:textId="77777777" w:rsidR="007E47C0" w:rsidRPr="00E146AE" w:rsidRDefault="007E47C0" w:rsidP="00776D68">
      <w:pPr>
        <w:pStyle w:val="Rubrik5"/>
      </w:pPr>
      <w:r w:rsidRPr="00E146AE">
        <w:t>SLA-krav</w:t>
      </w:r>
    </w:p>
    <w:p w14:paraId="38BFB313" w14:textId="4ECD87EF" w:rsidR="00AD1DA5" w:rsidRDefault="00901567" w:rsidP="00AD1DA5">
      <w:r w:rsidRPr="00E146AE">
        <w:t>Inga avvikande SLA-krav</w:t>
      </w:r>
      <w:bookmarkStart w:id="91" w:name="_Toc369180397"/>
      <w:bookmarkStart w:id="92" w:name="_Toc371334460"/>
    </w:p>
    <w:p w14:paraId="1180A69D" w14:textId="168CF5D5" w:rsidR="00E146AE" w:rsidRDefault="00E146AE">
      <w:pPr>
        <w:spacing w:line="240" w:lineRule="auto"/>
        <w:rPr>
          <w:rFonts w:eastAsia="Times New Roman"/>
          <w:bCs/>
          <w:sz w:val="24"/>
          <w:szCs w:val="26"/>
        </w:rPr>
      </w:pPr>
      <w:r>
        <w:br w:type="page"/>
      </w:r>
    </w:p>
    <w:p w14:paraId="0F849ADF" w14:textId="77777777" w:rsidR="00122981" w:rsidRPr="00122981" w:rsidRDefault="00122981" w:rsidP="00122981">
      <w:pPr>
        <w:pStyle w:val="Rubrik2"/>
      </w:pPr>
      <w:bookmarkStart w:id="93" w:name="_Toc374962648"/>
      <w:r w:rsidRPr="00122981">
        <w:lastRenderedPageBreak/>
        <w:t>Process</w:t>
      </w:r>
      <w:bookmarkEnd w:id="91"/>
      <w:r w:rsidRPr="00122981">
        <w:t>Observation</w:t>
      </w:r>
      <w:bookmarkEnd w:id="92"/>
      <w:bookmarkEnd w:id="93"/>
    </w:p>
    <w:p w14:paraId="6D361B93" w14:textId="1EA2376F" w:rsidR="00122981" w:rsidRDefault="00134E50" w:rsidP="00122981">
      <w:r>
        <w:t xml:space="preserve">Detta tjänstekontrakt skriver observationsdata. </w:t>
      </w:r>
      <w:r w:rsidR="00122981" w:rsidRPr="00122981">
        <w:t xml:space="preserve">Tjänsten registrerar ett eller flera nya observationer med information om patient, organisatorisk enhet och tillstånd. En observation kan uppdateras genom att ett nytt meddelande med samma </w:t>
      </w:r>
      <w:r w:rsidR="00FB06D1">
        <w:t>observationsid</w:t>
      </w:r>
      <w:r w:rsidR="00122981" w:rsidRPr="00122981">
        <w:t xml:space="preserve"> skickas in. Tjänsten svarar antingen att det har gått b</w:t>
      </w:r>
      <w:r w:rsidR="000F0D7E">
        <w:t xml:space="preserve">ra eller med ett felmeddelande. </w:t>
      </w:r>
      <w:r w:rsidR="00122981" w:rsidRPr="00122981">
        <w:t>Tjänsten kan användas för att registrera hälsotillstånd, diagnoser m.fl.</w:t>
      </w:r>
    </w:p>
    <w:p w14:paraId="5815C302" w14:textId="77777777" w:rsidR="00E57B57" w:rsidRDefault="00E57B57" w:rsidP="00122981"/>
    <w:p w14:paraId="1B2A0360" w14:textId="77777777" w:rsidR="00E57B57" w:rsidRPr="00C07F86" w:rsidRDefault="00E57B57" w:rsidP="00E57B57">
      <w:r>
        <w:t xml:space="preserve">Meddelandemodellen från kap 5.1 motsvarar begäran för detta tjänstekontrakt. </w:t>
      </w:r>
    </w:p>
    <w:p w14:paraId="55E707FB" w14:textId="77777777" w:rsidR="00E57B57" w:rsidRPr="00122981" w:rsidRDefault="00E57B57" w:rsidP="00122981"/>
    <w:p w14:paraId="4FCCC9F1" w14:textId="77777777" w:rsidR="00122981" w:rsidRPr="00122981" w:rsidRDefault="00122981" w:rsidP="00122981"/>
    <w:p w14:paraId="7E6BFFFC" w14:textId="77777777" w:rsidR="00122981" w:rsidRPr="00122981" w:rsidRDefault="00122981" w:rsidP="00122981">
      <w:pPr>
        <w:pStyle w:val="Rubrik3"/>
      </w:pPr>
      <w:bookmarkStart w:id="94" w:name="_Toc369180398"/>
      <w:bookmarkStart w:id="95" w:name="_Toc371334461"/>
      <w:bookmarkStart w:id="96" w:name="_Toc374962649"/>
      <w:r w:rsidRPr="00122981">
        <w:t>Version</w:t>
      </w:r>
      <w:bookmarkEnd w:id="94"/>
      <w:bookmarkEnd w:id="95"/>
      <w:bookmarkEnd w:id="96"/>
    </w:p>
    <w:p w14:paraId="104853CC" w14:textId="77777777" w:rsidR="00122981" w:rsidRPr="00122981" w:rsidRDefault="00122981" w:rsidP="00122981">
      <w:r w:rsidRPr="00122981">
        <w:t>1.0</w:t>
      </w:r>
    </w:p>
    <w:p w14:paraId="41C3664B" w14:textId="77777777" w:rsidR="00122981" w:rsidRPr="00122981" w:rsidRDefault="00122981" w:rsidP="00122981"/>
    <w:p w14:paraId="00381308" w14:textId="77777777" w:rsidR="00122981" w:rsidRPr="00122981" w:rsidRDefault="00122981" w:rsidP="00122981">
      <w:pPr>
        <w:pStyle w:val="Rubrik3"/>
      </w:pPr>
      <w:bookmarkStart w:id="97" w:name="_Toc369180404"/>
      <w:bookmarkStart w:id="98" w:name="_Toc371334462"/>
      <w:bookmarkStart w:id="99" w:name="_Toc374962650"/>
      <w:r w:rsidRPr="00122981">
        <w:t>Fältregler</w:t>
      </w:r>
      <w:bookmarkEnd w:id="97"/>
      <w:bookmarkEnd w:id="98"/>
      <w:bookmarkEnd w:id="99"/>
    </w:p>
    <w:p w14:paraId="023ECDD6" w14:textId="27FFFDF4" w:rsidR="00FB5A39" w:rsidRDefault="00122981" w:rsidP="00122981">
      <w:r w:rsidRPr="00122981">
        <w:t xml:space="preserve">Nedanstående tabell beskriver varje element i begäran och svar. Har namnet en * finns ytterligare regler för detta element och beskrivs mer i detalj i stycket Regler. </w:t>
      </w:r>
    </w:p>
    <w:p w14:paraId="0AECA057" w14:textId="77777777" w:rsidR="009C3C66" w:rsidRDefault="009C3C66" w:rsidP="00122981"/>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FB5A39" w:rsidRPr="00F71DFD" w14:paraId="6F141F57" w14:textId="77777777" w:rsidTr="009A2543">
        <w:tc>
          <w:tcPr>
            <w:tcW w:w="2474" w:type="dxa"/>
            <w:shd w:val="clear" w:color="auto" w:fill="D9D9D9" w:themeFill="background1" w:themeFillShade="D9"/>
          </w:tcPr>
          <w:p w14:paraId="77C107F1" w14:textId="77777777" w:rsidR="00FB5A39" w:rsidRPr="00F71DFD" w:rsidRDefault="00FB5A39" w:rsidP="009A2543">
            <w:pPr>
              <w:rPr>
                <w:b/>
              </w:rPr>
            </w:pPr>
            <w:r w:rsidRPr="00F71DFD">
              <w:rPr>
                <w:b/>
              </w:rPr>
              <w:t>Namn</w:t>
            </w:r>
          </w:p>
        </w:tc>
        <w:tc>
          <w:tcPr>
            <w:tcW w:w="2506" w:type="dxa"/>
            <w:shd w:val="clear" w:color="auto" w:fill="D9D9D9" w:themeFill="background1" w:themeFillShade="D9"/>
          </w:tcPr>
          <w:p w14:paraId="435AAB00" w14:textId="77777777" w:rsidR="00FB5A39" w:rsidRPr="00F71DFD" w:rsidRDefault="00FB5A39" w:rsidP="009A2543">
            <w:pPr>
              <w:rPr>
                <w:b/>
              </w:rPr>
            </w:pPr>
            <w:r w:rsidRPr="00F71DFD">
              <w:rPr>
                <w:b/>
              </w:rPr>
              <w:t>Typ</w:t>
            </w:r>
          </w:p>
        </w:tc>
        <w:tc>
          <w:tcPr>
            <w:tcW w:w="2925" w:type="dxa"/>
            <w:shd w:val="clear" w:color="auto" w:fill="D9D9D9" w:themeFill="background1" w:themeFillShade="D9"/>
          </w:tcPr>
          <w:p w14:paraId="085F01FC" w14:textId="77777777" w:rsidR="00FB5A39" w:rsidRPr="00F71DFD" w:rsidRDefault="00FB5A39" w:rsidP="009A2543">
            <w:pPr>
              <w:rPr>
                <w:b/>
              </w:rPr>
            </w:pPr>
            <w:r w:rsidRPr="00F71DFD">
              <w:rPr>
                <w:b/>
              </w:rPr>
              <w:t>Beskrivning</w:t>
            </w:r>
          </w:p>
        </w:tc>
        <w:tc>
          <w:tcPr>
            <w:tcW w:w="1617" w:type="dxa"/>
            <w:shd w:val="clear" w:color="auto" w:fill="D9D9D9" w:themeFill="background1" w:themeFillShade="D9"/>
          </w:tcPr>
          <w:p w14:paraId="3FDBD200" w14:textId="77777777" w:rsidR="00FB5A39" w:rsidRPr="00F71DFD" w:rsidRDefault="00FB5A39" w:rsidP="009A2543">
            <w:pPr>
              <w:rPr>
                <w:b/>
              </w:rPr>
            </w:pPr>
            <w:r w:rsidRPr="00F71DFD">
              <w:rPr>
                <w:b/>
              </w:rPr>
              <w:t>Kardinalitet</w:t>
            </w:r>
          </w:p>
        </w:tc>
      </w:tr>
      <w:tr w:rsidR="00FB5A39" w:rsidRPr="00F71DFD" w14:paraId="2154829B" w14:textId="77777777" w:rsidTr="009A2543">
        <w:tc>
          <w:tcPr>
            <w:tcW w:w="2474" w:type="dxa"/>
          </w:tcPr>
          <w:p w14:paraId="7F0F43B8" w14:textId="24DA9558" w:rsidR="00FB5A39" w:rsidRPr="00F71DFD" w:rsidRDefault="00FB5A39" w:rsidP="009A2543">
            <w:pPr>
              <w:rPr>
                <w:b/>
              </w:rPr>
            </w:pPr>
            <w:r>
              <w:rPr>
                <w:b/>
              </w:rPr>
              <w:t>Begäran</w:t>
            </w:r>
          </w:p>
        </w:tc>
        <w:tc>
          <w:tcPr>
            <w:tcW w:w="2506" w:type="dxa"/>
          </w:tcPr>
          <w:p w14:paraId="07A5D66B" w14:textId="77777777" w:rsidR="00FB5A39" w:rsidRPr="00F71DFD" w:rsidRDefault="00FB5A39" w:rsidP="009A2543">
            <w:pPr>
              <w:rPr>
                <w:b/>
              </w:rPr>
            </w:pPr>
          </w:p>
        </w:tc>
        <w:tc>
          <w:tcPr>
            <w:tcW w:w="2925" w:type="dxa"/>
          </w:tcPr>
          <w:p w14:paraId="001F81FE" w14:textId="77777777" w:rsidR="00FB5A39" w:rsidRPr="00F71DFD" w:rsidRDefault="00FB5A39" w:rsidP="009A2543">
            <w:pPr>
              <w:rPr>
                <w:b/>
              </w:rPr>
            </w:pPr>
          </w:p>
        </w:tc>
        <w:tc>
          <w:tcPr>
            <w:tcW w:w="1617" w:type="dxa"/>
          </w:tcPr>
          <w:p w14:paraId="53CAACD0" w14:textId="60557AAA" w:rsidR="00FB5A39" w:rsidRPr="00F71DFD" w:rsidRDefault="00FB5A39" w:rsidP="009A2543">
            <w:pPr>
              <w:rPr>
                <w:b/>
              </w:rPr>
            </w:pPr>
          </w:p>
        </w:tc>
      </w:tr>
      <w:tr w:rsidR="00FB5A39" w:rsidRPr="008345BA" w14:paraId="61A71AB5" w14:textId="77777777" w:rsidTr="009A2543">
        <w:tc>
          <w:tcPr>
            <w:tcW w:w="2474" w:type="dxa"/>
            <w:shd w:val="clear" w:color="auto" w:fill="D9D9D9" w:themeFill="background1" w:themeFillShade="D9"/>
          </w:tcPr>
          <w:p w14:paraId="42232A68" w14:textId="77777777" w:rsidR="00FB5A39" w:rsidRPr="00475CAA" w:rsidRDefault="00FB5A39" w:rsidP="009A2543">
            <w:r>
              <w:rPr>
                <w:lang w:eastAsia="sv-SE"/>
              </w:rPr>
              <w:t>observation</w:t>
            </w:r>
          </w:p>
        </w:tc>
        <w:tc>
          <w:tcPr>
            <w:tcW w:w="2506" w:type="dxa"/>
            <w:shd w:val="clear" w:color="auto" w:fill="D9D9D9" w:themeFill="background1" w:themeFillShade="D9"/>
          </w:tcPr>
          <w:p w14:paraId="5A1EB72A" w14:textId="77777777" w:rsidR="00FB5A39" w:rsidRPr="00475CAA" w:rsidRDefault="00FB5A39" w:rsidP="009A2543">
            <w:r w:rsidRPr="00475CAA">
              <w:t>ObservationType</w:t>
            </w:r>
          </w:p>
        </w:tc>
        <w:tc>
          <w:tcPr>
            <w:tcW w:w="2925" w:type="dxa"/>
            <w:shd w:val="clear" w:color="auto" w:fill="D9D9D9" w:themeFill="background1" w:themeFillShade="D9"/>
          </w:tcPr>
          <w:p w14:paraId="6765A8DD" w14:textId="77777777" w:rsidR="00FB5A39" w:rsidRPr="008345BA" w:rsidRDefault="00FB5A39" w:rsidP="009A2543"/>
        </w:tc>
        <w:tc>
          <w:tcPr>
            <w:tcW w:w="1617" w:type="dxa"/>
            <w:shd w:val="clear" w:color="auto" w:fill="D9D9D9" w:themeFill="background1" w:themeFillShade="D9"/>
          </w:tcPr>
          <w:p w14:paraId="420C019F" w14:textId="77777777" w:rsidR="00FB5A39" w:rsidRPr="008345BA" w:rsidRDefault="00FB5A39" w:rsidP="009A2543">
            <w:r>
              <w:t>1</w:t>
            </w:r>
          </w:p>
        </w:tc>
      </w:tr>
      <w:tr w:rsidR="00FB5A39" w:rsidRPr="008345BA" w14:paraId="0635523D" w14:textId="77777777" w:rsidTr="009A2543">
        <w:tc>
          <w:tcPr>
            <w:tcW w:w="2474" w:type="dxa"/>
          </w:tcPr>
          <w:p w14:paraId="62B88BCF" w14:textId="77777777" w:rsidR="00FB5A39" w:rsidRPr="008345BA" w:rsidRDefault="00FB5A39" w:rsidP="009A2543">
            <w:r>
              <w:rPr>
                <w:lang w:val="en-GB"/>
              </w:rPr>
              <w:t>ObservationType</w:t>
            </w:r>
            <w:r>
              <w:rPr>
                <w:highlight w:val="white"/>
                <w:lang w:eastAsia="sv-SE"/>
              </w:rPr>
              <w:t>.</w:t>
            </w:r>
            <w:r w:rsidRPr="008345BA">
              <w:rPr>
                <w:highlight w:val="white"/>
                <w:lang w:eastAsia="sv-SE"/>
              </w:rPr>
              <w:t>id</w:t>
            </w:r>
          </w:p>
        </w:tc>
        <w:tc>
          <w:tcPr>
            <w:tcW w:w="2506" w:type="dxa"/>
          </w:tcPr>
          <w:p w14:paraId="5CD88047" w14:textId="77777777" w:rsidR="00FB5A39" w:rsidRPr="008345BA" w:rsidRDefault="00FB5A39" w:rsidP="009A2543">
            <w:r w:rsidRPr="008345BA">
              <w:t>IIType</w:t>
            </w:r>
          </w:p>
        </w:tc>
        <w:tc>
          <w:tcPr>
            <w:tcW w:w="2925" w:type="dxa"/>
          </w:tcPr>
          <w:p w14:paraId="78BE1C33" w14:textId="77777777" w:rsidR="00FB5A39" w:rsidRDefault="00FB5A39" w:rsidP="009A2543">
            <w:pPr>
              <w:rPr>
                <w:rFonts w:cs="Arial"/>
              </w:rPr>
            </w:pPr>
            <w:r>
              <w:rPr>
                <w:rFonts w:cs="Arial"/>
              </w:rPr>
              <w:t xml:space="preserve">Ett unikt värde för själva observationen som också refererar till vilket källsystem informationen kommer ifrån. </w:t>
            </w:r>
          </w:p>
          <w:p w14:paraId="304CCCC2" w14:textId="77777777" w:rsidR="00FB5A39" w:rsidRPr="008345BA" w:rsidRDefault="00FB5A39" w:rsidP="009A2543"/>
        </w:tc>
        <w:tc>
          <w:tcPr>
            <w:tcW w:w="1617" w:type="dxa"/>
          </w:tcPr>
          <w:p w14:paraId="0D580E9D" w14:textId="77777777" w:rsidR="00FB5A39" w:rsidRPr="008345BA" w:rsidRDefault="00FB5A39" w:rsidP="009A2543">
            <w:r w:rsidRPr="008345BA">
              <w:t>1</w:t>
            </w:r>
          </w:p>
        </w:tc>
      </w:tr>
      <w:tr w:rsidR="00FB5A39" w:rsidRPr="009C3D19" w14:paraId="5F5E9897" w14:textId="77777777" w:rsidTr="009A2543">
        <w:tc>
          <w:tcPr>
            <w:tcW w:w="2474" w:type="dxa"/>
            <w:tcBorders>
              <w:top w:val="single" w:sz="4" w:space="0" w:color="auto"/>
              <w:left w:val="single" w:sz="4" w:space="0" w:color="auto"/>
              <w:bottom w:val="single" w:sz="4" w:space="0" w:color="auto"/>
              <w:right w:val="single" w:sz="4" w:space="0" w:color="auto"/>
            </w:tcBorders>
          </w:tcPr>
          <w:p w14:paraId="46A0A049"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B31FE38"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7F25AD2" w14:textId="77777777" w:rsidR="00FB5A39" w:rsidRPr="009C3D19" w:rsidRDefault="00FB5A39" w:rsidP="009A2543">
            <w:pPr>
              <w:rPr>
                <w:rFonts w:cs="Arial"/>
                <w:i/>
              </w:rPr>
            </w:pPr>
            <w:r w:rsidRPr="009C3D19">
              <w:rPr>
                <w:rFonts w:cs="Arial"/>
                <w:i/>
              </w:rPr>
              <w:t>Root blir då</w:t>
            </w:r>
          </w:p>
          <w:p w14:paraId="57931822" w14:textId="77777777" w:rsidR="00FB5A39" w:rsidRPr="009C3D19" w:rsidRDefault="00FB5A39" w:rsidP="009A2543">
            <w:pPr>
              <w:rPr>
                <w:rFonts w:cs="Arial"/>
                <w:i/>
              </w:rPr>
            </w:pPr>
            <w:r w:rsidRPr="009C3D19">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4111B521" w14:textId="77777777" w:rsidR="00FB5A39" w:rsidRPr="009C3D19" w:rsidRDefault="00FB5A39" w:rsidP="009A2543">
            <w:pPr>
              <w:rPr>
                <w:i/>
              </w:rPr>
            </w:pPr>
            <w:r w:rsidRPr="009C3D19">
              <w:rPr>
                <w:i/>
              </w:rPr>
              <w:t>1</w:t>
            </w:r>
          </w:p>
        </w:tc>
      </w:tr>
      <w:tr w:rsidR="00FB5A39" w:rsidRPr="009C3D19" w14:paraId="0A1F0D96" w14:textId="77777777" w:rsidTr="009A2543">
        <w:tc>
          <w:tcPr>
            <w:tcW w:w="2474" w:type="dxa"/>
            <w:tcBorders>
              <w:top w:val="single" w:sz="4" w:space="0" w:color="auto"/>
              <w:left w:val="single" w:sz="4" w:space="0" w:color="auto"/>
              <w:bottom w:val="single" w:sz="4" w:space="0" w:color="auto"/>
              <w:right w:val="single" w:sz="4" w:space="0" w:color="auto"/>
            </w:tcBorders>
          </w:tcPr>
          <w:p w14:paraId="4B10BE62"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5C649429"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994CB94" w14:textId="77777777" w:rsidR="00FB5A39" w:rsidRPr="009C3D19" w:rsidRDefault="00FB5A39" w:rsidP="009A2543">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7C52A8B4" w14:textId="77777777" w:rsidR="00FB5A39" w:rsidRPr="009C3D19" w:rsidRDefault="00FB5A39" w:rsidP="009A2543">
            <w:pPr>
              <w:rPr>
                <w:i/>
              </w:rPr>
            </w:pPr>
            <w:r w:rsidRPr="009C3D19">
              <w:rPr>
                <w:i/>
              </w:rPr>
              <w:t>1</w:t>
            </w:r>
          </w:p>
        </w:tc>
      </w:tr>
      <w:tr w:rsidR="00FB5A39" w:rsidRPr="008345BA" w14:paraId="7516B71F" w14:textId="77777777" w:rsidTr="009A2543">
        <w:tc>
          <w:tcPr>
            <w:tcW w:w="2474" w:type="dxa"/>
          </w:tcPr>
          <w:p w14:paraId="6458E146" w14:textId="77777777" w:rsidR="00FB5A39" w:rsidRPr="008345BA" w:rsidRDefault="00FB5A39" w:rsidP="009A254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40C71398" w14:textId="77777777" w:rsidR="00FB5A39" w:rsidRPr="008345BA" w:rsidRDefault="00FB5A39" w:rsidP="009A2543">
            <w:r w:rsidRPr="008345BA">
              <w:t>CVType</w:t>
            </w:r>
          </w:p>
        </w:tc>
        <w:tc>
          <w:tcPr>
            <w:tcW w:w="2925" w:type="dxa"/>
          </w:tcPr>
          <w:p w14:paraId="30478DE7" w14:textId="77777777" w:rsidR="00FB5A39" w:rsidRPr="000248C6" w:rsidRDefault="00FB5A39" w:rsidP="009A2543">
            <w:r w:rsidRPr="008345BA">
              <w:rPr>
                <w:rFonts w:cs="Arial"/>
              </w:rPr>
              <w:t>Anger vilken typ av observation det gäller.</w:t>
            </w:r>
          </w:p>
        </w:tc>
        <w:tc>
          <w:tcPr>
            <w:tcW w:w="1617" w:type="dxa"/>
          </w:tcPr>
          <w:p w14:paraId="441BAF09" w14:textId="77777777" w:rsidR="00FB5A39" w:rsidRPr="008345BA" w:rsidRDefault="00FB5A39" w:rsidP="009A2543">
            <w:r w:rsidRPr="008345BA">
              <w:t>1</w:t>
            </w:r>
          </w:p>
        </w:tc>
      </w:tr>
      <w:tr w:rsidR="00FB5A39" w:rsidRPr="009C3D19" w14:paraId="36AA481F" w14:textId="77777777" w:rsidTr="009A2543">
        <w:tc>
          <w:tcPr>
            <w:tcW w:w="2474" w:type="dxa"/>
            <w:tcBorders>
              <w:top w:val="single" w:sz="4" w:space="0" w:color="auto"/>
              <w:left w:val="single" w:sz="4" w:space="0" w:color="auto"/>
              <w:bottom w:val="single" w:sz="4" w:space="0" w:color="auto"/>
              <w:right w:val="single" w:sz="4" w:space="0" w:color="auto"/>
            </w:tcBorders>
          </w:tcPr>
          <w:p w14:paraId="037C0BB7"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48DA0AE0"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FE01155" w14:textId="77777777" w:rsidR="00FB5A39" w:rsidRPr="009C3D19" w:rsidRDefault="00FB5A39" w:rsidP="009A254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0205E18B" w14:textId="77777777" w:rsidR="00FB5A39" w:rsidRPr="009C3D19" w:rsidRDefault="00FB5A39" w:rsidP="009A2543">
            <w:pPr>
              <w:rPr>
                <w:i/>
              </w:rPr>
            </w:pPr>
            <w:r w:rsidRPr="009C3D19">
              <w:rPr>
                <w:i/>
              </w:rPr>
              <w:t>1</w:t>
            </w:r>
          </w:p>
        </w:tc>
      </w:tr>
      <w:tr w:rsidR="00FB5A39" w:rsidRPr="009C3D19" w14:paraId="732DD3D8" w14:textId="77777777" w:rsidTr="009A2543">
        <w:tc>
          <w:tcPr>
            <w:tcW w:w="2474" w:type="dxa"/>
            <w:tcBorders>
              <w:top w:val="single" w:sz="4" w:space="0" w:color="auto"/>
              <w:left w:val="single" w:sz="4" w:space="0" w:color="auto"/>
              <w:bottom w:val="single" w:sz="4" w:space="0" w:color="auto"/>
              <w:right w:val="single" w:sz="4" w:space="0" w:color="auto"/>
            </w:tcBorders>
          </w:tcPr>
          <w:p w14:paraId="3D9D90B3"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60C4FFC9"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095BD48" w14:textId="77777777" w:rsidR="00FB5A39" w:rsidRPr="009C3D19" w:rsidRDefault="00FB5A39" w:rsidP="009A254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0B8B1EEB" w14:textId="77777777" w:rsidR="00FB5A39" w:rsidRPr="009C3D19" w:rsidRDefault="00FB5A39" w:rsidP="009A2543">
            <w:pPr>
              <w:rPr>
                <w:i/>
              </w:rPr>
            </w:pPr>
            <w:r w:rsidRPr="009C3D19">
              <w:rPr>
                <w:i/>
              </w:rPr>
              <w:t>1</w:t>
            </w:r>
          </w:p>
        </w:tc>
      </w:tr>
      <w:tr w:rsidR="00FB5A39" w:rsidRPr="009C3D19" w14:paraId="3BB56966" w14:textId="77777777" w:rsidTr="009A2543">
        <w:tc>
          <w:tcPr>
            <w:tcW w:w="2474" w:type="dxa"/>
            <w:tcBorders>
              <w:top w:val="single" w:sz="4" w:space="0" w:color="auto"/>
              <w:left w:val="single" w:sz="4" w:space="0" w:color="auto"/>
              <w:bottom w:val="single" w:sz="4" w:space="0" w:color="auto"/>
              <w:right w:val="single" w:sz="4" w:space="0" w:color="auto"/>
            </w:tcBorders>
          </w:tcPr>
          <w:p w14:paraId="4024ECD5" w14:textId="77777777" w:rsidR="00FB5A39" w:rsidRPr="009C3D19" w:rsidRDefault="00FB5A39" w:rsidP="009A254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639E8410"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533D4E1A" w14:textId="77777777" w:rsidR="00FB5A39" w:rsidRPr="009C3D19" w:rsidRDefault="00FB5A39" w:rsidP="009A254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1EA11AF" w14:textId="77777777" w:rsidR="00FB5A39" w:rsidRPr="009C3D19" w:rsidRDefault="00FB5A39" w:rsidP="009A2543">
            <w:pPr>
              <w:rPr>
                <w:i/>
              </w:rPr>
            </w:pPr>
            <w:r w:rsidRPr="009C3D19">
              <w:rPr>
                <w:i/>
              </w:rPr>
              <w:t>0</w:t>
            </w:r>
            <w:proofErr w:type="gramStart"/>
            <w:r w:rsidRPr="009C3D19">
              <w:rPr>
                <w:i/>
              </w:rPr>
              <w:t>..</w:t>
            </w:r>
            <w:proofErr w:type="gramEnd"/>
            <w:r w:rsidRPr="009C3D19">
              <w:rPr>
                <w:i/>
              </w:rPr>
              <w:t>1</w:t>
            </w:r>
          </w:p>
        </w:tc>
      </w:tr>
      <w:tr w:rsidR="00FB5A39" w:rsidRPr="009C3D19" w14:paraId="314513B3" w14:textId="77777777" w:rsidTr="009A2543">
        <w:tc>
          <w:tcPr>
            <w:tcW w:w="2474" w:type="dxa"/>
            <w:tcBorders>
              <w:top w:val="single" w:sz="4" w:space="0" w:color="auto"/>
              <w:left w:val="single" w:sz="4" w:space="0" w:color="auto"/>
              <w:bottom w:val="single" w:sz="4" w:space="0" w:color="auto"/>
              <w:right w:val="single" w:sz="4" w:space="0" w:color="auto"/>
            </w:tcBorders>
          </w:tcPr>
          <w:p w14:paraId="39994D97" w14:textId="77777777" w:rsidR="00FB5A39" w:rsidRPr="009C3D19" w:rsidRDefault="00FB5A39" w:rsidP="009A254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49426409"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304805E" w14:textId="77777777" w:rsidR="00FB5A39" w:rsidRPr="009C3D19" w:rsidRDefault="00FB5A39" w:rsidP="009A2543">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EBD5A7C" w14:textId="77777777" w:rsidR="00FB5A39" w:rsidRPr="009C3D19" w:rsidRDefault="00FB5A39" w:rsidP="009A2543">
            <w:pPr>
              <w:rPr>
                <w:i/>
              </w:rPr>
            </w:pPr>
            <w:r w:rsidRPr="009C3D19">
              <w:rPr>
                <w:i/>
              </w:rPr>
              <w:t>0</w:t>
            </w:r>
            <w:proofErr w:type="gramStart"/>
            <w:r w:rsidRPr="009C3D19">
              <w:rPr>
                <w:i/>
              </w:rPr>
              <w:t>..</w:t>
            </w:r>
            <w:proofErr w:type="gramEnd"/>
            <w:r w:rsidRPr="009C3D19">
              <w:rPr>
                <w:i/>
              </w:rPr>
              <w:t>1</w:t>
            </w:r>
          </w:p>
        </w:tc>
      </w:tr>
      <w:tr w:rsidR="00FB5A39" w:rsidRPr="009C3D19" w14:paraId="757E1B9F" w14:textId="77777777" w:rsidTr="009A2543">
        <w:tc>
          <w:tcPr>
            <w:tcW w:w="2474" w:type="dxa"/>
            <w:tcBorders>
              <w:top w:val="single" w:sz="4" w:space="0" w:color="auto"/>
              <w:left w:val="single" w:sz="4" w:space="0" w:color="auto"/>
              <w:bottom w:val="single" w:sz="4" w:space="0" w:color="auto"/>
              <w:right w:val="single" w:sz="4" w:space="0" w:color="auto"/>
            </w:tcBorders>
          </w:tcPr>
          <w:p w14:paraId="42118CE6"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w:t>
            </w:r>
            <w:r w:rsidRPr="009C3D19">
              <w:rPr>
                <w:i/>
                <w:highlight w:val="white"/>
                <w:lang w:eastAsia="sv-SE"/>
              </w:rPr>
              <w:lastRenderedPageBreak/>
              <w:t>splayName</w:t>
            </w:r>
          </w:p>
        </w:tc>
        <w:tc>
          <w:tcPr>
            <w:tcW w:w="2506" w:type="dxa"/>
            <w:tcBorders>
              <w:top w:val="single" w:sz="4" w:space="0" w:color="auto"/>
              <w:left w:val="single" w:sz="4" w:space="0" w:color="auto"/>
              <w:bottom w:val="single" w:sz="4" w:space="0" w:color="auto"/>
              <w:right w:val="single" w:sz="4" w:space="0" w:color="auto"/>
            </w:tcBorders>
          </w:tcPr>
          <w:p w14:paraId="36572959" w14:textId="77777777" w:rsidR="00FB5A39" w:rsidRPr="009C3D19" w:rsidRDefault="00FB5A39" w:rsidP="009A2543">
            <w:pPr>
              <w:rPr>
                <w:i/>
              </w:rPr>
            </w:pPr>
            <w:r w:rsidRPr="009C3D19">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48DA1459" w14:textId="77777777" w:rsidR="00FB5A39" w:rsidRPr="009C3D19" w:rsidRDefault="00FB5A39" w:rsidP="009A2543">
            <w:pPr>
              <w:rPr>
                <w:rFonts w:cs="Arial"/>
                <w:i/>
              </w:rPr>
            </w:pPr>
            <w:r w:rsidRPr="009C3D19">
              <w:rPr>
                <w:rFonts w:cs="Arial"/>
                <w:i/>
              </w:rPr>
              <w:t xml:space="preserve">Textuell beskrivning </w:t>
            </w:r>
            <w:r>
              <w:rPr>
                <w:rFonts w:cs="Arial"/>
                <w:i/>
              </w:rPr>
              <w:t xml:space="preserve">av det </w:t>
            </w:r>
            <w:r>
              <w:rPr>
                <w:rFonts w:cs="Arial"/>
                <w:i/>
              </w:rPr>
              <w:lastRenderedPageBreak/>
              <w:t xml:space="preserve">som koden anger. </w:t>
            </w:r>
          </w:p>
        </w:tc>
        <w:tc>
          <w:tcPr>
            <w:tcW w:w="1617" w:type="dxa"/>
            <w:tcBorders>
              <w:top w:val="single" w:sz="4" w:space="0" w:color="auto"/>
              <w:left w:val="single" w:sz="4" w:space="0" w:color="auto"/>
              <w:bottom w:val="single" w:sz="4" w:space="0" w:color="auto"/>
              <w:right w:val="single" w:sz="4" w:space="0" w:color="auto"/>
            </w:tcBorders>
          </w:tcPr>
          <w:p w14:paraId="714B6C13" w14:textId="77777777" w:rsidR="00FB5A39" w:rsidRPr="009C3D19" w:rsidRDefault="00FB5A39" w:rsidP="009A2543">
            <w:pPr>
              <w:rPr>
                <w:i/>
              </w:rPr>
            </w:pPr>
            <w:r w:rsidRPr="009C3D19">
              <w:rPr>
                <w:i/>
              </w:rPr>
              <w:lastRenderedPageBreak/>
              <w:t>0</w:t>
            </w:r>
            <w:proofErr w:type="gramStart"/>
            <w:r w:rsidRPr="009C3D19">
              <w:rPr>
                <w:i/>
              </w:rPr>
              <w:t>..</w:t>
            </w:r>
            <w:proofErr w:type="gramEnd"/>
            <w:r w:rsidRPr="009C3D19">
              <w:rPr>
                <w:i/>
              </w:rPr>
              <w:t>1</w:t>
            </w:r>
          </w:p>
        </w:tc>
      </w:tr>
      <w:tr w:rsidR="00FB5A39" w:rsidRPr="00B3537C" w14:paraId="1CB366F9" w14:textId="77777777" w:rsidTr="009A2543">
        <w:tc>
          <w:tcPr>
            <w:tcW w:w="2474" w:type="dxa"/>
            <w:tcBorders>
              <w:top w:val="single" w:sz="4" w:space="0" w:color="auto"/>
              <w:left w:val="single" w:sz="4" w:space="0" w:color="auto"/>
              <w:bottom w:val="single" w:sz="4" w:space="0" w:color="auto"/>
              <w:right w:val="single" w:sz="4" w:space="0" w:color="auto"/>
            </w:tcBorders>
          </w:tcPr>
          <w:p w14:paraId="01F69362" w14:textId="77777777" w:rsidR="00FB5A39" w:rsidRPr="00B400A7" w:rsidRDefault="00FB5A39" w:rsidP="009A2543">
            <w:pPr>
              <w:rPr>
                <w:lang w:eastAsia="sv-SE"/>
              </w:rPr>
            </w:pPr>
            <w:r w:rsidRPr="007F753C">
              <w:lastRenderedPageBreak/>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6B80CA60" w14:textId="77777777" w:rsidR="00FB5A39" w:rsidRPr="00B3537C" w:rsidRDefault="00FB5A39" w:rsidP="009A254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46E0B26C" w14:textId="77777777" w:rsidR="00FB5A39" w:rsidRPr="00B3537C" w:rsidRDefault="00FB5A39" w:rsidP="009A2543">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3529B938" w14:textId="77777777" w:rsidR="00FB5A39" w:rsidRPr="00B3537C" w:rsidRDefault="00FB5A39" w:rsidP="009A2543">
            <w:r>
              <w:t>0</w:t>
            </w:r>
            <w:proofErr w:type="gramStart"/>
            <w:r>
              <w:t>..</w:t>
            </w:r>
            <w:proofErr w:type="gramEnd"/>
            <w:r>
              <w:t>1</w:t>
            </w:r>
          </w:p>
        </w:tc>
      </w:tr>
      <w:tr w:rsidR="00FB5A39" w:rsidRPr="00B3537C" w14:paraId="57EC61A3" w14:textId="77777777" w:rsidTr="009A2543">
        <w:tc>
          <w:tcPr>
            <w:tcW w:w="2474" w:type="dxa"/>
            <w:tcBorders>
              <w:top w:val="single" w:sz="4" w:space="0" w:color="auto"/>
              <w:left w:val="single" w:sz="4" w:space="0" w:color="auto"/>
              <w:bottom w:val="single" w:sz="4" w:space="0" w:color="auto"/>
              <w:right w:val="single" w:sz="4" w:space="0" w:color="auto"/>
            </w:tcBorders>
          </w:tcPr>
          <w:p w14:paraId="298218D4" w14:textId="77777777" w:rsidR="00FB5A39" w:rsidRPr="00B3537C" w:rsidRDefault="00FB5A39" w:rsidP="009A2543">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EFF4398" w14:textId="77777777" w:rsidR="00FB5A39" w:rsidRPr="00B3537C" w:rsidRDefault="00FB5A39" w:rsidP="009A254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1D12278" w14:textId="77777777" w:rsidR="00FB5A39" w:rsidRPr="00B3537C" w:rsidRDefault="00FB5A39" w:rsidP="009A254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6F241FFF" w14:textId="77777777" w:rsidR="00FB5A39" w:rsidRPr="00B3537C" w:rsidRDefault="00FB5A39" w:rsidP="009A2543">
            <w:pPr>
              <w:rPr>
                <w:i/>
              </w:rPr>
            </w:pPr>
            <w:r w:rsidRPr="00B3537C">
              <w:rPr>
                <w:i/>
              </w:rPr>
              <w:t>1</w:t>
            </w:r>
          </w:p>
        </w:tc>
      </w:tr>
      <w:tr w:rsidR="00FB5A39" w:rsidRPr="00B3537C" w14:paraId="7AE11A22" w14:textId="77777777" w:rsidTr="009A2543">
        <w:tc>
          <w:tcPr>
            <w:tcW w:w="2474" w:type="dxa"/>
            <w:tcBorders>
              <w:top w:val="single" w:sz="4" w:space="0" w:color="auto"/>
              <w:left w:val="single" w:sz="4" w:space="0" w:color="auto"/>
              <w:bottom w:val="single" w:sz="4" w:space="0" w:color="auto"/>
              <w:right w:val="single" w:sz="4" w:space="0" w:color="auto"/>
            </w:tcBorders>
          </w:tcPr>
          <w:p w14:paraId="226A888D" w14:textId="77777777" w:rsidR="00FB5A39" w:rsidRPr="00B3537C" w:rsidRDefault="00FB5A39" w:rsidP="009A2543">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C0556FF" w14:textId="77777777" w:rsidR="00FB5A39" w:rsidRPr="00B3537C" w:rsidRDefault="00FB5A39" w:rsidP="009A254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3E7634F" w14:textId="77777777" w:rsidR="00FB5A39" w:rsidRPr="00B3537C" w:rsidRDefault="00FB5A39" w:rsidP="009A2543">
            <w:pPr>
              <w:rPr>
                <w:rFonts w:cs="Arial"/>
                <w:i/>
              </w:rPr>
            </w:pPr>
            <w:r w:rsidRPr="00B3537C">
              <w:rPr>
                <w:rFonts w:cs="Arial"/>
                <w:i/>
              </w:rPr>
              <w:t xml:space="preserve">Kodsystem för angiven kod för riktningstypen. Ska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7ED98C1C" w14:textId="77777777" w:rsidR="00FB5A39" w:rsidRPr="00B3537C" w:rsidRDefault="00FB5A39" w:rsidP="009A2543">
            <w:pPr>
              <w:rPr>
                <w:i/>
              </w:rPr>
            </w:pPr>
            <w:r w:rsidRPr="00B3537C">
              <w:rPr>
                <w:i/>
              </w:rPr>
              <w:t>1</w:t>
            </w:r>
          </w:p>
        </w:tc>
      </w:tr>
      <w:tr w:rsidR="00FB5A39" w:rsidRPr="00B3537C" w14:paraId="75881C77" w14:textId="77777777" w:rsidTr="009A2543">
        <w:tc>
          <w:tcPr>
            <w:tcW w:w="2474" w:type="dxa"/>
            <w:tcBorders>
              <w:top w:val="single" w:sz="4" w:space="0" w:color="auto"/>
              <w:left w:val="single" w:sz="4" w:space="0" w:color="auto"/>
              <w:bottom w:val="single" w:sz="4" w:space="0" w:color="auto"/>
              <w:right w:val="single" w:sz="4" w:space="0" w:color="auto"/>
            </w:tcBorders>
          </w:tcPr>
          <w:p w14:paraId="28B4963F" w14:textId="77777777" w:rsidR="00FB5A39" w:rsidRPr="00B3537C" w:rsidRDefault="00FB5A39" w:rsidP="009A254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32F4A729" w14:textId="77777777" w:rsidR="00FB5A39" w:rsidRPr="00B3537C" w:rsidRDefault="00FB5A39" w:rsidP="009A254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EBD932D" w14:textId="77777777" w:rsidR="00FB5A39" w:rsidRPr="00B3537C" w:rsidRDefault="00FB5A39" w:rsidP="009A254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9C429E5" w14:textId="77777777" w:rsidR="00FB5A39" w:rsidRPr="00B3537C" w:rsidRDefault="00FB5A39" w:rsidP="009A2543">
            <w:pPr>
              <w:rPr>
                <w:i/>
              </w:rPr>
            </w:pPr>
            <w:r w:rsidRPr="00B3537C">
              <w:rPr>
                <w:i/>
              </w:rPr>
              <w:t>0</w:t>
            </w:r>
            <w:proofErr w:type="gramStart"/>
            <w:r w:rsidRPr="00B3537C">
              <w:rPr>
                <w:i/>
              </w:rPr>
              <w:t>..</w:t>
            </w:r>
            <w:proofErr w:type="gramEnd"/>
            <w:r w:rsidRPr="00B3537C">
              <w:rPr>
                <w:i/>
              </w:rPr>
              <w:t>1</w:t>
            </w:r>
          </w:p>
        </w:tc>
      </w:tr>
      <w:tr w:rsidR="00FB5A39" w:rsidRPr="00B3537C" w14:paraId="0537AEC1" w14:textId="77777777" w:rsidTr="009A2543">
        <w:tc>
          <w:tcPr>
            <w:tcW w:w="2474" w:type="dxa"/>
            <w:tcBorders>
              <w:top w:val="single" w:sz="4" w:space="0" w:color="auto"/>
              <w:left w:val="single" w:sz="4" w:space="0" w:color="auto"/>
              <w:bottom w:val="single" w:sz="4" w:space="0" w:color="auto"/>
              <w:right w:val="single" w:sz="4" w:space="0" w:color="auto"/>
            </w:tcBorders>
          </w:tcPr>
          <w:p w14:paraId="01B8FF30" w14:textId="77777777" w:rsidR="00FB5A39" w:rsidRPr="00B3537C" w:rsidRDefault="00FB5A39" w:rsidP="009A2543">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12294F4" w14:textId="77777777" w:rsidR="00FB5A39" w:rsidRPr="00B3537C" w:rsidRDefault="00FB5A39" w:rsidP="009A254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6B9172F" w14:textId="77777777" w:rsidR="00FB5A39" w:rsidRPr="00B3537C" w:rsidRDefault="00FB5A39" w:rsidP="009A254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5BB1594" w14:textId="77777777" w:rsidR="00FB5A39" w:rsidRPr="00B3537C" w:rsidRDefault="00FB5A39" w:rsidP="009A2543">
            <w:pPr>
              <w:rPr>
                <w:i/>
              </w:rPr>
            </w:pPr>
            <w:r w:rsidRPr="00B3537C">
              <w:rPr>
                <w:i/>
              </w:rPr>
              <w:t>0</w:t>
            </w:r>
            <w:proofErr w:type="gramStart"/>
            <w:r w:rsidRPr="00B3537C">
              <w:rPr>
                <w:i/>
              </w:rPr>
              <w:t>..</w:t>
            </w:r>
            <w:proofErr w:type="gramEnd"/>
            <w:r w:rsidRPr="00B3537C">
              <w:rPr>
                <w:i/>
              </w:rPr>
              <w:t>1</w:t>
            </w:r>
          </w:p>
        </w:tc>
      </w:tr>
      <w:tr w:rsidR="00FB5A39" w:rsidRPr="00891180" w14:paraId="36D04ED4" w14:textId="77777777" w:rsidTr="009A2543">
        <w:tc>
          <w:tcPr>
            <w:tcW w:w="2474" w:type="dxa"/>
            <w:tcBorders>
              <w:top w:val="single" w:sz="4" w:space="0" w:color="auto"/>
              <w:left w:val="single" w:sz="4" w:space="0" w:color="auto"/>
              <w:bottom w:val="single" w:sz="4" w:space="0" w:color="auto"/>
              <w:right w:val="single" w:sz="4" w:space="0" w:color="auto"/>
            </w:tcBorders>
          </w:tcPr>
          <w:p w14:paraId="4437C960" w14:textId="77777777" w:rsidR="00FB5A39" w:rsidRPr="00B3537C" w:rsidRDefault="00FB5A39" w:rsidP="009A254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2B35489C" w14:textId="77777777" w:rsidR="00FB5A39" w:rsidRPr="00B3537C" w:rsidRDefault="00FB5A39" w:rsidP="009A254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2F4F41" w14:textId="77777777" w:rsidR="00FB5A39" w:rsidRPr="00B3537C" w:rsidRDefault="00FB5A39" w:rsidP="009A254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0004E7F" w14:textId="77777777" w:rsidR="00FB5A39" w:rsidRPr="0004779B" w:rsidRDefault="00FB5A39" w:rsidP="009A2543">
            <w:pPr>
              <w:rPr>
                <w:i/>
              </w:rPr>
            </w:pPr>
            <w:r w:rsidRPr="00B3537C">
              <w:rPr>
                <w:i/>
              </w:rPr>
              <w:t>0</w:t>
            </w:r>
            <w:proofErr w:type="gramStart"/>
            <w:r w:rsidRPr="00B3537C">
              <w:rPr>
                <w:i/>
              </w:rPr>
              <w:t>..</w:t>
            </w:r>
            <w:proofErr w:type="gramEnd"/>
            <w:r w:rsidRPr="00B3537C">
              <w:rPr>
                <w:i/>
              </w:rPr>
              <w:t>1</w:t>
            </w:r>
          </w:p>
        </w:tc>
      </w:tr>
      <w:tr w:rsidR="00FB5A39" w:rsidRPr="008345BA" w14:paraId="2AD72F40" w14:textId="77777777" w:rsidTr="009A2543">
        <w:tc>
          <w:tcPr>
            <w:tcW w:w="2474" w:type="dxa"/>
          </w:tcPr>
          <w:p w14:paraId="706CFC0C" w14:textId="77777777" w:rsidR="00FB5A39" w:rsidRPr="008345BA" w:rsidRDefault="00FB5A39" w:rsidP="009A254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200E3AD1" w14:textId="77777777" w:rsidR="00FB5A39" w:rsidRPr="008345BA" w:rsidRDefault="00FB5A39" w:rsidP="009A2543">
            <w:r w:rsidRPr="008345BA">
              <w:rPr>
                <w:rFonts w:cs="Arial"/>
                <w:color w:val="000000"/>
                <w:highlight w:val="white"/>
                <w:lang w:eastAsia="sv-SE"/>
              </w:rPr>
              <w:t>TimePeriodType</w:t>
            </w:r>
          </w:p>
        </w:tc>
        <w:tc>
          <w:tcPr>
            <w:tcW w:w="2925" w:type="dxa"/>
          </w:tcPr>
          <w:p w14:paraId="5CF3317A" w14:textId="77777777" w:rsidR="00FB5A39" w:rsidRPr="008345BA" w:rsidRDefault="00FB5A39" w:rsidP="009A2543">
            <w:pPr>
              <w:rPr>
                <w:rFonts w:cs="Arial"/>
              </w:rPr>
            </w:pPr>
            <w:r w:rsidRPr="008345BA">
              <w:rPr>
                <w:rFonts w:cs="Arial"/>
              </w:rPr>
              <w:t>Tid</w:t>
            </w:r>
            <w:r>
              <w:rPr>
                <w:rFonts w:cs="Arial"/>
              </w:rPr>
              <w:t>speriod</w:t>
            </w:r>
            <w:r w:rsidRPr="008345BA">
              <w:rPr>
                <w:rFonts w:cs="Arial"/>
              </w:rPr>
              <w:t xml:space="preserve"> för observationen. </w:t>
            </w:r>
          </w:p>
          <w:p w14:paraId="78BDEF15" w14:textId="77777777" w:rsidR="00FB5A39" w:rsidRPr="007823FF" w:rsidRDefault="00FB5A39" w:rsidP="009A2543">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2989E9B3" w14:textId="77777777" w:rsidR="00FB5A39" w:rsidRPr="008345BA" w:rsidRDefault="00FB5A39" w:rsidP="009A2543">
            <w:r w:rsidRPr="008345BA">
              <w:t>1</w:t>
            </w:r>
          </w:p>
        </w:tc>
      </w:tr>
      <w:tr w:rsidR="00FB5A39" w:rsidRPr="009C3D19" w14:paraId="012908C2" w14:textId="77777777" w:rsidTr="009A2543">
        <w:tc>
          <w:tcPr>
            <w:tcW w:w="2474" w:type="dxa"/>
            <w:tcBorders>
              <w:top w:val="single" w:sz="4" w:space="0" w:color="auto"/>
              <w:left w:val="single" w:sz="4" w:space="0" w:color="auto"/>
              <w:bottom w:val="single" w:sz="4" w:space="0" w:color="auto"/>
              <w:right w:val="single" w:sz="4" w:space="0" w:color="auto"/>
            </w:tcBorders>
          </w:tcPr>
          <w:p w14:paraId="1C3C7F12"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7E3A0B1" w14:textId="77777777" w:rsidR="00FB5A39" w:rsidRPr="009C3D19" w:rsidRDefault="00FB5A39" w:rsidP="009A254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2988742" w14:textId="77777777" w:rsidR="00FB5A39" w:rsidRPr="009C3D19" w:rsidRDefault="00FB5A39" w:rsidP="009A254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4089CA77" w14:textId="77777777" w:rsidR="00FB5A39" w:rsidRPr="009C3D19" w:rsidRDefault="00FB5A39" w:rsidP="009A2543">
            <w:pPr>
              <w:rPr>
                <w:i/>
              </w:rPr>
            </w:pPr>
            <w:r>
              <w:rPr>
                <w:i/>
              </w:rPr>
              <w:t>1</w:t>
            </w:r>
          </w:p>
        </w:tc>
      </w:tr>
      <w:tr w:rsidR="00FB5A39" w:rsidRPr="009C3D19" w14:paraId="0008E636" w14:textId="77777777" w:rsidTr="009A2543">
        <w:tc>
          <w:tcPr>
            <w:tcW w:w="2474" w:type="dxa"/>
            <w:tcBorders>
              <w:top w:val="single" w:sz="4" w:space="0" w:color="auto"/>
              <w:left w:val="single" w:sz="4" w:space="0" w:color="auto"/>
              <w:bottom w:val="single" w:sz="4" w:space="0" w:color="auto"/>
              <w:right w:val="single" w:sz="4" w:space="0" w:color="auto"/>
            </w:tcBorders>
          </w:tcPr>
          <w:p w14:paraId="1E419F92"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56935425" w14:textId="77777777" w:rsidR="00FB5A39" w:rsidRPr="009C3D19" w:rsidRDefault="00FB5A39" w:rsidP="009A254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6D0FE5F2" w14:textId="77777777" w:rsidR="00FB5A39" w:rsidRPr="009C3D19" w:rsidRDefault="00FB5A39" w:rsidP="009A2543">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15F556A0" w14:textId="77777777" w:rsidR="00FB5A39" w:rsidRPr="009C3D19" w:rsidRDefault="00FB5A39" w:rsidP="009A2543">
            <w:pPr>
              <w:rPr>
                <w:i/>
              </w:rPr>
            </w:pPr>
            <w:r>
              <w:rPr>
                <w:i/>
              </w:rPr>
              <w:t>0</w:t>
            </w:r>
            <w:proofErr w:type="gramStart"/>
            <w:r>
              <w:rPr>
                <w:i/>
              </w:rPr>
              <w:t>..</w:t>
            </w:r>
            <w:proofErr w:type="gramEnd"/>
            <w:r>
              <w:rPr>
                <w:i/>
              </w:rPr>
              <w:t>1</w:t>
            </w:r>
          </w:p>
        </w:tc>
      </w:tr>
      <w:tr w:rsidR="00FB5A39" w:rsidRPr="008345BA" w14:paraId="26E20B4E" w14:textId="77777777" w:rsidTr="009A2543">
        <w:tc>
          <w:tcPr>
            <w:tcW w:w="2474" w:type="dxa"/>
          </w:tcPr>
          <w:p w14:paraId="70744DED" w14:textId="77777777" w:rsidR="00FB5A39" w:rsidRPr="008345BA" w:rsidRDefault="00FB5A39" w:rsidP="009A2543">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38DE72AA" w14:textId="77777777" w:rsidR="00FB5A39" w:rsidRPr="008345BA" w:rsidRDefault="00FB5A39" w:rsidP="009A2543">
            <w:pPr>
              <w:rPr>
                <w:lang w:val="en-GB"/>
              </w:rPr>
            </w:pPr>
            <w:r w:rsidRPr="008345BA">
              <w:rPr>
                <w:lang w:val="en-GB"/>
              </w:rPr>
              <w:t>CVType</w:t>
            </w:r>
          </w:p>
        </w:tc>
        <w:tc>
          <w:tcPr>
            <w:tcW w:w="2925" w:type="dxa"/>
          </w:tcPr>
          <w:p w14:paraId="48E1A4B8" w14:textId="77777777" w:rsidR="00FB5A39" w:rsidRPr="00A11060" w:rsidRDefault="00FB5A39" w:rsidP="009A2543">
            <w:pPr>
              <w:rPr>
                <w:rFonts w:cs="Arial"/>
              </w:rPr>
            </w:pPr>
            <w:r w:rsidRPr="008345BA">
              <w:rPr>
                <w:rFonts w:cs="Arial"/>
              </w:rPr>
              <w:t xml:space="preserve">Metod eller ansats som ligger bakom observationen. T.ex. MPQ </w:t>
            </w:r>
            <w:r>
              <w:rPr>
                <w:rFonts w:cs="Arial"/>
              </w:rPr>
              <w:t>smärtskalan 1-10.</w:t>
            </w:r>
          </w:p>
        </w:tc>
        <w:tc>
          <w:tcPr>
            <w:tcW w:w="1617" w:type="dxa"/>
          </w:tcPr>
          <w:p w14:paraId="13791331" w14:textId="77777777" w:rsidR="00FB5A39" w:rsidRPr="008345BA" w:rsidRDefault="00FB5A39" w:rsidP="009A2543">
            <w:r w:rsidRPr="008345BA">
              <w:t>0</w:t>
            </w:r>
            <w:proofErr w:type="gramStart"/>
            <w:r w:rsidRPr="008345BA">
              <w:t>..</w:t>
            </w:r>
            <w:proofErr w:type="gramEnd"/>
            <w:r w:rsidRPr="008345BA">
              <w:t>1</w:t>
            </w:r>
          </w:p>
        </w:tc>
      </w:tr>
      <w:tr w:rsidR="00FB5A39" w:rsidRPr="00674765" w14:paraId="7322AF8F" w14:textId="77777777" w:rsidTr="009A2543">
        <w:tc>
          <w:tcPr>
            <w:tcW w:w="2474" w:type="dxa"/>
            <w:tcBorders>
              <w:top w:val="single" w:sz="4" w:space="0" w:color="auto"/>
              <w:left w:val="single" w:sz="4" w:space="0" w:color="auto"/>
              <w:bottom w:val="single" w:sz="4" w:space="0" w:color="auto"/>
              <w:right w:val="single" w:sz="4" w:space="0" w:color="auto"/>
            </w:tcBorders>
          </w:tcPr>
          <w:p w14:paraId="48D87445"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2F1591A" w14:textId="77777777" w:rsidR="00FB5A39" w:rsidRPr="00674765" w:rsidRDefault="00FB5A39" w:rsidP="009A254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F412B5" w14:textId="77777777" w:rsidR="00FB5A39" w:rsidRPr="00674765" w:rsidRDefault="00FB5A39" w:rsidP="009A254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017EA8E9" w14:textId="77777777" w:rsidR="00FB5A39" w:rsidRPr="00674765" w:rsidRDefault="00FB5A39" w:rsidP="009A2543">
            <w:pPr>
              <w:rPr>
                <w:i/>
              </w:rPr>
            </w:pPr>
            <w:r w:rsidRPr="00674765">
              <w:rPr>
                <w:i/>
              </w:rPr>
              <w:t>1</w:t>
            </w:r>
          </w:p>
        </w:tc>
      </w:tr>
      <w:tr w:rsidR="00FB5A39" w:rsidRPr="00674765" w14:paraId="4CBDB124" w14:textId="77777777" w:rsidTr="009A2543">
        <w:tc>
          <w:tcPr>
            <w:tcW w:w="2474" w:type="dxa"/>
            <w:tcBorders>
              <w:top w:val="single" w:sz="4" w:space="0" w:color="auto"/>
              <w:left w:val="single" w:sz="4" w:space="0" w:color="auto"/>
              <w:bottom w:val="single" w:sz="4" w:space="0" w:color="auto"/>
              <w:right w:val="single" w:sz="4" w:space="0" w:color="auto"/>
            </w:tcBorders>
          </w:tcPr>
          <w:p w14:paraId="14B5F4A5"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37707FA" w14:textId="77777777" w:rsidR="00FB5A39" w:rsidRPr="00674765" w:rsidRDefault="00FB5A39" w:rsidP="009A254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879D7D7" w14:textId="77777777" w:rsidR="00FB5A39" w:rsidRPr="00674765" w:rsidRDefault="00FB5A39" w:rsidP="009A254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655A1AA9" w14:textId="77777777" w:rsidR="00FB5A39" w:rsidRPr="00674765" w:rsidRDefault="00FB5A39" w:rsidP="009A2543">
            <w:pPr>
              <w:rPr>
                <w:i/>
              </w:rPr>
            </w:pPr>
            <w:r w:rsidRPr="00674765">
              <w:rPr>
                <w:i/>
              </w:rPr>
              <w:t>1</w:t>
            </w:r>
          </w:p>
        </w:tc>
      </w:tr>
      <w:tr w:rsidR="00FB5A39" w:rsidRPr="00674765" w14:paraId="3818FD32" w14:textId="77777777" w:rsidTr="009A2543">
        <w:tc>
          <w:tcPr>
            <w:tcW w:w="2474" w:type="dxa"/>
            <w:tcBorders>
              <w:top w:val="single" w:sz="4" w:space="0" w:color="auto"/>
              <w:left w:val="single" w:sz="4" w:space="0" w:color="auto"/>
              <w:bottom w:val="single" w:sz="4" w:space="0" w:color="auto"/>
              <w:right w:val="single" w:sz="4" w:space="0" w:color="auto"/>
            </w:tcBorders>
          </w:tcPr>
          <w:p w14:paraId="24419390"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2C6BADB" w14:textId="77777777" w:rsidR="00FB5A39" w:rsidRPr="00674765" w:rsidRDefault="00FB5A39" w:rsidP="009A254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FB183C" w14:textId="77777777" w:rsidR="00FB5A39" w:rsidRPr="00674765" w:rsidRDefault="00FB5A39" w:rsidP="009A254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7DD83DF" w14:textId="77777777" w:rsidR="00FB5A39" w:rsidRPr="00674765" w:rsidRDefault="00FB5A39" w:rsidP="009A2543">
            <w:pPr>
              <w:rPr>
                <w:i/>
              </w:rPr>
            </w:pPr>
            <w:r w:rsidRPr="00674765">
              <w:rPr>
                <w:i/>
              </w:rPr>
              <w:t>0</w:t>
            </w:r>
            <w:proofErr w:type="gramStart"/>
            <w:r w:rsidRPr="00674765">
              <w:rPr>
                <w:i/>
              </w:rPr>
              <w:t>..</w:t>
            </w:r>
            <w:proofErr w:type="gramEnd"/>
            <w:r w:rsidRPr="00674765">
              <w:rPr>
                <w:i/>
              </w:rPr>
              <w:t>1</w:t>
            </w:r>
          </w:p>
        </w:tc>
      </w:tr>
      <w:tr w:rsidR="00FB5A39" w:rsidRPr="00674765" w14:paraId="2FC1E332" w14:textId="77777777" w:rsidTr="009A2543">
        <w:tc>
          <w:tcPr>
            <w:tcW w:w="2474" w:type="dxa"/>
            <w:tcBorders>
              <w:top w:val="single" w:sz="4" w:space="0" w:color="auto"/>
              <w:left w:val="single" w:sz="4" w:space="0" w:color="auto"/>
              <w:bottom w:val="single" w:sz="4" w:space="0" w:color="auto"/>
              <w:right w:val="single" w:sz="4" w:space="0" w:color="auto"/>
            </w:tcBorders>
          </w:tcPr>
          <w:p w14:paraId="31B63251"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35B52E62" w14:textId="77777777" w:rsidR="00FB5A39" w:rsidRPr="00674765" w:rsidRDefault="00FB5A39" w:rsidP="009A254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2C14118" w14:textId="77777777" w:rsidR="00FB5A39" w:rsidRPr="00674765" w:rsidRDefault="00FB5A39" w:rsidP="009A254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AEAE0E1" w14:textId="77777777" w:rsidR="00FB5A39" w:rsidRPr="00674765" w:rsidRDefault="00FB5A39" w:rsidP="009A2543">
            <w:pPr>
              <w:rPr>
                <w:i/>
              </w:rPr>
            </w:pPr>
            <w:r w:rsidRPr="00674765">
              <w:rPr>
                <w:i/>
              </w:rPr>
              <w:t>0</w:t>
            </w:r>
            <w:proofErr w:type="gramStart"/>
            <w:r w:rsidRPr="00674765">
              <w:rPr>
                <w:i/>
              </w:rPr>
              <w:t>..</w:t>
            </w:r>
            <w:proofErr w:type="gramEnd"/>
            <w:r w:rsidRPr="00674765">
              <w:rPr>
                <w:i/>
              </w:rPr>
              <w:t>1</w:t>
            </w:r>
          </w:p>
        </w:tc>
      </w:tr>
      <w:tr w:rsidR="00FB5A39" w:rsidRPr="00674765" w14:paraId="6E1C4322" w14:textId="77777777" w:rsidTr="009A2543">
        <w:tc>
          <w:tcPr>
            <w:tcW w:w="2474" w:type="dxa"/>
            <w:tcBorders>
              <w:top w:val="single" w:sz="4" w:space="0" w:color="auto"/>
              <w:left w:val="single" w:sz="4" w:space="0" w:color="auto"/>
              <w:bottom w:val="single" w:sz="4" w:space="0" w:color="auto"/>
              <w:right w:val="single" w:sz="4" w:space="0" w:color="auto"/>
            </w:tcBorders>
          </w:tcPr>
          <w:p w14:paraId="3C35BC46"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74848B5D" w14:textId="77777777" w:rsidR="00FB5A39" w:rsidRPr="00674765" w:rsidRDefault="00FB5A39" w:rsidP="009A254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E368FF" w14:textId="77777777" w:rsidR="00FB5A39" w:rsidRPr="00674765" w:rsidRDefault="00FB5A39" w:rsidP="009A254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E3FBC00" w14:textId="77777777" w:rsidR="00FB5A39" w:rsidRPr="00674765" w:rsidRDefault="00FB5A39" w:rsidP="009A2543">
            <w:pPr>
              <w:rPr>
                <w:i/>
              </w:rPr>
            </w:pPr>
            <w:r w:rsidRPr="00674765">
              <w:rPr>
                <w:i/>
              </w:rPr>
              <w:t>0</w:t>
            </w:r>
            <w:proofErr w:type="gramStart"/>
            <w:r w:rsidRPr="00674765">
              <w:rPr>
                <w:i/>
              </w:rPr>
              <w:t>..</w:t>
            </w:r>
            <w:proofErr w:type="gramEnd"/>
            <w:r w:rsidRPr="00674765">
              <w:rPr>
                <w:i/>
              </w:rPr>
              <w:t>1</w:t>
            </w:r>
          </w:p>
        </w:tc>
      </w:tr>
      <w:tr w:rsidR="00FB5A39" w:rsidRPr="008345BA" w14:paraId="6D1AD025" w14:textId="77777777" w:rsidTr="009A2543">
        <w:tc>
          <w:tcPr>
            <w:tcW w:w="2474" w:type="dxa"/>
          </w:tcPr>
          <w:p w14:paraId="4D48685C" w14:textId="77777777" w:rsidR="00FB5A39" w:rsidRPr="008345BA" w:rsidRDefault="00FB5A39" w:rsidP="009A254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6DD878BF" w14:textId="77777777" w:rsidR="00FB5A39" w:rsidRPr="008345BA" w:rsidRDefault="00FB5A39" w:rsidP="009A2543">
            <w:r w:rsidRPr="008345BA">
              <w:t>CVType</w:t>
            </w:r>
          </w:p>
        </w:tc>
        <w:tc>
          <w:tcPr>
            <w:tcW w:w="2925" w:type="dxa"/>
          </w:tcPr>
          <w:p w14:paraId="249D23BC" w14:textId="77777777" w:rsidR="00FB5A39" w:rsidRPr="008345BA" w:rsidRDefault="00FB5A39" w:rsidP="009A2543">
            <w:r>
              <w:rPr>
                <w:rFonts w:cs="Arial"/>
              </w:rPr>
              <w:t xml:space="preserve">Här anges det som observerats. Kan exempelvis vara en diagnos eller hudförändringar. </w:t>
            </w:r>
            <w:r w:rsidRPr="008345BA">
              <w:rPr>
                <w:rFonts w:cs="Arial"/>
              </w:rPr>
              <w:t xml:space="preserve"> </w:t>
            </w:r>
          </w:p>
        </w:tc>
        <w:tc>
          <w:tcPr>
            <w:tcW w:w="1617" w:type="dxa"/>
          </w:tcPr>
          <w:p w14:paraId="3B70AFF3" w14:textId="77777777" w:rsidR="00FB5A39" w:rsidRPr="008345BA" w:rsidRDefault="00FB5A39" w:rsidP="009A2543">
            <w:r w:rsidRPr="008345BA">
              <w:t>1</w:t>
            </w:r>
          </w:p>
        </w:tc>
      </w:tr>
      <w:tr w:rsidR="00FB5A39" w:rsidRPr="00674765" w14:paraId="1FB925C2" w14:textId="77777777" w:rsidTr="009A2543">
        <w:tc>
          <w:tcPr>
            <w:tcW w:w="2474" w:type="dxa"/>
            <w:tcBorders>
              <w:top w:val="single" w:sz="4" w:space="0" w:color="auto"/>
              <w:left w:val="single" w:sz="4" w:space="0" w:color="auto"/>
              <w:bottom w:val="single" w:sz="4" w:space="0" w:color="auto"/>
              <w:right w:val="single" w:sz="4" w:space="0" w:color="auto"/>
            </w:tcBorders>
          </w:tcPr>
          <w:p w14:paraId="38B01799" w14:textId="77777777" w:rsidR="00FB5A39" w:rsidRPr="00674765" w:rsidRDefault="00FB5A39" w:rsidP="009A254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w:t>
            </w:r>
            <w:r w:rsidRPr="00674765">
              <w:rPr>
                <w:i/>
                <w:highlight w:val="white"/>
                <w:lang w:eastAsia="sv-SE"/>
              </w:rPr>
              <w:lastRenderedPageBreak/>
              <w:t>ode</w:t>
            </w:r>
          </w:p>
        </w:tc>
        <w:tc>
          <w:tcPr>
            <w:tcW w:w="2506" w:type="dxa"/>
            <w:tcBorders>
              <w:top w:val="single" w:sz="4" w:space="0" w:color="auto"/>
              <w:left w:val="single" w:sz="4" w:space="0" w:color="auto"/>
              <w:bottom w:val="single" w:sz="4" w:space="0" w:color="auto"/>
              <w:right w:val="single" w:sz="4" w:space="0" w:color="auto"/>
            </w:tcBorders>
          </w:tcPr>
          <w:p w14:paraId="568621AC" w14:textId="77777777" w:rsidR="00FB5A39" w:rsidRPr="00674765" w:rsidRDefault="00FB5A39" w:rsidP="009A2543">
            <w:pPr>
              <w:rPr>
                <w:i/>
              </w:rPr>
            </w:pPr>
            <w:r w:rsidRPr="00674765">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2C69C32" w14:textId="77777777" w:rsidR="00FB5A39" w:rsidRPr="00674765" w:rsidRDefault="00FB5A39" w:rsidP="009A254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48632CC4" w14:textId="77777777" w:rsidR="00FB5A39" w:rsidRPr="00674765" w:rsidRDefault="00FB5A39" w:rsidP="009A2543">
            <w:pPr>
              <w:rPr>
                <w:i/>
              </w:rPr>
            </w:pPr>
            <w:r w:rsidRPr="00674765">
              <w:rPr>
                <w:i/>
              </w:rPr>
              <w:t>1</w:t>
            </w:r>
          </w:p>
        </w:tc>
      </w:tr>
      <w:tr w:rsidR="00FB5A39" w:rsidRPr="00674765" w14:paraId="65C2D346" w14:textId="77777777" w:rsidTr="009A2543">
        <w:tc>
          <w:tcPr>
            <w:tcW w:w="2474" w:type="dxa"/>
            <w:tcBorders>
              <w:top w:val="single" w:sz="4" w:space="0" w:color="auto"/>
              <w:left w:val="single" w:sz="4" w:space="0" w:color="auto"/>
              <w:bottom w:val="single" w:sz="4" w:space="0" w:color="auto"/>
              <w:right w:val="single" w:sz="4" w:space="0" w:color="auto"/>
            </w:tcBorders>
          </w:tcPr>
          <w:p w14:paraId="1CEA530E" w14:textId="77777777" w:rsidR="00FB5A39" w:rsidRPr="00674765" w:rsidRDefault="00FB5A39" w:rsidP="009A2543">
            <w:pPr>
              <w:rPr>
                <w:i/>
                <w:highlight w:val="white"/>
                <w:lang w:eastAsia="sv-SE"/>
              </w:rPr>
            </w:pPr>
            <w:r w:rsidRPr="00A11060">
              <w:rPr>
                <w:i/>
              </w:rPr>
              <w:lastRenderedPageBreak/>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6480EFD0" w14:textId="77777777" w:rsidR="00FB5A39" w:rsidRPr="00674765" w:rsidRDefault="00FB5A39" w:rsidP="009A254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17CF373" w14:textId="77777777" w:rsidR="00FB5A39" w:rsidRPr="00674765" w:rsidRDefault="00FB5A39" w:rsidP="009A254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71946A67" w14:textId="77777777" w:rsidR="00FB5A39" w:rsidRPr="00674765" w:rsidRDefault="00FB5A39" w:rsidP="009A2543">
            <w:pPr>
              <w:rPr>
                <w:i/>
              </w:rPr>
            </w:pPr>
            <w:r w:rsidRPr="00674765">
              <w:rPr>
                <w:i/>
              </w:rPr>
              <w:t>1</w:t>
            </w:r>
          </w:p>
        </w:tc>
      </w:tr>
      <w:tr w:rsidR="00FB5A39" w:rsidRPr="00674765" w14:paraId="355F129E" w14:textId="77777777" w:rsidTr="009A2543">
        <w:tc>
          <w:tcPr>
            <w:tcW w:w="2474" w:type="dxa"/>
            <w:tcBorders>
              <w:top w:val="single" w:sz="4" w:space="0" w:color="auto"/>
              <w:left w:val="single" w:sz="4" w:space="0" w:color="auto"/>
              <w:bottom w:val="single" w:sz="4" w:space="0" w:color="auto"/>
              <w:right w:val="single" w:sz="4" w:space="0" w:color="auto"/>
            </w:tcBorders>
          </w:tcPr>
          <w:p w14:paraId="7E3006F5"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1387DFBD" w14:textId="77777777" w:rsidR="00FB5A39" w:rsidRPr="00674765" w:rsidRDefault="00FB5A39" w:rsidP="009A254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E9F1D84" w14:textId="77777777" w:rsidR="00FB5A39" w:rsidRPr="00674765" w:rsidRDefault="00FB5A39" w:rsidP="009A254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93C3236" w14:textId="77777777" w:rsidR="00FB5A39" w:rsidRPr="00674765" w:rsidRDefault="00FB5A39" w:rsidP="009A2543">
            <w:pPr>
              <w:rPr>
                <w:i/>
              </w:rPr>
            </w:pPr>
            <w:r w:rsidRPr="00674765">
              <w:rPr>
                <w:i/>
              </w:rPr>
              <w:t>0</w:t>
            </w:r>
            <w:proofErr w:type="gramStart"/>
            <w:r w:rsidRPr="00674765">
              <w:rPr>
                <w:i/>
              </w:rPr>
              <w:t>..</w:t>
            </w:r>
            <w:proofErr w:type="gramEnd"/>
            <w:r w:rsidRPr="00674765">
              <w:rPr>
                <w:i/>
              </w:rPr>
              <w:t>1</w:t>
            </w:r>
          </w:p>
        </w:tc>
      </w:tr>
      <w:tr w:rsidR="00FB5A39" w:rsidRPr="00674765" w14:paraId="1DF5755D" w14:textId="77777777" w:rsidTr="009A2543">
        <w:tc>
          <w:tcPr>
            <w:tcW w:w="2474" w:type="dxa"/>
            <w:tcBorders>
              <w:top w:val="single" w:sz="4" w:space="0" w:color="auto"/>
              <w:left w:val="single" w:sz="4" w:space="0" w:color="auto"/>
              <w:bottom w:val="single" w:sz="4" w:space="0" w:color="auto"/>
              <w:right w:val="single" w:sz="4" w:space="0" w:color="auto"/>
            </w:tcBorders>
          </w:tcPr>
          <w:p w14:paraId="1B59F870"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659CADA3" w14:textId="77777777" w:rsidR="00FB5A39" w:rsidRPr="00674765" w:rsidRDefault="00FB5A39" w:rsidP="009A254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6BE34F5" w14:textId="77777777" w:rsidR="00FB5A39" w:rsidRPr="00674765" w:rsidRDefault="00FB5A39" w:rsidP="009A254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A0286AE" w14:textId="77777777" w:rsidR="00FB5A39" w:rsidRPr="00674765" w:rsidRDefault="00FB5A39" w:rsidP="009A2543">
            <w:pPr>
              <w:rPr>
                <w:i/>
              </w:rPr>
            </w:pPr>
            <w:r w:rsidRPr="00674765">
              <w:rPr>
                <w:i/>
              </w:rPr>
              <w:t>0</w:t>
            </w:r>
            <w:proofErr w:type="gramStart"/>
            <w:r w:rsidRPr="00674765">
              <w:rPr>
                <w:i/>
              </w:rPr>
              <w:t>..</w:t>
            </w:r>
            <w:proofErr w:type="gramEnd"/>
            <w:r w:rsidRPr="00674765">
              <w:rPr>
                <w:i/>
              </w:rPr>
              <w:t>1</w:t>
            </w:r>
          </w:p>
        </w:tc>
      </w:tr>
      <w:tr w:rsidR="00FB5A39" w:rsidRPr="00674765" w14:paraId="431249C1" w14:textId="77777777" w:rsidTr="009A2543">
        <w:tc>
          <w:tcPr>
            <w:tcW w:w="2474" w:type="dxa"/>
            <w:tcBorders>
              <w:top w:val="single" w:sz="4" w:space="0" w:color="auto"/>
              <w:left w:val="single" w:sz="4" w:space="0" w:color="auto"/>
              <w:bottom w:val="single" w:sz="4" w:space="0" w:color="auto"/>
              <w:right w:val="single" w:sz="4" w:space="0" w:color="auto"/>
            </w:tcBorders>
          </w:tcPr>
          <w:p w14:paraId="6CA43471"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727CD413" w14:textId="77777777" w:rsidR="00FB5A39" w:rsidRPr="00674765" w:rsidRDefault="00FB5A39" w:rsidP="009A254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9E0D503" w14:textId="77777777" w:rsidR="00FB5A39" w:rsidRPr="00674765" w:rsidRDefault="00FB5A39" w:rsidP="009A254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158B487" w14:textId="77777777" w:rsidR="00FB5A39" w:rsidRPr="00674765" w:rsidRDefault="00FB5A39" w:rsidP="009A2543">
            <w:pPr>
              <w:rPr>
                <w:i/>
              </w:rPr>
            </w:pPr>
            <w:r w:rsidRPr="00674765">
              <w:rPr>
                <w:i/>
              </w:rPr>
              <w:t>0</w:t>
            </w:r>
            <w:proofErr w:type="gramStart"/>
            <w:r w:rsidRPr="00674765">
              <w:rPr>
                <w:i/>
              </w:rPr>
              <w:t>..</w:t>
            </w:r>
            <w:proofErr w:type="gramEnd"/>
            <w:r w:rsidRPr="00674765">
              <w:rPr>
                <w:i/>
              </w:rPr>
              <w:t>1</w:t>
            </w:r>
          </w:p>
        </w:tc>
      </w:tr>
      <w:tr w:rsidR="00FB5A39" w:rsidRPr="008345BA" w14:paraId="085BF201" w14:textId="77777777" w:rsidTr="009A2543">
        <w:tc>
          <w:tcPr>
            <w:tcW w:w="2474" w:type="dxa"/>
          </w:tcPr>
          <w:p w14:paraId="2FA4391F" w14:textId="77777777" w:rsidR="00FB5A39" w:rsidRPr="008345BA" w:rsidRDefault="00FB5A39" w:rsidP="009A254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4A302E8E" w14:textId="77777777" w:rsidR="00FB5A39" w:rsidRPr="008345BA" w:rsidRDefault="00FB5A39" w:rsidP="009A2543">
            <w:pPr>
              <w:rPr>
                <w:lang w:val="en-GB"/>
              </w:rPr>
            </w:pPr>
            <w:r w:rsidRPr="008345BA">
              <w:rPr>
                <w:lang w:val="en-GB"/>
              </w:rPr>
              <w:t>Boolean</w:t>
            </w:r>
          </w:p>
        </w:tc>
        <w:tc>
          <w:tcPr>
            <w:tcW w:w="2925" w:type="dxa"/>
          </w:tcPr>
          <w:p w14:paraId="3576E4B0" w14:textId="77777777" w:rsidR="00FB5A39" w:rsidRDefault="00FB5A39" w:rsidP="009A2543">
            <w:pPr>
              <w:rPr>
                <w:rFonts w:cs="Arial"/>
              </w:rPr>
            </w:pPr>
            <w:r w:rsidRPr="008345BA">
              <w:rPr>
                <w:rFonts w:cs="Arial"/>
              </w:rPr>
              <w:t>Boolean typ som i normalfallet är satt till “false”.</w:t>
            </w:r>
          </w:p>
          <w:p w14:paraId="2D300B61" w14:textId="77777777" w:rsidR="00FB5A39" w:rsidRDefault="00FB5A39" w:rsidP="009A2543">
            <w:pPr>
              <w:rPr>
                <w:rFonts w:cs="Arial"/>
              </w:rPr>
            </w:pPr>
          </w:p>
          <w:p w14:paraId="2731611B" w14:textId="77777777" w:rsidR="00FB5A39" w:rsidRPr="008345BA" w:rsidRDefault="00FB5A39" w:rsidP="009A254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2C670C9F" w14:textId="77777777" w:rsidR="00FB5A39" w:rsidRPr="008345BA" w:rsidRDefault="00FB5A39" w:rsidP="009A2543">
            <w:r w:rsidRPr="008345BA">
              <w:t>0</w:t>
            </w:r>
            <w:proofErr w:type="gramStart"/>
            <w:r w:rsidRPr="008345BA">
              <w:t>..</w:t>
            </w:r>
            <w:proofErr w:type="gramEnd"/>
            <w:r w:rsidRPr="008345BA">
              <w:t>1</w:t>
            </w:r>
          </w:p>
        </w:tc>
      </w:tr>
      <w:tr w:rsidR="00FB5A39" w:rsidRPr="008345BA" w14:paraId="3C759D0C" w14:textId="77777777" w:rsidTr="009A2543">
        <w:tc>
          <w:tcPr>
            <w:tcW w:w="2474" w:type="dxa"/>
          </w:tcPr>
          <w:p w14:paraId="4A5FB35B" w14:textId="02B38638" w:rsidR="00FB5A39" w:rsidRPr="008345BA" w:rsidRDefault="00FB5A39" w:rsidP="009A2543">
            <w:r w:rsidRPr="00B400A7">
              <w:rPr>
                <w:lang w:val="en-GB"/>
              </w:rPr>
              <w:t>ObservationType</w:t>
            </w:r>
            <w:r w:rsidRPr="00B400A7">
              <w:rPr>
                <w:highlight w:val="white"/>
                <w:lang w:eastAsia="sv-SE"/>
              </w:rPr>
              <w:t>.</w:t>
            </w:r>
            <w:r w:rsidR="00A051CD">
              <w:rPr>
                <w:lang w:eastAsia="sv-SE"/>
              </w:rPr>
              <w:t>d</w:t>
            </w:r>
            <w:r w:rsidRPr="008345BA">
              <w:rPr>
                <w:lang w:eastAsia="sv-SE"/>
              </w:rPr>
              <w:t>escription</w:t>
            </w:r>
          </w:p>
        </w:tc>
        <w:tc>
          <w:tcPr>
            <w:tcW w:w="2506" w:type="dxa"/>
          </w:tcPr>
          <w:p w14:paraId="54707D3A" w14:textId="77777777" w:rsidR="00FB5A39" w:rsidRPr="008345BA" w:rsidRDefault="00FB5A39" w:rsidP="009A2543">
            <w:r w:rsidRPr="008345BA">
              <w:t>String</w:t>
            </w:r>
          </w:p>
        </w:tc>
        <w:tc>
          <w:tcPr>
            <w:tcW w:w="2925" w:type="dxa"/>
          </w:tcPr>
          <w:p w14:paraId="7A810BBC" w14:textId="77777777" w:rsidR="00FB5A39" w:rsidRPr="008345BA" w:rsidRDefault="00FB5A39" w:rsidP="009A2543">
            <w:r w:rsidRPr="008345BA">
              <w:rPr>
                <w:rFonts w:cs="Arial"/>
              </w:rPr>
              <w:t>Fritextbeskrivning av observationen där sådan kompletterar kodbeteckningen.</w:t>
            </w:r>
          </w:p>
        </w:tc>
        <w:tc>
          <w:tcPr>
            <w:tcW w:w="1617" w:type="dxa"/>
          </w:tcPr>
          <w:p w14:paraId="43AC1A31" w14:textId="77777777" w:rsidR="00FB5A39" w:rsidRPr="008345BA" w:rsidRDefault="00FB5A39" w:rsidP="009A2543">
            <w:r w:rsidRPr="008345BA">
              <w:t>0</w:t>
            </w:r>
            <w:proofErr w:type="gramStart"/>
            <w:r w:rsidRPr="008345BA">
              <w:t>..</w:t>
            </w:r>
            <w:proofErr w:type="gramEnd"/>
            <w:r w:rsidRPr="008345BA">
              <w:t>1</w:t>
            </w:r>
          </w:p>
        </w:tc>
      </w:tr>
      <w:tr w:rsidR="00FB5A39" w:rsidRPr="008345BA" w14:paraId="34C1E411" w14:textId="77777777" w:rsidTr="009A2543">
        <w:tc>
          <w:tcPr>
            <w:tcW w:w="2474" w:type="dxa"/>
          </w:tcPr>
          <w:p w14:paraId="0716A7A2" w14:textId="77777777" w:rsidR="00FB5A39" w:rsidRPr="00B400A7" w:rsidRDefault="00FB5A39" w:rsidP="009A2543">
            <w:pPr>
              <w:rPr>
                <w:lang w:val="en-GB"/>
              </w:rPr>
            </w:pPr>
            <w:r>
              <w:rPr>
                <w:lang w:val="en-GB"/>
              </w:rPr>
              <w:t>ObservationType.approvedForPatient</w:t>
            </w:r>
          </w:p>
        </w:tc>
        <w:tc>
          <w:tcPr>
            <w:tcW w:w="2506" w:type="dxa"/>
          </w:tcPr>
          <w:p w14:paraId="0B29B644" w14:textId="77777777" w:rsidR="00FB5A39" w:rsidRPr="008345BA" w:rsidRDefault="00FB5A39" w:rsidP="009A2543">
            <w:r>
              <w:t>Boolean</w:t>
            </w:r>
          </w:p>
        </w:tc>
        <w:tc>
          <w:tcPr>
            <w:tcW w:w="2925" w:type="dxa"/>
          </w:tcPr>
          <w:p w14:paraId="5A41FBF5" w14:textId="77777777" w:rsidR="00FB5A39" w:rsidRPr="008345BA" w:rsidRDefault="00FB5A39" w:rsidP="009A254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306BDB1E" w14:textId="15362C1C" w:rsidR="00FB5A39" w:rsidRPr="008345BA" w:rsidRDefault="00FB5A39" w:rsidP="009A2543">
            <w:r>
              <w:t>1</w:t>
            </w:r>
          </w:p>
        </w:tc>
      </w:tr>
      <w:tr w:rsidR="00FB5A39" w:rsidRPr="008345BA" w14:paraId="3EF17C90" w14:textId="77777777" w:rsidTr="009A2543">
        <w:tc>
          <w:tcPr>
            <w:tcW w:w="2474" w:type="dxa"/>
            <w:shd w:val="clear" w:color="auto" w:fill="D9D9D9" w:themeFill="background1" w:themeFillShade="D9"/>
          </w:tcPr>
          <w:p w14:paraId="0D5735AC" w14:textId="77777777" w:rsidR="00FB5A39" w:rsidRPr="008345BA" w:rsidRDefault="00FB5A39" w:rsidP="009A2543">
            <w:pPr>
              <w:rPr>
                <w:lang w:val="en-GB"/>
              </w:rPr>
            </w:pPr>
            <w:r w:rsidRPr="008345BA">
              <w:rPr>
                <w:lang w:eastAsia="sv-SE"/>
              </w:rPr>
              <w:t>Location</w:t>
            </w:r>
          </w:p>
        </w:tc>
        <w:tc>
          <w:tcPr>
            <w:tcW w:w="2506" w:type="dxa"/>
            <w:shd w:val="clear" w:color="auto" w:fill="D9D9D9" w:themeFill="background1" w:themeFillShade="D9"/>
          </w:tcPr>
          <w:p w14:paraId="65B2C4A0" w14:textId="77777777" w:rsidR="00FB5A39" w:rsidRPr="008345BA" w:rsidRDefault="00FB5A39" w:rsidP="009A2543">
            <w:pPr>
              <w:rPr>
                <w:lang w:val="en-GB"/>
              </w:rPr>
            </w:pPr>
            <w:r w:rsidRPr="008345BA">
              <w:rPr>
                <w:lang w:val="en-GB"/>
              </w:rPr>
              <w:t>LocationType</w:t>
            </w:r>
          </w:p>
        </w:tc>
        <w:tc>
          <w:tcPr>
            <w:tcW w:w="2925" w:type="dxa"/>
            <w:shd w:val="clear" w:color="auto" w:fill="D9D9D9" w:themeFill="background1" w:themeFillShade="D9"/>
          </w:tcPr>
          <w:p w14:paraId="162E105C" w14:textId="77777777" w:rsidR="00FB5A39" w:rsidRPr="008345BA" w:rsidRDefault="00FB5A39" w:rsidP="009A2543"/>
        </w:tc>
        <w:tc>
          <w:tcPr>
            <w:tcW w:w="1617" w:type="dxa"/>
            <w:shd w:val="clear" w:color="auto" w:fill="D9D9D9" w:themeFill="background1" w:themeFillShade="D9"/>
          </w:tcPr>
          <w:p w14:paraId="003651EC" w14:textId="77777777" w:rsidR="00FB5A39" w:rsidRPr="008345BA" w:rsidRDefault="00FB5A39" w:rsidP="009A2543">
            <w:r w:rsidRPr="008345BA">
              <w:t>0</w:t>
            </w:r>
            <w:proofErr w:type="gramStart"/>
            <w:r w:rsidRPr="008345BA">
              <w:t>..</w:t>
            </w:r>
            <w:proofErr w:type="gramEnd"/>
            <w:r w:rsidRPr="008345BA">
              <w:t>1</w:t>
            </w:r>
          </w:p>
        </w:tc>
      </w:tr>
      <w:tr w:rsidR="00FB5A39" w:rsidRPr="008345BA" w14:paraId="3AC3DBFD" w14:textId="77777777" w:rsidTr="009A2543">
        <w:tc>
          <w:tcPr>
            <w:tcW w:w="2474" w:type="dxa"/>
          </w:tcPr>
          <w:p w14:paraId="51447223" w14:textId="77777777" w:rsidR="00FB5A39" w:rsidRPr="00894EEA" w:rsidRDefault="00FB5A39" w:rsidP="009A2543">
            <w:proofErr w:type="gramStart"/>
            <w:r w:rsidRPr="00894EEA">
              <w:t>..</w:t>
            </w:r>
            <w:proofErr w:type="gramEnd"/>
            <w:r w:rsidRPr="00894EEA">
              <w:t>/</w:t>
            </w:r>
            <w:r w:rsidRPr="008345BA">
              <w:rPr>
                <w:lang w:val="en-GB"/>
              </w:rPr>
              <w:t>LocationType.</w:t>
            </w:r>
            <w:r w:rsidRPr="00894EEA">
              <w:t>id</w:t>
            </w:r>
          </w:p>
        </w:tc>
        <w:tc>
          <w:tcPr>
            <w:tcW w:w="2506" w:type="dxa"/>
          </w:tcPr>
          <w:p w14:paraId="49DB7810" w14:textId="77777777" w:rsidR="00FB5A39" w:rsidRPr="00894EEA" w:rsidRDefault="00FB5A39" w:rsidP="009A2543">
            <w:r w:rsidRPr="00894EEA">
              <w:t>IIType</w:t>
            </w:r>
          </w:p>
        </w:tc>
        <w:tc>
          <w:tcPr>
            <w:tcW w:w="2925" w:type="dxa"/>
          </w:tcPr>
          <w:p w14:paraId="0399E55E" w14:textId="77777777" w:rsidR="00FB5A39" w:rsidRPr="008345BA" w:rsidRDefault="00FB5A39" w:rsidP="009A2543">
            <w:r>
              <w:rPr>
                <w:rFonts w:cs="Arial"/>
              </w:rPr>
              <w:t xml:space="preserve">Identifiering för platsen. Anges om platsen är en vårdenhet. </w:t>
            </w:r>
          </w:p>
        </w:tc>
        <w:tc>
          <w:tcPr>
            <w:tcW w:w="1617" w:type="dxa"/>
          </w:tcPr>
          <w:p w14:paraId="4200FBAC" w14:textId="77777777" w:rsidR="00FB5A39" w:rsidRPr="00894EEA" w:rsidRDefault="00FB5A39" w:rsidP="009A2543">
            <w:r w:rsidRPr="00894EEA">
              <w:t>0</w:t>
            </w:r>
            <w:proofErr w:type="gramStart"/>
            <w:r w:rsidRPr="00894EEA">
              <w:t>..</w:t>
            </w:r>
            <w:proofErr w:type="gramEnd"/>
            <w:r w:rsidRPr="00894EEA">
              <w:t>1</w:t>
            </w:r>
          </w:p>
        </w:tc>
      </w:tr>
      <w:tr w:rsidR="00FB5A39" w:rsidRPr="0087117C" w14:paraId="59D00408" w14:textId="77777777" w:rsidTr="009A2543">
        <w:tc>
          <w:tcPr>
            <w:tcW w:w="2474" w:type="dxa"/>
            <w:tcBorders>
              <w:top w:val="single" w:sz="4" w:space="0" w:color="auto"/>
              <w:left w:val="single" w:sz="4" w:space="0" w:color="auto"/>
              <w:bottom w:val="single" w:sz="4" w:space="0" w:color="auto"/>
              <w:right w:val="single" w:sz="4" w:space="0" w:color="auto"/>
            </w:tcBorders>
          </w:tcPr>
          <w:p w14:paraId="06DB3EF9" w14:textId="77777777" w:rsidR="00FB5A39" w:rsidRPr="0087117C" w:rsidRDefault="00FB5A39" w:rsidP="009A2543">
            <w:pPr>
              <w:rPr>
                <w:i/>
              </w:rPr>
            </w:pPr>
            <w:proofErr w:type="gramStart"/>
            <w:r w:rsidRPr="0087117C">
              <w:rPr>
                <w:i/>
              </w:rPr>
              <w:t>..</w:t>
            </w:r>
            <w:proofErr w:type="gramEnd"/>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240B8391" w14:textId="77777777" w:rsidR="00FB5A39" w:rsidRPr="0087117C" w:rsidRDefault="00FB5A39" w:rsidP="009A254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68C3127D" w14:textId="77777777" w:rsidR="00FB5A39" w:rsidRPr="0087117C" w:rsidRDefault="00FB5A39" w:rsidP="009A2543">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1EA923D2" w14:textId="77777777" w:rsidR="00FB5A39" w:rsidRPr="0087117C" w:rsidRDefault="00FB5A39" w:rsidP="009A2543">
            <w:pPr>
              <w:rPr>
                <w:i/>
              </w:rPr>
            </w:pPr>
            <w:r w:rsidRPr="0087117C">
              <w:rPr>
                <w:i/>
              </w:rPr>
              <w:t>1</w:t>
            </w:r>
          </w:p>
        </w:tc>
      </w:tr>
      <w:tr w:rsidR="00FB5A39" w:rsidRPr="0087117C" w14:paraId="23ECDEEB" w14:textId="77777777" w:rsidTr="009A2543">
        <w:tc>
          <w:tcPr>
            <w:tcW w:w="2474" w:type="dxa"/>
            <w:tcBorders>
              <w:top w:val="single" w:sz="4" w:space="0" w:color="auto"/>
              <w:left w:val="single" w:sz="4" w:space="0" w:color="auto"/>
              <w:bottom w:val="single" w:sz="4" w:space="0" w:color="auto"/>
              <w:right w:val="single" w:sz="4" w:space="0" w:color="auto"/>
            </w:tcBorders>
          </w:tcPr>
          <w:p w14:paraId="1C379175" w14:textId="77777777" w:rsidR="00FB5A39" w:rsidRPr="0087117C" w:rsidRDefault="00FB5A39" w:rsidP="009A2543">
            <w:pPr>
              <w:rPr>
                <w:i/>
              </w:rPr>
            </w:pPr>
            <w:proofErr w:type="gramStart"/>
            <w:r w:rsidRPr="0087117C">
              <w:rPr>
                <w:i/>
              </w:rPr>
              <w:t>..</w:t>
            </w:r>
            <w:proofErr w:type="gramEnd"/>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1AD3F439" w14:textId="77777777" w:rsidR="00FB5A39" w:rsidRPr="0087117C" w:rsidRDefault="00FB5A39" w:rsidP="009A254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504CE375" w14:textId="77777777" w:rsidR="00FB5A39" w:rsidRPr="0087117C" w:rsidRDefault="00FB5A39" w:rsidP="009A254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30BED48C" w14:textId="77777777" w:rsidR="00FB5A39" w:rsidRPr="0087117C" w:rsidRDefault="00FB5A39" w:rsidP="009A2543">
            <w:pPr>
              <w:rPr>
                <w:i/>
              </w:rPr>
            </w:pPr>
            <w:r w:rsidRPr="0087117C">
              <w:rPr>
                <w:i/>
              </w:rPr>
              <w:t>1</w:t>
            </w:r>
          </w:p>
        </w:tc>
      </w:tr>
      <w:tr w:rsidR="00FB5A39" w:rsidRPr="008345BA" w14:paraId="3EBEEE8C" w14:textId="77777777" w:rsidTr="009A2543">
        <w:tc>
          <w:tcPr>
            <w:tcW w:w="2474" w:type="dxa"/>
          </w:tcPr>
          <w:p w14:paraId="5130B1F7" w14:textId="77777777" w:rsidR="00FB5A39" w:rsidRPr="00894EEA" w:rsidRDefault="00FB5A39" w:rsidP="009A2543">
            <w:proofErr w:type="gramStart"/>
            <w:r w:rsidRPr="00894EEA">
              <w:t>..</w:t>
            </w:r>
            <w:proofErr w:type="gramEnd"/>
            <w:r w:rsidRPr="00894EEA">
              <w:t>/LocationType.name</w:t>
            </w:r>
            <w:r>
              <w:t>*</w:t>
            </w:r>
          </w:p>
        </w:tc>
        <w:tc>
          <w:tcPr>
            <w:tcW w:w="2506" w:type="dxa"/>
          </w:tcPr>
          <w:p w14:paraId="54282D57" w14:textId="77777777" w:rsidR="00FB5A39" w:rsidRPr="001107D1" w:rsidRDefault="00FB5A39" w:rsidP="009A2543">
            <w:pPr>
              <w:rPr>
                <w:lang w:val="en-GB"/>
              </w:rPr>
            </w:pPr>
            <w:r w:rsidRPr="001107D1">
              <w:rPr>
                <w:lang w:val="en-GB"/>
              </w:rPr>
              <w:t>String</w:t>
            </w:r>
          </w:p>
        </w:tc>
        <w:tc>
          <w:tcPr>
            <w:tcW w:w="2925" w:type="dxa"/>
          </w:tcPr>
          <w:p w14:paraId="24604FEE" w14:textId="77777777" w:rsidR="00FB5A39" w:rsidRPr="008345BA" w:rsidRDefault="00FB5A39" w:rsidP="009A2543">
            <w:pPr>
              <w:rPr>
                <w:rFonts w:cs="Arial"/>
              </w:rPr>
            </w:pPr>
            <w:r w:rsidRPr="008345BA">
              <w:rPr>
                <w:rFonts w:cs="Arial"/>
              </w:rPr>
              <w:t>Namn på den plats där observation har genomförts.</w:t>
            </w:r>
          </w:p>
          <w:p w14:paraId="1DE71177" w14:textId="77777777" w:rsidR="00FB5A39" w:rsidRPr="008345BA" w:rsidRDefault="00FB5A39" w:rsidP="009A2543">
            <w:r>
              <w:rPr>
                <w:rFonts w:cs="Arial"/>
              </w:rPr>
              <w:t>(Fält 2b)</w:t>
            </w:r>
          </w:p>
        </w:tc>
        <w:tc>
          <w:tcPr>
            <w:tcW w:w="1617" w:type="dxa"/>
          </w:tcPr>
          <w:p w14:paraId="4495B7F4" w14:textId="77777777" w:rsidR="00FB5A39" w:rsidRPr="008345BA" w:rsidRDefault="00FB5A39" w:rsidP="009A2543">
            <w:pPr>
              <w:rPr>
                <w:lang w:val="en-US"/>
              </w:rPr>
            </w:pPr>
            <w:r w:rsidRPr="008345BA">
              <w:rPr>
                <w:lang w:val="en-US"/>
              </w:rPr>
              <w:t>1</w:t>
            </w:r>
          </w:p>
        </w:tc>
      </w:tr>
      <w:tr w:rsidR="00FB5A39" w:rsidRPr="008345BA" w14:paraId="118C5B8F" w14:textId="77777777" w:rsidTr="009A2543">
        <w:tc>
          <w:tcPr>
            <w:tcW w:w="2474" w:type="dxa"/>
          </w:tcPr>
          <w:p w14:paraId="3DD241B5" w14:textId="77777777" w:rsidR="00FB5A39" w:rsidRPr="008345BA" w:rsidRDefault="00FB5A39" w:rsidP="009A2543">
            <w:pPr>
              <w:rPr>
                <w:lang w:val="en-GB"/>
              </w:rPr>
            </w:pPr>
            <w:r w:rsidRPr="008345BA">
              <w:rPr>
                <w:lang w:val="en-GB"/>
              </w:rPr>
              <w:t>../LocationType.address</w:t>
            </w:r>
          </w:p>
        </w:tc>
        <w:tc>
          <w:tcPr>
            <w:tcW w:w="2506" w:type="dxa"/>
          </w:tcPr>
          <w:p w14:paraId="462F9638" w14:textId="77777777" w:rsidR="00FB5A39" w:rsidRPr="008345BA" w:rsidRDefault="00FB5A39" w:rsidP="009A2543">
            <w:pPr>
              <w:rPr>
                <w:lang w:val="en-GB"/>
              </w:rPr>
            </w:pPr>
            <w:r>
              <w:rPr>
                <w:lang w:val="en-GB"/>
              </w:rPr>
              <w:t>AddressType</w:t>
            </w:r>
          </w:p>
        </w:tc>
        <w:tc>
          <w:tcPr>
            <w:tcW w:w="2925" w:type="dxa"/>
          </w:tcPr>
          <w:p w14:paraId="2AA2B78A" w14:textId="77777777" w:rsidR="00FB5A39" w:rsidRPr="00964D8F" w:rsidRDefault="00FB5A39" w:rsidP="009A2543">
            <w:pPr>
              <w:rPr>
                <w:rFonts w:cs="Arial"/>
              </w:rPr>
            </w:pPr>
            <w:r w:rsidRPr="008345BA">
              <w:rPr>
                <w:rFonts w:cs="Arial"/>
              </w:rPr>
              <w:t>Platsens adress vilke</w:t>
            </w:r>
            <w:r>
              <w:rPr>
                <w:rFonts w:cs="Arial"/>
              </w:rPr>
              <w:t>n observationen är knuten till.</w:t>
            </w:r>
          </w:p>
        </w:tc>
        <w:tc>
          <w:tcPr>
            <w:tcW w:w="1617" w:type="dxa"/>
          </w:tcPr>
          <w:p w14:paraId="3F67F0C4" w14:textId="77777777" w:rsidR="00FB5A39" w:rsidRPr="008345BA" w:rsidRDefault="00FB5A39" w:rsidP="009A2543">
            <w:pPr>
              <w:rPr>
                <w:lang w:val="en-US"/>
              </w:rPr>
            </w:pPr>
            <w:r w:rsidRPr="008345BA">
              <w:rPr>
                <w:lang w:val="en-US"/>
              </w:rPr>
              <w:t>0..*</w:t>
            </w:r>
          </w:p>
        </w:tc>
      </w:tr>
      <w:tr w:rsidR="00FB5A39" w:rsidRPr="00C74AA6" w14:paraId="02103D08" w14:textId="77777777" w:rsidTr="009A2543">
        <w:tc>
          <w:tcPr>
            <w:tcW w:w="2474" w:type="dxa"/>
            <w:tcBorders>
              <w:top w:val="single" w:sz="4" w:space="0" w:color="auto"/>
              <w:left w:val="single" w:sz="4" w:space="0" w:color="auto"/>
              <w:bottom w:val="single" w:sz="4" w:space="0" w:color="auto"/>
              <w:right w:val="single" w:sz="4" w:space="0" w:color="auto"/>
            </w:tcBorders>
          </w:tcPr>
          <w:p w14:paraId="50A133F2" w14:textId="77777777" w:rsidR="00FB5A39" w:rsidRPr="00C74AA6" w:rsidRDefault="00FB5A39" w:rsidP="009A254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5352B131" w14:textId="77777777" w:rsidR="00FB5A39" w:rsidRPr="00C74AA6" w:rsidRDefault="00FB5A39" w:rsidP="009A254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26647C52" w14:textId="77777777" w:rsidR="00FB5A39" w:rsidRPr="00C74AA6" w:rsidRDefault="00FB5A39" w:rsidP="009A254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78020F42" w14:textId="77777777" w:rsidR="00FB5A39" w:rsidRPr="0058291B" w:rsidRDefault="00FB5A39" w:rsidP="009A2543">
            <w:pPr>
              <w:rPr>
                <w:i/>
              </w:rPr>
            </w:pPr>
            <w:r w:rsidRPr="0058291B">
              <w:rPr>
                <w:i/>
              </w:rPr>
              <w:t>0</w:t>
            </w:r>
            <w:proofErr w:type="gramStart"/>
            <w:r w:rsidRPr="0058291B">
              <w:rPr>
                <w:i/>
              </w:rPr>
              <w:t>..</w:t>
            </w:r>
            <w:proofErr w:type="gramEnd"/>
            <w:r w:rsidRPr="0058291B">
              <w:rPr>
                <w:i/>
              </w:rPr>
              <w:t>1</w:t>
            </w:r>
          </w:p>
        </w:tc>
      </w:tr>
      <w:tr w:rsidR="00FB5A39" w:rsidRPr="00C74AA6" w14:paraId="4E0FE76A" w14:textId="77777777" w:rsidTr="009A2543">
        <w:tc>
          <w:tcPr>
            <w:tcW w:w="2474" w:type="dxa"/>
            <w:tcBorders>
              <w:top w:val="single" w:sz="4" w:space="0" w:color="auto"/>
              <w:left w:val="single" w:sz="4" w:space="0" w:color="auto"/>
              <w:bottom w:val="single" w:sz="4" w:space="0" w:color="auto"/>
              <w:right w:val="single" w:sz="4" w:space="0" w:color="auto"/>
            </w:tcBorders>
          </w:tcPr>
          <w:p w14:paraId="44021EAB" w14:textId="77777777" w:rsidR="00FB5A39" w:rsidRPr="0058291B" w:rsidRDefault="00FB5A39" w:rsidP="009A2543">
            <w:pPr>
              <w:rPr>
                <w:i/>
              </w:rPr>
            </w:pPr>
            <w:proofErr w:type="gramStart"/>
            <w:r w:rsidRPr="0058291B">
              <w:rPr>
                <w:i/>
              </w:rPr>
              <w:t>..</w:t>
            </w:r>
            <w:proofErr w:type="gramEnd"/>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205F59E5" w14:textId="77777777" w:rsidR="00FB5A39" w:rsidRPr="0058291B" w:rsidRDefault="00FB5A39" w:rsidP="009A254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05087385" w14:textId="77777777" w:rsidR="00FB5A39" w:rsidRPr="00C74AA6" w:rsidRDefault="00FB5A39" w:rsidP="009A254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0447A2D" w14:textId="77777777" w:rsidR="00FB5A39" w:rsidRPr="0058291B" w:rsidRDefault="00FB5A39" w:rsidP="009A2543">
            <w:pPr>
              <w:rPr>
                <w:i/>
              </w:rPr>
            </w:pPr>
            <w:r w:rsidRPr="0058291B">
              <w:rPr>
                <w:i/>
              </w:rPr>
              <w:t>1</w:t>
            </w:r>
          </w:p>
        </w:tc>
      </w:tr>
      <w:tr w:rsidR="00FB5A39" w:rsidRPr="00C74AA6" w14:paraId="28E85618" w14:textId="77777777" w:rsidTr="009A2543">
        <w:tc>
          <w:tcPr>
            <w:tcW w:w="2474" w:type="dxa"/>
            <w:tcBorders>
              <w:top w:val="single" w:sz="4" w:space="0" w:color="auto"/>
              <w:left w:val="single" w:sz="4" w:space="0" w:color="auto"/>
              <w:bottom w:val="single" w:sz="4" w:space="0" w:color="auto"/>
              <w:right w:val="single" w:sz="4" w:space="0" w:color="auto"/>
            </w:tcBorders>
          </w:tcPr>
          <w:p w14:paraId="532DA9E5" w14:textId="77777777" w:rsidR="00FB5A39" w:rsidRPr="00C74AA6" w:rsidRDefault="00FB5A39" w:rsidP="009A2543">
            <w:pPr>
              <w:rPr>
                <w:i/>
                <w:lang w:val="en-GB"/>
              </w:rPr>
            </w:pPr>
            <w:proofErr w:type="gramStart"/>
            <w:r w:rsidRPr="0058291B">
              <w:rPr>
                <w:i/>
              </w:rPr>
              <w:lastRenderedPageBreak/>
              <w:t>..</w:t>
            </w:r>
            <w:proofErr w:type="gramEnd"/>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9DB8E9C" w14:textId="77777777" w:rsidR="00FB5A39" w:rsidRPr="00C74AA6" w:rsidRDefault="00FB5A39" w:rsidP="009A254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6FAB70A" w14:textId="77777777" w:rsidR="00FB5A39" w:rsidRDefault="00FB5A39" w:rsidP="009A2543">
            <w:pPr>
              <w:rPr>
                <w:rFonts w:cs="Arial"/>
                <w:i/>
              </w:rPr>
            </w:pPr>
            <w:r w:rsidRPr="00C74AA6">
              <w:rPr>
                <w:rFonts w:cs="Arial"/>
                <w:i/>
              </w:rPr>
              <w:t>Kodsystem för angiven kod fö</w:t>
            </w:r>
            <w:r>
              <w:rPr>
                <w:rFonts w:cs="Arial"/>
                <w:i/>
              </w:rPr>
              <w:t>r adresstyp. Kan vara följande:</w:t>
            </w:r>
          </w:p>
          <w:p w14:paraId="2B4CAF3C" w14:textId="77777777" w:rsidR="00FB5A39" w:rsidRDefault="00FB5A39" w:rsidP="009A2543">
            <w:pPr>
              <w:rPr>
                <w:rFonts w:cs="Arial"/>
                <w:i/>
              </w:rPr>
            </w:pPr>
          </w:p>
          <w:p w14:paraId="37EB57E8" w14:textId="77777777" w:rsidR="00FB5A39" w:rsidRPr="003A2BE3" w:rsidRDefault="00FB5A39" w:rsidP="009A2543">
            <w:pPr>
              <w:rPr>
                <w:rFonts w:cs="Arial"/>
                <w:i/>
              </w:rPr>
            </w:pPr>
            <w:r w:rsidRPr="003A2BE3">
              <w:rPr>
                <w:rFonts w:cs="Arial"/>
                <w:i/>
              </w:rPr>
              <w:t>KV Healthcare Service Location (HL7) med OID</w:t>
            </w:r>
          </w:p>
          <w:p w14:paraId="5A982138" w14:textId="77777777" w:rsidR="00FB5A39" w:rsidRPr="00235F93" w:rsidRDefault="00FB5A39" w:rsidP="009A254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193F3531" w14:textId="77777777" w:rsidR="00FB5A39" w:rsidRPr="00C74AA6" w:rsidRDefault="00FB5A39" w:rsidP="009A2543">
            <w:pPr>
              <w:rPr>
                <w:i/>
                <w:lang w:val="en-US"/>
              </w:rPr>
            </w:pPr>
            <w:r w:rsidRPr="00C74AA6">
              <w:rPr>
                <w:i/>
                <w:lang w:val="en-US"/>
              </w:rPr>
              <w:t>1</w:t>
            </w:r>
          </w:p>
        </w:tc>
      </w:tr>
      <w:tr w:rsidR="00FB5A39" w:rsidRPr="00C74AA6" w14:paraId="4004F37B" w14:textId="77777777" w:rsidTr="009A2543">
        <w:tc>
          <w:tcPr>
            <w:tcW w:w="2474" w:type="dxa"/>
            <w:tcBorders>
              <w:top w:val="single" w:sz="4" w:space="0" w:color="auto"/>
              <w:left w:val="single" w:sz="4" w:space="0" w:color="auto"/>
              <w:bottom w:val="single" w:sz="4" w:space="0" w:color="auto"/>
              <w:right w:val="single" w:sz="4" w:space="0" w:color="auto"/>
            </w:tcBorders>
          </w:tcPr>
          <w:p w14:paraId="743BA085" w14:textId="77777777" w:rsidR="00FB5A39" w:rsidRPr="00C74AA6" w:rsidRDefault="00FB5A39" w:rsidP="009A2543">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2E8A0B4C" w14:textId="77777777" w:rsidR="00FB5A39" w:rsidRPr="00C74AA6" w:rsidRDefault="00FB5A39" w:rsidP="009A254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E03B8E" w14:textId="77777777" w:rsidR="00FB5A39" w:rsidRPr="00C74AA6" w:rsidRDefault="00FB5A39" w:rsidP="009A254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5595B01" w14:textId="77777777" w:rsidR="00FB5A39" w:rsidRPr="00C74AA6" w:rsidRDefault="00FB5A39" w:rsidP="009A2543">
            <w:pPr>
              <w:rPr>
                <w:i/>
                <w:lang w:val="en-US"/>
              </w:rPr>
            </w:pPr>
            <w:r w:rsidRPr="00C74AA6">
              <w:rPr>
                <w:i/>
                <w:lang w:val="en-US"/>
              </w:rPr>
              <w:t>0..1</w:t>
            </w:r>
          </w:p>
        </w:tc>
      </w:tr>
      <w:tr w:rsidR="00FB5A39" w:rsidRPr="00C74AA6" w14:paraId="768B7FCC" w14:textId="77777777" w:rsidTr="009A2543">
        <w:tc>
          <w:tcPr>
            <w:tcW w:w="2474" w:type="dxa"/>
            <w:tcBorders>
              <w:top w:val="single" w:sz="4" w:space="0" w:color="auto"/>
              <w:left w:val="single" w:sz="4" w:space="0" w:color="auto"/>
              <w:bottom w:val="single" w:sz="4" w:space="0" w:color="auto"/>
              <w:right w:val="single" w:sz="4" w:space="0" w:color="auto"/>
            </w:tcBorders>
          </w:tcPr>
          <w:p w14:paraId="18FD8AEB" w14:textId="77777777" w:rsidR="00FB5A39" w:rsidRPr="00C74AA6" w:rsidRDefault="00FB5A39" w:rsidP="009A254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51C71144" w14:textId="77777777" w:rsidR="00FB5A39" w:rsidRPr="00C74AA6" w:rsidRDefault="00FB5A39" w:rsidP="009A254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EE4ADF" w14:textId="77777777" w:rsidR="00FB5A39" w:rsidRPr="00C74AA6" w:rsidRDefault="00FB5A39" w:rsidP="009A254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CBB3FCD" w14:textId="77777777" w:rsidR="00FB5A39" w:rsidRPr="00C74AA6" w:rsidRDefault="00FB5A39" w:rsidP="009A2543">
            <w:pPr>
              <w:rPr>
                <w:i/>
                <w:lang w:val="en-US"/>
              </w:rPr>
            </w:pPr>
            <w:r w:rsidRPr="00C74AA6">
              <w:rPr>
                <w:i/>
                <w:lang w:val="en-US"/>
              </w:rPr>
              <w:t>0..1</w:t>
            </w:r>
          </w:p>
        </w:tc>
      </w:tr>
      <w:tr w:rsidR="00FB5A39" w:rsidRPr="00C74AA6" w14:paraId="31838760" w14:textId="77777777" w:rsidTr="009A2543">
        <w:tc>
          <w:tcPr>
            <w:tcW w:w="2474" w:type="dxa"/>
            <w:tcBorders>
              <w:top w:val="single" w:sz="4" w:space="0" w:color="auto"/>
              <w:left w:val="single" w:sz="4" w:space="0" w:color="auto"/>
              <w:bottom w:val="single" w:sz="4" w:space="0" w:color="auto"/>
              <w:right w:val="single" w:sz="4" w:space="0" w:color="auto"/>
            </w:tcBorders>
          </w:tcPr>
          <w:p w14:paraId="60B2BDA1" w14:textId="77777777" w:rsidR="00FB5A39" w:rsidRPr="00C74AA6" w:rsidRDefault="00FB5A39" w:rsidP="009A254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4421A187" w14:textId="77777777" w:rsidR="00FB5A39" w:rsidRPr="00C74AA6" w:rsidRDefault="00FB5A39" w:rsidP="009A254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93EA24A" w14:textId="77777777" w:rsidR="00FB5A39" w:rsidRPr="00C74AA6" w:rsidRDefault="00FB5A39" w:rsidP="009A254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2E4E073" w14:textId="77777777" w:rsidR="00FB5A39" w:rsidRPr="00C74AA6" w:rsidRDefault="00FB5A39" w:rsidP="009A2543">
            <w:pPr>
              <w:rPr>
                <w:i/>
                <w:lang w:val="en-US"/>
              </w:rPr>
            </w:pPr>
            <w:r w:rsidRPr="00C74AA6">
              <w:rPr>
                <w:i/>
                <w:lang w:val="en-US"/>
              </w:rPr>
              <w:t>0..1</w:t>
            </w:r>
          </w:p>
        </w:tc>
      </w:tr>
      <w:tr w:rsidR="00FB5A39" w:rsidRPr="00964D8F" w14:paraId="547FD11B" w14:textId="77777777" w:rsidTr="009A2543">
        <w:tc>
          <w:tcPr>
            <w:tcW w:w="2474" w:type="dxa"/>
          </w:tcPr>
          <w:p w14:paraId="1DED416C" w14:textId="77777777" w:rsidR="00FB5A39" w:rsidRPr="00C74AA6" w:rsidRDefault="00FB5A39" w:rsidP="009A2543">
            <w:pPr>
              <w:rPr>
                <w:i/>
                <w:lang w:val="en-GB"/>
              </w:rPr>
            </w:pPr>
            <w:r w:rsidRPr="00C74AA6">
              <w:rPr>
                <w:i/>
                <w:lang w:val="en-GB"/>
              </w:rPr>
              <w:t>../LocationType.address.purpose.</w:t>
            </w:r>
            <w:r w:rsidRPr="00C74AA6">
              <w:rPr>
                <w:rFonts w:cs="Arial"/>
                <w:i/>
                <w:color w:val="000000"/>
                <w:lang w:eastAsia="sv-SE"/>
              </w:rPr>
              <w:t>value</w:t>
            </w:r>
          </w:p>
        </w:tc>
        <w:tc>
          <w:tcPr>
            <w:tcW w:w="2506" w:type="dxa"/>
          </w:tcPr>
          <w:p w14:paraId="31F39404" w14:textId="77777777" w:rsidR="00FB5A39" w:rsidRPr="00C74AA6" w:rsidRDefault="00FB5A39" w:rsidP="009A2543">
            <w:pPr>
              <w:rPr>
                <w:i/>
                <w:lang w:val="en-GB"/>
              </w:rPr>
            </w:pPr>
            <w:r w:rsidRPr="00C74AA6">
              <w:rPr>
                <w:rFonts w:cs="Arial"/>
                <w:i/>
                <w:color w:val="000000"/>
                <w:highlight w:val="white"/>
                <w:lang w:eastAsia="sv-SE"/>
              </w:rPr>
              <w:t>AddressPartType</w:t>
            </w:r>
          </w:p>
        </w:tc>
        <w:tc>
          <w:tcPr>
            <w:tcW w:w="2925" w:type="dxa"/>
          </w:tcPr>
          <w:p w14:paraId="688237BD" w14:textId="77777777" w:rsidR="00FB5A39" w:rsidRPr="00C74AA6" w:rsidRDefault="00FB5A39" w:rsidP="009A2543">
            <w:pPr>
              <w:rPr>
                <w:rFonts w:cs="Arial"/>
                <w:i/>
              </w:rPr>
            </w:pPr>
            <w:r>
              <w:rPr>
                <w:rFonts w:cs="Arial"/>
                <w:i/>
              </w:rPr>
              <w:t xml:space="preserve">Själva adressen anges. </w:t>
            </w:r>
          </w:p>
        </w:tc>
        <w:tc>
          <w:tcPr>
            <w:tcW w:w="1617" w:type="dxa"/>
          </w:tcPr>
          <w:p w14:paraId="66A14924" w14:textId="77777777" w:rsidR="00FB5A39" w:rsidRPr="00A1735B" w:rsidRDefault="00FB5A39" w:rsidP="009A2543">
            <w:pPr>
              <w:rPr>
                <w:i/>
              </w:rPr>
            </w:pPr>
            <w:r w:rsidRPr="00A1735B">
              <w:rPr>
                <w:i/>
              </w:rPr>
              <w:t>1</w:t>
            </w:r>
            <w:proofErr w:type="gramStart"/>
            <w:r w:rsidRPr="00A1735B">
              <w:rPr>
                <w:i/>
              </w:rPr>
              <w:t>..</w:t>
            </w:r>
            <w:proofErr w:type="gramEnd"/>
            <w:r w:rsidRPr="00A1735B">
              <w:rPr>
                <w:i/>
              </w:rPr>
              <w:t>*</w:t>
            </w:r>
          </w:p>
        </w:tc>
      </w:tr>
      <w:tr w:rsidR="00FB5A39" w:rsidRPr="00964D8F" w14:paraId="068CE91A" w14:textId="77777777" w:rsidTr="009A2543">
        <w:tc>
          <w:tcPr>
            <w:tcW w:w="2474" w:type="dxa"/>
          </w:tcPr>
          <w:p w14:paraId="4685C948" w14:textId="77777777" w:rsidR="00FB5A39" w:rsidRPr="00FB5A39" w:rsidRDefault="00FB5A39" w:rsidP="009A2543">
            <w:pPr>
              <w:rPr>
                <w:i/>
                <w:lang w:val="en-US"/>
              </w:rPr>
            </w:pPr>
            <w:r w:rsidRPr="00FB5A39">
              <w:rPr>
                <w:i/>
                <w:lang w:val="en-US"/>
              </w:rPr>
              <w:t>../LocationType.address.purpose.</w:t>
            </w:r>
            <w:r w:rsidRPr="00FB5A39">
              <w:rPr>
                <w:rFonts w:cs="Arial"/>
                <w:i/>
                <w:color w:val="000000"/>
                <w:lang w:val="en-US" w:eastAsia="sv-SE"/>
              </w:rPr>
              <w:t>value.</w:t>
            </w:r>
            <w:r w:rsidRPr="00FB5A39">
              <w:rPr>
                <w:rFonts w:cs="Arial"/>
                <w:i/>
                <w:color w:val="000000"/>
                <w:highlight w:val="white"/>
                <w:lang w:val="en-US" w:eastAsia="sv-SE"/>
              </w:rPr>
              <w:t xml:space="preserve"> AddressPartType</w:t>
            </w:r>
            <w:r w:rsidRPr="00FB5A39">
              <w:rPr>
                <w:rFonts w:cs="Arial"/>
                <w:i/>
                <w:color w:val="000000"/>
                <w:lang w:val="en-US" w:eastAsia="sv-SE"/>
              </w:rPr>
              <w:t>.value</w:t>
            </w:r>
          </w:p>
        </w:tc>
        <w:tc>
          <w:tcPr>
            <w:tcW w:w="2506" w:type="dxa"/>
          </w:tcPr>
          <w:p w14:paraId="1587AC25" w14:textId="77777777" w:rsidR="00FB5A39" w:rsidRPr="00A1735B" w:rsidRDefault="00FB5A39" w:rsidP="009A2543">
            <w:pPr>
              <w:rPr>
                <w:i/>
              </w:rPr>
            </w:pPr>
            <w:r w:rsidRPr="00A1735B">
              <w:rPr>
                <w:rFonts w:cs="Arial"/>
                <w:i/>
                <w:color w:val="000000"/>
                <w:lang w:eastAsia="sv-SE"/>
              </w:rPr>
              <w:t>String</w:t>
            </w:r>
          </w:p>
        </w:tc>
        <w:tc>
          <w:tcPr>
            <w:tcW w:w="2925" w:type="dxa"/>
          </w:tcPr>
          <w:p w14:paraId="10E3CAE1" w14:textId="77777777" w:rsidR="00FB5A39" w:rsidRPr="00B81FE2" w:rsidRDefault="00FB5A39" w:rsidP="009A2543">
            <w:pPr>
              <w:rPr>
                <w:rFonts w:cs="Arial"/>
                <w:i/>
              </w:rPr>
            </w:pPr>
            <w:r w:rsidRPr="00B81FE2">
              <w:rPr>
                <w:rFonts w:cs="Arial"/>
                <w:i/>
              </w:rPr>
              <w:t>Namn på adressdel som bygger upp addressrymden.</w:t>
            </w:r>
          </w:p>
        </w:tc>
        <w:tc>
          <w:tcPr>
            <w:tcW w:w="1617" w:type="dxa"/>
          </w:tcPr>
          <w:p w14:paraId="0DEADF80" w14:textId="77777777" w:rsidR="00FB5A39" w:rsidRPr="00C74AA6" w:rsidRDefault="00FB5A39" w:rsidP="009A2543">
            <w:pPr>
              <w:rPr>
                <w:i/>
                <w:lang w:val="en-US"/>
              </w:rPr>
            </w:pPr>
            <w:r>
              <w:rPr>
                <w:i/>
                <w:lang w:val="en-US"/>
              </w:rPr>
              <w:t>1</w:t>
            </w:r>
          </w:p>
        </w:tc>
      </w:tr>
      <w:tr w:rsidR="00FB5A39" w:rsidRPr="00964D8F" w14:paraId="2497B5B6" w14:textId="77777777" w:rsidTr="009A2543">
        <w:tc>
          <w:tcPr>
            <w:tcW w:w="2474" w:type="dxa"/>
          </w:tcPr>
          <w:p w14:paraId="66D73561" w14:textId="77777777" w:rsidR="00FB5A39" w:rsidRPr="00964D8F" w:rsidRDefault="00FB5A39" w:rsidP="009A254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6927A726" w14:textId="77777777" w:rsidR="00FB5A39" w:rsidRDefault="00FB5A39" w:rsidP="009A2543">
            <w:pPr>
              <w:rPr>
                <w:rFonts w:cs="Arial"/>
                <w:i/>
                <w:color w:val="000000"/>
                <w:lang w:eastAsia="sv-SE"/>
              </w:rPr>
            </w:pPr>
            <w:r w:rsidRPr="00964D8F">
              <w:rPr>
                <w:rFonts w:cs="Arial"/>
                <w:i/>
                <w:color w:val="000000"/>
                <w:highlight w:val="white"/>
                <w:lang w:eastAsia="sv-SE"/>
              </w:rPr>
              <w:t>AddressPartTypeEnum</w:t>
            </w:r>
          </w:p>
          <w:p w14:paraId="31443FA3" w14:textId="77777777" w:rsidR="00FB5A39" w:rsidRPr="00964D8F" w:rsidRDefault="00FB5A39" w:rsidP="009A2543">
            <w:pPr>
              <w:rPr>
                <w:i/>
                <w:lang w:val="en-GB"/>
              </w:rPr>
            </w:pPr>
          </w:p>
        </w:tc>
        <w:tc>
          <w:tcPr>
            <w:tcW w:w="2925" w:type="dxa"/>
          </w:tcPr>
          <w:p w14:paraId="224A1A19" w14:textId="77777777" w:rsidR="00FB5A39" w:rsidRDefault="00FB5A39" w:rsidP="009A2543">
            <w:pPr>
              <w:rPr>
                <w:rFonts w:cs="Arial"/>
              </w:rPr>
            </w:pPr>
            <w:r>
              <w:rPr>
                <w:rFonts w:cs="Arial"/>
                <w:i/>
                <w:color w:val="000000"/>
                <w:lang w:eastAsia="sv-SE"/>
              </w:rPr>
              <w:t xml:space="preserve">Enumeration baserat på </w:t>
            </w:r>
            <w:r w:rsidRPr="00B81FE2">
              <w:rPr>
                <w:rFonts w:cs="Arial"/>
              </w:rPr>
              <w:t>KV HL7 v3</w:t>
            </w:r>
            <w:r>
              <w:rPr>
                <w:rFonts w:cs="Arial"/>
              </w:rPr>
              <w:t>:</w:t>
            </w:r>
          </w:p>
          <w:p w14:paraId="0FD7E84F" w14:textId="77777777" w:rsidR="00FB5A39" w:rsidRPr="00B81FE2" w:rsidRDefault="00FB5A39" w:rsidP="009A2543">
            <w:pPr>
              <w:rPr>
                <w:rFonts w:cs="Arial"/>
                <w:i/>
                <w:color w:val="000000"/>
                <w:lang w:eastAsia="sv-SE"/>
              </w:rPr>
            </w:pPr>
          </w:p>
          <w:p w14:paraId="68F7CD27" w14:textId="77777777" w:rsidR="00FB5A39" w:rsidRPr="00DF0641" w:rsidRDefault="00FB5A39" w:rsidP="009A2543">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14:paraId="058642B0" w14:textId="77777777" w:rsidR="00FB5A39" w:rsidRPr="00DF0641" w:rsidRDefault="00FB5A39" w:rsidP="009A2543">
            <w:pPr>
              <w:rPr>
                <w:rFonts w:cs="Arial"/>
                <w:i/>
              </w:rPr>
            </w:pPr>
            <w:r w:rsidRPr="00DF0641">
              <w:rPr>
                <w:rFonts w:cs="Arial"/>
                <w:i/>
              </w:rPr>
              <w:t>ADL = Tillägg lokalisationsinfo (t.ex. våningsnr "3", lägenhetsnr "122")</w:t>
            </w:r>
          </w:p>
          <w:p w14:paraId="0AB91489" w14:textId="77777777" w:rsidR="00FB5A39" w:rsidRPr="00DF0641" w:rsidRDefault="00FB5A39" w:rsidP="009A2543">
            <w:pPr>
              <w:rPr>
                <w:rFonts w:cs="Arial"/>
                <w:i/>
              </w:rPr>
            </w:pPr>
            <w:r w:rsidRPr="00DF0641">
              <w:rPr>
                <w:rFonts w:cs="Arial"/>
                <w:i/>
              </w:rPr>
              <w:t>UNIT = Definierar värdestypen för lokalisationsinfo (t.ex. "våning", "lägenhet")</w:t>
            </w:r>
          </w:p>
          <w:p w14:paraId="795580E4" w14:textId="77777777" w:rsidR="00FB5A39" w:rsidRPr="00DF0641" w:rsidRDefault="00FB5A39" w:rsidP="009A2543">
            <w:pPr>
              <w:rPr>
                <w:rFonts w:cs="Arial"/>
                <w:i/>
              </w:rPr>
            </w:pPr>
            <w:r w:rsidRPr="00DF0641">
              <w:rPr>
                <w:rFonts w:cs="Arial"/>
                <w:i/>
              </w:rPr>
              <w:t>UNID = Siffran eller namnet på värdestyp som kännetecknar byggnad eller fastighet (t.ex. "kvarteret Hälsan")</w:t>
            </w:r>
          </w:p>
          <w:p w14:paraId="603EA2B6" w14:textId="77777777" w:rsidR="00FB5A39" w:rsidRPr="00DF0641" w:rsidRDefault="00FB5A39" w:rsidP="009A2543">
            <w:pPr>
              <w:rPr>
                <w:rFonts w:cs="Arial"/>
                <w:i/>
              </w:rPr>
            </w:pPr>
            <w:r w:rsidRPr="00DF0641">
              <w:rPr>
                <w:rFonts w:cs="Arial"/>
                <w:i/>
              </w:rPr>
              <w:t xml:space="preserve">DAL = Leveransadressrad (tillåts inte stå i kombination med leveransadress och </w:t>
            </w:r>
            <w:r w:rsidRPr="00DF0641">
              <w:rPr>
                <w:rFonts w:cs="Arial"/>
                <w:i/>
              </w:rPr>
              <w:lastRenderedPageBreak/>
              <w:t>gatuadress)</w:t>
            </w:r>
          </w:p>
          <w:p w14:paraId="5DF511EF" w14:textId="77777777" w:rsidR="00FB5A39" w:rsidRPr="00DF0641" w:rsidRDefault="00FB5A39" w:rsidP="009A2543">
            <w:pPr>
              <w:rPr>
                <w:rFonts w:cs="Arial"/>
                <w:i/>
              </w:rPr>
            </w:pPr>
            <w:r w:rsidRPr="00DF0641">
              <w:rPr>
                <w:rFonts w:cs="Arial"/>
                <w:i/>
              </w:rPr>
              <w:t>DINSTA = Leveransområde (oftast en ort där leveransadressen skiljer sig från kommunorten)</w:t>
            </w:r>
          </w:p>
          <w:p w14:paraId="1DBDD44B" w14:textId="77777777" w:rsidR="00FB5A39" w:rsidRPr="00DF0641" w:rsidRDefault="00FB5A39" w:rsidP="009A2543">
            <w:pPr>
              <w:rPr>
                <w:rFonts w:cs="Arial"/>
                <w:i/>
              </w:rPr>
            </w:pPr>
            <w:r w:rsidRPr="00DF0641">
              <w:rPr>
                <w:rFonts w:cs="Arial"/>
                <w:i/>
              </w:rPr>
              <w:t>DINSTQ = Leveransadressbenämning (t.ex. hisshall "B", "östra" receptionen)</w:t>
            </w:r>
          </w:p>
          <w:p w14:paraId="16860C41" w14:textId="77777777" w:rsidR="00FB5A39" w:rsidRPr="00DF0641" w:rsidRDefault="00FB5A39" w:rsidP="009A2543">
            <w:pPr>
              <w:rPr>
                <w:rFonts w:cs="Arial"/>
                <w:i/>
              </w:rPr>
            </w:pPr>
            <w:r w:rsidRPr="00DF0641">
              <w:rPr>
                <w:rFonts w:cs="Arial"/>
                <w:i/>
              </w:rPr>
              <w:t>DINST = Leveransadresstypen (t.ex. "hisshall", "receptionen")</w:t>
            </w:r>
          </w:p>
          <w:p w14:paraId="2F90C646" w14:textId="77777777" w:rsidR="00FB5A39" w:rsidRPr="00DF0641" w:rsidRDefault="00FB5A39" w:rsidP="009A2543">
            <w:pPr>
              <w:rPr>
                <w:rFonts w:cs="Arial"/>
                <w:i/>
              </w:rPr>
            </w:pPr>
            <w:r w:rsidRPr="00DF0641">
              <w:rPr>
                <w:rFonts w:cs="Arial"/>
                <w:i/>
              </w:rPr>
              <w:t>DMOD = Leveranssätt (t.ex. "postutdelning", "postbox")</w:t>
            </w:r>
          </w:p>
          <w:p w14:paraId="601328CB" w14:textId="77777777" w:rsidR="00FB5A39" w:rsidRPr="00DF0641" w:rsidRDefault="00FB5A39" w:rsidP="009A2543">
            <w:pPr>
              <w:rPr>
                <w:rFonts w:cs="Arial"/>
                <w:i/>
              </w:rPr>
            </w:pPr>
            <w:r w:rsidRPr="00DF0641">
              <w:rPr>
                <w:rFonts w:cs="Arial"/>
                <w:i/>
              </w:rPr>
              <w:t>DMODID = Leveranssättbenämning (t.ex. postbox "2683")</w:t>
            </w:r>
          </w:p>
          <w:p w14:paraId="5A10EAE1" w14:textId="77777777" w:rsidR="00FB5A39" w:rsidRPr="00DF0641" w:rsidRDefault="00FB5A39" w:rsidP="009A2543">
            <w:pPr>
              <w:rPr>
                <w:rFonts w:cs="Arial"/>
                <w:i/>
              </w:rPr>
            </w:pPr>
            <w:r w:rsidRPr="00DF0641">
              <w:rPr>
                <w:rFonts w:cs="Arial"/>
                <w:i/>
              </w:rPr>
              <w:t>SAL = Gatuadressrad (används frekvent då man inte vill bryta ned adressrymden i gatutyper, byggnadsnr etc.)</w:t>
            </w:r>
          </w:p>
          <w:p w14:paraId="560FB299" w14:textId="77777777" w:rsidR="00FB5A39" w:rsidRPr="00DF0641" w:rsidRDefault="00FB5A39" w:rsidP="009A2543">
            <w:pPr>
              <w:rPr>
                <w:rFonts w:cs="Arial"/>
                <w:i/>
              </w:rPr>
            </w:pPr>
            <w:r w:rsidRPr="00DF0641">
              <w:rPr>
                <w:rFonts w:cs="Arial"/>
                <w:i/>
              </w:rPr>
              <w:t xml:space="preserve">BNR = Byggnads- eller fastighetsnummer (används </w:t>
            </w:r>
            <w:proofErr w:type="gramStart"/>
            <w:r w:rsidRPr="00DF0641">
              <w:rPr>
                <w:rFonts w:cs="Arial"/>
                <w:i/>
              </w:rPr>
              <w:t>ej</w:t>
            </w:r>
            <w:proofErr w:type="gramEnd"/>
            <w:r w:rsidRPr="00DF0641">
              <w:rPr>
                <w:rFonts w:cs="Arial"/>
                <w:i/>
              </w:rPr>
              <w:t xml:space="preserve"> som gatunummer)</w:t>
            </w:r>
          </w:p>
          <w:p w14:paraId="334370E6" w14:textId="77777777" w:rsidR="00FB5A39" w:rsidRPr="00DF0641" w:rsidRDefault="00FB5A39" w:rsidP="009A2543">
            <w:pPr>
              <w:rPr>
                <w:rFonts w:cs="Arial"/>
                <w:i/>
              </w:rPr>
            </w:pPr>
            <w:r w:rsidRPr="00DF0641">
              <w:rPr>
                <w:rFonts w:cs="Arial"/>
                <w:i/>
              </w:rPr>
              <w:t>BNN = Den numeriska delen av byggnads- eller fastighetsnumret</w:t>
            </w:r>
          </w:p>
          <w:p w14:paraId="3D4EEED0" w14:textId="77777777" w:rsidR="00FB5A39" w:rsidRPr="00DF0641" w:rsidRDefault="00FB5A39" w:rsidP="009A2543">
            <w:pPr>
              <w:rPr>
                <w:rFonts w:cs="Arial"/>
                <w:i/>
              </w:rPr>
            </w:pPr>
            <w:r w:rsidRPr="00DF0641">
              <w:rPr>
                <w:rFonts w:cs="Arial"/>
                <w:i/>
              </w:rPr>
              <w:t>BNS = Byggnads- eller fastighetsnummer suffix (t.ex. 12"B")</w:t>
            </w:r>
          </w:p>
          <w:p w14:paraId="182C7170" w14:textId="77777777" w:rsidR="00FB5A39" w:rsidRPr="00DF0641" w:rsidRDefault="00FB5A39" w:rsidP="009A2543">
            <w:pPr>
              <w:rPr>
                <w:rFonts w:cs="Arial"/>
                <w:i/>
              </w:rPr>
            </w:pPr>
            <w:r w:rsidRPr="00DF0641">
              <w:rPr>
                <w:rFonts w:cs="Arial"/>
                <w:i/>
              </w:rPr>
              <w:t>STR = Gatunamn (namnet samt typen av gatan)</w:t>
            </w:r>
          </w:p>
          <w:p w14:paraId="7C08A149" w14:textId="77777777" w:rsidR="00FB5A39" w:rsidRPr="00DF0641" w:rsidRDefault="00FB5A39" w:rsidP="009A2543">
            <w:pPr>
              <w:rPr>
                <w:rFonts w:cs="Arial"/>
                <w:i/>
              </w:rPr>
            </w:pPr>
            <w:r w:rsidRPr="00DF0641">
              <w:rPr>
                <w:rFonts w:cs="Arial"/>
                <w:i/>
              </w:rPr>
              <w:t>STB = Gatunamnbasen (namnet på anknytande huvudgata utan riktning)</w:t>
            </w:r>
          </w:p>
          <w:p w14:paraId="72207849" w14:textId="77777777" w:rsidR="00FB5A39" w:rsidRPr="00DF0641" w:rsidRDefault="00FB5A39" w:rsidP="009A2543">
            <w:pPr>
              <w:rPr>
                <w:rFonts w:cs="Arial"/>
                <w:i/>
              </w:rPr>
            </w:pPr>
            <w:r w:rsidRPr="00DF0641">
              <w:rPr>
                <w:rFonts w:cs="Arial"/>
                <w:i/>
              </w:rPr>
              <w:t>STTYP = Gatutypen (typen på gatan som berörs, t.ex. "gågata")</w:t>
            </w:r>
          </w:p>
          <w:p w14:paraId="62B371A4" w14:textId="77777777" w:rsidR="00FB5A39" w:rsidRPr="00DF0641" w:rsidRDefault="00FB5A39" w:rsidP="009A2543">
            <w:pPr>
              <w:rPr>
                <w:rFonts w:cs="Arial"/>
                <w:i/>
              </w:rPr>
            </w:pPr>
            <w:r w:rsidRPr="00DF0641">
              <w:rPr>
                <w:rFonts w:cs="Arial"/>
                <w:i/>
              </w:rPr>
              <w:t>DIR = Riktning (t.ex. N, S, W, E)</w:t>
            </w:r>
          </w:p>
          <w:p w14:paraId="191B9ACA" w14:textId="77777777" w:rsidR="00FB5A39" w:rsidRPr="00DF0641" w:rsidRDefault="00FB5A39" w:rsidP="009A2543">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14:paraId="530DF4AC" w14:textId="77777777" w:rsidR="00FB5A39" w:rsidRPr="00DF0641" w:rsidRDefault="00FB5A39" w:rsidP="009A2543">
            <w:pPr>
              <w:rPr>
                <w:rFonts w:cs="Arial"/>
                <w:i/>
                <w:lang w:val="en-US"/>
              </w:rPr>
            </w:pPr>
            <w:r w:rsidRPr="00DF0641">
              <w:rPr>
                <w:rFonts w:cs="Arial"/>
                <w:i/>
                <w:lang w:val="en-US"/>
              </w:rPr>
              <w:t>CAR = C/O (care of) adress</w:t>
            </w:r>
          </w:p>
          <w:p w14:paraId="59705AA7" w14:textId="77777777" w:rsidR="00FB5A39" w:rsidRPr="00DF0641" w:rsidRDefault="00FB5A39" w:rsidP="009A2543">
            <w:pPr>
              <w:rPr>
                <w:rFonts w:cs="Arial"/>
                <w:i/>
              </w:rPr>
            </w:pPr>
            <w:r w:rsidRPr="00DF0641">
              <w:rPr>
                <w:rFonts w:cs="Arial"/>
                <w:i/>
              </w:rPr>
              <w:lastRenderedPageBreak/>
              <w:t>CEN = Områdes- kvartersbenämning (definierar område eller kvarter som berörd adress ligger i, t.ex. SoFo)</w:t>
            </w:r>
          </w:p>
          <w:p w14:paraId="46528F49" w14:textId="77777777" w:rsidR="00FB5A39" w:rsidRPr="00DF0641" w:rsidRDefault="00FB5A39" w:rsidP="009A2543">
            <w:pPr>
              <w:rPr>
                <w:rFonts w:cs="Arial"/>
                <w:i/>
              </w:rPr>
            </w:pPr>
            <w:r w:rsidRPr="00DF0641">
              <w:rPr>
                <w:rFonts w:cs="Arial"/>
                <w:i/>
              </w:rPr>
              <w:t>CNT = Land</w:t>
            </w:r>
          </w:p>
          <w:p w14:paraId="684FBC75" w14:textId="77777777" w:rsidR="00FB5A39" w:rsidRPr="00DF0641" w:rsidRDefault="00FB5A39" w:rsidP="009A2543">
            <w:pPr>
              <w:rPr>
                <w:rFonts w:cs="Arial"/>
                <w:i/>
              </w:rPr>
            </w:pPr>
            <w:r w:rsidRPr="00DF0641">
              <w:rPr>
                <w:rFonts w:cs="Arial"/>
                <w:i/>
              </w:rPr>
              <w:t>CPA = Län</w:t>
            </w:r>
          </w:p>
          <w:p w14:paraId="55FDC5A5" w14:textId="77777777" w:rsidR="00FB5A39" w:rsidRPr="00DF0641" w:rsidRDefault="00FB5A39" w:rsidP="009A2543">
            <w:pPr>
              <w:rPr>
                <w:rFonts w:cs="Arial"/>
                <w:i/>
              </w:rPr>
            </w:pPr>
            <w:r w:rsidRPr="00DF0641">
              <w:rPr>
                <w:rFonts w:cs="Arial"/>
                <w:i/>
              </w:rPr>
              <w:t>DEL = Skiljetecken (används för att särskilja text i adressrymden)</w:t>
            </w:r>
          </w:p>
          <w:p w14:paraId="03942F6D" w14:textId="77777777" w:rsidR="00FB5A39" w:rsidRPr="00DF0641" w:rsidRDefault="00FB5A39" w:rsidP="009A2543">
            <w:pPr>
              <w:rPr>
                <w:rFonts w:cs="Arial"/>
                <w:i/>
              </w:rPr>
            </w:pPr>
            <w:r w:rsidRPr="00DF0641">
              <w:rPr>
                <w:rFonts w:cs="Arial"/>
                <w:i/>
              </w:rPr>
              <w:t>CTY = Postort</w:t>
            </w:r>
          </w:p>
          <w:p w14:paraId="66EC0BF6" w14:textId="77777777" w:rsidR="00FB5A39" w:rsidRPr="00DF0641" w:rsidRDefault="00FB5A39" w:rsidP="009A2543">
            <w:pPr>
              <w:rPr>
                <w:rFonts w:cs="Arial"/>
                <w:i/>
              </w:rPr>
            </w:pPr>
            <w:r w:rsidRPr="00DF0641">
              <w:rPr>
                <w:rFonts w:cs="Arial"/>
                <w:i/>
              </w:rPr>
              <w:t>POB = Postbox</w:t>
            </w:r>
          </w:p>
          <w:p w14:paraId="0893D262" w14:textId="77777777" w:rsidR="00FB5A39" w:rsidRPr="00DF0641" w:rsidRDefault="00FB5A39" w:rsidP="009A2543">
            <w:pPr>
              <w:rPr>
                <w:rFonts w:cs="Arial"/>
                <w:i/>
              </w:rPr>
            </w:pPr>
            <w:r w:rsidRPr="00DF0641">
              <w:rPr>
                <w:rFonts w:cs="Arial"/>
                <w:i/>
              </w:rPr>
              <w:t>ZIP = Postnummer</w:t>
            </w:r>
          </w:p>
          <w:p w14:paraId="29FAB04D" w14:textId="77777777" w:rsidR="00FB5A39" w:rsidRPr="00DF0641" w:rsidRDefault="00FB5A39" w:rsidP="009A2543">
            <w:pPr>
              <w:rPr>
                <w:rFonts w:cs="Arial"/>
                <w:i/>
              </w:rPr>
            </w:pPr>
            <w:r w:rsidRPr="00DF0641">
              <w:rPr>
                <w:rFonts w:cs="Arial"/>
                <w:i/>
              </w:rPr>
              <w:t>PRE = Distriktsområde</w:t>
            </w:r>
          </w:p>
          <w:p w14:paraId="114A4461" w14:textId="77777777" w:rsidR="00FB5A39" w:rsidRPr="00964D8F" w:rsidRDefault="00FB5A39" w:rsidP="009A2543">
            <w:pPr>
              <w:rPr>
                <w:rFonts w:cs="Arial"/>
                <w:i/>
                <w:lang w:val="en-US"/>
              </w:rPr>
            </w:pPr>
            <w:r w:rsidRPr="00DF0641">
              <w:rPr>
                <w:rFonts w:cs="Arial"/>
                <w:i/>
                <w:lang w:val="en-US"/>
              </w:rPr>
              <w:t>STA = Region eller provins</w:t>
            </w:r>
          </w:p>
        </w:tc>
        <w:tc>
          <w:tcPr>
            <w:tcW w:w="1617" w:type="dxa"/>
          </w:tcPr>
          <w:p w14:paraId="692DFEE0" w14:textId="77777777" w:rsidR="00FB5A39" w:rsidRPr="00964D8F" w:rsidRDefault="00FB5A39" w:rsidP="009A2543">
            <w:pPr>
              <w:rPr>
                <w:i/>
              </w:rPr>
            </w:pPr>
            <w:r w:rsidRPr="00964D8F">
              <w:rPr>
                <w:i/>
              </w:rPr>
              <w:lastRenderedPageBreak/>
              <w:t>0</w:t>
            </w:r>
            <w:proofErr w:type="gramStart"/>
            <w:r w:rsidRPr="00964D8F">
              <w:rPr>
                <w:i/>
              </w:rPr>
              <w:t>..</w:t>
            </w:r>
            <w:proofErr w:type="gramEnd"/>
            <w:r w:rsidRPr="00964D8F">
              <w:rPr>
                <w:i/>
              </w:rPr>
              <w:t>1</w:t>
            </w:r>
          </w:p>
        </w:tc>
      </w:tr>
      <w:tr w:rsidR="00FB5A39" w:rsidRPr="008345BA" w14:paraId="32DF1A36" w14:textId="77777777" w:rsidTr="009A2543">
        <w:tc>
          <w:tcPr>
            <w:tcW w:w="2474" w:type="dxa"/>
          </w:tcPr>
          <w:p w14:paraId="6B22D4E4" w14:textId="77777777" w:rsidR="00FB5A39" w:rsidRPr="00964D8F" w:rsidRDefault="00FB5A39" w:rsidP="009A2543">
            <w:proofErr w:type="gramStart"/>
            <w:r w:rsidRPr="00964D8F">
              <w:lastRenderedPageBreak/>
              <w:t>..</w:t>
            </w:r>
            <w:proofErr w:type="gramEnd"/>
            <w:r w:rsidRPr="00964D8F">
              <w:t>/LocationType.telecom</w:t>
            </w:r>
          </w:p>
        </w:tc>
        <w:tc>
          <w:tcPr>
            <w:tcW w:w="2506" w:type="dxa"/>
          </w:tcPr>
          <w:p w14:paraId="324E1D80" w14:textId="77777777" w:rsidR="00FB5A39" w:rsidRPr="00964D8F" w:rsidRDefault="00FB5A39" w:rsidP="009A2543">
            <w:r>
              <w:t>TelType</w:t>
            </w:r>
          </w:p>
        </w:tc>
        <w:tc>
          <w:tcPr>
            <w:tcW w:w="2925" w:type="dxa"/>
          </w:tcPr>
          <w:p w14:paraId="79CE75E9" w14:textId="77777777" w:rsidR="00FB5A39" w:rsidRPr="008345BA" w:rsidRDefault="00FB5A39" w:rsidP="009A2543">
            <w:pPr>
              <w:rPr>
                <w:rFonts w:cs="Arial"/>
              </w:rPr>
            </w:pPr>
            <w:r w:rsidRPr="00964D8F">
              <w:rPr>
                <w:rFonts w:cs="Arial"/>
              </w:rPr>
              <w:t xml:space="preserve">Platsens telefon och/eller mail adress </w:t>
            </w:r>
            <w:r w:rsidRPr="008345BA">
              <w:rPr>
                <w:rFonts w:cs="Arial"/>
              </w:rPr>
              <w:t>för vilken den är knuten till observationen.</w:t>
            </w:r>
          </w:p>
          <w:p w14:paraId="008E779D" w14:textId="77777777" w:rsidR="00FB5A39" w:rsidRPr="008345BA" w:rsidRDefault="00FB5A39" w:rsidP="009A2543">
            <w:pPr>
              <w:rPr>
                <w:rFonts w:cs="Arial"/>
              </w:rPr>
            </w:pPr>
          </w:p>
          <w:p w14:paraId="748F8132" w14:textId="77777777" w:rsidR="00FB5A39" w:rsidRPr="008345BA" w:rsidRDefault="00FB5A39" w:rsidP="009A254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405C6017" w14:textId="77777777" w:rsidR="00FB5A39" w:rsidRPr="008345BA" w:rsidRDefault="00FB5A39" w:rsidP="009A2543">
            <w:pPr>
              <w:rPr>
                <w:lang w:val="en-US"/>
              </w:rPr>
            </w:pPr>
            <w:r w:rsidRPr="008345BA">
              <w:rPr>
                <w:lang w:val="en-US"/>
              </w:rPr>
              <w:t>0..*</w:t>
            </w:r>
          </w:p>
        </w:tc>
      </w:tr>
      <w:tr w:rsidR="00FB5A39" w:rsidRPr="00B81FE2" w14:paraId="4CAC6FDF" w14:textId="77777777" w:rsidTr="009A2543">
        <w:tc>
          <w:tcPr>
            <w:tcW w:w="2474" w:type="dxa"/>
          </w:tcPr>
          <w:p w14:paraId="33FD6AE0" w14:textId="77777777" w:rsidR="00FB5A39" w:rsidRPr="00B81FE2" w:rsidRDefault="00FB5A39" w:rsidP="009A2543">
            <w:pPr>
              <w:rPr>
                <w:i/>
              </w:rPr>
            </w:pPr>
            <w:proofErr w:type="gramStart"/>
            <w:r w:rsidRPr="00B81FE2">
              <w:rPr>
                <w:i/>
              </w:rPr>
              <w:t>..</w:t>
            </w:r>
            <w:proofErr w:type="gramEnd"/>
            <w:r w:rsidRPr="00B81FE2">
              <w:rPr>
                <w:i/>
              </w:rPr>
              <w:t>/</w:t>
            </w:r>
            <w:r>
              <w:rPr>
                <w:i/>
              </w:rPr>
              <w:t>LocationType.telecom.use</w:t>
            </w:r>
          </w:p>
        </w:tc>
        <w:tc>
          <w:tcPr>
            <w:tcW w:w="2506" w:type="dxa"/>
          </w:tcPr>
          <w:p w14:paraId="1BF9E460" w14:textId="77777777" w:rsidR="00FB5A39" w:rsidRPr="00B81FE2" w:rsidRDefault="00FB5A39" w:rsidP="009A2543">
            <w:pPr>
              <w:rPr>
                <w:i/>
              </w:rPr>
            </w:pPr>
            <w:r w:rsidRPr="00B81FE2">
              <w:rPr>
                <w:i/>
              </w:rPr>
              <w:t>TelType</w:t>
            </w:r>
            <w:r>
              <w:rPr>
                <w:i/>
              </w:rPr>
              <w:t>Enum</w:t>
            </w:r>
          </w:p>
        </w:tc>
        <w:tc>
          <w:tcPr>
            <w:tcW w:w="2925" w:type="dxa"/>
          </w:tcPr>
          <w:p w14:paraId="5CBAF7E9" w14:textId="77777777" w:rsidR="00FB5A39" w:rsidRDefault="00FB5A39" w:rsidP="009A2543">
            <w:pPr>
              <w:rPr>
                <w:rFonts w:cs="Arial"/>
              </w:rPr>
            </w:pPr>
            <w:r>
              <w:rPr>
                <w:rFonts w:cs="Arial"/>
                <w:i/>
                <w:color w:val="000000"/>
                <w:lang w:eastAsia="sv-SE"/>
              </w:rPr>
              <w:t xml:space="preserve">Enumeration baserat på </w:t>
            </w:r>
            <w:r w:rsidRPr="00B81FE2">
              <w:rPr>
                <w:rFonts w:cs="Arial"/>
              </w:rPr>
              <w:t>KV HL7 v3</w:t>
            </w:r>
            <w:r>
              <w:rPr>
                <w:rFonts w:cs="Arial"/>
              </w:rPr>
              <w:t>:</w:t>
            </w:r>
          </w:p>
          <w:p w14:paraId="0BC598F6" w14:textId="77777777" w:rsidR="00FB5A39" w:rsidRDefault="00FB5A39" w:rsidP="009A2543">
            <w:pPr>
              <w:rPr>
                <w:rFonts w:cs="Arial"/>
                <w:i/>
              </w:rPr>
            </w:pPr>
          </w:p>
          <w:p w14:paraId="3689DDC0" w14:textId="77777777" w:rsidR="00FB5A39" w:rsidRPr="00B81FE2" w:rsidRDefault="00FB5A39" w:rsidP="009A2543">
            <w:pPr>
              <w:rPr>
                <w:rFonts w:cs="Arial"/>
                <w:i/>
              </w:rPr>
            </w:pPr>
            <w:r w:rsidRPr="00B81FE2">
              <w:rPr>
                <w:rFonts w:cs="Arial"/>
                <w:i/>
              </w:rPr>
              <w:t>voice = Nummer för att föra ett röstsamtal</w:t>
            </w:r>
          </w:p>
          <w:p w14:paraId="620CD40F" w14:textId="77777777" w:rsidR="00FB5A39" w:rsidRPr="00B81FE2" w:rsidRDefault="00FB5A39" w:rsidP="009A2543">
            <w:pPr>
              <w:rPr>
                <w:rFonts w:cs="Arial"/>
                <w:i/>
                <w:lang w:val="en-US"/>
              </w:rPr>
            </w:pPr>
            <w:r w:rsidRPr="00B81FE2">
              <w:rPr>
                <w:rFonts w:cs="Arial"/>
                <w:i/>
                <w:lang w:val="en-US"/>
              </w:rPr>
              <w:t>fax = Faxnummer</w:t>
            </w:r>
          </w:p>
          <w:p w14:paraId="21301DF7" w14:textId="77777777" w:rsidR="00FB5A39" w:rsidRPr="00B81FE2" w:rsidRDefault="00FB5A39" w:rsidP="009A2543">
            <w:pPr>
              <w:rPr>
                <w:rFonts w:cs="Arial"/>
                <w:i/>
                <w:lang w:val="en-US"/>
              </w:rPr>
            </w:pPr>
            <w:r w:rsidRPr="00B81FE2">
              <w:rPr>
                <w:rFonts w:cs="Arial"/>
                <w:i/>
                <w:lang w:val="en-US"/>
              </w:rPr>
              <w:t>data = E-post adress</w:t>
            </w:r>
          </w:p>
          <w:p w14:paraId="4DFA5064" w14:textId="77777777" w:rsidR="00FB5A39" w:rsidRPr="00B81FE2" w:rsidRDefault="00FB5A39" w:rsidP="009A2543">
            <w:pPr>
              <w:rPr>
                <w:rFonts w:cs="Arial"/>
                <w:i/>
              </w:rPr>
            </w:pPr>
            <w:r w:rsidRPr="00B81FE2">
              <w:rPr>
                <w:rFonts w:cs="Arial"/>
                <w:i/>
              </w:rPr>
              <w:t>sms = Nummer för mobila textmeddelanden</w:t>
            </w:r>
          </w:p>
        </w:tc>
        <w:tc>
          <w:tcPr>
            <w:tcW w:w="1617" w:type="dxa"/>
          </w:tcPr>
          <w:p w14:paraId="16EAE6FF" w14:textId="77777777" w:rsidR="00FB5A39" w:rsidRPr="00B81FE2" w:rsidRDefault="00FB5A39" w:rsidP="009A2543">
            <w:pPr>
              <w:rPr>
                <w:i/>
                <w:lang w:val="en-US"/>
              </w:rPr>
            </w:pPr>
            <w:r>
              <w:rPr>
                <w:i/>
                <w:lang w:val="en-US"/>
              </w:rPr>
              <w:t>0..1</w:t>
            </w:r>
          </w:p>
        </w:tc>
      </w:tr>
      <w:tr w:rsidR="00FB5A39" w:rsidRPr="00B81FE2" w14:paraId="6601B424" w14:textId="77777777" w:rsidTr="009A2543">
        <w:tc>
          <w:tcPr>
            <w:tcW w:w="2474" w:type="dxa"/>
          </w:tcPr>
          <w:p w14:paraId="0E4C9070" w14:textId="77777777" w:rsidR="00FB5A39" w:rsidRPr="00B81FE2" w:rsidRDefault="00FB5A39" w:rsidP="009A2543">
            <w:pPr>
              <w:rPr>
                <w:i/>
              </w:rPr>
            </w:pPr>
            <w:proofErr w:type="gramStart"/>
            <w:r w:rsidRPr="00B81FE2">
              <w:rPr>
                <w:i/>
              </w:rPr>
              <w:t>..</w:t>
            </w:r>
            <w:proofErr w:type="gramEnd"/>
            <w:r w:rsidRPr="00B81FE2">
              <w:rPr>
                <w:i/>
              </w:rPr>
              <w:t>/</w:t>
            </w:r>
            <w:r>
              <w:rPr>
                <w:i/>
              </w:rPr>
              <w:t>LocationType.telecom.value</w:t>
            </w:r>
          </w:p>
        </w:tc>
        <w:tc>
          <w:tcPr>
            <w:tcW w:w="2506" w:type="dxa"/>
          </w:tcPr>
          <w:p w14:paraId="2A4DC4AC" w14:textId="77777777" w:rsidR="00FB5A39" w:rsidRPr="00B81FE2" w:rsidRDefault="00FB5A39" w:rsidP="009A2543">
            <w:pPr>
              <w:rPr>
                <w:i/>
              </w:rPr>
            </w:pPr>
            <w:r>
              <w:rPr>
                <w:i/>
              </w:rPr>
              <w:t>String</w:t>
            </w:r>
          </w:p>
        </w:tc>
        <w:tc>
          <w:tcPr>
            <w:tcW w:w="2925" w:type="dxa"/>
          </w:tcPr>
          <w:p w14:paraId="047EC5DE" w14:textId="77777777" w:rsidR="00FB5A39" w:rsidRPr="00B81FE2" w:rsidRDefault="00FB5A39" w:rsidP="009A2543">
            <w:pPr>
              <w:rPr>
                <w:rFonts w:cs="Arial"/>
                <w:i/>
              </w:rPr>
            </w:pPr>
            <w:r>
              <w:rPr>
                <w:rFonts w:cs="Arial"/>
                <w:i/>
                <w:color w:val="000000"/>
                <w:lang w:eastAsia="sv-SE"/>
              </w:rPr>
              <w:t>Namn på alternativ för telekom kommunikation.</w:t>
            </w:r>
          </w:p>
        </w:tc>
        <w:tc>
          <w:tcPr>
            <w:tcW w:w="1617" w:type="dxa"/>
          </w:tcPr>
          <w:p w14:paraId="0E797ECA" w14:textId="77777777" w:rsidR="00FB5A39" w:rsidRPr="00B81FE2" w:rsidRDefault="00FB5A39" w:rsidP="009A2543">
            <w:pPr>
              <w:rPr>
                <w:i/>
                <w:lang w:val="en-US"/>
              </w:rPr>
            </w:pPr>
            <w:r>
              <w:rPr>
                <w:i/>
                <w:lang w:val="en-US"/>
              </w:rPr>
              <w:t>0..1</w:t>
            </w:r>
          </w:p>
        </w:tc>
      </w:tr>
      <w:tr w:rsidR="00FB5A39" w:rsidRPr="008345BA" w14:paraId="398BD70E" w14:textId="77777777" w:rsidTr="009A2543">
        <w:tc>
          <w:tcPr>
            <w:tcW w:w="2474" w:type="dxa"/>
            <w:shd w:val="clear" w:color="auto" w:fill="D9D9D9" w:themeFill="background1" w:themeFillShade="D9"/>
          </w:tcPr>
          <w:p w14:paraId="6A68C216" w14:textId="77777777" w:rsidR="00FB5A39" w:rsidRPr="008345BA" w:rsidRDefault="00FB5A39" w:rsidP="009A2543">
            <w:pPr>
              <w:rPr>
                <w:lang w:val="en-GB"/>
              </w:rPr>
            </w:pPr>
            <w:r w:rsidRPr="008345BA">
              <w:rPr>
                <w:lang w:val="en-US" w:eastAsia="sv-SE"/>
              </w:rPr>
              <w:t>patient</w:t>
            </w:r>
          </w:p>
        </w:tc>
        <w:tc>
          <w:tcPr>
            <w:tcW w:w="2506" w:type="dxa"/>
            <w:shd w:val="clear" w:color="auto" w:fill="D9D9D9" w:themeFill="background1" w:themeFillShade="D9"/>
          </w:tcPr>
          <w:p w14:paraId="4FEAAD3E" w14:textId="77777777" w:rsidR="00FB5A39" w:rsidRPr="008345BA" w:rsidRDefault="00FB5A39" w:rsidP="009A2543">
            <w:pPr>
              <w:rPr>
                <w:lang w:val="en-GB"/>
              </w:rPr>
            </w:pPr>
            <w:r w:rsidRPr="008345BA">
              <w:rPr>
                <w:lang w:val="en-GB"/>
              </w:rPr>
              <w:t>PatientType</w:t>
            </w:r>
          </w:p>
        </w:tc>
        <w:tc>
          <w:tcPr>
            <w:tcW w:w="2925" w:type="dxa"/>
            <w:shd w:val="clear" w:color="auto" w:fill="D9D9D9" w:themeFill="background1" w:themeFillShade="D9"/>
          </w:tcPr>
          <w:p w14:paraId="790508E6" w14:textId="77777777" w:rsidR="00FB5A39" w:rsidRPr="008345BA" w:rsidRDefault="00FB5A39" w:rsidP="009A2543">
            <w:pPr>
              <w:rPr>
                <w:lang w:val="en-US"/>
              </w:rPr>
            </w:pPr>
          </w:p>
        </w:tc>
        <w:tc>
          <w:tcPr>
            <w:tcW w:w="1617" w:type="dxa"/>
            <w:shd w:val="clear" w:color="auto" w:fill="D9D9D9" w:themeFill="background1" w:themeFillShade="D9"/>
          </w:tcPr>
          <w:p w14:paraId="5133568A" w14:textId="77777777" w:rsidR="00FB5A39" w:rsidRPr="008345BA" w:rsidRDefault="00FB5A39" w:rsidP="009A2543">
            <w:pPr>
              <w:rPr>
                <w:lang w:val="en-US"/>
              </w:rPr>
            </w:pPr>
            <w:r w:rsidRPr="008345BA">
              <w:rPr>
                <w:lang w:val="en-US"/>
              </w:rPr>
              <w:t>1</w:t>
            </w:r>
          </w:p>
        </w:tc>
      </w:tr>
      <w:tr w:rsidR="00FB5A39" w:rsidRPr="008345BA" w14:paraId="0C76AF45" w14:textId="77777777" w:rsidTr="009A2543">
        <w:tc>
          <w:tcPr>
            <w:tcW w:w="2474" w:type="dxa"/>
          </w:tcPr>
          <w:p w14:paraId="44C615A5" w14:textId="77777777" w:rsidR="00FB5A39" w:rsidRPr="00A21F75" w:rsidRDefault="00FB5A39" w:rsidP="009A2543">
            <w:pPr>
              <w:rPr>
                <w:lang w:val="en-GB"/>
              </w:rPr>
            </w:pPr>
            <w:r w:rsidRPr="008345BA">
              <w:rPr>
                <w:lang w:val="en-GB"/>
              </w:rPr>
              <w:t>../PatientType.id</w:t>
            </w:r>
          </w:p>
        </w:tc>
        <w:tc>
          <w:tcPr>
            <w:tcW w:w="2506" w:type="dxa"/>
          </w:tcPr>
          <w:p w14:paraId="7E392172" w14:textId="77777777" w:rsidR="00FB5A39" w:rsidRPr="00894EEA" w:rsidRDefault="00FB5A39" w:rsidP="009A2543">
            <w:r w:rsidRPr="00894EEA">
              <w:t>IIType</w:t>
            </w:r>
          </w:p>
        </w:tc>
        <w:tc>
          <w:tcPr>
            <w:tcW w:w="2925" w:type="dxa"/>
          </w:tcPr>
          <w:p w14:paraId="70C50FB1" w14:textId="77777777" w:rsidR="00FB5A39" w:rsidRPr="008F3E17" w:rsidRDefault="00FB5A39" w:rsidP="009A254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52F7EE1D" w14:textId="77777777" w:rsidR="00FB5A39" w:rsidRPr="008345BA" w:rsidRDefault="00FB5A39" w:rsidP="009A2543">
            <w:r w:rsidRPr="008345BA">
              <w:t>1</w:t>
            </w:r>
          </w:p>
        </w:tc>
      </w:tr>
      <w:tr w:rsidR="00FB5A39" w:rsidRPr="000D472E" w14:paraId="4D7E3E33" w14:textId="77777777" w:rsidTr="009A2543">
        <w:tc>
          <w:tcPr>
            <w:tcW w:w="2474" w:type="dxa"/>
            <w:tcBorders>
              <w:top w:val="single" w:sz="4" w:space="0" w:color="auto"/>
              <w:left w:val="single" w:sz="4" w:space="0" w:color="auto"/>
              <w:bottom w:val="single" w:sz="4" w:space="0" w:color="auto"/>
              <w:right w:val="single" w:sz="4" w:space="0" w:color="auto"/>
            </w:tcBorders>
          </w:tcPr>
          <w:p w14:paraId="402EB0A6" w14:textId="77777777" w:rsidR="00FB5A39" w:rsidRPr="000D472E" w:rsidRDefault="00FB5A39" w:rsidP="009A2543">
            <w:pPr>
              <w:rPr>
                <w:i/>
                <w:lang w:val="en-GB"/>
              </w:rPr>
            </w:pPr>
            <w:r w:rsidRPr="000D472E">
              <w:rPr>
                <w:i/>
                <w:lang w:val="en-GB"/>
              </w:rPr>
              <w:t>../PatientType.id.</w:t>
            </w:r>
            <w:bookmarkStart w:id="100" w:name="_GoBack"/>
            <w:bookmarkEnd w:id="100"/>
            <w:r w:rsidRPr="000D472E">
              <w:rPr>
                <w:i/>
                <w:lang w:val="en-GB"/>
              </w:rPr>
              <w:t>root</w:t>
            </w:r>
          </w:p>
        </w:tc>
        <w:tc>
          <w:tcPr>
            <w:tcW w:w="2506" w:type="dxa"/>
            <w:tcBorders>
              <w:top w:val="single" w:sz="4" w:space="0" w:color="auto"/>
              <w:left w:val="single" w:sz="4" w:space="0" w:color="auto"/>
              <w:bottom w:val="single" w:sz="4" w:space="0" w:color="auto"/>
              <w:right w:val="single" w:sz="4" w:space="0" w:color="auto"/>
            </w:tcBorders>
          </w:tcPr>
          <w:p w14:paraId="5A3BAE30" w14:textId="77777777" w:rsidR="00FB5A39" w:rsidRPr="000D472E" w:rsidRDefault="00FB5A39" w:rsidP="009A254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3E965821" w14:textId="77777777" w:rsidR="00FB5A39" w:rsidRPr="00FE0141" w:rsidRDefault="00FB5A39" w:rsidP="009A2543">
            <w:pPr>
              <w:rPr>
                <w:i/>
              </w:rPr>
            </w:pPr>
            <w:r w:rsidRPr="00FE0141">
              <w:rPr>
                <w:i/>
              </w:rPr>
              <w:t>KV OID för typ av identifierare:</w:t>
            </w:r>
          </w:p>
          <w:p w14:paraId="28BFCB06" w14:textId="77777777" w:rsidR="00FB5A39" w:rsidRPr="000D472E" w:rsidRDefault="00FB5A39" w:rsidP="009A2543">
            <w:pPr>
              <w:rPr>
                <w:i/>
              </w:rPr>
            </w:pPr>
          </w:p>
          <w:p w14:paraId="60DC6145" w14:textId="620F9B17" w:rsidR="00FB5A39" w:rsidRPr="000D472E" w:rsidRDefault="000A77FA" w:rsidP="009A2543">
            <w:pPr>
              <w:rPr>
                <w:i/>
              </w:rPr>
            </w:pPr>
            <w:r>
              <w:rPr>
                <w:i/>
              </w:rPr>
              <w:t xml:space="preserve">För personnummer används OID </w:t>
            </w:r>
            <w:r w:rsidR="00FB5A39" w:rsidRPr="000D472E">
              <w:rPr>
                <w:i/>
              </w:rPr>
              <w:t>(1.2.752.129.2.1.3.1).</w:t>
            </w:r>
            <w:r w:rsidR="00FB5A39" w:rsidRPr="000D472E">
              <w:rPr>
                <w:i/>
              </w:rPr>
              <w:br/>
            </w:r>
            <w:r>
              <w:rPr>
                <w:i/>
              </w:rPr>
              <w:t xml:space="preserve">För samordningsnummer används OID </w:t>
            </w:r>
            <w:r w:rsidR="00FB5A39" w:rsidRPr="000D472E">
              <w:rPr>
                <w:i/>
              </w:rPr>
              <w:t>(1.2.752.129.2.1.3.3).</w:t>
            </w:r>
            <w:r w:rsidR="00FB5A39" w:rsidRPr="000D472E">
              <w:rPr>
                <w:i/>
              </w:rPr>
              <w:br/>
            </w:r>
            <w:r w:rsidR="0021458B">
              <w:rPr>
                <w:i/>
              </w:rPr>
              <w:lastRenderedPageBreak/>
              <w:t>För lokalt</w:t>
            </w:r>
            <w:r>
              <w:rPr>
                <w:i/>
              </w:rPr>
              <w:t xml:space="preserve"> reservnummer används OID (1.2.752.129.2.1.2.1)</w:t>
            </w:r>
          </w:p>
          <w:p w14:paraId="018C87D6" w14:textId="062545C0" w:rsidR="00FB5A39" w:rsidRPr="008F26DD" w:rsidRDefault="00FB5A39" w:rsidP="0021458B">
            <w:pPr>
              <w:rPr>
                <w:rFonts w:eastAsia="Times New Roman" w:cs="Arial"/>
                <w:i/>
              </w:rPr>
            </w:pPr>
            <w:r w:rsidRPr="000D472E">
              <w:rPr>
                <w:i/>
              </w:rPr>
              <w:t>Det finns en OID för nationell</w:t>
            </w:r>
            <w:r w:rsidR="0021458B">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0743C236" w14:textId="77777777" w:rsidR="00FB5A39" w:rsidRPr="000D472E" w:rsidRDefault="00FB5A39" w:rsidP="009A2543">
            <w:pPr>
              <w:rPr>
                <w:i/>
              </w:rPr>
            </w:pPr>
            <w:r w:rsidRPr="000D472E">
              <w:rPr>
                <w:i/>
              </w:rPr>
              <w:lastRenderedPageBreak/>
              <w:t>1</w:t>
            </w:r>
          </w:p>
        </w:tc>
      </w:tr>
      <w:tr w:rsidR="00FB5A39" w:rsidRPr="000D472E" w14:paraId="432CAA01" w14:textId="77777777" w:rsidTr="009A2543">
        <w:tc>
          <w:tcPr>
            <w:tcW w:w="2474" w:type="dxa"/>
            <w:tcBorders>
              <w:top w:val="single" w:sz="4" w:space="0" w:color="auto"/>
              <w:left w:val="single" w:sz="4" w:space="0" w:color="auto"/>
              <w:bottom w:val="single" w:sz="4" w:space="0" w:color="auto"/>
              <w:right w:val="single" w:sz="4" w:space="0" w:color="auto"/>
            </w:tcBorders>
          </w:tcPr>
          <w:p w14:paraId="7F2512C9" w14:textId="77777777" w:rsidR="00FB5A39" w:rsidRPr="000D472E" w:rsidRDefault="00FB5A39" w:rsidP="009A2543">
            <w:pPr>
              <w:rPr>
                <w:i/>
                <w:lang w:val="en-GB"/>
              </w:rPr>
            </w:pPr>
            <w:r w:rsidRPr="000D472E">
              <w:rPr>
                <w:i/>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4C4EB2E3" w14:textId="77777777" w:rsidR="00FB5A39" w:rsidRPr="000D472E" w:rsidRDefault="00FB5A39" w:rsidP="009A254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23190B3" w14:textId="77777777" w:rsidR="00FB5A39" w:rsidRDefault="00FB5A39" w:rsidP="009A2543">
            <w:pPr>
              <w:rPr>
                <w:i/>
              </w:rPr>
            </w:pPr>
            <w:r>
              <w:rPr>
                <w:i/>
              </w:rPr>
              <w:t>Personnummer/globalt reservnummer/</w:t>
            </w:r>
            <w:r w:rsidRPr="00FE0141">
              <w:rPr>
                <w:i/>
              </w:rPr>
              <w:t>samordningsnummer</w:t>
            </w:r>
            <w:r>
              <w:rPr>
                <w:i/>
              </w:rPr>
              <w:t>.</w:t>
            </w:r>
          </w:p>
          <w:p w14:paraId="4288DB86" w14:textId="77777777" w:rsidR="00FB5A39" w:rsidRDefault="00FB5A39" w:rsidP="009A2543">
            <w:pPr>
              <w:rPr>
                <w:i/>
              </w:rPr>
            </w:pPr>
          </w:p>
          <w:p w14:paraId="175A7BE0" w14:textId="77777777" w:rsidR="00FB5A39" w:rsidRPr="00FE0141" w:rsidRDefault="00FB5A39" w:rsidP="009A254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54F02D7" w14:textId="77777777" w:rsidR="00FB5A39" w:rsidRPr="000D472E" w:rsidRDefault="00FB5A39" w:rsidP="009A2543">
            <w:pPr>
              <w:rPr>
                <w:i/>
              </w:rPr>
            </w:pPr>
            <w:r w:rsidRPr="000D472E">
              <w:rPr>
                <w:i/>
              </w:rPr>
              <w:t>1</w:t>
            </w:r>
          </w:p>
        </w:tc>
      </w:tr>
      <w:tr w:rsidR="00FB5A39" w:rsidRPr="008345BA" w14:paraId="17CF9818" w14:textId="77777777" w:rsidTr="009A2543">
        <w:tc>
          <w:tcPr>
            <w:tcW w:w="2474" w:type="dxa"/>
          </w:tcPr>
          <w:p w14:paraId="2382AF2C" w14:textId="77777777" w:rsidR="00FB5A39" w:rsidRPr="008345BA" w:rsidRDefault="00FB5A39" w:rsidP="009A2543">
            <w:pPr>
              <w:rPr>
                <w:lang w:val="en-GB"/>
              </w:rPr>
            </w:pPr>
            <w:r w:rsidRPr="008345BA">
              <w:rPr>
                <w:lang w:val="en-GB"/>
              </w:rPr>
              <w:t>../PatientType.dateOfBirth</w:t>
            </w:r>
          </w:p>
        </w:tc>
        <w:tc>
          <w:tcPr>
            <w:tcW w:w="2506" w:type="dxa"/>
          </w:tcPr>
          <w:p w14:paraId="6786F769" w14:textId="77777777" w:rsidR="00FB5A39" w:rsidRPr="008345BA" w:rsidRDefault="00FB5A39" w:rsidP="009A2543">
            <w:pPr>
              <w:rPr>
                <w:lang w:val="en-GB"/>
              </w:rPr>
            </w:pPr>
            <w:r w:rsidRPr="008345BA">
              <w:rPr>
                <w:lang w:val="en-GB"/>
              </w:rPr>
              <w:t>DateTime</w:t>
            </w:r>
          </w:p>
        </w:tc>
        <w:tc>
          <w:tcPr>
            <w:tcW w:w="2925" w:type="dxa"/>
          </w:tcPr>
          <w:p w14:paraId="3FCE5B79" w14:textId="77777777" w:rsidR="00FB5A39" w:rsidRDefault="00FB5A39" w:rsidP="009A2543">
            <w:pPr>
              <w:rPr>
                <w:rFonts w:cs="Arial"/>
              </w:rPr>
            </w:pPr>
            <w:r w:rsidRPr="008345BA">
              <w:rPr>
                <w:rFonts w:cs="Arial"/>
              </w:rPr>
              <w:t xml:space="preserve">Anger patientens födelseår, månad och dag. </w:t>
            </w:r>
            <w:r>
              <w:rPr>
                <w:rFonts w:cs="Arial"/>
              </w:rPr>
              <w:t xml:space="preserve">Månad och dag är frivilligt. Endast födelseår är obligatoriskt. </w:t>
            </w:r>
            <w:proofErr w:type="gramStart"/>
            <w:r w:rsidRPr="008345BA">
              <w:rPr>
                <w:rFonts w:cs="Arial"/>
              </w:rPr>
              <w:t>Ej</w:t>
            </w:r>
            <w:proofErr w:type="gramEnd"/>
            <w:r w:rsidRPr="008345BA">
              <w:rPr>
                <w:rFonts w:cs="Arial"/>
              </w:rPr>
              <w:t xml:space="preserve"> personnummer!</w:t>
            </w:r>
          </w:p>
          <w:p w14:paraId="6A98131C" w14:textId="77777777" w:rsidR="00FB5A39" w:rsidRPr="008F3E17" w:rsidRDefault="00FB5A39" w:rsidP="009A2543">
            <w:pPr>
              <w:rPr>
                <w:rFonts w:cs="Arial"/>
              </w:rPr>
            </w:pPr>
          </w:p>
          <w:p w14:paraId="6722176D" w14:textId="77777777" w:rsidR="00FB5A39" w:rsidRPr="00DD495A" w:rsidRDefault="00FB5A39" w:rsidP="009A2543">
            <w:r w:rsidRPr="008F3E17">
              <w:rPr>
                <w:rFonts w:cs="Arial"/>
              </w:rPr>
              <w:t>Datum. Format ÅÅÅÅMMDD.</w:t>
            </w:r>
          </w:p>
        </w:tc>
        <w:tc>
          <w:tcPr>
            <w:tcW w:w="1617" w:type="dxa"/>
          </w:tcPr>
          <w:p w14:paraId="21E98CE9" w14:textId="77777777" w:rsidR="00FB5A39" w:rsidRPr="008345BA" w:rsidRDefault="00FB5A39" w:rsidP="009A2543">
            <w:pPr>
              <w:rPr>
                <w:lang w:val="en-US"/>
              </w:rPr>
            </w:pPr>
            <w:r w:rsidRPr="008345BA">
              <w:rPr>
                <w:lang w:val="en-US"/>
              </w:rPr>
              <w:t>1</w:t>
            </w:r>
          </w:p>
        </w:tc>
      </w:tr>
      <w:tr w:rsidR="00FB5A39" w:rsidRPr="008345BA" w14:paraId="45F95248" w14:textId="77777777" w:rsidTr="009A2543">
        <w:tc>
          <w:tcPr>
            <w:tcW w:w="2474" w:type="dxa"/>
          </w:tcPr>
          <w:p w14:paraId="120A9535" w14:textId="77777777" w:rsidR="00FB5A39" w:rsidRPr="008345BA" w:rsidRDefault="00FB5A39" w:rsidP="009A2543">
            <w:pPr>
              <w:rPr>
                <w:lang w:val="en-GB"/>
              </w:rPr>
            </w:pPr>
            <w:r w:rsidRPr="008345BA">
              <w:rPr>
                <w:lang w:val="en-GB"/>
              </w:rPr>
              <w:t>../PatientType.gender</w:t>
            </w:r>
          </w:p>
        </w:tc>
        <w:tc>
          <w:tcPr>
            <w:tcW w:w="2506" w:type="dxa"/>
          </w:tcPr>
          <w:p w14:paraId="3B0AC67B" w14:textId="77777777" w:rsidR="00FB5A39" w:rsidRPr="008345BA" w:rsidRDefault="00FB5A39" w:rsidP="009A2543">
            <w:pPr>
              <w:rPr>
                <w:lang w:val="en-GB"/>
              </w:rPr>
            </w:pPr>
            <w:r w:rsidRPr="008345BA">
              <w:rPr>
                <w:lang w:val="en-GB"/>
              </w:rPr>
              <w:t>CVType</w:t>
            </w:r>
          </w:p>
        </w:tc>
        <w:tc>
          <w:tcPr>
            <w:tcW w:w="2925" w:type="dxa"/>
          </w:tcPr>
          <w:p w14:paraId="276D2750" w14:textId="77777777" w:rsidR="00FB5A39" w:rsidRPr="00953E0D" w:rsidRDefault="00FB5A39" w:rsidP="009A2543">
            <w:pPr>
              <w:rPr>
                <w:rFonts w:cs="Arial"/>
              </w:rPr>
            </w:pPr>
            <w:r w:rsidRPr="008345BA">
              <w:rPr>
                <w:rFonts w:cs="Arial"/>
              </w:rPr>
              <w:t>Anger patienten</w:t>
            </w:r>
            <w:r>
              <w:rPr>
                <w:rFonts w:cs="Arial"/>
              </w:rPr>
              <w:t>s kön.</w:t>
            </w:r>
          </w:p>
        </w:tc>
        <w:tc>
          <w:tcPr>
            <w:tcW w:w="1617" w:type="dxa"/>
          </w:tcPr>
          <w:p w14:paraId="2189FE9B" w14:textId="77777777" w:rsidR="00FB5A39" w:rsidRPr="008345BA" w:rsidRDefault="00FB5A39" w:rsidP="009A2543">
            <w:r w:rsidRPr="008345BA">
              <w:t>0</w:t>
            </w:r>
            <w:proofErr w:type="gramStart"/>
            <w:r w:rsidRPr="008345BA">
              <w:t>..</w:t>
            </w:r>
            <w:proofErr w:type="gramEnd"/>
            <w:r w:rsidRPr="008345BA">
              <w:t>1</w:t>
            </w:r>
          </w:p>
        </w:tc>
      </w:tr>
      <w:tr w:rsidR="00FB5A39" w:rsidRPr="000D472E" w14:paraId="7D4AE101" w14:textId="77777777" w:rsidTr="009A2543">
        <w:tc>
          <w:tcPr>
            <w:tcW w:w="2474" w:type="dxa"/>
            <w:tcBorders>
              <w:top w:val="single" w:sz="4" w:space="0" w:color="auto"/>
              <w:left w:val="single" w:sz="4" w:space="0" w:color="auto"/>
              <w:bottom w:val="single" w:sz="4" w:space="0" w:color="auto"/>
              <w:right w:val="single" w:sz="4" w:space="0" w:color="auto"/>
            </w:tcBorders>
          </w:tcPr>
          <w:p w14:paraId="08D6630F" w14:textId="77777777" w:rsidR="00FB5A39" w:rsidRPr="000D472E" w:rsidRDefault="00FB5A39" w:rsidP="009A254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3A2F431" w14:textId="77777777" w:rsidR="00FB5A39" w:rsidRPr="000D472E" w:rsidRDefault="00FB5A39" w:rsidP="009A254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7EC90D" w14:textId="77777777" w:rsidR="00FB5A39" w:rsidRPr="000D472E" w:rsidRDefault="00FB5A39" w:rsidP="009A2543">
            <w:pPr>
              <w:rPr>
                <w:rFonts w:cs="Arial"/>
                <w:i/>
              </w:rPr>
            </w:pPr>
            <w:r w:rsidRPr="000D472E">
              <w:rPr>
                <w:rFonts w:cs="Arial"/>
                <w:i/>
              </w:rPr>
              <w:t xml:space="preserve">Kod för </w:t>
            </w:r>
            <w:r>
              <w:rPr>
                <w:rFonts w:cs="Arial"/>
                <w:i/>
              </w:rPr>
              <w:t xml:space="preserve">könstyp. </w:t>
            </w:r>
            <w:r w:rsidRPr="000D472E">
              <w:rPr>
                <w:rFonts w:cs="Arial"/>
                <w:i/>
              </w:rPr>
              <w:t xml:space="preserve">Antingen 0 för okänt, 1 för Kvinna, 2 för Man och 9 för </w:t>
            </w:r>
            <w:proofErr w:type="gramStart"/>
            <w:r w:rsidRPr="000D472E">
              <w:rPr>
                <w:rFonts w:cs="Arial"/>
                <w:i/>
              </w:rPr>
              <w:t>Ej</w:t>
            </w:r>
            <w:proofErr w:type="gramEnd"/>
            <w:r w:rsidRPr="000D472E">
              <w:rPr>
                <w:rFonts w:cs="Arial"/>
                <w:i/>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43F3DBFA" w14:textId="77777777" w:rsidR="00FB5A39" w:rsidRPr="000D472E" w:rsidRDefault="00FB5A39" w:rsidP="009A2543">
            <w:pPr>
              <w:rPr>
                <w:i/>
              </w:rPr>
            </w:pPr>
            <w:r w:rsidRPr="000D472E">
              <w:rPr>
                <w:i/>
              </w:rPr>
              <w:t>1</w:t>
            </w:r>
          </w:p>
        </w:tc>
      </w:tr>
      <w:tr w:rsidR="00FB5A39" w:rsidRPr="000D472E" w14:paraId="68B3D5E2" w14:textId="77777777" w:rsidTr="009A2543">
        <w:tc>
          <w:tcPr>
            <w:tcW w:w="2474" w:type="dxa"/>
            <w:tcBorders>
              <w:top w:val="single" w:sz="4" w:space="0" w:color="auto"/>
              <w:left w:val="single" w:sz="4" w:space="0" w:color="auto"/>
              <w:bottom w:val="single" w:sz="4" w:space="0" w:color="auto"/>
              <w:right w:val="single" w:sz="4" w:space="0" w:color="auto"/>
            </w:tcBorders>
          </w:tcPr>
          <w:p w14:paraId="3CA6E5BD" w14:textId="77777777" w:rsidR="00FB5A39" w:rsidRPr="000D472E" w:rsidRDefault="00FB5A39" w:rsidP="009A2543">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69C85F98" w14:textId="77777777" w:rsidR="00FB5A39" w:rsidRPr="000D472E" w:rsidRDefault="00FB5A39" w:rsidP="009A254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708458D" w14:textId="77777777" w:rsidR="00FB5A39" w:rsidRPr="000D472E" w:rsidRDefault="00FB5A39" w:rsidP="009A2543">
            <w:pPr>
              <w:rPr>
                <w:rFonts w:cs="Arial"/>
                <w:i/>
              </w:rPr>
            </w:pPr>
            <w:r w:rsidRPr="000D472E">
              <w:rPr>
                <w:rFonts w:cs="Arial"/>
                <w:i/>
              </w:rPr>
              <w:t xml:space="preserve">Kodsystem för angiven kod för könstyp. </w:t>
            </w:r>
          </w:p>
          <w:p w14:paraId="23610B51" w14:textId="77777777" w:rsidR="00FB5A39" w:rsidRPr="000D472E" w:rsidRDefault="00FB5A39" w:rsidP="009A2543">
            <w:pPr>
              <w:rPr>
                <w:rFonts w:cs="Arial"/>
                <w:i/>
              </w:rPr>
            </w:pPr>
          </w:p>
          <w:p w14:paraId="5CFBD4C7" w14:textId="77777777" w:rsidR="00FB5A39" w:rsidRPr="000D472E" w:rsidRDefault="00FB5A39" w:rsidP="009A2543">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441EB288" w14:textId="77777777" w:rsidR="00FB5A39" w:rsidRPr="000D472E" w:rsidRDefault="00FB5A39" w:rsidP="009A2543">
            <w:pPr>
              <w:rPr>
                <w:i/>
              </w:rPr>
            </w:pPr>
            <w:r w:rsidRPr="000D472E">
              <w:rPr>
                <w:i/>
              </w:rPr>
              <w:t>1</w:t>
            </w:r>
          </w:p>
        </w:tc>
      </w:tr>
      <w:tr w:rsidR="00FB5A39" w:rsidRPr="000D472E" w14:paraId="3E2FE082" w14:textId="77777777" w:rsidTr="009A2543">
        <w:tc>
          <w:tcPr>
            <w:tcW w:w="2474" w:type="dxa"/>
            <w:tcBorders>
              <w:top w:val="single" w:sz="4" w:space="0" w:color="auto"/>
              <w:left w:val="single" w:sz="4" w:space="0" w:color="auto"/>
              <w:bottom w:val="single" w:sz="4" w:space="0" w:color="auto"/>
              <w:right w:val="single" w:sz="4" w:space="0" w:color="auto"/>
            </w:tcBorders>
          </w:tcPr>
          <w:p w14:paraId="56212E12" w14:textId="77777777" w:rsidR="00FB5A39" w:rsidRPr="000D472E" w:rsidRDefault="00FB5A39" w:rsidP="009A2543">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51F142C1" w14:textId="77777777" w:rsidR="00FB5A39" w:rsidRPr="000D472E" w:rsidRDefault="00FB5A39" w:rsidP="009A254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F9AB444" w14:textId="77777777" w:rsidR="00FB5A39" w:rsidRPr="000D472E" w:rsidRDefault="00FB5A39" w:rsidP="009A254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02597C" w14:textId="77777777" w:rsidR="00FB5A39" w:rsidRPr="000D472E" w:rsidRDefault="00FB5A39" w:rsidP="009A2543">
            <w:pPr>
              <w:rPr>
                <w:i/>
              </w:rPr>
            </w:pPr>
            <w:r w:rsidRPr="000D472E">
              <w:rPr>
                <w:i/>
              </w:rPr>
              <w:t>0</w:t>
            </w:r>
            <w:proofErr w:type="gramStart"/>
            <w:r w:rsidRPr="000D472E">
              <w:rPr>
                <w:i/>
              </w:rPr>
              <w:t>..</w:t>
            </w:r>
            <w:proofErr w:type="gramEnd"/>
            <w:r w:rsidRPr="000D472E">
              <w:rPr>
                <w:i/>
              </w:rPr>
              <w:t>1</w:t>
            </w:r>
          </w:p>
        </w:tc>
      </w:tr>
      <w:tr w:rsidR="00FB5A39" w:rsidRPr="000D472E" w14:paraId="5350D86B" w14:textId="77777777" w:rsidTr="009A2543">
        <w:tc>
          <w:tcPr>
            <w:tcW w:w="2474" w:type="dxa"/>
            <w:tcBorders>
              <w:top w:val="single" w:sz="4" w:space="0" w:color="auto"/>
              <w:left w:val="single" w:sz="4" w:space="0" w:color="auto"/>
              <w:bottom w:val="single" w:sz="4" w:space="0" w:color="auto"/>
              <w:right w:val="single" w:sz="4" w:space="0" w:color="auto"/>
            </w:tcBorders>
          </w:tcPr>
          <w:p w14:paraId="4DC4BBBC" w14:textId="77777777" w:rsidR="00FB5A39" w:rsidRPr="000D472E" w:rsidRDefault="00FB5A39" w:rsidP="009A254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0F62F357" w14:textId="77777777" w:rsidR="00FB5A39" w:rsidRPr="000D472E" w:rsidRDefault="00FB5A39" w:rsidP="009A254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1E147D" w14:textId="77777777" w:rsidR="00FB5A39" w:rsidRPr="000D472E" w:rsidRDefault="00FB5A39" w:rsidP="009A254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704EEFB" w14:textId="77777777" w:rsidR="00FB5A39" w:rsidRPr="000D472E" w:rsidRDefault="00FB5A39" w:rsidP="009A2543">
            <w:pPr>
              <w:rPr>
                <w:i/>
              </w:rPr>
            </w:pPr>
            <w:r w:rsidRPr="000D472E">
              <w:rPr>
                <w:i/>
              </w:rPr>
              <w:t>0</w:t>
            </w:r>
            <w:proofErr w:type="gramStart"/>
            <w:r w:rsidRPr="000D472E">
              <w:rPr>
                <w:i/>
              </w:rPr>
              <w:t>..</w:t>
            </w:r>
            <w:proofErr w:type="gramEnd"/>
            <w:r w:rsidRPr="000D472E">
              <w:rPr>
                <w:i/>
              </w:rPr>
              <w:t>1</w:t>
            </w:r>
          </w:p>
        </w:tc>
      </w:tr>
      <w:tr w:rsidR="00FB5A39" w:rsidRPr="000D472E" w14:paraId="4794CC29" w14:textId="77777777" w:rsidTr="009A2543">
        <w:tc>
          <w:tcPr>
            <w:tcW w:w="2474" w:type="dxa"/>
            <w:tcBorders>
              <w:top w:val="single" w:sz="4" w:space="0" w:color="auto"/>
              <w:left w:val="single" w:sz="4" w:space="0" w:color="auto"/>
              <w:bottom w:val="single" w:sz="4" w:space="0" w:color="auto"/>
              <w:right w:val="single" w:sz="4" w:space="0" w:color="auto"/>
            </w:tcBorders>
          </w:tcPr>
          <w:p w14:paraId="5F8B546A" w14:textId="77777777" w:rsidR="00FB5A39" w:rsidRPr="000D472E" w:rsidRDefault="00FB5A39" w:rsidP="009A254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7F3254A6" w14:textId="77777777" w:rsidR="00FB5A39" w:rsidRPr="000D472E" w:rsidRDefault="00FB5A39" w:rsidP="009A254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E664F5" w14:textId="77777777" w:rsidR="00FB5A39" w:rsidRPr="000D472E" w:rsidRDefault="00FB5A39" w:rsidP="009A254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49BBE032" w14:textId="77777777" w:rsidR="00FB5A39" w:rsidRPr="000D472E" w:rsidRDefault="00FB5A39" w:rsidP="009A2543">
            <w:pPr>
              <w:rPr>
                <w:i/>
              </w:rPr>
            </w:pPr>
            <w:r w:rsidRPr="000D472E">
              <w:rPr>
                <w:i/>
              </w:rPr>
              <w:t>0</w:t>
            </w:r>
            <w:proofErr w:type="gramStart"/>
            <w:r w:rsidRPr="000D472E">
              <w:rPr>
                <w:i/>
              </w:rPr>
              <w:t>..</w:t>
            </w:r>
            <w:proofErr w:type="gramEnd"/>
            <w:r w:rsidRPr="000D472E">
              <w:rPr>
                <w:i/>
              </w:rPr>
              <w:t>1</w:t>
            </w:r>
          </w:p>
        </w:tc>
      </w:tr>
      <w:tr w:rsidR="00FB5A39" w:rsidRPr="008345BA" w14:paraId="3E4D6EC4" w14:textId="77777777" w:rsidTr="009A2543">
        <w:tc>
          <w:tcPr>
            <w:tcW w:w="2474" w:type="dxa"/>
            <w:shd w:val="clear" w:color="auto" w:fill="D9D9D9" w:themeFill="background1" w:themeFillShade="D9"/>
          </w:tcPr>
          <w:p w14:paraId="32690D3F" w14:textId="77777777" w:rsidR="00FB5A39" w:rsidRPr="008345BA" w:rsidRDefault="00FB5A39" w:rsidP="009A2543">
            <w:r w:rsidRPr="008345BA">
              <w:rPr>
                <w:lang w:eastAsia="sv-SE"/>
              </w:rPr>
              <w:t>legalAuthenticator</w:t>
            </w:r>
          </w:p>
        </w:tc>
        <w:tc>
          <w:tcPr>
            <w:tcW w:w="2506" w:type="dxa"/>
            <w:shd w:val="clear" w:color="auto" w:fill="D9D9D9" w:themeFill="background1" w:themeFillShade="D9"/>
          </w:tcPr>
          <w:p w14:paraId="032E0740" w14:textId="77777777" w:rsidR="00FB5A39" w:rsidRPr="008345BA" w:rsidRDefault="00FB5A39" w:rsidP="009A2543">
            <w:r w:rsidRPr="008345BA">
              <w:t>LegalAuthenticatorType</w:t>
            </w:r>
          </w:p>
        </w:tc>
        <w:tc>
          <w:tcPr>
            <w:tcW w:w="2925" w:type="dxa"/>
            <w:shd w:val="clear" w:color="auto" w:fill="D9D9D9" w:themeFill="background1" w:themeFillShade="D9"/>
          </w:tcPr>
          <w:p w14:paraId="17D8E22B" w14:textId="77777777" w:rsidR="00FB5A39" w:rsidRPr="008345BA" w:rsidRDefault="00FB5A39" w:rsidP="009A2543"/>
        </w:tc>
        <w:tc>
          <w:tcPr>
            <w:tcW w:w="1617" w:type="dxa"/>
            <w:shd w:val="clear" w:color="auto" w:fill="D9D9D9" w:themeFill="background1" w:themeFillShade="D9"/>
          </w:tcPr>
          <w:p w14:paraId="76693CC6" w14:textId="77777777" w:rsidR="00FB5A39" w:rsidRPr="008345BA" w:rsidRDefault="00FB5A39" w:rsidP="009A2543">
            <w:r w:rsidRPr="008345BA">
              <w:t>0</w:t>
            </w:r>
            <w:proofErr w:type="gramStart"/>
            <w:r w:rsidRPr="008345BA">
              <w:t>..</w:t>
            </w:r>
            <w:proofErr w:type="gramEnd"/>
            <w:r w:rsidRPr="008345BA">
              <w:t>1</w:t>
            </w:r>
          </w:p>
        </w:tc>
      </w:tr>
      <w:tr w:rsidR="00FB5A39" w:rsidRPr="008345BA" w14:paraId="30DF9744" w14:textId="77777777" w:rsidTr="009A2543">
        <w:tc>
          <w:tcPr>
            <w:tcW w:w="2474" w:type="dxa"/>
          </w:tcPr>
          <w:p w14:paraId="3B9F3257" w14:textId="77777777" w:rsidR="00FB5A39" w:rsidRPr="001107D1" w:rsidRDefault="00FB5A39" w:rsidP="009A2543">
            <w:proofErr w:type="gramStart"/>
            <w:r w:rsidRPr="001107D1">
              <w:rPr>
                <w:lang w:eastAsia="sv-SE"/>
              </w:rPr>
              <w:t>..</w:t>
            </w:r>
            <w:proofErr w:type="gramEnd"/>
            <w:r w:rsidRPr="001107D1">
              <w:rPr>
                <w:lang w:eastAsia="sv-SE"/>
              </w:rPr>
              <w:t>/</w:t>
            </w:r>
            <w:r w:rsidRPr="001107D1">
              <w:t>LegalAuthenticatorType.id</w:t>
            </w:r>
          </w:p>
        </w:tc>
        <w:tc>
          <w:tcPr>
            <w:tcW w:w="2506" w:type="dxa"/>
          </w:tcPr>
          <w:p w14:paraId="655B04FA" w14:textId="77777777" w:rsidR="00FB5A39" w:rsidRPr="001107D1" w:rsidRDefault="00FB5A39" w:rsidP="009A2543"/>
          <w:p w14:paraId="6FDACEB2" w14:textId="77777777" w:rsidR="00FB5A39" w:rsidRPr="001107D1" w:rsidRDefault="00FB5A39" w:rsidP="009A2543">
            <w:r w:rsidRPr="001107D1">
              <w:t>IIType</w:t>
            </w:r>
          </w:p>
        </w:tc>
        <w:tc>
          <w:tcPr>
            <w:tcW w:w="2925" w:type="dxa"/>
          </w:tcPr>
          <w:p w14:paraId="383887BD" w14:textId="77777777" w:rsidR="00FB5A39" w:rsidRPr="008345BA" w:rsidRDefault="00FB5A39" w:rsidP="009A2543">
            <w:r w:rsidRPr="00CE0209">
              <w:rPr>
                <w:rFonts w:cs="Arial"/>
              </w:rPr>
              <w:t>HSA-id för person som signerat dokumentet</w:t>
            </w:r>
            <w:r w:rsidRPr="008345BA">
              <w:rPr>
                <w:rFonts w:cs="Arial"/>
              </w:rPr>
              <w:t>.</w:t>
            </w:r>
          </w:p>
          <w:p w14:paraId="6BBC27E9" w14:textId="77777777" w:rsidR="00FB5A39" w:rsidRPr="008345BA" w:rsidRDefault="00FB5A39" w:rsidP="009A2543"/>
        </w:tc>
        <w:tc>
          <w:tcPr>
            <w:tcW w:w="1617" w:type="dxa"/>
          </w:tcPr>
          <w:p w14:paraId="2C541613" w14:textId="77777777" w:rsidR="00FB5A39" w:rsidRPr="008345BA" w:rsidRDefault="00FB5A39" w:rsidP="009A2543">
            <w:r w:rsidRPr="008345BA">
              <w:t>0</w:t>
            </w:r>
            <w:proofErr w:type="gramStart"/>
            <w:r w:rsidRPr="008345BA">
              <w:t>..</w:t>
            </w:r>
            <w:proofErr w:type="gramEnd"/>
            <w:r w:rsidRPr="008345BA">
              <w:t>1</w:t>
            </w:r>
          </w:p>
        </w:tc>
      </w:tr>
      <w:tr w:rsidR="00FB5A39" w:rsidRPr="005822C8" w14:paraId="199140B7" w14:textId="77777777" w:rsidTr="009A2543">
        <w:tc>
          <w:tcPr>
            <w:tcW w:w="2474" w:type="dxa"/>
            <w:tcBorders>
              <w:top w:val="single" w:sz="4" w:space="0" w:color="auto"/>
              <w:left w:val="single" w:sz="4" w:space="0" w:color="auto"/>
              <w:bottom w:val="single" w:sz="4" w:space="0" w:color="auto"/>
              <w:right w:val="single" w:sz="4" w:space="0" w:color="auto"/>
            </w:tcBorders>
          </w:tcPr>
          <w:p w14:paraId="0CBAE6AB" w14:textId="77777777" w:rsidR="00FB5A39" w:rsidRPr="005822C8" w:rsidRDefault="00FB5A39" w:rsidP="009A2543">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92FF53A" w14:textId="77777777" w:rsidR="00FB5A39" w:rsidRPr="005822C8" w:rsidRDefault="00FB5A39" w:rsidP="009A254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FDF9A5F" w14:textId="77777777" w:rsidR="00FB5A39" w:rsidRPr="005822C8" w:rsidRDefault="00FB5A39" w:rsidP="009A254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032025C" w14:textId="77777777" w:rsidR="00FB5A39" w:rsidRPr="005822C8" w:rsidRDefault="00FB5A39" w:rsidP="009A2543">
            <w:pPr>
              <w:rPr>
                <w:i/>
              </w:rPr>
            </w:pPr>
            <w:r w:rsidRPr="005822C8">
              <w:rPr>
                <w:i/>
              </w:rPr>
              <w:t>1</w:t>
            </w:r>
          </w:p>
        </w:tc>
      </w:tr>
      <w:tr w:rsidR="00FB5A39" w:rsidRPr="005822C8" w14:paraId="520611C2" w14:textId="77777777" w:rsidTr="009A2543">
        <w:tc>
          <w:tcPr>
            <w:tcW w:w="2474" w:type="dxa"/>
            <w:tcBorders>
              <w:top w:val="single" w:sz="4" w:space="0" w:color="auto"/>
              <w:left w:val="single" w:sz="4" w:space="0" w:color="auto"/>
              <w:bottom w:val="single" w:sz="4" w:space="0" w:color="auto"/>
              <w:right w:val="single" w:sz="4" w:space="0" w:color="auto"/>
            </w:tcBorders>
          </w:tcPr>
          <w:p w14:paraId="746C7649" w14:textId="77777777" w:rsidR="00FB5A39" w:rsidRPr="005822C8" w:rsidRDefault="00FB5A39" w:rsidP="009A2543">
            <w:pPr>
              <w:rPr>
                <w:i/>
                <w:lang w:eastAsia="sv-SE"/>
              </w:rPr>
            </w:pPr>
            <w:proofErr w:type="gramStart"/>
            <w:r w:rsidRPr="005822C8">
              <w:rPr>
                <w:i/>
                <w:lang w:eastAsia="sv-SE"/>
              </w:rPr>
              <w:t>..</w:t>
            </w:r>
            <w:proofErr w:type="gramEnd"/>
            <w:r w:rsidRPr="005822C8">
              <w:rPr>
                <w:i/>
                <w:lang w:eastAsia="sv-SE"/>
              </w:rPr>
              <w:t>/</w:t>
            </w:r>
            <w:r w:rsidRPr="005822C8">
              <w:rPr>
                <w:i/>
              </w:rPr>
              <w:t>LegalAuthenticatorTy</w:t>
            </w:r>
            <w:r w:rsidRPr="005822C8">
              <w:rPr>
                <w:i/>
              </w:rPr>
              <w:lastRenderedPageBreak/>
              <w:t>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0002B382" w14:textId="77777777" w:rsidR="00FB5A39" w:rsidRPr="005822C8" w:rsidRDefault="00FB5A39" w:rsidP="009A2543">
            <w:pPr>
              <w:rPr>
                <w:i/>
              </w:rPr>
            </w:pPr>
            <w:r w:rsidRPr="005822C8">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02AD37F4" w14:textId="77777777" w:rsidR="00FB5A39" w:rsidRPr="005822C8" w:rsidRDefault="00FB5A39" w:rsidP="009A254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A48482F" w14:textId="77777777" w:rsidR="00FB5A39" w:rsidRPr="005822C8" w:rsidRDefault="00FB5A39" w:rsidP="009A2543">
            <w:pPr>
              <w:rPr>
                <w:i/>
              </w:rPr>
            </w:pPr>
            <w:r w:rsidRPr="005822C8">
              <w:rPr>
                <w:i/>
              </w:rPr>
              <w:t>1</w:t>
            </w:r>
          </w:p>
        </w:tc>
      </w:tr>
      <w:tr w:rsidR="00FB5A39" w:rsidRPr="008345BA" w14:paraId="422CE0FE" w14:textId="77777777" w:rsidTr="009A2543">
        <w:tc>
          <w:tcPr>
            <w:tcW w:w="2474" w:type="dxa"/>
          </w:tcPr>
          <w:p w14:paraId="4DE41951" w14:textId="77777777" w:rsidR="00FB5A39" w:rsidRPr="008345BA" w:rsidRDefault="00FB5A39" w:rsidP="009A2543">
            <w:pPr>
              <w:rPr>
                <w:lang w:val="en-GB"/>
              </w:rPr>
            </w:pPr>
            <w:r w:rsidRPr="008345BA">
              <w:rPr>
                <w:lang w:val="en-US" w:eastAsia="sv-SE"/>
              </w:rPr>
              <w:lastRenderedPageBreak/>
              <w:t>../</w:t>
            </w:r>
            <w:r w:rsidRPr="008345BA">
              <w:rPr>
                <w:lang w:val="en-US"/>
              </w:rPr>
              <w:t xml:space="preserve"> LegalAuthenticatorType.time</w:t>
            </w:r>
          </w:p>
        </w:tc>
        <w:tc>
          <w:tcPr>
            <w:tcW w:w="2506" w:type="dxa"/>
          </w:tcPr>
          <w:p w14:paraId="42AC0A19" w14:textId="77777777" w:rsidR="00FB5A39" w:rsidRPr="008345BA" w:rsidRDefault="00FB5A39" w:rsidP="009A2543">
            <w:pPr>
              <w:rPr>
                <w:lang w:val="en-GB"/>
              </w:rPr>
            </w:pPr>
          </w:p>
          <w:p w14:paraId="5D0C3A78" w14:textId="77777777" w:rsidR="00FB5A39" w:rsidRPr="008345BA" w:rsidRDefault="00FB5A39" w:rsidP="009A2543">
            <w:pPr>
              <w:rPr>
                <w:lang w:val="en-GB"/>
              </w:rPr>
            </w:pPr>
            <w:r w:rsidRPr="008345BA">
              <w:rPr>
                <w:lang w:val="en-GB"/>
              </w:rPr>
              <w:t>TimeStamp</w:t>
            </w:r>
          </w:p>
        </w:tc>
        <w:tc>
          <w:tcPr>
            <w:tcW w:w="2925" w:type="dxa"/>
          </w:tcPr>
          <w:p w14:paraId="392C022F" w14:textId="77777777" w:rsidR="00FB5A39" w:rsidRPr="00CE0209" w:rsidRDefault="00FB5A39" w:rsidP="009A2543">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685C90D3" w14:textId="77777777" w:rsidR="00FB5A39" w:rsidRPr="008345BA" w:rsidRDefault="00FB5A39" w:rsidP="009A2543">
            <w:pPr>
              <w:rPr>
                <w:lang w:val="en-US"/>
              </w:rPr>
            </w:pPr>
            <w:r w:rsidRPr="008345BA">
              <w:rPr>
                <w:lang w:val="en-US"/>
              </w:rPr>
              <w:t>1</w:t>
            </w:r>
          </w:p>
        </w:tc>
      </w:tr>
      <w:tr w:rsidR="00FB5A39" w:rsidRPr="008345BA" w14:paraId="4E162ECC" w14:textId="77777777" w:rsidTr="009A2543">
        <w:tc>
          <w:tcPr>
            <w:tcW w:w="2474" w:type="dxa"/>
          </w:tcPr>
          <w:p w14:paraId="4EC05128" w14:textId="77777777" w:rsidR="00FB5A39" w:rsidRPr="002206AC" w:rsidRDefault="00FB5A39" w:rsidP="009A2543">
            <w:pPr>
              <w:rPr>
                <w:lang w:val="en-GB"/>
              </w:rPr>
            </w:pPr>
            <w:r w:rsidRPr="002206AC">
              <w:rPr>
                <w:lang w:val="en-US" w:eastAsia="sv-SE"/>
              </w:rPr>
              <w:t>../</w:t>
            </w:r>
            <w:r w:rsidRPr="002206AC">
              <w:rPr>
                <w:lang w:val="en-US"/>
              </w:rPr>
              <w:t>LegalAuthenticatorType.name</w:t>
            </w:r>
          </w:p>
        </w:tc>
        <w:tc>
          <w:tcPr>
            <w:tcW w:w="2506" w:type="dxa"/>
          </w:tcPr>
          <w:p w14:paraId="42F6400D" w14:textId="77777777" w:rsidR="00FB5A39" w:rsidRPr="002206AC" w:rsidRDefault="00FB5A39" w:rsidP="009A2543">
            <w:pPr>
              <w:rPr>
                <w:lang w:val="en-GB"/>
              </w:rPr>
            </w:pPr>
          </w:p>
          <w:p w14:paraId="7C04085D" w14:textId="77777777" w:rsidR="00FB5A39" w:rsidRPr="002206AC" w:rsidRDefault="00FB5A39" w:rsidP="009A2543">
            <w:pPr>
              <w:rPr>
                <w:lang w:val="en-GB"/>
              </w:rPr>
            </w:pPr>
            <w:r w:rsidRPr="002206AC">
              <w:rPr>
                <w:lang w:val="en-GB"/>
              </w:rPr>
              <w:t>String</w:t>
            </w:r>
          </w:p>
        </w:tc>
        <w:tc>
          <w:tcPr>
            <w:tcW w:w="2925" w:type="dxa"/>
          </w:tcPr>
          <w:p w14:paraId="41C1C93A" w14:textId="77777777" w:rsidR="00FB5A39" w:rsidRPr="002206AC" w:rsidRDefault="00FB5A39" w:rsidP="009A2543">
            <w:r w:rsidRPr="002206AC">
              <w:rPr>
                <w:rFonts w:eastAsia="Times New Roman" w:cs="Arial"/>
              </w:rPr>
              <w:t>För- och efternamn i klartext för signerande person.</w:t>
            </w:r>
          </w:p>
        </w:tc>
        <w:tc>
          <w:tcPr>
            <w:tcW w:w="1617" w:type="dxa"/>
          </w:tcPr>
          <w:p w14:paraId="42519036" w14:textId="77777777" w:rsidR="00FB5A39" w:rsidRPr="008345BA" w:rsidRDefault="00FB5A39" w:rsidP="009A2543">
            <w:r w:rsidRPr="002206AC">
              <w:t>0</w:t>
            </w:r>
            <w:proofErr w:type="gramStart"/>
            <w:r w:rsidRPr="002206AC">
              <w:t>..</w:t>
            </w:r>
            <w:proofErr w:type="gramEnd"/>
            <w:r w:rsidRPr="002206AC">
              <w:t>1</w:t>
            </w:r>
          </w:p>
        </w:tc>
      </w:tr>
      <w:tr w:rsidR="00FB5A39" w:rsidRPr="008345BA" w14:paraId="471A4690"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0E3761" w14:textId="77777777" w:rsidR="00FB5A39" w:rsidRPr="001956C7" w:rsidRDefault="00FB5A39" w:rsidP="009A254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6F53F6" w14:textId="77777777" w:rsidR="00FB5A39" w:rsidRPr="001956C7" w:rsidRDefault="00FB5A39" w:rsidP="009A254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F4E865" w14:textId="77777777" w:rsidR="00FB5A39" w:rsidRPr="001956C7" w:rsidRDefault="00FB5A39" w:rsidP="009A254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84576A" w14:textId="77777777" w:rsidR="00FB5A39" w:rsidRPr="008345BA" w:rsidRDefault="00FB5A39" w:rsidP="009A2543">
            <w:r w:rsidRPr="008345BA">
              <w:t>0</w:t>
            </w:r>
            <w:proofErr w:type="gramStart"/>
            <w:r w:rsidRPr="008345BA">
              <w:t>..</w:t>
            </w:r>
            <w:proofErr w:type="gramEnd"/>
            <w:r w:rsidRPr="008345BA">
              <w:t>1</w:t>
            </w:r>
          </w:p>
        </w:tc>
      </w:tr>
      <w:tr w:rsidR="00FB5A39" w:rsidRPr="008345BA" w14:paraId="1F72BD57" w14:textId="77777777" w:rsidTr="009A2543">
        <w:tc>
          <w:tcPr>
            <w:tcW w:w="2474" w:type="dxa"/>
            <w:tcBorders>
              <w:top w:val="single" w:sz="4" w:space="0" w:color="auto"/>
              <w:left w:val="single" w:sz="4" w:space="0" w:color="auto"/>
              <w:bottom w:val="single" w:sz="4" w:space="0" w:color="auto"/>
              <w:right w:val="single" w:sz="4" w:space="0" w:color="auto"/>
            </w:tcBorders>
          </w:tcPr>
          <w:p w14:paraId="5611DFF9" w14:textId="77777777" w:rsidR="00FB5A39" w:rsidRPr="000676B3" w:rsidRDefault="00FB5A39" w:rsidP="009A254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6CA2F3F" w14:textId="77777777" w:rsidR="00FB5A39" w:rsidRPr="000676B3" w:rsidRDefault="00FB5A39" w:rsidP="009A2543"/>
          <w:p w14:paraId="15834AEC" w14:textId="77777777" w:rsidR="00FB5A39" w:rsidRPr="000676B3" w:rsidRDefault="00FB5A39" w:rsidP="009A254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8DDFAB3" w14:textId="77777777" w:rsidR="00FB5A39" w:rsidRPr="001956C7" w:rsidRDefault="00FB5A39" w:rsidP="009A254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26E7A35C" w14:textId="77777777" w:rsidR="00FB5A39" w:rsidRPr="008345BA" w:rsidRDefault="00FB5A39" w:rsidP="009A2543">
            <w:r>
              <w:t>1</w:t>
            </w:r>
          </w:p>
        </w:tc>
      </w:tr>
      <w:tr w:rsidR="00FB5A39" w:rsidRPr="00455CC0" w14:paraId="05525726" w14:textId="77777777" w:rsidTr="009A2543">
        <w:tc>
          <w:tcPr>
            <w:tcW w:w="2474" w:type="dxa"/>
            <w:tcBorders>
              <w:top w:val="single" w:sz="4" w:space="0" w:color="auto"/>
              <w:left w:val="single" w:sz="4" w:space="0" w:color="auto"/>
              <w:bottom w:val="single" w:sz="4" w:space="0" w:color="auto"/>
              <w:right w:val="single" w:sz="4" w:space="0" w:color="auto"/>
            </w:tcBorders>
          </w:tcPr>
          <w:p w14:paraId="0FD67FEF" w14:textId="77777777" w:rsidR="00FB5A39" w:rsidRPr="00455CC0" w:rsidRDefault="00FB5A39" w:rsidP="009A254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2F6B8AF" w14:textId="77777777" w:rsidR="00FB5A39" w:rsidRPr="00455CC0" w:rsidRDefault="00FB5A39" w:rsidP="009A254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3E17E8A4" w14:textId="77777777" w:rsidR="00FB5A39" w:rsidRPr="00455CC0" w:rsidRDefault="00FB5A39" w:rsidP="009A254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3644B7F7" w14:textId="77777777" w:rsidR="00FB5A39" w:rsidRPr="00455CC0" w:rsidRDefault="00FB5A39" w:rsidP="009A2543">
            <w:pPr>
              <w:rPr>
                <w:i/>
              </w:rPr>
            </w:pPr>
            <w:r w:rsidRPr="00455CC0">
              <w:rPr>
                <w:i/>
              </w:rPr>
              <w:t>1</w:t>
            </w:r>
          </w:p>
        </w:tc>
      </w:tr>
      <w:tr w:rsidR="00FB5A39" w:rsidRPr="00455CC0" w14:paraId="294834F3" w14:textId="77777777" w:rsidTr="009A2543">
        <w:tc>
          <w:tcPr>
            <w:tcW w:w="2474" w:type="dxa"/>
            <w:tcBorders>
              <w:top w:val="single" w:sz="4" w:space="0" w:color="auto"/>
              <w:left w:val="single" w:sz="4" w:space="0" w:color="auto"/>
              <w:bottom w:val="single" w:sz="4" w:space="0" w:color="auto"/>
              <w:right w:val="single" w:sz="4" w:space="0" w:color="auto"/>
            </w:tcBorders>
          </w:tcPr>
          <w:p w14:paraId="42E60D2B" w14:textId="77777777" w:rsidR="00FB5A39" w:rsidRPr="00455CC0" w:rsidRDefault="00FB5A39" w:rsidP="009A254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E940596" w14:textId="77777777" w:rsidR="00FB5A39" w:rsidRPr="00455CC0" w:rsidRDefault="00FB5A39" w:rsidP="009A254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FA71299" w14:textId="77777777" w:rsidR="00FB5A39" w:rsidRPr="00455CC0" w:rsidRDefault="00FB5A39" w:rsidP="009A254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27815FE2" w14:textId="77777777" w:rsidR="00FB5A39" w:rsidRPr="00455CC0" w:rsidRDefault="00FB5A39" w:rsidP="009A2543">
            <w:pPr>
              <w:rPr>
                <w:i/>
              </w:rPr>
            </w:pPr>
            <w:r w:rsidRPr="00455CC0">
              <w:rPr>
                <w:i/>
              </w:rPr>
              <w:t>1</w:t>
            </w:r>
          </w:p>
        </w:tc>
      </w:tr>
      <w:tr w:rsidR="00FB5A39" w:rsidRPr="008345BA" w14:paraId="415C99AE" w14:textId="77777777" w:rsidTr="009A2543">
        <w:tc>
          <w:tcPr>
            <w:tcW w:w="2474" w:type="dxa"/>
            <w:shd w:val="clear" w:color="auto" w:fill="D9D9D9" w:themeFill="background1" w:themeFillShade="D9"/>
          </w:tcPr>
          <w:p w14:paraId="52240B91" w14:textId="77777777" w:rsidR="00FB5A39" w:rsidRPr="008345BA" w:rsidRDefault="00FB5A39" w:rsidP="009A2543">
            <w:pPr>
              <w:rPr>
                <w:lang w:val="en-GB"/>
              </w:rPr>
            </w:pPr>
            <w:r w:rsidRPr="008345BA">
              <w:rPr>
                <w:lang w:val="en-US" w:eastAsia="sv-SE"/>
              </w:rPr>
              <w:t>relation</w:t>
            </w:r>
          </w:p>
        </w:tc>
        <w:tc>
          <w:tcPr>
            <w:tcW w:w="2506" w:type="dxa"/>
            <w:shd w:val="clear" w:color="auto" w:fill="D9D9D9" w:themeFill="background1" w:themeFillShade="D9"/>
          </w:tcPr>
          <w:p w14:paraId="4BDCA9D8" w14:textId="77777777" w:rsidR="00FB5A39" w:rsidRPr="008345BA" w:rsidRDefault="00FB5A39" w:rsidP="009A2543">
            <w:pPr>
              <w:rPr>
                <w:lang w:val="en-US"/>
              </w:rPr>
            </w:pPr>
            <w:r w:rsidRPr="008345BA">
              <w:rPr>
                <w:lang w:val="en-US"/>
              </w:rPr>
              <w:t>RelationType</w:t>
            </w:r>
          </w:p>
        </w:tc>
        <w:tc>
          <w:tcPr>
            <w:tcW w:w="2925" w:type="dxa"/>
            <w:shd w:val="clear" w:color="auto" w:fill="D9D9D9" w:themeFill="background1" w:themeFillShade="D9"/>
          </w:tcPr>
          <w:p w14:paraId="6B6C9A15" w14:textId="77777777" w:rsidR="00FB5A39" w:rsidRPr="008345BA" w:rsidRDefault="00FB5A39" w:rsidP="009A2543">
            <w:pPr>
              <w:rPr>
                <w:lang w:val="en-US"/>
              </w:rPr>
            </w:pPr>
          </w:p>
        </w:tc>
        <w:tc>
          <w:tcPr>
            <w:tcW w:w="1617" w:type="dxa"/>
            <w:shd w:val="clear" w:color="auto" w:fill="D9D9D9" w:themeFill="background1" w:themeFillShade="D9"/>
          </w:tcPr>
          <w:p w14:paraId="406016EF" w14:textId="77777777" w:rsidR="00FB5A39" w:rsidRPr="008345BA" w:rsidRDefault="00FB5A39" w:rsidP="009A2543">
            <w:r w:rsidRPr="008345BA">
              <w:t>0</w:t>
            </w:r>
            <w:proofErr w:type="gramStart"/>
            <w:r w:rsidRPr="008345BA">
              <w:t>..</w:t>
            </w:r>
            <w:proofErr w:type="gramEnd"/>
            <w:r w:rsidRPr="008345BA">
              <w:t>*</w:t>
            </w:r>
          </w:p>
        </w:tc>
      </w:tr>
      <w:tr w:rsidR="00FB5A39" w:rsidRPr="008345BA" w14:paraId="29A8AD1A" w14:textId="77777777" w:rsidTr="009A2543">
        <w:tc>
          <w:tcPr>
            <w:tcW w:w="2474" w:type="dxa"/>
          </w:tcPr>
          <w:p w14:paraId="18806D4C" w14:textId="77777777" w:rsidR="00FB5A39" w:rsidRPr="008345BA" w:rsidRDefault="00FB5A39" w:rsidP="009A2543">
            <w:proofErr w:type="gramStart"/>
            <w:r w:rsidRPr="008345BA">
              <w:rPr>
                <w:lang w:eastAsia="sv-SE"/>
              </w:rPr>
              <w:t>..</w:t>
            </w:r>
            <w:proofErr w:type="gramEnd"/>
            <w:r w:rsidRPr="008345BA">
              <w:rPr>
                <w:lang w:eastAsia="sv-SE"/>
              </w:rPr>
              <w:t>/RelationType.code</w:t>
            </w:r>
          </w:p>
        </w:tc>
        <w:tc>
          <w:tcPr>
            <w:tcW w:w="2506" w:type="dxa"/>
          </w:tcPr>
          <w:p w14:paraId="11EDC239" w14:textId="77777777" w:rsidR="00FB5A39" w:rsidRPr="008345BA" w:rsidRDefault="00FB5A39" w:rsidP="009A2543">
            <w:r w:rsidRPr="008345BA">
              <w:t>CVType</w:t>
            </w:r>
          </w:p>
        </w:tc>
        <w:tc>
          <w:tcPr>
            <w:tcW w:w="2925" w:type="dxa"/>
          </w:tcPr>
          <w:p w14:paraId="6940AE5D" w14:textId="77777777" w:rsidR="00FB5A39" w:rsidRPr="008345BA" w:rsidRDefault="00FB5A39" w:rsidP="009A2543">
            <w:r w:rsidRPr="008345BA">
              <w:t>Anger vilken typ av relation den refererade informationen har till hämtad observation.</w:t>
            </w:r>
          </w:p>
        </w:tc>
        <w:tc>
          <w:tcPr>
            <w:tcW w:w="1617" w:type="dxa"/>
          </w:tcPr>
          <w:p w14:paraId="716E25AF" w14:textId="77777777" w:rsidR="00FB5A39" w:rsidRPr="008345BA" w:rsidRDefault="00FB5A39" w:rsidP="009A2543">
            <w:r w:rsidRPr="008345BA">
              <w:t>1</w:t>
            </w:r>
          </w:p>
        </w:tc>
      </w:tr>
      <w:tr w:rsidR="00FB5A39" w:rsidRPr="00D1172A" w14:paraId="6E046E2D" w14:textId="77777777" w:rsidTr="009A2543">
        <w:tc>
          <w:tcPr>
            <w:tcW w:w="2474" w:type="dxa"/>
            <w:tcBorders>
              <w:top w:val="single" w:sz="4" w:space="0" w:color="auto"/>
              <w:left w:val="single" w:sz="4" w:space="0" w:color="auto"/>
              <w:bottom w:val="single" w:sz="4" w:space="0" w:color="auto"/>
              <w:right w:val="single" w:sz="4" w:space="0" w:color="auto"/>
            </w:tcBorders>
          </w:tcPr>
          <w:p w14:paraId="4705821B" w14:textId="77777777" w:rsidR="00FB5A39" w:rsidRPr="00D1172A" w:rsidRDefault="00FB5A39" w:rsidP="009A2543">
            <w:pPr>
              <w:rPr>
                <w:i/>
                <w:lang w:eastAsia="sv-SE"/>
              </w:rPr>
            </w:pPr>
            <w:proofErr w:type="gramStart"/>
            <w:r w:rsidRPr="00D1172A">
              <w:rPr>
                <w:i/>
                <w:lang w:eastAsia="sv-SE"/>
              </w:rPr>
              <w:t>..</w:t>
            </w:r>
            <w:proofErr w:type="gramEnd"/>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395D2079" w14:textId="77777777" w:rsidR="00FB5A39" w:rsidRPr="00D1172A" w:rsidRDefault="00FB5A39" w:rsidP="009A254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4B3938E" w14:textId="77777777" w:rsidR="00FB5A39" w:rsidRDefault="00FB5A39" w:rsidP="009A2543">
            <w:pPr>
              <w:rPr>
                <w:i/>
              </w:rPr>
            </w:pPr>
            <w:r w:rsidRPr="00D1172A">
              <w:rPr>
                <w:i/>
              </w:rPr>
              <w:t xml:space="preserve">Kod för </w:t>
            </w:r>
            <w:r>
              <w:rPr>
                <w:i/>
              </w:rPr>
              <w:t>relationstyp.</w:t>
            </w:r>
          </w:p>
          <w:p w14:paraId="38308102" w14:textId="77777777" w:rsidR="00FB5A39" w:rsidRDefault="00FB5A39" w:rsidP="009A2543">
            <w:pPr>
              <w:rPr>
                <w:i/>
              </w:rPr>
            </w:pPr>
          </w:p>
          <w:p w14:paraId="37D1FC13" w14:textId="77777777" w:rsidR="00FB5A39" w:rsidRDefault="00FB5A39" w:rsidP="009A2543">
            <w:pPr>
              <w:rPr>
                <w:i/>
              </w:rPr>
            </w:pPr>
            <w:r>
              <w:rPr>
                <w:i/>
              </w:rPr>
              <w:t>T.ex. HL7 där refererad information ”har en förklaring” till det hämtade objektet. Code=EXPL</w:t>
            </w:r>
          </w:p>
          <w:p w14:paraId="0DC03049" w14:textId="77777777" w:rsidR="00FB5A39" w:rsidRDefault="00FB5A39" w:rsidP="009A2543">
            <w:pPr>
              <w:rPr>
                <w:i/>
              </w:rPr>
            </w:pPr>
          </w:p>
          <w:p w14:paraId="210909A8" w14:textId="77777777" w:rsidR="00FB5A39" w:rsidRPr="00D1172A" w:rsidRDefault="00FB5A39" w:rsidP="009A254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72C44127" w14:textId="77777777" w:rsidR="00FB5A39" w:rsidRPr="00D1172A" w:rsidRDefault="00FB5A39" w:rsidP="009A2543">
            <w:pPr>
              <w:rPr>
                <w:i/>
              </w:rPr>
            </w:pPr>
            <w:r w:rsidRPr="00D1172A">
              <w:rPr>
                <w:i/>
              </w:rPr>
              <w:t>1</w:t>
            </w:r>
          </w:p>
        </w:tc>
      </w:tr>
      <w:tr w:rsidR="00FB5A39" w:rsidRPr="00D1172A" w14:paraId="5A3FED7C" w14:textId="77777777" w:rsidTr="009A2543">
        <w:tc>
          <w:tcPr>
            <w:tcW w:w="2474" w:type="dxa"/>
            <w:tcBorders>
              <w:top w:val="single" w:sz="4" w:space="0" w:color="auto"/>
              <w:left w:val="single" w:sz="4" w:space="0" w:color="auto"/>
              <w:bottom w:val="single" w:sz="4" w:space="0" w:color="auto"/>
              <w:right w:val="single" w:sz="4" w:space="0" w:color="auto"/>
            </w:tcBorders>
          </w:tcPr>
          <w:p w14:paraId="3B039BAD" w14:textId="77777777" w:rsidR="00FB5A39" w:rsidRPr="00D1172A" w:rsidRDefault="00FB5A39" w:rsidP="009A2543">
            <w:pPr>
              <w:rPr>
                <w:i/>
                <w:lang w:eastAsia="sv-SE"/>
              </w:rPr>
            </w:pPr>
            <w:proofErr w:type="gramStart"/>
            <w:r w:rsidRPr="00D1172A">
              <w:rPr>
                <w:i/>
                <w:lang w:eastAsia="sv-SE"/>
              </w:rPr>
              <w:t>..</w:t>
            </w:r>
            <w:proofErr w:type="gramEnd"/>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47801E9" w14:textId="77777777" w:rsidR="00FB5A39" w:rsidRPr="00D1172A" w:rsidRDefault="00FB5A39" w:rsidP="009A254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AEDF4C0" w14:textId="77777777" w:rsidR="00FB5A39" w:rsidRPr="00D1172A" w:rsidRDefault="00FB5A39" w:rsidP="009A2543">
            <w:pPr>
              <w:rPr>
                <w:i/>
              </w:rPr>
            </w:pPr>
            <w:r w:rsidRPr="00D1172A">
              <w:rPr>
                <w:i/>
              </w:rPr>
              <w:t xml:space="preserve">Kodsystem för angiven kod för </w:t>
            </w:r>
            <w:r>
              <w:rPr>
                <w:i/>
              </w:rPr>
              <w:t>relationstyp</w:t>
            </w:r>
            <w:r w:rsidRPr="00D1172A">
              <w:rPr>
                <w:i/>
              </w:rPr>
              <w:t xml:space="preserve">. </w:t>
            </w:r>
          </w:p>
          <w:p w14:paraId="75D350EC" w14:textId="77777777" w:rsidR="00FB5A39" w:rsidRDefault="00FB5A39" w:rsidP="009A2543">
            <w:pPr>
              <w:rPr>
                <w:i/>
              </w:rPr>
            </w:pPr>
          </w:p>
          <w:p w14:paraId="46D47282" w14:textId="77777777" w:rsidR="00FB5A39" w:rsidRDefault="00FB5A39" w:rsidP="009A2543">
            <w:pPr>
              <w:rPr>
                <w:i/>
              </w:rPr>
            </w:pPr>
            <w:r>
              <w:rPr>
                <w:i/>
              </w:rPr>
              <w:t xml:space="preserve">Det primära kodverket som ska användas är HL7 ActRelationshipType med OID </w:t>
            </w:r>
            <w:r w:rsidRPr="00911DBE">
              <w:rPr>
                <w:i/>
              </w:rPr>
              <w:t>2.16.840.1.</w:t>
            </w:r>
            <w:proofErr w:type="gramStart"/>
            <w:r w:rsidRPr="00911DBE">
              <w:rPr>
                <w:i/>
              </w:rPr>
              <w:t>113883.5</w:t>
            </w:r>
            <w:proofErr w:type="gramEnd"/>
            <w:r w:rsidRPr="00911DBE">
              <w:rPr>
                <w:i/>
              </w:rPr>
              <w:t>.1002</w:t>
            </w:r>
          </w:p>
          <w:p w14:paraId="5F39B9F8" w14:textId="77777777" w:rsidR="00FB5A39" w:rsidRDefault="00FB5A39" w:rsidP="009A2543">
            <w:pPr>
              <w:rPr>
                <w:i/>
              </w:rPr>
            </w:pPr>
          </w:p>
          <w:p w14:paraId="44A049A4" w14:textId="77777777" w:rsidR="00FB5A39" w:rsidRDefault="00FB5A39" w:rsidP="009A2543">
            <w:pPr>
              <w:rPr>
                <w:i/>
              </w:rPr>
            </w:pPr>
            <w:r>
              <w:rPr>
                <w:i/>
              </w:rPr>
              <w:t>Alternativ då HL7 inte räcker till är</w:t>
            </w:r>
            <w:r w:rsidRPr="00D1172A">
              <w:rPr>
                <w:i/>
              </w:rPr>
              <w:t>KV Snomed CT SE.</w:t>
            </w:r>
          </w:p>
          <w:p w14:paraId="5435FDA8" w14:textId="77777777" w:rsidR="00FB5A39" w:rsidRPr="00D1172A" w:rsidRDefault="00FB5A39" w:rsidP="009A2543">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3650F125" w14:textId="77777777" w:rsidR="00FB5A39" w:rsidRPr="00D1172A" w:rsidRDefault="00FB5A39" w:rsidP="009A2543">
            <w:pPr>
              <w:rPr>
                <w:i/>
              </w:rPr>
            </w:pPr>
            <w:r w:rsidRPr="00D1172A">
              <w:rPr>
                <w:i/>
              </w:rPr>
              <w:t>1</w:t>
            </w:r>
          </w:p>
        </w:tc>
      </w:tr>
      <w:tr w:rsidR="00FB5A39" w:rsidRPr="00D1172A" w14:paraId="3BDB7EA7" w14:textId="77777777" w:rsidTr="009A2543">
        <w:tc>
          <w:tcPr>
            <w:tcW w:w="2474" w:type="dxa"/>
            <w:tcBorders>
              <w:top w:val="single" w:sz="4" w:space="0" w:color="auto"/>
              <w:left w:val="single" w:sz="4" w:space="0" w:color="auto"/>
              <w:bottom w:val="single" w:sz="4" w:space="0" w:color="auto"/>
              <w:right w:val="single" w:sz="4" w:space="0" w:color="auto"/>
            </w:tcBorders>
          </w:tcPr>
          <w:p w14:paraId="61868E1A" w14:textId="77777777" w:rsidR="00FB5A39" w:rsidRPr="00D1172A" w:rsidRDefault="00FB5A39" w:rsidP="009A2543">
            <w:pPr>
              <w:rPr>
                <w:i/>
                <w:lang w:eastAsia="sv-SE"/>
              </w:rPr>
            </w:pPr>
            <w:proofErr w:type="gramStart"/>
            <w:r w:rsidRPr="00D1172A">
              <w:rPr>
                <w:i/>
                <w:lang w:eastAsia="sv-SE"/>
              </w:rPr>
              <w:t>..</w:t>
            </w:r>
            <w:proofErr w:type="gramEnd"/>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02067668" w14:textId="77777777" w:rsidR="00FB5A39" w:rsidRPr="00D1172A" w:rsidRDefault="00FB5A39" w:rsidP="009A254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CF92A07" w14:textId="77777777" w:rsidR="00FB5A39" w:rsidRPr="00D1172A" w:rsidRDefault="00FB5A39" w:rsidP="009A254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DCE3BDE" w14:textId="77777777" w:rsidR="00FB5A39" w:rsidRPr="00D1172A" w:rsidRDefault="00FB5A39" w:rsidP="009A2543">
            <w:pPr>
              <w:rPr>
                <w:i/>
              </w:rPr>
            </w:pPr>
            <w:r w:rsidRPr="00D1172A">
              <w:rPr>
                <w:i/>
              </w:rPr>
              <w:t>0</w:t>
            </w:r>
            <w:proofErr w:type="gramStart"/>
            <w:r w:rsidRPr="00D1172A">
              <w:rPr>
                <w:i/>
              </w:rPr>
              <w:t>..</w:t>
            </w:r>
            <w:proofErr w:type="gramEnd"/>
            <w:r w:rsidRPr="00D1172A">
              <w:rPr>
                <w:i/>
              </w:rPr>
              <w:t>1</w:t>
            </w:r>
          </w:p>
        </w:tc>
      </w:tr>
      <w:tr w:rsidR="00FB5A39" w:rsidRPr="00D1172A" w14:paraId="5AAA684B" w14:textId="77777777" w:rsidTr="009A2543">
        <w:tc>
          <w:tcPr>
            <w:tcW w:w="2474" w:type="dxa"/>
            <w:tcBorders>
              <w:top w:val="single" w:sz="4" w:space="0" w:color="auto"/>
              <w:left w:val="single" w:sz="4" w:space="0" w:color="auto"/>
              <w:bottom w:val="single" w:sz="4" w:space="0" w:color="auto"/>
              <w:right w:val="single" w:sz="4" w:space="0" w:color="auto"/>
            </w:tcBorders>
          </w:tcPr>
          <w:p w14:paraId="6E969FB0" w14:textId="77777777" w:rsidR="00FB5A39" w:rsidRPr="00D1172A" w:rsidRDefault="00FB5A39" w:rsidP="009A2543">
            <w:pPr>
              <w:rPr>
                <w:i/>
                <w:lang w:eastAsia="sv-SE"/>
              </w:rPr>
            </w:pPr>
            <w:proofErr w:type="gramStart"/>
            <w:r w:rsidRPr="00D1172A">
              <w:rPr>
                <w:i/>
                <w:lang w:eastAsia="sv-SE"/>
              </w:rPr>
              <w:t>..</w:t>
            </w:r>
            <w:proofErr w:type="gramEnd"/>
            <w:r w:rsidRPr="00D1172A">
              <w:rPr>
                <w:i/>
                <w:lang w:eastAsia="sv-SE"/>
              </w:rPr>
              <w:t>/RelationType.code.cod</w:t>
            </w:r>
            <w:r w:rsidRPr="00D1172A">
              <w:rPr>
                <w:i/>
                <w:lang w:eastAsia="sv-SE"/>
              </w:rPr>
              <w:lastRenderedPageBreak/>
              <w:t>eSystemVersion</w:t>
            </w:r>
          </w:p>
        </w:tc>
        <w:tc>
          <w:tcPr>
            <w:tcW w:w="2506" w:type="dxa"/>
            <w:tcBorders>
              <w:top w:val="single" w:sz="4" w:space="0" w:color="auto"/>
              <w:left w:val="single" w:sz="4" w:space="0" w:color="auto"/>
              <w:bottom w:val="single" w:sz="4" w:space="0" w:color="auto"/>
              <w:right w:val="single" w:sz="4" w:space="0" w:color="auto"/>
            </w:tcBorders>
          </w:tcPr>
          <w:p w14:paraId="237906AB" w14:textId="77777777" w:rsidR="00FB5A39" w:rsidRPr="00D1172A" w:rsidRDefault="00FB5A39" w:rsidP="009A2543">
            <w:pPr>
              <w:rPr>
                <w:i/>
              </w:rPr>
            </w:pPr>
            <w:r w:rsidRPr="00D1172A">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5019EF7" w14:textId="77777777" w:rsidR="00FB5A39" w:rsidRPr="00D1172A" w:rsidRDefault="00FB5A39" w:rsidP="009A2543">
            <w:pPr>
              <w:rPr>
                <w:i/>
              </w:rPr>
            </w:pPr>
            <w:r w:rsidRPr="00D1172A">
              <w:rPr>
                <w:i/>
              </w:rPr>
              <w:t xml:space="preserve">Versionsnummer för använt </w:t>
            </w:r>
            <w:r w:rsidRPr="00D1172A">
              <w:rPr>
                <w:i/>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5A3C698F" w14:textId="77777777" w:rsidR="00FB5A39" w:rsidRPr="00D1172A" w:rsidRDefault="00FB5A39" w:rsidP="009A2543">
            <w:pPr>
              <w:rPr>
                <w:i/>
              </w:rPr>
            </w:pPr>
            <w:r w:rsidRPr="00D1172A">
              <w:rPr>
                <w:i/>
              </w:rPr>
              <w:lastRenderedPageBreak/>
              <w:t>0</w:t>
            </w:r>
            <w:proofErr w:type="gramStart"/>
            <w:r w:rsidRPr="00D1172A">
              <w:rPr>
                <w:i/>
              </w:rPr>
              <w:t>..</w:t>
            </w:r>
            <w:proofErr w:type="gramEnd"/>
            <w:r w:rsidRPr="00D1172A">
              <w:rPr>
                <w:i/>
              </w:rPr>
              <w:t>1</w:t>
            </w:r>
          </w:p>
        </w:tc>
      </w:tr>
      <w:tr w:rsidR="00FB5A39" w:rsidRPr="00D1172A" w14:paraId="385B55A0" w14:textId="77777777" w:rsidTr="009A2543">
        <w:tc>
          <w:tcPr>
            <w:tcW w:w="2474" w:type="dxa"/>
            <w:tcBorders>
              <w:top w:val="single" w:sz="4" w:space="0" w:color="auto"/>
              <w:left w:val="single" w:sz="4" w:space="0" w:color="auto"/>
              <w:bottom w:val="single" w:sz="4" w:space="0" w:color="auto"/>
              <w:right w:val="single" w:sz="4" w:space="0" w:color="auto"/>
            </w:tcBorders>
          </w:tcPr>
          <w:p w14:paraId="566FDAD0" w14:textId="77777777" w:rsidR="00FB5A39" w:rsidRPr="00D1172A" w:rsidRDefault="00FB5A39" w:rsidP="009A2543">
            <w:pPr>
              <w:rPr>
                <w:i/>
                <w:lang w:eastAsia="sv-SE"/>
              </w:rPr>
            </w:pPr>
            <w:proofErr w:type="gramStart"/>
            <w:r w:rsidRPr="00D1172A">
              <w:rPr>
                <w:i/>
                <w:lang w:eastAsia="sv-SE"/>
              </w:rPr>
              <w:lastRenderedPageBreak/>
              <w:t>..</w:t>
            </w:r>
            <w:proofErr w:type="gramEnd"/>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C2A480A" w14:textId="77777777" w:rsidR="00FB5A39" w:rsidRPr="00D1172A" w:rsidRDefault="00FB5A39" w:rsidP="009A254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D1A5F62" w14:textId="77777777" w:rsidR="00FB5A39" w:rsidRPr="00D1172A" w:rsidRDefault="00FB5A39" w:rsidP="009A254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7C9EB7A" w14:textId="77777777" w:rsidR="00FB5A39" w:rsidRPr="00D1172A" w:rsidRDefault="00FB5A39" w:rsidP="009A2543">
            <w:pPr>
              <w:rPr>
                <w:i/>
              </w:rPr>
            </w:pPr>
            <w:r w:rsidRPr="00D1172A">
              <w:rPr>
                <w:i/>
              </w:rPr>
              <w:t>0</w:t>
            </w:r>
            <w:proofErr w:type="gramStart"/>
            <w:r w:rsidRPr="00D1172A">
              <w:rPr>
                <w:i/>
              </w:rPr>
              <w:t>..</w:t>
            </w:r>
            <w:proofErr w:type="gramEnd"/>
            <w:r w:rsidRPr="00D1172A">
              <w:rPr>
                <w:i/>
              </w:rPr>
              <w:t>1</w:t>
            </w:r>
          </w:p>
        </w:tc>
      </w:tr>
      <w:tr w:rsidR="00FB5A39" w:rsidRPr="008345BA" w14:paraId="1FB4CB52" w14:textId="77777777" w:rsidTr="009A2543">
        <w:tc>
          <w:tcPr>
            <w:tcW w:w="2474" w:type="dxa"/>
            <w:shd w:val="clear" w:color="auto" w:fill="D9D9D9" w:themeFill="background1" w:themeFillShade="D9"/>
          </w:tcPr>
          <w:p w14:paraId="22F0BEB5" w14:textId="77777777" w:rsidR="00FB5A39" w:rsidRPr="008345BA" w:rsidRDefault="00FB5A39" w:rsidP="009A2543">
            <w:proofErr w:type="gramStart"/>
            <w:r w:rsidRPr="008345BA">
              <w:rPr>
                <w:lang w:eastAsia="sv-SE"/>
              </w:rPr>
              <w:t>..</w:t>
            </w:r>
            <w:proofErr w:type="gramEnd"/>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08D0E898" w14:textId="77777777" w:rsidR="00FB5A39" w:rsidRPr="008345BA" w:rsidRDefault="00FB5A39" w:rsidP="009A2543">
            <w:r w:rsidRPr="008345BA">
              <w:t>ReferredInformationType</w:t>
            </w:r>
          </w:p>
        </w:tc>
        <w:tc>
          <w:tcPr>
            <w:tcW w:w="2925" w:type="dxa"/>
            <w:shd w:val="clear" w:color="auto" w:fill="D9D9D9" w:themeFill="background1" w:themeFillShade="D9"/>
          </w:tcPr>
          <w:p w14:paraId="5177C398" w14:textId="77777777" w:rsidR="00FB5A39" w:rsidRPr="008345BA" w:rsidRDefault="00FB5A39" w:rsidP="009A2543"/>
        </w:tc>
        <w:tc>
          <w:tcPr>
            <w:tcW w:w="1617" w:type="dxa"/>
            <w:shd w:val="clear" w:color="auto" w:fill="D9D9D9" w:themeFill="background1" w:themeFillShade="D9"/>
          </w:tcPr>
          <w:p w14:paraId="7A9776C8" w14:textId="77777777" w:rsidR="00FB5A39" w:rsidRPr="008345BA" w:rsidRDefault="00FB5A39" w:rsidP="009A2543">
            <w:r w:rsidRPr="008345BA">
              <w:t>1</w:t>
            </w:r>
            <w:proofErr w:type="gramStart"/>
            <w:r w:rsidRPr="008345BA">
              <w:t>..</w:t>
            </w:r>
            <w:proofErr w:type="gramEnd"/>
            <w:r w:rsidRPr="008345BA">
              <w:t>*</w:t>
            </w:r>
          </w:p>
        </w:tc>
      </w:tr>
      <w:tr w:rsidR="00FB5A39" w:rsidRPr="008345BA" w14:paraId="643511F4" w14:textId="77777777" w:rsidTr="009A2543">
        <w:tc>
          <w:tcPr>
            <w:tcW w:w="2474" w:type="dxa"/>
          </w:tcPr>
          <w:p w14:paraId="75E8DB95" w14:textId="77777777" w:rsidR="00FB5A39" w:rsidRPr="008345BA" w:rsidRDefault="00FB5A39" w:rsidP="009A254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14:paraId="013CD852" w14:textId="77777777" w:rsidR="00FB5A39" w:rsidRPr="008345BA" w:rsidRDefault="00FB5A39" w:rsidP="009A2543">
            <w:r w:rsidRPr="008345BA">
              <w:t>IIType</w:t>
            </w:r>
          </w:p>
        </w:tc>
        <w:tc>
          <w:tcPr>
            <w:tcW w:w="2925" w:type="dxa"/>
          </w:tcPr>
          <w:p w14:paraId="16437891" w14:textId="77777777" w:rsidR="00FB5A39" w:rsidRPr="00AC5622" w:rsidRDefault="00FB5A39" w:rsidP="009A2543">
            <w:pPr>
              <w:rPr>
                <w:rFonts w:cs="Arial"/>
              </w:rPr>
            </w:pPr>
            <w:r w:rsidRPr="008345BA">
              <w:rPr>
                <w:rFonts w:cs="Arial"/>
              </w:rPr>
              <w:t xml:space="preserve">Den refererade externa informationens identitet som är unik inom källsystemet. </w:t>
            </w:r>
          </w:p>
        </w:tc>
        <w:tc>
          <w:tcPr>
            <w:tcW w:w="1617" w:type="dxa"/>
          </w:tcPr>
          <w:p w14:paraId="3574FDB0" w14:textId="77777777" w:rsidR="00FB5A39" w:rsidRPr="008345BA" w:rsidRDefault="00FB5A39" w:rsidP="009A2543">
            <w:pPr>
              <w:rPr>
                <w:lang w:val="en-US"/>
              </w:rPr>
            </w:pPr>
            <w:r w:rsidRPr="008345BA">
              <w:rPr>
                <w:lang w:val="en-US"/>
              </w:rPr>
              <w:t>1</w:t>
            </w:r>
          </w:p>
        </w:tc>
      </w:tr>
      <w:tr w:rsidR="00FB5A39" w:rsidRPr="00AC5622" w14:paraId="57FC0A6C" w14:textId="77777777" w:rsidTr="009A2543">
        <w:tc>
          <w:tcPr>
            <w:tcW w:w="2474" w:type="dxa"/>
            <w:tcBorders>
              <w:top w:val="single" w:sz="4" w:space="0" w:color="auto"/>
              <w:left w:val="single" w:sz="4" w:space="0" w:color="auto"/>
              <w:bottom w:val="single" w:sz="4" w:space="0" w:color="auto"/>
              <w:right w:val="single" w:sz="4" w:space="0" w:color="auto"/>
            </w:tcBorders>
          </w:tcPr>
          <w:p w14:paraId="62FEAB09" w14:textId="77777777" w:rsidR="00FB5A39" w:rsidRPr="00AC5622" w:rsidRDefault="00FB5A39" w:rsidP="009A2543">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EF4599A" w14:textId="77777777" w:rsidR="00FB5A39" w:rsidRPr="00AC5622" w:rsidRDefault="00FB5A39" w:rsidP="009A254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5F1E40E9" w14:textId="77777777" w:rsidR="00FB5A39" w:rsidRPr="00AC5622" w:rsidRDefault="00FB5A39" w:rsidP="009A2543">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26AD0DED" w14:textId="77777777" w:rsidR="00FB5A39" w:rsidRPr="00AC5622" w:rsidRDefault="00FB5A39" w:rsidP="009A2543">
            <w:pPr>
              <w:rPr>
                <w:i/>
                <w:lang w:val="en-US"/>
              </w:rPr>
            </w:pPr>
            <w:r w:rsidRPr="00AC5622">
              <w:rPr>
                <w:i/>
                <w:lang w:val="en-US"/>
              </w:rPr>
              <w:t>1</w:t>
            </w:r>
          </w:p>
        </w:tc>
      </w:tr>
      <w:tr w:rsidR="00FB5A39" w:rsidRPr="00AC5622" w14:paraId="1B8C9F9A" w14:textId="77777777" w:rsidTr="009A2543">
        <w:tc>
          <w:tcPr>
            <w:tcW w:w="2474" w:type="dxa"/>
            <w:tcBorders>
              <w:top w:val="single" w:sz="4" w:space="0" w:color="auto"/>
              <w:left w:val="single" w:sz="4" w:space="0" w:color="auto"/>
              <w:bottom w:val="single" w:sz="4" w:space="0" w:color="auto"/>
              <w:right w:val="single" w:sz="4" w:space="0" w:color="auto"/>
            </w:tcBorders>
          </w:tcPr>
          <w:p w14:paraId="7B28BC74" w14:textId="77777777" w:rsidR="00FB5A39" w:rsidRPr="00AC5622" w:rsidRDefault="00FB5A39" w:rsidP="009A2543">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D2AB92" w14:textId="77777777" w:rsidR="00FB5A39" w:rsidRPr="00AC5622" w:rsidRDefault="00FB5A39" w:rsidP="009A254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10CDC94" w14:textId="77777777" w:rsidR="00FB5A39" w:rsidRPr="00AC5622" w:rsidRDefault="00FB5A39" w:rsidP="009A2543">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576D9C1" w14:textId="77777777" w:rsidR="00FB5A39" w:rsidRPr="00AC5622" w:rsidRDefault="00FB5A39" w:rsidP="009A2543">
            <w:pPr>
              <w:rPr>
                <w:i/>
                <w:lang w:val="en-US"/>
              </w:rPr>
            </w:pPr>
            <w:r w:rsidRPr="00AC5622">
              <w:rPr>
                <w:i/>
                <w:lang w:val="en-US"/>
              </w:rPr>
              <w:t>1</w:t>
            </w:r>
          </w:p>
        </w:tc>
      </w:tr>
      <w:tr w:rsidR="00FB5A39" w:rsidRPr="008345BA" w14:paraId="650F848D" w14:textId="77777777" w:rsidTr="009A2543">
        <w:tc>
          <w:tcPr>
            <w:tcW w:w="2474" w:type="dxa"/>
          </w:tcPr>
          <w:p w14:paraId="7CD397C1" w14:textId="77777777" w:rsidR="00FB5A39" w:rsidRPr="008345BA" w:rsidRDefault="00FB5A39" w:rsidP="009A254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ReferredInformationType.time</w:t>
            </w:r>
          </w:p>
        </w:tc>
        <w:tc>
          <w:tcPr>
            <w:tcW w:w="2506" w:type="dxa"/>
          </w:tcPr>
          <w:p w14:paraId="5C71CBE3" w14:textId="77777777" w:rsidR="00FB5A39" w:rsidRPr="008345BA" w:rsidRDefault="00FB5A39" w:rsidP="009A2543">
            <w:r w:rsidRPr="008345BA">
              <w:t>TimeStamp</w:t>
            </w:r>
          </w:p>
        </w:tc>
        <w:tc>
          <w:tcPr>
            <w:tcW w:w="2925" w:type="dxa"/>
          </w:tcPr>
          <w:p w14:paraId="14A79836" w14:textId="625C3DCA" w:rsidR="00FB5A39" w:rsidRPr="004B6953" w:rsidRDefault="00FB5A39" w:rsidP="00B6228A">
            <w:pPr>
              <w:rPr>
                <w:rFonts w:cs="Arial"/>
              </w:rPr>
            </w:pPr>
            <w:r w:rsidRPr="008345BA">
              <w:rPr>
                <w:rFonts w:cs="Arial"/>
              </w:rPr>
              <w:t xml:space="preserve">Starttid av refererad </w:t>
            </w:r>
            <w:r w:rsidR="00B6228A">
              <w:rPr>
                <w:rFonts w:cs="Arial"/>
              </w:rPr>
              <w:t>information</w:t>
            </w:r>
            <w:r w:rsidRPr="008345BA">
              <w:rPr>
                <w:rFonts w:cs="Arial"/>
              </w:rPr>
              <w:t>. Uttrycks med formatet ÅÅÅÅMMDDttmmss.</w:t>
            </w:r>
            <w:r>
              <w:rPr>
                <w:rFonts w:cs="Arial"/>
              </w:rPr>
              <w:t xml:space="preserve"> </w:t>
            </w:r>
          </w:p>
        </w:tc>
        <w:tc>
          <w:tcPr>
            <w:tcW w:w="1617" w:type="dxa"/>
          </w:tcPr>
          <w:p w14:paraId="7C8713CC" w14:textId="77777777" w:rsidR="00FB5A39" w:rsidRPr="008345BA" w:rsidRDefault="00FB5A39" w:rsidP="009A2543">
            <w:r w:rsidRPr="008345BA">
              <w:t>1</w:t>
            </w:r>
          </w:p>
        </w:tc>
      </w:tr>
      <w:tr w:rsidR="00FB5A39" w:rsidRPr="008345BA" w14:paraId="2E6C5CE9" w14:textId="77777777" w:rsidTr="009A2543">
        <w:tc>
          <w:tcPr>
            <w:tcW w:w="2474" w:type="dxa"/>
          </w:tcPr>
          <w:p w14:paraId="1F5CF06A" w14:textId="77777777" w:rsidR="00FB5A39" w:rsidRPr="008345BA" w:rsidRDefault="00FB5A39" w:rsidP="009A254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ReferredInformationType.urn</w:t>
            </w:r>
          </w:p>
        </w:tc>
        <w:tc>
          <w:tcPr>
            <w:tcW w:w="2506" w:type="dxa"/>
          </w:tcPr>
          <w:p w14:paraId="4B7FC828" w14:textId="77777777" w:rsidR="00FB5A39" w:rsidRPr="008345BA" w:rsidRDefault="00FB5A39" w:rsidP="009A2543">
            <w:r w:rsidRPr="008345BA">
              <w:t>URN</w:t>
            </w:r>
          </w:p>
        </w:tc>
        <w:tc>
          <w:tcPr>
            <w:tcW w:w="2925" w:type="dxa"/>
          </w:tcPr>
          <w:p w14:paraId="002E8279" w14:textId="77777777" w:rsidR="00FB5A39" w:rsidRPr="008345BA" w:rsidRDefault="00FB5A39" w:rsidP="009A2543">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14:paraId="13500A91" w14:textId="77777777" w:rsidR="00FB5A39" w:rsidRPr="008345BA" w:rsidRDefault="00FB5A39" w:rsidP="009A2543">
            <w:pPr>
              <w:rPr>
                <w:rFonts w:cs="Arial"/>
              </w:rPr>
            </w:pPr>
          </w:p>
          <w:p w14:paraId="00B20F68" w14:textId="77777777" w:rsidR="00FB5A39" w:rsidRPr="008345BA" w:rsidRDefault="00FB5A39" w:rsidP="009A2543">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4A05C980" w14:textId="77777777" w:rsidR="00FB5A39" w:rsidRPr="008345BA" w:rsidRDefault="00FB5A39" w:rsidP="009A2543">
            <w:pPr>
              <w:rPr>
                <w:rFonts w:eastAsia="Arial Unicode MS" w:cs="Arial"/>
                <w:color w:val="000000"/>
                <w:lang w:val="en-US"/>
              </w:rPr>
            </w:pPr>
          </w:p>
          <w:p w14:paraId="5B1012CA" w14:textId="77777777" w:rsidR="00FB5A39" w:rsidRPr="008345BA" w:rsidRDefault="00FB5A39" w:rsidP="009A2543">
            <w:pPr>
              <w:rPr>
                <w:rFonts w:cs="Arial"/>
                <w:lang w:val="en-US"/>
              </w:rPr>
            </w:pPr>
            <w:r w:rsidRPr="008345BA">
              <w:rPr>
                <w:rFonts w:eastAsia="Arial Unicode MS" w:cs="Arial"/>
                <w:color w:val="00000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12ADBE5B" w14:textId="77777777" w:rsidR="00FB5A39" w:rsidRPr="008345BA" w:rsidRDefault="00FB5A39" w:rsidP="009A2543">
            <w:pPr>
              <w:rPr>
                <w:lang w:val="en-US"/>
              </w:rPr>
            </w:pPr>
            <w:r w:rsidRPr="008345BA">
              <w:rPr>
                <w:lang w:val="en-US"/>
              </w:rPr>
              <w:t>1</w:t>
            </w:r>
          </w:p>
        </w:tc>
      </w:tr>
      <w:tr w:rsidR="00FB5A39" w:rsidRPr="008345BA" w14:paraId="03BF8A5F" w14:textId="77777777" w:rsidTr="009A2543">
        <w:tc>
          <w:tcPr>
            <w:tcW w:w="2474" w:type="dxa"/>
            <w:shd w:val="clear" w:color="auto" w:fill="D9D9D9" w:themeFill="background1" w:themeFillShade="D9"/>
          </w:tcPr>
          <w:p w14:paraId="0E3524CC" w14:textId="77777777" w:rsidR="00FB5A39" w:rsidRPr="008345BA" w:rsidRDefault="00FB5A39" w:rsidP="009A254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ReferredInformationType.InformationOwner</w:t>
            </w:r>
          </w:p>
        </w:tc>
        <w:tc>
          <w:tcPr>
            <w:tcW w:w="2506" w:type="dxa"/>
            <w:shd w:val="clear" w:color="auto" w:fill="D9D9D9" w:themeFill="background1" w:themeFillShade="D9"/>
          </w:tcPr>
          <w:p w14:paraId="27D16AE5" w14:textId="77777777" w:rsidR="00FB5A39" w:rsidRPr="008345BA" w:rsidRDefault="00FB5A39" w:rsidP="009A2543">
            <w:r w:rsidRPr="008345BA">
              <w:t>InformationOwnerType</w:t>
            </w:r>
          </w:p>
        </w:tc>
        <w:tc>
          <w:tcPr>
            <w:tcW w:w="2925" w:type="dxa"/>
            <w:shd w:val="clear" w:color="auto" w:fill="D9D9D9" w:themeFill="background1" w:themeFillShade="D9"/>
          </w:tcPr>
          <w:p w14:paraId="27FEA34B" w14:textId="77777777" w:rsidR="00FB5A39" w:rsidRPr="008345BA" w:rsidRDefault="00FB5A39" w:rsidP="009A2543"/>
        </w:tc>
        <w:tc>
          <w:tcPr>
            <w:tcW w:w="1617" w:type="dxa"/>
            <w:shd w:val="clear" w:color="auto" w:fill="D9D9D9" w:themeFill="background1" w:themeFillShade="D9"/>
          </w:tcPr>
          <w:p w14:paraId="6ECB2E63" w14:textId="77777777" w:rsidR="00FB5A39" w:rsidRPr="008345BA" w:rsidRDefault="00FB5A39" w:rsidP="009A2543">
            <w:r w:rsidRPr="008345BA">
              <w:t>1</w:t>
            </w:r>
          </w:p>
        </w:tc>
      </w:tr>
      <w:tr w:rsidR="00FB5A39" w:rsidRPr="008345BA" w14:paraId="0035E7A6" w14:textId="77777777" w:rsidTr="009A2543">
        <w:tc>
          <w:tcPr>
            <w:tcW w:w="2474" w:type="dxa"/>
          </w:tcPr>
          <w:p w14:paraId="662C2278" w14:textId="77777777" w:rsidR="00FB5A39" w:rsidRPr="008345BA" w:rsidRDefault="00FB5A39" w:rsidP="009A254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14:paraId="46334C21" w14:textId="77777777" w:rsidR="00FB5A39" w:rsidRPr="008345BA" w:rsidRDefault="00FB5A39" w:rsidP="009A2543">
            <w:r w:rsidRPr="008345BA">
              <w:t>IIType</w:t>
            </w:r>
          </w:p>
        </w:tc>
        <w:tc>
          <w:tcPr>
            <w:tcW w:w="2925" w:type="dxa"/>
          </w:tcPr>
          <w:p w14:paraId="38FC7577" w14:textId="77777777" w:rsidR="00FB5A39" w:rsidRPr="008345BA" w:rsidRDefault="00FB5A39" w:rsidP="009A2543">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48332A26" w14:textId="77777777" w:rsidR="00FB5A39" w:rsidRPr="008345BA" w:rsidRDefault="00FB5A39" w:rsidP="009A2543"/>
        </w:tc>
        <w:tc>
          <w:tcPr>
            <w:tcW w:w="1617" w:type="dxa"/>
          </w:tcPr>
          <w:p w14:paraId="6DE4DE6D" w14:textId="77777777" w:rsidR="00FB5A39" w:rsidRPr="008345BA" w:rsidRDefault="00FB5A39" w:rsidP="009A2543">
            <w:pPr>
              <w:rPr>
                <w:lang w:val="en-US"/>
              </w:rPr>
            </w:pPr>
            <w:r w:rsidRPr="008345BA">
              <w:rPr>
                <w:lang w:val="en-US"/>
              </w:rPr>
              <w:t>1</w:t>
            </w:r>
          </w:p>
        </w:tc>
      </w:tr>
      <w:tr w:rsidR="00FB5A39" w:rsidRPr="008345BA" w14:paraId="153369B5" w14:textId="77777777" w:rsidTr="009A2543">
        <w:tc>
          <w:tcPr>
            <w:tcW w:w="2474" w:type="dxa"/>
          </w:tcPr>
          <w:p w14:paraId="2F047C16" w14:textId="77777777" w:rsidR="00FB5A39" w:rsidRPr="008345BA" w:rsidRDefault="00FB5A39" w:rsidP="009A254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5A1914FC" w14:textId="77777777" w:rsidR="00FB5A39" w:rsidRPr="008345BA" w:rsidRDefault="00FB5A39" w:rsidP="009A2543">
            <w:r>
              <w:t>String</w:t>
            </w:r>
          </w:p>
        </w:tc>
        <w:tc>
          <w:tcPr>
            <w:tcW w:w="2925" w:type="dxa"/>
          </w:tcPr>
          <w:p w14:paraId="0F46EA3B" w14:textId="77777777" w:rsidR="00FB5A39" w:rsidRPr="008345BA" w:rsidRDefault="00FB5A39" w:rsidP="009A254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2E949561" w14:textId="77777777" w:rsidR="00FB5A39" w:rsidRPr="008345BA" w:rsidRDefault="00FB5A39" w:rsidP="009A2543">
            <w:pPr>
              <w:rPr>
                <w:lang w:val="en-US"/>
              </w:rPr>
            </w:pPr>
          </w:p>
        </w:tc>
      </w:tr>
      <w:tr w:rsidR="00FB5A39" w:rsidRPr="008345BA" w14:paraId="0E4E5659" w14:textId="77777777" w:rsidTr="009A2543">
        <w:tc>
          <w:tcPr>
            <w:tcW w:w="2474" w:type="dxa"/>
          </w:tcPr>
          <w:p w14:paraId="706AF275" w14:textId="77777777" w:rsidR="00FB5A39" w:rsidRPr="008345BA" w:rsidRDefault="00FB5A39" w:rsidP="009A254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51E46B10" w14:textId="77777777" w:rsidR="00FB5A39" w:rsidRPr="008345BA" w:rsidRDefault="00FB5A39" w:rsidP="009A2543">
            <w:r>
              <w:t>String</w:t>
            </w:r>
          </w:p>
        </w:tc>
        <w:tc>
          <w:tcPr>
            <w:tcW w:w="2925" w:type="dxa"/>
          </w:tcPr>
          <w:p w14:paraId="42EC28B1" w14:textId="77777777" w:rsidR="00FB5A39" w:rsidRPr="008345BA" w:rsidRDefault="00FB5A39" w:rsidP="009A2543">
            <w:pPr>
              <w:rPr>
                <w:rFonts w:cs="Arial"/>
              </w:rPr>
            </w:pPr>
            <w:r>
              <w:rPr>
                <w:rFonts w:cs="Arial"/>
              </w:rPr>
              <w:t>Extension sätts till den HSA-id för aktuell vårdgivare</w:t>
            </w:r>
          </w:p>
        </w:tc>
        <w:tc>
          <w:tcPr>
            <w:tcW w:w="1617" w:type="dxa"/>
          </w:tcPr>
          <w:p w14:paraId="78E1ED02" w14:textId="77777777" w:rsidR="00FB5A39" w:rsidRPr="006701F1" w:rsidRDefault="00FB5A39" w:rsidP="009A2543"/>
        </w:tc>
      </w:tr>
      <w:tr w:rsidR="00FB5A39" w:rsidRPr="008345BA" w14:paraId="74A668F3" w14:textId="77777777" w:rsidTr="009A2543">
        <w:tc>
          <w:tcPr>
            <w:tcW w:w="2474" w:type="dxa"/>
            <w:shd w:val="clear" w:color="auto" w:fill="D9D9D9" w:themeFill="background1" w:themeFillShade="D9"/>
          </w:tcPr>
          <w:p w14:paraId="6E53481B" w14:textId="77777777" w:rsidR="00FB5A39" w:rsidRPr="008345BA" w:rsidRDefault="00FB5A39" w:rsidP="009A2543">
            <w:pPr>
              <w:rPr>
                <w:lang w:val="en-GB"/>
              </w:rPr>
            </w:pPr>
            <w:r w:rsidRPr="008345BA">
              <w:rPr>
                <w:lang w:val="en-US" w:eastAsia="sv-SE"/>
              </w:rPr>
              <w:lastRenderedPageBreak/>
              <w:t>performerRole</w:t>
            </w:r>
          </w:p>
        </w:tc>
        <w:tc>
          <w:tcPr>
            <w:tcW w:w="2506" w:type="dxa"/>
            <w:shd w:val="clear" w:color="auto" w:fill="D9D9D9" w:themeFill="background1" w:themeFillShade="D9"/>
          </w:tcPr>
          <w:p w14:paraId="0C02215B" w14:textId="77777777" w:rsidR="00FB5A39" w:rsidRPr="008345BA" w:rsidRDefault="00FB5A39" w:rsidP="009A2543">
            <w:pPr>
              <w:rPr>
                <w:lang w:val="en-GB"/>
              </w:rPr>
            </w:pPr>
            <w:r w:rsidRPr="008345BA">
              <w:rPr>
                <w:lang w:val="en-GB"/>
              </w:rPr>
              <w:t>PerformerRoleType</w:t>
            </w:r>
          </w:p>
        </w:tc>
        <w:tc>
          <w:tcPr>
            <w:tcW w:w="2925" w:type="dxa"/>
            <w:shd w:val="clear" w:color="auto" w:fill="D9D9D9" w:themeFill="background1" w:themeFillShade="D9"/>
          </w:tcPr>
          <w:p w14:paraId="48C6691D" w14:textId="77777777" w:rsidR="00FB5A39" w:rsidRPr="008345BA" w:rsidRDefault="00FB5A39" w:rsidP="009A2543">
            <w:pPr>
              <w:rPr>
                <w:lang w:val="en-US"/>
              </w:rPr>
            </w:pPr>
          </w:p>
        </w:tc>
        <w:tc>
          <w:tcPr>
            <w:tcW w:w="1617" w:type="dxa"/>
            <w:shd w:val="clear" w:color="auto" w:fill="D9D9D9" w:themeFill="background1" w:themeFillShade="D9"/>
          </w:tcPr>
          <w:p w14:paraId="7EBB5B31" w14:textId="77777777" w:rsidR="00FB5A39" w:rsidRPr="008345BA" w:rsidRDefault="00FB5A39" w:rsidP="009A2543">
            <w:pPr>
              <w:rPr>
                <w:lang w:val="en-US"/>
              </w:rPr>
            </w:pPr>
            <w:r w:rsidRPr="008345BA">
              <w:rPr>
                <w:lang w:val="en-US"/>
              </w:rPr>
              <w:t>1</w:t>
            </w:r>
          </w:p>
        </w:tc>
      </w:tr>
      <w:tr w:rsidR="00FB5A39" w:rsidRPr="008345BA" w14:paraId="5F118F3E" w14:textId="77777777" w:rsidTr="009A2543">
        <w:tc>
          <w:tcPr>
            <w:tcW w:w="2474" w:type="dxa"/>
          </w:tcPr>
          <w:p w14:paraId="2F151FC0" w14:textId="77777777" w:rsidR="00FB5A39" w:rsidRPr="008345BA" w:rsidRDefault="00FB5A39" w:rsidP="009A254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586FCAC3" w14:textId="77777777" w:rsidR="00FB5A39" w:rsidRPr="008345BA" w:rsidRDefault="00FB5A39" w:rsidP="009A2543">
            <w:pPr>
              <w:rPr>
                <w:lang w:val="en-US"/>
              </w:rPr>
            </w:pPr>
            <w:r w:rsidRPr="008345BA">
              <w:rPr>
                <w:lang w:val="en-US"/>
              </w:rPr>
              <w:t>IIType</w:t>
            </w:r>
          </w:p>
        </w:tc>
        <w:tc>
          <w:tcPr>
            <w:tcW w:w="2925" w:type="dxa"/>
          </w:tcPr>
          <w:p w14:paraId="53C275A7" w14:textId="77777777" w:rsidR="00FB5A39" w:rsidRDefault="00FB5A39" w:rsidP="009A2543">
            <w:r w:rsidRPr="008345BA">
              <w:t xml:space="preserve">Personens identitet av utförarrollen som är unik inom källsystemet. </w:t>
            </w:r>
          </w:p>
          <w:p w14:paraId="66286733" w14:textId="77777777" w:rsidR="00FB5A39" w:rsidRDefault="00FB5A39" w:rsidP="009A2543"/>
          <w:p w14:paraId="370C0012" w14:textId="77777777" w:rsidR="00FB5A39" w:rsidRDefault="00FB5A39" w:rsidP="009A2543">
            <w:r>
              <w:t>Lämnas tomt ifall</w:t>
            </w:r>
            <w:r w:rsidRPr="008345BA">
              <w:t xml:space="preserve"> observationen utförs av pat</w:t>
            </w:r>
            <w:r>
              <w:t>ienten själv eller annan person</w:t>
            </w:r>
          </w:p>
          <w:p w14:paraId="626B85A2" w14:textId="77777777" w:rsidR="00FB5A39" w:rsidRDefault="00FB5A39" w:rsidP="009A2543"/>
          <w:p w14:paraId="51F2828C" w14:textId="77777777" w:rsidR="00FB5A39" w:rsidRPr="00DE210C" w:rsidRDefault="00FB5A39" w:rsidP="009A2543">
            <w:r>
              <w:t>HSAid skall anges ifall utföraren är en vårdpersonal</w:t>
            </w:r>
            <w:r w:rsidRPr="008345BA">
              <w:t>.</w:t>
            </w:r>
            <w:r>
              <w:rPr>
                <w:rFonts w:cs="Arial"/>
              </w:rPr>
              <w:t xml:space="preserve"> (Fält 2, Fält 2a, Fält 2b)</w:t>
            </w:r>
          </w:p>
        </w:tc>
        <w:tc>
          <w:tcPr>
            <w:tcW w:w="1617" w:type="dxa"/>
          </w:tcPr>
          <w:p w14:paraId="5F8727DF" w14:textId="77777777" w:rsidR="00FB5A39" w:rsidRPr="008345BA" w:rsidRDefault="00FB5A39" w:rsidP="009A2543">
            <w:r w:rsidRPr="008345BA">
              <w:t>0</w:t>
            </w:r>
            <w:proofErr w:type="gramStart"/>
            <w:r w:rsidRPr="008345BA">
              <w:t>..</w:t>
            </w:r>
            <w:proofErr w:type="gramEnd"/>
            <w:r w:rsidRPr="008345BA">
              <w:t>1</w:t>
            </w:r>
          </w:p>
        </w:tc>
      </w:tr>
      <w:tr w:rsidR="00FB5A39" w:rsidRPr="00612528" w14:paraId="0E301BA1" w14:textId="77777777" w:rsidTr="009A2543">
        <w:tc>
          <w:tcPr>
            <w:tcW w:w="2474" w:type="dxa"/>
            <w:tcBorders>
              <w:top w:val="single" w:sz="4" w:space="0" w:color="auto"/>
              <w:left w:val="single" w:sz="4" w:space="0" w:color="auto"/>
              <w:bottom w:val="single" w:sz="4" w:space="0" w:color="auto"/>
              <w:right w:val="single" w:sz="4" w:space="0" w:color="auto"/>
            </w:tcBorders>
          </w:tcPr>
          <w:p w14:paraId="3FB139AE" w14:textId="77777777" w:rsidR="00FB5A39" w:rsidRPr="00612528" w:rsidRDefault="00FB5A39" w:rsidP="009A254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CFEA13B" w14:textId="77777777" w:rsidR="00FB5A39" w:rsidRPr="00612528" w:rsidRDefault="00FB5A39" w:rsidP="009A254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1F7BFFD2" w14:textId="77777777" w:rsidR="00FB5A39" w:rsidRPr="00612528" w:rsidRDefault="00FB5A39" w:rsidP="009A254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7311D548" w14:textId="77777777" w:rsidR="00FB5A39" w:rsidRPr="00612528" w:rsidRDefault="00FB5A39" w:rsidP="009A2543">
            <w:pPr>
              <w:rPr>
                <w:i/>
              </w:rPr>
            </w:pPr>
            <w:r w:rsidRPr="00612528">
              <w:rPr>
                <w:i/>
              </w:rPr>
              <w:t>1</w:t>
            </w:r>
          </w:p>
        </w:tc>
      </w:tr>
      <w:tr w:rsidR="00FB5A39" w:rsidRPr="00612528" w14:paraId="57119E31" w14:textId="77777777" w:rsidTr="009A2543">
        <w:tc>
          <w:tcPr>
            <w:tcW w:w="2474" w:type="dxa"/>
            <w:tcBorders>
              <w:top w:val="single" w:sz="4" w:space="0" w:color="auto"/>
              <w:left w:val="single" w:sz="4" w:space="0" w:color="auto"/>
              <w:bottom w:val="single" w:sz="4" w:space="0" w:color="auto"/>
              <w:right w:val="single" w:sz="4" w:space="0" w:color="auto"/>
            </w:tcBorders>
          </w:tcPr>
          <w:p w14:paraId="66A09553" w14:textId="77777777" w:rsidR="00FB5A39" w:rsidRPr="00612528" w:rsidRDefault="00FB5A39" w:rsidP="009A254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398D86F1" w14:textId="77777777" w:rsidR="00FB5A39" w:rsidRPr="00612528" w:rsidRDefault="00FB5A39" w:rsidP="009A254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57E93B6" w14:textId="77777777" w:rsidR="00FB5A39" w:rsidRPr="00612528" w:rsidRDefault="00FB5A39" w:rsidP="009A254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63F55D85" w14:textId="77777777" w:rsidR="00FB5A39" w:rsidRPr="00612528" w:rsidRDefault="00FB5A39" w:rsidP="009A2543">
            <w:pPr>
              <w:rPr>
                <w:i/>
              </w:rPr>
            </w:pPr>
            <w:r w:rsidRPr="00612528">
              <w:rPr>
                <w:i/>
              </w:rPr>
              <w:t>1</w:t>
            </w:r>
          </w:p>
        </w:tc>
      </w:tr>
      <w:tr w:rsidR="00FB5A39" w:rsidRPr="008345BA" w14:paraId="65EA30C1" w14:textId="77777777" w:rsidTr="009A2543">
        <w:tc>
          <w:tcPr>
            <w:tcW w:w="2474" w:type="dxa"/>
          </w:tcPr>
          <w:p w14:paraId="59EEA6B3" w14:textId="77777777" w:rsidR="00FB5A39" w:rsidRPr="008345BA" w:rsidRDefault="00FB5A39" w:rsidP="009A2543">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.Code</w:t>
            </w:r>
            <w:proofErr w:type="gramEnd"/>
          </w:p>
        </w:tc>
        <w:tc>
          <w:tcPr>
            <w:tcW w:w="2506" w:type="dxa"/>
          </w:tcPr>
          <w:p w14:paraId="337E0642" w14:textId="77777777" w:rsidR="00FB5A39" w:rsidRPr="008345BA" w:rsidRDefault="00FB5A39" w:rsidP="009A2543">
            <w:r w:rsidRPr="008345BA">
              <w:t>CVType</w:t>
            </w:r>
          </w:p>
        </w:tc>
        <w:tc>
          <w:tcPr>
            <w:tcW w:w="2925" w:type="dxa"/>
          </w:tcPr>
          <w:p w14:paraId="04C2D4AB" w14:textId="77777777" w:rsidR="00FB5A39" w:rsidRPr="008345BA" w:rsidRDefault="00FB5A39" w:rsidP="009A2543">
            <w:r w:rsidRPr="008345BA">
              <w:t>Beskriver utförarens roll.</w:t>
            </w:r>
          </w:p>
        </w:tc>
        <w:tc>
          <w:tcPr>
            <w:tcW w:w="1617" w:type="dxa"/>
          </w:tcPr>
          <w:p w14:paraId="41654A8F" w14:textId="77777777" w:rsidR="00FB5A39" w:rsidRPr="008345BA" w:rsidRDefault="00FB5A39" w:rsidP="009A2543">
            <w:r w:rsidRPr="008345BA">
              <w:t>1</w:t>
            </w:r>
          </w:p>
        </w:tc>
      </w:tr>
      <w:tr w:rsidR="00FB5A39" w:rsidRPr="000B3601" w14:paraId="2C4A2B2F" w14:textId="77777777" w:rsidTr="009A2543">
        <w:tc>
          <w:tcPr>
            <w:tcW w:w="2474" w:type="dxa"/>
            <w:tcBorders>
              <w:top w:val="single" w:sz="4" w:space="0" w:color="auto"/>
              <w:left w:val="single" w:sz="4" w:space="0" w:color="auto"/>
              <w:bottom w:val="single" w:sz="4" w:space="0" w:color="auto"/>
              <w:right w:val="single" w:sz="4" w:space="0" w:color="auto"/>
            </w:tcBorders>
          </w:tcPr>
          <w:p w14:paraId="645D5007" w14:textId="77777777" w:rsidR="00FB5A39" w:rsidRPr="000B3601" w:rsidRDefault="00FB5A39" w:rsidP="009A254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AD3F64E" w14:textId="77777777" w:rsidR="00FB5A39" w:rsidRPr="000B3601" w:rsidRDefault="00FB5A39" w:rsidP="009A254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609CFF67" w14:textId="77777777" w:rsidR="00FB5A39" w:rsidRPr="000B3601" w:rsidRDefault="00FB5A39" w:rsidP="009A254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01FEF002" w14:textId="77777777" w:rsidR="00FB5A39" w:rsidRPr="000B3601" w:rsidRDefault="00FB5A39" w:rsidP="009A2543">
            <w:pPr>
              <w:rPr>
                <w:i/>
              </w:rPr>
            </w:pPr>
            <w:r w:rsidRPr="000B3601">
              <w:rPr>
                <w:i/>
              </w:rPr>
              <w:t>1</w:t>
            </w:r>
          </w:p>
        </w:tc>
      </w:tr>
      <w:tr w:rsidR="00FB5A39" w:rsidRPr="000B3601" w14:paraId="52897E60" w14:textId="77777777" w:rsidTr="009A2543">
        <w:tc>
          <w:tcPr>
            <w:tcW w:w="2474" w:type="dxa"/>
            <w:tcBorders>
              <w:top w:val="single" w:sz="4" w:space="0" w:color="auto"/>
              <w:left w:val="single" w:sz="4" w:space="0" w:color="auto"/>
              <w:bottom w:val="single" w:sz="4" w:space="0" w:color="auto"/>
              <w:right w:val="single" w:sz="4" w:space="0" w:color="auto"/>
            </w:tcBorders>
          </w:tcPr>
          <w:p w14:paraId="3467753B" w14:textId="77777777" w:rsidR="00FB5A39" w:rsidRPr="000B3601" w:rsidRDefault="00FB5A39" w:rsidP="009A254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00092A09" w14:textId="77777777" w:rsidR="00FB5A39" w:rsidRPr="000B3601" w:rsidRDefault="00FB5A39" w:rsidP="009A254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A9E4753" w14:textId="77777777" w:rsidR="00FB5A39" w:rsidRPr="00485475" w:rsidRDefault="00FB5A39" w:rsidP="009A2543">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w:t>
            </w:r>
            <w:proofErr w:type="gramStart"/>
            <w:r w:rsidRPr="0022109C">
              <w:rPr>
                <w:i/>
              </w:rPr>
              <w:t>113883.5</w:t>
            </w:r>
            <w:proofErr w:type="gramEnd"/>
            <w:r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252333DD" w14:textId="77777777" w:rsidR="00FB5A39" w:rsidRPr="000B3601" w:rsidRDefault="00FB5A39" w:rsidP="009A2543">
            <w:pPr>
              <w:rPr>
                <w:i/>
              </w:rPr>
            </w:pPr>
            <w:r w:rsidRPr="000B3601">
              <w:rPr>
                <w:i/>
              </w:rPr>
              <w:t>1</w:t>
            </w:r>
          </w:p>
        </w:tc>
      </w:tr>
      <w:tr w:rsidR="00FB5A39" w:rsidRPr="000B3601" w14:paraId="6209F274" w14:textId="77777777" w:rsidTr="009A2543">
        <w:tc>
          <w:tcPr>
            <w:tcW w:w="2474" w:type="dxa"/>
            <w:tcBorders>
              <w:top w:val="single" w:sz="4" w:space="0" w:color="auto"/>
              <w:left w:val="single" w:sz="4" w:space="0" w:color="auto"/>
              <w:bottom w:val="single" w:sz="4" w:space="0" w:color="auto"/>
              <w:right w:val="single" w:sz="4" w:space="0" w:color="auto"/>
            </w:tcBorders>
          </w:tcPr>
          <w:p w14:paraId="7FC20196" w14:textId="77777777" w:rsidR="00FB5A39" w:rsidRPr="000B3601" w:rsidRDefault="00FB5A39" w:rsidP="009A254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50C3DA17" w14:textId="77777777" w:rsidR="00FB5A39" w:rsidRPr="000B3601" w:rsidRDefault="00FB5A39" w:rsidP="009A254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4929547" w14:textId="77777777" w:rsidR="00FB5A39" w:rsidRPr="000B3601" w:rsidRDefault="00FB5A39" w:rsidP="009A254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6756E02" w14:textId="77777777" w:rsidR="00FB5A39" w:rsidRPr="000B3601" w:rsidRDefault="00FB5A39" w:rsidP="009A2543">
            <w:pPr>
              <w:rPr>
                <w:i/>
              </w:rPr>
            </w:pPr>
            <w:r w:rsidRPr="000B3601">
              <w:rPr>
                <w:i/>
              </w:rPr>
              <w:t>0</w:t>
            </w:r>
            <w:proofErr w:type="gramStart"/>
            <w:r w:rsidRPr="000B3601">
              <w:rPr>
                <w:i/>
              </w:rPr>
              <w:t>..</w:t>
            </w:r>
            <w:proofErr w:type="gramEnd"/>
            <w:r w:rsidRPr="000B3601">
              <w:rPr>
                <w:i/>
              </w:rPr>
              <w:t>1</w:t>
            </w:r>
          </w:p>
        </w:tc>
      </w:tr>
      <w:tr w:rsidR="00FB5A39" w:rsidRPr="000B3601" w14:paraId="58C201D2" w14:textId="77777777" w:rsidTr="009A2543">
        <w:tc>
          <w:tcPr>
            <w:tcW w:w="2474" w:type="dxa"/>
            <w:tcBorders>
              <w:top w:val="single" w:sz="4" w:space="0" w:color="auto"/>
              <w:left w:val="single" w:sz="4" w:space="0" w:color="auto"/>
              <w:bottom w:val="single" w:sz="4" w:space="0" w:color="auto"/>
              <w:right w:val="single" w:sz="4" w:space="0" w:color="auto"/>
            </w:tcBorders>
          </w:tcPr>
          <w:p w14:paraId="32A74108" w14:textId="77777777" w:rsidR="00FB5A39" w:rsidRPr="000B3601" w:rsidRDefault="00FB5A39" w:rsidP="009A254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576912B" w14:textId="77777777" w:rsidR="00FB5A39" w:rsidRPr="000B3601" w:rsidRDefault="00FB5A39" w:rsidP="009A254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0AC007A" w14:textId="77777777" w:rsidR="00FB5A39" w:rsidRPr="000B3601" w:rsidRDefault="00FB5A39" w:rsidP="009A254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19B2AB4" w14:textId="77777777" w:rsidR="00FB5A39" w:rsidRPr="000B3601" w:rsidRDefault="00FB5A39" w:rsidP="009A2543">
            <w:pPr>
              <w:rPr>
                <w:i/>
              </w:rPr>
            </w:pPr>
            <w:r w:rsidRPr="000B3601">
              <w:rPr>
                <w:i/>
              </w:rPr>
              <w:t>0</w:t>
            </w:r>
            <w:proofErr w:type="gramStart"/>
            <w:r w:rsidRPr="000B3601">
              <w:rPr>
                <w:i/>
              </w:rPr>
              <w:t>..</w:t>
            </w:r>
            <w:proofErr w:type="gramEnd"/>
            <w:r w:rsidRPr="000B3601">
              <w:rPr>
                <w:i/>
              </w:rPr>
              <w:t>1</w:t>
            </w:r>
          </w:p>
        </w:tc>
      </w:tr>
      <w:tr w:rsidR="00FB5A39" w:rsidRPr="000B3601" w14:paraId="3A453FDC" w14:textId="77777777" w:rsidTr="009A2543">
        <w:tc>
          <w:tcPr>
            <w:tcW w:w="2474" w:type="dxa"/>
            <w:tcBorders>
              <w:top w:val="single" w:sz="4" w:space="0" w:color="auto"/>
              <w:left w:val="single" w:sz="4" w:space="0" w:color="auto"/>
              <w:bottom w:val="single" w:sz="4" w:space="0" w:color="auto"/>
              <w:right w:val="single" w:sz="4" w:space="0" w:color="auto"/>
            </w:tcBorders>
          </w:tcPr>
          <w:p w14:paraId="25CCCB9A" w14:textId="77777777" w:rsidR="00FB5A39" w:rsidRPr="000B3601" w:rsidRDefault="00FB5A39" w:rsidP="009A254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CABA584" w14:textId="77777777" w:rsidR="00FB5A39" w:rsidRPr="000B3601" w:rsidRDefault="00FB5A39" w:rsidP="009A254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FF9993D" w14:textId="77777777" w:rsidR="00FB5A39" w:rsidRPr="000B3601" w:rsidRDefault="00FB5A39" w:rsidP="009A254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45787C4C" w14:textId="77777777" w:rsidR="00FB5A39" w:rsidRPr="000B3601" w:rsidRDefault="00FB5A39" w:rsidP="009A2543">
            <w:pPr>
              <w:rPr>
                <w:i/>
              </w:rPr>
            </w:pPr>
            <w:r w:rsidRPr="000B3601">
              <w:rPr>
                <w:i/>
              </w:rPr>
              <w:t>0</w:t>
            </w:r>
            <w:proofErr w:type="gramStart"/>
            <w:r w:rsidRPr="000B3601">
              <w:rPr>
                <w:i/>
              </w:rPr>
              <w:t>..</w:t>
            </w:r>
            <w:proofErr w:type="gramEnd"/>
            <w:r w:rsidRPr="000B3601">
              <w:rPr>
                <w:i/>
              </w:rPr>
              <w:t>1</w:t>
            </w:r>
          </w:p>
        </w:tc>
      </w:tr>
      <w:tr w:rsidR="00FB5A39" w:rsidRPr="008345BA" w14:paraId="1D79F473"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AFA302" w14:textId="77777777" w:rsidR="00FB5A39" w:rsidRPr="008345BA" w:rsidRDefault="00FB5A39" w:rsidP="009A2543">
            <w:pPr>
              <w:rPr>
                <w:lang w:eastAsia="sv-SE"/>
              </w:rPr>
            </w:pPr>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0D2D2A" w14:textId="77777777" w:rsidR="00FB5A39" w:rsidRPr="008345BA" w:rsidRDefault="00FB5A39" w:rsidP="009A254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8A68E4" w14:textId="77777777" w:rsidR="00FB5A39" w:rsidRPr="008345BA" w:rsidRDefault="00FB5A39" w:rsidP="009A254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E6DB5A" w14:textId="77777777" w:rsidR="00FB5A39" w:rsidRPr="008345BA" w:rsidRDefault="00FB5A39" w:rsidP="009A2543">
            <w:r w:rsidRPr="008345BA">
              <w:t>0</w:t>
            </w:r>
            <w:proofErr w:type="gramStart"/>
            <w:r w:rsidRPr="008345BA">
              <w:t>..</w:t>
            </w:r>
            <w:proofErr w:type="gramEnd"/>
            <w:r w:rsidRPr="008345BA">
              <w:t>1</w:t>
            </w:r>
          </w:p>
        </w:tc>
      </w:tr>
      <w:tr w:rsidR="00FB5A39" w:rsidRPr="008345BA" w14:paraId="08257EC7" w14:textId="77777777" w:rsidTr="009A2543">
        <w:tc>
          <w:tcPr>
            <w:tcW w:w="2474" w:type="dxa"/>
            <w:tcBorders>
              <w:top w:val="single" w:sz="4" w:space="0" w:color="auto"/>
              <w:left w:val="single" w:sz="4" w:space="0" w:color="auto"/>
              <w:bottom w:val="single" w:sz="4" w:space="0" w:color="auto"/>
              <w:right w:val="single" w:sz="4" w:space="0" w:color="auto"/>
            </w:tcBorders>
          </w:tcPr>
          <w:p w14:paraId="6AA390DA" w14:textId="77777777" w:rsidR="00FB5A39" w:rsidRPr="008345BA" w:rsidRDefault="00FB5A39" w:rsidP="009A254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FF8FA6D" w14:textId="77777777" w:rsidR="00FB5A39" w:rsidRPr="008345BA" w:rsidRDefault="00FB5A39" w:rsidP="009A254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2DABEB69" w14:textId="77777777" w:rsidR="00FB5A39" w:rsidRDefault="00FB5A39" w:rsidP="009A2543">
            <w:r w:rsidRPr="008345BA">
              <w:t xml:space="preserve">Personens identitet av utförarrollen som är unik inom källsystemet. </w:t>
            </w:r>
          </w:p>
          <w:p w14:paraId="3772DD62" w14:textId="77777777" w:rsidR="00FB5A39" w:rsidRDefault="00FB5A39" w:rsidP="009A2543"/>
          <w:p w14:paraId="4CA3C1F5" w14:textId="77777777" w:rsidR="00FB5A39" w:rsidRDefault="00FB5A39" w:rsidP="009A2543">
            <w:r w:rsidRPr="008345BA">
              <w:t>Personnummer</w:t>
            </w:r>
            <w:r>
              <w:t>/reservnummer/samordningsnummer</w:t>
            </w:r>
            <w:r w:rsidRPr="008345BA">
              <w:t xml:space="preserve"> ifall observationen utförs av patienten själv eller annan person</w:t>
            </w:r>
            <w:r>
              <w:t xml:space="preserve">. </w:t>
            </w:r>
          </w:p>
          <w:p w14:paraId="4154A72D" w14:textId="77777777" w:rsidR="00FB5A39" w:rsidRDefault="00FB5A39" w:rsidP="009A2543"/>
          <w:p w14:paraId="679E34A6" w14:textId="77777777" w:rsidR="00FB5A39" w:rsidRPr="008345BA" w:rsidRDefault="00FB5A39" w:rsidP="009A2543">
            <w:r>
              <w:t>Lämnas tomt ifall</w:t>
            </w:r>
            <w:r w:rsidRPr="008345BA">
              <w:t xml:space="preserve"> </w:t>
            </w:r>
            <w:r w:rsidRPr="008345BA">
              <w:lastRenderedPageBreak/>
              <w:t xml:space="preserve">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3B56B333" w14:textId="77777777" w:rsidR="00FB5A39" w:rsidRPr="008345BA" w:rsidRDefault="00FB5A39" w:rsidP="009A2543">
            <w:r w:rsidRPr="008345BA">
              <w:lastRenderedPageBreak/>
              <w:t>0</w:t>
            </w:r>
            <w:proofErr w:type="gramStart"/>
            <w:r w:rsidRPr="008345BA">
              <w:t>..</w:t>
            </w:r>
            <w:proofErr w:type="gramEnd"/>
            <w:r w:rsidRPr="008345BA">
              <w:t>1</w:t>
            </w:r>
          </w:p>
        </w:tc>
      </w:tr>
      <w:tr w:rsidR="00FB5A39" w:rsidRPr="0012437B" w14:paraId="25CA1C93" w14:textId="77777777" w:rsidTr="009A2543">
        <w:tc>
          <w:tcPr>
            <w:tcW w:w="2474" w:type="dxa"/>
            <w:tcBorders>
              <w:top w:val="single" w:sz="4" w:space="0" w:color="auto"/>
              <w:left w:val="single" w:sz="4" w:space="0" w:color="auto"/>
              <w:bottom w:val="single" w:sz="4" w:space="0" w:color="auto"/>
              <w:right w:val="single" w:sz="4" w:space="0" w:color="auto"/>
            </w:tcBorders>
          </w:tcPr>
          <w:p w14:paraId="217D4434" w14:textId="77777777" w:rsidR="00FB5A39" w:rsidRPr="0012437B" w:rsidRDefault="00FB5A39" w:rsidP="009A2543">
            <w:pPr>
              <w:rPr>
                <w:i/>
                <w:lang w:eastAsia="sv-SE"/>
              </w:rPr>
            </w:pPr>
            <w:proofErr w:type="gramStart"/>
            <w:r w:rsidRPr="0012437B">
              <w:rPr>
                <w:i/>
                <w:lang w:eastAsia="sv-SE"/>
              </w:rPr>
              <w:lastRenderedPageBreak/>
              <w:t>..</w:t>
            </w:r>
            <w:proofErr w:type="gramEnd"/>
            <w:r w:rsidRPr="0012437B">
              <w:rPr>
                <w:i/>
                <w:lang w:eastAsia="sv-SE"/>
              </w:rPr>
              <w:t>/</w:t>
            </w:r>
            <w:proofErr w:type="gramStart"/>
            <w:r w:rsidRPr="0012437B">
              <w:rPr>
                <w:i/>
                <w:lang w:eastAsia="sv-SE"/>
              </w:rPr>
              <w:t>..</w:t>
            </w:r>
            <w:proofErr w:type="gramEnd"/>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5DAE434C" w14:textId="77777777" w:rsidR="00FB5A39" w:rsidRPr="0012437B" w:rsidRDefault="00FB5A39" w:rsidP="009A254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158B499" w14:textId="77777777" w:rsidR="00FB5A39" w:rsidRPr="0012437B" w:rsidRDefault="00FB5A39" w:rsidP="009A2543">
            <w:pPr>
              <w:rPr>
                <w:i/>
              </w:rPr>
            </w:pPr>
            <w:r w:rsidRPr="0012437B">
              <w:rPr>
                <w:i/>
              </w:rPr>
              <w:t>KV OID för typ av identifierare:</w:t>
            </w:r>
          </w:p>
          <w:p w14:paraId="4314F9F8" w14:textId="77777777" w:rsidR="00FB5A39" w:rsidRPr="0012437B" w:rsidRDefault="00FB5A39" w:rsidP="009A2543">
            <w:pPr>
              <w:rPr>
                <w:i/>
              </w:rPr>
            </w:pPr>
          </w:p>
          <w:p w14:paraId="16C67544" w14:textId="5EDE2F56" w:rsidR="00FB5A39" w:rsidRPr="0012437B" w:rsidRDefault="000A77FA" w:rsidP="009A2543">
            <w:pPr>
              <w:rPr>
                <w:i/>
              </w:rPr>
            </w:pPr>
            <w:r>
              <w:rPr>
                <w:i/>
              </w:rPr>
              <w:t xml:space="preserve">För personnummer används OID </w:t>
            </w:r>
            <w:r w:rsidR="00FB5A39" w:rsidRPr="0012437B">
              <w:rPr>
                <w:i/>
              </w:rPr>
              <w:t>(1.2.752.129.2.1.3.1).</w:t>
            </w:r>
            <w:r w:rsidR="00FB5A39" w:rsidRPr="0012437B">
              <w:rPr>
                <w:i/>
              </w:rPr>
              <w:br/>
            </w:r>
          </w:p>
          <w:p w14:paraId="568D6C4C" w14:textId="38139B21" w:rsidR="00FB5A39" w:rsidRPr="0012437B" w:rsidRDefault="000A77FA" w:rsidP="009A2543">
            <w:pPr>
              <w:rPr>
                <w:i/>
              </w:rPr>
            </w:pPr>
            <w:r>
              <w:rPr>
                <w:i/>
              </w:rPr>
              <w:t xml:space="preserve">För samordningsnummer används OID </w:t>
            </w:r>
            <w:r w:rsidR="00FB5A39" w:rsidRPr="0012437B">
              <w:rPr>
                <w:i/>
              </w:rPr>
              <w:t>(1.2.752.129.2.1.3.3).</w:t>
            </w:r>
            <w:r w:rsidR="00FB5A39" w:rsidRPr="0012437B">
              <w:rPr>
                <w:i/>
              </w:rPr>
              <w:br/>
            </w:r>
          </w:p>
          <w:p w14:paraId="0A807B1A" w14:textId="77777777" w:rsidR="00FB5A39" w:rsidRPr="0012437B" w:rsidRDefault="00FB5A39" w:rsidP="009A2543">
            <w:pPr>
              <w:rPr>
                <w:i/>
              </w:rPr>
            </w:pPr>
            <w:r w:rsidRPr="0012437B">
              <w:rPr>
                <w:i/>
              </w:rPr>
              <w:t>För nationella reservnummer (1.2.752.129.2.1.3.2).</w:t>
            </w:r>
          </w:p>
          <w:p w14:paraId="7DFF3F9A" w14:textId="77777777" w:rsidR="00FB5A39" w:rsidRPr="0012437B" w:rsidRDefault="00FB5A39" w:rsidP="009A2543">
            <w:pPr>
              <w:rPr>
                <w:i/>
              </w:rPr>
            </w:pPr>
          </w:p>
          <w:p w14:paraId="4437E8C3" w14:textId="21D269EF" w:rsidR="00FB5A39" w:rsidRPr="0012437B" w:rsidRDefault="000A77FA" w:rsidP="009A254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FE95762" w14:textId="77777777" w:rsidR="00FB5A39" w:rsidRPr="0012437B" w:rsidRDefault="00FB5A39" w:rsidP="009A2543">
            <w:pPr>
              <w:rPr>
                <w:i/>
              </w:rPr>
            </w:pPr>
            <w:r w:rsidRPr="0012437B">
              <w:rPr>
                <w:i/>
              </w:rPr>
              <w:t>1</w:t>
            </w:r>
          </w:p>
        </w:tc>
      </w:tr>
      <w:tr w:rsidR="00FB5A39" w:rsidRPr="0012437B" w14:paraId="3965D067" w14:textId="77777777" w:rsidTr="009A2543">
        <w:tc>
          <w:tcPr>
            <w:tcW w:w="2474" w:type="dxa"/>
            <w:tcBorders>
              <w:top w:val="single" w:sz="4" w:space="0" w:color="auto"/>
              <w:left w:val="single" w:sz="4" w:space="0" w:color="auto"/>
              <w:bottom w:val="single" w:sz="4" w:space="0" w:color="auto"/>
              <w:right w:val="single" w:sz="4" w:space="0" w:color="auto"/>
            </w:tcBorders>
          </w:tcPr>
          <w:p w14:paraId="55B7024D" w14:textId="77777777" w:rsidR="00FB5A39" w:rsidRPr="0012437B" w:rsidRDefault="00FB5A39" w:rsidP="009A254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68E02813" w14:textId="77777777" w:rsidR="00FB5A39" w:rsidRPr="0012437B" w:rsidRDefault="00FB5A39" w:rsidP="009A254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A6E5483" w14:textId="77777777" w:rsidR="00FB5A39" w:rsidRDefault="00FB5A39" w:rsidP="009A2543">
            <w:pPr>
              <w:rPr>
                <w:i/>
              </w:rPr>
            </w:pPr>
            <w:r>
              <w:rPr>
                <w:i/>
              </w:rPr>
              <w:t>Personnummer/globalt reservnummer/</w:t>
            </w:r>
            <w:r w:rsidRPr="00FE0141">
              <w:rPr>
                <w:i/>
              </w:rPr>
              <w:t>samordningsnummer</w:t>
            </w:r>
            <w:r>
              <w:rPr>
                <w:i/>
              </w:rPr>
              <w:t>.</w:t>
            </w:r>
          </w:p>
          <w:p w14:paraId="75AD3034" w14:textId="77777777" w:rsidR="00FB5A39" w:rsidRDefault="00FB5A39" w:rsidP="009A2543">
            <w:pPr>
              <w:rPr>
                <w:i/>
              </w:rPr>
            </w:pPr>
          </w:p>
          <w:p w14:paraId="101F3C98" w14:textId="77777777" w:rsidR="00FB5A39" w:rsidRPr="00FE0141" w:rsidRDefault="00FB5A39" w:rsidP="009A254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96456E2" w14:textId="77777777" w:rsidR="00FB5A39" w:rsidRPr="0012437B" w:rsidRDefault="00FB5A39" w:rsidP="009A2543">
            <w:pPr>
              <w:rPr>
                <w:i/>
              </w:rPr>
            </w:pPr>
            <w:r w:rsidRPr="0012437B">
              <w:rPr>
                <w:i/>
              </w:rPr>
              <w:t>1</w:t>
            </w:r>
          </w:p>
        </w:tc>
      </w:tr>
      <w:tr w:rsidR="00FB5A39" w:rsidRPr="008345BA" w14:paraId="1134CF67" w14:textId="77777777" w:rsidTr="009A2543">
        <w:tc>
          <w:tcPr>
            <w:tcW w:w="2474" w:type="dxa"/>
            <w:tcBorders>
              <w:top w:val="single" w:sz="4" w:space="0" w:color="auto"/>
              <w:left w:val="single" w:sz="4" w:space="0" w:color="auto"/>
              <w:bottom w:val="single" w:sz="4" w:space="0" w:color="auto"/>
              <w:right w:val="single" w:sz="4" w:space="0" w:color="auto"/>
            </w:tcBorders>
          </w:tcPr>
          <w:p w14:paraId="11F8D105" w14:textId="77777777" w:rsidR="00FB5A39" w:rsidRPr="008345BA" w:rsidRDefault="00FB5A39" w:rsidP="009A254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117758E1" w14:textId="77777777" w:rsidR="00FB5A39" w:rsidRPr="008345BA" w:rsidRDefault="00FB5A39" w:rsidP="009A254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2A995BB9" w14:textId="77777777" w:rsidR="00FB5A39" w:rsidRPr="002206AC" w:rsidRDefault="00FB5A39" w:rsidP="009A2543">
            <w:pPr>
              <w:rPr>
                <w:rFonts w:eastAsia="Times New Roman" w:cs="Arial"/>
              </w:rPr>
            </w:pPr>
            <w:r w:rsidRPr="002206AC">
              <w:rPr>
                <w:rFonts w:eastAsia="Times New Roman" w:cs="Arial"/>
              </w:rPr>
              <w:t>För- och efternamn i klartext för signerande person.</w:t>
            </w:r>
          </w:p>
          <w:p w14:paraId="58609395" w14:textId="77777777" w:rsidR="00FB5A39" w:rsidRPr="008345BA" w:rsidRDefault="00FB5A39" w:rsidP="009A254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0C0AB0FF" w14:textId="77777777" w:rsidR="00FB5A39" w:rsidRPr="008345BA" w:rsidRDefault="00FB5A39" w:rsidP="009A2543">
            <w:r w:rsidRPr="008345BA">
              <w:t>0</w:t>
            </w:r>
            <w:proofErr w:type="gramStart"/>
            <w:r w:rsidRPr="008345BA">
              <w:t>..</w:t>
            </w:r>
            <w:proofErr w:type="gramEnd"/>
            <w:r w:rsidRPr="008345BA">
              <w:t>1</w:t>
            </w:r>
          </w:p>
        </w:tc>
      </w:tr>
      <w:tr w:rsidR="00FB5A39" w:rsidRPr="008345BA" w14:paraId="470DCE3B"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054EB4" w14:textId="77777777" w:rsidR="00FB5A39" w:rsidRPr="008345BA" w:rsidRDefault="00FB5A39" w:rsidP="009A2543">
            <w:pPr>
              <w:rPr>
                <w:lang w:eastAsia="sv-SE"/>
              </w:rPr>
            </w:pPr>
            <w:proofErr w:type="gramStart"/>
            <w:r w:rsidRPr="008345BA">
              <w:rPr>
                <w:lang w:eastAsia="sv-SE"/>
              </w:rPr>
              <w:t>..</w:t>
            </w:r>
            <w:proofErr w:type="gramEnd"/>
            <w:r w:rsidRPr="008345BA">
              <w:rPr>
                <w:lang w:eastAsia="sv-SE"/>
              </w:rPr>
              <w:t>/PerformerRoleType</w:t>
            </w:r>
            <w:proofErr w:type="gramStart"/>
            <w:r w:rsidRPr="008345BA">
              <w:rPr>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A91048" w14:textId="77777777" w:rsidR="00FB5A39" w:rsidRPr="008345BA" w:rsidRDefault="00FB5A39" w:rsidP="009A254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E2592C" w14:textId="77777777" w:rsidR="00FB5A39" w:rsidRPr="008345BA" w:rsidRDefault="00FB5A39" w:rsidP="009A254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83BD9B" w14:textId="77777777" w:rsidR="00FB5A39" w:rsidRPr="008345BA" w:rsidRDefault="00FB5A39" w:rsidP="009A2543">
            <w:r w:rsidRPr="008345BA">
              <w:t>0</w:t>
            </w:r>
            <w:proofErr w:type="gramStart"/>
            <w:r w:rsidRPr="008345BA">
              <w:t>..</w:t>
            </w:r>
            <w:proofErr w:type="gramEnd"/>
            <w:r w:rsidRPr="008345BA">
              <w:t>1</w:t>
            </w:r>
          </w:p>
        </w:tc>
      </w:tr>
      <w:tr w:rsidR="00FB5A39" w:rsidRPr="008345BA" w14:paraId="5B29F9BE" w14:textId="77777777" w:rsidTr="009A2543">
        <w:tc>
          <w:tcPr>
            <w:tcW w:w="2474" w:type="dxa"/>
          </w:tcPr>
          <w:p w14:paraId="77AD8EFD" w14:textId="77777777" w:rsidR="00FB5A39" w:rsidRPr="008345BA" w:rsidRDefault="00FB5A39" w:rsidP="009A254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14:paraId="58536CC8" w14:textId="77777777" w:rsidR="00FB5A39" w:rsidRPr="008345BA" w:rsidRDefault="00FB5A39" w:rsidP="009A2543">
            <w:r w:rsidRPr="008345BA">
              <w:t>IIType</w:t>
            </w:r>
          </w:p>
        </w:tc>
        <w:tc>
          <w:tcPr>
            <w:tcW w:w="2925" w:type="dxa"/>
          </w:tcPr>
          <w:p w14:paraId="13810BA7" w14:textId="77777777" w:rsidR="00FB5A39" w:rsidRPr="0028093A" w:rsidRDefault="00FB5A39" w:rsidP="009A2543">
            <w:pPr>
              <w:rPr>
                <w:rFonts w:cs="Arial"/>
              </w:rPr>
            </w:pPr>
            <w:r w:rsidRPr="008345BA">
              <w:rPr>
                <w:rFonts w:cs="Arial"/>
              </w:rPr>
              <w:t>HSAid</w:t>
            </w:r>
            <w:r>
              <w:rPr>
                <w:rFonts w:cs="Arial"/>
              </w:rPr>
              <w:t xml:space="preserve"> för PDL vårdenhet som har medicinskt ansvar för observationen. </w:t>
            </w:r>
          </w:p>
        </w:tc>
        <w:tc>
          <w:tcPr>
            <w:tcW w:w="1617" w:type="dxa"/>
          </w:tcPr>
          <w:p w14:paraId="58A8B4B9" w14:textId="77777777" w:rsidR="00FB5A39" w:rsidRPr="008345BA" w:rsidRDefault="00FB5A39" w:rsidP="009A2543">
            <w:r w:rsidRPr="008345BA">
              <w:t>1</w:t>
            </w:r>
          </w:p>
        </w:tc>
      </w:tr>
      <w:tr w:rsidR="00FB5A39" w:rsidRPr="0012437B" w14:paraId="555FA812" w14:textId="77777777" w:rsidTr="009A2543">
        <w:tc>
          <w:tcPr>
            <w:tcW w:w="2474" w:type="dxa"/>
            <w:tcBorders>
              <w:top w:val="single" w:sz="4" w:space="0" w:color="auto"/>
              <w:left w:val="single" w:sz="4" w:space="0" w:color="auto"/>
              <w:bottom w:val="single" w:sz="4" w:space="0" w:color="auto"/>
              <w:right w:val="single" w:sz="4" w:space="0" w:color="auto"/>
            </w:tcBorders>
          </w:tcPr>
          <w:p w14:paraId="745ED45F" w14:textId="77777777" w:rsidR="00FB5A39" w:rsidRPr="0012437B" w:rsidRDefault="00FB5A39" w:rsidP="009A254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7506455B" w14:textId="77777777" w:rsidR="00FB5A39" w:rsidRPr="0012437B" w:rsidRDefault="00FB5A39" w:rsidP="009A254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C9FB636" w14:textId="77777777" w:rsidR="00FB5A39" w:rsidRPr="0012437B" w:rsidRDefault="00FB5A39" w:rsidP="009A2543">
            <w:pPr>
              <w:rPr>
                <w:rFonts w:cs="Arial"/>
                <w:i/>
              </w:rPr>
            </w:pPr>
            <w:r w:rsidRPr="0012437B">
              <w:rPr>
                <w:rFonts w:cs="Arial"/>
                <w:i/>
              </w:rPr>
              <w:t>Root blir då</w:t>
            </w:r>
          </w:p>
          <w:p w14:paraId="661DFCB9" w14:textId="77777777" w:rsidR="00FB5A39" w:rsidRPr="0012437B" w:rsidRDefault="00FB5A39" w:rsidP="009A254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7752D82" w14:textId="77777777" w:rsidR="00FB5A39" w:rsidRPr="0012437B" w:rsidRDefault="00FB5A39" w:rsidP="009A2543">
            <w:pPr>
              <w:rPr>
                <w:i/>
              </w:rPr>
            </w:pPr>
            <w:r w:rsidRPr="0012437B">
              <w:rPr>
                <w:i/>
              </w:rPr>
              <w:t>1</w:t>
            </w:r>
          </w:p>
        </w:tc>
      </w:tr>
      <w:tr w:rsidR="00FB5A39" w:rsidRPr="0012437B" w14:paraId="2B5DAE4E" w14:textId="77777777" w:rsidTr="009A2543">
        <w:tc>
          <w:tcPr>
            <w:tcW w:w="2474" w:type="dxa"/>
            <w:tcBorders>
              <w:top w:val="single" w:sz="4" w:space="0" w:color="auto"/>
              <w:left w:val="single" w:sz="4" w:space="0" w:color="auto"/>
              <w:bottom w:val="single" w:sz="4" w:space="0" w:color="auto"/>
              <w:right w:val="single" w:sz="4" w:space="0" w:color="auto"/>
            </w:tcBorders>
          </w:tcPr>
          <w:p w14:paraId="51BF9E31" w14:textId="77777777" w:rsidR="00FB5A39" w:rsidRPr="0012437B" w:rsidRDefault="00FB5A39" w:rsidP="009A254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3F24ADF8" w14:textId="77777777" w:rsidR="00FB5A39" w:rsidRPr="0012437B" w:rsidRDefault="00FB5A39" w:rsidP="009A254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D32D9B5" w14:textId="77777777" w:rsidR="00FB5A39" w:rsidRPr="0012437B" w:rsidRDefault="00FB5A39" w:rsidP="009A254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22D6F40F" w14:textId="77777777" w:rsidR="00FB5A39" w:rsidRPr="0012437B" w:rsidRDefault="00FB5A39" w:rsidP="009A2543">
            <w:pPr>
              <w:rPr>
                <w:i/>
              </w:rPr>
            </w:pPr>
            <w:r w:rsidRPr="0012437B">
              <w:rPr>
                <w:i/>
              </w:rPr>
              <w:t>1</w:t>
            </w:r>
          </w:p>
        </w:tc>
      </w:tr>
      <w:tr w:rsidR="00FB5A39" w:rsidRPr="008345BA" w14:paraId="3C8E453A" w14:textId="77777777" w:rsidTr="009A2543">
        <w:tc>
          <w:tcPr>
            <w:tcW w:w="2474" w:type="dxa"/>
          </w:tcPr>
          <w:p w14:paraId="43F4AB6B" w14:textId="77777777" w:rsidR="00FB5A39" w:rsidRPr="008345BA" w:rsidRDefault="00FB5A39" w:rsidP="009A254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14:paraId="1C6113D8" w14:textId="77777777" w:rsidR="00FB5A39" w:rsidRPr="008345BA" w:rsidRDefault="00FB5A39" w:rsidP="009A2543">
            <w:r w:rsidRPr="008345BA">
              <w:t>String</w:t>
            </w:r>
          </w:p>
        </w:tc>
        <w:tc>
          <w:tcPr>
            <w:tcW w:w="2925" w:type="dxa"/>
          </w:tcPr>
          <w:p w14:paraId="5343157E" w14:textId="77777777" w:rsidR="00FB5A39" w:rsidRPr="008345BA" w:rsidRDefault="00FB5A39" w:rsidP="009A2543">
            <w:r w:rsidRPr="008345BA">
              <w:rPr>
                <w:rFonts w:cs="Arial"/>
              </w:rPr>
              <w:t>Vårdenhetens namn till vilken observationen är knuten.</w:t>
            </w:r>
          </w:p>
        </w:tc>
        <w:tc>
          <w:tcPr>
            <w:tcW w:w="1617" w:type="dxa"/>
          </w:tcPr>
          <w:p w14:paraId="4F9C5C50" w14:textId="77777777" w:rsidR="00FB5A39" w:rsidRPr="008345BA" w:rsidRDefault="00FB5A39" w:rsidP="009A2543">
            <w:r w:rsidRPr="008345BA">
              <w:t>0</w:t>
            </w:r>
            <w:proofErr w:type="gramStart"/>
            <w:r w:rsidRPr="008345BA">
              <w:t>..</w:t>
            </w:r>
            <w:proofErr w:type="gramEnd"/>
            <w:r w:rsidRPr="008345BA">
              <w:t>1</w:t>
            </w:r>
          </w:p>
        </w:tc>
      </w:tr>
      <w:tr w:rsidR="00FB5A39" w:rsidRPr="008345BA" w14:paraId="4A95A2F6"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028595" w14:textId="77777777" w:rsidR="00FB5A39" w:rsidRPr="000D2F72" w:rsidRDefault="00FB5A39" w:rsidP="009A2543">
            <w:pPr>
              <w:rPr>
                <w:lang w:eastAsia="sv-SE"/>
              </w:rPr>
            </w:pPr>
            <w:proofErr w:type="gramStart"/>
            <w:r>
              <w:rPr>
                <w:lang w:eastAsia="sv-SE"/>
              </w:rPr>
              <w:t>..</w:t>
            </w:r>
            <w:proofErr w:type="gramEnd"/>
            <w:r>
              <w:rPr>
                <w:lang w:eastAsia="sv-SE"/>
              </w:rPr>
              <w:t>/</w:t>
            </w:r>
            <w:proofErr w:type="gramStart"/>
            <w:r>
              <w:rPr>
                <w:lang w:eastAsia="sv-SE"/>
              </w:rPr>
              <w:t>..</w:t>
            </w:r>
            <w:proofErr w:type="gramEnd"/>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CB71DB" w14:textId="77777777" w:rsidR="00FB5A39" w:rsidRPr="000D2F72" w:rsidRDefault="00FB5A39" w:rsidP="009A254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DBB867" w14:textId="77777777" w:rsidR="00FB5A39" w:rsidRPr="000D2F72" w:rsidRDefault="00FB5A39" w:rsidP="009A254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3DF2BB" w14:textId="77777777" w:rsidR="00FB5A39" w:rsidRPr="00DE672F" w:rsidRDefault="00FB5A39" w:rsidP="009A2543">
            <w:r w:rsidRPr="000D2F72">
              <w:t>1</w:t>
            </w:r>
          </w:p>
        </w:tc>
      </w:tr>
      <w:tr w:rsidR="00FB5A39" w:rsidRPr="008345BA" w14:paraId="55DDC7C6" w14:textId="77777777" w:rsidTr="009A2543">
        <w:tc>
          <w:tcPr>
            <w:tcW w:w="2474" w:type="dxa"/>
          </w:tcPr>
          <w:p w14:paraId="69998597" w14:textId="77777777" w:rsidR="00FB5A39" w:rsidRPr="00B75512" w:rsidRDefault="00FB5A39" w:rsidP="009A2543">
            <w:proofErr w:type="gramStart"/>
            <w:r>
              <w:rPr>
                <w:lang w:eastAsia="sv-SE"/>
              </w:rPr>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14:paraId="41A6E3F9" w14:textId="77777777" w:rsidR="00FB5A39" w:rsidRPr="00B75512" w:rsidRDefault="00FB5A39" w:rsidP="009A2543">
            <w:r w:rsidRPr="00B75512">
              <w:t>IIType</w:t>
            </w:r>
          </w:p>
        </w:tc>
        <w:tc>
          <w:tcPr>
            <w:tcW w:w="2925" w:type="dxa"/>
          </w:tcPr>
          <w:p w14:paraId="3A84936F" w14:textId="77777777" w:rsidR="00FB5A39" w:rsidRPr="00FD7E4D" w:rsidRDefault="00FB5A39" w:rsidP="009A254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lastRenderedPageBreak/>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0B18EA36" w14:textId="77777777" w:rsidR="00FB5A39" w:rsidRPr="00B75512" w:rsidRDefault="00FB5A39" w:rsidP="009A2543">
            <w:r w:rsidRPr="00B75512">
              <w:lastRenderedPageBreak/>
              <w:t>1</w:t>
            </w:r>
          </w:p>
        </w:tc>
      </w:tr>
      <w:tr w:rsidR="00FB5A39" w:rsidRPr="00715592" w14:paraId="4FD6449F" w14:textId="77777777" w:rsidTr="009A2543">
        <w:tc>
          <w:tcPr>
            <w:tcW w:w="2474" w:type="dxa"/>
            <w:tcBorders>
              <w:top w:val="single" w:sz="4" w:space="0" w:color="auto"/>
              <w:left w:val="single" w:sz="4" w:space="0" w:color="auto"/>
              <w:bottom w:val="single" w:sz="4" w:space="0" w:color="auto"/>
              <w:right w:val="single" w:sz="4" w:space="0" w:color="auto"/>
            </w:tcBorders>
          </w:tcPr>
          <w:p w14:paraId="3845CC93" w14:textId="77777777" w:rsidR="00FB5A39" w:rsidRPr="00715592" w:rsidRDefault="00FB5A39" w:rsidP="009A2543">
            <w:pPr>
              <w:rPr>
                <w:i/>
                <w:lang w:eastAsia="sv-SE"/>
              </w:rPr>
            </w:pPr>
            <w:proofErr w:type="gramStart"/>
            <w:r w:rsidRPr="00715592">
              <w:rPr>
                <w:i/>
                <w:lang w:eastAsia="sv-SE"/>
              </w:rPr>
              <w:lastRenderedPageBreak/>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68C5EE7A" w14:textId="77777777" w:rsidR="00FB5A39" w:rsidRPr="00715592" w:rsidRDefault="00FB5A39" w:rsidP="009A254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0C5ABEAD" w14:textId="77777777" w:rsidR="00FB5A39" w:rsidRPr="00715592" w:rsidRDefault="00FB5A39" w:rsidP="009A2543">
            <w:pPr>
              <w:rPr>
                <w:rFonts w:cs="Arial"/>
                <w:i/>
              </w:rPr>
            </w:pPr>
            <w:r w:rsidRPr="00715592">
              <w:rPr>
                <w:rFonts w:cs="Arial"/>
                <w:i/>
              </w:rPr>
              <w:t>Root blir då</w:t>
            </w:r>
          </w:p>
          <w:p w14:paraId="1051AC19" w14:textId="77777777" w:rsidR="00FB5A39" w:rsidRPr="00715592" w:rsidRDefault="00FB5A39" w:rsidP="009A254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843E5DE" w14:textId="77777777" w:rsidR="00FB5A39" w:rsidRPr="00715592" w:rsidRDefault="00FB5A39" w:rsidP="009A2543">
            <w:pPr>
              <w:rPr>
                <w:i/>
              </w:rPr>
            </w:pPr>
            <w:r w:rsidRPr="00715592">
              <w:rPr>
                <w:i/>
              </w:rPr>
              <w:t>1</w:t>
            </w:r>
          </w:p>
        </w:tc>
      </w:tr>
      <w:tr w:rsidR="00FB5A39" w:rsidRPr="00715592" w14:paraId="6B2D724B" w14:textId="77777777" w:rsidTr="009A2543">
        <w:tc>
          <w:tcPr>
            <w:tcW w:w="2474" w:type="dxa"/>
            <w:tcBorders>
              <w:top w:val="single" w:sz="4" w:space="0" w:color="auto"/>
              <w:left w:val="single" w:sz="4" w:space="0" w:color="auto"/>
              <w:bottom w:val="single" w:sz="4" w:space="0" w:color="auto"/>
              <w:right w:val="single" w:sz="4" w:space="0" w:color="auto"/>
            </w:tcBorders>
          </w:tcPr>
          <w:p w14:paraId="6A1372D5" w14:textId="77777777" w:rsidR="00FB5A39" w:rsidRPr="00715592" w:rsidRDefault="00FB5A39" w:rsidP="009A2543">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72944E0" w14:textId="77777777" w:rsidR="00FB5A39" w:rsidRPr="00715592" w:rsidRDefault="00FB5A39" w:rsidP="009A254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54403A4" w14:textId="77777777" w:rsidR="00FB5A39" w:rsidRPr="00715592" w:rsidRDefault="00FB5A39" w:rsidP="009A254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2D4C823F" w14:textId="77777777" w:rsidR="00FB5A39" w:rsidRPr="00715592" w:rsidRDefault="00FB5A39" w:rsidP="009A2543">
            <w:pPr>
              <w:rPr>
                <w:i/>
              </w:rPr>
            </w:pPr>
            <w:r w:rsidRPr="00715592">
              <w:rPr>
                <w:i/>
              </w:rPr>
              <w:t>1</w:t>
            </w:r>
          </w:p>
        </w:tc>
      </w:tr>
      <w:tr w:rsidR="00FB5A39" w:rsidRPr="008345BA" w14:paraId="1AC05A50" w14:textId="77777777" w:rsidTr="009A2543">
        <w:tc>
          <w:tcPr>
            <w:tcW w:w="2474" w:type="dxa"/>
          </w:tcPr>
          <w:p w14:paraId="0EE842D6" w14:textId="77777777" w:rsidR="00FB5A39" w:rsidRPr="00B75512" w:rsidRDefault="00FB5A39" w:rsidP="009A2543">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14:paraId="7F58CC1A" w14:textId="77777777" w:rsidR="00FB5A39" w:rsidRPr="00B75512" w:rsidRDefault="00FB5A39" w:rsidP="009A2543">
            <w:r>
              <w:t>String</w:t>
            </w:r>
          </w:p>
        </w:tc>
        <w:tc>
          <w:tcPr>
            <w:tcW w:w="2925" w:type="dxa"/>
          </w:tcPr>
          <w:p w14:paraId="0C9B02C6" w14:textId="77777777" w:rsidR="00FB5A39" w:rsidRPr="00A4027B" w:rsidRDefault="00FB5A39" w:rsidP="009A2543">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31C62D30" w14:textId="77777777" w:rsidR="00FB5A39" w:rsidRPr="00B75512" w:rsidRDefault="00FB5A39" w:rsidP="009A2543">
            <w:r>
              <w:t>0</w:t>
            </w:r>
            <w:proofErr w:type="gramStart"/>
            <w:r>
              <w:t>..</w:t>
            </w:r>
            <w:proofErr w:type="gramEnd"/>
            <w:r w:rsidRPr="00B75512">
              <w:t>1</w:t>
            </w:r>
          </w:p>
        </w:tc>
      </w:tr>
      <w:tr w:rsidR="00FB5A39" w:rsidRPr="008967B8" w14:paraId="6622E3E8" w14:textId="77777777" w:rsidTr="009A2543">
        <w:tc>
          <w:tcPr>
            <w:tcW w:w="2474" w:type="dxa"/>
            <w:tcBorders>
              <w:top w:val="single" w:sz="4" w:space="0" w:color="auto"/>
              <w:left w:val="single" w:sz="4" w:space="0" w:color="auto"/>
              <w:bottom w:val="single" w:sz="4" w:space="0" w:color="auto"/>
              <w:right w:val="single" w:sz="4" w:space="0" w:color="auto"/>
            </w:tcBorders>
          </w:tcPr>
          <w:p w14:paraId="7E7B8F55" w14:textId="77777777" w:rsidR="00FB5A39" w:rsidRPr="008967B8" w:rsidRDefault="00FB5A39" w:rsidP="009A2543">
            <w:pPr>
              <w:rPr>
                <w:b/>
                <w:lang w:eastAsia="sv-SE"/>
              </w:rPr>
            </w:pPr>
            <w:r w:rsidRPr="008967B8">
              <w:rPr>
                <w:b/>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65369AA6" w14:textId="77777777" w:rsidR="00FB5A39" w:rsidRPr="008967B8" w:rsidRDefault="00FB5A39" w:rsidP="009A2543">
            <w:pPr>
              <w:rPr>
                <w:b/>
              </w:rPr>
            </w:pPr>
          </w:p>
        </w:tc>
        <w:tc>
          <w:tcPr>
            <w:tcW w:w="2925" w:type="dxa"/>
            <w:tcBorders>
              <w:top w:val="single" w:sz="4" w:space="0" w:color="auto"/>
              <w:left w:val="single" w:sz="4" w:space="0" w:color="auto"/>
              <w:bottom w:val="single" w:sz="4" w:space="0" w:color="auto"/>
              <w:right w:val="single" w:sz="4" w:space="0" w:color="auto"/>
            </w:tcBorders>
          </w:tcPr>
          <w:p w14:paraId="7AD7CC5C" w14:textId="77777777" w:rsidR="00FB5A39" w:rsidRPr="008967B8" w:rsidRDefault="00FB5A39" w:rsidP="009A2543">
            <w:pPr>
              <w:rPr>
                <w:rFonts w:cs="Arial"/>
                <w:b/>
              </w:rPr>
            </w:pPr>
          </w:p>
        </w:tc>
        <w:tc>
          <w:tcPr>
            <w:tcW w:w="1617" w:type="dxa"/>
            <w:tcBorders>
              <w:top w:val="single" w:sz="4" w:space="0" w:color="auto"/>
              <w:left w:val="single" w:sz="4" w:space="0" w:color="auto"/>
              <w:bottom w:val="single" w:sz="4" w:space="0" w:color="auto"/>
              <w:right w:val="single" w:sz="4" w:space="0" w:color="auto"/>
            </w:tcBorders>
          </w:tcPr>
          <w:p w14:paraId="43C7E181" w14:textId="77777777" w:rsidR="00FB5A39" w:rsidRPr="008967B8" w:rsidRDefault="00FB5A39" w:rsidP="009A2543">
            <w:pPr>
              <w:rPr>
                <w:b/>
              </w:rPr>
            </w:pPr>
            <w:r>
              <w:rPr>
                <w:b/>
              </w:rPr>
              <w:t>1</w:t>
            </w:r>
          </w:p>
        </w:tc>
      </w:tr>
      <w:tr w:rsidR="00FB5A39" w:rsidRPr="00122981" w14:paraId="1F723910" w14:textId="77777777" w:rsidTr="009A2543">
        <w:tc>
          <w:tcPr>
            <w:tcW w:w="2474" w:type="dxa"/>
            <w:tcBorders>
              <w:top w:val="single" w:sz="4" w:space="0" w:color="auto"/>
              <w:left w:val="single" w:sz="4" w:space="0" w:color="auto"/>
              <w:bottom w:val="single" w:sz="4" w:space="0" w:color="auto"/>
              <w:right w:val="single" w:sz="4" w:space="0" w:color="auto"/>
            </w:tcBorders>
          </w:tcPr>
          <w:p w14:paraId="638E3783" w14:textId="77777777" w:rsidR="00FB5A39" w:rsidRPr="002919E0" w:rsidRDefault="00FB5A39" w:rsidP="009A2543">
            <w:pPr>
              <w:rPr>
                <w:lang w:eastAsia="sv-SE"/>
              </w:rPr>
            </w:pPr>
            <w:r w:rsidRPr="002919E0">
              <w:rPr>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1F47C92" w14:textId="77777777" w:rsidR="00FB5A39" w:rsidRPr="002919E0" w:rsidRDefault="00FB5A39" w:rsidP="009A254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7B5BE106" w14:textId="77777777" w:rsidR="00FB5A39" w:rsidRPr="002919E0" w:rsidRDefault="00FB5A39" w:rsidP="009A2543">
            <w:pPr>
              <w:rPr>
                <w:rFonts w:cs="Arial"/>
              </w:rPr>
            </w:pPr>
            <w:r w:rsidRPr="002919E0">
              <w:rPr>
                <w:rFonts w:cs="Arial"/>
              </w:rPr>
              <w:t>OK = operationen genomförd utan fel</w:t>
            </w:r>
          </w:p>
          <w:p w14:paraId="0ED4AA47" w14:textId="77777777" w:rsidR="00FB5A39" w:rsidRPr="002919E0" w:rsidRDefault="00FB5A39" w:rsidP="009A2543">
            <w:pPr>
              <w:rPr>
                <w:rFonts w:cs="Arial"/>
              </w:rPr>
            </w:pPr>
            <w:r w:rsidRPr="002919E0">
              <w:rPr>
                <w:rFonts w:cs="Arial"/>
              </w:rPr>
              <w:t xml:space="preserve">ERROR = Fel vid operationen. Felet beskrivs i elementet comment </w:t>
            </w:r>
          </w:p>
          <w:p w14:paraId="0F952C74" w14:textId="77777777" w:rsidR="00FB5A39" w:rsidRPr="002919E0" w:rsidRDefault="00FB5A39" w:rsidP="009A2543">
            <w:pPr>
              <w:rPr>
                <w:rFonts w:cs="Arial"/>
              </w:rPr>
            </w:pPr>
            <w:r w:rsidRPr="002919E0">
              <w:rPr>
                <w:rFonts w:cs="Arial"/>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68D71CA1" w14:textId="77777777" w:rsidR="00FB5A39" w:rsidRPr="002919E0" w:rsidRDefault="00FB5A39" w:rsidP="009A2543">
            <w:r w:rsidRPr="002919E0">
              <w:t>1</w:t>
            </w:r>
            <w:proofErr w:type="gramStart"/>
            <w:r w:rsidRPr="002919E0">
              <w:t>..</w:t>
            </w:r>
            <w:proofErr w:type="gramEnd"/>
            <w:r w:rsidRPr="002919E0">
              <w:t>1</w:t>
            </w:r>
          </w:p>
        </w:tc>
      </w:tr>
      <w:tr w:rsidR="00FB5A39" w:rsidRPr="00122981" w14:paraId="516AE145" w14:textId="77777777" w:rsidTr="009A2543">
        <w:tc>
          <w:tcPr>
            <w:tcW w:w="2474" w:type="dxa"/>
            <w:tcBorders>
              <w:top w:val="single" w:sz="4" w:space="0" w:color="auto"/>
              <w:left w:val="single" w:sz="4" w:space="0" w:color="auto"/>
              <w:bottom w:val="single" w:sz="4" w:space="0" w:color="auto"/>
              <w:right w:val="single" w:sz="4" w:space="0" w:color="auto"/>
            </w:tcBorders>
          </w:tcPr>
          <w:p w14:paraId="7C03D5DA" w14:textId="77777777" w:rsidR="00FB5A39" w:rsidRPr="002919E0" w:rsidRDefault="00FB5A39" w:rsidP="009A2543">
            <w:pPr>
              <w:rPr>
                <w:lang w:eastAsia="sv-SE"/>
              </w:rPr>
            </w:pPr>
            <w:r w:rsidRPr="002919E0">
              <w:rPr>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3A30117E" w14:textId="77777777" w:rsidR="00FB5A39" w:rsidRPr="002919E0" w:rsidRDefault="00FB5A39" w:rsidP="009A254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611BEE01" w14:textId="77777777" w:rsidR="00FB5A39" w:rsidRPr="002919E0" w:rsidRDefault="00FB5A39" w:rsidP="009A2543">
            <w:pPr>
              <w:rPr>
                <w:rFonts w:cs="Arial"/>
              </w:rPr>
            </w:pPr>
            <w:r w:rsidRPr="002919E0">
              <w:rPr>
                <w:rFonts w:cs="Arial"/>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07869766" w14:textId="77777777" w:rsidR="00FB5A39" w:rsidRPr="002919E0" w:rsidRDefault="00FB5A39" w:rsidP="009A2543">
            <w:r w:rsidRPr="002919E0">
              <w:t>0</w:t>
            </w:r>
            <w:proofErr w:type="gramStart"/>
            <w:r w:rsidRPr="002919E0">
              <w:t>..</w:t>
            </w:r>
            <w:proofErr w:type="gramEnd"/>
            <w:r w:rsidRPr="002919E0">
              <w:t>1</w:t>
            </w:r>
          </w:p>
        </w:tc>
      </w:tr>
    </w:tbl>
    <w:p w14:paraId="54A962E1" w14:textId="05A708CA" w:rsidR="00122981" w:rsidRDefault="00122981" w:rsidP="008072F6">
      <w:pPr>
        <w:spacing w:line="240" w:lineRule="auto"/>
      </w:pPr>
    </w:p>
    <w:p w14:paraId="7408D312" w14:textId="77777777" w:rsidR="008072F6" w:rsidRPr="00122981" w:rsidRDefault="008072F6" w:rsidP="008072F6">
      <w:pPr>
        <w:spacing w:line="240" w:lineRule="auto"/>
      </w:pPr>
    </w:p>
    <w:p w14:paraId="01433A6B" w14:textId="77777777" w:rsidR="00122981" w:rsidRPr="00122981" w:rsidRDefault="00122981" w:rsidP="00122981">
      <w:pPr>
        <w:pStyle w:val="Rubrik3"/>
      </w:pPr>
      <w:bookmarkStart w:id="101" w:name="_Toc369180405"/>
      <w:bookmarkStart w:id="102" w:name="_Toc371334463"/>
      <w:bookmarkStart w:id="103" w:name="_Toc374962651"/>
      <w:r w:rsidRPr="00122981">
        <w:t>Övriga regler</w:t>
      </w:r>
      <w:bookmarkEnd w:id="101"/>
      <w:bookmarkEnd w:id="102"/>
      <w:bookmarkEnd w:id="103"/>
    </w:p>
    <w:p w14:paraId="13BDD160" w14:textId="77777777" w:rsidR="005230F1" w:rsidRDefault="005230F1" w:rsidP="005230F1">
      <w:r w:rsidRPr="00122981">
        <w:t>Om en, enligt terminolog</w:t>
      </w:r>
      <w:r>
        <w:t xml:space="preserve">iservern, </w:t>
      </w:r>
      <w:proofErr w:type="gramStart"/>
      <w:r>
        <w:t>ej</w:t>
      </w:r>
      <w:proofErr w:type="gramEnd"/>
      <w:r>
        <w:t xml:space="preserve"> giltig observation</w:t>
      </w:r>
      <w:r w:rsidRPr="00122981">
        <w:t xml:space="preserve">skod skickas till tjänstekontraktet så ignoreras denna och registreras därmed inte i uppföljningsdomänet. I de fall då ett meddelande omfattar endast en </w:t>
      </w:r>
      <w:r>
        <w:t>observation</w:t>
      </w:r>
      <w:r w:rsidRPr="00122981">
        <w:t xml:space="preserve"> och denna anges med en </w:t>
      </w:r>
      <w:proofErr w:type="gramStart"/>
      <w:r w:rsidRPr="00122981">
        <w:t>ej</w:t>
      </w:r>
      <w:proofErr w:type="gramEnd"/>
      <w:r w:rsidRPr="00122981">
        <w:t xml:space="preserve"> giltig kod returneras ERROR i svaret. I de fall då ett meddelande omfattar fler </w:t>
      </w:r>
      <w:r>
        <w:t>observationer</w:t>
      </w:r>
      <w:r w:rsidRPr="00122981">
        <w:t xml:space="preserve"> där någon av koderna är felaktig returneras INFO med en varning om att den </w:t>
      </w:r>
      <w:proofErr w:type="gramStart"/>
      <w:r w:rsidRPr="00122981">
        <w:t>ej</w:t>
      </w:r>
      <w:proofErr w:type="gramEnd"/>
      <w:r w:rsidRPr="00122981">
        <w:t xml:space="preserve"> giltiga koden inte har registrerats. Dock registreras övriga koder i meddelandet förutsatt att dessa är giltiga.</w:t>
      </w:r>
    </w:p>
    <w:p w14:paraId="7FFD4E23" w14:textId="77777777" w:rsidR="00055DB3" w:rsidRDefault="00055DB3" w:rsidP="005230F1"/>
    <w:p w14:paraId="5923859E" w14:textId="77777777" w:rsidR="00055DB3" w:rsidRPr="00C67971" w:rsidRDefault="00055DB3" w:rsidP="00055DB3">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42C9D5EA" w14:textId="77777777" w:rsidR="00055DB3" w:rsidRDefault="00055DB3" w:rsidP="00055DB3">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542051D7" w14:textId="77777777" w:rsidR="00055DB3" w:rsidRDefault="00055DB3" w:rsidP="00055DB3"/>
    <w:p w14:paraId="76F08B28" w14:textId="77777777" w:rsidR="00055DB3" w:rsidRPr="00C67971" w:rsidRDefault="00055DB3" w:rsidP="00055DB3">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05176682" w14:textId="77777777" w:rsidR="00055DB3" w:rsidRPr="00A215B9" w:rsidRDefault="00055DB3" w:rsidP="00055DB3">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proofErr w:type="gramStart"/>
      <w:r w:rsidRPr="00A215B9">
        <w:rPr>
          <w:i/>
        </w:rPr>
        <w:t>CareGiver</w:t>
      </w:r>
      <w:proofErr w:type="gramEnd"/>
      <w:r>
        <w:t xml:space="preserve"> ska inte involveras däremot </w:t>
      </w:r>
      <w:r w:rsidRPr="00A215B9">
        <w:t>ska</w:t>
      </w:r>
      <w:r>
        <w:t xml:space="preserve"> klassen </w:t>
      </w:r>
      <w:r>
        <w:rPr>
          <w:i/>
        </w:rPr>
        <w:t xml:space="preserve">Person </w:t>
      </w:r>
      <w:r w:rsidRPr="00A215B9">
        <w:t>användas</w:t>
      </w:r>
      <w:r>
        <w:rPr>
          <w:i/>
        </w:rPr>
        <w:t xml:space="preserve">. </w:t>
      </w:r>
    </w:p>
    <w:p w14:paraId="6DC44F22" w14:textId="77777777" w:rsidR="00055DB3" w:rsidRDefault="00055DB3" w:rsidP="00055DB3"/>
    <w:p w14:paraId="1F1CB740" w14:textId="77777777" w:rsidR="00055DB3" w:rsidRPr="00C67971" w:rsidRDefault="00055DB3" w:rsidP="00055DB3">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2BAEDB4F" w14:textId="77777777" w:rsidR="00055DB3" w:rsidRPr="0000187C" w:rsidRDefault="00055DB3" w:rsidP="00055DB3">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1C9FEE6F" w14:textId="77777777" w:rsidR="00122981" w:rsidRPr="00122981" w:rsidRDefault="00122981" w:rsidP="00122981"/>
    <w:p w14:paraId="36D64840" w14:textId="77777777" w:rsidR="005230F1" w:rsidRPr="00122981" w:rsidRDefault="005230F1" w:rsidP="005230F1">
      <w:pPr>
        <w:pStyle w:val="Rubrik4"/>
      </w:pPr>
      <w:bookmarkStart w:id="104" w:name="_Toc369180401"/>
      <w:bookmarkStart w:id="105" w:name="_Toc371334464"/>
      <w:r w:rsidRPr="00122981">
        <w:t>Icke funktionella krav</w:t>
      </w:r>
      <w:bookmarkEnd w:id="104"/>
      <w:bookmarkEnd w:id="105"/>
    </w:p>
    <w:p w14:paraId="63AEC57C" w14:textId="77777777" w:rsidR="0048081F" w:rsidRPr="00E146AE" w:rsidRDefault="0048081F" w:rsidP="0048081F">
      <w:r w:rsidRPr="00E146AE">
        <w:t>Inga övriga icke funktionella krav.</w:t>
      </w:r>
    </w:p>
    <w:p w14:paraId="2D743AC0" w14:textId="77777777" w:rsidR="00122981" w:rsidRPr="00122981" w:rsidRDefault="00122981" w:rsidP="00122981"/>
    <w:p w14:paraId="5EFEAF7D" w14:textId="77777777" w:rsidR="00122981" w:rsidRPr="00122981" w:rsidRDefault="00122981" w:rsidP="00122981">
      <w:pPr>
        <w:pStyle w:val="Rubrik5"/>
        <w:rPr>
          <w:color w:val="auto"/>
        </w:rPr>
      </w:pPr>
      <w:bookmarkStart w:id="106" w:name="_Toc369180400"/>
      <w:r w:rsidRPr="00122981">
        <w:rPr>
          <w:color w:val="auto"/>
        </w:rPr>
        <w:t>SLA-krav</w:t>
      </w:r>
      <w:bookmarkEnd w:id="106"/>
    </w:p>
    <w:p w14:paraId="6B9F4325" w14:textId="77777777" w:rsidR="00122981" w:rsidRPr="00122981" w:rsidRDefault="00122981" w:rsidP="00122981">
      <w:r w:rsidRPr="00122981">
        <w:t>Detta tjänstekontrakt har inga avvikande SLA-krav.</w:t>
      </w:r>
    </w:p>
    <w:p w14:paraId="57DFE27E" w14:textId="77777777" w:rsidR="00122981" w:rsidRPr="00122981" w:rsidRDefault="00122981" w:rsidP="00122981"/>
    <w:p w14:paraId="684A5A4E" w14:textId="77777777" w:rsidR="00122981" w:rsidRPr="00122981" w:rsidRDefault="00122981" w:rsidP="00122981"/>
    <w:p w14:paraId="36CBFCF5" w14:textId="77777777" w:rsidR="00122981" w:rsidRPr="00122981" w:rsidRDefault="00122981" w:rsidP="00122981"/>
    <w:p w14:paraId="4AB41640" w14:textId="77777777" w:rsidR="00E146AE" w:rsidRDefault="00E146AE">
      <w:pPr>
        <w:spacing w:line="240" w:lineRule="auto"/>
        <w:rPr>
          <w:rFonts w:eastAsia="Times New Roman"/>
          <w:bCs/>
          <w:sz w:val="24"/>
          <w:szCs w:val="26"/>
        </w:rPr>
      </w:pPr>
      <w:bookmarkStart w:id="107" w:name="_Toc371334465"/>
      <w:r>
        <w:br w:type="page"/>
      </w:r>
    </w:p>
    <w:p w14:paraId="79C66785" w14:textId="77777777" w:rsidR="00122981" w:rsidRPr="00122981" w:rsidRDefault="00122981" w:rsidP="00122981">
      <w:pPr>
        <w:pStyle w:val="Rubrik2"/>
      </w:pPr>
      <w:bookmarkStart w:id="108" w:name="_Toc374962652"/>
      <w:r w:rsidRPr="00122981">
        <w:lastRenderedPageBreak/>
        <w:t>DeleteObservation</w:t>
      </w:r>
      <w:bookmarkEnd w:id="107"/>
      <w:bookmarkEnd w:id="108"/>
    </w:p>
    <w:p w14:paraId="4B7E4417" w14:textId="77777777" w:rsidR="00122981" w:rsidRDefault="00122981" w:rsidP="00122981">
      <w:r w:rsidRPr="00122981">
        <w:t xml:space="preserve">DeleteObservation raderar information som tidigare har registrerats via tjänsten ProcessObservation. Ett befintligt tillstånd (eg. diagnos) i engagemangsindex raderas genom att observationId skickas via tjänsten. All information som har registrerats tillsammans med det identifierade tillståndet via tjänsten ProcessObservation raderas helt. </w:t>
      </w:r>
    </w:p>
    <w:p w14:paraId="0EBC039F" w14:textId="77777777" w:rsidR="00E57B57" w:rsidRDefault="00E57B57" w:rsidP="00122981"/>
    <w:p w14:paraId="7F7F843C" w14:textId="77777777" w:rsidR="00E57B57" w:rsidRPr="001540E7" w:rsidRDefault="00E57B57" w:rsidP="00E57B57">
      <w:r>
        <w:t xml:space="preserve">Den information som raderas motsvaras av den meddelandemodell som beskrivs i kap 5.1. </w:t>
      </w:r>
    </w:p>
    <w:p w14:paraId="4606FA0D" w14:textId="77777777" w:rsidR="00122981" w:rsidRDefault="00122981" w:rsidP="00122981"/>
    <w:p w14:paraId="5A00F0E0" w14:textId="77777777" w:rsidR="00E57B57" w:rsidRPr="00122981" w:rsidRDefault="00E57B57" w:rsidP="00122981"/>
    <w:p w14:paraId="14B39A72" w14:textId="77777777" w:rsidR="00122981" w:rsidRPr="00122981" w:rsidRDefault="00122981" w:rsidP="00122981">
      <w:pPr>
        <w:pStyle w:val="Rubrik3"/>
      </w:pPr>
      <w:bookmarkStart w:id="109" w:name="_Toc369180452"/>
      <w:bookmarkStart w:id="110" w:name="_Toc371334466"/>
      <w:bookmarkStart w:id="111" w:name="_Toc374962653"/>
      <w:r w:rsidRPr="00122981">
        <w:t>Version</w:t>
      </w:r>
      <w:bookmarkEnd w:id="109"/>
      <w:bookmarkEnd w:id="110"/>
      <w:bookmarkEnd w:id="111"/>
    </w:p>
    <w:p w14:paraId="4938B319" w14:textId="77777777" w:rsidR="00122981" w:rsidRPr="00122981" w:rsidRDefault="00122981" w:rsidP="00122981">
      <w:r w:rsidRPr="00122981">
        <w:t>1.0</w:t>
      </w:r>
    </w:p>
    <w:p w14:paraId="1F3B9BF4" w14:textId="77777777" w:rsidR="00122981" w:rsidRPr="00122981" w:rsidRDefault="00122981" w:rsidP="00122981"/>
    <w:p w14:paraId="4CDA9943" w14:textId="77777777" w:rsidR="00122981" w:rsidRPr="00122981" w:rsidRDefault="00122981" w:rsidP="00122981">
      <w:pPr>
        <w:pStyle w:val="Rubrik3"/>
      </w:pPr>
      <w:bookmarkStart w:id="112" w:name="_Toc369180458"/>
      <w:bookmarkStart w:id="113" w:name="_Toc371334467"/>
      <w:bookmarkStart w:id="114" w:name="_Toc374962654"/>
      <w:r w:rsidRPr="00122981">
        <w:t>Fältregler</w:t>
      </w:r>
      <w:bookmarkEnd w:id="112"/>
      <w:bookmarkEnd w:id="113"/>
      <w:bookmarkEnd w:id="114"/>
    </w:p>
    <w:p w14:paraId="79366CF6" w14:textId="77777777" w:rsidR="000F0D7E" w:rsidRPr="00122981" w:rsidRDefault="000F0D7E" w:rsidP="000F0D7E">
      <w:r w:rsidRPr="00122981">
        <w:t xml:space="preserve">Nedanstående tabell beskriver varje element i begäran och svar. Har namnet en * finns ytterligare regler för detta element och beskrivs mer i detalj i stycket Regler. </w:t>
      </w:r>
    </w:p>
    <w:p w14:paraId="37FF2077" w14:textId="77777777" w:rsidR="00122981" w:rsidRDefault="00122981" w:rsidP="00122981"/>
    <w:tbl>
      <w:tblPr>
        <w:tblStyle w:val="Tabellrutnt"/>
        <w:tblW w:w="9520" w:type="dxa"/>
        <w:tblLayout w:type="fixed"/>
        <w:tblLook w:val="04A0" w:firstRow="1" w:lastRow="0" w:firstColumn="1" w:lastColumn="0" w:noHBand="0" w:noVBand="1"/>
      </w:tblPr>
      <w:tblGrid>
        <w:gridCol w:w="2518"/>
        <w:gridCol w:w="2410"/>
        <w:gridCol w:w="2977"/>
        <w:gridCol w:w="1615"/>
      </w:tblGrid>
      <w:tr w:rsidR="00122981" w:rsidRPr="00F71DFD" w14:paraId="09EABBEF" w14:textId="77777777" w:rsidTr="000F0D7E">
        <w:trPr>
          <w:trHeight w:val="384"/>
        </w:trPr>
        <w:tc>
          <w:tcPr>
            <w:tcW w:w="2518" w:type="dxa"/>
            <w:shd w:val="clear" w:color="auto" w:fill="D9D9D9" w:themeFill="background1" w:themeFillShade="D9"/>
            <w:vAlign w:val="bottom"/>
          </w:tcPr>
          <w:p w14:paraId="518D3BE3" w14:textId="77777777" w:rsidR="00122981" w:rsidRPr="00F71DFD" w:rsidRDefault="00122981" w:rsidP="00F71DFD">
            <w:pPr>
              <w:rPr>
                <w:b/>
              </w:rPr>
            </w:pPr>
            <w:r w:rsidRPr="00F71DFD">
              <w:rPr>
                <w:b/>
              </w:rPr>
              <w:t>Namn</w:t>
            </w:r>
          </w:p>
        </w:tc>
        <w:tc>
          <w:tcPr>
            <w:tcW w:w="2410" w:type="dxa"/>
            <w:shd w:val="clear" w:color="auto" w:fill="D9D9D9" w:themeFill="background1" w:themeFillShade="D9"/>
            <w:vAlign w:val="bottom"/>
          </w:tcPr>
          <w:p w14:paraId="323F5852" w14:textId="77777777" w:rsidR="00122981" w:rsidRPr="00F71DFD" w:rsidRDefault="00122981" w:rsidP="00F71DFD">
            <w:pPr>
              <w:rPr>
                <w:b/>
              </w:rPr>
            </w:pPr>
            <w:r w:rsidRPr="00F71DFD">
              <w:rPr>
                <w:b/>
              </w:rPr>
              <w:t>Typ</w:t>
            </w:r>
          </w:p>
        </w:tc>
        <w:tc>
          <w:tcPr>
            <w:tcW w:w="2977" w:type="dxa"/>
            <w:shd w:val="clear" w:color="auto" w:fill="D9D9D9" w:themeFill="background1" w:themeFillShade="D9"/>
            <w:vAlign w:val="bottom"/>
          </w:tcPr>
          <w:p w14:paraId="432C07FF" w14:textId="77777777" w:rsidR="00122981" w:rsidRPr="00F71DFD" w:rsidRDefault="00122981" w:rsidP="00F71DFD">
            <w:pPr>
              <w:rPr>
                <w:b/>
              </w:rPr>
            </w:pPr>
            <w:r w:rsidRPr="00F71DFD">
              <w:rPr>
                <w:b/>
              </w:rPr>
              <w:t>Beskrivning</w:t>
            </w:r>
          </w:p>
        </w:tc>
        <w:tc>
          <w:tcPr>
            <w:tcW w:w="1615" w:type="dxa"/>
            <w:shd w:val="clear" w:color="auto" w:fill="D9D9D9" w:themeFill="background1" w:themeFillShade="D9"/>
            <w:vAlign w:val="bottom"/>
          </w:tcPr>
          <w:p w14:paraId="0B3BA30C" w14:textId="77777777" w:rsidR="00122981" w:rsidRPr="00F71DFD" w:rsidRDefault="00122981" w:rsidP="00F71DFD">
            <w:pPr>
              <w:rPr>
                <w:b/>
              </w:rPr>
            </w:pPr>
            <w:r w:rsidRPr="00F71DFD">
              <w:rPr>
                <w:b/>
              </w:rPr>
              <w:t>Kardinalitet</w:t>
            </w:r>
          </w:p>
        </w:tc>
      </w:tr>
      <w:tr w:rsidR="00667116" w:rsidRPr="00122981" w14:paraId="3852D546" w14:textId="77777777" w:rsidTr="001C5243">
        <w:tc>
          <w:tcPr>
            <w:tcW w:w="2518" w:type="dxa"/>
          </w:tcPr>
          <w:p w14:paraId="7EADBEED" w14:textId="31AF844E" w:rsidR="00667116" w:rsidRPr="00122981" w:rsidRDefault="00667116" w:rsidP="00F71DFD">
            <w:pPr>
              <w:rPr>
                <w:rFonts w:eastAsia="Batang"/>
                <w:lang w:val="en-GB"/>
              </w:rPr>
            </w:pPr>
            <w:r w:rsidRPr="00F71DFD">
              <w:rPr>
                <w:b/>
              </w:rPr>
              <w:t>Begäran</w:t>
            </w:r>
          </w:p>
        </w:tc>
        <w:tc>
          <w:tcPr>
            <w:tcW w:w="2410" w:type="dxa"/>
          </w:tcPr>
          <w:p w14:paraId="6A8291CA" w14:textId="77777777" w:rsidR="00667116" w:rsidRPr="00122981" w:rsidRDefault="00667116" w:rsidP="00F71DFD">
            <w:pPr>
              <w:rPr>
                <w:rFonts w:eastAsia="Batang"/>
                <w:lang w:val="en-GB"/>
              </w:rPr>
            </w:pPr>
          </w:p>
        </w:tc>
        <w:tc>
          <w:tcPr>
            <w:tcW w:w="2977" w:type="dxa"/>
          </w:tcPr>
          <w:p w14:paraId="2E1FF0CA" w14:textId="77777777" w:rsidR="00667116" w:rsidRPr="00122981" w:rsidRDefault="00667116" w:rsidP="00F71DFD">
            <w:pPr>
              <w:rPr>
                <w:rFonts w:eastAsia="Batang"/>
              </w:rPr>
            </w:pPr>
          </w:p>
        </w:tc>
        <w:tc>
          <w:tcPr>
            <w:tcW w:w="1615" w:type="dxa"/>
          </w:tcPr>
          <w:p w14:paraId="1A653945" w14:textId="77777777" w:rsidR="00667116" w:rsidRPr="00122981" w:rsidRDefault="00667116" w:rsidP="00F71DFD">
            <w:pPr>
              <w:rPr>
                <w:rFonts w:eastAsia="Batang"/>
                <w:lang w:val="en-GB"/>
              </w:rPr>
            </w:pPr>
          </w:p>
        </w:tc>
      </w:tr>
      <w:tr w:rsidR="00122981" w:rsidRPr="00122981" w14:paraId="2249C67C" w14:textId="77777777" w:rsidTr="001C5243">
        <w:tc>
          <w:tcPr>
            <w:tcW w:w="2518" w:type="dxa"/>
          </w:tcPr>
          <w:p w14:paraId="01414B92" w14:textId="77777777" w:rsidR="00122981" w:rsidRPr="00122981" w:rsidRDefault="00122981" w:rsidP="00F71DFD">
            <w:pPr>
              <w:rPr>
                <w:rFonts w:eastAsia="Batang"/>
                <w:lang w:val="en-GB"/>
              </w:rPr>
            </w:pPr>
            <w:r w:rsidRPr="00122981">
              <w:rPr>
                <w:rFonts w:eastAsia="Batang"/>
                <w:lang w:val="en-GB"/>
              </w:rPr>
              <w:t>observationId</w:t>
            </w:r>
          </w:p>
        </w:tc>
        <w:tc>
          <w:tcPr>
            <w:tcW w:w="2410" w:type="dxa"/>
          </w:tcPr>
          <w:p w14:paraId="40FCE280" w14:textId="77777777" w:rsidR="00122981" w:rsidRPr="00122981" w:rsidRDefault="00122981" w:rsidP="00F71DFD">
            <w:pPr>
              <w:rPr>
                <w:rFonts w:eastAsia="Batang"/>
                <w:lang w:val="en-GB"/>
              </w:rPr>
            </w:pPr>
            <w:r w:rsidRPr="00122981">
              <w:rPr>
                <w:rFonts w:eastAsia="Batang"/>
                <w:lang w:val="en-GB"/>
              </w:rPr>
              <w:t>IIType</w:t>
            </w:r>
          </w:p>
        </w:tc>
        <w:tc>
          <w:tcPr>
            <w:tcW w:w="2977" w:type="dxa"/>
          </w:tcPr>
          <w:p w14:paraId="408A26C3" w14:textId="77777777" w:rsidR="00122981" w:rsidRPr="00122981" w:rsidRDefault="00122981" w:rsidP="00F71DFD">
            <w:pPr>
              <w:rPr>
                <w:rFonts w:eastAsia="Batang"/>
              </w:rPr>
            </w:pPr>
            <w:r w:rsidRPr="00122981">
              <w:rPr>
                <w:rFonts w:eastAsia="Batang"/>
              </w:rPr>
              <w:t>observationId för den observation med tillhörande information som ska raderas.</w:t>
            </w:r>
          </w:p>
          <w:p w14:paraId="0EFDD91D" w14:textId="77777777" w:rsidR="00122981" w:rsidRPr="00122981" w:rsidRDefault="00122981" w:rsidP="00F71DFD">
            <w:pPr>
              <w:rPr>
                <w:rFonts w:eastAsia="Batang"/>
              </w:rPr>
            </w:pPr>
          </w:p>
          <w:p w14:paraId="3B7EF1F2" w14:textId="77777777" w:rsidR="00122981" w:rsidRPr="00122981" w:rsidRDefault="00122981" w:rsidP="00F71DFD">
            <w:pPr>
              <w:rPr>
                <w:rFonts w:eastAsia="Batang"/>
              </w:rPr>
            </w:pPr>
            <w:proofErr w:type="gramStart"/>
            <w:r w:rsidRPr="00122981">
              <w:rPr>
                <w:rFonts w:eastAsia="Batang"/>
              </w:rPr>
              <w:t>Root :</w:t>
            </w:r>
            <w:proofErr w:type="gramEnd"/>
            <w:r w:rsidRPr="00122981">
              <w:rPr>
                <w:rFonts w:eastAsia="Batang"/>
              </w:rPr>
              <w:t>= Nationell OID för lokala id:n.</w:t>
            </w:r>
          </w:p>
          <w:p w14:paraId="1014A48A" w14:textId="77777777" w:rsidR="00122981" w:rsidRPr="00122981" w:rsidRDefault="00122981" w:rsidP="00F71DFD">
            <w:pPr>
              <w:rPr>
                <w:rFonts w:eastAsia="Batang"/>
              </w:rPr>
            </w:pPr>
            <w:r w:rsidRPr="00122981">
              <w:rPr>
                <w:rFonts w:eastAsia="Batang"/>
              </w:rPr>
              <w:t xml:space="preserve">Ext:= HSA-id för det system inom vilket </w:t>
            </w:r>
            <w:r w:rsidR="00FB06D1">
              <w:rPr>
                <w:rFonts w:eastAsia="Batang"/>
              </w:rPr>
              <w:t>observationI</w:t>
            </w:r>
            <w:r w:rsidRPr="00122981">
              <w:rPr>
                <w:rFonts w:eastAsia="Batang"/>
              </w:rPr>
              <w:t>d är unikt+”:”+</w:t>
            </w:r>
            <w:r w:rsidR="00FB06D1">
              <w:rPr>
                <w:rFonts w:eastAsia="Batang"/>
              </w:rPr>
              <w:t xml:space="preserve"> observationI</w:t>
            </w:r>
            <w:r w:rsidR="00FB06D1" w:rsidRPr="00122981">
              <w:rPr>
                <w:rFonts w:eastAsia="Batang"/>
              </w:rPr>
              <w:t>d</w:t>
            </w:r>
            <w:r w:rsidRPr="00122981">
              <w:rPr>
                <w:rFonts w:eastAsia="Batang"/>
              </w:rPr>
              <w:t>.</w:t>
            </w:r>
          </w:p>
        </w:tc>
        <w:tc>
          <w:tcPr>
            <w:tcW w:w="1615" w:type="dxa"/>
          </w:tcPr>
          <w:p w14:paraId="02F8EA86" w14:textId="77777777" w:rsidR="00122981" w:rsidRPr="00122981" w:rsidRDefault="00122981" w:rsidP="00F71DFD">
            <w:pPr>
              <w:rPr>
                <w:rFonts w:eastAsia="Batang"/>
                <w:lang w:val="en-GB"/>
              </w:rPr>
            </w:pPr>
            <w:r w:rsidRPr="00122981">
              <w:rPr>
                <w:rFonts w:eastAsia="Batang"/>
                <w:lang w:val="en-GB"/>
              </w:rPr>
              <w:t>1..1</w:t>
            </w:r>
          </w:p>
        </w:tc>
      </w:tr>
      <w:tr w:rsidR="001C5243" w:rsidRPr="001C5243" w14:paraId="026AC14E" w14:textId="77777777" w:rsidTr="001C5243">
        <w:tc>
          <w:tcPr>
            <w:tcW w:w="2518" w:type="dxa"/>
          </w:tcPr>
          <w:p w14:paraId="0350588C" w14:textId="77777777" w:rsidR="001C5243" w:rsidRPr="001C5243" w:rsidRDefault="001C5243" w:rsidP="00F71DFD">
            <w:pPr>
              <w:rPr>
                <w:i/>
                <w:highlight w:val="white"/>
                <w:lang w:eastAsia="sv-SE"/>
              </w:rPr>
            </w:pPr>
            <w:r w:rsidRPr="001C5243">
              <w:rPr>
                <w:rFonts w:eastAsia="Batang"/>
                <w:i/>
                <w:lang w:val="en-GB"/>
              </w:rPr>
              <w:t>observationId</w:t>
            </w:r>
            <w:r w:rsidRPr="001C5243">
              <w:rPr>
                <w:i/>
                <w:highlight w:val="white"/>
                <w:lang w:eastAsia="sv-SE"/>
              </w:rPr>
              <w:t>.root</w:t>
            </w:r>
          </w:p>
        </w:tc>
        <w:tc>
          <w:tcPr>
            <w:tcW w:w="2410" w:type="dxa"/>
          </w:tcPr>
          <w:p w14:paraId="3C61A0A4" w14:textId="77777777" w:rsidR="001C5243" w:rsidRPr="001C5243" w:rsidRDefault="001C5243" w:rsidP="00F71DFD">
            <w:pPr>
              <w:rPr>
                <w:rFonts w:eastAsia="Batang"/>
                <w:i/>
              </w:rPr>
            </w:pPr>
            <w:r w:rsidRPr="001C5243">
              <w:rPr>
                <w:rFonts w:eastAsia="Batang"/>
                <w:i/>
              </w:rPr>
              <w:t>String</w:t>
            </w:r>
          </w:p>
        </w:tc>
        <w:tc>
          <w:tcPr>
            <w:tcW w:w="2977" w:type="dxa"/>
          </w:tcPr>
          <w:p w14:paraId="085C8CC0" w14:textId="77777777" w:rsidR="001C5243" w:rsidRPr="001C5243" w:rsidRDefault="001C5243" w:rsidP="00F71DFD">
            <w:pPr>
              <w:rPr>
                <w:rFonts w:cs="Arial"/>
                <w:i/>
              </w:rPr>
            </w:pPr>
            <w:r w:rsidRPr="001C5243">
              <w:rPr>
                <w:rFonts w:cs="Arial"/>
                <w:i/>
              </w:rPr>
              <w:t>Root blir då</w:t>
            </w:r>
          </w:p>
          <w:p w14:paraId="61904BB5" w14:textId="16A1FF17" w:rsidR="001C5243" w:rsidRPr="001C5243" w:rsidRDefault="001C5243" w:rsidP="00F71DFD">
            <w:pPr>
              <w:rPr>
                <w:rFonts w:cs="Arial"/>
                <w:i/>
              </w:rPr>
            </w:pPr>
            <w:r w:rsidRPr="001C5243">
              <w:rPr>
                <w:rFonts w:cs="Arial"/>
                <w:i/>
              </w:rPr>
              <w:t xml:space="preserve">nationell OID för lokala id:n: </w:t>
            </w:r>
            <w:r w:rsidR="00DE5CA4" w:rsidRPr="00DE5CA4">
              <w:rPr>
                <w:rFonts w:cs="Arial"/>
                <w:i/>
              </w:rPr>
              <w:t>1.2.752.129.2.1.2.1</w:t>
            </w:r>
          </w:p>
        </w:tc>
        <w:tc>
          <w:tcPr>
            <w:tcW w:w="1615" w:type="dxa"/>
          </w:tcPr>
          <w:p w14:paraId="77B5542A" w14:textId="77777777" w:rsidR="001C5243" w:rsidRPr="001C5243" w:rsidRDefault="001C5243" w:rsidP="00F71DFD">
            <w:pPr>
              <w:rPr>
                <w:rFonts w:eastAsia="Batang"/>
                <w:i/>
              </w:rPr>
            </w:pPr>
            <w:r w:rsidRPr="001C5243">
              <w:rPr>
                <w:rFonts w:eastAsia="Batang"/>
                <w:i/>
              </w:rPr>
              <w:t>1</w:t>
            </w:r>
          </w:p>
        </w:tc>
      </w:tr>
      <w:tr w:rsidR="001C5243" w:rsidRPr="001C5243" w14:paraId="5AFFF31A" w14:textId="77777777" w:rsidTr="001C5243">
        <w:tc>
          <w:tcPr>
            <w:tcW w:w="2518" w:type="dxa"/>
          </w:tcPr>
          <w:p w14:paraId="54866C21" w14:textId="77777777" w:rsidR="001C5243" w:rsidRPr="001C5243" w:rsidRDefault="001C5243" w:rsidP="00F71DFD">
            <w:pPr>
              <w:rPr>
                <w:i/>
                <w:highlight w:val="white"/>
                <w:lang w:eastAsia="sv-SE"/>
              </w:rPr>
            </w:pPr>
            <w:r w:rsidRPr="001C5243">
              <w:rPr>
                <w:rFonts w:eastAsia="Batang"/>
                <w:i/>
                <w:lang w:val="en-GB"/>
              </w:rPr>
              <w:t>observationId</w:t>
            </w:r>
            <w:r w:rsidRPr="001C5243">
              <w:rPr>
                <w:i/>
                <w:highlight w:val="white"/>
                <w:lang w:eastAsia="sv-SE"/>
              </w:rPr>
              <w:t>.extension</w:t>
            </w:r>
          </w:p>
        </w:tc>
        <w:tc>
          <w:tcPr>
            <w:tcW w:w="2410" w:type="dxa"/>
          </w:tcPr>
          <w:p w14:paraId="43EF20EE" w14:textId="77777777" w:rsidR="001C5243" w:rsidRPr="001C5243" w:rsidRDefault="001C5243" w:rsidP="00F71DFD">
            <w:pPr>
              <w:rPr>
                <w:rFonts w:eastAsia="Batang"/>
                <w:i/>
              </w:rPr>
            </w:pPr>
            <w:r w:rsidRPr="001C5243">
              <w:rPr>
                <w:rFonts w:eastAsia="Batang"/>
                <w:i/>
              </w:rPr>
              <w:t>String</w:t>
            </w:r>
          </w:p>
        </w:tc>
        <w:tc>
          <w:tcPr>
            <w:tcW w:w="2977" w:type="dxa"/>
          </w:tcPr>
          <w:p w14:paraId="47CF2D5E" w14:textId="77777777" w:rsidR="001C5243" w:rsidRPr="001C5243" w:rsidRDefault="001C5243" w:rsidP="00F71DFD">
            <w:pPr>
              <w:rPr>
                <w:rFonts w:cs="Arial"/>
                <w:i/>
              </w:rPr>
            </w:pPr>
            <w:r w:rsidRPr="001C5243">
              <w:rPr>
                <w:rFonts w:cs="Arial"/>
                <w:i/>
              </w:rPr>
              <w:t>Extension sätts till HSA-id för det system inom vilket observationsId är unikt + ”:” + själva ID.</w:t>
            </w:r>
          </w:p>
        </w:tc>
        <w:tc>
          <w:tcPr>
            <w:tcW w:w="1615" w:type="dxa"/>
          </w:tcPr>
          <w:p w14:paraId="720C3FFE" w14:textId="77777777" w:rsidR="001C5243" w:rsidRPr="001C5243" w:rsidRDefault="001C5243" w:rsidP="00F71DFD">
            <w:pPr>
              <w:rPr>
                <w:rFonts w:eastAsia="Batang"/>
                <w:i/>
              </w:rPr>
            </w:pPr>
            <w:r w:rsidRPr="001C5243">
              <w:rPr>
                <w:rFonts w:eastAsia="Batang"/>
                <w:i/>
              </w:rPr>
              <w:t>1</w:t>
            </w:r>
          </w:p>
        </w:tc>
      </w:tr>
      <w:tr w:rsidR="00122981" w:rsidRPr="00F71DFD" w14:paraId="2D4C5528" w14:textId="77777777" w:rsidTr="001C5243">
        <w:tc>
          <w:tcPr>
            <w:tcW w:w="2518" w:type="dxa"/>
          </w:tcPr>
          <w:p w14:paraId="281E01CA" w14:textId="77777777" w:rsidR="00122981" w:rsidRPr="00F71DFD" w:rsidRDefault="00122981" w:rsidP="00F71DFD">
            <w:pPr>
              <w:rPr>
                <w:b/>
              </w:rPr>
            </w:pPr>
            <w:r w:rsidRPr="00F71DFD">
              <w:rPr>
                <w:b/>
              </w:rPr>
              <w:t>Svar</w:t>
            </w:r>
          </w:p>
        </w:tc>
        <w:tc>
          <w:tcPr>
            <w:tcW w:w="2410" w:type="dxa"/>
          </w:tcPr>
          <w:p w14:paraId="223777F4" w14:textId="77777777" w:rsidR="00122981" w:rsidRPr="00F71DFD" w:rsidRDefault="00122981" w:rsidP="00F71DFD">
            <w:pPr>
              <w:rPr>
                <w:b/>
              </w:rPr>
            </w:pPr>
          </w:p>
        </w:tc>
        <w:tc>
          <w:tcPr>
            <w:tcW w:w="2977" w:type="dxa"/>
          </w:tcPr>
          <w:p w14:paraId="45018FC0" w14:textId="77777777" w:rsidR="00122981" w:rsidRPr="00F71DFD" w:rsidRDefault="00122981" w:rsidP="00F71DFD">
            <w:pPr>
              <w:rPr>
                <w:b/>
              </w:rPr>
            </w:pPr>
          </w:p>
        </w:tc>
        <w:tc>
          <w:tcPr>
            <w:tcW w:w="1615" w:type="dxa"/>
          </w:tcPr>
          <w:p w14:paraId="67F496DC" w14:textId="47FEB34C" w:rsidR="00122981" w:rsidRPr="00F71DFD" w:rsidRDefault="00236EA0" w:rsidP="00F71DFD">
            <w:pPr>
              <w:rPr>
                <w:b/>
              </w:rPr>
            </w:pPr>
            <w:r>
              <w:rPr>
                <w:b/>
              </w:rPr>
              <w:t>1</w:t>
            </w:r>
          </w:p>
        </w:tc>
      </w:tr>
      <w:tr w:rsidR="00122981" w:rsidRPr="00122981" w14:paraId="0B3A4D6A" w14:textId="77777777" w:rsidTr="001C5243">
        <w:tc>
          <w:tcPr>
            <w:tcW w:w="2518" w:type="dxa"/>
          </w:tcPr>
          <w:p w14:paraId="646BB433" w14:textId="77777777" w:rsidR="00122981" w:rsidRPr="00122981" w:rsidRDefault="008D6D62" w:rsidP="00F71DFD">
            <w:pPr>
              <w:rPr>
                <w:rFonts w:eastAsia="Batang"/>
                <w:lang w:val="en-GB"/>
              </w:rPr>
            </w:pPr>
            <w:r w:rsidRPr="00122981">
              <w:rPr>
                <w:rFonts w:eastAsia="Batang"/>
                <w:lang w:val="en-GB"/>
              </w:rPr>
              <w:t>C</w:t>
            </w:r>
            <w:r w:rsidR="00122981" w:rsidRPr="00122981">
              <w:rPr>
                <w:rFonts w:eastAsia="Batang"/>
                <w:lang w:val="en-GB"/>
              </w:rPr>
              <w:t>ode</w:t>
            </w:r>
          </w:p>
        </w:tc>
        <w:tc>
          <w:tcPr>
            <w:tcW w:w="2410" w:type="dxa"/>
          </w:tcPr>
          <w:p w14:paraId="12ECEC1C" w14:textId="77777777" w:rsidR="00122981" w:rsidRPr="00122981" w:rsidRDefault="00122981" w:rsidP="00F71DFD">
            <w:pPr>
              <w:rPr>
                <w:rFonts w:eastAsia="Batang"/>
                <w:lang w:val="en-GB"/>
              </w:rPr>
            </w:pPr>
            <w:r w:rsidRPr="00122981">
              <w:rPr>
                <w:rFonts w:eastAsia="Batang"/>
                <w:lang w:val="en-GB"/>
              </w:rPr>
              <w:t>String</w:t>
            </w:r>
          </w:p>
        </w:tc>
        <w:tc>
          <w:tcPr>
            <w:tcW w:w="2977" w:type="dxa"/>
          </w:tcPr>
          <w:p w14:paraId="262AB103" w14:textId="77777777" w:rsidR="00122981" w:rsidRPr="00122981" w:rsidRDefault="00122981" w:rsidP="00F71DFD">
            <w:pPr>
              <w:rPr>
                <w:rFonts w:eastAsia="Batang"/>
              </w:rPr>
            </w:pPr>
            <w:r w:rsidRPr="00122981">
              <w:rPr>
                <w:rFonts w:eastAsia="Batang"/>
              </w:rPr>
              <w:t>OK = operationen genomförd utan fel</w:t>
            </w:r>
          </w:p>
          <w:p w14:paraId="4ED57477" w14:textId="77777777" w:rsidR="00122981" w:rsidRPr="00122981" w:rsidRDefault="00122981" w:rsidP="00F71DFD">
            <w:pPr>
              <w:rPr>
                <w:rFonts w:eastAsia="Batang"/>
              </w:rPr>
            </w:pPr>
            <w:r w:rsidRPr="00122981">
              <w:rPr>
                <w:rFonts w:eastAsia="Batang"/>
              </w:rPr>
              <w:t xml:space="preserve">ERROR = Fel vid operationen. Felet beskrivs i elementet comment </w:t>
            </w:r>
          </w:p>
        </w:tc>
        <w:tc>
          <w:tcPr>
            <w:tcW w:w="1615" w:type="dxa"/>
          </w:tcPr>
          <w:p w14:paraId="6DE1D1CB" w14:textId="77777777" w:rsidR="00122981" w:rsidRPr="00122981" w:rsidRDefault="00122981" w:rsidP="00F71DFD">
            <w:pPr>
              <w:rPr>
                <w:rFonts w:eastAsia="Batang"/>
              </w:rPr>
            </w:pPr>
            <w:r w:rsidRPr="00122981">
              <w:rPr>
                <w:rFonts w:eastAsia="Batang"/>
              </w:rPr>
              <w:t>1</w:t>
            </w:r>
            <w:proofErr w:type="gramStart"/>
            <w:r w:rsidRPr="00122981">
              <w:rPr>
                <w:rFonts w:eastAsia="Batang"/>
              </w:rPr>
              <w:t>..</w:t>
            </w:r>
            <w:proofErr w:type="gramEnd"/>
            <w:r w:rsidRPr="00122981">
              <w:rPr>
                <w:rFonts w:eastAsia="Batang"/>
              </w:rPr>
              <w:t>1</w:t>
            </w:r>
          </w:p>
        </w:tc>
      </w:tr>
      <w:tr w:rsidR="00122981" w:rsidRPr="00122981" w14:paraId="3CF96822" w14:textId="77777777" w:rsidTr="001C5243">
        <w:tc>
          <w:tcPr>
            <w:tcW w:w="2518" w:type="dxa"/>
          </w:tcPr>
          <w:p w14:paraId="56B887F0" w14:textId="77777777" w:rsidR="00122981" w:rsidRPr="00122981" w:rsidRDefault="00122981" w:rsidP="00F71DFD">
            <w:pPr>
              <w:rPr>
                <w:rFonts w:eastAsia="Batang"/>
              </w:rPr>
            </w:pPr>
            <w:r w:rsidRPr="00122981">
              <w:rPr>
                <w:rFonts w:eastAsia="Batang"/>
              </w:rPr>
              <w:t>comment</w:t>
            </w:r>
          </w:p>
        </w:tc>
        <w:tc>
          <w:tcPr>
            <w:tcW w:w="2410" w:type="dxa"/>
          </w:tcPr>
          <w:p w14:paraId="0043F761" w14:textId="77777777" w:rsidR="00122981" w:rsidRPr="00122981" w:rsidRDefault="00122981" w:rsidP="00F71DFD">
            <w:pPr>
              <w:rPr>
                <w:rFonts w:eastAsia="Batang"/>
              </w:rPr>
            </w:pPr>
            <w:r w:rsidRPr="00122981">
              <w:rPr>
                <w:rFonts w:eastAsia="Batang"/>
              </w:rPr>
              <w:t>String</w:t>
            </w:r>
          </w:p>
        </w:tc>
        <w:tc>
          <w:tcPr>
            <w:tcW w:w="2977" w:type="dxa"/>
          </w:tcPr>
          <w:p w14:paraId="4A75FB03" w14:textId="77777777" w:rsidR="00122981" w:rsidRPr="00122981" w:rsidRDefault="00122981" w:rsidP="00F71DFD">
            <w:pPr>
              <w:rPr>
                <w:rFonts w:eastAsia="Batang"/>
              </w:rPr>
            </w:pPr>
            <w:r w:rsidRPr="00122981">
              <w:rPr>
                <w:rFonts w:eastAsia="Batang"/>
              </w:rPr>
              <w:t xml:space="preserve">Beskrivning av fel som uppstått alternativt information om genomförd </w:t>
            </w:r>
            <w:r w:rsidRPr="00122981">
              <w:rPr>
                <w:rFonts w:eastAsia="Batang"/>
              </w:rPr>
              <w:lastRenderedPageBreak/>
              <w:t>operation.</w:t>
            </w:r>
          </w:p>
        </w:tc>
        <w:tc>
          <w:tcPr>
            <w:tcW w:w="1615" w:type="dxa"/>
          </w:tcPr>
          <w:p w14:paraId="2B2B7377" w14:textId="77777777" w:rsidR="00122981" w:rsidRPr="00122981" w:rsidRDefault="00122981" w:rsidP="00F71DFD">
            <w:pPr>
              <w:rPr>
                <w:rFonts w:eastAsia="Batang"/>
              </w:rPr>
            </w:pPr>
            <w:r w:rsidRPr="00122981">
              <w:rPr>
                <w:rFonts w:eastAsia="Batang"/>
              </w:rPr>
              <w:lastRenderedPageBreak/>
              <w:t>0</w:t>
            </w:r>
            <w:proofErr w:type="gramStart"/>
            <w:r w:rsidRPr="00122981">
              <w:rPr>
                <w:rFonts w:eastAsia="Batang"/>
              </w:rPr>
              <w:t>..</w:t>
            </w:r>
            <w:proofErr w:type="gramEnd"/>
            <w:r w:rsidRPr="00122981">
              <w:rPr>
                <w:rFonts w:eastAsia="Batang"/>
              </w:rPr>
              <w:t>1</w:t>
            </w:r>
          </w:p>
        </w:tc>
      </w:tr>
    </w:tbl>
    <w:p w14:paraId="471CBA44" w14:textId="77777777" w:rsidR="00122981" w:rsidRPr="00122981" w:rsidRDefault="00122981" w:rsidP="00122981"/>
    <w:p w14:paraId="34229B58" w14:textId="77777777" w:rsidR="00122981" w:rsidRPr="00122981" w:rsidRDefault="00122981" w:rsidP="00122981">
      <w:pPr>
        <w:pStyle w:val="Rubrik3"/>
      </w:pPr>
      <w:bookmarkStart w:id="115" w:name="_Toc369180459"/>
      <w:bookmarkStart w:id="116" w:name="_Toc371334468"/>
      <w:bookmarkStart w:id="117" w:name="_Toc374962655"/>
      <w:r w:rsidRPr="00122981">
        <w:t>Övriga regler</w:t>
      </w:r>
      <w:bookmarkEnd w:id="115"/>
      <w:bookmarkEnd w:id="116"/>
      <w:bookmarkEnd w:id="117"/>
    </w:p>
    <w:p w14:paraId="2EAE543D" w14:textId="77777777" w:rsidR="00122981" w:rsidRDefault="00B73D23" w:rsidP="00122981">
      <w:pPr>
        <w:spacing w:line="240" w:lineRule="auto"/>
      </w:pPr>
      <w:r w:rsidRPr="00B73D23">
        <w:t xml:space="preserve">Till denna informationsmängd finns regler som </w:t>
      </w:r>
      <w:proofErr w:type="gramStart"/>
      <w:r w:rsidRPr="00B73D23">
        <w:t>ej</w:t>
      </w:r>
      <w:proofErr w:type="gramEnd"/>
      <w:r w:rsidRPr="00B73D23">
        <w:t xml:space="preserve"> uttrycks i schemafilerna och tabellen ovan. Dessa återfinns nedan.</w:t>
      </w:r>
    </w:p>
    <w:p w14:paraId="70E276C2" w14:textId="77777777" w:rsidR="00B73D23" w:rsidRPr="00122981" w:rsidRDefault="00B73D23" w:rsidP="00122981">
      <w:pPr>
        <w:spacing w:line="240" w:lineRule="auto"/>
      </w:pPr>
    </w:p>
    <w:p w14:paraId="269B1B0A" w14:textId="77777777" w:rsidR="00122981" w:rsidRPr="00122981" w:rsidRDefault="00122981" w:rsidP="00122981"/>
    <w:p w14:paraId="27692314" w14:textId="77777777" w:rsidR="00122981" w:rsidRPr="00122981" w:rsidRDefault="00122981" w:rsidP="00122981">
      <w:pPr>
        <w:pStyle w:val="Rubrik4"/>
      </w:pPr>
      <w:bookmarkStart w:id="118" w:name="_Toc369180455"/>
      <w:r w:rsidRPr="00122981">
        <w:t>Icke funktionella krav</w:t>
      </w:r>
      <w:bookmarkEnd w:id="118"/>
    </w:p>
    <w:p w14:paraId="42DB00B6" w14:textId="77777777" w:rsidR="0048081F" w:rsidRPr="00E146AE" w:rsidRDefault="0048081F" w:rsidP="0048081F">
      <w:r w:rsidRPr="00E146AE">
        <w:t>Inga övriga icke funktionella krav.</w:t>
      </w:r>
    </w:p>
    <w:p w14:paraId="54092B64" w14:textId="77777777" w:rsidR="005230F1" w:rsidRDefault="005230F1" w:rsidP="00122981"/>
    <w:p w14:paraId="6A9DE786" w14:textId="77777777" w:rsidR="005230F1" w:rsidRPr="00122981" w:rsidRDefault="005230F1" w:rsidP="005230F1">
      <w:pPr>
        <w:pStyle w:val="Rubrik5"/>
        <w:rPr>
          <w:color w:val="auto"/>
        </w:rPr>
      </w:pPr>
      <w:bookmarkStart w:id="119" w:name="_Toc369180454"/>
      <w:r w:rsidRPr="00122981">
        <w:rPr>
          <w:color w:val="auto"/>
        </w:rPr>
        <w:t>SLA-krav</w:t>
      </w:r>
      <w:bookmarkEnd w:id="119"/>
    </w:p>
    <w:p w14:paraId="46C7F372" w14:textId="77777777" w:rsidR="005230F1" w:rsidRPr="00122981" w:rsidRDefault="005230F1" w:rsidP="005230F1">
      <w:r w:rsidRPr="00122981">
        <w:t>Detta tjänstekontrakt har inga avvikande SLA-krav.</w:t>
      </w:r>
    </w:p>
    <w:p w14:paraId="7ED2734A" w14:textId="77777777" w:rsidR="005230F1" w:rsidRPr="00122981" w:rsidRDefault="005230F1" w:rsidP="00122981"/>
    <w:bookmarkEnd w:id="0"/>
    <w:p w14:paraId="5C6D30AD" w14:textId="77777777" w:rsidR="003E0D54" w:rsidRDefault="003E0D54" w:rsidP="008D2D07"/>
    <w:p w14:paraId="14862BD3" w14:textId="77777777" w:rsidR="003E0D54" w:rsidRDefault="003E0D54" w:rsidP="008D2D07"/>
    <w:p w14:paraId="7A4C0AAD" w14:textId="5242848F" w:rsidR="003E0D54" w:rsidRDefault="003E0D54">
      <w:pPr>
        <w:spacing w:line="240" w:lineRule="auto"/>
      </w:pPr>
      <w:r>
        <w:br w:type="page"/>
      </w:r>
    </w:p>
    <w:p w14:paraId="3CE76E42" w14:textId="77777777" w:rsidR="003E0D54" w:rsidRDefault="003E0D54" w:rsidP="003E0D54">
      <w:pPr>
        <w:pStyle w:val="Rubrik2"/>
      </w:pPr>
      <w:bookmarkStart w:id="120" w:name="_Toc372034740"/>
      <w:bookmarkStart w:id="121" w:name="_Toc374962656"/>
      <w:r w:rsidRPr="008A2F4D">
        <w:lastRenderedPageBreak/>
        <w:t>Get</w:t>
      </w:r>
      <w:r>
        <w:t>Measurement</w:t>
      </w:r>
      <w:bookmarkEnd w:id="120"/>
      <w:bookmarkEnd w:id="121"/>
    </w:p>
    <w:p w14:paraId="157DBC5C" w14:textId="0FA070AB" w:rsidR="003E0D54" w:rsidRPr="0077415D" w:rsidRDefault="00AB0FDF" w:rsidP="003E0D54">
      <w:r>
        <w:t>Detta tjänstekontrakt hämtar mätvärdesdata. Avsikten är</w:t>
      </w:r>
      <w:r w:rsidR="003E0D54">
        <w:t xml:space="preserve"> att tillgodose vårdens och invånarens behov av e-tjänster för kommunikation av mätvärden. </w:t>
      </w:r>
      <w:r>
        <w:t>Konsumenten</w:t>
      </w:r>
      <w:r w:rsidR="003E0D54" w:rsidRPr="0077415D">
        <w:t xml:space="preserve"> behandlar dessa informationsmängder medan engagemangsindex hanterar associerad metadata.</w:t>
      </w:r>
    </w:p>
    <w:p w14:paraId="13AFDBDC" w14:textId="77777777" w:rsidR="003E0D54" w:rsidRPr="0077415D" w:rsidRDefault="003E0D54" w:rsidP="003E0D54"/>
    <w:p w14:paraId="5C923081" w14:textId="77777777" w:rsidR="003E0D54" w:rsidRDefault="003E0D54" w:rsidP="003E0D54">
      <w:r w:rsidRPr="0077415D">
        <w:t>Ett mätvärde är en fysikalisk datamängd som rör en patients hälsotillstånd, t.ex. diastoliskt tryck eller vikt i kg.</w:t>
      </w:r>
    </w:p>
    <w:p w14:paraId="4B1C5A83" w14:textId="77777777" w:rsidR="00E57B57" w:rsidRDefault="00E57B57" w:rsidP="003E0D54"/>
    <w:p w14:paraId="591101E7" w14:textId="2E08944C" w:rsidR="00E57B57" w:rsidRDefault="00E57B57" w:rsidP="00E57B57">
      <w:r>
        <w:t xml:space="preserve">Meddelandemodellen från kap 5.2 motsvarar svarsmeddelandet för detta tjänstekontrakt. </w:t>
      </w:r>
    </w:p>
    <w:p w14:paraId="19C942B6" w14:textId="77777777" w:rsidR="00E57B57" w:rsidRDefault="00E57B57" w:rsidP="003E0D54"/>
    <w:p w14:paraId="6F5BBDCC" w14:textId="77777777" w:rsidR="003E0D54" w:rsidRPr="00C83567" w:rsidRDefault="003E0D54" w:rsidP="003E0D54">
      <w:pPr>
        <w:rPr>
          <w:color w:val="4F81BD" w:themeColor="accent1"/>
        </w:rPr>
      </w:pPr>
    </w:p>
    <w:p w14:paraId="2D8D1B65" w14:textId="77777777" w:rsidR="003E0D54" w:rsidRDefault="003E0D54" w:rsidP="003E0D54">
      <w:pPr>
        <w:pStyle w:val="Rubrik3"/>
      </w:pPr>
      <w:bookmarkStart w:id="122" w:name="_Toc372034741"/>
      <w:bookmarkStart w:id="123" w:name="_Toc374962657"/>
      <w:r>
        <w:t>Version</w:t>
      </w:r>
      <w:bookmarkEnd w:id="122"/>
      <w:bookmarkEnd w:id="123"/>
    </w:p>
    <w:p w14:paraId="1960B4E8" w14:textId="77777777" w:rsidR="003E0D54" w:rsidRPr="00596CE9" w:rsidRDefault="003E0D54" w:rsidP="003E0D54">
      <w:r w:rsidRPr="00596CE9">
        <w:t>Versionen på detta kontrakt:</w:t>
      </w:r>
    </w:p>
    <w:p w14:paraId="2E08D923" w14:textId="77777777" w:rsidR="003E0D54" w:rsidRPr="003008C9" w:rsidRDefault="003E0D54" w:rsidP="003E0D54">
      <w:r w:rsidRPr="00596CE9">
        <w:t>1.0.</w:t>
      </w:r>
    </w:p>
    <w:p w14:paraId="247ED7AD" w14:textId="77777777" w:rsidR="003E0D54" w:rsidRPr="00C55071" w:rsidRDefault="003E0D54" w:rsidP="003E0D54"/>
    <w:p w14:paraId="3124D806" w14:textId="77777777" w:rsidR="003E0D54" w:rsidRDefault="003E0D54" w:rsidP="003E0D54">
      <w:pPr>
        <w:pStyle w:val="Rubrik3"/>
      </w:pPr>
      <w:bookmarkStart w:id="124" w:name="_Toc372034742"/>
      <w:bookmarkStart w:id="125" w:name="_Toc374962658"/>
      <w:r>
        <w:t>Fältregler</w:t>
      </w:r>
      <w:bookmarkEnd w:id="124"/>
      <w:bookmarkEnd w:id="125"/>
    </w:p>
    <w:p w14:paraId="6D801F4A" w14:textId="77777777" w:rsidR="003E0D54" w:rsidRDefault="003E0D54" w:rsidP="003E0D54">
      <w:r>
        <w:t xml:space="preserve">Nedanstående tabell beskriver varje element i begäran och svar. Har namnet en * finns ytterligare regler för detta element och beskrivs mer i detalj i stycket Regler. </w:t>
      </w:r>
    </w:p>
    <w:p w14:paraId="673D542A" w14:textId="77777777" w:rsidR="003E0D54" w:rsidRDefault="003E0D54" w:rsidP="003E0D5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3E0D54" w:rsidRPr="00C7011C" w14:paraId="78B5DDC3" w14:textId="77777777" w:rsidTr="00C2464A">
        <w:tc>
          <w:tcPr>
            <w:tcW w:w="2474" w:type="dxa"/>
            <w:shd w:val="clear" w:color="auto" w:fill="D9D9D9" w:themeFill="background1" w:themeFillShade="D9"/>
          </w:tcPr>
          <w:p w14:paraId="36D2B9E2" w14:textId="77777777" w:rsidR="003E0D54" w:rsidRPr="00C7011C" w:rsidRDefault="003E0D54" w:rsidP="00C2464A">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4D31D8C9" w14:textId="77777777" w:rsidR="003E0D54" w:rsidRPr="00C7011C" w:rsidRDefault="003E0D54" w:rsidP="00C2464A">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0C566E04" w14:textId="77777777" w:rsidR="003E0D54" w:rsidRPr="00C7011C" w:rsidRDefault="003E0D54" w:rsidP="00C2464A">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6AC73E81" w14:textId="77777777" w:rsidR="003E0D54" w:rsidRPr="00C7011C" w:rsidRDefault="003E0D54" w:rsidP="00C2464A">
            <w:pPr>
              <w:spacing w:before="40" w:after="40"/>
              <w:jc w:val="center"/>
              <w:rPr>
                <w:rFonts w:eastAsia="Batang"/>
                <w:b/>
                <w:szCs w:val="20"/>
              </w:rPr>
            </w:pPr>
            <w:r w:rsidRPr="00C7011C">
              <w:rPr>
                <w:rFonts w:eastAsia="Batang"/>
                <w:b/>
                <w:szCs w:val="20"/>
              </w:rPr>
              <w:t>Kardinalitet</w:t>
            </w:r>
          </w:p>
        </w:tc>
      </w:tr>
      <w:tr w:rsidR="003E0D54" w:rsidRPr="00C7011C" w14:paraId="07BB39D7" w14:textId="77777777" w:rsidTr="00C2464A">
        <w:tc>
          <w:tcPr>
            <w:tcW w:w="2474" w:type="dxa"/>
          </w:tcPr>
          <w:p w14:paraId="74096844" w14:textId="77777777" w:rsidR="003E0D54" w:rsidRPr="00C7011C" w:rsidRDefault="003E0D54" w:rsidP="00C2464A">
            <w:pPr>
              <w:spacing w:before="40" w:after="40"/>
              <w:rPr>
                <w:rFonts w:eastAsia="Batang"/>
                <w:b/>
                <w:szCs w:val="20"/>
              </w:rPr>
            </w:pPr>
            <w:r w:rsidRPr="00C7011C">
              <w:rPr>
                <w:rFonts w:eastAsia="Batang"/>
                <w:b/>
                <w:szCs w:val="20"/>
              </w:rPr>
              <w:t>Begäran</w:t>
            </w:r>
          </w:p>
        </w:tc>
        <w:tc>
          <w:tcPr>
            <w:tcW w:w="2506" w:type="dxa"/>
          </w:tcPr>
          <w:p w14:paraId="27F1DE3C" w14:textId="77777777" w:rsidR="003E0D54" w:rsidRPr="00C7011C" w:rsidRDefault="003E0D54" w:rsidP="00C2464A">
            <w:pPr>
              <w:spacing w:before="40" w:after="40"/>
              <w:rPr>
                <w:rFonts w:eastAsia="Batang"/>
                <w:szCs w:val="20"/>
              </w:rPr>
            </w:pPr>
          </w:p>
        </w:tc>
        <w:tc>
          <w:tcPr>
            <w:tcW w:w="2925" w:type="dxa"/>
          </w:tcPr>
          <w:p w14:paraId="04E75C12" w14:textId="77777777" w:rsidR="003E0D54" w:rsidRPr="00A4027B" w:rsidRDefault="003E0D54" w:rsidP="00C2464A">
            <w:pPr>
              <w:spacing w:before="40" w:after="40"/>
              <w:rPr>
                <w:rFonts w:eastAsia="Batang"/>
                <w:szCs w:val="20"/>
              </w:rPr>
            </w:pPr>
          </w:p>
        </w:tc>
        <w:tc>
          <w:tcPr>
            <w:tcW w:w="1617" w:type="dxa"/>
          </w:tcPr>
          <w:p w14:paraId="3AC3E1D3" w14:textId="77777777" w:rsidR="003E0D54" w:rsidRPr="00C7011C" w:rsidRDefault="003E0D54" w:rsidP="00C2464A">
            <w:pPr>
              <w:spacing w:before="40" w:after="40"/>
              <w:jc w:val="center"/>
              <w:rPr>
                <w:rFonts w:eastAsia="Batang"/>
                <w:szCs w:val="20"/>
              </w:rPr>
            </w:pPr>
          </w:p>
        </w:tc>
      </w:tr>
      <w:tr w:rsidR="003E0D54" w:rsidRPr="008345BA" w14:paraId="7A4ADE29" w14:textId="77777777" w:rsidTr="00C2464A">
        <w:tc>
          <w:tcPr>
            <w:tcW w:w="2474" w:type="dxa"/>
          </w:tcPr>
          <w:p w14:paraId="34A6ACF2" w14:textId="77777777" w:rsidR="003E0D54" w:rsidRPr="008345BA" w:rsidRDefault="003E0D54" w:rsidP="00C2464A">
            <w:pPr>
              <w:rPr>
                <w:szCs w:val="20"/>
              </w:rPr>
            </w:pPr>
            <w:r w:rsidRPr="008345BA">
              <w:rPr>
                <w:szCs w:val="20"/>
              </w:rPr>
              <w:t>patientId</w:t>
            </w:r>
            <w:r>
              <w:rPr>
                <w:szCs w:val="20"/>
              </w:rPr>
              <w:t>*</w:t>
            </w:r>
          </w:p>
        </w:tc>
        <w:tc>
          <w:tcPr>
            <w:tcW w:w="2506" w:type="dxa"/>
          </w:tcPr>
          <w:p w14:paraId="79459075" w14:textId="77777777" w:rsidR="003E0D54" w:rsidRPr="008345BA" w:rsidRDefault="003E0D54" w:rsidP="00C2464A">
            <w:pPr>
              <w:rPr>
                <w:szCs w:val="20"/>
              </w:rPr>
            </w:pPr>
            <w:r w:rsidRPr="008345BA">
              <w:rPr>
                <w:szCs w:val="20"/>
              </w:rPr>
              <w:t>IIType</w:t>
            </w:r>
          </w:p>
        </w:tc>
        <w:tc>
          <w:tcPr>
            <w:tcW w:w="2925" w:type="dxa"/>
          </w:tcPr>
          <w:p w14:paraId="7CC3E2D1" w14:textId="77777777" w:rsidR="003E0D54" w:rsidRDefault="003E0D54" w:rsidP="00C2464A">
            <w:pPr>
              <w:rPr>
                <w:szCs w:val="20"/>
              </w:rPr>
            </w:pPr>
            <w:r w:rsidRPr="008345BA">
              <w:rPr>
                <w:szCs w:val="20"/>
              </w:rPr>
              <w:t>Id för patienten.</w:t>
            </w:r>
          </w:p>
          <w:p w14:paraId="01E1781F" w14:textId="77777777" w:rsidR="003E0D54" w:rsidRPr="006F1801" w:rsidRDefault="003E0D54" w:rsidP="00C2464A">
            <w:pPr>
              <w:rPr>
                <w:szCs w:val="20"/>
              </w:rPr>
            </w:pPr>
            <w:r>
              <w:rPr>
                <w:b/>
                <w:szCs w:val="20"/>
              </w:rPr>
              <w:t>(Fält 1)</w:t>
            </w:r>
          </w:p>
        </w:tc>
        <w:tc>
          <w:tcPr>
            <w:tcW w:w="1617" w:type="dxa"/>
          </w:tcPr>
          <w:p w14:paraId="41C9EB0B" w14:textId="77777777" w:rsidR="003E0D54" w:rsidRPr="008345BA" w:rsidRDefault="003E0D54" w:rsidP="00C2464A">
            <w:pPr>
              <w:rPr>
                <w:szCs w:val="20"/>
              </w:rPr>
            </w:pPr>
            <w:r w:rsidRPr="008345BA">
              <w:rPr>
                <w:szCs w:val="20"/>
              </w:rPr>
              <w:t>1</w:t>
            </w:r>
          </w:p>
        </w:tc>
      </w:tr>
      <w:tr w:rsidR="003E0D54" w:rsidRPr="00FE0141" w14:paraId="7FB5E781" w14:textId="77777777" w:rsidTr="00C2464A">
        <w:tc>
          <w:tcPr>
            <w:tcW w:w="2474" w:type="dxa"/>
          </w:tcPr>
          <w:p w14:paraId="2539C195" w14:textId="77777777" w:rsidR="003E0D54" w:rsidRPr="00FE0141" w:rsidRDefault="003E0D54" w:rsidP="00C2464A">
            <w:pPr>
              <w:rPr>
                <w:i/>
                <w:szCs w:val="20"/>
              </w:rPr>
            </w:pPr>
            <w:r w:rsidRPr="00FE0141">
              <w:rPr>
                <w:i/>
                <w:szCs w:val="20"/>
              </w:rPr>
              <w:t>patientId.root</w:t>
            </w:r>
          </w:p>
        </w:tc>
        <w:tc>
          <w:tcPr>
            <w:tcW w:w="2506" w:type="dxa"/>
          </w:tcPr>
          <w:p w14:paraId="33C4402E" w14:textId="77777777" w:rsidR="003E0D54" w:rsidRPr="00FE0141" w:rsidRDefault="003E0D54" w:rsidP="00C2464A">
            <w:pPr>
              <w:rPr>
                <w:i/>
                <w:szCs w:val="20"/>
              </w:rPr>
            </w:pPr>
            <w:r w:rsidRPr="00FE0141">
              <w:rPr>
                <w:i/>
                <w:szCs w:val="20"/>
              </w:rPr>
              <w:t>String</w:t>
            </w:r>
          </w:p>
        </w:tc>
        <w:tc>
          <w:tcPr>
            <w:tcW w:w="2925" w:type="dxa"/>
          </w:tcPr>
          <w:p w14:paraId="0ADEF064" w14:textId="77777777" w:rsidR="003E0D54" w:rsidRPr="00FE0141" w:rsidRDefault="003E0D54" w:rsidP="00C2464A">
            <w:pPr>
              <w:rPr>
                <w:i/>
                <w:szCs w:val="20"/>
              </w:rPr>
            </w:pPr>
            <w:r w:rsidRPr="00FE0141">
              <w:rPr>
                <w:i/>
                <w:szCs w:val="20"/>
              </w:rPr>
              <w:t>KV OID för typ av identifierare:</w:t>
            </w:r>
          </w:p>
          <w:p w14:paraId="25B8F157" w14:textId="77777777" w:rsidR="003E0D54" w:rsidRPr="00FE0141" w:rsidRDefault="003E0D54" w:rsidP="00C2464A">
            <w:pPr>
              <w:rPr>
                <w:i/>
                <w:szCs w:val="20"/>
              </w:rPr>
            </w:pPr>
          </w:p>
          <w:p w14:paraId="430F553F" w14:textId="7B153362" w:rsidR="003E0D54" w:rsidRPr="00FE0141" w:rsidRDefault="000A77FA" w:rsidP="00C2464A">
            <w:pPr>
              <w:rPr>
                <w:i/>
                <w:szCs w:val="20"/>
              </w:rPr>
            </w:pPr>
            <w:r>
              <w:rPr>
                <w:i/>
                <w:szCs w:val="20"/>
              </w:rPr>
              <w:t xml:space="preserve">För personnummer används OID </w:t>
            </w:r>
            <w:r w:rsidR="003E0D54">
              <w:rPr>
                <w:i/>
                <w:szCs w:val="20"/>
              </w:rPr>
              <w:t>(1.2.752.129.2.1.3.1).</w:t>
            </w:r>
          </w:p>
          <w:p w14:paraId="3E462608" w14:textId="487B19AF" w:rsidR="003E0D54" w:rsidRPr="00FE0141" w:rsidRDefault="000A77FA" w:rsidP="00C2464A">
            <w:pPr>
              <w:rPr>
                <w:i/>
                <w:szCs w:val="20"/>
              </w:rPr>
            </w:pPr>
            <w:r>
              <w:rPr>
                <w:i/>
                <w:szCs w:val="20"/>
              </w:rPr>
              <w:t xml:space="preserve">För samordningsnummer används OID </w:t>
            </w:r>
            <w:r w:rsidR="003E0D54">
              <w:rPr>
                <w:i/>
                <w:szCs w:val="20"/>
              </w:rPr>
              <w:t>(1.2.752.129.2.1.3.3).</w:t>
            </w:r>
          </w:p>
          <w:p w14:paraId="242DDA13" w14:textId="79EE52E3" w:rsidR="003E0D54" w:rsidRPr="00FE0141" w:rsidRDefault="003E0D54" w:rsidP="00C2464A">
            <w:pPr>
              <w:rPr>
                <w:i/>
                <w:szCs w:val="20"/>
              </w:rPr>
            </w:pPr>
            <w:r w:rsidRPr="00FE0141">
              <w:rPr>
                <w:i/>
                <w:szCs w:val="20"/>
              </w:rPr>
              <w:t>För nationell</w:t>
            </w:r>
            <w:r w:rsidR="00B6228A">
              <w:rPr>
                <w:i/>
                <w:szCs w:val="20"/>
              </w:rPr>
              <w:t>t</w:t>
            </w:r>
            <w:r w:rsidRPr="00FE0141">
              <w:rPr>
                <w:i/>
                <w:szCs w:val="20"/>
              </w:rPr>
              <w:t xml:space="preserve"> reservnummer (</w:t>
            </w:r>
            <w:r w:rsidRPr="00FE0141">
              <w:rPr>
                <w:i/>
              </w:rPr>
              <w:t>1.2.752.129.2.1.3.2).</w:t>
            </w:r>
          </w:p>
          <w:p w14:paraId="0E13C43A" w14:textId="3B942D6A" w:rsidR="003E0D54" w:rsidRPr="00FE0141" w:rsidRDefault="000A77FA" w:rsidP="00B6228A">
            <w:pPr>
              <w:rPr>
                <w:i/>
                <w:szCs w:val="20"/>
              </w:rPr>
            </w:pPr>
            <w:r>
              <w:rPr>
                <w:i/>
                <w:szCs w:val="20"/>
              </w:rPr>
              <w:t>För lokal</w:t>
            </w:r>
            <w:r w:rsidR="00B6228A">
              <w:rPr>
                <w:i/>
                <w:szCs w:val="20"/>
              </w:rPr>
              <w:t>t</w:t>
            </w:r>
            <w:r>
              <w:rPr>
                <w:i/>
                <w:szCs w:val="20"/>
              </w:rPr>
              <w:t xml:space="preserve"> reservnummer används OID (1.2.752.129.2.1.2.1)</w:t>
            </w:r>
          </w:p>
        </w:tc>
        <w:tc>
          <w:tcPr>
            <w:tcW w:w="1617" w:type="dxa"/>
          </w:tcPr>
          <w:p w14:paraId="275B96D3" w14:textId="77777777" w:rsidR="003E0D54" w:rsidRPr="00FE0141" w:rsidRDefault="003E0D54" w:rsidP="00C2464A">
            <w:pPr>
              <w:rPr>
                <w:i/>
                <w:szCs w:val="20"/>
              </w:rPr>
            </w:pPr>
            <w:r w:rsidRPr="00FE0141">
              <w:rPr>
                <w:i/>
                <w:szCs w:val="20"/>
              </w:rPr>
              <w:t>1</w:t>
            </w:r>
          </w:p>
        </w:tc>
      </w:tr>
      <w:tr w:rsidR="003E0D54" w:rsidRPr="00FE0141" w14:paraId="34276AE5" w14:textId="77777777" w:rsidTr="00C2464A">
        <w:tc>
          <w:tcPr>
            <w:tcW w:w="2474" w:type="dxa"/>
          </w:tcPr>
          <w:p w14:paraId="007F2B51" w14:textId="77777777" w:rsidR="003E0D54" w:rsidRPr="00FE0141" w:rsidRDefault="003E0D54" w:rsidP="00C2464A">
            <w:pPr>
              <w:rPr>
                <w:i/>
                <w:szCs w:val="20"/>
              </w:rPr>
            </w:pPr>
            <w:r w:rsidRPr="00FE0141">
              <w:rPr>
                <w:i/>
                <w:szCs w:val="20"/>
              </w:rPr>
              <w:t>patientId.extension</w:t>
            </w:r>
          </w:p>
        </w:tc>
        <w:tc>
          <w:tcPr>
            <w:tcW w:w="2506" w:type="dxa"/>
          </w:tcPr>
          <w:p w14:paraId="29AD61D3" w14:textId="77777777" w:rsidR="003E0D54" w:rsidRPr="00FE0141" w:rsidRDefault="003E0D54" w:rsidP="00C2464A">
            <w:pPr>
              <w:rPr>
                <w:i/>
                <w:szCs w:val="20"/>
              </w:rPr>
            </w:pPr>
            <w:r w:rsidRPr="00FE0141">
              <w:rPr>
                <w:i/>
                <w:szCs w:val="20"/>
              </w:rPr>
              <w:t>String</w:t>
            </w:r>
          </w:p>
        </w:tc>
        <w:tc>
          <w:tcPr>
            <w:tcW w:w="2925" w:type="dxa"/>
          </w:tcPr>
          <w:p w14:paraId="7B8E933F" w14:textId="77777777" w:rsidR="003E0D54" w:rsidRDefault="003E0D54" w:rsidP="00C2464A">
            <w:pPr>
              <w:rPr>
                <w:i/>
                <w:szCs w:val="20"/>
              </w:rPr>
            </w:pPr>
            <w:r>
              <w:rPr>
                <w:i/>
                <w:szCs w:val="20"/>
              </w:rPr>
              <w:t>Personnummer/globalt reservnummer/</w:t>
            </w:r>
            <w:r w:rsidRPr="00FE0141">
              <w:rPr>
                <w:i/>
                <w:szCs w:val="20"/>
              </w:rPr>
              <w:t>samordningsnummer</w:t>
            </w:r>
            <w:r>
              <w:rPr>
                <w:i/>
                <w:szCs w:val="20"/>
              </w:rPr>
              <w:t>.</w:t>
            </w:r>
          </w:p>
          <w:p w14:paraId="27B3DB0D" w14:textId="77777777" w:rsidR="003E0D54" w:rsidRDefault="003E0D54" w:rsidP="00C2464A">
            <w:pPr>
              <w:rPr>
                <w:i/>
                <w:szCs w:val="20"/>
              </w:rPr>
            </w:pPr>
          </w:p>
          <w:p w14:paraId="39E74708" w14:textId="77777777" w:rsidR="003E0D54" w:rsidRPr="00FE0141" w:rsidRDefault="003E0D54" w:rsidP="00C2464A">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w:t>
            </w:r>
            <w:r w:rsidRPr="00AC5622">
              <w:rPr>
                <w:rFonts w:cs="Arial"/>
                <w:i/>
                <w:szCs w:val="20"/>
              </w:rPr>
              <w:lastRenderedPageBreak/>
              <w:t xml:space="preserve">i huvudklassen är unikt + ”:” + </w:t>
            </w:r>
            <w:r>
              <w:rPr>
                <w:rFonts w:cs="Arial"/>
                <w:i/>
                <w:szCs w:val="20"/>
              </w:rPr>
              <w:t>reservnummer</w:t>
            </w:r>
            <w:r w:rsidRPr="00AC5622">
              <w:rPr>
                <w:rFonts w:cs="Arial"/>
                <w:i/>
                <w:szCs w:val="20"/>
              </w:rPr>
              <w:t>.</w:t>
            </w:r>
          </w:p>
        </w:tc>
        <w:tc>
          <w:tcPr>
            <w:tcW w:w="1617" w:type="dxa"/>
          </w:tcPr>
          <w:p w14:paraId="789CD86B" w14:textId="77777777" w:rsidR="003E0D54" w:rsidRPr="00FE0141" w:rsidRDefault="003E0D54" w:rsidP="00C2464A">
            <w:pPr>
              <w:rPr>
                <w:i/>
                <w:szCs w:val="20"/>
              </w:rPr>
            </w:pPr>
            <w:r w:rsidRPr="00FE0141">
              <w:rPr>
                <w:i/>
                <w:szCs w:val="20"/>
              </w:rPr>
              <w:lastRenderedPageBreak/>
              <w:t>1</w:t>
            </w:r>
          </w:p>
        </w:tc>
      </w:tr>
      <w:tr w:rsidR="003E0D54" w:rsidRPr="008345BA" w14:paraId="5C0BF223" w14:textId="77777777" w:rsidTr="00C2464A">
        <w:tc>
          <w:tcPr>
            <w:tcW w:w="2474" w:type="dxa"/>
          </w:tcPr>
          <w:p w14:paraId="673CADED" w14:textId="72DE20FF" w:rsidR="003E0D54" w:rsidRPr="008345BA" w:rsidRDefault="003E0D54" w:rsidP="0062753D">
            <w:pPr>
              <w:rPr>
                <w:b/>
                <w:szCs w:val="20"/>
              </w:rPr>
            </w:pPr>
            <w:r w:rsidRPr="008345BA">
              <w:rPr>
                <w:szCs w:val="20"/>
              </w:rPr>
              <w:lastRenderedPageBreak/>
              <w:t>time</w:t>
            </w:r>
            <w:r>
              <w:rPr>
                <w:szCs w:val="20"/>
              </w:rPr>
              <w:t>*</w:t>
            </w:r>
          </w:p>
        </w:tc>
        <w:tc>
          <w:tcPr>
            <w:tcW w:w="2506" w:type="dxa"/>
          </w:tcPr>
          <w:p w14:paraId="1DE95C07" w14:textId="77777777" w:rsidR="003E0D54" w:rsidRPr="008345BA" w:rsidRDefault="003E0D54" w:rsidP="00C2464A">
            <w:pPr>
              <w:rPr>
                <w:szCs w:val="20"/>
              </w:rPr>
            </w:pPr>
            <w:r w:rsidRPr="008345BA">
              <w:rPr>
                <w:rFonts w:cs="Arial"/>
                <w:color w:val="000000"/>
                <w:szCs w:val="20"/>
                <w:highlight w:val="white"/>
                <w:lang w:eastAsia="sv-SE"/>
              </w:rPr>
              <w:t>TimePeriodType</w:t>
            </w:r>
          </w:p>
        </w:tc>
        <w:tc>
          <w:tcPr>
            <w:tcW w:w="2925" w:type="dxa"/>
          </w:tcPr>
          <w:p w14:paraId="1C7C46D8" w14:textId="77777777" w:rsidR="003E0D54" w:rsidRDefault="003E0D54" w:rsidP="00C2464A">
            <w:pPr>
              <w:rPr>
                <w:szCs w:val="20"/>
              </w:rPr>
            </w:pPr>
            <w:r w:rsidRPr="008345BA">
              <w:rPr>
                <w:szCs w:val="20"/>
              </w:rPr>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66B69F30" w14:textId="77777777" w:rsidR="003E0D54" w:rsidRPr="008345BA" w:rsidRDefault="003E0D54" w:rsidP="00C2464A">
            <w:pPr>
              <w:rPr>
                <w:szCs w:val="20"/>
              </w:rPr>
            </w:pPr>
          </w:p>
          <w:p w14:paraId="0705E2A9" w14:textId="77777777" w:rsidR="003E0D54" w:rsidRDefault="003E0D54" w:rsidP="00C2464A">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07D5284B" w14:textId="77777777" w:rsidR="003E0D54" w:rsidRPr="008345BA" w:rsidRDefault="003E0D54" w:rsidP="00C2464A">
            <w:pPr>
              <w:rPr>
                <w:szCs w:val="20"/>
              </w:rPr>
            </w:pPr>
            <w:r>
              <w:rPr>
                <w:szCs w:val="20"/>
              </w:rPr>
              <w:t>(</w:t>
            </w:r>
            <w:r>
              <w:rPr>
                <w:b/>
                <w:szCs w:val="20"/>
              </w:rPr>
              <w:t>Fält 1)</w:t>
            </w:r>
          </w:p>
        </w:tc>
        <w:tc>
          <w:tcPr>
            <w:tcW w:w="1617" w:type="dxa"/>
          </w:tcPr>
          <w:p w14:paraId="17776FE2" w14:textId="77777777" w:rsidR="003E0D54" w:rsidRPr="008345BA" w:rsidRDefault="003E0D54" w:rsidP="00C2464A">
            <w:pPr>
              <w:rPr>
                <w:szCs w:val="20"/>
              </w:rPr>
            </w:pPr>
            <w:r w:rsidRPr="008345BA">
              <w:rPr>
                <w:szCs w:val="20"/>
              </w:rPr>
              <w:t>0</w:t>
            </w:r>
            <w:proofErr w:type="gramStart"/>
            <w:r w:rsidRPr="008345BA">
              <w:rPr>
                <w:szCs w:val="20"/>
              </w:rPr>
              <w:t>..</w:t>
            </w:r>
            <w:proofErr w:type="gramEnd"/>
            <w:r w:rsidRPr="008345BA">
              <w:rPr>
                <w:szCs w:val="20"/>
              </w:rPr>
              <w:t>1</w:t>
            </w:r>
          </w:p>
        </w:tc>
      </w:tr>
      <w:tr w:rsidR="003E0D54" w:rsidRPr="00FE0141" w14:paraId="71209015" w14:textId="77777777" w:rsidTr="00C2464A">
        <w:tc>
          <w:tcPr>
            <w:tcW w:w="2474" w:type="dxa"/>
          </w:tcPr>
          <w:p w14:paraId="51551C07" w14:textId="4EA4CF0C" w:rsidR="003E0D54" w:rsidRPr="00FE0141" w:rsidRDefault="003E0D54" w:rsidP="0062753D">
            <w:pPr>
              <w:rPr>
                <w:i/>
                <w:szCs w:val="20"/>
              </w:rPr>
            </w:pPr>
            <w:r w:rsidRPr="00FE0141">
              <w:rPr>
                <w:i/>
                <w:szCs w:val="20"/>
              </w:rPr>
              <w:t>time.start</w:t>
            </w:r>
          </w:p>
        </w:tc>
        <w:tc>
          <w:tcPr>
            <w:tcW w:w="2506" w:type="dxa"/>
          </w:tcPr>
          <w:p w14:paraId="49212749" w14:textId="77777777" w:rsidR="003E0D54" w:rsidRPr="00FE0141" w:rsidRDefault="003E0D54" w:rsidP="00C2464A">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17ED0732" w14:textId="77777777" w:rsidR="003E0D54" w:rsidRPr="0065250C" w:rsidRDefault="003E0D54" w:rsidP="00C2464A">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7B39BD50" w14:textId="77777777" w:rsidR="003E0D54" w:rsidRPr="00FE0141" w:rsidRDefault="003E0D54" w:rsidP="00C2464A">
            <w:pPr>
              <w:rPr>
                <w:i/>
                <w:szCs w:val="20"/>
              </w:rPr>
            </w:pPr>
            <w:r>
              <w:rPr>
                <w:i/>
                <w:szCs w:val="20"/>
              </w:rPr>
              <w:t>1</w:t>
            </w:r>
          </w:p>
        </w:tc>
      </w:tr>
      <w:tr w:rsidR="003E0D54" w:rsidRPr="00FE0141" w14:paraId="2C979D39" w14:textId="77777777" w:rsidTr="00C2464A">
        <w:tc>
          <w:tcPr>
            <w:tcW w:w="2474" w:type="dxa"/>
          </w:tcPr>
          <w:p w14:paraId="094476BC" w14:textId="23A7D54E" w:rsidR="003E0D54" w:rsidRPr="00FE0141" w:rsidRDefault="003E0D54" w:rsidP="0062753D">
            <w:pPr>
              <w:rPr>
                <w:i/>
                <w:szCs w:val="20"/>
              </w:rPr>
            </w:pPr>
            <w:r w:rsidRPr="00FE0141">
              <w:rPr>
                <w:i/>
                <w:szCs w:val="20"/>
              </w:rPr>
              <w:t>time.end</w:t>
            </w:r>
          </w:p>
        </w:tc>
        <w:tc>
          <w:tcPr>
            <w:tcW w:w="2506" w:type="dxa"/>
          </w:tcPr>
          <w:p w14:paraId="228BBC93" w14:textId="77777777" w:rsidR="003E0D54" w:rsidRPr="00FE0141" w:rsidRDefault="003E0D54" w:rsidP="00C2464A">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65CE28AB" w14:textId="77777777" w:rsidR="003E0D54" w:rsidRPr="0065250C" w:rsidRDefault="003E0D54" w:rsidP="00C2464A">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30FB1D16" w14:textId="77777777" w:rsidR="003E0D54" w:rsidRPr="00FE0141" w:rsidRDefault="003E0D54" w:rsidP="00C2464A">
            <w:pPr>
              <w:rPr>
                <w:i/>
                <w:szCs w:val="20"/>
              </w:rPr>
            </w:pPr>
            <w:r>
              <w:rPr>
                <w:i/>
                <w:szCs w:val="20"/>
              </w:rPr>
              <w:t>0</w:t>
            </w:r>
            <w:proofErr w:type="gramStart"/>
            <w:r>
              <w:rPr>
                <w:i/>
                <w:szCs w:val="20"/>
              </w:rPr>
              <w:t>..</w:t>
            </w:r>
            <w:proofErr w:type="gramEnd"/>
            <w:r>
              <w:rPr>
                <w:i/>
                <w:szCs w:val="20"/>
              </w:rPr>
              <w:t>1</w:t>
            </w:r>
          </w:p>
        </w:tc>
      </w:tr>
      <w:tr w:rsidR="003E0D54" w:rsidRPr="00B75512" w14:paraId="594CC6BF" w14:textId="77777777" w:rsidTr="00C2464A">
        <w:tc>
          <w:tcPr>
            <w:tcW w:w="2474" w:type="dxa"/>
          </w:tcPr>
          <w:p w14:paraId="4F777171" w14:textId="77777777" w:rsidR="003E0D54" w:rsidRPr="00B75512" w:rsidRDefault="003E0D54" w:rsidP="00C2464A">
            <w:pPr>
              <w:rPr>
                <w:szCs w:val="20"/>
              </w:rPr>
            </w:pPr>
            <w:r>
              <w:rPr>
                <w:rFonts w:cs="Arial"/>
                <w:color w:val="000000"/>
                <w:szCs w:val="20"/>
                <w:highlight w:val="white"/>
                <w:lang w:eastAsia="sv-SE"/>
              </w:rPr>
              <w:t>measurement</w:t>
            </w:r>
            <w:r w:rsidRPr="00B75512">
              <w:rPr>
                <w:rFonts w:cs="Arial"/>
                <w:color w:val="000000"/>
                <w:szCs w:val="20"/>
                <w:highlight w:val="white"/>
                <w:lang w:eastAsia="sv-SE"/>
              </w:rPr>
              <w:t>Type</w:t>
            </w:r>
            <w:r>
              <w:rPr>
                <w:rFonts w:cs="Arial"/>
                <w:color w:val="000000"/>
                <w:szCs w:val="20"/>
                <w:lang w:eastAsia="sv-SE"/>
              </w:rPr>
              <w:t>*</w:t>
            </w:r>
          </w:p>
        </w:tc>
        <w:tc>
          <w:tcPr>
            <w:tcW w:w="2506" w:type="dxa"/>
          </w:tcPr>
          <w:p w14:paraId="3447DECF" w14:textId="77777777" w:rsidR="003E0D54" w:rsidRPr="00B75512" w:rsidRDefault="003E0D54" w:rsidP="00C2464A">
            <w:pPr>
              <w:rPr>
                <w:szCs w:val="20"/>
              </w:rPr>
            </w:pPr>
            <w:r w:rsidRPr="00B75512">
              <w:rPr>
                <w:szCs w:val="20"/>
              </w:rPr>
              <w:t>CVType</w:t>
            </w:r>
          </w:p>
        </w:tc>
        <w:tc>
          <w:tcPr>
            <w:tcW w:w="2925" w:type="dxa"/>
          </w:tcPr>
          <w:p w14:paraId="443B6E1C" w14:textId="2B5AA18A" w:rsidR="003E0D54" w:rsidRDefault="003E0D54" w:rsidP="00C2464A">
            <w:pPr>
              <w:rPr>
                <w:szCs w:val="20"/>
              </w:rPr>
            </w:pPr>
            <w:r w:rsidRPr="00E601DC">
              <w:rPr>
                <w:szCs w:val="20"/>
              </w:rPr>
              <w:t xml:space="preserve">Begränsning av sökning avseende mätvärdet till </w:t>
            </w:r>
            <w:r>
              <w:rPr>
                <w:szCs w:val="20"/>
              </w:rPr>
              <w:t>en viss</w:t>
            </w:r>
            <w:r w:rsidRPr="00E601DC">
              <w:rPr>
                <w:szCs w:val="20"/>
              </w:rPr>
              <w:t xml:space="preserve"> typ av värde som man vill titta närmare på.</w:t>
            </w:r>
            <w:r w:rsidR="0003088B">
              <w:rPr>
                <w:szCs w:val="20"/>
              </w:rPr>
              <w:t xml:space="preserve"> Exempelvis, diastoliskt blodtryck, vikt. </w:t>
            </w:r>
          </w:p>
          <w:p w14:paraId="36FC09E1" w14:textId="77777777" w:rsidR="003E0D54" w:rsidRPr="00E601DC" w:rsidRDefault="003E0D54" w:rsidP="00C2464A">
            <w:pPr>
              <w:rPr>
                <w:szCs w:val="20"/>
              </w:rPr>
            </w:pPr>
            <w:r>
              <w:rPr>
                <w:b/>
                <w:szCs w:val="20"/>
              </w:rPr>
              <w:t>(Fält 1)</w:t>
            </w:r>
          </w:p>
        </w:tc>
        <w:tc>
          <w:tcPr>
            <w:tcW w:w="1617" w:type="dxa"/>
          </w:tcPr>
          <w:p w14:paraId="7E13D12E" w14:textId="4BF0CEF5" w:rsidR="003E0D54" w:rsidRPr="00B75512" w:rsidRDefault="00B56724" w:rsidP="00C2464A">
            <w:pPr>
              <w:rPr>
                <w:szCs w:val="20"/>
              </w:rPr>
            </w:pPr>
            <w:r>
              <w:rPr>
                <w:szCs w:val="20"/>
              </w:rPr>
              <w:t>0</w:t>
            </w:r>
            <w:proofErr w:type="gramStart"/>
            <w:r>
              <w:rPr>
                <w:szCs w:val="20"/>
              </w:rPr>
              <w:t>..</w:t>
            </w:r>
            <w:proofErr w:type="gramEnd"/>
            <w:r>
              <w:rPr>
                <w:szCs w:val="20"/>
              </w:rPr>
              <w:t>*</w:t>
            </w:r>
          </w:p>
        </w:tc>
      </w:tr>
      <w:tr w:rsidR="003E0D54" w:rsidRPr="0006788E" w14:paraId="50F7B419" w14:textId="77777777" w:rsidTr="00C2464A">
        <w:tc>
          <w:tcPr>
            <w:tcW w:w="2474" w:type="dxa"/>
            <w:tcBorders>
              <w:top w:val="single" w:sz="4" w:space="0" w:color="auto"/>
              <w:left w:val="single" w:sz="4" w:space="0" w:color="auto"/>
              <w:bottom w:val="single" w:sz="4" w:space="0" w:color="auto"/>
              <w:right w:val="single" w:sz="4" w:space="0" w:color="auto"/>
            </w:tcBorders>
          </w:tcPr>
          <w:p w14:paraId="71718319"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w:t>
            </w:r>
          </w:p>
        </w:tc>
        <w:tc>
          <w:tcPr>
            <w:tcW w:w="2506" w:type="dxa"/>
            <w:tcBorders>
              <w:top w:val="single" w:sz="4" w:space="0" w:color="auto"/>
              <w:left w:val="single" w:sz="4" w:space="0" w:color="auto"/>
              <w:bottom w:val="single" w:sz="4" w:space="0" w:color="auto"/>
              <w:right w:val="single" w:sz="4" w:space="0" w:color="auto"/>
            </w:tcBorders>
          </w:tcPr>
          <w:p w14:paraId="2ABF3DA2"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5AC4AE5" w14:textId="77777777" w:rsidR="003E0D54" w:rsidRPr="0006788E" w:rsidRDefault="003E0D54" w:rsidP="00C2464A">
            <w:pPr>
              <w:rPr>
                <w:i/>
                <w:szCs w:val="20"/>
              </w:rPr>
            </w:pPr>
            <w:r w:rsidRPr="0006788E">
              <w:rPr>
                <w:i/>
                <w:szCs w:val="20"/>
              </w:rPr>
              <w:t xml:space="preserve">Kod för </w:t>
            </w:r>
            <w:r>
              <w:rPr>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3DC1DAE7" w14:textId="77777777" w:rsidR="003E0D54" w:rsidRPr="0006788E" w:rsidRDefault="003E0D54" w:rsidP="00C2464A">
            <w:pPr>
              <w:rPr>
                <w:i/>
                <w:szCs w:val="20"/>
              </w:rPr>
            </w:pPr>
            <w:r w:rsidRPr="0006788E">
              <w:rPr>
                <w:i/>
                <w:szCs w:val="20"/>
              </w:rPr>
              <w:t>1</w:t>
            </w:r>
          </w:p>
        </w:tc>
      </w:tr>
      <w:tr w:rsidR="003E0D54" w:rsidRPr="0006788E" w14:paraId="70E9D181" w14:textId="77777777" w:rsidTr="00C2464A">
        <w:tc>
          <w:tcPr>
            <w:tcW w:w="2474" w:type="dxa"/>
            <w:tcBorders>
              <w:top w:val="single" w:sz="4" w:space="0" w:color="auto"/>
              <w:left w:val="single" w:sz="4" w:space="0" w:color="auto"/>
              <w:bottom w:val="single" w:sz="4" w:space="0" w:color="auto"/>
              <w:right w:val="single" w:sz="4" w:space="0" w:color="auto"/>
            </w:tcBorders>
          </w:tcPr>
          <w:p w14:paraId="49C4F74D"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measurementType.codeSystem</w:t>
            </w:r>
          </w:p>
        </w:tc>
        <w:tc>
          <w:tcPr>
            <w:tcW w:w="2506" w:type="dxa"/>
            <w:tcBorders>
              <w:top w:val="single" w:sz="4" w:space="0" w:color="auto"/>
              <w:left w:val="single" w:sz="4" w:space="0" w:color="auto"/>
              <w:bottom w:val="single" w:sz="4" w:space="0" w:color="auto"/>
              <w:right w:val="single" w:sz="4" w:space="0" w:color="auto"/>
            </w:tcBorders>
          </w:tcPr>
          <w:p w14:paraId="2450251C"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BC70D01" w14:textId="4C45F5AA" w:rsidR="003E0D54" w:rsidRPr="0006788E" w:rsidRDefault="003E0D54" w:rsidP="0003088B">
            <w:pPr>
              <w:rPr>
                <w:i/>
              </w:rPr>
            </w:pPr>
            <w:r w:rsidRPr="0006788E">
              <w:rPr>
                <w:i/>
                <w:szCs w:val="20"/>
              </w:rPr>
              <w:t xml:space="preserve">Kodsystem för angiven kod för typ av mätvärde. </w:t>
            </w:r>
          </w:p>
        </w:tc>
        <w:tc>
          <w:tcPr>
            <w:tcW w:w="1617" w:type="dxa"/>
            <w:tcBorders>
              <w:top w:val="single" w:sz="4" w:space="0" w:color="auto"/>
              <w:left w:val="single" w:sz="4" w:space="0" w:color="auto"/>
              <w:bottom w:val="single" w:sz="4" w:space="0" w:color="auto"/>
              <w:right w:val="single" w:sz="4" w:space="0" w:color="auto"/>
            </w:tcBorders>
          </w:tcPr>
          <w:p w14:paraId="5E4AA6B2" w14:textId="77777777" w:rsidR="003E0D54" w:rsidRPr="0006788E" w:rsidRDefault="003E0D54" w:rsidP="00C2464A">
            <w:pPr>
              <w:rPr>
                <w:i/>
                <w:szCs w:val="20"/>
              </w:rPr>
            </w:pPr>
            <w:r w:rsidRPr="0006788E">
              <w:rPr>
                <w:i/>
                <w:szCs w:val="20"/>
              </w:rPr>
              <w:t>1</w:t>
            </w:r>
          </w:p>
        </w:tc>
      </w:tr>
      <w:tr w:rsidR="003E0D54" w:rsidRPr="0006788E" w14:paraId="05365853" w14:textId="77777777" w:rsidTr="00C2464A">
        <w:tc>
          <w:tcPr>
            <w:tcW w:w="2474" w:type="dxa"/>
            <w:tcBorders>
              <w:top w:val="single" w:sz="4" w:space="0" w:color="auto"/>
              <w:left w:val="single" w:sz="4" w:space="0" w:color="auto"/>
              <w:bottom w:val="single" w:sz="4" w:space="0" w:color="auto"/>
              <w:right w:val="single" w:sz="4" w:space="0" w:color="auto"/>
            </w:tcBorders>
          </w:tcPr>
          <w:p w14:paraId="55172FB5"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measurementType.codeSystemName</w:t>
            </w:r>
          </w:p>
        </w:tc>
        <w:tc>
          <w:tcPr>
            <w:tcW w:w="2506" w:type="dxa"/>
            <w:tcBorders>
              <w:top w:val="single" w:sz="4" w:space="0" w:color="auto"/>
              <w:left w:val="single" w:sz="4" w:space="0" w:color="auto"/>
              <w:bottom w:val="single" w:sz="4" w:space="0" w:color="auto"/>
              <w:right w:val="single" w:sz="4" w:space="0" w:color="auto"/>
            </w:tcBorders>
          </w:tcPr>
          <w:p w14:paraId="758E17AE"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72F61C0" w14:textId="77777777" w:rsidR="003E0D54" w:rsidRPr="0006788E" w:rsidRDefault="003E0D54" w:rsidP="00C2464A">
            <w:pPr>
              <w:rPr>
                <w:i/>
                <w:szCs w:val="20"/>
              </w:rPr>
            </w:pPr>
            <w:r w:rsidRPr="0006788E">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FC5E030" w14:textId="77777777" w:rsidR="003E0D54" w:rsidRPr="0006788E" w:rsidRDefault="003E0D54" w:rsidP="00C2464A">
            <w:pPr>
              <w:rPr>
                <w:i/>
                <w:szCs w:val="20"/>
              </w:rPr>
            </w:pPr>
            <w:r w:rsidRPr="0006788E">
              <w:rPr>
                <w:i/>
                <w:szCs w:val="20"/>
              </w:rPr>
              <w:t>0</w:t>
            </w:r>
            <w:proofErr w:type="gramStart"/>
            <w:r w:rsidRPr="0006788E">
              <w:rPr>
                <w:i/>
                <w:szCs w:val="20"/>
              </w:rPr>
              <w:t>..</w:t>
            </w:r>
            <w:proofErr w:type="gramEnd"/>
            <w:r w:rsidRPr="0006788E">
              <w:rPr>
                <w:i/>
                <w:szCs w:val="20"/>
              </w:rPr>
              <w:t>1</w:t>
            </w:r>
          </w:p>
        </w:tc>
      </w:tr>
      <w:tr w:rsidR="003E0D54" w:rsidRPr="0006788E" w14:paraId="0BB74A8F" w14:textId="77777777" w:rsidTr="00C2464A">
        <w:tc>
          <w:tcPr>
            <w:tcW w:w="2474" w:type="dxa"/>
            <w:tcBorders>
              <w:top w:val="single" w:sz="4" w:space="0" w:color="auto"/>
              <w:left w:val="single" w:sz="4" w:space="0" w:color="auto"/>
              <w:bottom w:val="single" w:sz="4" w:space="0" w:color="auto"/>
              <w:right w:val="single" w:sz="4" w:space="0" w:color="auto"/>
            </w:tcBorders>
          </w:tcPr>
          <w:p w14:paraId="10E71530"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measurementType.codeSystemVersion</w:t>
            </w:r>
          </w:p>
        </w:tc>
        <w:tc>
          <w:tcPr>
            <w:tcW w:w="2506" w:type="dxa"/>
            <w:tcBorders>
              <w:top w:val="single" w:sz="4" w:space="0" w:color="auto"/>
              <w:left w:val="single" w:sz="4" w:space="0" w:color="auto"/>
              <w:bottom w:val="single" w:sz="4" w:space="0" w:color="auto"/>
              <w:right w:val="single" w:sz="4" w:space="0" w:color="auto"/>
            </w:tcBorders>
          </w:tcPr>
          <w:p w14:paraId="0C248C49"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12688AF" w14:textId="77777777" w:rsidR="003E0D54" w:rsidRPr="0006788E" w:rsidRDefault="003E0D54" w:rsidP="00C2464A">
            <w:pPr>
              <w:rPr>
                <w:i/>
                <w:szCs w:val="20"/>
              </w:rPr>
            </w:pPr>
            <w:r w:rsidRPr="0006788E">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E569C4E" w14:textId="77777777" w:rsidR="003E0D54" w:rsidRPr="0006788E" w:rsidRDefault="003E0D54" w:rsidP="00C2464A">
            <w:pPr>
              <w:rPr>
                <w:i/>
                <w:szCs w:val="20"/>
              </w:rPr>
            </w:pPr>
            <w:r w:rsidRPr="0006788E">
              <w:rPr>
                <w:i/>
                <w:szCs w:val="20"/>
              </w:rPr>
              <w:t>0</w:t>
            </w:r>
            <w:proofErr w:type="gramStart"/>
            <w:r w:rsidRPr="0006788E">
              <w:rPr>
                <w:i/>
                <w:szCs w:val="20"/>
              </w:rPr>
              <w:t>..</w:t>
            </w:r>
            <w:proofErr w:type="gramEnd"/>
            <w:r w:rsidRPr="0006788E">
              <w:rPr>
                <w:i/>
                <w:szCs w:val="20"/>
              </w:rPr>
              <w:t>1</w:t>
            </w:r>
          </w:p>
        </w:tc>
      </w:tr>
      <w:tr w:rsidR="003E0D54" w:rsidRPr="0006788E" w14:paraId="74A01695" w14:textId="77777777" w:rsidTr="00C2464A">
        <w:tc>
          <w:tcPr>
            <w:tcW w:w="2474" w:type="dxa"/>
            <w:tcBorders>
              <w:top w:val="single" w:sz="4" w:space="0" w:color="auto"/>
              <w:left w:val="single" w:sz="4" w:space="0" w:color="auto"/>
              <w:bottom w:val="single" w:sz="4" w:space="0" w:color="auto"/>
              <w:right w:val="single" w:sz="4" w:space="0" w:color="auto"/>
            </w:tcBorders>
          </w:tcPr>
          <w:p w14:paraId="11B40AEC"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measurementType.displayName</w:t>
            </w:r>
          </w:p>
        </w:tc>
        <w:tc>
          <w:tcPr>
            <w:tcW w:w="2506" w:type="dxa"/>
            <w:tcBorders>
              <w:top w:val="single" w:sz="4" w:space="0" w:color="auto"/>
              <w:left w:val="single" w:sz="4" w:space="0" w:color="auto"/>
              <w:bottom w:val="single" w:sz="4" w:space="0" w:color="auto"/>
              <w:right w:val="single" w:sz="4" w:space="0" w:color="auto"/>
            </w:tcBorders>
          </w:tcPr>
          <w:p w14:paraId="4313B156"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5871385" w14:textId="21BA3FA0" w:rsidR="003E0D54" w:rsidRPr="0006788E" w:rsidRDefault="003E0D54" w:rsidP="0003088B">
            <w:pPr>
              <w:rPr>
                <w:i/>
                <w:szCs w:val="20"/>
              </w:rPr>
            </w:pPr>
            <w:r w:rsidRPr="0006788E">
              <w:rPr>
                <w:i/>
                <w:szCs w:val="20"/>
              </w:rPr>
              <w:t xml:space="preserve">Textuell beskrivning av </w:t>
            </w:r>
            <w:r w:rsidR="0003088B">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0A04C902" w14:textId="77777777" w:rsidR="003E0D54" w:rsidRPr="0006788E" w:rsidRDefault="003E0D54" w:rsidP="00C2464A">
            <w:pPr>
              <w:rPr>
                <w:i/>
                <w:szCs w:val="20"/>
              </w:rPr>
            </w:pPr>
            <w:r w:rsidRPr="0006788E">
              <w:rPr>
                <w:i/>
                <w:szCs w:val="20"/>
              </w:rPr>
              <w:t>0</w:t>
            </w:r>
            <w:proofErr w:type="gramStart"/>
            <w:r w:rsidRPr="0006788E">
              <w:rPr>
                <w:i/>
                <w:szCs w:val="20"/>
              </w:rPr>
              <w:t>..</w:t>
            </w:r>
            <w:proofErr w:type="gramEnd"/>
            <w:r w:rsidRPr="0006788E">
              <w:rPr>
                <w:i/>
                <w:szCs w:val="20"/>
              </w:rPr>
              <w:t>1</w:t>
            </w:r>
          </w:p>
        </w:tc>
      </w:tr>
      <w:tr w:rsidR="003E0D54" w:rsidRPr="008345BA" w14:paraId="707FAB88" w14:textId="77777777" w:rsidTr="00C2464A">
        <w:tc>
          <w:tcPr>
            <w:tcW w:w="2474" w:type="dxa"/>
          </w:tcPr>
          <w:p w14:paraId="3C8F4F8F" w14:textId="429DA910" w:rsidR="003E0D54" w:rsidRPr="008345BA" w:rsidRDefault="0068076A" w:rsidP="0068076A">
            <w:pPr>
              <w:rPr>
                <w:szCs w:val="20"/>
              </w:rPr>
            </w:pPr>
            <w:r>
              <w:rPr>
                <w:rFonts w:cs="Arial"/>
                <w:color w:val="000000"/>
                <w:szCs w:val="20"/>
                <w:lang w:eastAsia="sv-SE"/>
              </w:rPr>
              <w:t>MeasurementValue</w:t>
            </w:r>
            <w:r w:rsidR="003E0D54">
              <w:rPr>
                <w:rFonts w:cs="Arial"/>
                <w:color w:val="000000"/>
                <w:szCs w:val="20"/>
                <w:lang w:eastAsia="sv-SE"/>
              </w:rPr>
              <w:t>*</w:t>
            </w:r>
          </w:p>
        </w:tc>
        <w:tc>
          <w:tcPr>
            <w:tcW w:w="2506" w:type="dxa"/>
          </w:tcPr>
          <w:p w14:paraId="60EBFD7C" w14:textId="77777777" w:rsidR="003E0D54" w:rsidRPr="008345BA" w:rsidRDefault="003E0D54" w:rsidP="00C2464A">
            <w:pPr>
              <w:rPr>
                <w:szCs w:val="20"/>
              </w:rPr>
            </w:pPr>
            <w:r>
              <w:rPr>
                <w:szCs w:val="20"/>
              </w:rPr>
              <w:t>PQType</w:t>
            </w:r>
          </w:p>
        </w:tc>
        <w:tc>
          <w:tcPr>
            <w:tcW w:w="2925" w:type="dxa"/>
          </w:tcPr>
          <w:p w14:paraId="58686466" w14:textId="52CF0732" w:rsidR="003E0D54" w:rsidRDefault="003E0D54" w:rsidP="00C2464A">
            <w:pPr>
              <w:rPr>
                <w:rFonts w:eastAsia="Batang"/>
                <w:szCs w:val="20"/>
              </w:rPr>
            </w:pPr>
            <w:r w:rsidRPr="008345BA">
              <w:rPr>
                <w:szCs w:val="20"/>
              </w:rPr>
              <w:t xml:space="preserve">Begränsning av sökning </w:t>
            </w:r>
            <w:r w:rsidR="002A46D7">
              <w:rPr>
                <w:szCs w:val="20"/>
              </w:rPr>
              <w:t>till ett specifikt mätvärde</w:t>
            </w:r>
            <w:r>
              <w:rPr>
                <w:szCs w:val="20"/>
              </w:rPr>
              <w:t xml:space="preserve"> </w:t>
            </w:r>
            <w:r>
              <w:rPr>
                <w:rFonts w:eastAsia="Batang"/>
                <w:szCs w:val="20"/>
              </w:rPr>
              <w:t>value=”</w:t>
            </w:r>
            <w:r w:rsidRPr="0006003C">
              <w:rPr>
                <w:rFonts w:eastAsia="Batang"/>
                <w:szCs w:val="20"/>
              </w:rPr>
              <w:t xml:space="preserve">Mätetal mätt i enheten som anges av unit” unit=” Enhet enligt standard </w:t>
            </w:r>
            <w:r w:rsidRPr="00442F5C">
              <w:rPr>
                <w:rFonts w:eastAsia="Batang"/>
                <w:szCs w:val="20"/>
              </w:rPr>
              <w:t>http://unitsofmeasure.org/ucum.html</w:t>
            </w:r>
            <w:r w:rsidRPr="0006003C">
              <w:rPr>
                <w:rFonts w:eastAsia="Batang"/>
                <w:szCs w:val="20"/>
              </w:rPr>
              <w:t>”</w:t>
            </w:r>
          </w:p>
          <w:p w14:paraId="37E07B8A" w14:textId="77777777" w:rsidR="003E0D54" w:rsidRDefault="003E0D54" w:rsidP="00C2464A">
            <w:pPr>
              <w:rPr>
                <w:rFonts w:eastAsia="Batang"/>
                <w:szCs w:val="20"/>
              </w:rPr>
            </w:pPr>
          </w:p>
          <w:p w14:paraId="39F038D9" w14:textId="77777777" w:rsidR="003E0D54" w:rsidRDefault="003E0D54" w:rsidP="00C2464A">
            <w:pPr>
              <w:rPr>
                <w:szCs w:val="20"/>
                <w:lang w:val="en-US"/>
              </w:rPr>
            </w:pPr>
            <w:r w:rsidRPr="004E4018">
              <w:rPr>
                <w:szCs w:val="20"/>
                <w:lang w:val="en-US"/>
              </w:rPr>
              <w:lastRenderedPageBreak/>
              <w:t>T.ex. value=”80” unit=”TNE”</w:t>
            </w:r>
          </w:p>
          <w:p w14:paraId="4FC19CE5" w14:textId="77777777" w:rsidR="003E0D54" w:rsidRPr="004E4018" w:rsidRDefault="003E0D54" w:rsidP="00C2464A">
            <w:pPr>
              <w:rPr>
                <w:szCs w:val="20"/>
                <w:lang w:val="en-US"/>
              </w:rPr>
            </w:pPr>
            <w:r>
              <w:rPr>
                <w:b/>
                <w:szCs w:val="20"/>
              </w:rPr>
              <w:t>(Fält 1)</w:t>
            </w:r>
          </w:p>
        </w:tc>
        <w:tc>
          <w:tcPr>
            <w:tcW w:w="1617" w:type="dxa"/>
          </w:tcPr>
          <w:p w14:paraId="51ACE2A5" w14:textId="0C78F365" w:rsidR="003E0D54" w:rsidRPr="008345BA" w:rsidRDefault="0034664C" w:rsidP="00C2464A">
            <w:pPr>
              <w:rPr>
                <w:szCs w:val="20"/>
              </w:rPr>
            </w:pPr>
            <w:r>
              <w:rPr>
                <w:szCs w:val="20"/>
              </w:rPr>
              <w:lastRenderedPageBreak/>
              <w:t>0</w:t>
            </w:r>
            <w:proofErr w:type="gramStart"/>
            <w:r>
              <w:rPr>
                <w:szCs w:val="20"/>
              </w:rPr>
              <w:t>..</w:t>
            </w:r>
            <w:proofErr w:type="gramEnd"/>
            <w:r>
              <w:rPr>
                <w:szCs w:val="20"/>
              </w:rPr>
              <w:t>*</w:t>
            </w:r>
          </w:p>
        </w:tc>
      </w:tr>
      <w:tr w:rsidR="003E0D54" w:rsidRPr="00DC7A38" w14:paraId="1F6949DD" w14:textId="77777777" w:rsidTr="00C2464A">
        <w:tc>
          <w:tcPr>
            <w:tcW w:w="2474" w:type="dxa"/>
            <w:tcBorders>
              <w:top w:val="single" w:sz="4" w:space="0" w:color="auto"/>
              <w:left w:val="single" w:sz="4" w:space="0" w:color="auto"/>
              <w:bottom w:val="single" w:sz="4" w:space="0" w:color="auto"/>
              <w:right w:val="single" w:sz="4" w:space="0" w:color="auto"/>
            </w:tcBorders>
          </w:tcPr>
          <w:p w14:paraId="6CE46735" w14:textId="22F52B96" w:rsidR="003E0D54" w:rsidRPr="00DC7A38" w:rsidRDefault="0068076A" w:rsidP="0068076A">
            <w:pPr>
              <w:rPr>
                <w:rFonts w:cs="Arial"/>
                <w:i/>
                <w:color w:val="000000"/>
                <w:szCs w:val="20"/>
                <w:lang w:eastAsia="sv-SE"/>
              </w:rPr>
            </w:pPr>
            <w:r>
              <w:rPr>
                <w:rFonts w:cs="Arial"/>
                <w:i/>
                <w:color w:val="000000"/>
                <w:szCs w:val="20"/>
                <w:lang w:eastAsia="sv-SE"/>
              </w:rPr>
              <w:lastRenderedPageBreak/>
              <w:t>measurementV</w:t>
            </w:r>
            <w:r w:rsidR="003E0D54" w:rsidRPr="00DC7A38">
              <w:rPr>
                <w:rFonts w:cs="Arial"/>
                <w:i/>
                <w:color w:val="000000"/>
                <w:szCs w:val="20"/>
                <w:lang w:eastAsia="sv-SE"/>
              </w:rPr>
              <w:t>alue.</w:t>
            </w:r>
            <w:r w:rsidR="00DD1325">
              <w:rPr>
                <w:rFonts w:cs="Arial"/>
                <w:i/>
                <w:color w:val="000000"/>
                <w:szCs w:val="20"/>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11583E30" w14:textId="475B1F47" w:rsidR="003E0D54" w:rsidRPr="00DC7A38" w:rsidRDefault="00DD1325" w:rsidP="00C2464A">
            <w:pPr>
              <w:rPr>
                <w:i/>
                <w:szCs w:val="20"/>
              </w:rPr>
            </w:pPr>
            <w:r>
              <w:rPr>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01567A81" w14:textId="1B875EF9" w:rsidR="003E0D54" w:rsidRPr="00DC7A38" w:rsidRDefault="00DD1325" w:rsidP="00C2464A">
            <w:pPr>
              <w:rPr>
                <w:i/>
                <w:szCs w:val="20"/>
              </w:rPr>
            </w:pPr>
            <w:r>
              <w:rPr>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6DA649C7" w14:textId="77777777" w:rsidR="003E0D54" w:rsidRPr="00DC7A38" w:rsidRDefault="003E0D54" w:rsidP="00C2464A">
            <w:pPr>
              <w:rPr>
                <w:i/>
                <w:szCs w:val="20"/>
              </w:rPr>
            </w:pPr>
            <w:r w:rsidRPr="00DC7A38">
              <w:rPr>
                <w:i/>
                <w:szCs w:val="20"/>
              </w:rPr>
              <w:t>1</w:t>
            </w:r>
          </w:p>
        </w:tc>
      </w:tr>
      <w:tr w:rsidR="003E0D54" w:rsidRPr="00DC7A38" w14:paraId="2E7FF3C3" w14:textId="77777777" w:rsidTr="00C2464A">
        <w:tc>
          <w:tcPr>
            <w:tcW w:w="2474" w:type="dxa"/>
            <w:tcBorders>
              <w:top w:val="single" w:sz="4" w:space="0" w:color="auto"/>
              <w:left w:val="single" w:sz="4" w:space="0" w:color="auto"/>
              <w:bottom w:val="single" w:sz="4" w:space="0" w:color="auto"/>
              <w:right w:val="single" w:sz="4" w:space="0" w:color="auto"/>
            </w:tcBorders>
          </w:tcPr>
          <w:p w14:paraId="254357F6" w14:textId="158D65D9" w:rsidR="003E0D54" w:rsidRPr="00DC7A38" w:rsidRDefault="0068076A" w:rsidP="00DD1325">
            <w:pPr>
              <w:rPr>
                <w:rFonts w:cs="Arial"/>
                <w:i/>
                <w:color w:val="000000"/>
                <w:szCs w:val="20"/>
                <w:lang w:eastAsia="sv-SE"/>
              </w:rPr>
            </w:pPr>
            <w:r>
              <w:rPr>
                <w:rFonts w:cs="Arial"/>
                <w:i/>
                <w:color w:val="000000"/>
                <w:szCs w:val="20"/>
                <w:lang w:eastAsia="sv-SE"/>
              </w:rPr>
              <w:t>measurementV</w:t>
            </w:r>
            <w:r w:rsidRPr="00DC7A38">
              <w:rPr>
                <w:rFonts w:cs="Arial"/>
                <w:i/>
                <w:color w:val="000000"/>
                <w:szCs w:val="20"/>
                <w:lang w:eastAsia="sv-SE"/>
              </w:rPr>
              <w:t>alue</w:t>
            </w:r>
            <w:r w:rsidR="003E0D54" w:rsidRPr="00DC7A38">
              <w:rPr>
                <w:rFonts w:cs="Arial"/>
                <w:i/>
                <w:color w:val="000000"/>
                <w:szCs w:val="20"/>
                <w:lang w:eastAsia="sv-SE"/>
              </w:rPr>
              <w:t>.</w:t>
            </w:r>
            <w:r w:rsidR="00DD1325">
              <w:rPr>
                <w:rFonts w:cs="Arial"/>
                <w:i/>
                <w:color w:val="000000"/>
                <w:szCs w:val="20"/>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23924672" w14:textId="410A19A2" w:rsidR="003E0D54" w:rsidRPr="00DC7A38" w:rsidRDefault="00DD1325" w:rsidP="00C2464A">
            <w:pPr>
              <w:rPr>
                <w:i/>
                <w:szCs w:val="20"/>
              </w:rPr>
            </w:pPr>
            <w:r>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0240ECE" w14:textId="340D5583" w:rsidR="003E0D54" w:rsidRPr="00C038EC" w:rsidRDefault="00F33F6B" w:rsidP="00C2464A">
            <w:pPr>
              <w:rPr>
                <w:i/>
                <w:szCs w:val="20"/>
              </w:rPr>
            </w:pPr>
            <w:r>
              <w:rPr>
                <w:i/>
                <w:szCs w:val="20"/>
              </w:rPr>
              <w:t xml:space="preserve">Här anges enheten. </w:t>
            </w:r>
          </w:p>
        </w:tc>
        <w:tc>
          <w:tcPr>
            <w:tcW w:w="1617" w:type="dxa"/>
            <w:tcBorders>
              <w:top w:val="single" w:sz="4" w:space="0" w:color="auto"/>
              <w:left w:val="single" w:sz="4" w:space="0" w:color="auto"/>
              <w:bottom w:val="single" w:sz="4" w:space="0" w:color="auto"/>
              <w:right w:val="single" w:sz="4" w:space="0" w:color="auto"/>
            </w:tcBorders>
          </w:tcPr>
          <w:p w14:paraId="5258AA09" w14:textId="77777777" w:rsidR="003E0D54" w:rsidRPr="00DC7A38" w:rsidRDefault="003E0D54" w:rsidP="00C2464A">
            <w:pPr>
              <w:rPr>
                <w:i/>
                <w:szCs w:val="20"/>
              </w:rPr>
            </w:pPr>
            <w:r w:rsidRPr="00DC7A38">
              <w:rPr>
                <w:i/>
                <w:szCs w:val="20"/>
              </w:rPr>
              <w:t>1</w:t>
            </w:r>
          </w:p>
        </w:tc>
      </w:tr>
      <w:tr w:rsidR="003E0D54" w:rsidRPr="00B75512" w14:paraId="271CD4DB" w14:textId="77777777" w:rsidTr="00C2464A">
        <w:tc>
          <w:tcPr>
            <w:tcW w:w="2474" w:type="dxa"/>
          </w:tcPr>
          <w:p w14:paraId="473A4FBC" w14:textId="77777777" w:rsidR="003E0D54" w:rsidRPr="00B75512" w:rsidRDefault="003E0D54" w:rsidP="00C2464A">
            <w:pPr>
              <w:rPr>
                <w:szCs w:val="20"/>
              </w:rPr>
            </w:pPr>
            <w:r>
              <w:rPr>
                <w:szCs w:val="20"/>
              </w:rPr>
              <w:t>measurementId</w:t>
            </w:r>
          </w:p>
        </w:tc>
        <w:tc>
          <w:tcPr>
            <w:tcW w:w="2506" w:type="dxa"/>
          </w:tcPr>
          <w:p w14:paraId="2311C43A" w14:textId="77777777" w:rsidR="003E0D54" w:rsidRPr="00B75512" w:rsidRDefault="003E0D54" w:rsidP="00C2464A">
            <w:pPr>
              <w:rPr>
                <w:szCs w:val="20"/>
              </w:rPr>
            </w:pPr>
            <w:r>
              <w:rPr>
                <w:szCs w:val="20"/>
              </w:rPr>
              <w:t>IIType</w:t>
            </w:r>
          </w:p>
        </w:tc>
        <w:tc>
          <w:tcPr>
            <w:tcW w:w="2925" w:type="dxa"/>
          </w:tcPr>
          <w:p w14:paraId="7BA1B23E" w14:textId="543A7BE3" w:rsidR="00DE5CA4" w:rsidRPr="00E601DC" w:rsidRDefault="003E0D54" w:rsidP="00DE5CA4">
            <w:pPr>
              <w:rPr>
                <w:szCs w:val="20"/>
              </w:rPr>
            </w:pPr>
            <w:r>
              <w:rPr>
                <w:szCs w:val="20"/>
              </w:rPr>
              <w:t xml:space="preserve">Används när man vill söka upp ett specifik mätvärde där ID och källsystem redan är känt. ID och källsystem kan komma tillkänna exempelvis när man redan mottagit information om något, men att den informationen refererar till ett specifik mätvärde. </w:t>
            </w:r>
          </w:p>
          <w:p w14:paraId="3D750ABB" w14:textId="4BDEA9AF" w:rsidR="003E0D54" w:rsidRPr="00E601DC" w:rsidRDefault="00E74818" w:rsidP="00C2464A">
            <w:pPr>
              <w:rPr>
                <w:szCs w:val="20"/>
              </w:rPr>
            </w:pPr>
            <w:r w:rsidRPr="00E74818">
              <w:rPr>
                <w:b/>
              </w:rPr>
              <w:t>(Fält 1)</w:t>
            </w:r>
          </w:p>
        </w:tc>
        <w:tc>
          <w:tcPr>
            <w:tcW w:w="1617" w:type="dxa"/>
          </w:tcPr>
          <w:p w14:paraId="4E297290" w14:textId="5EDDAAB8" w:rsidR="003E0D54" w:rsidRPr="00B75512" w:rsidRDefault="00D9616B" w:rsidP="00C2464A">
            <w:pPr>
              <w:rPr>
                <w:szCs w:val="20"/>
              </w:rPr>
            </w:pPr>
            <w:r>
              <w:rPr>
                <w:szCs w:val="20"/>
              </w:rPr>
              <w:t>0</w:t>
            </w:r>
            <w:proofErr w:type="gramStart"/>
            <w:r>
              <w:rPr>
                <w:szCs w:val="20"/>
              </w:rPr>
              <w:t>..</w:t>
            </w:r>
            <w:proofErr w:type="gramEnd"/>
            <w:r>
              <w:rPr>
                <w:szCs w:val="20"/>
              </w:rPr>
              <w:t>*</w:t>
            </w:r>
          </w:p>
        </w:tc>
      </w:tr>
      <w:tr w:rsidR="003E0D54" w:rsidRPr="00DC7A38" w14:paraId="25F5CD43" w14:textId="77777777" w:rsidTr="00C2464A">
        <w:tc>
          <w:tcPr>
            <w:tcW w:w="2474" w:type="dxa"/>
            <w:tcBorders>
              <w:top w:val="single" w:sz="4" w:space="0" w:color="auto"/>
              <w:left w:val="single" w:sz="4" w:space="0" w:color="auto"/>
              <w:bottom w:val="single" w:sz="4" w:space="0" w:color="auto"/>
              <w:right w:val="single" w:sz="4" w:space="0" w:color="auto"/>
            </w:tcBorders>
          </w:tcPr>
          <w:p w14:paraId="181EA788" w14:textId="77777777" w:rsidR="003E0D54" w:rsidRPr="00DC7A38" w:rsidRDefault="003E0D54" w:rsidP="00C2464A">
            <w:pPr>
              <w:rPr>
                <w:i/>
                <w:szCs w:val="20"/>
              </w:rPr>
            </w:pPr>
            <w:r w:rsidRPr="00DC7A38">
              <w:rPr>
                <w:i/>
                <w:szCs w:val="20"/>
              </w:rPr>
              <w:t>measurementId.root</w:t>
            </w:r>
          </w:p>
        </w:tc>
        <w:tc>
          <w:tcPr>
            <w:tcW w:w="2506" w:type="dxa"/>
            <w:tcBorders>
              <w:top w:val="single" w:sz="4" w:space="0" w:color="auto"/>
              <w:left w:val="single" w:sz="4" w:space="0" w:color="auto"/>
              <w:bottom w:val="single" w:sz="4" w:space="0" w:color="auto"/>
              <w:right w:val="single" w:sz="4" w:space="0" w:color="auto"/>
            </w:tcBorders>
          </w:tcPr>
          <w:p w14:paraId="6B0DDB4E" w14:textId="77777777" w:rsidR="003E0D54" w:rsidRPr="00DC7A38" w:rsidRDefault="003E0D54" w:rsidP="00C2464A">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A32372" w14:textId="77777777" w:rsidR="003E0D54" w:rsidRPr="00DC7A38" w:rsidRDefault="003E0D54" w:rsidP="00C2464A">
            <w:pPr>
              <w:rPr>
                <w:i/>
                <w:szCs w:val="20"/>
              </w:rPr>
            </w:pPr>
            <w:r w:rsidRPr="00DC7A38">
              <w:rPr>
                <w:i/>
                <w:szCs w:val="20"/>
              </w:rPr>
              <w:t>Root blir då</w:t>
            </w:r>
          </w:p>
          <w:p w14:paraId="4693734D" w14:textId="04903238" w:rsidR="003E0D54" w:rsidRPr="00DC7A38" w:rsidRDefault="003E0D54" w:rsidP="00DE5CA4">
            <w:pPr>
              <w:rPr>
                <w:i/>
                <w:szCs w:val="20"/>
              </w:rPr>
            </w:pPr>
            <w:r w:rsidRPr="00DC7A38">
              <w:rPr>
                <w:i/>
                <w:szCs w:val="20"/>
              </w:rPr>
              <w:t xml:space="preserve">nationell OID för lokala </w:t>
            </w:r>
            <w:r>
              <w:rPr>
                <w:i/>
                <w:szCs w:val="20"/>
              </w:rPr>
              <w:t>ID</w:t>
            </w:r>
            <w:r w:rsidRPr="00DC7A38">
              <w:rPr>
                <w:i/>
                <w:szCs w:val="20"/>
              </w:rPr>
              <w:t>:n: 1.2.752.129.2.1.</w:t>
            </w:r>
            <w:r w:rsidR="00DE5CA4">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21BB353B" w14:textId="77777777" w:rsidR="003E0D54" w:rsidRPr="00DC7A38" w:rsidRDefault="003E0D54" w:rsidP="00C2464A">
            <w:pPr>
              <w:rPr>
                <w:i/>
                <w:szCs w:val="20"/>
              </w:rPr>
            </w:pPr>
            <w:r w:rsidRPr="00DC7A38">
              <w:rPr>
                <w:i/>
                <w:szCs w:val="20"/>
              </w:rPr>
              <w:t>1</w:t>
            </w:r>
          </w:p>
        </w:tc>
      </w:tr>
      <w:tr w:rsidR="003E0D54" w:rsidRPr="00DC7A38" w14:paraId="5C378C07" w14:textId="77777777" w:rsidTr="00C2464A">
        <w:tc>
          <w:tcPr>
            <w:tcW w:w="2474" w:type="dxa"/>
            <w:tcBorders>
              <w:top w:val="single" w:sz="4" w:space="0" w:color="auto"/>
              <w:left w:val="single" w:sz="4" w:space="0" w:color="auto"/>
              <w:bottom w:val="single" w:sz="4" w:space="0" w:color="auto"/>
              <w:right w:val="single" w:sz="4" w:space="0" w:color="auto"/>
            </w:tcBorders>
          </w:tcPr>
          <w:p w14:paraId="61D038FD" w14:textId="77777777" w:rsidR="003E0D54" w:rsidRPr="00DC7A38" w:rsidRDefault="003E0D54" w:rsidP="00C2464A">
            <w:pPr>
              <w:rPr>
                <w:i/>
                <w:szCs w:val="20"/>
              </w:rPr>
            </w:pPr>
            <w:r w:rsidRPr="00DC7A38">
              <w:rPr>
                <w:i/>
                <w:szCs w:val="20"/>
              </w:rPr>
              <w:t>measurementId.extension</w:t>
            </w:r>
          </w:p>
        </w:tc>
        <w:tc>
          <w:tcPr>
            <w:tcW w:w="2506" w:type="dxa"/>
            <w:tcBorders>
              <w:top w:val="single" w:sz="4" w:space="0" w:color="auto"/>
              <w:left w:val="single" w:sz="4" w:space="0" w:color="auto"/>
              <w:bottom w:val="single" w:sz="4" w:space="0" w:color="auto"/>
              <w:right w:val="single" w:sz="4" w:space="0" w:color="auto"/>
            </w:tcBorders>
          </w:tcPr>
          <w:p w14:paraId="0C271DDA" w14:textId="77777777" w:rsidR="003E0D54" w:rsidRPr="00DC7A38" w:rsidRDefault="003E0D54" w:rsidP="00C2464A">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B0E2CD" w14:textId="77777777" w:rsidR="003E0D54" w:rsidRPr="00DC7A38" w:rsidRDefault="003E0D54" w:rsidP="00C2464A">
            <w:pPr>
              <w:rPr>
                <w:i/>
                <w:szCs w:val="20"/>
              </w:rPr>
            </w:pPr>
            <w:r w:rsidRPr="00DC7A38">
              <w:rPr>
                <w:i/>
                <w:szCs w:val="20"/>
              </w:rPr>
              <w:t>Extension sätts till HSA-id för det system inom vilket measurementId är unikt + ”:” + själva ID.</w:t>
            </w:r>
          </w:p>
        </w:tc>
        <w:tc>
          <w:tcPr>
            <w:tcW w:w="1617" w:type="dxa"/>
            <w:tcBorders>
              <w:top w:val="single" w:sz="4" w:space="0" w:color="auto"/>
              <w:left w:val="single" w:sz="4" w:space="0" w:color="auto"/>
              <w:bottom w:val="single" w:sz="4" w:space="0" w:color="auto"/>
              <w:right w:val="single" w:sz="4" w:space="0" w:color="auto"/>
            </w:tcBorders>
          </w:tcPr>
          <w:p w14:paraId="43F9AB90" w14:textId="77777777" w:rsidR="003E0D54" w:rsidRPr="00DC7A38" w:rsidRDefault="003E0D54" w:rsidP="00C2464A">
            <w:pPr>
              <w:rPr>
                <w:i/>
                <w:szCs w:val="20"/>
              </w:rPr>
            </w:pPr>
            <w:r w:rsidRPr="00DC7A38">
              <w:rPr>
                <w:i/>
                <w:szCs w:val="20"/>
              </w:rPr>
              <w:t>1</w:t>
            </w:r>
          </w:p>
        </w:tc>
      </w:tr>
      <w:tr w:rsidR="003E0D54" w:rsidRPr="008345BA" w14:paraId="21F65A85" w14:textId="77777777" w:rsidTr="00C2464A">
        <w:tc>
          <w:tcPr>
            <w:tcW w:w="2474" w:type="dxa"/>
          </w:tcPr>
          <w:p w14:paraId="5A03C4C7" w14:textId="77777777" w:rsidR="003E0D54" w:rsidRPr="008345BA" w:rsidRDefault="003E0D54" w:rsidP="00C2464A">
            <w:pPr>
              <w:rPr>
                <w:rFonts w:cs="Arial"/>
                <w:color w:val="000000"/>
                <w:lang w:eastAsia="sv-SE"/>
              </w:rPr>
            </w:pPr>
            <w:r>
              <w:rPr>
                <w:rFonts w:cs="Arial"/>
                <w:color w:val="000000"/>
                <w:lang w:eastAsia="sv-SE"/>
              </w:rPr>
              <w:t>sourceSystemId</w:t>
            </w:r>
          </w:p>
        </w:tc>
        <w:tc>
          <w:tcPr>
            <w:tcW w:w="2506" w:type="dxa"/>
          </w:tcPr>
          <w:p w14:paraId="5DA0F722" w14:textId="77777777" w:rsidR="003E0D54" w:rsidRPr="008345BA" w:rsidRDefault="003E0D54" w:rsidP="00C2464A">
            <w:r>
              <w:t>IIType</w:t>
            </w:r>
          </w:p>
        </w:tc>
        <w:tc>
          <w:tcPr>
            <w:tcW w:w="2925" w:type="dxa"/>
          </w:tcPr>
          <w:p w14:paraId="382081C8" w14:textId="77777777" w:rsidR="003E0D54" w:rsidRDefault="003E0D54" w:rsidP="00C2464A">
            <w:r>
              <w:t xml:space="preserve">Används när man vill söka upp ett specifikt källsystem </w:t>
            </w:r>
          </w:p>
          <w:p w14:paraId="0335C253" w14:textId="521F9C03" w:rsidR="00E74818" w:rsidRPr="008345BA" w:rsidRDefault="00E74818" w:rsidP="00C2464A">
            <w:r w:rsidRPr="00E74818">
              <w:rPr>
                <w:b/>
              </w:rPr>
              <w:t>(Fält 1)</w:t>
            </w:r>
          </w:p>
        </w:tc>
        <w:tc>
          <w:tcPr>
            <w:tcW w:w="1617" w:type="dxa"/>
          </w:tcPr>
          <w:p w14:paraId="406C9E01" w14:textId="77777777" w:rsidR="003E0D54" w:rsidRPr="008345BA" w:rsidRDefault="003E0D54" w:rsidP="00C2464A">
            <w:r>
              <w:t>0</w:t>
            </w:r>
            <w:proofErr w:type="gramStart"/>
            <w:r>
              <w:t>..</w:t>
            </w:r>
            <w:proofErr w:type="gramEnd"/>
            <w:r>
              <w:t>1</w:t>
            </w:r>
          </w:p>
        </w:tc>
      </w:tr>
      <w:tr w:rsidR="003E0D54" w:rsidRPr="00DF4942" w14:paraId="495F63F0" w14:textId="77777777" w:rsidTr="00C2464A">
        <w:tc>
          <w:tcPr>
            <w:tcW w:w="2474" w:type="dxa"/>
            <w:tcBorders>
              <w:top w:val="single" w:sz="4" w:space="0" w:color="auto"/>
              <w:left w:val="single" w:sz="4" w:space="0" w:color="auto"/>
              <w:bottom w:val="single" w:sz="4" w:space="0" w:color="auto"/>
              <w:right w:val="single" w:sz="4" w:space="0" w:color="auto"/>
            </w:tcBorders>
          </w:tcPr>
          <w:p w14:paraId="02FB55BF" w14:textId="77777777" w:rsidR="003E0D54" w:rsidRPr="00DF4942" w:rsidRDefault="003E0D54" w:rsidP="00C2464A">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F15210D" w14:textId="77777777" w:rsidR="003E0D54" w:rsidRPr="00DF4942" w:rsidRDefault="003E0D54" w:rsidP="00C2464A">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68A1F76B" w14:textId="77777777" w:rsidR="003E0D54" w:rsidRPr="00DF4942" w:rsidRDefault="003E0D54" w:rsidP="00C2464A">
            <w:pPr>
              <w:rPr>
                <w:rFonts w:cs="Arial"/>
                <w:i/>
              </w:rPr>
            </w:pPr>
            <w:r w:rsidRPr="00DF4942">
              <w:rPr>
                <w:rFonts w:cs="Arial"/>
                <w:i/>
              </w:rPr>
              <w:t>Root blir då</w:t>
            </w:r>
          </w:p>
          <w:p w14:paraId="289DB2D7" w14:textId="3AD63C98" w:rsidR="003E0D54" w:rsidRPr="00DF4942" w:rsidRDefault="00DE5CA4" w:rsidP="00C2464A">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4E2BC52" w14:textId="77777777" w:rsidR="003E0D54" w:rsidRPr="00DF4942" w:rsidRDefault="003E0D54" w:rsidP="00C2464A">
            <w:pPr>
              <w:rPr>
                <w:i/>
              </w:rPr>
            </w:pPr>
            <w:r w:rsidRPr="00DF4942">
              <w:rPr>
                <w:i/>
              </w:rPr>
              <w:t>1</w:t>
            </w:r>
          </w:p>
        </w:tc>
      </w:tr>
      <w:tr w:rsidR="003E0D54" w:rsidRPr="00DF4942" w14:paraId="71142D8A" w14:textId="77777777" w:rsidTr="00C2464A">
        <w:tc>
          <w:tcPr>
            <w:tcW w:w="2474" w:type="dxa"/>
            <w:tcBorders>
              <w:top w:val="single" w:sz="4" w:space="0" w:color="auto"/>
              <w:left w:val="single" w:sz="4" w:space="0" w:color="auto"/>
              <w:bottom w:val="single" w:sz="4" w:space="0" w:color="auto"/>
              <w:right w:val="single" w:sz="4" w:space="0" w:color="auto"/>
            </w:tcBorders>
          </w:tcPr>
          <w:p w14:paraId="6B89D955" w14:textId="77777777" w:rsidR="003E0D54" w:rsidRPr="00DF4942" w:rsidRDefault="003E0D54" w:rsidP="00C2464A">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2638858" w14:textId="77777777" w:rsidR="003E0D54" w:rsidRPr="00DF4942" w:rsidRDefault="003E0D54" w:rsidP="00C2464A">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5F725230" w14:textId="77777777" w:rsidR="003E0D54" w:rsidRPr="00DF4942" w:rsidRDefault="003E0D54" w:rsidP="00C2464A">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FC7DA72" w14:textId="77777777" w:rsidR="003E0D54" w:rsidRPr="00DF4942" w:rsidRDefault="003E0D54" w:rsidP="00C2464A">
            <w:pPr>
              <w:rPr>
                <w:i/>
              </w:rPr>
            </w:pPr>
            <w:r w:rsidRPr="00DF4942">
              <w:rPr>
                <w:i/>
              </w:rPr>
              <w:t>1</w:t>
            </w:r>
          </w:p>
        </w:tc>
      </w:tr>
      <w:tr w:rsidR="008204A4" w:rsidRPr="008345BA" w14:paraId="48798C0C" w14:textId="77777777" w:rsidTr="001D6CA0">
        <w:tc>
          <w:tcPr>
            <w:tcW w:w="2474" w:type="dxa"/>
          </w:tcPr>
          <w:p w14:paraId="3A9B3907" w14:textId="77777777" w:rsidR="008204A4" w:rsidRPr="008345BA" w:rsidRDefault="008204A4" w:rsidP="001D6CA0">
            <w:pPr>
              <w:rPr>
                <w:rFonts w:cs="Arial"/>
                <w:color w:val="000000"/>
                <w:lang w:eastAsia="sv-SE"/>
              </w:rPr>
            </w:pPr>
            <w:r>
              <w:rPr>
                <w:rFonts w:cs="Arial"/>
                <w:color w:val="000000"/>
                <w:lang w:eastAsia="sv-SE"/>
              </w:rPr>
              <w:t>careGiverId</w:t>
            </w:r>
          </w:p>
        </w:tc>
        <w:tc>
          <w:tcPr>
            <w:tcW w:w="2506" w:type="dxa"/>
          </w:tcPr>
          <w:p w14:paraId="6FE79F63" w14:textId="77777777" w:rsidR="008204A4" w:rsidRPr="008345BA" w:rsidRDefault="008204A4" w:rsidP="001D6CA0">
            <w:r>
              <w:t>IIType</w:t>
            </w:r>
          </w:p>
        </w:tc>
        <w:tc>
          <w:tcPr>
            <w:tcW w:w="2925" w:type="dxa"/>
          </w:tcPr>
          <w:p w14:paraId="21B10E6F" w14:textId="77777777" w:rsidR="008204A4" w:rsidRDefault="008204A4" w:rsidP="001D6CA0">
            <w:r>
              <w:t xml:space="preserve">Används när man vill söka upp en specifik vårdgivare </w:t>
            </w:r>
          </w:p>
          <w:p w14:paraId="23DA9965" w14:textId="20838F05" w:rsidR="00E74818" w:rsidRPr="008345BA" w:rsidRDefault="00E74818" w:rsidP="001D6CA0">
            <w:r w:rsidRPr="00E74818">
              <w:rPr>
                <w:b/>
              </w:rPr>
              <w:t>(Fält 1)</w:t>
            </w:r>
          </w:p>
        </w:tc>
        <w:tc>
          <w:tcPr>
            <w:tcW w:w="1617" w:type="dxa"/>
          </w:tcPr>
          <w:p w14:paraId="143B780F" w14:textId="77777777" w:rsidR="008204A4" w:rsidRPr="008345BA" w:rsidRDefault="008204A4" w:rsidP="001D6CA0">
            <w:r>
              <w:t>0</w:t>
            </w:r>
            <w:proofErr w:type="gramStart"/>
            <w:r>
              <w:t>..</w:t>
            </w:r>
            <w:proofErr w:type="gramEnd"/>
            <w:r>
              <w:t>1</w:t>
            </w:r>
          </w:p>
        </w:tc>
      </w:tr>
      <w:tr w:rsidR="008204A4" w:rsidRPr="00DF4942" w14:paraId="0FFB8A04" w14:textId="77777777" w:rsidTr="001D6CA0">
        <w:tc>
          <w:tcPr>
            <w:tcW w:w="2474" w:type="dxa"/>
            <w:tcBorders>
              <w:top w:val="single" w:sz="4" w:space="0" w:color="auto"/>
              <w:left w:val="single" w:sz="4" w:space="0" w:color="auto"/>
              <w:bottom w:val="single" w:sz="4" w:space="0" w:color="auto"/>
              <w:right w:val="single" w:sz="4" w:space="0" w:color="auto"/>
            </w:tcBorders>
          </w:tcPr>
          <w:p w14:paraId="79FE95D4" w14:textId="77777777" w:rsidR="008204A4" w:rsidRPr="00DF4942" w:rsidRDefault="008204A4" w:rsidP="001D6CA0">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36C6CE51" w14:textId="77777777" w:rsidR="008204A4" w:rsidRPr="00DF4942" w:rsidRDefault="008204A4" w:rsidP="001D6CA0">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3E5CD46" w14:textId="77777777" w:rsidR="008204A4" w:rsidRPr="00DF4942" w:rsidRDefault="008204A4" w:rsidP="001D6CA0">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2200B3B9" w14:textId="77777777" w:rsidR="008204A4" w:rsidRPr="00DF4942" w:rsidRDefault="008204A4" w:rsidP="001D6CA0">
            <w:pPr>
              <w:rPr>
                <w:i/>
              </w:rPr>
            </w:pPr>
            <w:r w:rsidRPr="00DF4942">
              <w:rPr>
                <w:i/>
              </w:rPr>
              <w:t>1</w:t>
            </w:r>
          </w:p>
        </w:tc>
      </w:tr>
      <w:tr w:rsidR="008204A4" w:rsidRPr="00DF4942" w14:paraId="29167436" w14:textId="77777777" w:rsidTr="001D6CA0">
        <w:tc>
          <w:tcPr>
            <w:tcW w:w="2474" w:type="dxa"/>
            <w:tcBorders>
              <w:top w:val="single" w:sz="4" w:space="0" w:color="auto"/>
              <w:left w:val="single" w:sz="4" w:space="0" w:color="auto"/>
              <w:bottom w:val="single" w:sz="4" w:space="0" w:color="auto"/>
              <w:right w:val="single" w:sz="4" w:space="0" w:color="auto"/>
            </w:tcBorders>
          </w:tcPr>
          <w:p w14:paraId="3FEA6BB5" w14:textId="77777777" w:rsidR="008204A4" w:rsidRPr="00DF4942" w:rsidRDefault="008204A4" w:rsidP="001D6CA0">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1F32D7B2" w14:textId="77777777" w:rsidR="008204A4" w:rsidRPr="00DF4942" w:rsidRDefault="008204A4" w:rsidP="001D6CA0">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7C899270" w14:textId="77777777" w:rsidR="008204A4" w:rsidRPr="00DF4942" w:rsidRDefault="008204A4" w:rsidP="001D6CA0">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44C3DD88" w14:textId="77777777" w:rsidR="008204A4" w:rsidRPr="00DF4942" w:rsidRDefault="008204A4" w:rsidP="001D6CA0">
            <w:pPr>
              <w:rPr>
                <w:i/>
              </w:rPr>
            </w:pPr>
            <w:r w:rsidRPr="00DF4942">
              <w:rPr>
                <w:i/>
              </w:rPr>
              <w:t>1</w:t>
            </w:r>
          </w:p>
        </w:tc>
      </w:tr>
      <w:tr w:rsidR="003E0D54" w:rsidRPr="008345BA" w14:paraId="073143F2" w14:textId="77777777" w:rsidTr="00C2464A">
        <w:tc>
          <w:tcPr>
            <w:tcW w:w="2474" w:type="dxa"/>
          </w:tcPr>
          <w:p w14:paraId="2E23F714" w14:textId="77777777" w:rsidR="003E0D54" w:rsidRPr="008345BA" w:rsidRDefault="003E0D54" w:rsidP="00C2464A">
            <w:r>
              <w:rPr>
                <w:lang w:eastAsia="sv-SE"/>
              </w:rPr>
              <w:t>careUnitI</w:t>
            </w:r>
            <w:r w:rsidRPr="008345BA">
              <w:rPr>
                <w:lang w:eastAsia="sv-SE"/>
              </w:rPr>
              <w:t>d</w:t>
            </w:r>
          </w:p>
        </w:tc>
        <w:tc>
          <w:tcPr>
            <w:tcW w:w="2506" w:type="dxa"/>
          </w:tcPr>
          <w:p w14:paraId="34CA7C21" w14:textId="77777777" w:rsidR="003E0D54" w:rsidRPr="008345BA" w:rsidRDefault="003E0D54" w:rsidP="00C2464A">
            <w:r w:rsidRPr="008345BA">
              <w:t>IIType</w:t>
            </w:r>
          </w:p>
        </w:tc>
        <w:tc>
          <w:tcPr>
            <w:tcW w:w="2925" w:type="dxa"/>
          </w:tcPr>
          <w:p w14:paraId="72126C5C" w14:textId="77777777" w:rsidR="003E0D54" w:rsidRDefault="003E0D54" w:rsidP="0003088B">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p w14:paraId="58B3F73E" w14:textId="47D3F271" w:rsidR="00E74818" w:rsidRPr="0028093A" w:rsidRDefault="00E74818" w:rsidP="0003088B">
            <w:pPr>
              <w:rPr>
                <w:rFonts w:cs="Arial"/>
              </w:rPr>
            </w:pPr>
            <w:r w:rsidRPr="00E74818">
              <w:rPr>
                <w:b/>
              </w:rPr>
              <w:lastRenderedPageBreak/>
              <w:t>(Fält 1)</w:t>
            </w:r>
          </w:p>
        </w:tc>
        <w:tc>
          <w:tcPr>
            <w:tcW w:w="1617" w:type="dxa"/>
          </w:tcPr>
          <w:p w14:paraId="0B20DFAA" w14:textId="77777777" w:rsidR="003E0D54" w:rsidRPr="008345BA" w:rsidRDefault="003E0D54" w:rsidP="00C2464A">
            <w:r>
              <w:lastRenderedPageBreak/>
              <w:t>0</w:t>
            </w:r>
            <w:proofErr w:type="gramStart"/>
            <w:r>
              <w:t>..</w:t>
            </w:r>
            <w:proofErr w:type="gramEnd"/>
            <w:r>
              <w:t>1</w:t>
            </w:r>
          </w:p>
        </w:tc>
      </w:tr>
      <w:tr w:rsidR="003E0D54" w:rsidRPr="0012437B" w14:paraId="284EE6BB" w14:textId="77777777" w:rsidTr="00C2464A">
        <w:tc>
          <w:tcPr>
            <w:tcW w:w="2474" w:type="dxa"/>
            <w:tcBorders>
              <w:top w:val="single" w:sz="4" w:space="0" w:color="auto"/>
              <w:left w:val="single" w:sz="4" w:space="0" w:color="auto"/>
              <w:bottom w:val="single" w:sz="4" w:space="0" w:color="auto"/>
              <w:right w:val="single" w:sz="4" w:space="0" w:color="auto"/>
            </w:tcBorders>
          </w:tcPr>
          <w:p w14:paraId="08083D76" w14:textId="77777777" w:rsidR="003E0D54" w:rsidRPr="0012437B" w:rsidRDefault="003E0D54" w:rsidP="00C2464A">
            <w:pPr>
              <w:rPr>
                <w:i/>
                <w:lang w:eastAsia="sv-SE"/>
              </w:rPr>
            </w:pPr>
            <w:r>
              <w:rPr>
                <w:i/>
                <w:lang w:eastAsia="sv-SE"/>
              </w:rPr>
              <w:lastRenderedPageBreak/>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3F2A813A" w14:textId="77777777" w:rsidR="003E0D54" w:rsidRPr="0012437B" w:rsidRDefault="003E0D54" w:rsidP="00C2464A">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CAC7219" w14:textId="77777777" w:rsidR="003E0D54" w:rsidRPr="0012437B" w:rsidRDefault="003E0D54" w:rsidP="00C2464A">
            <w:pPr>
              <w:rPr>
                <w:rFonts w:cs="Arial"/>
                <w:i/>
              </w:rPr>
            </w:pPr>
            <w:r w:rsidRPr="0012437B">
              <w:rPr>
                <w:rFonts w:cs="Arial"/>
                <w:i/>
              </w:rPr>
              <w:t>Root blir då</w:t>
            </w:r>
          </w:p>
          <w:p w14:paraId="5EA215BA" w14:textId="5DE3F299" w:rsidR="003E0D54" w:rsidRPr="0012437B" w:rsidRDefault="00DE5CA4" w:rsidP="00C2464A">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B2868F3" w14:textId="77777777" w:rsidR="003E0D54" w:rsidRPr="0012437B" w:rsidRDefault="003E0D54" w:rsidP="00C2464A">
            <w:pPr>
              <w:rPr>
                <w:i/>
              </w:rPr>
            </w:pPr>
            <w:r w:rsidRPr="0012437B">
              <w:rPr>
                <w:i/>
              </w:rPr>
              <w:t>1</w:t>
            </w:r>
          </w:p>
        </w:tc>
      </w:tr>
      <w:tr w:rsidR="003E0D54" w:rsidRPr="0012437B" w14:paraId="530C9E3F" w14:textId="77777777" w:rsidTr="00C2464A">
        <w:tc>
          <w:tcPr>
            <w:tcW w:w="2474" w:type="dxa"/>
            <w:tcBorders>
              <w:top w:val="single" w:sz="4" w:space="0" w:color="auto"/>
              <w:left w:val="single" w:sz="4" w:space="0" w:color="auto"/>
              <w:bottom w:val="single" w:sz="4" w:space="0" w:color="auto"/>
              <w:right w:val="single" w:sz="4" w:space="0" w:color="auto"/>
            </w:tcBorders>
          </w:tcPr>
          <w:p w14:paraId="75F64D1A" w14:textId="77777777" w:rsidR="003E0D54" w:rsidRPr="0012437B" w:rsidRDefault="003E0D54" w:rsidP="00C2464A">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04F8CEFE" w14:textId="77777777" w:rsidR="003E0D54" w:rsidRPr="0012437B" w:rsidRDefault="003E0D54" w:rsidP="00C2464A">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8299328" w14:textId="77777777" w:rsidR="003E0D54" w:rsidRPr="0012437B" w:rsidRDefault="003E0D54" w:rsidP="00C2464A">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DFF37CD" w14:textId="77777777" w:rsidR="003E0D54" w:rsidRPr="0012437B" w:rsidRDefault="003E0D54" w:rsidP="00C2464A">
            <w:pPr>
              <w:rPr>
                <w:i/>
              </w:rPr>
            </w:pPr>
            <w:r w:rsidRPr="0012437B">
              <w:rPr>
                <w:i/>
              </w:rPr>
              <w:t>1</w:t>
            </w:r>
          </w:p>
        </w:tc>
      </w:tr>
      <w:tr w:rsidR="003E0D54" w:rsidRPr="00C7011C" w14:paraId="3E6898EC" w14:textId="77777777" w:rsidTr="00C2464A">
        <w:tc>
          <w:tcPr>
            <w:tcW w:w="2474" w:type="dxa"/>
          </w:tcPr>
          <w:p w14:paraId="261FAA82" w14:textId="77777777" w:rsidR="003E0D54" w:rsidRPr="00C7011C" w:rsidRDefault="003E0D54" w:rsidP="00C2464A">
            <w:pPr>
              <w:spacing w:before="40" w:after="40"/>
              <w:rPr>
                <w:rFonts w:eastAsia="Batang"/>
                <w:b/>
                <w:szCs w:val="20"/>
              </w:rPr>
            </w:pPr>
            <w:r w:rsidRPr="00C7011C">
              <w:rPr>
                <w:rFonts w:eastAsia="Batang"/>
                <w:b/>
                <w:szCs w:val="20"/>
              </w:rPr>
              <w:t>Svar</w:t>
            </w:r>
          </w:p>
        </w:tc>
        <w:tc>
          <w:tcPr>
            <w:tcW w:w="2506" w:type="dxa"/>
          </w:tcPr>
          <w:p w14:paraId="27DD0BFA" w14:textId="77777777" w:rsidR="003E0D54" w:rsidRPr="00C7011C" w:rsidRDefault="003E0D54" w:rsidP="00C2464A">
            <w:pPr>
              <w:spacing w:before="40" w:after="40"/>
              <w:rPr>
                <w:rFonts w:eastAsia="Batang"/>
                <w:szCs w:val="20"/>
              </w:rPr>
            </w:pPr>
          </w:p>
        </w:tc>
        <w:tc>
          <w:tcPr>
            <w:tcW w:w="2925" w:type="dxa"/>
          </w:tcPr>
          <w:p w14:paraId="66214BFC" w14:textId="77777777" w:rsidR="003E0D54" w:rsidRPr="00A4027B" w:rsidRDefault="003E0D54" w:rsidP="00C2464A">
            <w:pPr>
              <w:spacing w:before="40" w:after="40"/>
              <w:rPr>
                <w:rFonts w:eastAsia="Batang"/>
                <w:szCs w:val="20"/>
              </w:rPr>
            </w:pPr>
          </w:p>
        </w:tc>
        <w:tc>
          <w:tcPr>
            <w:tcW w:w="1617" w:type="dxa"/>
          </w:tcPr>
          <w:p w14:paraId="266CFE68" w14:textId="7D74E18D" w:rsidR="003E0D54" w:rsidRPr="00757049" w:rsidRDefault="00757049" w:rsidP="00757049">
            <w:pPr>
              <w:spacing w:before="40" w:after="40"/>
              <w:rPr>
                <w:rFonts w:eastAsia="Batang"/>
                <w:b/>
                <w:szCs w:val="20"/>
              </w:rPr>
            </w:pPr>
            <w:r w:rsidRPr="00757049">
              <w:rPr>
                <w:rFonts w:eastAsia="Batang"/>
                <w:b/>
                <w:szCs w:val="20"/>
              </w:rPr>
              <w:t>0</w:t>
            </w:r>
            <w:proofErr w:type="gramStart"/>
            <w:r w:rsidRPr="00757049">
              <w:rPr>
                <w:rFonts w:eastAsia="Batang"/>
                <w:b/>
                <w:szCs w:val="20"/>
              </w:rPr>
              <w:t>..</w:t>
            </w:r>
            <w:proofErr w:type="gramEnd"/>
            <w:r w:rsidRPr="00757049">
              <w:rPr>
                <w:rFonts w:eastAsia="Batang"/>
                <w:b/>
                <w:szCs w:val="20"/>
              </w:rPr>
              <w:t>*</w:t>
            </w:r>
          </w:p>
        </w:tc>
      </w:tr>
      <w:tr w:rsidR="008573D0" w:rsidRPr="008345BA" w14:paraId="30C7F3C6" w14:textId="77777777" w:rsidTr="001D6CA0">
        <w:tc>
          <w:tcPr>
            <w:tcW w:w="2474" w:type="dxa"/>
            <w:shd w:val="clear" w:color="auto" w:fill="D9D9D9" w:themeFill="background1" w:themeFillShade="D9"/>
          </w:tcPr>
          <w:p w14:paraId="7484FA50" w14:textId="55DBBD33" w:rsidR="008573D0" w:rsidRPr="00475CAA" w:rsidRDefault="00BA7134" w:rsidP="008573D0">
            <w:r>
              <w:rPr>
                <w:lang w:eastAsia="sv-SE"/>
              </w:rPr>
              <w:t>m</w:t>
            </w:r>
            <w:r w:rsidR="008573D0">
              <w:rPr>
                <w:lang w:eastAsia="sv-SE"/>
              </w:rPr>
              <w:t>easurement</w:t>
            </w:r>
          </w:p>
        </w:tc>
        <w:tc>
          <w:tcPr>
            <w:tcW w:w="2506" w:type="dxa"/>
            <w:shd w:val="clear" w:color="auto" w:fill="D9D9D9" w:themeFill="background1" w:themeFillShade="D9"/>
          </w:tcPr>
          <w:p w14:paraId="2C83B857" w14:textId="753EC45B" w:rsidR="008573D0" w:rsidRPr="00475CAA" w:rsidRDefault="008573D0" w:rsidP="001D6CA0">
            <w:r>
              <w:t>MeasurementType</w:t>
            </w:r>
          </w:p>
        </w:tc>
        <w:tc>
          <w:tcPr>
            <w:tcW w:w="2925" w:type="dxa"/>
            <w:shd w:val="clear" w:color="auto" w:fill="D9D9D9" w:themeFill="background1" w:themeFillShade="D9"/>
          </w:tcPr>
          <w:p w14:paraId="54439D06" w14:textId="77777777" w:rsidR="008573D0" w:rsidRPr="008345BA" w:rsidRDefault="008573D0" w:rsidP="001D6CA0"/>
        </w:tc>
        <w:tc>
          <w:tcPr>
            <w:tcW w:w="1617" w:type="dxa"/>
            <w:shd w:val="clear" w:color="auto" w:fill="D9D9D9" w:themeFill="background1" w:themeFillShade="D9"/>
          </w:tcPr>
          <w:p w14:paraId="40EBCA98" w14:textId="77777777" w:rsidR="008573D0" w:rsidRPr="008345BA" w:rsidRDefault="008573D0" w:rsidP="001D6CA0">
            <w:r>
              <w:t>1</w:t>
            </w:r>
          </w:p>
        </w:tc>
      </w:tr>
      <w:tr w:rsidR="003E0D54" w:rsidRPr="00B75512" w14:paraId="33918CC6" w14:textId="77777777" w:rsidTr="00C2464A">
        <w:tc>
          <w:tcPr>
            <w:tcW w:w="2474" w:type="dxa"/>
          </w:tcPr>
          <w:p w14:paraId="4DBF77F7" w14:textId="5126CC44" w:rsidR="003E0D54" w:rsidRPr="001A7570" w:rsidRDefault="001611A2" w:rsidP="00C2464A">
            <w:pPr>
              <w:rPr>
                <w:rFonts w:eastAsia="Batang"/>
                <w:szCs w:val="20"/>
              </w:rPr>
            </w:pPr>
            <w:r>
              <w:rPr>
                <w:szCs w:val="20"/>
                <w:highlight w:val="white"/>
                <w:lang w:eastAsia="sv-SE"/>
              </w:rPr>
              <w:t>m</w:t>
            </w:r>
            <w:r w:rsidR="008573D0">
              <w:rPr>
                <w:szCs w:val="20"/>
                <w:highlight w:val="white"/>
                <w:lang w:eastAsia="sv-SE"/>
              </w:rPr>
              <w:t>easurementType.</w:t>
            </w:r>
            <w:r w:rsidR="003E0D54" w:rsidRPr="001A7570">
              <w:rPr>
                <w:szCs w:val="20"/>
                <w:highlight w:val="white"/>
                <w:lang w:eastAsia="sv-SE"/>
              </w:rPr>
              <w:t>id</w:t>
            </w:r>
          </w:p>
        </w:tc>
        <w:tc>
          <w:tcPr>
            <w:tcW w:w="2506" w:type="dxa"/>
          </w:tcPr>
          <w:p w14:paraId="456A1D97" w14:textId="77777777" w:rsidR="003E0D54" w:rsidRPr="001A7570" w:rsidRDefault="003E0D54" w:rsidP="00C2464A">
            <w:pPr>
              <w:rPr>
                <w:rFonts w:eastAsia="Batang"/>
                <w:szCs w:val="20"/>
              </w:rPr>
            </w:pPr>
            <w:r w:rsidRPr="001A7570">
              <w:rPr>
                <w:rFonts w:eastAsia="Batang"/>
                <w:szCs w:val="20"/>
              </w:rPr>
              <w:t>IIType</w:t>
            </w:r>
          </w:p>
        </w:tc>
        <w:tc>
          <w:tcPr>
            <w:tcW w:w="2925" w:type="dxa"/>
          </w:tcPr>
          <w:p w14:paraId="796E58D9" w14:textId="698F3BE9" w:rsidR="003E0D54" w:rsidRPr="00DE5CA4" w:rsidRDefault="003E0D54" w:rsidP="00C2464A">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1953813C" w14:textId="77777777" w:rsidR="003E0D54" w:rsidRPr="00B75512" w:rsidRDefault="003E0D54" w:rsidP="00C2464A">
            <w:pPr>
              <w:rPr>
                <w:rFonts w:eastAsia="Batang"/>
                <w:szCs w:val="20"/>
              </w:rPr>
            </w:pPr>
            <w:r>
              <w:rPr>
                <w:rFonts w:eastAsia="Batang"/>
                <w:szCs w:val="20"/>
              </w:rPr>
              <w:t>1</w:t>
            </w:r>
          </w:p>
        </w:tc>
      </w:tr>
      <w:tr w:rsidR="003E0D54" w:rsidRPr="00C038EC" w14:paraId="10AE1A33" w14:textId="77777777" w:rsidTr="00C2464A">
        <w:tc>
          <w:tcPr>
            <w:tcW w:w="2474" w:type="dxa"/>
            <w:tcBorders>
              <w:top w:val="single" w:sz="4" w:space="0" w:color="auto"/>
              <w:left w:val="single" w:sz="4" w:space="0" w:color="auto"/>
              <w:bottom w:val="single" w:sz="4" w:space="0" w:color="auto"/>
              <w:right w:val="single" w:sz="4" w:space="0" w:color="auto"/>
            </w:tcBorders>
          </w:tcPr>
          <w:p w14:paraId="71D267AF" w14:textId="4510D501" w:rsidR="003E0D54" w:rsidRPr="00C038EC" w:rsidRDefault="004B5FB6" w:rsidP="004B5FB6">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FE0AA06"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8E76EFC" w14:textId="77777777" w:rsidR="003E0D54" w:rsidRPr="00C038EC" w:rsidRDefault="003E0D54" w:rsidP="00C2464A">
            <w:pPr>
              <w:rPr>
                <w:rFonts w:cs="Arial"/>
                <w:i/>
                <w:szCs w:val="20"/>
              </w:rPr>
            </w:pPr>
            <w:r w:rsidRPr="00C038EC">
              <w:rPr>
                <w:rFonts w:cs="Arial"/>
                <w:i/>
                <w:szCs w:val="20"/>
              </w:rPr>
              <w:t>Root blir då</w:t>
            </w:r>
          </w:p>
          <w:p w14:paraId="4199AC56" w14:textId="34D03F5E" w:rsidR="003E0D54" w:rsidRPr="00C038EC" w:rsidRDefault="003E0D54" w:rsidP="00C2464A">
            <w:pPr>
              <w:rPr>
                <w:rFonts w:cs="Arial"/>
                <w:i/>
                <w:szCs w:val="20"/>
              </w:rPr>
            </w:pPr>
            <w:r w:rsidRPr="00C038EC">
              <w:rPr>
                <w:rFonts w:cs="Arial"/>
                <w:i/>
                <w:szCs w:val="20"/>
              </w:rPr>
              <w:t>nationell OID fö</w:t>
            </w:r>
            <w:r w:rsidR="00DE5CA4">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3F754392"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535B3937" w14:textId="77777777" w:rsidTr="00C2464A">
        <w:tc>
          <w:tcPr>
            <w:tcW w:w="2474" w:type="dxa"/>
            <w:tcBorders>
              <w:top w:val="single" w:sz="4" w:space="0" w:color="auto"/>
              <w:left w:val="single" w:sz="4" w:space="0" w:color="auto"/>
              <w:bottom w:val="single" w:sz="4" w:space="0" w:color="auto"/>
              <w:right w:val="single" w:sz="4" w:space="0" w:color="auto"/>
            </w:tcBorders>
          </w:tcPr>
          <w:p w14:paraId="022FC80F" w14:textId="405E326B"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E1A9D65"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E152381" w14:textId="77777777" w:rsidR="003E0D54" w:rsidRPr="00C038EC" w:rsidRDefault="003E0D54" w:rsidP="00C2464A">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6BFFE759" w14:textId="77777777" w:rsidR="003E0D54" w:rsidRPr="00C038EC" w:rsidRDefault="003E0D54" w:rsidP="00C2464A">
            <w:pPr>
              <w:rPr>
                <w:rFonts w:eastAsia="Batang"/>
                <w:i/>
                <w:szCs w:val="20"/>
              </w:rPr>
            </w:pPr>
            <w:r w:rsidRPr="00C038EC">
              <w:rPr>
                <w:rFonts w:eastAsia="Batang"/>
                <w:i/>
                <w:szCs w:val="20"/>
              </w:rPr>
              <w:t>1</w:t>
            </w:r>
          </w:p>
        </w:tc>
      </w:tr>
      <w:tr w:rsidR="003E0D54" w:rsidRPr="00B75512" w14:paraId="594C0E00" w14:textId="77777777" w:rsidTr="00C2464A">
        <w:tc>
          <w:tcPr>
            <w:tcW w:w="2474" w:type="dxa"/>
          </w:tcPr>
          <w:p w14:paraId="6DAEE4CB" w14:textId="78C11ACB" w:rsidR="003E0D54" w:rsidRPr="001A7570" w:rsidRDefault="004B5FB6" w:rsidP="00C2464A">
            <w:pPr>
              <w:rPr>
                <w:rFonts w:eastAsia="Batang"/>
                <w:szCs w:val="20"/>
              </w:rPr>
            </w:pPr>
            <w:r w:rsidRPr="004B5FB6">
              <w:rPr>
                <w:szCs w:val="20"/>
                <w:highlight w:val="white"/>
                <w:lang w:eastAsia="sv-SE"/>
              </w:rPr>
              <w:t>measurementType.</w:t>
            </w:r>
            <w:r w:rsidR="003E0D54" w:rsidRPr="001A7570">
              <w:rPr>
                <w:szCs w:val="20"/>
                <w:highlight w:val="white"/>
                <w:lang w:eastAsia="sv-SE"/>
              </w:rPr>
              <w:t>type</w:t>
            </w:r>
          </w:p>
        </w:tc>
        <w:tc>
          <w:tcPr>
            <w:tcW w:w="2506" w:type="dxa"/>
          </w:tcPr>
          <w:p w14:paraId="698C3C93" w14:textId="77777777" w:rsidR="003E0D54" w:rsidRPr="001A7570" w:rsidRDefault="003E0D54" w:rsidP="00C2464A">
            <w:pPr>
              <w:rPr>
                <w:rFonts w:eastAsia="Batang"/>
                <w:szCs w:val="20"/>
              </w:rPr>
            </w:pPr>
            <w:r w:rsidRPr="001A7570">
              <w:rPr>
                <w:rFonts w:eastAsia="Batang"/>
                <w:szCs w:val="20"/>
              </w:rPr>
              <w:t>CVType</w:t>
            </w:r>
          </w:p>
        </w:tc>
        <w:tc>
          <w:tcPr>
            <w:tcW w:w="2925" w:type="dxa"/>
          </w:tcPr>
          <w:p w14:paraId="43FCC4EB" w14:textId="1304B155" w:rsidR="003E0D54" w:rsidRPr="00651B4B" w:rsidRDefault="0003088B" w:rsidP="0003088B">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531B4C54" w14:textId="77777777" w:rsidR="003E0D54" w:rsidRPr="00B75512" w:rsidRDefault="003E0D54" w:rsidP="00C2464A">
            <w:pPr>
              <w:rPr>
                <w:rFonts w:eastAsia="Batang"/>
                <w:szCs w:val="20"/>
              </w:rPr>
            </w:pPr>
            <w:r>
              <w:rPr>
                <w:rFonts w:eastAsia="Batang"/>
                <w:szCs w:val="20"/>
              </w:rPr>
              <w:t>1</w:t>
            </w:r>
          </w:p>
        </w:tc>
      </w:tr>
      <w:tr w:rsidR="003E0D54" w:rsidRPr="00C038EC" w14:paraId="1B79F932" w14:textId="77777777" w:rsidTr="00C2464A">
        <w:tc>
          <w:tcPr>
            <w:tcW w:w="2474" w:type="dxa"/>
            <w:tcBorders>
              <w:top w:val="single" w:sz="4" w:space="0" w:color="auto"/>
              <w:left w:val="single" w:sz="4" w:space="0" w:color="auto"/>
              <w:bottom w:val="single" w:sz="4" w:space="0" w:color="auto"/>
              <w:right w:val="single" w:sz="4" w:space="0" w:color="auto"/>
            </w:tcBorders>
          </w:tcPr>
          <w:p w14:paraId="55C20DE2" w14:textId="74484F94"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109B88EC"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E075D7" w14:textId="2FD54C67" w:rsidR="003E0D54" w:rsidRPr="00C038EC" w:rsidRDefault="003E0D54" w:rsidP="0003088B">
            <w:pPr>
              <w:rPr>
                <w:rFonts w:cs="Arial"/>
                <w:i/>
                <w:szCs w:val="20"/>
              </w:rPr>
            </w:pPr>
            <w:r w:rsidRPr="00C038EC">
              <w:rPr>
                <w:rFonts w:cs="Arial"/>
                <w:i/>
                <w:szCs w:val="20"/>
              </w:rPr>
              <w:t xml:space="preserve">Kod för </w:t>
            </w:r>
            <w:r w:rsidR="0003088B">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7315841B"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5AD25E73" w14:textId="77777777" w:rsidTr="00C2464A">
        <w:tc>
          <w:tcPr>
            <w:tcW w:w="2474" w:type="dxa"/>
            <w:tcBorders>
              <w:top w:val="single" w:sz="4" w:space="0" w:color="auto"/>
              <w:left w:val="single" w:sz="4" w:space="0" w:color="auto"/>
              <w:bottom w:val="single" w:sz="4" w:space="0" w:color="auto"/>
              <w:right w:val="single" w:sz="4" w:space="0" w:color="auto"/>
            </w:tcBorders>
          </w:tcPr>
          <w:p w14:paraId="3159B088" w14:textId="1521E564"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8D6222E"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FEE2A7C" w14:textId="4433C3CF" w:rsidR="003E0D54" w:rsidRPr="00C038EC" w:rsidRDefault="003E0D54" w:rsidP="0003088B">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0EE0A2CD"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162EA161" w14:textId="77777777" w:rsidTr="00C2464A">
        <w:tc>
          <w:tcPr>
            <w:tcW w:w="2474" w:type="dxa"/>
            <w:tcBorders>
              <w:top w:val="single" w:sz="4" w:space="0" w:color="auto"/>
              <w:left w:val="single" w:sz="4" w:space="0" w:color="auto"/>
              <w:bottom w:val="single" w:sz="4" w:space="0" w:color="auto"/>
              <w:right w:val="single" w:sz="4" w:space="0" w:color="auto"/>
            </w:tcBorders>
          </w:tcPr>
          <w:p w14:paraId="537E42A9" w14:textId="5069F449"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2DD021EA"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B1E3A7" w14:textId="77777777" w:rsidR="003E0D54" w:rsidRPr="00C038EC" w:rsidRDefault="003E0D54" w:rsidP="00C2464A">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77748BF"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C038EC" w14:paraId="052C1542" w14:textId="77777777" w:rsidTr="00C2464A">
        <w:tc>
          <w:tcPr>
            <w:tcW w:w="2474" w:type="dxa"/>
            <w:tcBorders>
              <w:top w:val="single" w:sz="4" w:space="0" w:color="auto"/>
              <w:left w:val="single" w:sz="4" w:space="0" w:color="auto"/>
              <w:bottom w:val="single" w:sz="4" w:space="0" w:color="auto"/>
              <w:right w:val="single" w:sz="4" w:space="0" w:color="auto"/>
            </w:tcBorders>
          </w:tcPr>
          <w:p w14:paraId="15F1BF7D" w14:textId="0BCD6EE3"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764BC931"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4725223" w14:textId="77777777" w:rsidR="003E0D54" w:rsidRPr="00C038EC" w:rsidRDefault="003E0D54" w:rsidP="00C2464A">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0C5F3F0"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C038EC" w14:paraId="2DCDABF3" w14:textId="77777777" w:rsidTr="00C2464A">
        <w:tc>
          <w:tcPr>
            <w:tcW w:w="2474" w:type="dxa"/>
            <w:tcBorders>
              <w:top w:val="single" w:sz="4" w:space="0" w:color="auto"/>
              <w:left w:val="single" w:sz="4" w:space="0" w:color="auto"/>
              <w:bottom w:val="single" w:sz="4" w:space="0" w:color="auto"/>
              <w:right w:val="single" w:sz="4" w:space="0" w:color="auto"/>
            </w:tcBorders>
          </w:tcPr>
          <w:p w14:paraId="07383B01" w14:textId="6323B030"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133C476B"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A8C943D" w14:textId="4EBE0AD4" w:rsidR="003E0D54" w:rsidRPr="00C038EC" w:rsidRDefault="0003088B" w:rsidP="0003088B">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4E1F9CC2"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B75512" w14:paraId="55FA609F" w14:textId="77777777" w:rsidTr="00C2464A">
        <w:tc>
          <w:tcPr>
            <w:tcW w:w="2474" w:type="dxa"/>
          </w:tcPr>
          <w:p w14:paraId="464A4B37" w14:textId="6B2B0457" w:rsidR="003E0D54" w:rsidRPr="001A7570" w:rsidRDefault="004B5FB6" w:rsidP="00C2464A">
            <w:pPr>
              <w:rPr>
                <w:rFonts w:eastAsia="Batang"/>
                <w:szCs w:val="20"/>
              </w:rPr>
            </w:pPr>
            <w:r w:rsidRPr="004B5FB6">
              <w:rPr>
                <w:szCs w:val="20"/>
                <w:highlight w:val="white"/>
                <w:lang w:eastAsia="sv-SE"/>
              </w:rPr>
              <w:t>measurementType.</w:t>
            </w:r>
            <w:r w:rsidR="003E0D54" w:rsidRPr="001A7570">
              <w:rPr>
                <w:szCs w:val="20"/>
                <w:highlight w:val="white"/>
                <w:lang w:eastAsia="sv-SE"/>
              </w:rPr>
              <w:t>time</w:t>
            </w:r>
          </w:p>
        </w:tc>
        <w:tc>
          <w:tcPr>
            <w:tcW w:w="2506" w:type="dxa"/>
          </w:tcPr>
          <w:p w14:paraId="2B3450D4" w14:textId="77777777" w:rsidR="003E0D54" w:rsidRPr="001A7570" w:rsidRDefault="003E0D54" w:rsidP="00C2464A">
            <w:pPr>
              <w:rPr>
                <w:rFonts w:eastAsia="Batang"/>
                <w:szCs w:val="20"/>
              </w:rPr>
            </w:pPr>
            <w:r w:rsidRPr="001A7570">
              <w:rPr>
                <w:rFonts w:eastAsia="Batang"/>
                <w:szCs w:val="20"/>
              </w:rPr>
              <w:t>IVL TimeStamp</w:t>
            </w:r>
          </w:p>
        </w:tc>
        <w:tc>
          <w:tcPr>
            <w:tcW w:w="2925" w:type="dxa"/>
          </w:tcPr>
          <w:p w14:paraId="110D924F" w14:textId="77777777" w:rsidR="003E0D54" w:rsidRPr="001A7570" w:rsidRDefault="003E0D54" w:rsidP="00C2464A">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0B2AA81" w14:textId="77777777" w:rsidR="003E0D54" w:rsidRPr="001A7570" w:rsidRDefault="003E0D54" w:rsidP="00C2464A">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7143ED7A" w14:textId="77777777" w:rsidR="003E0D54" w:rsidRPr="00B75512" w:rsidRDefault="003E0D54" w:rsidP="00C2464A">
            <w:pPr>
              <w:rPr>
                <w:rFonts w:eastAsia="Batang"/>
                <w:szCs w:val="20"/>
              </w:rPr>
            </w:pPr>
            <w:r>
              <w:rPr>
                <w:rFonts w:eastAsia="Batang"/>
                <w:szCs w:val="20"/>
              </w:rPr>
              <w:t>1</w:t>
            </w:r>
          </w:p>
        </w:tc>
      </w:tr>
      <w:tr w:rsidR="003E0D54" w:rsidRPr="00C038EC" w14:paraId="486826C4" w14:textId="77777777" w:rsidTr="00C2464A">
        <w:tc>
          <w:tcPr>
            <w:tcW w:w="2474" w:type="dxa"/>
            <w:tcBorders>
              <w:top w:val="single" w:sz="4" w:space="0" w:color="auto"/>
              <w:left w:val="single" w:sz="4" w:space="0" w:color="auto"/>
              <w:bottom w:val="single" w:sz="4" w:space="0" w:color="auto"/>
              <w:right w:val="single" w:sz="4" w:space="0" w:color="auto"/>
            </w:tcBorders>
          </w:tcPr>
          <w:p w14:paraId="0159A4FC" w14:textId="6C5274D0"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671AF644" w14:textId="77777777" w:rsidR="003E0D54" w:rsidRPr="00C038EC" w:rsidRDefault="003E0D54" w:rsidP="00C2464A">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10667AAE" w14:textId="77777777" w:rsidR="003E0D54" w:rsidRPr="00C038EC" w:rsidRDefault="003E0D54" w:rsidP="00C2464A">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467D1A56"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5951F4D5" w14:textId="77777777" w:rsidTr="00C2464A">
        <w:tc>
          <w:tcPr>
            <w:tcW w:w="2474" w:type="dxa"/>
            <w:tcBorders>
              <w:top w:val="single" w:sz="4" w:space="0" w:color="auto"/>
              <w:left w:val="single" w:sz="4" w:space="0" w:color="auto"/>
              <w:bottom w:val="single" w:sz="4" w:space="0" w:color="auto"/>
              <w:right w:val="single" w:sz="4" w:space="0" w:color="auto"/>
            </w:tcBorders>
          </w:tcPr>
          <w:p w14:paraId="5EA3F8A8" w14:textId="32584F77"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53871B7F" w14:textId="77777777" w:rsidR="003E0D54" w:rsidRPr="00C038EC" w:rsidRDefault="003E0D54" w:rsidP="00C2464A">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136C882" w14:textId="77777777" w:rsidR="003E0D54" w:rsidRPr="00C038EC" w:rsidRDefault="003E0D54" w:rsidP="00C2464A">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2DB6CFE3"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B75512" w14:paraId="637C1247" w14:textId="77777777" w:rsidTr="00C2464A">
        <w:tc>
          <w:tcPr>
            <w:tcW w:w="2474" w:type="dxa"/>
          </w:tcPr>
          <w:p w14:paraId="382A6BA7" w14:textId="00ED6479" w:rsidR="003E0D54" w:rsidRPr="001A7570" w:rsidRDefault="004B5FB6" w:rsidP="00C2464A">
            <w:pPr>
              <w:rPr>
                <w:rFonts w:eastAsia="Batang"/>
                <w:szCs w:val="20"/>
                <w:lang w:val="en-GB"/>
              </w:rPr>
            </w:pPr>
            <w:r w:rsidRPr="004B5FB6">
              <w:rPr>
                <w:szCs w:val="20"/>
                <w:highlight w:val="white"/>
                <w:lang w:eastAsia="sv-SE"/>
              </w:rPr>
              <w:t>measurementType.</w:t>
            </w:r>
            <w:r w:rsidR="003E0D54" w:rsidRPr="001A7570">
              <w:rPr>
                <w:szCs w:val="20"/>
                <w:highlight w:val="white"/>
                <w:lang w:eastAsia="sv-SE"/>
              </w:rPr>
              <w:t>method</w:t>
            </w:r>
          </w:p>
        </w:tc>
        <w:tc>
          <w:tcPr>
            <w:tcW w:w="2506" w:type="dxa"/>
          </w:tcPr>
          <w:p w14:paraId="4E70C6C6" w14:textId="77777777" w:rsidR="003E0D54" w:rsidRPr="001A7570" w:rsidRDefault="003E0D54" w:rsidP="00C2464A">
            <w:pPr>
              <w:rPr>
                <w:rFonts w:eastAsia="Batang"/>
                <w:szCs w:val="20"/>
                <w:lang w:val="en-GB"/>
              </w:rPr>
            </w:pPr>
            <w:r w:rsidRPr="001A7570">
              <w:rPr>
                <w:rFonts w:eastAsia="Batang"/>
                <w:szCs w:val="20"/>
                <w:lang w:val="en-GB"/>
              </w:rPr>
              <w:t>CVType</w:t>
            </w:r>
          </w:p>
        </w:tc>
        <w:tc>
          <w:tcPr>
            <w:tcW w:w="2925" w:type="dxa"/>
          </w:tcPr>
          <w:p w14:paraId="240EECCF" w14:textId="4764CCDB" w:rsidR="0003088B" w:rsidRPr="0003088B" w:rsidRDefault="003E0D54" w:rsidP="00C2464A">
            <w:pPr>
              <w:rPr>
                <w:rFonts w:cs="Arial"/>
                <w:szCs w:val="20"/>
              </w:rPr>
            </w:pPr>
            <w:r w:rsidRPr="001A7570">
              <w:rPr>
                <w:rFonts w:cs="Arial"/>
                <w:szCs w:val="20"/>
              </w:rPr>
              <w:t xml:space="preserve">Metod eller ansats som ligger bakom </w:t>
            </w:r>
            <w:r>
              <w:rPr>
                <w:rFonts w:cs="Arial"/>
                <w:szCs w:val="20"/>
              </w:rPr>
              <w:t>mätvärdet</w:t>
            </w:r>
            <w:r w:rsidR="0003088B">
              <w:rPr>
                <w:rFonts w:cs="Arial"/>
                <w:szCs w:val="20"/>
              </w:rPr>
              <w:t>. T.ex. MPQ smärtskalan 1-10.</w:t>
            </w:r>
          </w:p>
        </w:tc>
        <w:tc>
          <w:tcPr>
            <w:tcW w:w="1617" w:type="dxa"/>
          </w:tcPr>
          <w:p w14:paraId="6B9F909F" w14:textId="77777777" w:rsidR="003E0D54" w:rsidRPr="00B75512" w:rsidRDefault="003E0D54" w:rsidP="00C2464A">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3E0D54" w:rsidRPr="00C038EC" w14:paraId="12EFCE20" w14:textId="77777777" w:rsidTr="00C2464A">
        <w:tc>
          <w:tcPr>
            <w:tcW w:w="2474" w:type="dxa"/>
            <w:tcBorders>
              <w:top w:val="single" w:sz="4" w:space="0" w:color="auto"/>
              <w:left w:val="single" w:sz="4" w:space="0" w:color="auto"/>
              <w:bottom w:val="single" w:sz="4" w:space="0" w:color="auto"/>
              <w:right w:val="single" w:sz="4" w:space="0" w:color="auto"/>
            </w:tcBorders>
          </w:tcPr>
          <w:p w14:paraId="29D62B00" w14:textId="2E341A13" w:rsidR="003E0D54" w:rsidRPr="00C038EC" w:rsidRDefault="004B5FB6" w:rsidP="00C2464A">
            <w:pPr>
              <w:rPr>
                <w:i/>
                <w:szCs w:val="20"/>
                <w:highlight w:val="white"/>
                <w:lang w:eastAsia="sv-SE"/>
              </w:rPr>
            </w:pPr>
            <w:r w:rsidRPr="004B5FB6">
              <w:rPr>
                <w:i/>
                <w:szCs w:val="20"/>
                <w:highlight w:val="white"/>
                <w:lang w:eastAsia="sv-SE"/>
              </w:rPr>
              <w:lastRenderedPageBreak/>
              <w:t>measurementType.</w:t>
            </w:r>
            <w:r w:rsidR="003E0D54"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183C667C"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346176" w14:textId="77777777" w:rsidR="003E0D54" w:rsidRPr="00C038EC" w:rsidRDefault="003E0D54" w:rsidP="00C2464A">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548BD178"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33BA87A3" w14:textId="77777777" w:rsidTr="00C2464A">
        <w:tc>
          <w:tcPr>
            <w:tcW w:w="2474" w:type="dxa"/>
            <w:tcBorders>
              <w:top w:val="single" w:sz="4" w:space="0" w:color="auto"/>
              <w:left w:val="single" w:sz="4" w:space="0" w:color="auto"/>
              <w:bottom w:val="single" w:sz="4" w:space="0" w:color="auto"/>
              <w:right w:val="single" w:sz="4" w:space="0" w:color="auto"/>
            </w:tcBorders>
          </w:tcPr>
          <w:p w14:paraId="14C359D3" w14:textId="1FD91383"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559AFF9"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C09F65" w14:textId="3D2A8145" w:rsidR="0003088B" w:rsidRPr="00C038EC" w:rsidRDefault="003E0D54" w:rsidP="0003088B">
            <w:pPr>
              <w:rPr>
                <w:rFonts w:cs="Arial"/>
                <w:i/>
                <w:szCs w:val="20"/>
              </w:rPr>
            </w:pPr>
            <w:r w:rsidRPr="00C038EC">
              <w:rPr>
                <w:rFonts w:cs="Arial"/>
                <w:i/>
                <w:szCs w:val="20"/>
              </w:rPr>
              <w:t xml:space="preserve">Kodsystem för angiven kod för metodtyp. </w:t>
            </w:r>
          </w:p>
          <w:p w14:paraId="0866CCA4" w14:textId="0113BCE9" w:rsidR="003E0D54" w:rsidRPr="00C038EC" w:rsidRDefault="003E0D54" w:rsidP="00C2464A">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AC57230"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363AB3D0" w14:textId="77777777" w:rsidTr="00C2464A">
        <w:tc>
          <w:tcPr>
            <w:tcW w:w="2474" w:type="dxa"/>
            <w:tcBorders>
              <w:top w:val="single" w:sz="4" w:space="0" w:color="auto"/>
              <w:left w:val="single" w:sz="4" w:space="0" w:color="auto"/>
              <w:bottom w:val="single" w:sz="4" w:space="0" w:color="auto"/>
              <w:right w:val="single" w:sz="4" w:space="0" w:color="auto"/>
            </w:tcBorders>
          </w:tcPr>
          <w:p w14:paraId="15F236C8" w14:textId="65CE47F1"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82C63D6"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9FEBFAB" w14:textId="77777777" w:rsidR="003E0D54" w:rsidRPr="00C038EC" w:rsidRDefault="003E0D54" w:rsidP="00C2464A">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D0BBC11"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C038EC" w14:paraId="78BBF889" w14:textId="77777777" w:rsidTr="00C2464A">
        <w:tc>
          <w:tcPr>
            <w:tcW w:w="2474" w:type="dxa"/>
            <w:tcBorders>
              <w:top w:val="single" w:sz="4" w:space="0" w:color="auto"/>
              <w:left w:val="single" w:sz="4" w:space="0" w:color="auto"/>
              <w:bottom w:val="single" w:sz="4" w:space="0" w:color="auto"/>
              <w:right w:val="single" w:sz="4" w:space="0" w:color="auto"/>
            </w:tcBorders>
          </w:tcPr>
          <w:p w14:paraId="05111206" w14:textId="35AAC55A"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7AED3363"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95A8B" w14:textId="77777777" w:rsidR="003E0D54" w:rsidRPr="00C038EC" w:rsidRDefault="003E0D54" w:rsidP="00C2464A">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57370D2"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C038EC" w14:paraId="5BDF55EF" w14:textId="77777777" w:rsidTr="00C2464A">
        <w:tc>
          <w:tcPr>
            <w:tcW w:w="2474" w:type="dxa"/>
            <w:tcBorders>
              <w:top w:val="single" w:sz="4" w:space="0" w:color="auto"/>
              <w:left w:val="single" w:sz="4" w:space="0" w:color="auto"/>
              <w:bottom w:val="single" w:sz="4" w:space="0" w:color="auto"/>
              <w:right w:val="single" w:sz="4" w:space="0" w:color="auto"/>
            </w:tcBorders>
          </w:tcPr>
          <w:p w14:paraId="5E3A8E36" w14:textId="7361D2ED"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76EA3EF"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A93B408" w14:textId="083BE745" w:rsidR="003E0D54" w:rsidRPr="00C038EC" w:rsidRDefault="003E0D54" w:rsidP="0003088B">
            <w:pPr>
              <w:rPr>
                <w:rFonts w:cs="Arial"/>
                <w:i/>
                <w:szCs w:val="20"/>
              </w:rPr>
            </w:pPr>
            <w:r w:rsidRPr="00C038EC">
              <w:rPr>
                <w:rFonts w:cs="Arial"/>
                <w:i/>
                <w:szCs w:val="20"/>
              </w:rPr>
              <w:t xml:space="preserve">Textuell beskrivning av </w:t>
            </w:r>
            <w:r w:rsidR="0003088B">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F6E7730"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B75512" w14:paraId="17AF7F75" w14:textId="77777777" w:rsidTr="00C2464A">
        <w:tc>
          <w:tcPr>
            <w:tcW w:w="2474" w:type="dxa"/>
          </w:tcPr>
          <w:p w14:paraId="21F0A870" w14:textId="0AE5C802" w:rsidR="003E0D54" w:rsidRPr="001A7570" w:rsidRDefault="004B5FB6" w:rsidP="00C2464A">
            <w:pPr>
              <w:rPr>
                <w:rFonts w:eastAsia="Batang"/>
                <w:szCs w:val="20"/>
              </w:rPr>
            </w:pPr>
            <w:r w:rsidRPr="004B5FB6">
              <w:rPr>
                <w:szCs w:val="20"/>
                <w:highlight w:val="white"/>
                <w:lang w:eastAsia="sv-SE"/>
              </w:rPr>
              <w:t>measurementType.</w:t>
            </w:r>
            <w:r w:rsidR="003E0D54" w:rsidRPr="001A7570">
              <w:rPr>
                <w:szCs w:val="20"/>
                <w:highlight w:val="white"/>
                <w:lang w:eastAsia="sv-SE"/>
              </w:rPr>
              <w:t>value</w:t>
            </w:r>
          </w:p>
        </w:tc>
        <w:tc>
          <w:tcPr>
            <w:tcW w:w="2506" w:type="dxa"/>
          </w:tcPr>
          <w:p w14:paraId="287A98C5" w14:textId="77777777" w:rsidR="003E0D54" w:rsidRPr="001A7570" w:rsidRDefault="003E0D54" w:rsidP="00C2464A">
            <w:pPr>
              <w:rPr>
                <w:rFonts w:eastAsia="Batang"/>
                <w:szCs w:val="20"/>
              </w:rPr>
            </w:pPr>
            <w:r w:rsidRPr="001A7570">
              <w:rPr>
                <w:rFonts w:eastAsia="Batang"/>
                <w:szCs w:val="20"/>
              </w:rPr>
              <w:t>PQType</w:t>
            </w:r>
          </w:p>
        </w:tc>
        <w:tc>
          <w:tcPr>
            <w:tcW w:w="2925" w:type="dxa"/>
          </w:tcPr>
          <w:p w14:paraId="02438D5E" w14:textId="77777777" w:rsidR="003E0D54" w:rsidRDefault="003E0D54" w:rsidP="00C2464A">
            <w:pPr>
              <w:rPr>
                <w:rFonts w:eastAsia="Batang"/>
                <w:szCs w:val="20"/>
              </w:rPr>
            </w:pPr>
            <w:r>
              <w:rPr>
                <w:rFonts w:eastAsia="Batang"/>
                <w:szCs w:val="20"/>
              </w:rPr>
              <w:t>Fysikaliskt värde.</w:t>
            </w:r>
          </w:p>
          <w:p w14:paraId="749313C8" w14:textId="77777777" w:rsidR="003E0D54" w:rsidRDefault="003E0D54" w:rsidP="00C2464A">
            <w:pPr>
              <w:rPr>
                <w:rFonts w:eastAsia="Batang"/>
                <w:szCs w:val="20"/>
              </w:rPr>
            </w:pPr>
          </w:p>
          <w:p w14:paraId="496AC82F" w14:textId="77777777" w:rsidR="003E0D54" w:rsidRPr="001A7570" w:rsidRDefault="003E0D54" w:rsidP="00C2464A">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208E8C77" w14:textId="77777777" w:rsidR="003E0D54" w:rsidRPr="00B75512" w:rsidRDefault="003E0D54" w:rsidP="00C2464A">
            <w:pPr>
              <w:rPr>
                <w:rFonts w:eastAsia="Batang"/>
                <w:szCs w:val="20"/>
              </w:rPr>
            </w:pPr>
            <w:r>
              <w:rPr>
                <w:rFonts w:eastAsia="Batang"/>
                <w:szCs w:val="20"/>
              </w:rPr>
              <w:t>1</w:t>
            </w:r>
          </w:p>
        </w:tc>
      </w:tr>
      <w:tr w:rsidR="003E0D54" w:rsidRPr="00C038EC" w14:paraId="77526A2B" w14:textId="77777777" w:rsidTr="00C2464A">
        <w:tc>
          <w:tcPr>
            <w:tcW w:w="2474" w:type="dxa"/>
            <w:tcBorders>
              <w:top w:val="single" w:sz="4" w:space="0" w:color="auto"/>
              <w:left w:val="single" w:sz="4" w:space="0" w:color="auto"/>
              <w:bottom w:val="single" w:sz="4" w:space="0" w:color="auto"/>
              <w:right w:val="single" w:sz="4" w:space="0" w:color="auto"/>
            </w:tcBorders>
          </w:tcPr>
          <w:p w14:paraId="42B97742" w14:textId="616F47EC" w:rsidR="003E0D54" w:rsidRPr="00C038EC" w:rsidRDefault="004B5FB6" w:rsidP="001609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value.</w:t>
            </w:r>
            <w:r w:rsidR="0016094A">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6020EAF4" w14:textId="2B61E43E" w:rsidR="003E0D54" w:rsidRPr="00C038EC" w:rsidRDefault="0016094A" w:rsidP="00C2464A">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69E27385" w14:textId="4122F52A" w:rsidR="003E0D54" w:rsidRPr="00C038EC" w:rsidRDefault="0016094A" w:rsidP="00C2464A">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2F76B033"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128D9781" w14:textId="77777777" w:rsidTr="00C2464A">
        <w:tc>
          <w:tcPr>
            <w:tcW w:w="2474" w:type="dxa"/>
            <w:tcBorders>
              <w:top w:val="single" w:sz="4" w:space="0" w:color="auto"/>
              <w:left w:val="single" w:sz="4" w:space="0" w:color="auto"/>
              <w:bottom w:val="single" w:sz="4" w:space="0" w:color="auto"/>
              <w:right w:val="single" w:sz="4" w:space="0" w:color="auto"/>
            </w:tcBorders>
          </w:tcPr>
          <w:p w14:paraId="2FBFE510" w14:textId="46C850FD" w:rsidR="003E0D54" w:rsidRPr="00C038EC" w:rsidRDefault="004B5FB6" w:rsidP="001609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value.</w:t>
            </w:r>
            <w:r w:rsidR="0016094A">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6FC370F3" w14:textId="2BA8453A" w:rsidR="003E0D54" w:rsidRPr="00C038EC" w:rsidRDefault="0016094A" w:rsidP="00C2464A">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B98FB7" w14:textId="7524183B" w:rsidR="003E0D54" w:rsidRPr="00C038EC" w:rsidRDefault="0016094A" w:rsidP="0016094A">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75CB47C7" w14:textId="77777777" w:rsidR="003E0D54" w:rsidRPr="00C038EC" w:rsidRDefault="003E0D54" w:rsidP="00C2464A">
            <w:pPr>
              <w:rPr>
                <w:rFonts w:eastAsia="Batang"/>
                <w:i/>
                <w:szCs w:val="20"/>
              </w:rPr>
            </w:pPr>
            <w:r w:rsidRPr="00C038EC">
              <w:rPr>
                <w:rFonts w:eastAsia="Batang"/>
                <w:i/>
                <w:szCs w:val="20"/>
              </w:rPr>
              <w:t>1</w:t>
            </w:r>
          </w:p>
        </w:tc>
      </w:tr>
      <w:tr w:rsidR="003E0D54" w:rsidRPr="00B3537C" w14:paraId="12294DC0" w14:textId="77777777" w:rsidTr="00C2464A">
        <w:tc>
          <w:tcPr>
            <w:tcW w:w="2474" w:type="dxa"/>
            <w:tcBorders>
              <w:top w:val="single" w:sz="4" w:space="0" w:color="auto"/>
              <w:left w:val="single" w:sz="4" w:space="0" w:color="auto"/>
              <w:bottom w:val="single" w:sz="4" w:space="0" w:color="auto"/>
              <w:right w:val="single" w:sz="4" w:space="0" w:color="auto"/>
            </w:tcBorders>
          </w:tcPr>
          <w:p w14:paraId="4A8F097D" w14:textId="637AF3C5" w:rsidR="003E0D54" w:rsidRPr="00A025F9" w:rsidRDefault="004B5FB6" w:rsidP="00C2464A">
            <w:pPr>
              <w:rPr>
                <w:szCs w:val="20"/>
                <w:highlight w:val="white"/>
                <w:lang w:eastAsia="sv-SE"/>
              </w:rPr>
            </w:pPr>
            <w:r w:rsidRPr="004B5FB6">
              <w:rPr>
                <w:szCs w:val="20"/>
                <w:highlight w:val="white"/>
                <w:lang w:eastAsia="sv-SE"/>
              </w:rPr>
              <w:t>measurementType.</w:t>
            </w:r>
            <w:r w:rsidR="003E0D54"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6C6BE5B6" w14:textId="77777777" w:rsidR="003E0D54" w:rsidRPr="00B3537C" w:rsidRDefault="003E0D54" w:rsidP="00C2464A">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2586724" w14:textId="66092E6C" w:rsidR="003E0D54" w:rsidRPr="00A025F9" w:rsidRDefault="003E0D54" w:rsidP="00C2464A">
            <w:pPr>
              <w:rPr>
                <w:rFonts w:eastAsia="Batang"/>
                <w:szCs w:val="20"/>
              </w:rPr>
            </w:pPr>
            <w:r w:rsidRPr="00A025F9">
              <w:rPr>
                <w:rFonts w:eastAsia="Batang"/>
                <w:szCs w:val="20"/>
              </w:rPr>
              <w:t>Beskriver riktningen av det observerade.</w:t>
            </w:r>
            <w:r w:rsidR="00816C5C">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14797279" w14:textId="77777777" w:rsidR="003E0D54" w:rsidRPr="00B3537C" w:rsidRDefault="003E0D54" w:rsidP="00C2464A">
            <w:pPr>
              <w:rPr>
                <w:rFonts w:eastAsia="Batang"/>
                <w:szCs w:val="20"/>
              </w:rPr>
            </w:pPr>
            <w:r w:rsidRPr="00B3537C">
              <w:rPr>
                <w:rFonts w:eastAsia="Batang"/>
                <w:szCs w:val="20"/>
              </w:rPr>
              <w:t>0</w:t>
            </w:r>
            <w:proofErr w:type="gramStart"/>
            <w:r w:rsidRPr="00B3537C">
              <w:rPr>
                <w:rFonts w:eastAsia="Batang"/>
                <w:szCs w:val="20"/>
              </w:rPr>
              <w:t>..</w:t>
            </w:r>
            <w:proofErr w:type="gramEnd"/>
            <w:r w:rsidRPr="00B3537C">
              <w:rPr>
                <w:rFonts w:eastAsia="Batang"/>
                <w:szCs w:val="20"/>
              </w:rPr>
              <w:t>*</w:t>
            </w:r>
          </w:p>
        </w:tc>
      </w:tr>
      <w:tr w:rsidR="003E0D54" w:rsidRPr="00A025F9" w14:paraId="3BC1642E" w14:textId="77777777" w:rsidTr="00C2464A">
        <w:tc>
          <w:tcPr>
            <w:tcW w:w="2474" w:type="dxa"/>
            <w:tcBorders>
              <w:top w:val="single" w:sz="4" w:space="0" w:color="auto"/>
              <w:left w:val="single" w:sz="4" w:space="0" w:color="auto"/>
              <w:bottom w:val="single" w:sz="4" w:space="0" w:color="auto"/>
              <w:right w:val="single" w:sz="4" w:space="0" w:color="auto"/>
            </w:tcBorders>
          </w:tcPr>
          <w:p w14:paraId="5598754C" w14:textId="7EE6BF34"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54D8C770"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B6803EF" w14:textId="77777777" w:rsidR="003E0D54" w:rsidRPr="00A025F9" w:rsidRDefault="003E0D54" w:rsidP="00C2464A">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006B9F0D" w14:textId="77777777" w:rsidR="003E0D54" w:rsidRPr="00A025F9" w:rsidRDefault="003E0D54" w:rsidP="00C2464A">
            <w:pPr>
              <w:rPr>
                <w:rFonts w:eastAsia="Batang"/>
                <w:i/>
                <w:szCs w:val="20"/>
              </w:rPr>
            </w:pPr>
            <w:r w:rsidRPr="00A025F9">
              <w:rPr>
                <w:rFonts w:eastAsia="Batang"/>
                <w:i/>
                <w:szCs w:val="20"/>
              </w:rPr>
              <w:t>1</w:t>
            </w:r>
          </w:p>
        </w:tc>
      </w:tr>
      <w:tr w:rsidR="003E0D54" w:rsidRPr="00A025F9" w14:paraId="322E3983" w14:textId="77777777" w:rsidTr="00C2464A">
        <w:tc>
          <w:tcPr>
            <w:tcW w:w="2474" w:type="dxa"/>
            <w:tcBorders>
              <w:top w:val="single" w:sz="4" w:space="0" w:color="auto"/>
              <w:left w:val="single" w:sz="4" w:space="0" w:color="auto"/>
              <w:bottom w:val="single" w:sz="4" w:space="0" w:color="auto"/>
              <w:right w:val="single" w:sz="4" w:space="0" w:color="auto"/>
            </w:tcBorders>
          </w:tcPr>
          <w:p w14:paraId="052D03DE" w14:textId="75422AA5"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2AFA21B5"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8EBF039" w14:textId="0946C6F2" w:rsidR="003E0D54" w:rsidRPr="00A025F9" w:rsidRDefault="003E0D54" w:rsidP="00816C5C">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6E6BA1E1" w14:textId="77777777" w:rsidR="003E0D54" w:rsidRPr="00A025F9" w:rsidRDefault="003E0D54" w:rsidP="00C2464A">
            <w:pPr>
              <w:rPr>
                <w:rFonts w:eastAsia="Batang"/>
                <w:i/>
                <w:szCs w:val="20"/>
              </w:rPr>
            </w:pPr>
            <w:r w:rsidRPr="00A025F9">
              <w:rPr>
                <w:rFonts w:eastAsia="Batang"/>
                <w:i/>
                <w:szCs w:val="20"/>
              </w:rPr>
              <w:t>1</w:t>
            </w:r>
          </w:p>
        </w:tc>
      </w:tr>
      <w:tr w:rsidR="003E0D54" w:rsidRPr="00A025F9" w14:paraId="2E2FE56A" w14:textId="77777777" w:rsidTr="00C2464A">
        <w:tc>
          <w:tcPr>
            <w:tcW w:w="2474" w:type="dxa"/>
            <w:tcBorders>
              <w:top w:val="single" w:sz="4" w:space="0" w:color="auto"/>
              <w:left w:val="single" w:sz="4" w:space="0" w:color="auto"/>
              <w:bottom w:val="single" w:sz="4" w:space="0" w:color="auto"/>
              <w:right w:val="single" w:sz="4" w:space="0" w:color="auto"/>
            </w:tcBorders>
          </w:tcPr>
          <w:p w14:paraId="32612B56" w14:textId="066AE66B"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4C8466D"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42A8AE" w14:textId="77777777" w:rsidR="003E0D54" w:rsidRPr="00A025F9" w:rsidRDefault="003E0D54" w:rsidP="00C2464A">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4DCFF5" w14:textId="77777777" w:rsidR="003E0D54" w:rsidRPr="00A025F9" w:rsidRDefault="003E0D54" w:rsidP="00C2464A">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3E0D54" w:rsidRPr="00A025F9" w14:paraId="3E59A536" w14:textId="77777777" w:rsidTr="00C2464A">
        <w:tc>
          <w:tcPr>
            <w:tcW w:w="2474" w:type="dxa"/>
            <w:tcBorders>
              <w:top w:val="single" w:sz="4" w:space="0" w:color="auto"/>
              <w:left w:val="single" w:sz="4" w:space="0" w:color="auto"/>
              <w:bottom w:val="single" w:sz="4" w:space="0" w:color="auto"/>
              <w:right w:val="single" w:sz="4" w:space="0" w:color="auto"/>
            </w:tcBorders>
          </w:tcPr>
          <w:p w14:paraId="7E80CD46" w14:textId="4E164EB1"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2E4FF85B"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F793B3" w14:textId="77777777" w:rsidR="003E0D54" w:rsidRPr="00A025F9" w:rsidRDefault="003E0D54" w:rsidP="00C2464A">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0EA0F4C" w14:textId="77777777" w:rsidR="003E0D54" w:rsidRPr="00A025F9" w:rsidRDefault="003E0D54" w:rsidP="00C2464A">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845E37" w:rsidRPr="00A025F9" w14:paraId="0AFDAC6B" w14:textId="77777777" w:rsidTr="001D6CA0">
        <w:tc>
          <w:tcPr>
            <w:tcW w:w="2474" w:type="dxa"/>
            <w:tcBorders>
              <w:top w:val="single" w:sz="4" w:space="0" w:color="auto"/>
              <w:left w:val="single" w:sz="4" w:space="0" w:color="auto"/>
              <w:bottom w:val="single" w:sz="4" w:space="0" w:color="auto"/>
              <w:right w:val="single" w:sz="4" w:space="0" w:color="auto"/>
            </w:tcBorders>
          </w:tcPr>
          <w:p w14:paraId="22AE3F61" w14:textId="77777777" w:rsidR="00845E37" w:rsidRPr="00A025F9" w:rsidRDefault="00845E37" w:rsidP="001D6CA0">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1C229B7" w14:textId="77777777" w:rsidR="00845E37" w:rsidRPr="00A025F9" w:rsidRDefault="00845E37" w:rsidP="001D6CA0">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0C711E1" w14:textId="04CBB46A" w:rsidR="00845E37" w:rsidRPr="00A025F9" w:rsidRDefault="00845E37" w:rsidP="00816C5C">
            <w:pPr>
              <w:rPr>
                <w:rFonts w:eastAsia="Batang"/>
                <w:i/>
                <w:szCs w:val="20"/>
              </w:rPr>
            </w:pPr>
            <w:r w:rsidRPr="00A025F9">
              <w:rPr>
                <w:rFonts w:eastAsia="Batang"/>
                <w:i/>
                <w:szCs w:val="20"/>
              </w:rPr>
              <w:t xml:space="preserve">Textuell beskrivning av </w:t>
            </w:r>
            <w:r w:rsidR="00816C5C">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005D65E" w14:textId="77777777" w:rsidR="00845E37" w:rsidRPr="00A025F9" w:rsidRDefault="00845E37" w:rsidP="001D6CA0">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845E37" w:rsidRPr="008345BA" w14:paraId="151F4953" w14:textId="77777777" w:rsidTr="001D6CA0">
        <w:tc>
          <w:tcPr>
            <w:tcW w:w="2474" w:type="dxa"/>
          </w:tcPr>
          <w:p w14:paraId="729DDA06" w14:textId="155E7A94" w:rsidR="00845E37" w:rsidRPr="00816C5C" w:rsidRDefault="00845E37" w:rsidP="001D6CA0">
            <w:r w:rsidRPr="00816C5C">
              <w:t>measurementType.approvedForPatient</w:t>
            </w:r>
          </w:p>
        </w:tc>
        <w:tc>
          <w:tcPr>
            <w:tcW w:w="2506" w:type="dxa"/>
          </w:tcPr>
          <w:p w14:paraId="2CC21623" w14:textId="77777777" w:rsidR="00845E37" w:rsidRPr="008345BA" w:rsidRDefault="00845E37" w:rsidP="001D6CA0">
            <w:r>
              <w:t>Boolean</w:t>
            </w:r>
          </w:p>
        </w:tc>
        <w:tc>
          <w:tcPr>
            <w:tcW w:w="2925" w:type="dxa"/>
          </w:tcPr>
          <w:p w14:paraId="2CD7FD3B" w14:textId="77777777" w:rsidR="00845E37" w:rsidRPr="008345BA" w:rsidRDefault="00845E37" w:rsidP="001D6CA0">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751A82F8" w14:textId="3AD402F6" w:rsidR="00845E37" w:rsidRPr="008345BA" w:rsidRDefault="00845E37" w:rsidP="00671245">
            <w:r>
              <w:t>1</w:t>
            </w:r>
          </w:p>
        </w:tc>
      </w:tr>
      <w:tr w:rsidR="003E0D54" w:rsidRPr="00864746" w14:paraId="131BAC16" w14:textId="77777777" w:rsidTr="00C2464A">
        <w:tc>
          <w:tcPr>
            <w:tcW w:w="2474" w:type="dxa"/>
            <w:shd w:val="clear" w:color="auto" w:fill="D9D9D9" w:themeFill="background1" w:themeFillShade="D9"/>
          </w:tcPr>
          <w:p w14:paraId="53891C4E" w14:textId="77777777" w:rsidR="003E0D54" w:rsidRPr="00C9666E" w:rsidRDefault="003E0D54" w:rsidP="00C2464A">
            <w:pPr>
              <w:rPr>
                <w:rFonts w:eastAsia="Batang"/>
                <w:szCs w:val="20"/>
              </w:rPr>
            </w:pPr>
            <w:r>
              <w:rPr>
                <w:szCs w:val="20"/>
                <w:lang w:eastAsia="sv-SE"/>
              </w:rPr>
              <w:t>device</w:t>
            </w:r>
          </w:p>
        </w:tc>
        <w:tc>
          <w:tcPr>
            <w:tcW w:w="2506" w:type="dxa"/>
            <w:shd w:val="clear" w:color="auto" w:fill="D9D9D9" w:themeFill="background1" w:themeFillShade="D9"/>
          </w:tcPr>
          <w:p w14:paraId="4E0FD160" w14:textId="77777777" w:rsidR="003E0D54" w:rsidRPr="00C9666E" w:rsidRDefault="003E0D54" w:rsidP="00C2464A">
            <w:pPr>
              <w:rPr>
                <w:rFonts w:eastAsia="Batang"/>
                <w:szCs w:val="20"/>
              </w:rPr>
            </w:pPr>
            <w:r w:rsidRPr="00C9666E">
              <w:rPr>
                <w:rFonts w:eastAsia="Batang"/>
                <w:szCs w:val="20"/>
              </w:rPr>
              <w:t>DeviceType</w:t>
            </w:r>
          </w:p>
        </w:tc>
        <w:tc>
          <w:tcPr>
            <w:tcW w:w="2925" w:type="dxa"/>
            <w:shd w:val="clear" w:color="auto" w:fill="D9D9D9" w:themeFill="background1" w:themeFillShade="D9"/>
          </w:tcPr>
          <w:p w14:paraId="4FE01F13" w14:textId="77777777" w:rsidR="003E0D54" w:rsidRPr="00864746" w:rsidRDefault="003E0D54" w:rsidP="00C2464A">
            <w:pPr>
              <w:rPr>
                <w:rFonts w:eastAsia="Batang"/>
                <w:szCs w:val="20"/>
              </w:rPr>
            </w:pPr>
          </w:p>
        </w:tc>
        <w:tc>
          <w:tcPr>
            <w:tcW w:w="1617" w:type="dxa"/>
            <w:shd w:val="clear" w:color="auto" w:fill="D9D9D9" w:themeFill="background1" w:themeFillShade="D9"/>
          </w:tcPr>
          <w:p w14:paraId="6414F584" w14:textId="77777777" w:rsidR="003E0D54" w:rsidRPr="00864746" w:rsidRDefault="003E0D54" w:rsidP="00C2464A">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3E0D54" w:rsidRPr="00D96D4F" w14:paraId="1C012757" w14:textId="77777777" w:rsidTr="00C2464A">
        <w:tc>
          <w:tcPr>
            <w:tcW w:w="2474" w:type="dxa"/>
          </w:tcPr>
          <w:p w14:paraId="27A58762" w14:textId="77777777" w:rsidR="003E0D54" w:rsidRPr="00C9666E" w:rsidRDefault="003E0D54" w:rsidP="00C2464A">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14:paraId="144787B5" w14:textId="77777777" w:rsidR="003E0D54" w:rsidRPr="00C9666E" w:rsidRDefault="003E0D54" w:rsidP="00C2464A">
            <w:pPr>
              <w:rPr>
                <w:rFonts w:eastAsia="Batang"/>
                <w:szCs w:val="20"/>
              </w:rPr>
            </w:pPr>
            <w:r w:rsidRPr="00C9666E">
              <w:rPr>
                <w:rFonts w:eastAsia="Batang"/>
                <w:szCs w:val="20"/>
              </w:rPr>
              <w:t>IIType</w:t>
            </w:r>
          </w:p>
        </w:tc>
        <w:tc>
          <w:tcPr>
            <w:tcW w:w="2925" w:type="dxa"/>
          </w:tcPr>
          <w:p w14:paraId="172DDAB6" w14:textId="77777777" w:rsidR="003E0D54" w:rsidRPr="00C038EC" w:rsidRDefault="003E0D54" w:rsidP="00C2464A">
            <w:pPr>
              <w:rPr>
                <w:rFonts w:cs="Arial"/>
                <w:szCs w:val="20"/>
              </w:rPr>
            </w:pPr>
            <w:r>
              <w:rPr>
                <w:rFonts w:cs="Arial"/>
                <w:szCs w:val="20"/>
              </w:rPr>
              <w:t>GSIN nummer följt av kodnummer.</w:t>
            </w:r>
          </w:p>
        </w:tc>
        <w:tc>
          <w:tcPr>
            <w:tcW w:w="1617" w:type="dxa"/>
          </w:tcPr>
          <w:p w14:paraId="552C352F" w14:textId="77777777" w:rsidR="003E0D54" w:rsidRPr="00C9666E" w:rsidRDefault="003E0D54" w:rsidP="00C2464A">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3E0D54" w:rsidRPr="00C038EC" w14:paraId="30E6DDDC" w14:textId="77777777" w:rsidTr="00C2464A">
        <w:tc>
          <w:tcPr>
            <w:tcW w:w="2474" w:type="dxa"/>
            <w:tcBorders>
              <w:top w:val="single" w:sz="4" w:space="0" w:color="auto"/>
              <w:left w:val="single" w:sz="4" w:space="0" w:color="auto"/>
              <w:bottom w:val="single" w:sz="4" w:space="0" w:color="auto"/>
              <w:right w:val="single" w:sz="4" w:space="0" w:color="auto"/>
            </w:tcBorders>
          </w:tcPr>
          <w:p w14:paraId="734EF138" w14:textId="77777777" w:rsidR="003E0D54" w:rsidRPr="00C038EC" w:rsidRDefault="003E0D54" w:rsidP="00C2464A">
            <w:pPr>
              <w:rPr>
                <w:rFonts w:eastAsia="Batang"/>
                <w:i/>
                <w:szCs w:val="20"/>
              </w:rPr>
            </w:pPr>
            <w:proofErr w:type="gramStart"/>
            <w:r w:rsidRPr="00C038EC">
              <w:rPr>
                <w:rFonts w:eastAsia="Batang"/>
                <w:i/>
                <w:szCs w:val="20"/>
              </w:rPr>
              <w:t>..</w:t>
            </w:r>
            <w:proofErr w:type="gramEnd"/>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3688EF86"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E59BD06" w14:textId="77777777" w:rsidR="003E0D54" w:rsidRPr="00C038EC" w:rsidRDefault="003E0D54" w:rsidP="00C2464A">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13B564C0"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21D8A7EF" w14:textId="77777777" w:rsidTr="00C2464A">
        <w:tc>
          <w:tcPr>
            <w:tcW w:w="2474" w:type="dxa"/>
            <w:tcBorders>
              <w:top w:val="single" w:sz="4" w:space="0" w:color="auto"/>
              <w:left w:val="single" w:sz="4" w:space="0" w:color="auto"/>
              <w:bottom w:val="single" w:sz="4" w:space="0" w:color="auto"/>
              <w:right w:val="single" w:sz="4" w:space="0" w:color="auto"/>
            </w:tcBorders>
          </w:tcPr>
          <w:p w14:paraId="23DA1F09" w14:textId="77777777" w:rsidR="003E0D54" w:rsidRPr="00C038EC" w:rsidRDefault="003E0D54" w:rsidP="00C2464A">
            <w:pPr>
              <w:rPr>
                <w:rFonts w:eastAsia="Batang"/>
                <w:i/>
                <w:szCs w:val="20"/>
              </w:rPr>
            </w:pPr>
            <w:proofErr w:type="gramStart"/>
            <w:r w:rsidRPr="00C038EC">
              <w:rPr>
                <w:rFonts w:eastAsia="Batang"/>
                <w:i/>
                <w:szCs w:val="20"/>
              </w:rPr>
              <w:t>..</w:t>
            </w:r>
            <w:proofErr w:type="gramEnd"/>
            <w:r w:rsidRPr="00C038EC">
              <w:rPr>
                <w:rFonts w:eastAsia="Batang"/>
                <w:i/>
                <w:szCs w:val="20"/>
              </w:rPr>
              <w:t>/DeviceType.id.extensio</w:t>
            </w:r>
            <w:r w:rsidRPr="00C038EC">
              <w:rPr>
                <w:rFonts w:eastAsia="Batang"/>
                <w:i/>
                <w:szCs w:val="20"/>
              </w:rPr>
              <w:lastRenderedPageBreak/>
              <w:t>n</w:t>
            </w:r>
          </w:p>
        </w:tc>
        <w:tc>
          <w:tcPr>
            <w:tcW w:w="2506" w:type="dxa"/>
            <w:tcBorders>
              <w:top w:val="single" w:sz="4" w:space="0" w:color="auto"/>
              <w:left w:val="single" w:sz="4" w:space="0" w:color="auto"/>
              <w:bottom w:val="single" w:sz="4" w:space="0" w:color="auto"/>
              <w:right w:val="single" w:sz="4" w:space="0" w:color="auto"/>
            </w:tcBorders>
          </w:tcPr>
          <w:p w14:paraId="01E55525" w14:textId="77777777" w:rsidR="003E0D54" w:rsidRPr="00C038EC" w:rsidRDefault="003E0D54" w:rsidP="00C2464A">
            <w:pPr>
              <w:rPr>
                <w:rFonts w:eastAsia="Batang"/>
                <w:i/>
                <w:szCs w:val="20"/>
              </w:rPr>
            </w:pPr>
            <w:r w:rsidRPr="00C038EC">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6001ABF" w14:textId="77777777" w:rsidR="003E0D54" w:rsidRPr="00C038EC" w:rsidRDefault="003E0D54" w:rsidP="00C2464A">
            <w:pPr>
              <w:rPr>
                <w:rFonts w:cs="Arial"/>
                <w:i/>
                <w:szCs w:val="20"/>
              </w:rPr>
            </w:pPr>
            <w:r w:rsidRPr="00C038EC">
              <w:rPr>
                <w:rFonts w:cs="Arial"/>
                <w:i/>
                <w:szCs w:val="20"/>
              </w:rPr>
              <w:t xml:space="preserve">Extension sätts till GSIN </w:t>
            </w:r>
            <w:r w:rsidRPr="00C038EC">
              <w:rPr>
                <w:rFonts w:cs="Arial"/>
                <w:i/>
                <w:szCs w:val="20"/>
              </w:rPr>
              <w:lastRenderedPageBreak/>
              <w:t>nummer.</w:t>
            </w:r>
          </w:p>
        </w:tc>
        <w:tc>
          <w:tcPr>
            <w:tcW w:w="1617" w:type="dxa"/>
            <w:tcBorders>
              <w:top w:val="single" w:sz="4" w:space="0" w:color="auto"/>
              <w:left w:val="single" w:sz="4" w:space="0" w:color="auto"/>
              <w:bottom w:val="single" w:sz="4" w:space="0" w:color="auto"/>
              <w:right w:val="single" w:sz="4" w:space="0" w:color="auto"/>
            </w:tcBorders>
          </w:tcPr>
          <w:p w14:paraId="5D0EF4F8" w14:textId="77777777" w:rsidR="003E0D54" w:rsidRPr="00C038EC" w:rsidRDefault="003E0D54" w:rsidP="00C2464A">
            <w:pPr>
              <w:rPr>
                <w:rFonts w:eastAsia="Batang"/>
                <w:i/>
                <w:szCs w:val="20"/>
              </w:rPr>
            </w:pPr>
            <w:r w:rsidRPr="00C038EC">
              <w:rPr>
                <w:rFonts w:eastAsia="Batang"/>
                <w:i/>
                <w:szCs w:val="20"/>
              </w:rPr>
              <w:lastRenderedPageBreak/>
              <w:t>1</w:t>
            </w:r>
          </w:p>
        </w:tc>
      </w:tr>
      <w:tr w:rsidR="003E0D54" w:rsidRPr="00D96D4F" w14:paraId="3B08B503" w14:textId="77777777" w:rsidTr="00C2464A">
        <w:tc>
          <w:tcPr>
            <w:tcW w:w="2474" w:type="dxa"/>
          </w:tcPr>
          <w:p w14:paraId="0FAF4D80" w14:textId="77777777" w:rsidR="003E0D54" w:rsidRPr="00B75512" w:rsidRDefault="003E0D54" w:rsidP="00C2464A">
            <w:pPr>
              <w:rPr>
                <w:rFonts w:eastAsia="Batang"/>
                <w:szCs w:val="20"/>
                <w:lang w:val="en-GB"/>
              </w:rPr>
            </w:pPr>
            <w:proofErr w:type="gramStart"/>
            <w:r w:rsidRPr="00C9666E">
              <w:rPr>
                <w:rFonts w:eastAsia="Batang"/>
                <w:szCs w:val="20"/>
              </w:rPr>
              <w:lastRenderedPageBreak/>
              <w:t>..</w:t>
            </w:r>
            <w:proofErr w:type="gramEnd"/>
            <w:r w:rsidRPr="00C9666E">
              <w:rPr>
                <w:rFonts w:eastAsia="Batang"/>
                <w:szCs w:val="20"/>
              </w:rPr>
              <w:t>/DeviceType.t</w:t>
            </w:r>
            <w:r>
              <w:rPr>
                <w:rFonts w:eastAsia="Batang"/>
                <w:szCs w:val="20"/>
                <w:lang w:val="en-GB"/>
              </w:rPr>
              <w:t>ype</w:t>
            </w:r>
          </w:p>
        </w:tc>
        <w:tc>
          <w:tcPr>
            <w:tcW w:w="2506" w:type="dxa"/>
          </w:tcPr>
          <w:p w14:paraId="533CDA86" w14:textId="77777777" w:rsidR="003E0D54" w:rsidRPr="00B75512" w:rsidRDefault="003E0D54" w:rsidP="00C2464A">
            <w:pPr>
              <w:rPr>
                <w:rFonts w:eastAsia="Batang"/>
                <w:szCs w:val="20"/>
                <w:lang w:val="en-GB"/>
              </w:rPr>
            </w:pPr>
            <w:r>
              <w:rPr>
                <w:rFonts w:eastAsia="Batang"/>
                <w:szCs w:val="20"/>
                <w:lang w:val="en-GB"/>
              </w:rPr>
              <w:t>CVType</w:t>
            </w:r>
          </w:p>
        </w:tc>
        <w:tc>
          <w:tcPr>
            <w:tcW w:w="2925" w:type="dxa"/>
          </w:tcPr>
          <w:p w14:paraId="60983B44" w14:textId="4E7C09AB" w:rsidR="007C05D8" w:rsidRPr="00091F1D" w:rsidRDefault="003E0D54" w:rsidP="007C05D8">
            <w:pPr>
              <w:rPr>
                <w:rFonts w:cs="Arial"/>
              </w:rPr>
            </w:pPr>
            <w:r w:rsidRPr="00091F1D">
              <w:rPr>
                <w:rFonts w:cs="Arial"/>
                <w:szCs w:val="20"/>
              </w:rPr>
              <w:t>Det kodade värdet anger vilken typ av apparat det gäller.</w:t>
            </w:r>
          </w:p>
          <w:p w14:paraId="21B4F145" w14:textId="07C45A65" w:rsidR="003E0D54" w:rsidRPr="00091F1D" w:rsidRDefault="003E0D54" w:rsidP="00C2464A">
            <w:pPr>
              <w:rPr>
                <w:rFonts w:cs="Arial"/>
              </w:rPr>
            </w:pPr>
          </w:p>
        </w:tc>
        <w:tc>
          <w:tcPr>
            <w:tcW w:w="1617" w:type="dxa"/>
          </w:tcPr>
          <w:p w14:paraId="35989E96" w14:textId="77777777" w:rsidR="003E0D54" w:rsidRPr="00D96D4F" w:rsidRDefault="003E0D54" w:rsidP="00C2464A">
            <w:pPr>
              <w:rPr>
                <w:rFonts w:eastAsia="Batang"/>
                <w:szCs w:val="20"/>
                <w:lang w:val="en-US"/>
              </w:rPr>
            </w:pPr>
            <w:r>
              <w:rPr>
                <w:rFonts w:eastAsia="Batang"/>
                <w:szCs w:val="20"/>
                <w:lang w:val="en-US"/>
              </w:rPr>
              <w:t>0..1</w:t>
            </w:r>
          </w:p>
        </w:tc>
      </w:tr>
      <w:tr w:rsidR="003E0D54" w:rsidRPr="00C038EC" w14:paraId="13B05357" w14:textId="77777777" w:rsidTr="00C2464A">
        <w:tc>
          <w:tcPr>
            <w:tcW w:w="2474" w:type="dxa"/>
            <w:tcBorders>
              <w:top w:val="single" w:sz="4" w:space="0" w:color="auto"/>
              <w:left w:val="single" w:sz="4" w:space="0" w:color="auto"/>
              <w:bottom w:val="single" w:sz="4" w:space="0" w:color="auto"/>
              <w:right w:val="single" w:sz="4" w:space="0" w:color="auto"/>
            </w:tcBorders>
          </w:tcPr>
          <w:p w14:paraId="581509BB" w14:textId="77777777" w:rsidR="003E0D54" w:rsidRPr="00C038EC" w:rsidRDefault="003E0D54" w:rsidP="00C2464A">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A233C60"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4D008DC" w14:textId="77777777" w:rsidR="003E0D54" w:rsidRPr="00C038EC" w:rsidRDefault="003E0D54" w:rsidP="00C2464A">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BF0E5E4" w14:textId="77777777" w:rsidR="003E0D54" w:rsidRPr="00C038EC" w:rsidRDefault="003E0D54" w:rsidP="00C2464A">
            <w:pPr>
              <w:rPr>
                <w:rFonts w:eastAsia="Batang"/>
                <w:i/>
                <w:szCs w:val="20"/>
                <w:lang w:val="en-US"/>
              </w:rPr>
            </w:pPr>
            <w:r w:rsidRPr="00C038EC">
              <w:rPr>
                <w:rFonts w:eastAsia="Batang"/>
                <w:i/>
                <w:szCs w:val="20"/>
                <w:lang w:val="en-US"/>
              </w:rPr>
              <w:t>1</w:t>
            </w:r>
          </w:p>
        </w:tc>
      </w:tr>
      <w:tr w:rsidR="003E0D54" w:rsidRPr="00C038EC" w14:paraId="457E626A" w14:textId="77777777" w:rsidTr="00C2464A">
        <w:tc>
          <w:tcPr>
            <w:tcW w:w="2474" w:type="dxa"/>
            <w:tcBorders>
              <w:top w:val="single" w:sz="4" w:space="0" w:color="auto"/>
              <w:left w:val="single" w:sz="4" w:space="0" w:color="auto"/>
              <w:bottom w:val="single" w:sz="4" w:space="0" w:color="auto"/>
              <w:right w:val="single" w:sz="4" w:space="0" w:color="auto"/>
            </w:tcBorders>
          </w:tcPr>
          <w:p w14:paraId="6E79FFA7" w14:textId="77777777" w:rsidR="003E0D54" w:rsidRPr="007C05D8" w:rsidRDefault="003E0D54" w:rsidP="00C2464A">
            <w:pPr>
              <w:rPr>
                <w:rFonts w:eastAsia="Batang"/>
                <w:i/>
                <w:szCs w:val="20"/>
              </w:rPr>
            </w:pPr>
            <w:proofErr w:type="gramStart"/>
            <w:r w:rsidRPr="007C05D8">
              <w:rPr>
                <w:rFonts w:eastAsia="Batang"/>
                <w:i/>
                <w:szCs w:val="20"/>
              </w:rPr>
              <w:t>..</w:t>
            </w:r>
            <w:proofErr w:type="gramEnd"/>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59519BB5" w14:textId="77777777" w:rsidR="003E0D54" w:rsidRPr="007C05D8" w:rsidRDefault="003E0D54" w:rsidP="00C2464A">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ACF5A47" w14:textId="33D96C9B" w:rsidR="003E0D54" w:rsidRPr="007C05D8" w:rsidRDefault="007C05D8" w:rsidP="007C05D8">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6FC7225E" w14:textId="77777777" w:rsidR="003E0D54" w:rsidRPr="00C038EC" w:rsidRDefault="003E0D54" w:rsidP="00C2464A">
            <w:pPr>
              <w:rPr>
                <w:rFonts w:eastAsia="Batang"/>
                <w:i/>
                <w:szCs w:val="20"/>
                <w:lang w:val="en-US"/>
              </w:rPr>
            </w:pPr>
            <w:r w:rsidRPr="007C05D8">
              <w:rPr>
                <w:rFonts w:eastAsia="Batang"/>
                <w:i/>
                <w:szCs w:val="20"/>
                <w:lang w:val="en-US"/>
              </w:rPr>
              <w:t>1</w:t>
            </w:r>
          </w:p>
        </w:tc>
      </w:tr>
      <w:tr w:rsidR="003E0D54" w:rsidRPr="00C038EC" w14:paraId="316C4B19" w14:textId="77777777" w:rsidTr="00C2464A">
        <w:tc>
          <w:tcPr>
            <w:tcW w:w="2474" w:type="dxa"/>
            <w:tcBorders>
              <w:top w:val="single" w:sz="4" w:space="0" w:color="auto"/>
              <w:left w:val="single" w:sz="4" w:space="0" w:color="auto"/>
              <w:bottom w:val="single" w:sz="4" w:space="0" w:color="auto"/>
              <w:right w:val="single" w:sz="4" w:space="0" w:color="auto"/>
            </w:tcBorders>
          </w:tcPr>
          <w:p w14:paraId="1C925680" w14:textId="77777777" w:rsidR="003E0D54" w:rsidRPr="00C038EC" w:rsidRDefault="003E0D54" w:rsidP="00C2464A">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350D25BF"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6DE188" w14:textId="77777777" w:rsidR="003E0D54" w:rsidRPr="00C038EC" w:rsidRDefault="003E0D54" w:rsidP="00C2464A">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67213BF" w14:textId="77777777" w:rsidR="003E0D54" w:rsidRPr="00C038EC" w:rsidRDefault="003E0D54" w:rsidP="00C2464A">
            <w:pPr>
              <w:rPr>
                <w:rFonts w:eastAsia="Batang"/>
                <w:i/>
                <w:szCs w:val="20"/>
                <w:lang w:val="en-US"/>
              </w:rPr>
            </w:pPr>
            <w:r w:rsidRPr="00C038EC">
              <w:rPr>
                <w:rFonts w:eastAsia="Batang"/>
                <w:i/>
                <w:szCs w:val="20"/>
                <w:lang w:val="en-US"/>
              </w:rPr>
              <w:t>0..1</w:t>
            </w:r>
          </w:p>
        </w:tc>
      </w:tr>
      <w:tr w:rsidR="003E0D54" w:rsidRPr="00C038EC" w14:paraId="1621EF16" w14:textId="77777777" w:rsidTr="00C2464A">
        <w:tc>
          <w:tcPr>
            <w:tcW w:w="2474" w:type="dxa"/>
            <w:tcBorders>
              <w:top w:val="single" w:sz="4" w:space="0" w:color="auto"/>
              <w:left w:val="single" w:sz="4" w:space="0" w:color="auto"/>
              <w:bottom w:val="single" w:sz="4" w:space="0" w:color="auto"/>
              <w:right w:val="single" w:sz="4" w:space="0" w:color="auto"/>
            </w:tcBorders>
          </w:tcPr>
          <w:p w14:paraId="2289C737" w14:textId="77777777" w:rsidR="003E0D54" w:rsidRPr="00C038EC" w:rsidRDefault="003E0D54" w:rsidP="00C2464A">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1AAC4740"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E36138D" w14:textId="77777777" w:rsidR="003E0D54" w:rsidRPr="00C038EC" w:rsidRDefault="003E0D54" w:rsidP="00C2464A">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B98F5FE" w14:textId="77777777" w:rsidR="003E0D54" w:rsidRPr="00C038EC" w:rsidRDefault="003E0D54" w:rsidP="00C2464A">
            <w:pPr>
              <w:rPr>
                <w:rFonts w:eastAsia="Batang"/>
                <w:i/>
                <w:szCs w:val="20"/>
                <w:lang w:val="en-US"/>
              </w:rPr>
            </w:pPr>
            <w:r w:rsidRPr="00C038EC">
              <w:rPr>
                <w:rFonts w:eastAsia="Batang"/>
                <w:i/>
                <w:szCs w:val="20"/>
                <w:lang w:val="en-US"/>
              </w:rPr>
              <w:t>0..1</w:t>
            </w:r>
          </w:p>
        </w:tc>
      </w:tr>
      <w:tr w:rsidR="003E0D54" w:rsidRPr="00C038EC" w14:paraId="6B4DC4E4" w14:textId="77777777" w:rsidTr="00C2464A">
        <w:tc>
          <w:tcPr>
            <w:tcW w:w="2474" w:type="dxa"/>
            <w:tcBorders>
              <w:top w:val="single" w:sz="4" w:space="0" w:color="auto"/>
              <w:left w:val="single" w:sz="4" w:space="0" w:color="auto"/>
              <w:bottom w:val="single" w:sz="4" w:space="0" w:color="auto"/>
              <w:right w:val="single" w:sz="4" w:space="0" w:color="auto"/>
            </w:tcBorders>
          </w:tcPr>
          <w:p w14:paraId="2EDDE25B" w14:textId="77777777" w:rsidR="003E0D54" w:rsidRPr="00C038EC" w:rsidRDefault="003E0D54" w:rsidP="00C2464A">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11417BDA"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83915EA" w14:textId="31087C8B" w:rsidR="003E0D54" w:rsidRPr="00C038EC" w:rsidRDefault="003E0D54" w:rsidP="009B5733">
            <w:pPr>
              <w:rPr>
                <w:rFonts w:cs="Arial"/>
                <w:i/>
                <w:szCs w:val="20"/>
              </w:rPr>
            </w:pPr>
            <w:r w:rsidRPr="00C038EC">
              <w:rPr>
                <w:rFonts w:cs="Arial"/>
                <w:i/>
                <w:szCs w:val="20"/>
              </w:rPr>
              <w:t xml:space="preserve">Textuell beskrivning av </w:t>
            </w:r>
            <w:r w:rsidR="009B5733">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10A82EE" w14:textId="77777777" w:rsidR="003E0D54" w:rsidRPr="009B5733" w:rsidRDefault="003E0D54" w:rsidP="00C2464A">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3E0D54" w:rsidRPr="00D96D4F" w14:paraId="1B2B4E77" w14:textId="77777777" w:rsidTr="00C2464A">
        <w:tc>
          <w:tcPr>
            <w:tcW w:w="2474" w:type="dxa"/>
          </w:tcPr>
          <w:p w14:paraId="21875644" w14:textId="77777777" w:rsidR="003E0D54" w:rsidRPr="009B5733" w:rsidRDefault="003E0D54" w:rsidP="00C2464A">
            <w:pPr>
              <w:rPr>
                <w:rFonts w:eastAsia="Batang"/>
                <w:szCs w:val="20"/>
              </w:rPr>
            </w:pPr>
            <w:proofErr w:type="gramStart"/>
            <w:r w:rsidRPr="009B5733">
              <w:rPr>
                <w:rFonts w:eastAsia="Batang"/>
                <w:szCs w:val="20"/>
              </w:rPr>
              <w:t>..</w:t>
            </w:r>
            <w:proofErr w:type="gramEnd"/>
            <w:r w:rsidRPr="009B5733">
              <w:rPr>
                <w:rFonts w:eastAsia="Batang"/>
                <w:szCs w:val="20"/>
              </w:rPr>
              <w:t>/DeviceType.manufacturereModelName</w:t>
            </w:r>
          </w:p>
        </w:tc>
        <w:tc>
          <w:tcPr>
            <w:tcW w:w="2506" w:type="dxa"/>
          </w:tcPr>
          <w:p w14:paraId="600536DC" w14:textId="77777777" w:rsidR="003E0D54" w:rsidRPr="009B5733" w:rsidRDefault="003E0D54" w:rsidP="00C2464A">
            <w:pPr>
              <w:rPr>
                <w:rFonts w:eastAsia="Batang"/>
                <w:szCs w:val="20"/>
              </w:rPr>
            </w:pPr>
            <w:r w:rsidRPr="009B5733">
              <w:rPr>
                <w:rFonts w:eastAsia="Batang"/>
                <w:szCs w:val="20"/>
              </w:rPr>
              <w:t>String</w:t>
            </w:r>
          </w:p>
        </w:tc>
        <w:tc>
          <w:tcPr>
            <w:tcW w:w="2925" w:type="dxa"/>
          </w:tcPr>
          <w:p w14:paraId="43166CB0" w14:textId="77777777" w:rsidR="003E0D54" w:rsidRPr="00091F1D" w:rsidRDefault="003E0D54" w:rsidP="00C2464A">
            <w:pPr>
              <w:rPr>
                <w:rFonts w:eastAsia="Batang"/>
                <w:szCs w:val="20"/>
              </w:rPr>
            </w:pPr>
            <w:r w:rsidRPr="00091F1D">
              <w:rPr>
                <w:rFonts w:cs="Arial"/>
                <w:szCs w:val="20"/>
              </w:rPr>
              <w:t>Tillverkarens benämning på modellnamnet.</w:t>
            </w:r>
          </w:p>
        </w:tc>
        <w:tc>
          <w:tcPr>
            <w:tcW w:w="1617" w:type="dxa"/>
          </w:tcPr>
          <w:p w14:paraId="4E5482D0" w14:textId="77777777" w:rsidR="003E0D54" w:rsidRPr="009B5733" w:rsidRDefault="003E0D54" w:rsidP="00C2464A">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3E0D54" w:rsidRPr="00864746" w14:paraId="5E44B36D" w14:textId="77777777" w:rsidTr="00C2464A">
        <w:tc>
          <w:tcPr>
            <w:tcW w:w="2474" w:type="dxa"/>
            <w:shd w:val="clear" w:color="auto" w:fill="D9D9D9" w:themeFill="background1" w:themeFillShade="D9"/>
          </w:tcPr>
          <w:p w14:paraId="676DEA18" w14:textId="77777777" w:rsidR="003E0D54" w:rsidRPr="009B5733" w:rsidRDefault="003E0D54" w:rsidP="00C2464A">
            <w:pPr>
              <w:rPr>
                <w:rFonts w:eastAsia="Batang"/>
                <w:szCs w:val="20"/>
              </w:rPr>
            </w:pPr>
            <w:r w:rsidRPr="00864746">
              <w:rPr>
                <w:szCs w:val="20"/>
                <w:lang w:eastAsia="sv-SE"/>
              </w:rPr>
              <w:t>location</w:t>
            </w:r>
          </w:p>
        </w:tc>
        <w:tc>
          <w:tcPr>
            <w:tcW w:w="2506" w:type="dxa"/>
            <w:shd w:val="clear" w:color="auto" w:fill="D9D9D9" w:themeFill="background1" w:themeFillShade="D9"/>
          </w:tcPr>
          <w:p w14:paraId="7EBA83C4" w14:textId="77777777" w:rsidR="003E0D54" w:rsidRPr="00864746" w:rsidRDefault="003E0D54" w:rsidP="00C2464A">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545DE95E" w14:textId="77777777" w:rsidR="003E0D54" w:rsidRPr="00864746" w:rsidRDefault="003E0D54" w:rsidP="00C2464A">
            <w:pPr>
              <w:rPr>
                <w:rFonts w:eastAsia="Batang"/>
                <w:szCs w:val="20"/>
              </w:rPr>
            </w:pPr>
          </w:p>
        </w:tc>
        <w:tc>
          <w:tcPr>
            <w:tcW w:w="1617" w:type="dxa"/>
            <w:shd w:val="clear" w:color="auto" w:fill="D9D9D9" w:themeFill="background1" w:themeFillShade="D9"/>
          </w:tcPr>
          <w:p w14:paraId="31CE9C08" w14:textId="77777777" w:rsidR="003E0D54" w:rsidRPr="00864746" w:rsidRDefault="003E0D54" w:rsidP="00C2464A">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3E0D54" w:rsidRPr="008345BA" w14:paraId="431DF7EE" w14:textId="77777777" w:rsidTr="00C2464A">
        <w:tc>
          <w:tcPr>
            <w:tcW w:w="2474" w:type="dxa"/>
          </w:tcPr>
          <w:p w14:paraId="0CA4323F" w14:textId="77777777" w:rsidR="003E0D54" w:rsidRPr="00894EEA" w:rsidRDefault="003E0D54" w:rsidP="00C2464A">
            <w:pPr>
              <w:rPr>
                <w:rFonts w:eastAsia="Batang"/>
                <w:szCs w:val="20"/>
              </w:rPr>
            </w:pPr>
            <w:proofErr w:type="gramStart"/>
            <w:r w:rsidRPr="00894EEA">
              <w:rPr>
                <w:rFonts w:eastAsia="Batang"/>
                <w:szCs w:val="20"/>
              </w:rPr>
              <w:t>..</w:t>
            </w:r>
            <w:proofErr w:type="gramEnd"/>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12283F9B" w14:textId="77777777" w:rsidR="003E0D54" w:rsidRPr="00894EEA" w:rsidRDefault="003E0D54" w:rsidP="00C2464A">
            <w:pPr>
              <w:rPr>
                <w:rFonts w:eastAsia="Batang"/>
                <w:szCs w:val="20"/>
              </w:rPr>
            </w:pPr>
            <w:r w:rsidRPr="00894EEA">
              <w:rPr>
                <w:rFonts w:eastAsia="Batang"/>
                <w:szCs w:val="20"/>
              </w:rPr>
              <w:t>IIType</w:t>
            </w:r>
          </w:p>
        </w:tc>
        <w:tc>
          <w:tcPr>
            <w:tcW w:w="2925" w:type="dxa"/>
          </w:tcPr>
          <w:p w14:paraId="4588406F" w14:textId="510D074F" w:rsidR="003E0D54" w:rsidRPr="008345BA" w:rsidRDefault="006701F1" w:rsidP="00C2464A">
            <w:pPr>
              <w:rPr>
                <w:rFonts w:eastAsia="Batang"/>
                <w:szCs w:val="20"/>
              </w:rPr>
            </w:pPr>
            <w:r>
              <w:rPr>
                <w:rFonts w:cs="Arial"/>
              </w:rPr>
              <w:t>Identifiering för platsen. Anges om platsen är en vårdenhet.</w:t>
            </w:r>
          </w:p>
        </w:tc>
        <w:tc>
          <w:tcPr>
            <w:tcW w:w="1617" w:type="dxa"/>
          </w:tcPr>
          <w:p w14:paraId="171CB379" w14:textId="77777777" w:rsidR="003E0D54" w:rsidRPr="00894EEA" w:rsidRDefault="003E0D54" w:rsidP="00C2464A">
            <w:pPr>
              <w:rPr>
                <w:rFonts w:eastAsia="Batang"/>
                <w:szCs w:val="20"/>
              </w:rPr>
            </w:pPr>
            <w:r w:rsidRPr="00894EEA">
              <w:rPr>
                <w:rFonts w:eastAsia="Batang"/>
                <w:szCs w:val="20"/>
              </w:rPr>
              <w:t>0</w:t>
            </w:r>
            <w:proofErr w:type="gramStart"/>
            <w:r w:rsidRPr="00894EEA">
              <w:rPr>
                <w:rFonts w:eastAsia="Batang"/>
                <w:szCs w:val="20"/>
              </w:rPr>
              <w:t>..</w:t>
            </w:r>
            <w:proofErr w:type="gramEnd"/>
            <w:r w:rsidRPr="00894EEA">
              <w:rPr>
                <w:rFonts w:eastAsia="Batang"/>
                <w:szCs w:val="20"/>
              </w:rPr>
              <w:t>1</w:t>
            </w:r>
          </w:p>
        </w:tc>
      </w:tr>
      <w:tr w:rsidR="003E0D54" w:rsidRPr="0087117C" w14:paraId="694237C5" w14:textId="77777777" w:rsidTr="00C2464A">
        <w:tc>
          <w:tcPr>
            <w:tcW w:w="2474" w:type="dxa"/>
            <w:tcBorders>
              <w:top w:val="single" w:sz="4" w:space="0" w:color="auto"/>
              <w:left w:val="single" w:sz="4" w:space="0" w:color="auto"/>
              <w:bottom w:val="single" w:sz="4" w:space="0" w:color="auto"/>
              <w:right w:val="single" w:sz="4" w:space="0" w:color="auto"/>
            </w:tcBorders>
          </w:tcPr>
          <w:p w14:paraId="6FBD5088" w14:textId="77777777" w:rsidR="003E0D54" w:rsidRPr="0087117C" w:rsidRDefault="003E0D54" w:rsidP="00C2464A">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4CC760E6" w14:textId="77777777" w:rsidR="003E0D54" w:rsidRPr="0087117C" w:rsidRDefault="003E0D54" w:rsidP="00C2464A">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7DD3C30" w14:textId="77777777" w:rsidR="003E0D54" w:rsidRPr="0087117C" w:rsidRDefault="003E0D54" w:rsidP="00C2464A">
            <w:pPr>
              <w:rPr>
                <w:rFonts w:cs="Arial"/>
                <w:i/>
                <w:szCs w:val="20"/>
              </w:rPr>
            </w:pPr>
            <w:r w:rsidRPr="0087117C">
              <w:rPr>
                <w:rFonts w:cs="Arial"/>
                <w:i/>
                <w:szCs w:val="20"/>
              </w:rPr>
              <w:t>Root blir då</w:t>
            </w:r>
          </w:p>
          <w:p w14:paraId="1D5AAEBE" w14:textId="59CD056D" w:rsidR="003E0D54" w:rsidRPr="0087117C" w:rsidRDefault="00DE5CA4" w:rsidP="00C2464A">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AEE766E" w14:textId="77777777" w:rsidR="003E0D54" w:rsidRPr="0087117C" w:rsidRDefault="003E0D54" w:rsidP="00C2464A">
            <w:pPr>
              <w:rPr>
                <w:rFonts w:eastAsia="Batang"/>
                <w:i/>
                <w:szCs w:val="20"/>
              </w:rPr>
            </w:pPr>
            <w:r w:rsidRPr="0087117C">
              <w:rPr>
                <w:rFonts w:eastAsia="Batang"/>
                <w:i/>
                <w:szCs w:val="20"/>
              </w:rPr>
              <w:t>1</w:t>
            </w:r>
          </w:p>
        </w:tc>
      </w:tr>
      <w:tr w:rsidR="003E0D54" w:rsidRPr="0087117C" w14:paraId="2D324FD5" w14:textId="77777777" w:rsidTr="00C2464A">
        <w:tc>
          <w:tcPr>
            <w:tcW w:w="2474" w:type="dxa"/>
            <w:tcBorders>
              <w:top w:val="single" w:sz="4" w:space="0" w:color="auto"/>
              <w:left w:val="single" w:sz="4" w:space="0" w:color="auto"/>
              <w:bottom w:val="single" w:sz="4" w:space="0" w:color="auto"/>
              <w:right w:val="single" w:sz="4" w:space="0" w:color="auto"/>
            </w:tcBorders>
          </w:tcPr>
          <w:p w14:paraId="2C626A4B" w14:textId="77777777" w:rsidR="003E0D54" w:rsidRPr="0087117C" w:rsidRDefault="003E0D54" w:rsidP="00C2464A">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56947E09" w14:textId="77777777" w:rsidR="003E0D54" w:rsidRPr="0087117C" w:rsidRDefault="003E0D54" w:rsidP="00C2464A">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B4015A" w14:textId="1B7042D6" w:rsidR="003E0D54" w:rsidRPr="0087117C" w:rsidRDefault="003E0D54" w:rsidP="006701F1">
            <w:pPr>
              <w:rPr>
                <w:rFonts w:cs="Arial"/>
                <w:i/>
                <w:szCs w:val="20"/>
              </w:rPr>
            </w:pPr>
            <w:r w:rsidRPr="0087117C">
              <w:rPr>
                <w:rFonts w:cs="Arial"/>
                <w:i/>
                <w:szCs w:val="20"/>
              </w:rPr>
              <w:t>Extension sätts till HSA-id</w:t>
            </w:r>
            <w:r w:rsidR="006701F1">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29A4AA9F" w14:textId="77777777" w:rsidR="003E0D54" w:rsidRPr="0087117C" w:rsidRDefault="003E0D54" w:rsidP="00C2464A">
            <w:pPr>
              <w:rPr>
                <w:rFonts w:eastAsia="Batang"/>
                <w:i/>
                <w:szCs w:val="20"/>
              </w:rPr>
            </w:pPr>
            <w:r w:rsidRPr="0087117C">
              <w:rPr>
                <w:rFonts w:eastAsia="Batang"/>
                <w:i/>
                <w:szCs w:val="20"/>
              </w:rPr>
              <w:t>1</w:t>
            </w:r>
          </w:p>
        </w:tc>
      </w:tr>
      <w:tr w:rsidR="003E0D54" w:rsidRPr="00D96D4F" w14:paraId="6C5D1CFF" w14:textId="77777777" w:rsidTr="00C2464A">
        <w:tc>
          <w:tcPr>
            <w:tcW w:w="2474" w:type="dxa"/>
          </w:tcPr>
          <w:p w14:paraId="7E2D6F73" w14:textId="77777777" w:rsidR="003E0D54" w:rsidRPr="00B75512" w:rsidRDefault="003E0D54" w:rsidP="00C2464A">
            <w:pPr>
              <w:rPr>
                <w:rFonts w:eastAsia="Batang"/>
                <w:szCs w:val="20"/>
                <w:lang w:val="en-GB"/>
              </w:rPr>
            </w:pPr>
            <w:r>
              <w:rPr>
                <w:rFonts w:eastAsia="Batang"/>
                <w:szCs w:val="20"/>
                <w:lang w:val="en-GB"/>
              </w:rPr>
              <w:t>../LocationType.name*</w:t>
            </w:r>
          </w:p>
        </w:tc>
        <w:tc>
          <w:tcPr>
            <w:tcW w:w="2506" w:type="dxa"/>
          </w:tcPr>
          <w:p w14:paraId="30197D26" w14:textId="77777777" w:rsidR="003E0D54" w:rsidRPr="00B75512" w:rsidRDefault="003E0D54" w:rsidP="00C2464A">
            <w:pPr>
              <w:rPr>
                <w:rFonts w:eastAsia="Batang"/>
                <w:szCs w:val="20"/>
                <w:lang w:val="en-GB"/>
              </w:rPr>
            </w:pPr>
            <w:r>
              <w:rPr>
                <w:rFonts w:eastAsia="Batang"/>
                <w:szCs w:val="20"/>
                <w:lang w:val="en-GB"/>
              </w:rPr>
              <w:t>String</w:t>
            </w:r>
          </w:p>
        </w:tc>
        <w:tc>
          <w:tcPr>
            <w:tcW w:w="2925" w:type="dxa"/>
          </w:tcPr>
          <w:p w14:paraId="5CE2E3B5" w14:textId="77777777" w:rsidR="003E0D54" w:rsidRPr="001A3002" w:rsidRDefault="003E0D54" w:rsidP="00C2464A">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07468CD8" w14:textId="77777777" w:rsidR="003E0D54" w:rsidRPr="001A3002" w:rsidRDefault="003E0D54" w:rsidP="00C2464A">
            <w:pPr>
              <w:rPr>
                <w:rFonts w:eastAsia="Batang"/>
                <w:szCs w:val="20"/>
              </w:rPr>
            </w:pPr>
            <w:r>
              <w:rPr>
                <w:rFonts w:cs="Arial"/>
                <w:b/>
                <w:szCs w:val="20"/>
              </w:rPr>
              <w:t xml:space="preserve"> (Fält 2b)</w:t>
            </w:r>
          </w:p>
        </w:tc>
        <w:tc>
          <w:tcPr>
            <w:tcW w:w="1617" w:type="dxa"/>
          </w:tcPr>
          <w:p w14:paraId="3895F823" w14:textId="77777777" w:rsidR="003E0D54" w:rsidRPr="00D96D4F" w:rsidRDefault="003E0D54" w:rsidP="00C2464A">
            <w:pPr>
              <w:rPr>
                <w:rFonts w:eastAsia="Batang"/>
                <w:szCs w:val="20"/>
                <w:lang w:val="en-US"/>
              </w:rPr>
            </w:pPr>
            <w:r>
              <w:rPr>
                <w:rFonts w:eastAsia="Batang"/>
                <w:szCs w:val="20"/>
                <w:lang w:val="en-US"/>
              </w:rPr>
              <w:t>1</w:t>
            </w:r>
          </w:p>
        </w:tc>
      </w:tr>
      <w:tr w:rsidR="003E0D54" w:rsidRPr="008345BA" w14:paraId="60D84A16" w14:textId="77777777" w:rsidTr="00C2464A">
        <w:tc>
          <w:tcPr>
            <w:tcW w:w="2474" w:type="dxa"/>
          </w:tcPr>
          <w:p w14:paraId="4B2E4B03" w14:textId="77777777" w:rsidR="003E0D54" w:rsidRPr="008345BA" w:rsidRDefault="003E0D54" w:rsidP="00C2464A">
            <w:pPr>
              <w:rPr>
                <w:rFonts w:eastAsia="Batang"/>
                <w:szCs w:val="20"/>
                <w:lang w:val="en-GB"/>
              </w:rPr>
            </w:pPr>
            <w:r w:rsidRPr="008345BA">
              <w:rPr>
                <w:rFonts w:eastAsia="Batang"/>
                <w:szCs w:val="20"/>
                <w:lang w:val="en-GB"/>
              </w:rPr>
              <w:t>../LocationType.address</w:t>
            </w:r>
          </w:p>
        </w:tc>
        <w:tc>
          <w:tcPr>
            <w:tcW w:w="2506" w:type="dxa"/>
          </w:tcPr>
          <w:p w14:paraId="4A008CFA" w14:textId="77777777" w:rsidR="003E0D54" w:rsidRPr="008345BA" w:rsidRDefault="003E0D54" w:rsidP="00C2464A">
            <w:pPr>
              <w:rPr>
                <w:rFonts w:eastAsia="Batang"/>
                <w:szCs w:val="20"/>
                <w:lang w:val="en-GB"/>
              </w:rPr>
            </w:pPr>
            <w:r>
              <w:rPr>
                <w:rFonts w:eastAsia="Batang"/>
                <w:szCs w:val="20"/>
                <w:lang w:val="en-GB"/>
              </w:rPr>
              <w:t>AddressType</w:t>
            </w:r>
          </w:p>
        </w:tc>
        <w:tc>
          <w:tcPr>
            <w:tcW w:w="2925" w:type="dxa"/>
          </w:tcPr>
          <w:p w14:paraId="122D3953" w14:textId="77777777" w:rsidR="003E0D54" w:rsidRPr="00964D8F" w:rsidRDefault="003E0D54" w:rsidP="00C2464A">
            <w:pPr>
              <w:rPr>
                <w:rFonts w:cs="Arial"/>
                <w:szCs w:val="20"/>
              </w:rPr>
            </w:pPr>
            <w:r w:rsidRPr="008345BA">
              <w:rPr>
                <w:rFonts w:cs="Arial"/>
                <w:szCs w:val="20"/>
              </w:rPr>
              <w:t>Platsens adress vilke</w:t>
            </w:r>
            <w:r>
              <w:rPr>
                <w:rFonts w:cs="Arial"/>
                <w:szCs w:val="20"/>
              </w:rPr>
              <w:t>n mätvärdet är knuten till.</w:t>
            </w:r>
          </w:p>
        </w:tc>
        <w:tc>
          <w:tcPr>
            <w:tcW w:w="1617" w:type="dxa"/>
          </w:tcPr>
          <w:p w14:paraId="6BFCEB35" w14:textId="77777777" w:rsidR="003E0D54" w:rsidRPr="008345BA" w:rsidRDefault="003E0D54" w:rsidP="00C2464A">
            <w:pPr>
              <w:rPr>
                <w:rFonts w:eastAsia="Batang"/>
                <w:szCs w:val="20"/>
                <w:lang w:val="en-US"/>
              </w:rPr>
            </w:pPr>
            <w:r w:rsidRPr="008345BA">
              <w:rPr>
                <w:rFonts w:eastAsia="Batang"/>
                <w:szCs w:val="20"/>
                <w:lang w:val="en-US"/>
              </w:rPr>
              <w:t>0..*</w:t>
            </w:r>
          </w:p>
        </w:tc>
      </w:tr>
      <w:tr w:rsidR="003E0D54" w:rsidRPr="00C74AA6" w14:paraId="4887D503" w14:textId="77777777" w:rsidTr="00C2464A">
        <w:tc>
          <w:tcPr>
            <w:tcW w:w="2474" w:type="dxa"/>
            <w:tcBorders>
              <w:top w:val="single" w:sz="4" w:space="0" w:color="auto"/>
              <w:left w:val="single" w:sz="4" w:space="0" w:color="auto"/>
              <w:bottom w:val="single" w:sz="4" w:space="0" w:color="auto"/>
              <w:right w:val="single" w:sz="4" w:space="0" w:color="auto"/>
            </w:tcBorders>
          </w:tcPr>
          <w:p w14:paraId="649F1551" w14:textId="77777777" w:rsidR="003E0D54" w:rsidRPr="00C74AA6" w:rsidRDefault="003E0D54" w:rsidP="00C2464A">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601B0C6" w14:textId="77777777" w:rsidR="003E0D54" w:rsidRPr="00C74AA6" w:rsidRDefault="003E0D54" w:rsidP="00C2464A">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49E7686E" w14:textId="77777777" w:rsidR="003E0D54" w:rsidRPr="00C74AA6" w:rsidRDefault="003E0D54" w:rsidP="00C2464A">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4D9E2F42" w14:textId="77777777" w:rsidR="003E0D54" w:rsidRPr="0058291B" w:rsidRDefault="003E0D54" w:rsidP="00C2464A">
            <w:pPr>
              <w:rPr>
                <w:rFonts w:eastAsia="Batang"/>
                <w:i/>
                <w:szCs w:val="20"/>
              </w:rPr>
            </w:pPr>
            <w:r w:rsidRPr="0058291B">
              <w:rPr>
                <w:rFonts w:eastAsia="Batang"/>
                <w:i/>
                <w:szCs w:val="20"/>
              </w:rPr>
              <w:t>0</w:t>
            </w:r>
            <w:proofErr w:type="gramStart"/>
            <w:r w:rsidRPr="0058291B">
              <w:rPr>
                <w:rFonts w:eastAsia="Batang"/>
                <w:i/>
                <w:szCs w:val="20"/>
              </w:rPr>
              <w:t>..</w:t>
            </w:r>
            <w:proofErr w:type="gramEnd"/>
            <w:r w:rsidRPr="0058291B">
              <w:rPr>
                <w:rFonts w:eastAsia="Batang"/>
                <w:i/>
                <w:szCs w:val="20"/>
              </w:rPr>
              <w:t>1</w:t>
            </w:r>
          </w:p>
        </w:tc>
      </w:tr>
      <w:tr w:rsidR="003E0D54" w:rsidRPr="00C74AA6" w14:paraId="15DE6555" w14:textId="77777777" w:rsidTr="00C2464A">
        <w:tc>
          <w:tcPr>
            <w:tcW w:w="2474" w:type="dxa"/>
            <w:tcBorders>
              <w:top w:val="single" w:sz="4" w:space="0" w:color="auto"/>
              <w:left w:val="single" w:sz="4" w:space="0" w:color="auto"/>
              <w:bottom w:val="single" w:sz="4" w:space="0" w:color="auto"/>
              <w:right w:val="single" w:sz="4" w:space="0" w:color="auto"/>
            </w:tcBorders>
          </w:tcPr>
          <w:p w14:paraId="1E03AC5C" w14:textId="77777777" w:rsidR="003E0D54" w:rsidRPr="0058291B" w:rsidRDefault="003E0D54" w:rsidP="00C2464A">
            <w:pPr>
              <w:rPr>
                <w:rFonts w:eastAsia="Batang"/>
                <w:i/>
                <w:szCs w:val="20"/>
              </w:rPr>
            </w:pPr>
            <w:proofErr w:type="gramStart"/>
            <w:r w:rsidRPr="0058291B">
              <w:rPr>
                <w:rFonts w:eastAsia="Batang"/>
                <w:i/>
                <w:szCs w:val="20"/>
              </w:rPr>
              <w:t>..</w:t>
            </w:r>
            <w:proofErr w:type="gramEnd"/>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DF7F7DA" w14:textId="77777777" w:rsidR="003E0D54" w:rsidRPr="0058291B" w:rsidRDefault="003E0D54" w:rsidP="00C2464A">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EC2309" w14:textId="77777777" w:rsidR="003E0D54" w:rsidRPr="00C74AA6" w:rsidRDefault="003E0D54" w:rsidP="00C2464A">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A08FCFE" w14:textId="77777777" w:rsidR="003E0D54" w:rsidRPr="0058291B" w:rsidRDefault="003E0D54" w:rsidP="00C2464A">
            <w:pPr>
              <w:rPr>
                <w:rFonts w:eastAsia="Batang"/>
                <w:i/>
                <w:szCs w:val="20"/>
              </w:rPr>
            </w:pPr>
            <w:r w:rsidRPr="0058291B">
              <w:rPr>
                <w:rFonts w:eastAsia="Batang"/>
                <w:i/>
                <w:szCs w:val="20"/>
              </w:rPr>
              <w:t>1</w:t>
            </w:r>
          </w:p>
        </w:tc>
      </w:tr>
      <w:tr w:rsidR="003E0D54" w:rsidRPr="00C74AA6" w14:paraId="246771F3" w14:textId="77777777" w:rsidTr="00C2464A">
        <w:tc>
          <w:tcPr>
            <w:tcW w:w="2474" w:type="dxa"/>
            <w:tcBorders>
              <w:top w:val="single" w:sz="4" w:space="0" w:color="auto"/>
              <w:left w:val="single" w:sz="4" w:space="0" w:color="auto"/>
              <w:bottom w:val="single" w:sz="4" w:space="0" w:color="auto"/>
              <w:right w:val="single" w:sz="4" w:space="0" w:color="auto"/>
            </w:tcBorders>
          </w:tcPr>
          <w:p w14:paraId="0FE2252E" w14:textId="77777777" w:rsidR="003E0D54" w:rsidRPr="00C74AA6" w:rsidRDefault="003E0D54" w:rsidP="00C2464A">
            <w:pPr>
              <w:rPr>
                <w:rFonts w:eastAsia="Batang"/>
                <w:i/>
                <w:szCs w:val="20"/>
                <w:lang w:val="en-GB"/>
              </w:rPr>
            </w:pPr>
            <w:proofErr w:type="gramStart"/>
            <w:r w:rsidRPr="0058291B">
              <w:rPr>
                <w:rFonts w:eastAsia="Batang"/>
                <w:i/>
                <w:szCs w:val="20"/>
              </w:rPr>
              <w:t>..</w:t>
            </w:r>
            <w:proofErr w:type="gramEnd"/>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71B90B22" w14:textId="77777777" w:rsidR="003E0D54" w:rsidRPr="00C74AA6" w:rsidRDefault="003E0D54" w:rsidP="00C2464A">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ED04BF" w14:textId="77777777" w:rsidR="003E0D54" w:rsidRDefault="003E0D54" w:rsidP="00C2464A">
            <w:pPr>
              <w:rPr>
                <w:rFonts w:cs="Arial"/>
                <w:i/>
                <w:szCs w:val="20"/>
              </w:rPr>
            </w:pPr>
            <w:r w:rsidRPr="00C74AA6">
              <w:rPr>
                <w:rFonts w:cs="Arial"/>
                <w:i/>
                <w:szCs w:val="20"/>
              </w:rPr>
              <w:t>Kodsystem för angiven kod fö</w:t>
            </w:r>
            <w:r>
              <w:rPr>
                <w:rFonts w:cs="Arial"/>
                <w:i/>
                <w:szCs w:val="20"/>
              </w:rPr>
              <w:t>r adresstyp. Ska vara följande:</w:t>
            </w:r>
          </w:p>
          <w:p w14:paraId="39DBF4B8" w14:textId="77777777" w:rsidR="003E0D54" w:rsidRDefault="003E0D54" w:rsidP="00C2464A">
            <w:pPr>
              <w:rPr>
                <w:rFonts w:cs="Arial"/>
                <w:i/>
                <w:szCs w:val="20"/>
              </w:rPr>
            </w:pPr>
          </w:p>
          <w:p w14:paraId="46480ECF" w14:textId="77777777" w:rsidR="003E0D54" w:rsidRPr="003A2BE3" w:rsidRDefault="003E0D54" w:rsidP="00C2464A">
            <w:pPr>
              <w:rPr>
                <w:rFonts w:cs="Arial"/>
                <w:i/>
                <w:szCs w:val="20"/>
              </w:rPr>
            </w:pPr>
            <w:r w:rsidRPr="003A2BE3">
              <w:rPr>
                <w:rFonts w:cs="Arial"/>
                <w:i/>
                <w:szCs w:val="20"/>
              </w:rPr>
              <w:t>KV Healthcare Service Location (HL7) med OID</w:t>
            </w:r>
          </w:p>
          <w:p w14:paraId="556CFE7A" w14:textId="77777777" w:rsidR="003E0D54" w:rsidRPr="00235F93" w:rsidRDefault="003E0D54" w:rsidP="00C2464A">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516B8202" w14:textId="77777777" w:rsidR="003E0D54" w:rsidRPr="00C74AA6" w:rsidRDefault="003E0D54" w:rsidP="00C2464A">
            <w:pPr>
              <w:rPr>
                <w:rFonts w:eastAsia="Batang"/>
                <w:i/>
                <w:szCs w:val="20"/>
                <w:lang w:val="en-US"/>
              </w:rPr>
            </w:pPr>
            <w:r w:rsidRPr="00C74AA6">
              <w:rPr>
                <w:rFonts w:eastAsia="Batang"/>
                <w:i/>
                <w:szCs w:val="20"/>
                <w:lang w:val="en-US"/>
              </w:rPr>
              <w:t>1</w:t>
            </w:r>
          </w:p>
        </w:tc>
      </w:tr>
      <w:tr w:rsidR="003E0D54" w:rsidRPr="00C74AA6" w14:paraId="0C35798A" w14:textId="77777777" w:rsidTr="00C2464A">
        <w:tc>
          <w:tcPr>
            <w:tcW w:w="2474" w:type="dxa"/>
            <w:tcBorders>
              <w:top w:val="single" w:sz="4" w:space="0" w:color="auto"/>
              <w:left w:val="single" w:sz="4" w:space="0" w:color="auto"/>
              <w:bottom w:val="single" w:sz="4" w:space="0" w:color="auto"/>
              <w:right w:val="single" w:sz="4" w:space="0" w:color="auto"/>
            </w:tcBorders>
          </w:tcPr>
          <w:p w14:paraId="2F8B4E58" w14:textId="77777777" w:rsidR="003E0D54" w:rsidRPr="00C74AA6" w:rsidRDefault="003E0D54" w:rsidP="00C2464A">
            <w:pPr>
              <w:rPr>
                <w:rFonts w:eastAsia="Batang"/>
                <w:i/>
                <w:szCs w:val="20"/>
                <w:lang w:val="en-GB"/>
              </w:rPr>
            </w:pPr>
            <w:r w:rsidRPr="00C74AA6">
              <w:rPr>
                <w:rFonts w:eastAsia="Batang"/>
                <w:i/>
                <w:szCs w:val="20"/>
                <w:lang w:val="en-GB"/>
              </w:rPr>
              <w:t>../LocationType.address.purpose.codeSystemNa</w:t>
            </w:r>
            <w:r w:rsidRPr="00C74AA6">
              <w:rPr>
                <w:rFonts w:eastAsia="Batang"/>
                <w:i/>
                <w:szCs w:val="20"/>
                <w:lang w:val="en-GB"/>
              </w:rPr>
              <w:lastRenderedPageBreak/>
              <w:t>me</w:t>
            </w:r>
          </w:p>
        </w:tc>
        <w:tc>
          <w:tcPr>
            <w:tcW w:w="2506" w:type="dxa"/>
            <w:tcBorders>
              <w:top w:val="single" w:sz="4" w:space="0" w:color="auto"/>
              <w:left w:val="single" w:sz="4" w:space="0" w:color="auto"/>
              <w:bottom w:val="single" w:sz="4" w:space="0" w:color="auto"/>
              <w:right w:val="single" w:sz="4" w:space="0" w:color="auto"/>
            </w:tcBorders>
          </w:tcPr>
          <w:p w14:paraId="0E49625C" w14:textId="77777777" w:rsidR="003E0D54" w:rsidRPr="00C74AA6" w:rsidRDefault="003E0D54" w:rsidP="00C2464A">
            <w:pPr>
              <w:rPr>
                <w:rFonts w:eastAsia="Batang"/>
                <w:i/>
                <w:szCs w:val="20"/>
                <w:lang w:val="en-GB"/>
              </w:rPr>
            </w:pPr>
            <w:r w:rsidRPr="00C74AA6">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04F157A" w14:textId="77777777" w:rsidR="003E0D54" w:rsidRPr="00C74AA6" w:rsidRDefault="003E0D54" w:rsidP="00C2464A">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4F7A9AF" w14:textId="77777777" w:rsidR="003E0D54" w:rsidRPr="00C74AA6" w:rsidRDefault="003E0D54" w:rsidP="00C2464A">
            <w:pPr>
              <w:rPr>
                <w:rFonts w:eastAsia="Batang"/>
                <w:i/>
                <w:szCs w:val="20"/>
                <w:lang w:val="en-US"/>
              </w:rPr>
            </w:pPr>
            <w:r w:rsidRPr="00C74AA6">
              <w:rPr>
                <w:rFonts w:eastAsia="Batang"/>
                <w:i/>
                <w:szCs w:val="20"/>
                <w:lang w:val="en-US"/>
              </w:rPr>
              <w:t>0..1</w:t>
            </w:r>
          </w:p>
        </w:tc>
      </w:tr>
      <w:tr w:rsidR="003E0D54" w:rsidRPr="00C74AA6" w14:paraId="6F5432BB" w14:textId="77777777" w:rsidTr="00C2464A">
        <w:tc>
          <w:tcPr>
            <w:tcW w:w="2474" w:type="dxa"/>
            <w:tcBorders>
              <w:top w:val="single" w:sz="4" w:space="0" w:color="auto"/>
              <w:left w:val="single" w:sz="4" w:space="0" w:color="auto"/>
              <w:bottom w:val="single" w:sz="4" w:space="0" w:color="auto"/>
              <w:right w:val="single" w:sz="4" w:space="0" w:color="auto"/>
            </w:tcBorders>
          </w:tcPr>
          <w:p w14:paraId="7A846A3D" w14:textId="77777777" w:rsidR="003E0D54" w:rsidRPr="00C74AA6" w:rsidRDefault="003E0D54" w:rsidP="00C2464A">
            <w:pPr>
              <w:rPr>
                <w:rFonts w:eastAsia="Batang"/>
                <w:i/>
                <w:szCs w:val="20"/>
                <w:lang w:val="en-GB"/>
              </w:rPr>
            </w:pPr>
            <w:r w:rsidRPr="00C74AA6">
              <w:rPr>
                <w:rFonts w:eastAsia="Batang"/>
                <w:i/>
                <w:szCs w:val="20"/>
                <w:lang w:val="en-GB"/>
              </w:rPr>
              <w:lastRenderedPageBreak/>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44EC8E76" w14:textId="77777777" w:rsidR="003E0D54" w:rsidRPr="00C74AA6" w:rsidRDefault="003E0D54" w:rsidP="00C2464A">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2218B6" w14:textId="77777777" w:rsidR="003E0D54" w:rsidRPr="00C74AA6" w:rsidRDefault="003E0D54" w:rsidP="00C2464A">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11AE1C6" w14:textId="77777777" w:rsidR="003E0D54" w:rsidRPr="00C74AA6" w:rsidRDefault="003E0D54" w:rsidP="00C2464A">
            <w:pPr>
              <w:rPr>
                <w:rFonts w:eastAsia="Batang"/>
                <w:i/>
                <w:szCs w:val="20"/>
                <w:lang w:val="en-US"/>
              </w:rPr>
            </w:pPr>
            <w:r w:rsidRPr="00C74AA6">
              <w:rPr>
                <w:rFonts w:eastAsia="Batang"/>
                <w:i/>
                <w:szCs w:val="20"/>
                <w:lang w:val="en-US"/>
              </w:rPr>
              <w:t>0..1</w:t>
            </w:r>
          </w:p>
        </w:tc>
      </w:tr>
      <w:tr w:rsidR="003E0D54" w:rsidRPr="00C74AA6" w14:paraId="30D64326" w14:textId="77777777" w:rsidTr="00C2464A">
        <w:tc>
          <w:tcPr>
            <w:tcW w:w="2474" w:type="dxa"/>
            <w:tcBorders>
              <w:top w:val="single" w:sz="4" w:space="0" w:color="auto"/>
              <w:left w:val="single" w:sz="4" w:space="0" w:color="auto"/>
              <w:bottom w:val="single" w:sz="4" w:space="0" w:color="auto"/>
              <w:right w:val="single" w:sz="4" w:space="0" w:color="auto"/>
            </w:tcBorders>
          </w:tcPr>
          <w:p w14:paraId="0C2B2CEB" w14:textId="77777777" w:rsidR="003E0D54" w:rsidRPr="00C74AA6" w:rsidRDefault="003E0D54" w:rsidP="00C2464A">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6F66E5F2" w14:textId="77777777" w:rsidR="003E0D54" w:rsidRPr="00C74AA6" w:rsidRDefault="003E0D54" w:rsidP="00C2464A">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990660E" w14:textId="4646C4D0" w:rsidR="003E0D54" w:rsidRPr="00C74AA6" w:rsidRDefault="009B5733" w:rsidP="009B573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13A80BB8" w14:textId="77777777" w:rsidR="003E0D54" w:rsidRPr="009B5733" w:rsidRDefault="003E0D54" w:rsidP="00C2464A">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3E0D54" w:rsidRPr="00964D8F" w14:paraId="2AC8C5A2" w14:textId="77777777" w:rsidTr="00C2464A">
        <w:tc>
          <w:tcPr>
            <w:tcW w:w="2474" w:type="dxa"/>
          </w:tcPr>
          <w:p w14:paraId="26DAD037" w14:textId="77777777" w:rsidR="003E0D54" w:rsidRPr="009B5733" w:rsidRDefault="003E0D54" w:rsidP="00C2464A">
            <w:pPr>
              <w:rPr>
                <w:rFonts w:eastAsia="Batang"/>
                <w:i/>
                <w:szCs w:val="20"/>
              </w:rPr>
            </w:pPr>
            <w:proofErr w:type="gramStart"/>
            <w:r w:rsidRPr="009B5733">
              <w:rPr>
                <w:rFonts w:eastAsia="Batang"/>
                <w:i/>
                <w:szCs w:val="20"/>
              </w:rPr>
              <w:t>..</w:t>
            </w:r>
            <w:proofErr w:type="gramEnd"/>
            <w:r w:rsidRPr="009B5733">
              <w:rPr>
                <w:rFonts w:eastAsia="Batang"/>
                <w:i/>
                <w:szCs w:val="20"/>
              </w:rPr>
              <w:t>/LocationType.address.purpose.</w:t>
            </w:r>
            <w:r w:rsidRPr="00C74AA6">
              <w:rPr>
                <w:rFonts w:cs="Arial"/>
                <w:i/>
                <w:color w:val="000000"/>
                <w:szCs w:val="20"/>
                <w:lang w:eastAsia="sv-SE"/>
              </w:rPr>
              <w:t>value</w:t>
            </w:r>
          </w:p>
        </w:tc>
        <w:tc>
          <w:tcPr>
            <w:tcW w:w="2506" w:type="dxa"/>
          </w:tcPr>
          <w:p w14:paraId="3372856E" w14:textId="77777777" w:rsidR="003E0D54" w:rsidRPr="009B5733" w:rsidRDefault="003E0D54" w:rsidP="00C2464A">
            <w:pPr>
              <w:rPr>
                <w:rFonts w:eastAsia="Batang"/>
                <w:i/>
                <w:szCs w:val="20"/>
              </w:rPr>
            </w:pPr>
            <w:r w:rsidRPr="00C74AA6">
              <w:rPr>
                <w:rFonts w:cs="Arial"/>
                <w:i/>
                <w:color w:val="000000"/>
                <w:szCs w:val="20"/>
                <w:highlight w:val="white"/>
                <w:lang w:eastAsia="sv-SE"/>
              </w:rPr>
              <w:t>AddressPartType</w:t>
            </w:r>
          </w:p>
        </w:tc>
        <w:tc>
          <w:tcPr>
            <w:tcW w:w="2925" w:type="dxa"/>
          </w:tcPr>
          <w:p w14:paraId="4B759052" w14:textId="3BC9F926" w:rsidR="003E0D54" w:rsidRPr="00C74AA6" w:rsidRDefault="009B5733" w:rsidP="00C2464A">
            <w:pPr>
              <w:rPr>
                <w:rFonts w:cs="Arial"/>
                <w:i/>
                <w:szCs w:val="20"/>
              </w:rPr>
            </w:pPr>
            <w:r>
              <w:rPr>
                <w:rFonts w:cs="Arial"/>
                <w:i/>
              </w:rPr>
              <w:t>Själva adressen anges.</w:t>
            </w:r>
          </w:p>
        </w:tc>
        <w:tc>
          <w:tcPr>
            <w:tcW w:w="1617" w:type="dxa"/>
          </w:tcPr>
          <w:p w14:paraId="782E7EF0" w14:textId="77777777" w:rsidR="003E0D54" w:rsidRPr="009B5733" w:rsidRDefault="003E0D54" w:rsidP="00C2464A">
            <w:pPr>
              <w:rPr>
                <w:rFonts w:eastAsia="Batang"/>
                <w:i/>
                <w:szCs w:val="20"/>
              </w:rPr>
            </w:pPr>
            <w:r w:rsidRPr="009B5733">
              <w:rPr>
                <w:rFonts w:eastAsia="Batang"/>
                <w:i/>
                <w:szCs w:val="20"/>
              </w:rPr>
              <w:t>1</w:t>
            </w:r>
            <w:proofErr w:type="gramStart"/>
            <w:r w:rsidRPr="009B5733">
              <w:rPr>
                <w:rFonts w:eastAsia="Batang"/>
                <w:i/>
                <w:szCs w:val="20"/>
              </w:rPr>
              <w:t>..</w:t>
            </w:r>
            <w:proofErr w:type="gramEnd"/>
            <w:r w:rsidRPr="009B5733">
              <w:rPr>
                <w:rFonts w:eastAsia="Batang"/>
                <w:i/>
                <w:szCs w:val="20"/>
              </w:rPr>
              <w:t>*</w:t>
            </w:r>
          </w:p>
        </w:tc>
      </w:tr>
      <w:tr w:rsidR="003E0D54" w:rsidRPr="00964D8F" w14:paraId="24D251AA" w14:textId="77777777" w:rsidTr="00C2464A">
        <w:tc>
          <w:tcPr>
            <w:tcW w:w="2474" w:type="dxa"/>
          </w:tcPr>
          <w:p w14:paraId="7352A8D9" w14:textId="77777777" w:rsidR="003E0D54" w:rsidRPr="00C74AA6" w:rsidRDefault="003E0D54" w:rsidP="00C2464A">
            <w:pPr>
              <w:rPr>
                <w:rFonts w:eastAsia="Batang"/>
                <w:i/>
                <w:szCs w:val="20"/>
                <w:lang w:val="en-GB"/>
              </w:rPr>
            </w:pPr>
            <w:r w:rsidRPr="00B176F3">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4524743C" w14:textId="77777777" w:rsidR="003E0D54" w:rsidRPr="00C74AA6" w:rsidRDefault="003E0D54" w:rsidP="00C2464A">
            <w:pPr>
              <w:rPr>
                <w:rFonts w:eastAsia="Batang"/>
                <w:i/>
                <w:szCs w:val="20"/>
                <w:lang w:val="en-GB"/>
              </w:rPr>
            </w:pPr>
            <w:r>
              <w:rPr>
                <w:rFonts w:cs="Arial"/>
                <w:i/>
                <w:color w:val="000000"/>
                <w:szCs w:val="20"/>
                <w:lang w:val="en-US" w:eastAsia="sv-SE"/>
              </w:rPr>
              <w:t>String</w:t>
            </w:r>
          </w:p>
        </w:tc>
        <w:tc>
          <w:tcPr>
            <w:tcW w:w="2925" w:type="dxa"/>
          </w:tcPr>
          <w:p w14:paraId="228BEEC0" w14:textId="77777777" w:rsidR="003E0D54" w:rsidRPr="00B81FE2" w:rsidRDefault="003E0D54" w:rsidP="00C2464A">
            <w:pPr>
              <w:rPr>
                <w:rFonts w:cs="Arial"/>
                <w:i/>
                <w:szCs w:val="20"/>
              </w:rPr>
            </w:pPr>
            <w:r w:rsidRPr="00B81FE2">
              <w:rPr>
                <w:rFonts w:cs="Arial"/>
                <w:i/>
                <w:szCs w:val="20"/>
              </w:rPr>
              <w:t>Namn på adressdel som bygger upp addressrymden.</w:t>
            </w:r>
          </w:p>
        </w:tc>
        <w:tc>
          <w:tcPr>
            <w:tcW w:w="1617" w:type="dxa"/>
          </w:tcPr>
          <w:p w14:paraId="6D530421" w14:textId="77777777" w:rsidR="003E0D54" w:rsidRPr="00C74AA6" w:rsidRDefault="003E0D54" w:rsidP="00C2464A">
            <w:pPr>
              <w:rPr>
                <w:rFonts w:eastAsia="Batang"/>
                <w:i/>
                <w:szCs w:val="20"/>
                <w:lang w:val="en-US"/>
              </w:rPr>
            </w:pPr>
            <w:r>
              <w:rPr>
                <w:rFonts w:eastAsia="Batang"/>
                <w:i/>
                <w:szCs w:val="20"/>
                <w:lang w:val="en-US"/>
              </w:rPr>
              <w:t>1</w:t>
            </w:r>
          </w:p>
        </w:tc>
      </w:tr>
      <w:tr w:rsidR="003E0D54" w:rsidRPr="00964D8F" w14:paraId="3F1FC158" w14:textId="77777777" w:rsidTr="00C2464A">
        <w:tc>
          <w:tcPr>
            <w:tcW w:w="2474" w:type="dxa"/>
          </w:tcPr>
          <w:p w14:paraId="33939AFC" w14:textId="77777777" w:rsidR="003E0D54" w:rsidRPr="00964D8F" w:rsidRDefault="003E0D54" w:rsidP="00C2464A">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40AD802D" w14:textId="77777777" w:rsidR="003E0D54" w:rsidRDefault="003E0D54" w:rsidP="00C2464A">
            <w:pPr>
              <w:rPr>
                <w:rFonts w:cs="Arial"/>
                <w:i/>
                <w:color w:val="000000"/>
                <w:szCs w:val="20"/>
                <w:lang w:eastAsia="sv-SE"/>
              </w:rPr>
            </w:pPr>
            <w:r w:rsidRPr="00964D8F">
              <w:rPr>
                <w:rFonts w:cs="Arial"/>
                <w:i/>
                <w:color w:val="000000"/>
                <w:szCs w:val="20"/>
                <w:highlight w:val="white"/>
                <w:lang w:eastAsia="sv-SE"/>
              </w:rPr>
              <w:t>AddressPartTypeEnum</w:t>
            </w:r>
          </w:p>
          <w:p w14:paraId="5B1B14E3" w14:textId="77777777" w:rsidR="003E0D54" w:rsidRPr="00964D8F" w:rsidRDefault="003E0D54" w:rsidP="00C2464A">
            <w:pPr>
              <w:rPr>
                <w:rFonts w:eastAsia="Batang"/>
                <w:i/>
                <w:szCs w:val="20"/>
                <w:lang w:val="en-GB"/>
              </w:rPr>
            </w:pPr>
          </w:p>
        </w:tc>
        <w:tc>
          <w:tcPr>
            <w:tcW w:w="2925" w:type="dxa"/>
          </w:tcPr>
          <w:p w14:paraId="38FD40CD" w14:textId="77777777" w:rsidR="003E0D54" w:rsidRDefault="003E0D54" w:rsidP="00C2464A">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66ABC75F" w14:textId="77777777" w:rsidR="003E0D54" w:rsidRPr="00B81FE2" w:rsidRDefault="003E0D54" w:rsidP="00C2464A">
            <w:pPr>
              <w:rPr>
                <w:rFonts w:cs="Arial"/>
                <w:i/>
                <w:color w:val="000000"/>
                <w:szCs w:val="20"/>
                <w:lang w:eastAsia="sv-SE"/>
              </w:rPr>
            </w:pPr>
          </w:p>
          <w:p w14:paraId="670C6B9D" w14:textId="77777777" w:rsidR="003E0D54" w:rsidRPr="00DF0641" w:rsidRDefault="003E0D54" w:rsidP="00C2464A">
            <w:pPr>
              <w:rPr>
                <w:rFonts w:cs="Arial"/>
                <w:i/>
                <w:szCs w:val="20"/>
              </w:rPr>
            </w:pPr>
            <w:r w:rsidRPr="00DF0641">
              <w:rPr>
                <w:rFonts w:cs="Arial"/>
                <w:i/>
                <w:szCs w:val="20"/>
              </w:rPr>
              <w:t xml:space="preserve">AL = Adressrad (används för leveransadress, tilläggsinfo eller en gatuadress men </w:t>
            </w:r>
            <w:proofErr w:type="gramStart"/>
            <w:r w:rsidRPr="00DF0641">
              <w:rPr>
                <w:rFonts w:cs="Arial"/>
                <w:i/>
                <w:szCs w:val="20"/>
              </w:rPr>
              <w:t>ej</w:t>
            </w:r>
            <w:proofErr w:type="gramEnd"/>
            <w:r w:rsidRPr="00DF0641">
              <w:rPr>
                <w:rFonts w:cs="Arial"/>
                <w:i/>
                <w:szCs w:val="20"/>
              </w:rPr>
              <w:t xml:space="preserve"> leveransadress och gatuadress tillsammans)</w:t>
            </w:r>
          </w:p>
          <w:p w14:paraId="628959A6" w14:textId="77777777" w:rsidR="003E0D54" w:rsidRPr="00DF0641" w:rsidRDefault="003E0D54" w:rsidP="00C2464A">
            <w:pPr>
              <w:rPr>
                <w:rFonts w:cs="Arial"/>
                <w:i/>
                <w:szCs w:val="20"/>
              </w:rPr>
            </w:pPr>
            <w:r w:rsidRPr="00DF0641">
              <w:rPr>
                <w:rFonts w:cs="Arial"/>
                <w:i/>
                <w:szCs w:val="20"/>
              </w:rPr>
              <w:t>ADL = Tillägg lokalisationsinfo (t.ex. våningsnr "3", lägenhetsnr "122")</w:t>
            </w:r>
          </w:p>
          <w:p w14:paraId="4A41198F" w14:textId="77777777" w:rsidR="003E0D54" w:rsidRPr="00DF0641" w:rsidRDefault="003E0D54" w:rsidP="00C2464A">
            <w:pPr>
              <w:rPr>
                <w:rFonts w:cs="Arial"/>
                <w:i/>
                <w:szCs w:val="20"/>
              </w:rPr>
            </w:pPr>
            <w:r w:rsidRPr="00DF0641">
              <w:rPr>
                <w:rFonts w:cs="Arial"/>
                <w:i/>
                <w:szCs w:val="20"/>
              </w:rPr>
              <w:t>UNIT = Definierar värdestypen för lokalisationsinfo (t.ex. "våning", "lägenhet")</w:t>
            </w:r>
          </w:p>
          <w:p w14:paraId="3E7E5E23" w14:textId="77777777" w:rsidR="003E0D54" w:rsidRPr="00DF0641" w:rsidRDefault="003E0D54" w:rsidP="00C2464A">
            <w:pPr>
              <w:rPr>
                <w:rFonts w:cs="Arial"/>
                <w:i/>
                <w:szCs w:val="20"/>
              </w:rPr>
            </w:pPr>
            <w:r w:rsidRPr="00DF0641">
              <w:rPr>
                <w:rFonts w:cs="Arial"/>
                <w:i/>
                <w:szCs w:val="20"/>
              </w:rPr>
              <w:t>UNID = Siffran eller namnet på värdestyp som kännetecknar byggnad eller fastighet (t.ex. "kvarteret Hälsan")</w:t>
            </w:r>
          </w:p>
          <w:p w14:paraId="10EE40BB" w14:textId="77777777" w:rsidR="003E0D54" w:rsidRPr="00DF0641" w:rsidRDefault="003E0D54" w:rsidP="00C2464A">
            <w:pPr>
              <w:rPr>
                <w:rFonts w:cs="Arial"/>
                <w:i/>
                <w:szCs w:val="20"/>
              </w:rPr>
            </w:pPr>
            <w:r w:rsidRPr="00DF0641">
              <w:rPr>
                <w:rFonts w:cs="Arial"/>
                <w:i/>
                <w:szCs w:val="20"/>
              </w:rPr>
              <w:t>DAL = Leveransadressrad (tillåts inte stå i kombination med leveransadress och gatuadress)</w:t>
            </w:r>
          </w:p>
          <w:p w14:paraId="1F35FB82" w14:textId="77777777" w:rsidR="003E0D54" w:rsidRPr="00DF0641" w:rsidRDefault="003E0D54" w:rsidP="00C2464A">
            <w:pPr>
              <w:rPr>
                <w:rFonts w:cs="Arial"/>
                <w:i/>
                <w:szCs w:val="20"/>
              </w:rPr>
            </w:pPr>
            <w:r w:rsidRPr="00DF0641">
              <w:rPr>
                <w:rFonts w:cs="Arial"/>
                <w:i/>
                <w:szCs w:val="20"/>
              </w:rPr>
              <w:t>DINSTA = Leveransområde (oftast en ort där leveransadressen skiljer sig från kommunorten)</w:t>
            </w:r>
          </w:p>
          <w:p w14:paraId="74FE7F31" w14:textId="77777777" w:rsidR="003E0D54" w:rsidRPr="00DF0641" w:rsidRDefault="003E0D54" w:rsidP="00C2464A">
            <w:pPr>
              <w:rPr>
                <w:rFonts w:cs="Arial"/>
                <w:i/>
                <w:szCs w:val="20"/>
              </w:rPr>
            </w:pPr>
            <w:r w:rsidRPr="00DF0641">
              <w:rPr>
                <w:rFonts w:cs="Arial"/>
                <w:i/>
                <w:szCs w:val="20"/>
              </w:rPr>
              <w:t>DINSTQ = Leveransadressbenämning (t.ex. hisshall "B", "östra" receptionen)</w:t>
            </w:r>
          </w:p>
          <w:p w14:paraId="62627A41" w14:textId="77777777" w:rsidR="003E0D54" w:rsidRPr="00DF0641" w:rsidRDefault="003E0D54" w:rsidP="00C2464A">
            <w:pPr>
              <w:rPr>
                <w:rFonts w:cs="Arial"/>
                <w:i/>
                <w:szCs w:val="20"/>
              </w:rPr>
            </w:pPr>
            <w:r w:rsidRPr="00DF0641">
              <w:rPr>
                <w:rFonts w:cs="Arial"/>
                <w:i/>
                <w:szCs w:val="20"/>
              </w:rPr>
              <w:lastRenderedPageBreak/>
              <w:t>DINST = Leveransadresstypen (t.ex. "hisshall", "receptionen")</w:t>
            </w:r>
          </w:p>
          <w:p w14:paraId="76F8E866" w14:textId="77777777" w:rsidR="003E0D54" w:rsidRPr="00DF0641" w:rsidRDefault="003E0D54" w:rsidP="00C2464A">
            <w:pPr>
              <w:rPr>
                <w:rFonts w:cs="Arial"/>
                <w:i/>
                <w:szCs w:val="20"/>
              </w:rPr>
            </w:pPr>
            <w:r w:rsidRPr="00DF0641">
              <w:rPr>
                <w:rFonts w:cs="Arial"/>
                <w:i/>
                <w:szCs w:val="20"/>
              </w:rPr>
              <w:t>DMOD = Leveranssätt (t.ex. "postutdelning", "postbox")</w:t>
            </w:r>
          </w:p>
          <w:p w14:paraId="45F89A9F" w14:textId="77777777" w:rsidR="003E0D54" w:rsidRPr="00DF0641" w:rsidRDefault="003E0D54" w:rsidP="00C2464A">
            <w:pPr>
              <w:rPr>
                <w:rFonts w:cs="Arial"/>
                <w:i/>
                <w:szCs w:val="20"/>
              </w:rPr>
            </w:pPr>
            <w:r w:rsidRPr="00DF0641">
              <w:rPr>
                <w:rFonts w:cs="Arial"/>
                <w:i/>
                <w:szCs w:val="20"/>
              </w:rPr>
              <w:t>DMODID = Leveranssättbenämning (t.ex. postbox "2683")</w:t>
            </w:r>
          </w:p>
          <w:p w14:paraId="6D50B27B" w14:textId="77777777" w:rsidR="003E0D54" w:rsidRPr="00DF0641" w:rsidRDefault="003E0D54" w:rsidP="00C2464A">
            <w:pPr>
              <w:rPr>
                <w:rFonts w:cs="Arial"/>
                <w:i/>
                <w:szCs w:val="20"/>
              </w:rPr>
            </w:pPr>
            <w:r w:rsidRPr="00DF0641">
              <w:rPr>
                <w:rFonts w:cs="Arial"/>
                <w:i/>
                <w:szCs w:val="20"/>
              </w:rPr>
              <w:t>SAL = Gatuadressrad (används frekvent då man inte vill bryta ned adressrymden i gatutyper, byggnadsnr etc.)</w:t>
            </w:r>
          </w:p>
          <w:p w14:paraId="4BDC0807" w14:textId="77777777" w:rsidR="003E0D54" w:rsidRPr="00DF0641" w:rsidRDefault="003E0D54" w:rsidP="00C2464A">
            <w:pPr>
              <w:rPr>
                <w:rFonts w:cs="Arial"/>
                <w:i/>
                <w:szCs w:val="20"/>
              </w:rPr>
            </w:pPr>
            <w:r w:rsidRPr="00DF0641">
              <w:rPr>
                <w:rFonts w:cs="Arial"/>
                <w:i/>
                <w:szCs w:val="20"/>
              </w:rPr>
              <w:t xml:space="preserve">BNR = Byggnads- eller fastighetsnummer (används </w:t>
            </w:r>
            <w:proofErr w:type="gramStart"/>
            <w:r w:rsidRPr="00DF0641">
              <w:rPr>
                <w:rFonts w:cs="Arial"/>
                <w:i/>
                <w:szCs w:val="20"/>
              </w:rPr>
              <w:t>ej</w:t>
            </w:r>
            <w:proofErr w:type="gramEnd"/>
            <w:r w:rsidRPr="00DF0641">
              <w:rPr>
                <w:rFonts w:cs="Arial"/>
                <w:i/>
                <w:szCs w:val="20"/>
              </w:rPr>
              <w:t xml:space="preserve"> som gatunummer)</w:t>
            </w:r>
          </w:p>
          <w:p w14:paraId="532CCB62" w14:textId="77777777" w:rsidR="003E0D54" w:rsidRPr="00DF0641" w:rsidRDefault="003E0D54" w:rsidP="00C2464A">
            <w:pPr>
              <w:rPr>
                <w:rFonts w:cs="Arial"/>
                <w:i/>
                <w:szCs w:val="20"/>
              </w:rPr>
            </w:pPr>
            <w:r w:rsidRPr="00DF0641">
              <w:rPr>
                <w:rFonts w:cs="Arial"/>
                <w:i/>
                <w:szCs w:val="20"/>
              </w:rPr>
              <w:t>BNN = Den numeriska delen av byggnads- eller fastighetsnumret</w:t>
            </w:r>
          </w:p>
          <w:p w14:paraId="78835C71" w14:textId="77777777" w:rsidR="003E0D54" w:rsidRPr="00DF0641" w:rsidRDefault="003E0D54" w:rsidP="00C2464A">
            <w:pPr>
              <w:rPr>
                <w:rFonts w:cs="Arial"/>
                <w:i/>
                <w:szCs w:val="20"/>
              </w:rPr>
            </w:pPr>
            <w:r w:rsidRPr="00DF0641">
              <w:rPr>
                <w:rFonts w:cs="Arial"/>
                <w:i/>
                <w:szCs w:val="20"/>
              </w:rPr>
              <w:t>BNS = Byggnads- eller fastighetsnummer suffix (t.ex. 12"B")</w:t>
            </w:r>
          </w:p>
          <w:p w14:paraId="627E6631" w14:textId="77777777" w:rsidR="003E0D54" w:rsidRPr="00DF0641" w:rsidRDefault="003E0D54" w:rsidP="00C2464A">
            <w:pPr>
              <w:rPr>
                <w:rFonts w:cs="Arial"/>
                <w:i/>
                <w:szCs w:val="20"/>
              </w:rPr>
            </w:pPr>
            <w:r w:rsidRPr="00DF0641">
              <w:rPr>
                <w:rFonts w:cs="Arial"/>
                <w:i/>
                <w:szCs w:val="20"/>
              </w:rPr>
              <w:t>STR = Gatunamn (namnet samt typen av gatan)</w:t>
            </w:r>
          </w:p>
          <w:p w14:paraId="26234B7B" w14:textId="77777777" w:rsidR="003E0D54" w:rsidRPr="00DF0641" w:rsidRDefault="003E0D54" w:rsidP="00C2464A">
            <w:pPr>
              <w:rPr>
                <w:rFonts w:cs="Arial"/>
                <w:i/>
                <w:szCs w:val="20"/>
              </w:rPr>
            </w:pPr>
            <w:r w:rsidRPr="00DF0641">
              <w:rPr>
                <w:rFonts w:cs="Arial"/>
                <w:i/>
                <w:szCs w:val="20"/>
              </w:rPr>
              <w:t>STB = Gatunamnbasen (namnet på anknytande huvudgata utan riktning)</w:t>
            </w:r>
          </w:p>
          <w:p w14:paraId="331373D1" w14:textId="77777777" w:rsidR="003E0D54" w:rsidRPr="00DF0641" w:rsidRDefault="003E0D54" w:rsidP="00C2464A">
            <w:pPr>
              <w:rPr>
                <w:rFonts w:cs="Arial"/>
                <w:i/>
                <w:szCs w:val="20"/>
              </w:rPr>
            </w:pPr>
            <w:r w:rsidRPr="00DF0641">
              <w:rPr>
                <w:rFonts w:cs="Arial"/>
                <w:i/>
                <w:szCs w:val="20"/>
              </w:rPr>
              <w:t>STTYP = Gatutypen (typen på gatan som berörs, t.ex. "gågata")</w:t>
            </w:r>
          </w:p>
          <w:p w14:paraId="0C4EF35E" w14:textId="77777777" w:rsidR="003E0D54" w:rsidRPr="00DF0641" w:rsidRDefault="003E0D54" w:rsidP="00C2464A">
            <w:pPr>
              <w:rPr>
                <w:rFonts w:cs="Arial"/>
                <w:i/>
                <w:szCs w:val="20"/>
              </w:rPr>
            </w:pPr>
            <w:r w:rsidRPr="00DF0641">
              <w:rPr>
                <w:rFonts w:cs="Arial"/>
                <w:i/>
                <w:szCs w:val="20"/>
              </w:rPr>
              <w:t>DIR = Riktning (t.ex. N, S, W, E)</w:t>
            </w:r>
          </w:p>
          <w:p w14:paraId="4BDB19D7" w14:textId="77777777" w:rsidR="003E0D54" w:rsidRPr="00DF0641" w:rsidRDefault="003E0D54" w:rsidP="00C2464A">
            <w:pPr>
              <w:rPr>
                <w:rFonts w:cs="Arial"/>
                <w:i/>
                <w:szCs w:val="20"/>
              </w:rPr>
            </w:pPr>
            <w:proofErr w:type="gramStart"/>
            <w:r w:rsidRPr="00DF0641">
              <w:rPr>
                <w:rFonts w:cs="Arial"/>
                <w:i/>
                <w:szCs w:val="20"/>
              </w:rPr>
              <w:t>INT</w:t>
            </w:r>
            <w:proofErr w:type="gramEnd"/>
            <w:r w:rsidRPr="00DF0641">
              <w:rPr>
                <w:rFonts w:cs="Arial"/>
                <w:i/>
                <w:szCs w:val="20"/>
              </w:rPr>
              <w:t xml:space="preserve"> = Korsning (anger att en korsning är anknuten berörd adress)</w:t>
            </w:r>
          </w:p>
          <w:p w14:paraId="2F7B2BE4" w14:textId="77777777" w:rsidR="003E0D54" w:rsidRPr="00DF0641" w:rsidRDefault="003E0D54" w:rsidP="00C2464A">
            <w:pPr>
              <w:rPr>
                <w:rFonts w:cs="Arial"/>
                <w:i/>
                <w:szCs w:val="20"/>
                <w:lang w:val="en-US"/>
              </w:rPr>
            </w:pPr>
            <w:r w:rsidRPr="00DF0641">
              <w:rPr>
                <w:rFonts w:cs="Arial"/>
                <w:i/>
                <w:szCs w:val="20"/>
                <w:lang w:val="en-US"/>
              </w:rPr>
              <w:t>CAR = C/O (care of) adress</w:t>
            </w:r>
          </w:p>
          <w:p w14:paraId="234F9B0D" w14:textId="77777777" w:rsidR="003E0D54" w:rsidRPr="00DF0641" w:rsidRDefault="003E0D54" w:rsidP="00C2464A">
            <w:pPr>
              <w:rPr>
                <w:rFonts w:cs="Arial"/>
                <w:i/>
                <w:szCs w:val="20"/>
              </w:rPr>
            </w:pPr>
            <w:r w:rsidRPr="00DF0641">
              <w:rPr>
                <w:rFonts w:cs="Arial"/>
                <w:i/>
                <w:szCs w:val="20"/>
              </w:rPr>
              <w:t>CEN = Områdes- kvartersbenämning (definierar område eller kvarter som berörd adress ligger i, t.ex. SoFo)</w:t>
            </w:r>
          </w:p>
          <w:p w14:paraId="3FFC17AA" w14:textId="77777777" w:rsidR="003E0D54" w:rsidRPr="00DF0641" w:rsidRDefault="003E0D54" w:rsidP="00C2464A">
            <w:pPr>
              <w:rPr>
                <w:rFonts w:cs="Arial"/>
                <w:i/>
                <w:szCs w:val="20"/>
              </w:rPr>
            </w:pPr>
            <w:r w:rsidRPr="00DF0641">
              <w:rPr>
                <w:rFonts w:cs="Arial"/>
                <w:i/>
                <w:szCs w:val="20"/>
              </w:rPr>
              <w:t>CNT = Land</w:t>
            </w:r>
          </w:p>
          <w:p w14:paraId="4524BBB6" w14:textId="77777777" w:rsidR="003E0D54" w:rsidRPr="00DF0641" w:rsidRDefault="003E0D54" w:rsidP="00C2464A">
            <w:pPr>
              <w:rPr>
                <w:rFonts w:cs="Arial"/>
                <w:i/>
                <w:szCs w:val="20"/>
              </w:rPr>
            </w:pPr>
            <w:r w:rsidRPr="00DF0641">
              <w:rPr>
                <w:rFonts w:cs="Arial"/>
                <w:i/>
                <w:szCs w:val="20"/>
              </w:rPr>
              <w:t>CPA = Län</w:t>
            </w:r>
          </w:p>
          <w:p w14:paraId="2D41FEA0" w14:textId="77777777" w:rsidR="003E0D54" w:rsidRPr="00DF0641" w:rsidRDefault="003E0D54" w:rsidP="00C2464A">
            <w:pPr>
              <w:rPr>
                <w:rFonts w:cs="Arial"/>
                <w:i/>
                <w:szCs w:val="20"/>
              </w:rPr>
            </w:pPr>
            <w:r w:rsidRPr="00DF0641">
              <w:rPr>
                <w:rFonts w:cs="Arial"/>
                <w:i/>
                <w:szCs w:val="20"/>
              </w:rPr>
              <w:t xml:space="preserve">DEL = Skiljetecken (används för att särskilja text i </w:t>
            </w:r>
            <w:r w:rsidRPr="00DF0641">
              <w:rPr>
                <w:rFonts w:cs="Arial"/>
                <w:i/>
                <w:szCs w:val="20"/>
              </w:rPr>
              <w:lastRenderedPageBreak/>
              <w:t>adressrymden)</w:t>
            </w:r>
          </w:p>
          <w:p w14:paraId="57D1FADE" w14:textId="77777777" w:rsidR="003E0D54" w:rsidRPr="00DF0641" w:rsidRDefault="003E0D54" w:rsidP="00C2464A">
            <w:pPr>
              <w:rPr>
                <w:rFonts w:cs="Arial"/>
                <w:i/>
                <w:szCs w:val="20"/>
              </w:rPr>
            </w:pPr>
            <w:r w:rsidRPr="00DF0641">
              <w:rPr>
                <w:rFonts w:cs="Arial"/>
                <w:i/>
                <w:szCs w:val="20"/>
              </w:rPr>
              <w:t>CTY = Postort</w:t>
            </w:r>
          </w:p>
          <w:p w14:paraId="2D920013" w14:textId="77777777" w:rsidR="003E0D54" w:rsidRPr="00DF0641" w:rsidRDefault="003E0D54" w:rsidP="00C2464A">
            <w:pPr>
              <w:rPr>
                <w:rFonts w:cs="Arial"/>
                <w:i/>
                <w:szCs w:val="20"/>
              </w:rPr>
            </w:pPr>
            <w:r w:rsidRPr="00DF0641">
              <w:rPr>
                <w:rFonts w:cs="Arial"/>
                <w:i/>
                <w:szCs w:val="20"/>
              </w:rPr>
              <w:t>POB = Postbox</w:t>
            </w:r>
          </w:p>
          <w:p w14:paraId="5519A22E" w14:textId="77777777" w:rsidR="003E0D54" w:rsidRPr="00DF0641" w:rsidRDefault="003E0D54" w:rsidP="00C2464A">
            <w:pPr>
              <w:rPr>
                <w:rFonts w:cs="Arial"/>
                <w:i/>
                <w:szCs w:val="20"/>
              </w:rPr>
            </w:pPr>
            <w:r w:rsidRPr="00DF0641">
              <w:rPr>
                <w:rFonts w:cs="Arial"/>
                <w:i/>
                <w:szCs w:val="20"/>
              </w:rPr>
              <w:t>ZIP = Postnummer</w:t>
            </w:r>
          </w:p>
          <w:p w14:paraId="536FB147" w14:textId="77777777" w:rsidR="003E0D54" w:rsidRPr="00DF0641" w:rsidRDefault="003E0D54" w:rsidP="00C2464A">
            <w:pPr>
              <w:rPr>
                <w:rFonts w:cs="Arial"/>
                <w:i/>
                <w:szCs w:val="20"/>
              </w:rPr>
            </w:pPr>
            <w:r w:rsidRPr="00DF0641">
              <w:rPr>
                <w:rFonts w:cs="Arial"/>
                <w:i/>
                <w:szCs w:val="20"/>
              </w:rPr>
              <w:t>PRE = Distriktsområde</w:t>
            </w:r>
          </w:p>
          <w:p w14:paraId="7EF0C037" w14:textId="77777777" w:rsidR="003E0D54" w:rsidRPr="00964D8F" w:rsidRDefault="003E0D54" w:rsidP="00C2464A">
            <w:pPr>
              <w:rPr>
                <w:rFonts w:cs="Arial"/>
                <w:i/>
                <w:szCs w:val="20"/>
                <w:lang w:val="en-US"/>
              </w:rPr>
            </w:pPr>
            <w:r w:rsidRPr="00DF0641">
              <w:rPr>
                <w:rFonts w:cs="Arial"/>
                <w:i/>
                <w:szCs w:val="20"/>
                <w:lang w:val="en-US"/>
              </w:rPr>
              <w:t>STA = Region eller provins</w:t>
            </w:r>
          </w:p>
        </w:tc>
        <w:tc>
          <w:tcPr>
            <w:tcW w:w="1617" w:type="dxa"/>
          </w:tcPr>
          <w:p w14:paraId="750AEC7F" w14:textId="77777777" w:rsidR="003E0D54" w:rsidRPr="00964D8F" w:rsidRDefault="003E0D54" w:rsidP="00C2464A">
            <w:pPr>
              <w:rPr>
                <w:rFonts w:eastAsia="Batang"/>
                <w:i/>
                <w:szCs w:val="20"/>
              </w:rPr>
            </w:pPr>
            <w:r w:rsidRPr="00964D8F">
              <w:rPr>
                <w:rFonts w:eastAsia="Batang"/>
                <w:i/>
                <w:szCs w:val="20"/>
              </w:rPr>
              <w:lastRenderedPageBreak/>
              <w:t>0</w:t>
            </w:r>
            <w:proofErr w:type="gramStart"/>
            <w:r w:rsidRPr="00964D8F">
              <w:rPr>
                <w:rFonts w:eastAsia="Batang"/>
                <w:i/>
                <w:szCs w:val="20"/>
              </w:rPr>
              <w:t>..</w:t>
            </w:r>
            <w:proofErr w:type="gramEnd"/>
            <w:r w:rsidRPr="00964D8F">
              <w:rPr>
                <w:rFonts w:eastAsia="Batang"/>
                <w:i/>
                <w:szCs w:val="20"/>
              </w:rPr>
              <w:t>1</w:t>
            </w:r>
          </w:p>
        </w:tc>
      </w:tr>
      <w:tr w:rsidR="003E0D54" w:rsidRPr="008345BA" w14:paraId="3043DCC6" w14:textId="77777777" w:rsidTr="00C2464A">
        <w:tc>
          <w:tcPr>
            <w:tcW w:w="2474" w:type="dxa"/>
          </w:tcPr>
          <w:p w14:paraId="40491487" w14:textId="77777777" w:rsidR="003E0D54" w:rsidRPr="00964D8F" w:rsidRDefault="003E0D54" w:rsidP="00C2464A">
            <w:pPr>
              <w:rPr>
                <w:rFonts w:eastAsia="Batang"/>
                <w:szCs w:val="20"/>
              </w:rPr>
            </w:pPr>
            <w:proofErr w:type="gramStart"/>
            <w:r w:rsidRPr="00964D8F">
              <w:rPr>
                <w:rFonts w:eastAsia="Batang"/>
                <w:szCs w:val="20"/>
              </w:rPr>
              <w:lastRenderedPageBreak/>
              <w:t>..</w:t>
            </w:r>
            <w:proofErr w:type="gramEnd"/>
            <w:r w:rsidRPr="00964D8F">
              <w:rPr>
                <w:rFonts w:eastAsia="Batang"/>
                <w:szCs w:val="20"/>
              </w:rPr>
              <w:t>/LocationType.telecom</w:t>
            </w:r>
          </w:p>
        </w:tc>
        <w:tc>
          <w:tcPr>
            <w:tcW w:w="2506" w:type="dxa"/>
          </w:tcPr>
          <w:p w14:paraId="4EA5446D" w14:textId="77777777" w:rsidR="003E0D54" w:rsidRPr="00964D8F" w:rsidRDefault="003E0D54" w:rsidP="00C2464A">
            <w:pPr>
              <w:rPr>
                <w:rFonts w:eastAsia="Batang"/>
                <w:szCs w:val="20"/>
              </w:rPr>
            </w:pPr>
            <w:r>
              <w:rPr>
                <w:rFonts w:eastAsia="Batang"/>
                <w:szCs w:val="20"/>
              </w:rPr>
              <w:t>TelType</w:t>
            </w:r>
          </w:p>
        </w:tc>
        <w:tc>
          <w:tcPr>
            <w:tcW w:w="2925" w:type="dxa"/>
          </w:tcPr>
          <w:p w14:paraId="353EEB15" w14:textId="77777777" w:rsidR="003E0D54" w:rsidRPr="008345BA" w:rsidRDefault="003E0D54" w:rsidP="00C2464A">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49CD442B" w14:textId="77777777" w:rsidR="003E0D54" w:rsidRPr="008345BA" w:rsidRDefault="003E0D54" w:rsidP="00C2464A">
            <w:pPr>
              <w:rPr>
                <w:rFonts w:cs="Arial"/>
                <w:szCs w:val="20"/>
              </w:rPr>
            </w:pPr>
          </w:p>
          <w:p w14:paraId="62BD00A8" w14:textId="77777777" w:rsidR="003E0D54" w:rsidRPr="008345BA" w:rsidRDefault="003E0D54" w:rsidP="00C2464A">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07CF2179" w14:textId="77777777" w:rsidR="003E0D54" w:rsidRPr="008345BA" w:rsidRDefault="003E0D54" w:rsidP="00C2464A">
            <w:pPr>
              <w:rPr>
                <w:rFonts w:eastAsia="Batang"/>
                <w:szCs w:val="20"/>
                <w:lang w:val="en-US"/>
              </w:rPr>
            </w:pPr>
            <w:r w:rsidRPr="008345BA">
              <w:rPr>
                <w:rFonts w:eastAsia="Batang"/>
                <w:szCs w:val="20"/>
                <w:lang w:val="en-US"/>
              </w:rPr>
              <w:t>0..*</w:t>
            </w:r>
          </w:p>
        </w:tc>
      </w:tr>
      <w:tr w:rsidR="003E0D54" w:rsidRPr="00B81FE2" w14:paraId="6BF37285" w14:textId="77777777" w:rsidTr="00C2464A">
        <w:tc>
          <w:tcPr>
            <w:tcW w:w="2474" w:type="dxa"/>
          </w:tcPr>
          <w:p w14:paraId="36796C26" w14:textId="77777777" w:rsidR="003E0D54" w:rsidRPr="00B81FE2" w:rsidRDefault="003E0D54" w:rsidP="00C2464A">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LocationType.telecom.use</w:t>
            </w:r>
          </w:p>
        </w:tc>
        <w:tc>
          <w:tcPr>
            <w:tcW w:w="2506" w:type="dxa"/>
          </w:tcPr>
          <w:p w14:paraId="6B36CDEF" w14:textId="77777777" w:rsidR="003E0D54" w:rsidRPr="00B81FE2" w:rsidRDefault="003E0D54" w:rsidP="00C2464A">
            <w:pPr>
              <w:rPr>
                <w:rFonts w:eastAsia="Batang"/>
                <w:i/>
                <w:szCs w:val="20"/>
              </w:rPr>
            </w:pPr>
            <w:r w:rsidRPr="00B81FE2">
              <w:rPr>
                <w:rFonts w:eastAsia="Batang"/>
                <w:i/>
                <w:szCs w:val="20"/>
              </w:rPr>
              <w:t>TelType</w:t>
            </w:r>
            <w:r>
              <w:rPr>
                <w:rFonts w:eastAsia="Batang"/>
                <w:i/>
                <w:szCs w:val="20"/>
              </w:rPr>
              <w:t>Enum</w:t>
            </w:r>
          </w:p>
        </w:tc>
        <w:tc>
          <w:tcPr>
            <w:tcW w:w="2925" w:type="dxa"/>
          </w:tcPr>
          <w:p w14:paraId="30874BC0" w14:textId="77777777" w:rsidR="003E0D54" w:rsidRDefault="003E0D54" w:rsidP="00C2464A">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5171DD64" w14:textId="77777777" w:rsidR="003E0D54" w:rsidRDefault="003E0D54" w:rsidP="00C2464A">
            <w:pPr>
              <w:rPr>
                <w:rFonts w:cs="Arial"/>
                <w:i/>
                <w:szCs w:val="20"/>
              </w:rPr>
            </w:pPr>
          </w:p>
          <w:p w14:paraId="18471A99" w14:textId="77777777" w:rsidR="003E0D54" w:rsidRPr="00B81FE2" w:rsidRDefault="003E0D54" w:rsidP="00C2464A">
            <w:pPr>
              <w:rPr>
                <w:rFonts w:cs="Arial"/>
                <w:i/>
                <w:szCs w:val="20"/>
              </w:rPr>
            </w:pPr>
            <w:r w:rsidRPr="00B81FE2">
              <w:rPr>
                <w:rFonts w:cs="Arial"/>
                <w:i/>
                <w:szCs w:val="20"/>
              </w:rPr>
              <w:t>voice = Nummer för att föra ett röstsamtal</w:t>
            </w:r>
          </w:p>
          <w:p w14:paraId="7AD42E2E" w14:textId="77777777" w:rsidR="003E0D54" w:rsidRPr="00B81FE2" w:rsidRDefault="003E0D54" w:rsidP="00C2464A">
            <w:pPr>
              <w:rPr>
                <w:rFonts w:cs="Arial"/>
                <w:i/>
                <w:szCs w:val="20"/>
                <w:lang w:val="en-US"/>
              </w:rPr>
            </w:pPr>
            <w:r w:rsidRPr="00B81FE2">
              <w:rPr>
                <w:rFonts w:cs="Arial"/>
                <w:i/>
                <w:szCs w:val="20"/>
                <w:lang w:val="en-US"/>
              </w:rPr>
              <w:t>fax = Faxnummer</w:t>
            </w:r>
          </w:p>
          <w:p w14:paraId="38FC894E" w14:textId="77777777" w:rsidR="003E0D54" w:rsidRPr="00B81FE2" w:rsidRDefault="003E0D54" w:rsidP="00C2464A">
            <w:pPr>
              <w:rPr>
                <w:rFonts w:cs="Arial"/>
                <w:i/>
                <w:szCs w:val="20"/>
                <w:lang w:val="en-US"/>
              </w:rPr>
            </w:pPr>
            <w:r w:rsidRPr="00B81FE2">
              <w:rPr>
                <w:rFonts w:cs="Arial"/>
                <w:i/>
                <w:szCs w:val="20"/>
                <w:lang w:val="en-US"/>
              </w:rPr>
              <w:t>data = E-post adress</w:t>
            </w:r>
          </w:p>
          <w:p w14:paraId="4B2C5312" w14:textId="77777777" w:rsidR="003E0D54" w:rsidRPr="00B81FE2" w:rsidRDefault="003E0D54" w:rsidP="00C2464A">
            <w:pPr>
              <w:rPr>
                <w:rFonts w:cs="Arial"/>
                <w:i/>
                <w:szCs w:val="20"/>
              </w:rPr>
            </w:pPr>
            <w:r w:rsidRPr="00B81FE2">
              <w:rPr>
                <w:rFonts w:cs="Arial"/>
                <w:i/>
                <w:szCs w:val="20"/>
              </w:rPr>
              <w:t>sms = Nummer för mobila textmeddelanden</w:t>
            </w:r>
          </w:p>
        </w:tc>
        <w:tc>
          <w:tcPr>
            <w:tcW w:w="1617" w:type="dxa"/>
          </w:tcPr>
          <w:p w14:paraId="7E7BBC4B" w14:textId="77777777" w:rsidR="003E0D54" w:rsidRPr="00B81FE2" w:rsidRDefault="003E0D54" w:rsidP="00C2464A">
            <w:pPr>
              <w:rPr>
                <w:rFonts w:eastAsia="Batang"/>
                <w:i/>
                <w:szCs w:val="20"/>
                <w:lang w:val="en-US"/>
              </w:rPr>
            </w:pPr>
            <w:r>
              <w:rPr>
                <w:rFonts w:eastAsia="Batang"/>
                <w:i/>
                <w:szCs w:val="20"/>
                <w:lang w:val="en-US"/>
              </w:rPr>
              <w:t>0..1</w:t>
            </w:r>
          </w:p>
        </w:tc>
      </w:tr>
      <w:tr w:rsidR="003E0D54" w:rsidRPr="00B81FE2" w14:paraId="33E44090" w14:textId="77777777" w:rsidTr="00C2464A">
        <w:tc>
          <w:tcPr>
            <w:tcW w:w="2474" w:type="dxa"/>
          </w:tcPr>
          <w:p w14:paraId="757D3A18" w14:textId="77777777" w:rsidR="003E0D54" w:rsidRPr="00B81FE2" w:rsidRDefault="003E0D54" w:rsidP="00C2464A">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LocationType.telecom.value</w:t>
            </w:r>
          </w:p>
        </w:tc>
        <w:tc>
          <w:tcPr>
            <w:tcW w:w="2506" w:type="dxa"/>
          </w:tcPr>
          <w:p w14:paraId="602AAC91" w14:textId="77777777" w:rsidR="003E0D54" w:rsidRPr="00B81FE2" w:rsidRDefault="003E0D54" w:rsidP="00C2464A">
            <w:pPr>
              <w:rPr>
                <w:rFonts w:eastAsia="Batang"/>
                <w:i/>
                <w:szCs w:val="20"/>
              </w:rPr>
            </w:pPr>
            <w:r>
              <w:rPr>
                <w:rFonts w:eastAsia="Batang"/>
                <w:i/>
                <w:szCs w:val="20"/>
              </w:rPr>
              <w:t>String</w:t>
            </w:r>
          </w:p>
        </w:tc>
        <w:tc>
          <w:tcPr>
            <w:tcW w:w="2925" w:type="dxa"/>
          </w:tcPr>
          <w:p w14:paraId="602B2EA2" w14:textId="77777777" w:rsidR="003E0D54" w:rsidRPr="00B81FE2" w:rsidRDefault="003E0D54" w:rsidP="00C2464A">
            <w:pPr>
              <w:rPr>
                <w:rFonts w:cs="Arial"/>
                <w:i/>
                <w:szCs w:val="20"/>
              </w:rPr>
            </w:pPr>
            <w:r>
              <w:rPr>
                <w:rFonts w:cs="Arial"/>
                <w:i/>
                <w:color w:val="000000"/>
                <w:szCs w:val="20"/>
                <w:lang w:eastAsia="sv-SE"/>
              </w:rPr>
              <w:t>Namn på alternativ för telekom kommunikation.</w:t>
            </w:r>
          </w:p>
        </w:tc>
        <w:tc>
          <w:tcPr>
            <w:tcW w:w="1617" w:type="dxa"/>
          </w:tcPr>
          <w:p w14:paraId="73A8F5A2" w14:textId="77777777" w:rsidR="003E0D54" w:rsidRPr="00B81FE2" w:rsidRDefault="003E0D54" w:rsidP="00C2464A">
            <w:pPr>
              <w:rPr>
                <w:rFonts w:eastAsia="Batang"/>
                <w:i/>
                <w:szCs w:val="20"/>
                <w:lang w:val="en-US"/>
              </w:rPr>
            </w:pPr>
            <w:r>
              <w:rPr>
                <w:rFonts w:eastAsia="Batang"/>
                <w:i/>
                <w:szCs w:val="20"/>
                <w:lang w:val="en-US"/>
              </w:rPr>
              <w:t>0..1</w:t>
            </w:r>
          </w:p>
        </w:tc>
      </w:tr>
      <w:tr w:rsidR="003E0D54" w:rsidRPr="008345BA" w14:paraId="52CFA6B1" w14:textId="77777777" w:rsidTr="00C2464A">
        <w:tc>
          <w:tcPr>
            <w:tcW w:w="2474" w:type="dxa"/>
            <w:shd w:val="clear" w:color="auto" w:fill="D9D9D9" w:themeFill="background1" w:themeFillShade="D9"/>
          </w:tcPr>
          <w:p w14:paraId="568D9FC4" w14:textId="77777777" w:rsidR="003E0D54" w:rsidRPr="008345BA" w:rsidRDefault="003E0D54" w:rsidP="00C2464A">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1236F8AC" w14:textId="77777777" w:rsidR="003E0D54" w:rsidRPr="008345BA" w:rsidRDefault="003E0D54" w:rsidP="00C2464A">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61EEA97C" w14:textId="77777777" w:rsidR="003E0D54" w:rsidRPr="008345BA" w:rsidRDefault="003E0D54" w:rsidP="00C2464A">
            <w:pPr>
              <w:rPr>
                <w:rFonts w:eastAsia="Batang"/>
                <w:szCs w:val="20"/>
                <w:lang w:val="en-US"/>
              </w:rPr>
            </w:pPr>
          </w:p>
        </w:tc>
        <w:tc>
          <w:tcPr>
            <w:tcW w:w="1617" w:type="dxa"/>
            <w:shd w:val="clear" w:color="auto" w:fill="D9D9D9" w:themeFill="background1" w:themeFillShade="D9"/>
          </w:tcPr>
          <w:p w14:paraId="1BE8F36F"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773C829B" w14:textId="77777777" w:rsidTr="00C2464A">
        <w:tc>
          <w:tcPr>
            <w:tcW w:w="2474" w:type="dxa"/>
          </w:tcPr>
          <w:p w14:paraId="033AA514" w14:textId="77777777" w:rsidR="003E0D54" w:rsidRPr="00A21F75" w:rsidRDefault="003E0D54" w:rsidP="00C2464A">
            <w:pPr>
              <w:rPr>
                <w:rFonts w:eastAsia="Batang"/>
                <w:szCs w:val="20"/>
                <w:lang w:val="en-GB"/>
              </w:rPr>
            </w:pPr>
            <w:r w:rsidRPr="008345BA">
              <w:rPr>
                <w:rFonts w:eastAsia="Batang"/>
                <w:szCs w:val="20"/>
                <w:lang w:val="en-GB"/>
              </w:rPr>
              <w:t>../PatientType.id</w:t>
            </w:r>
          </w:p>
        </w:tc>
        <w:tc>
          <w:tcPr>
            <w:tcW w:w="2506" w:type="dxa"/>
          </w:tcPr>
          <w:p w14:paraId="7BDB9C65" w14:textId="77777777" w:rsidR="003E0D54" w:rsidRPr="00894EEA" w:rsidRDefault="003E0D54" w:rsidP="00C2464A">
            <w:pPr>
              <w:rPr>
                <w:rFonts w:eastAsia="Batang"/>
                <w:szCs w:val="20"/>
              </w:rPr>
            </w:pPr>
            <w:r w:rsidRPr="00894EEA">
              <w:rPr>
                <w:rFonts w:eastAsia="Batang"/>
                <w:szCs w:val="20"/>
              </w:rPr>
              <w:t>IIType</w:t>
            </w:r>
          </w:p>
        </w:tc>
        <w:tc>
          <w:tcPr>
            <w:tcW w:w="2925" w:type="dxa"/>
          </w:tcPr>
          <w:p w14:paraId="330BCE5F" w14:textId="77777777" w:rsidR="003E0D54" w:rsidRPr="008F3E17" w:rsidRDefault="003E0D54" w:rsidP="00C2464A">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66F8F0D8" w14:textId="77777777" w:rsidR="003E0D54" w:rsidRPr="008345BA" w:rsidRDefault="003E0D54" w:rsidP="00C2464A">
            <w:pPr>
              <w:rPr>
                <w:rFonts w:eastAsia="Batang"/>
                <w:szCs w:val="20"/>
              </w:rPr>
            </w:pPr>
            <w:r w:rsidRPr="008345BA">
              <w:rPr>
                <w:rFonts w:eastAsia="Batang"/>
                <w:szCs w:val="20"/>
              </w:rPr>
              <w:t>1</w:t>
            </w:r>
          </w:p>
        </w:tc>
      </w:tr>
      <w:tr w:rsidR="003E0D54" w:rsidRPr="000D472E" w14:paraId="19F5D94E" w14:textId="77777777" w:rsidTr="00C2464A">
        <w:tc>
          <w:tcPr>
            <w:tcW w:w="2474" w:type="dxa"/>
            <w:tcBorders>
              <w:top w:val="single" w:sz="4" w:space="0" w:color="auto"/>
              <w:left w:val="single" w:sz="4" w:space="0" w:color="auto"/>
              <w:bottom w:val="single" w:sz="4" w:space="0" w:color="auto"/>
              <w:right w:val="single" w:sz="4" w:space="0" w:color="auto"/>
            </w:tcBorders>
          </w:tcPr>
          <w:p w14:paraId="676B62FA" w14:textId="77777777" w:rsidR="003E0D54" w:rsidRPr="000D472E" w:rsidRDefault="003E0D54" w:rsidP="00C2464A">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DC0F59A" w14:textId="77777777" w:rsidR="003E0D54" w:rsidRPr="000D472E" w:rsidRDefault="003E0D54" w:rsidP="00C2464A">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E9AD430" w14:textId="77777777" w:rsidR="003E0D54" w:rsidRPr="00FE0141" w:rsidRDefault="003E0D54" w:rsidP="00C2464A">
            <w:pPr>
              <w:rPr>
                <w:i/>
                <w:szCs w:val="20"/>
              </w:rPr>
            </w:pPr>
            <w:r w:rsidRPr="00FE0141">
              <w:rPr>
                <w:i/>
                <w:szCs w:val="20"/>
              </w:rPr>
              <w:t>KV OID för typ av identifierare:</w:t>
            </w:r>
          </w:p>
          <w:p w14:paraId="64CAF49A" w14:textId="77777777" w:rsidR="003E0D54" w:rsidRPr="000D472E" w:rsidRDefault="003E0D54" w:rsidP="00C2464A">
            <w:pPr>
              <w:rPr>
                <w:i/>
                <w:szCs w:val="20"/>
              </w:rPr>
            </w:pPr>
          </w:p>
          <w:p w14:paraId="59169681" w14:textId="504AC103" w:rsidR="003E0D54" w:rsidRPr="000D472E" w:rsidRDefault="000A77FA" w:rsidP="00C2464A">
            <w:pPr>
              <w:rPr>
                <w:i/>
                <w:szCs w:val="20"/>
              </w:rPr>
            </w:pPr>
            <w:r>
              <w:rPr>
                <w:i/>
                <w:szCs w:val="20"/>
              </w:rPr>
              <w:t xml:space="preserve">För personnummer används OID </w:t>
            </w:r>
            <w:r w:rsidR="003E0D54" w:rsidRPr="000D472E">
              <w:rPr>
                <w:i/>
                <w:szCs w:val="20"/>
              </w:rPr>
              <w:t>(1.2.752.129.2.1.3.1).</w:t>
            </w:r>
            <w:r w:rsidR="003E0D54" w:rsidRPr="000D472E">
              <w:rPr>
                <w:i/>
                <w:szCs w:val="20"/>
              </w:rPr>
              <w:br/>
            </w:r>
            <w:r>
              <w:rPr>
                <w:i/>
                <w:szCs w:val="20"/>
              </w:rPr>
              <w:t xml:space="preserve">För samordningsnummer används OID </w:t>
            </w:r>
            <w:r w:rsidR="003E0D54" w:rsidRPr="000D472E">
              <w:rPr>
                <w:i/>
                <w:szCs w:val="20"/>
              </w:rPr>
              <w:t>(1.2.752.129.2.1.3.3).</w:t>
            </w:r>
            <w:r w:rsidR="003E0D54" w:rsidRPr="000D472E">
              <w:rPr>
                <w:i/>
                <w:szCs w:val="20"/>
              </w:rPr>
              <w:br/>
            </w:r>
            <w:r>
              <w:rPr>
                <w:i/>
                <w:szCs w:val="20"/>
              </w:rPr>
              <w:t>För lokal</w:t>
            </w:r>
            <w:r w:rsidR="00B6228A">
              <w:rPr>
                <w:i/>
                <w:szCs w:val="20"/>
              </w:rPr>
              <w:t>t</w:t>
            </w:r>
            <w:r>
              <w:rPr>
                <w:i/>
                <w:szCs w:val="20"/>
              </w:rPr>
              <w:t xml:space="preserve"> reservnummer används OID (1.2.752.129.2.1.2.1)</w:t>
            </w:r>
          </w:p>
          <w:p w14:paraId="5298B58B" w14:textId="44CDC859" w:rsidR="003E0D54" w:rsidRPr="008F26DD" w:rsidRDefault="00B6228A" w:rsidP="00C2464A">
            <w:pPr>
              <w:rPr>
                <w:rFonts w:eastAsia="Times New Roman" w:cs="Arial"/>
                <w:i/>
                <w:szCs w:val="20"/>
              </w:rPr>
            </w:pPr>
            <w:r>
              <w:rPr>
                <w:i/>
                <w:szCs w:val="20"/>
              </w:rPr>
              <w:t>Det finns en OID för nationellt</w:t>
            </w:r>
            <w:r w:rsidR="003E0D54" w:rsidRPr="000D472E">
              <w:rPr>
                <w:i/>
                <w:szCs w:val="20"/>
              </w:rPr>
              <w:t xml:space="preserve"> reservnummer (</w:t>
            </w:r>
            <w:r w:rsidR="003E0D54"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477977CD" w14:textId="77777777" w:rsidR="003E0D54" w:rsidRPr="000D472E" w:rsidRDefault="003E0D54" w:rsidP="00C2464A">
            <w:pPr>
              <w:rPr>
                <w:rFonts w:eastAsia="Batang"/>
                <w:i/>
                <w:szCs w:val="20"/>
              </w:rPr>
            </w:pPr>
            <w:r w:rsidRPr="000D472E">
              <w:rPr>
                <w:rFonts w:eastAsia="Batang"/>
                <w:i/>
                <w:szCs w:val="20"/>
              </w:rPr>
              <w:t>1</w:t>
            </w:r>
          </w:p>
        </w:tc>
      </w:tr>
      <w:tr w:rsidR="003E0D54" w:rsidRPr="000D472E" w14:paraId="3741C8AA" w14:textId="77777777" w:rsidTr="00C2464A">
        <w:tc>
          <w:tcPr>
            <w:tcW w:w="2474" w:type="dxa"/>
            <w:tcBorders>
              <w:top w:val="single" w:sz="4" w:space="0" w:color="auto"/>
              <w:left w:val="single" w:sz="4" w:space="0" w:color="auto"/>
              <w:bottom w:val="single" w:sz="4" w:space="0" w:color="auto"/>
              <w:right w:val="single" w:sz="4" w:space="0" w:color="auto"/>
            </w:tcBorders>
          </w:tcPr>
          <w:p w14:paraId="079E330C" w14:textId="77777777" w:rsidR="003E0D54" w:rsidRPr="000D472E" w:rsidRDefault="003E0D54" w:rsidP="00C2464A">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5B18FF31" w14:textId="77777777" w:rsidR="003E0D54" w:rsidRPr="000D472E" w:rsidRDefault="003E0D54" w:rsidP="00C2464A">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902DE9A" w14:textId="77777777" w:rsidR="003E0D54" w:rsidRDefault="003E0D54" w:rsidP="00C2464A">
            <w:pPr>
              <w:rPr>
                <w:i/>
                <w:szCs w:val="20"/>
              </w:rPr>
            </w:pPr>
            <w:r>
              <w:rPr>
                <w:i/>
                <w:szCs w:val="20"/>
              </w:rPr>
              <w:t>Personnummer/globalt reservnummer/</w:t>
            </w:r>
            <w:r w:rsidRPr="00FE0141">
              <w:rPr>
                <w:i/>
                <w:szCs w:val="20"/>
              </w:rPr>
              <w:t>samordningsnummer</w:t>
            </w:r>
            <w:r>
              <w:rPr>
                <w:i/>
                <w:szCs w:val="20"/>
              </w:rPr>
              <w:t>.</w:t>
            </w:r>
          </w:p>
          <w:p w14:paraId="2E22B80D" w14:textId="77777777" w:rsidR="003E0D54" w:rsidRDefault="003E0D54" w:rsidP="00C2464A">
            <w:pPr>
              <w:rPr>
                <w:i/>
                <w:szCs w:val="20"/>
              </w:rPr>
            </w:pPr>
          </w:p>
          <w:p w14:paraId="04FB991A" w14:textId="77777777" w:rsidR="003E0D54" w:rsidRPr="00FE0141" w:rsidRDefault="003E0D54" w:rsidP="00C2464A">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32D2DC5" w14:textId="77777777" w:rsidR="003E0D54" w:rsidRPr="000D472E" w:rsidRDefault="003E0D54" w:rsidP="00C2464A">
            <w:pPr>
              <w:rPr>
                <w:rFonts w:eastAsia="Batang"/>
                <w:i/>
                <w:szCs w:val="20"/>
              </w:rPr>
            </w:pPr>
            <w:r w:rsidRPr="000D472E">
              <w:rPr>
                <w:rFonts w:eastAsia="Batang"/>
                <w:i/>
                <w:szCs w:val="20"/>
              </w:rPr>
              <w:lastRenderedPageBreak/>
              <w:t>1</w:t>
            </w:r>
          </w:p>
        </w:tc>
      </w:tr>
      <w:tr w:rsidR="003E0D54" w:rsidRPr="008345BA" w14:paraId="10547CC6" w14:textId="77777777" w:rsidTr="00C2464A">
        <w:tc>
          <w:tcPr>
            <w:tcW w:w="2474" w:type="dxa"/>
          </w:tcPr>
          <w:p w14:paraId="71BC0363" w14:textId="77777777" w:rsidR="003E0D54" w:rsidRPr="008345BA" w:rsidRDefault="003E0D54" w:rsidP="00C2464A">
            <w:pPr>
              <w:rPr>
                <w:rFonts w:eastAsia="Batang"/>
                <w:szCs w:val="20"/>
                <w:lang w:val="en-GB"/>
              </w:rPr>
            </w:pPr>
            <w:r w:rsidRPr="008345BA">
              <w:rPr>
                <w:rFonts w:eastAsia="Batang"/>
                <w:szCs w:val="20"/>
                <w:lang w:val="en-GB"/>
              </w:rPr>
              <w:lastRenderedPageBreak/>
              <w:t>../PatientType.dateOfBirth</w:t>
            </w:r>
          </w:p>
        </w:tc>
        <w:tc>
          <w:tcPr>
            <w:tcW w:w="2506" w:type="dxa"/>
          </w:tcPr>
          <w:p w14:paraId="54DAE0CE" w14:textId="77777777" w:rsidR="003E0D54" w:rsidRPr="008345BA" w:rsidRDefault="003E0D54" w:rsidP="00C2464A">
            <w:pPr>
              <w:rPr>
                <w:rFonts w:eastAsia="Batang"/>
                <w:szCs w:val="20"/>
                <w:lang w:val="en-GB"/>
              </w:rPr>
            </w:pPr>
            <w:r w:rsidRPr="008345BA">
              <w:rPr>
                <w:rFonts w:eastAsia="Batang"/>
                <w:szCs w:val="20"/>
                <w:lang w:val="en-GB"/>
              </w:rPr>
              <w:t>DateTime</w:t>
            </w:r>
          </w:p>
        </w:tc>
        <w:tc>
          <w:tcPr>
            <w:tcW w:w="2925" w:type="dxa"/>
          </w:tcPr>
          <w:p w14:paraId="6BEF11C7" w14:textId="77777777" w:rsidR="003E0D54" w:rsidRDefault="003E0D54" w:rsidP="00C2464A">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proofErr w:type="gramStart"/>
            <w:r w:rsidRPr="008345BA">
              <w:rPr>
                <w:rFonts w:cs="Arial"/>
                <w:szCs w:val="20"/>
              </w:rPr>
              <w:t>Ej</w:t>
            </w:r>
            <w:proofErr w:type="gramEnd"/>
            <w:r w:rsidRPr="008345BA">
              <w:rPr>
                <w:rFonts w:cs="Arial"/>
                <w:szCs w:val="20"/>
              </w:rPr>
              <w:t xml:space="preserve"> personnummer!</w:t>
            </w:r>
          </w:p>
          <w:p w14:paraId="4D8A026B" w14:textId="77777777" w:rsidR="003E0D54" w:rsidRPr="008F3E17" w:rsidRDefault="003E0D54" w:rsidP="00C2464A">
            <w:pPr>
              <w:rPr>
                <w:rFonts w:cs="Arial"/>
                <w:szCs w:val="20"/>
              </w:rPr>
            </w:pPr>
          </w:p>
          <w:p w14:paraId="428B97EA" w14:textId="77777777" w:rsidR="003E0D54" w:rsidRPr="00DD495A" w:rsidRDefault="003E0D54" w:rsidP="00C2464A">
            <w:pPr>
              <w:rPr>
                <w:rFonts w:eastAsia="Batang"/>
                <w:szCs w:val="20"/>
              </w:rPr>
            </w:pPr>
            <w:r w:rsidRPr="008F3E17">
              <w:rPr>
                <w:rFonts w:cs="Arial"/>
                <w:szCs w:val="20"/>
              </w:rPr>
              <w:t>Datum. Format ÅÅÅÅMMDD.</w:t>
            </w:r>
          </w:p>
        </w:tc>
        <w:tc>
          <w:tcPr>
            <w:tcW w:w="1617" w:type="dxa"/>
          </w:tcPr>
          <w:p w14:paraId="004FCC12"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7A3EC21A" w14:textId="77777777" w:rsidTr="00C2464A">
        <w:tc>
          <w:tcPr>
            <w:tcW w:w="2474" w:type="dxa"/>
          </w:tcPr>
          <w:p w14:paraId="14436E2F" w14:textId="77777777" w:rsidR="003E0D54" w:rsidRPr="008345BA" w:rsidRDefault="003E0D54" w:rsidP="00C2464A">
            <w:pPr>
              <w:rPr>
                <w:rFonts w:eastAsia="Batang"/>
                <w:szCs w:val="20"/>
                <w:lang w:val="en-GB"/>
              </w:rPr>
            </w:pPr>
            <w:r w:rsidRPr="008345BA">
              <w:rPr>
                <w:rFonts w:eastAsia="Batang"/>
                <w:szCs w:val="20"/>
                <w:lang w:val="en-GB"/>
              </w:rPr>
              <w:t>../PatientType.gender</w:t>
            </w:r>
          </w:p>
        </w:tc>
        <w:tc>
          <w:tcPr>
            <w:tcW w:w="2506" w:type="dxa"/>
          </w:tcPr>
          <w:p w14:paraId="79E6B008" w14:textId="77777777" w:rsidR="003E0D54" w:rsidRPr="008345BA" w:rsidRDefault="003E0D54" w:rsidP="00C2464A">
            <w:pPr>
              <w:rPr>
                <w:rFonts w:eastAsia="Batang"/>
                <w:szCs w:val="20"/>
                <w:lang w:val="en-GB"/>
              </w:rPr>
            </w:pPr>
            <w:r w:rsidRPr="008345BA">
              <w:rPr>
                <w:rFonts w:eastAsia="Batang"/>
                <w:szCs w:val="20"/>
                <w:lang w:val="en-GB"/>
              </w:rPr>
              <w:t>CVType</w:t>
            </w:r>
          </w:p>
        </w:tc>
        <w:tc>
          <w:tcPr>
            <w:tcW w:w="2925" w:type="dxa"/>
          </w:tcPr>
          <w:p w14:paraId="21FC26B0" w14:textId="77777777" w:rsidR="003E0D54" w:rsidRPr="00953E0D" w:rsidRDefault="003E0D54" w:rsidP="00C2464A">
            <w:pPr>
              <w:rPr>
                <w:rFonts w:cs="Arial"/>
                <w:szCs w:val="20"/>
              </w:rPr>
            </w:pPr>
            <w:r w:rsidRPr="008345BA">
              <w:rPr>
                <w:rFonts w:cs="Arial"/>
                <w:szCs w:val="20"/>
              </w:rPr>
              <w:t>Anger patienten</w:t>
            </w:r>
            <w:r>
              <w:rPr>
                <w:rFonts w:cs="Arial"/>
                <w:szCs w:val="20"/>
              </w:rPr>
              <w:t>s kön.</w:t>
            </w:r>
          </w:p>
        </w:tc>
        <w:tc>
          <w:tcPr>
            <w:tcW w:w="1617" w:type="dxa"/>
          </w:tcPr>
          <w:p w14:paraId="6164FCAF"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0D472E" w14:paraId="3EB2C27C" w14:textId="77777777" w:rsidTr="00C2464A">
        <w:tc>
          <w:tcPr>
            <w:tcW w:w="2474" w:type="dxa"/>
            <w:tcBorders>
              <w:top w:val="single" w:sz="4" w:space="0" w:color="auto"/>
              <w:left w:val="single" w:sz="4" w:space="0" w:color="auto"/>
              <w:bottom w:val="single" w:sz="4" w:space="0" w:color="auto"/>
              <w:right w:val="single" w:sz="4" w:space="0" w:color="auto"/>
            </w:tcBorders>
          </w:tcPr>
          <w:p w14:paraId="54A95B4D" w14:textId="77777777" w:rsidR="003E0D54" w:rsidRPr="000D472E" w:rsidRDefault="003E0D54" w:rsidP="00C2464A">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00207C8E"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957166B" w14:textId="77777777" w:rsidR="003E0D54" w:rsidRPr="000D472E" w:rsidRDefault="003E0D54" w:rsidP="00C2464A">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 xml:space="preserve">Antingen 0 för okänt, 1 för Kvinna, 2 för Man och 9 för </w:t>
            </w:r>
            <w:proofErr w:type="gramStart"/>
            <w:r w:rsidRPr="000D472E">
              <w:rPr>
                <w:rFonts w:cs="Arial"/>
                <w:i/>
                <w:szCs w:val="20"/>
              </w:rPr>
              <w:t>Ej</w:t>
            </w:r>
            <w:proofErr w:type="gramEnd"/>
            <w:r w:rsidRPr="000D472E">
              <w:rPr>
                <w:rFonts w:cs="Arial"/>
                <w:i/>
                <w:szCs w:val="20"/>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1D0407FA" w14:textId="77777777" w:rsidR="003E0D54" w:rsidRPr="000D472E" w:rsidRDefault="003E0D54" w:rsidP="00C2464A">
            <w:pPr>
              <w:rPr>
                <w:rFonts w:eastAsia="Batang"/>
                <w:i/>
                <w:szCs w:val="20"/>
              </w:rPr>
            </w:pPr>
            <w:r w:rsidRPr="000D472E">
              <w:rPr>
                <w:rFonts w:eastAsia="Batang"/>
                <w:i/>
                <w:szCs w:val="20"/>
              </w:rPr>
              <w:t>1</w:t>
            </w:r>
          </w:p>
        </w:tc>
      </w:tr>
      <w:tr w:rsidR="003E0D54" w:rsidRPr="000D472E" w14:paraId="17F33A7A" w14:textId="77777777" w:rsidTr="00C2464A">
        <w:tc>
          <w:tcPr>
            <w:tcW w:w="2474" w:type="dxa"/>
            <w:tcBorders>
              <w:top w:val="single" w:sz="4" w:space="0" w:color="auto"/>
              <w:left w:val="single" w:sz="4" w:space="0" w:color="auto"/>
              <w:bottom w:val="single" w:sz="4" w:space="0" w:color="auto"/>
              <w:right w:val="single" w:sz="4" w:space="0" w:color="auto"/>
            </w:tcBorders>
          </w:tcPr>
          <w:p w14:paraId="6ADBDF84" w14:textId="77777777" w:rsidR="003E0D54" w:rsidRPr="000D472E" w:rsidRDefault="003E0D54" w:rsidP="00C2464A">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101ACE4E"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6949D8" w14:textId="77777777" w:rsidR="003E0D54" w:rsidRPr="000D472E" w:rsidRDefault="003E0D54" w:rsidP="00C2464A">
            <w:pPr>
              <w:rPr>
                <w:rFonts w:cs="Arial"/>
                <w:i/>
                <w:szCs w:val="20"/>
              </w:rPr>
            </w:pPr>
            <w:r w:rsidRPr="000D472E">
              <w:rPr>
                <w:rFonts w:cs="Arial"/>
                <w:i/>
                <w:szCs w:val="20"/>
              </w:rPr>
              <w:t xml:space="preserve">Kodsystem för angiven kod för könstyp. </w:t>
            </w:r>
          </w:p>
          <w:p w14:paraId="3542D68F" w14:textId="77777777" w:rsidR="003E0D54" w:rsidRPr="000D472E" w:rsidRDefault="003E0D54" w:rsidP="00C2464A">
            <w:pPr>
              <w:rPr>
                <w:rFonts w:cs="Arial"/>
                <w:i/>
                <w:szCs w:val="20"/>
              </w:rPr>
            </w:pPr>
          </w:p>
          <w:p w14:paraId="602E05C9" w14:textId="77777777" w:rsidR="003E0D54" w:rsidRPr="000D472E" w:rsidRDefault="003E0D54" w:rsidP="00C2464A">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0A0E80E" w14:textId="77777777" w:rsidR="003E0D54" w:rsidRPr="000D472E" w:rsidRDefault="003E0D54" w:rsidP="00C2464A">
            <w:pPr>
              <w:rPr>
                <w:rFonts w:eastAsia="Batang"/>
                <w:i/>
                <w:szCs w:val="20"/>
              </w:rPr>
            </w:pPr>
            <w:r w:rsidRPr="000D472E">
              <w:rPr>
                <w:rFonts w:eastAsia="Batang"/>
                <w:i/>
                <w:szCs w:val="20"/>
              </w:rPr>
              <w:t>1</w:t>
            </w:r>
          </w:p>
        </w:tc>
      </w:tr>
      <w:tr w:rsidR="003E0D54" w:rsidRPr="000D472E" w14:paraId="307FFD0D" w14:textId="77777777" w:rsidTr="00C2464A">
        <w:tc>
          <w:tcPr>
            <w:tcW w:w="2474" w:type="dxa"/>
            <w:tcBorders>
              <w:top w:val="single" w:sz="4" w:space="0" w:color="auto"/>
              <w:left w:val="single" w:sz="4" w:space="0" w:color="auto"/>
              <w:bottom w:val="single" w:sz="4" w:space="0" w:color="auto"/>
              <w:right w:val="single" w:sz="4" w:space="0" w:color="auto"/>
            </w:tcBorders>
          </w:tcPr>
          <w:p w14:paraId="6917288B" w14:textId="77777777" w:rsidR="003E0D54" w:rsidRPr="000D472E" w:rsidRDefault="003E0D54" w:rsidP="00C2464A">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87B4E9D"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D83A903" w14:textId="77777777" w:rsidR="003E0D54" w:rsidRPr="000D472E" w:rsidRDefault="003E0D54" w:rsidP="00C2464A">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EF7B8F8" w14:textId="77777777" w:rsidR="003E0D54" w:rsidRPr="000D472E" w:rsidRDefault="003E0D54" w:rsidP="00C2464A">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3E0D54" w:rsidRPr="000D472E" w14:paraId="5BE35127" w14:textId="77777777" w:rsidTr="00C2464A">
        <w:tc>
          <w:tcPr>
            <w:tcW w:w="2474" w:type="dxa"/>
            <w:tcBorders>
              <w:top w:val="single" w:sz="4" w:space="0" w:color="auto"/>
              <w:left w:val="single" w:sz="4" w:space="0" w:color="auto"/>
              <w:bottom w:val="single" w:sz="4" w:space="0" w:color="auto"/>
              <w:right w:val="single" w:sz="4" w:space="0" w:color="auto"/>
            </w:tcBorders>
          </w:tcPr>
          <w:p w14:paraId="391BB869" w14:textId="77777777" w:rsidR="003E0D54" w:rsidRPr="000D472E" w:rsidRDefault="003E0D54" w:rsidP="00C2464A">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777E6211"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68522C8" w14:textId="77777777" w:rsidR="003E0D54" w:rsidRPr="000D472E" w:rsidRDefault="003E0D54" w:rsidP="00C2464A">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942F30" w14:textId="77777777" w:rsidR="003E0D54" w:rsidRPr="000D472E" w:rsidRDefault="003E0D54" w:rsidP="00C2464A">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3E0D54" w:rsidRPr="000D472E" w14:paraId="689A44F2" w14:textId="77777777" w:rsidTr="00C2464A">
        <w:tc>
          <w:tcPr>
            <w:tcW w:w="2474" w:type="dxa"/>
            <w:tcBorders>
              <w:top w:val="single" w:sz="4" w:space="0" w:color="auto"/>
              <w:left w:val="single" w:sz="4" w:space="0" w:color="auto"/>
              <w:bottom w:val="single" w:sz="4" w:space="0" w:color="auto"/>
              <w:right w:val="single" w:sz="4" w:space="0" w:color="auto"/>
            </w:tcBorders>
          </w:tcPr>
          <w:p w14:paraId="3AAD23CE" w14:textId="77777777" w:rsidR="003E0D54" w:rsidRPr="000D472E" w:rsidRDefault="003E0D54" w:rsidP="00C2464A">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1F435920"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BED872" w14:textId="3DD802FC" w:rsidR="003E0D54" w:rsidRPr="000D472E" w:rsidRDefault="003E0D54" w:rsidP="005A5D04">
            <w:pPr>
              <w:rPr>
                <w:rFonts w:cs="Arial"/>
                <w:i/>
                <w:szCs w:val="20"/>
              </w:rPr>
            </w:pPr>
            <w:r w:rsidRPr="000D472E">
              <w:rPr>
                <w:rFonts w:cs="Arial"/>
                <w:i/>
                <w:szCs w:val="20"/>
              </w:rPr>
              <w:t xml:space="preserve">Textuell beskrivning av </w:t>
            </w:r>
            <w:r w:rsidR="005A5D04">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582739E" w14:textId="77777777" w:rsidR="003E0D54" w:rsidRPr="000D472E" w:rsidRDefault="003E0D54" w:rsidP="00C2464A">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3E0D54" w:rsidRPr="008345BA" w14:paraId="2052033B" w14:textId="77777777" w:rsidTr="00C2464A">
        <w:tc>
          <w:tcPr>
            <w:tcW w:w="2474" w:type="dxa"/>
            <w:shd w:val="clear" w:color="auto" w:fill="D9D9D9" w:themeFill="background1" w:themeFillShade="D9"/>
          </w:tcPr>
          <w:p w14:paraId="0153DBDF" w14:textId="77777777" w:rsidR="003E0D54" w:rsidRPr="008345BA" w:rsidRDefault="003E0D54" w:rsidP="00C2464A">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0926B954" w14:textId="77777777" w:rsidR="003E0D54" w:rsidRPr="008345BA" w:rsidRDefault="003E0D54" w:rsidP="00C2464A">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2DA091A7" w14:textId="77777777" w:rsidR="003E0D54" w:rsidRPr="008345BA" w:rsidRDefault="003E0D54" w:rsidP="00C2464A">
            <w:pPr>
              <w:rPr>
                <w:rFonts w:eastAsia="Batang"/>
                <w:szCs w:val="20"/>
              </w:rPr>
            </w:pPr>
          </w:p>
        </w:tc>
        <w:tc>
          <w:tcPr>
            <w:tcW w:w="1617" w:type="dxa"/>
            <w:shd w:val="clear" w:color="auto" w:fill="D9D9D9" w:themeFill="background1" w:themeFillShade="D9"/>
          </w:tcPr>
          <w:p w14:paraId="04007340"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8345BA" w14:paraId="495F9435" w14:textId="77777777" w:rsidTr="00C2464A">
        <w:tc>
          <w:tcPr>
            <w:tcW w:w="2474" w:type="dxa"/>
          </w:tcPr>
          <w:p w14:paraId="0552A745" w14:textId="77777777" w:rsidR="003E0D54" w:rsidRPr="001107D1" w:rsidRDefault="003E0D54" w:rsidP="00C2464A">
            <w:pPr>
              <w:rPr>
                <w:rFonts w:eastAsia="Batang"/>
                <w:szCs w:val="20"/>
              </w:rPr>
            </w:pPr>
            <w:proofErr w:type="gramStart"/>
            <w:r w:rsidRPr="001107D1">
              <w:rPr>
                <w:szCs w:val="20"/>
                <w:lang w:eastAsia="sv-SE"/>
              </w:rPr>
              <w:t>..</w:t>
            </w:r>
            <w:proofErr w:type="gramEnd"/>
            <w:r w:rsidRPr="001107D1">
              <w:rPr>
                <w:szCs w:val="20"/>
                <w:lang w:eastAsia="sv-SE"/>
              </w:rPr>
              <w:t>/</w:t>
            </w:r>
            <w:r w:rsidRPr="001107D1">
              <w:rPr>
                <w:rFonts w:eastAsia="Batang"/>
                <w:szCs w:val="20"/>
              </w:rPr>
              <w:t>LegalAuthenticatorType.id</w:t>
            </w:r>
          </w:p>
        </w:tc>
        <w:tc>
          <w:tcPr>
            <w:tcW w:w="2506" w:type="dxa"/>
          </w:tcPr>
          <w:p w14:paraId="4EE7C012" w14:textId="77777777" w:rsidR="003E0D54" w:rsidRPr="001107D1" w:rsidRDefault="003E0D54" w:rsidP="00C2464A">
            <w:pPr>
              <w:rPr>
                <w:rFonts w:eastAsia="Batang"/>
                <w:szCs w:val="20"/>
              </w:rPr>
            </w:pPr>
          </w:p>
          <w:p w14:paraId="2BC04500" w14:textId="77777777" w:rsidR="003E0D54" w:rsidRPr="001107D1" w:rsidRDefault="003E0D54" w:rsidP="00C2464A">
            <w:pPr>
              <w:rPr>
                <w:rFonts w:eastAsia="Batang"/>
                <w:szCs w:val="20"/>
              </w:rPr>
            </w:pPr>
            <w:r w:rsidRPr="001107D1">
              <w:rPr>
                <w:rFonts w:eastAsia="Batang"/>
                <w:szCs w:val="20"/>
              </w:rPr>
              <w:t>IIType</w:t>
            </w:r>
          </w:p>
        </w:tc>
        <w:tc>
          <w:tcPr>
            <w:tcW w:w="2925" w:type="dxa"/>
          </w:tcPr>
          <w:p w14:paraId="0A23D3B1" w14:textId="7D9544E7" w:rsidR="00470E2B" w:rsidRPr="008345BA" w:rsidRDefault="003E0D54" w:rsidP="00470E2B">
            <w:pPr>
              <w:rPr>
                <w:rFonts w:eastAsia="Batang"/>
                <w:szCs w:val="20"/>
              </w:rPr>
            </w:pPr>
            <w:r w:rsidRPr="00CE0209">
              <w:rPr>
                <w:rFonts w:cs="Arial"/>
                <w:szCs w:val="20"/>
              </w:rPr>
              <w:t>HSA-id för person som signerat dokumentet</w:t>
            </w:r>
            <w:r w:rsidRPr="008345BA">
              <w:rPr>
                <w:rFonts w:cs="Arial"/>
                <w:szCs w:val="20"/>
              </w:rPr>
              <w:t>.</w:t>
            </w:r>
          </w:p>
          <w:p w14:paraId="1ED3DA78" w14:textId="3DC75C3B" w:rsidR="003E0D54" w:rsidRPr="008345BA" w:rsidRDefault="003E0D54" w:rsidP="00C2464A">
            <w:pPr>
              <w:rPr>
                <w:rFonts w:eastAsia="Batang"/>
                <w:szCs w:val="20"/>
              </w:rPr>
            </w:pPr>
          </w:p>
        </w:tc>
        <w:tc>
          <w:tcPr>
            <w:tcW w:w="1617" w:type="dxa"/>
          </w:tcPr>
          <w:p w14:paraId="4070FB25"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5822C8" w14:paraId="6CF6431F" w14:textId="77777777" w:rsidTr="00C2464A">
        <w:tc>
          <w:tcPr>
            <w:tcW w:w="2474" w:type="dxa"/>
            <w:tcBorders>
              <w:top w:val="single" w:sz="4" w:space="0" w:color="auto"/>
              <w:left w:val="single" w:sz="4" w:space="0" w:color="auto"/>
              <w:bottom w:val="single" w:sz="4" w:space="0" w:color="auto"/>
              <w:right w:val="single" w:sz="4" w:space="0" w:color="auto"/>
            </w:tcBorders>
          </w:tcPr>
          <w:p w14:paraId="72C57FF4" w14:textId="77777777" w:rsidR="003E0D54" w:rsidRPr="005822C8" w:rsidRDefault="003E0D54" w:rsidP="00C2464A">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DCAB784" w14:textId="77777777" w:rsidR="003E0D54" w:rsidRPr="005822C8" w:rsidRDefault="003E0D54" w:rsidP="00C2464A">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647E1C" w14:textId="71CFDCF9" w:rsidR="003E0D54" w:rsidRPr="005822C8" w:rsidRDefault="008168A9" w:rsidP="00C2464A">
            <w:pPr>
              <w:rPr>
                <w:rFonts w:cs="Arial"/>
                <w:i/>
                <w:szCs w:val="20"/>
              </w:rPr>
            </w:pPr>
            <w:r w:rsidRPr="005822C8">
              <w:rPr>
                <w:rFonts w:cs="Arial"/>
                <w:i/>
              </w:rPr>
              <w:t xml:space="preserve">Root </w:t>
            </w:r>
            <w:r>
              <w:rPr>
                <w:rFonts w:cs="Arial"/>
                <w:i/>
              </w:rPr>
              <w:t xml:space="preserve">sätts till OID för HSA-id: </w:t>
            </w:r>
            <w:r w:rsidR="003E0D54"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4446D8C1" w14:textId="77777777" w:rsidR="003E0D54" w:rsidRPr="005822C8" w:rsidRDefault="003E0D54" w:rsidP="00C2464A">
            <w:pPr>
              <w:rPr>
                <w:rFonts w:eastAsia="Batang"/>
                <w:i/>
                <w:szCs w:val="20"/>
              </w:rPr>
            </w:pPr>
            <w:r w:rsidRPr="005822C8">
              <w:rPr>
                <w:rFonts w:eastAsia="Batang"/>
                <w:i/>
                <w:szCs w:val="20"/>
              </w:rPr>
              <w:t>1</w:t>
            </w:r>
          </w:p>
        </w:tc>
      </w:tr>
      <w:tr w:rsidR="003E0D54" w:rsidRPr="005822C8" w14:paraId="2986D8A5" w14:textId="77777777" w:rsidTr="00C2464A">
        <w:tc>
          <w:tcPr>
            <w:tcW w:w="2474" w:type="dxa"/>
            <w:tcBorders>
              <w:top w:val="single" w:sz="4" w:space="0" w:color="auto"/>
              <w:left w:val="single" w:sz="4" w:space="0" w:color="auto"/>
              <w:bottom w:val="single" w:sz="4" w:space="0" w:color="auto"/>
              <w:right w:val="single" w:sz="4" w:space="0" w:color="auto"/>
            </w:tcBorders>
          </w:tcPr>
          <w:p w14:paraId="3E79E264" w14:textId="77777777" w:rsidR="003E0D54" w:rsidRPr="005822C8" w:rsidRDefault="003E0D54" w:rsidP="00C2464A">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EEDFFB" w14:textId="77777777" w:rsidR="003E0D54" w:rsidRPr="005822C8" w:rsidRDefault="003E0D54" w:rsidP="00C2464A">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B138F3A" w14:textId="6241005C" w:rsidR="003E0D54" w:rsidRPr="005822C8" w:rsidRDefault="008168A9" w:rsidP="00C2464A">
            <w:pPr>
              <w:rPr>
                <w:rFonts w:cs="Arial"/>
                <w:i/>
                <w:szCs w:val="20"/>
              </w:rPr>
            </w:pPr>
            <w:r>
              <w:rPr>
                <w:rFonts w:cs="Arial"/>
                <w:i/>
                <w:szCs w:val="20"/>
              </w:rPr>
              <w:t>Extension sätts till HSA-id</w:t>
            </w:r>
            <w:r w:rsidR="003E0D54"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86A8540" w14:textId="77777777" w:rsidR="003E0D54" w:rsidRPr="005822C8" w:rsidRDefault="003E0D54" w:rsidP="00C2464A">
            <w:pPr>
              <w:rPr>
                <w:rFonts w:eastAsia="Batang"/>
                <w:i/>
                <w:szCs w:val="20"/>
              </w:rPr>
            </w:pPr>
            <w:r w:rsidRPr="005822C8">
              <w:rPr>
                <w:rFonts w:eastAsia="Batang"/>
                <w:i/>
                <w:szCs w:val="20"/>
              </w:rPr>
              <w:t>1</w:t>
            </w:r>
          </w:p>
        </w:tc>
      </w:tr>
      <w:tr w:rsidR="003E0D54" w:rsidRPr="008345BA" w14:paraId="19079AFD" w14:textId="77777777" w:rsidTr="00C2464A">
        <w:tc>
          <w:tcPr>
            <w:tcW w:w="2474" w:type="dxa"/>
          </w:tcPr>
          <w:p w14:paraId="3531F71A" w14:textId="77777777" w:rsidR="003E0D54" w:rsidRPr="008345BA" w:rsidRDefault="003E0D54" w:rsidP="00C2464A">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58E16D05" w14:textId="77777777" w:rsidR="003E0D54" w:rsidRPr="008345BA" w:rsidRDefault="003E0D54" w:rsidP="00C2464A">
            <w:pPr>
              <w:rPr>
                <w:rFonts w:eastAsia="Batang"/>
                <w:szCs w:val="20"/>
                <w:lang w:val="en-GB"/>
              </w:rPr>
            </w:pPr>
          </w:p>
          <w:p w14:paraId="5B204B15" w14:textId="77777777" w:rsidR="003E0D54" w:rsidRPr="008345BA" w:rsidRDefault="003E0D54" w:rsidP="00C2464A">
            <w:pPr>
              <w:rPr>
                <w:rFonts w:eastAsia="Batang"/>
                <w:szCs w:val="20"/>
                <w:lang w:val="en-GB"/>
              </w:rPr>
            </w:pPr>
            <w:r w:rsidRPr="008345BA">
              <w:rPr>
                <w:rFonts w:eastAsia="Batang"/>
                <w:szCs w:val="20"/>
                <w:lang w:val="en-GB"/>
              </w:rPr>
              <w:t>TimeStamp</w:t>
            </w:r>
          </w:p>
        </w:tc>
        <w:tc>
          <w:tcPr>
            <w:tcW w:w="2925" w:type="dxa"/>
          </w:tcPr>
          <w:p w14:paraId="00ED3E8C" w14:textId="77777777" w:rsidR="003E0D54" w:rsidRPr="00CE0209" w:rsidRDefault="003E0D54" w:rsidP="00C2464A">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28853323"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1464394F" w14:textId="77777777" w:rsidTr="00C2464A">
        <w:tc>
          <w:tcPr>
            <w:tcW w:w="2474" w:type="dxa"/>
          </w:tcPr>
          <w:p w14:paraId="53D18FA6" w14:textId="77777777" w:rsidR="003E0D54" w:rsidRPr="002206AC" w:rsidRDefault="003E0D54" w:rsidP="00C2464A">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2980AA30" w14:textId="77777777" w:rsidR="003E0D54" w:rsidRPr="002206AC" w:rsidRDefault="003E0D54" w:rsidP="00C2464A">
            <w:pPr>
              <w:rPr>
                <w:rFonts w:eastAsia="Batang"/>
                <w:szCs w:val="20"/>
                <w:lang w:val="en-GB"/>
              </w:rPr>
            </w:pPr>
          </w:p>
          <w:p w14:paraId="480DAB2F" w14:textId="77777777" w:rsidR="003E0D54" w:rsidRPr="002206AC" w:rsidRDefault="003E0D54" w:rsidP="00C2464A">
            <w:pPr>
              <w:rPr>
                <w:rFonts w:eastAsia="Batang"/>
                <w:szCs w:val="20"/>
                <w:lang w:val="en-GB"/>
              </w:rPr>
            </w:pPr>
            <w:r w:rsidRPr="002206AC">
              <w:rPr>
                <w:rFonts w:eastAsia="Batang"/>
                <w:szCs w:val="20"/>
                <w:lang w:val="en-GB"/>
              </w:rPr>
              <w:t>String</w:t>
            </w:r>
          </w:p>
        </w:tc>
        <w:tc>
          <w:tcPr>
            <w:tcW w:w="2925" w:type="dxa"/>
          </w:tcPr>
          <w:p w14:paraId="2FB429BB" w14:textId="2335F020" w:rsidR="003E0D54" w:rsidRPr="009A0128" w:rsidRDefault="003E0D54" w:rsidP="00C2464A">
            <w:pPr>
              <w:rPr>
                <w:rFonts w:eastAsia="Times New Roman" w:cs="Arial"/>
                <w:szCs w:val="20"/>
              </w:rPr>
            </w:pPr>
            <w:r w:rsidRPr="002206AC">
              <w:rPr>
                <w:rFonts w:eastAsia="Times New Roman" w:cs="Arial"/>
                <w:szCs w:val="20"/>
              </w:rPr>
              <w:t xml:space="preserve">För- och efternamn i </w:t>
            </w:r>
            <w:r w:rsidR="009A0128">
              <w:rPr>
                <w:rFonts w:eastAsia="Times New Roman" w:cs="Arial"/>
                <w:szCs w:val="20"/>
              </w:rPr>
              <w:t>klartext för signerande person.</w:t>
            </w:r>
          </w:p>
        </w:tc>
        <w:tc>
          <w:tcPr>
            <w:tcW w:w="1617" w:type="dxa"/>
          </w:tcPr>
          <w:p w14:paraId="2DB1ADC5" w14:textId="77777777" w:rsidR="003E0D54" w:rsidRPr="008345BA" w:rsidRDefault="003E0D54" w:rsidP="00C2464A">
            <w:pPr>
              <w:rPr>
                <w:rFonts w:eastAsia="Batang"/>
                <w:szCs w:val="20"/>
              </w:rPr>
            </w:pPr>
            <w:r w:rsidRPr="002206AC">
              <w:rPr>
                <w:rFonts w:eastAsia="Batang"/>
                <w:szCs w:val="20"/>
              </w:rPr>
              <w:t>0</w:t>
            </w:r>
            <w:proofErr w:type="gramStart"/>
            <w:r w:rsidRPr="002206AC">
              <w:rPr>
                <w:rFonts w:eastAsia="Batang"/>
                <w:szCs w:val="20"/>
              </w:rPr>
              <w:t>..</w:t>
            </w:r>
            <w:proofErr w:type="gramEnd"/>
            <w:r w:rsidRPr="002206AC">
              <w:rPr>
                <w:rFonts w:eastAsia="Batang"/>
                <w:szCs w:val="20"/>
              </w:rPr>
              <w:t>1</w:t>
            </w:r>
          </w:p>
        </w:tc>
      </w:tr>
      <w:tr w:rsidR="003E0D54" w:rsidRPr="008345BA" w14:paraId="7B0BB029"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F73DE6" w14:textId="77777777" w:rsidR="003E0D54" w:rsidRPr="001956C7" w:rsidRDefault="003E0D54" w:rsidP="00C2464A">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F0E9538" w14:textId="77777777" w:rsidR="003E0D54" w:rsidRPr="001956C7" w:rsidRDefault="003E0D54" w:rsidP="00C2464A">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7F5811" w14:textId="77777777" w:rsidR="003E0D54" w:rsidRPr="001956C7" w:rsidRDefault="003E0D54" w:rsidP="00C2464A">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624C08" w14:textId="77777777" w:rsidR="003E0D54" w:rsidRPr="008345BA" w:rsidRDefault="003E0D54" w:rsidP="00C2464A">
            <w:r w:rsidRPr="008345BA">
              <w:t>0</w:t>
            </w:r>
            <w:proofErr w:type="gramStart"/>
            <w:r w:rsidRPr="008345BA">
              <w:t>..</w:t>
            </w:r>
            <w:proofErr w:type="gramEnd"/>
            <w:r w:rsidRPr="008345BA">
              <w:t>1</w:t>
            </w:r>
          </w:p>
        </w:tc>
      </w:tr>
      <w:tr w:rsidR="003E0D54" w:rsidRPr="008345BA" w14:paraId="5929AAAF" w14:textId="77777777" w:rsidTr="00C2464A">
        <w:tc>
          <w:tcPr>
            <w:tcW w:w="2474" w:type="dxa"/>
            <w:tcBorders>
              <w:top w:val="single" w:sz="4" w:space="0" w:color="auto"/>
              <w:left w:val="single" w:sz="4" w:space="0" w:color="auto"/>
              <w:bottom w:val="single" w:sz="4" w:space="0" w:color="auto"/>
              <w:right w:val="single" w:sz="4" w:space="0" w:color="auto"/>
            </w:tcBorders>
          </w:tcPr>
          <w:p w14:paraId="0A720C42" w14:textId="77777777" w:rsidR="003E0D54" w:rsidRPr="000676B3" w:rsidRDefault="003E0D54" w:rsidP="00C2464A">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544D0117" w14:textId="77777777" w:rsidR="003E0D54" w:rsidRPr="000676B3" w:rsidRDefault="003E0D54" w:rsidP="00C2464A"/>
          <w:p w14:paraId="292FA347" w14:textId="77777777" w:rsidR="003E0D54" w:rsidRPr="000676B3" w:rsidRDefault="003E0D54" w:rsidP="00C2464A">
            <w:r w:rsidRPr="000676B3">
              <w:lastRenderedPageBreak/>
              <w:t>IIType</w:t>
            </w:r>
          </w:p>
        </w:tc>
        <w:tc>
          <w:tcPr>
            <w:tcW w:w="2925" w:type="dxa"/>
            <w:tcBorders>
              <w:top w:val="single" w:sz="4" w:space="0" w:color="auto"/>
              <w:left w:val="single" w:sz="4" w:space="0" w:color="auto"/>
              <w:bottom w:val="single" w:sz="4" w:space="0" w:color="auto"/>
              <w:right w:val="single" w:sz="4" w:space="0" w:color="auto"/>
            </w:tcBorders>
          </w:tcPr>
          <w:p w14:paraId="23979F0E" w14:textId="55C2EFCA" w:rsidR="009A0128" w:rsidRPr="001956C7" w:rsidRDefault="003E0D54" w:rsidP="009A0128">
            <w:pPr>
              <w:rPr>
                <w:rFonts w:eastAsia="Times New Roman" w:cs="Arial"/>
              </w:rPr>
            </w:pPr>
            <w:r w:rsidRPr="001956C7">
              <w:rPr>
                <w:rFonts w:eastAsia="Times New Roman" w:cs="Arial"/>
              </w:rPr>
              <w:lastRenderedPageBreak/>
              <w:t xml:space="preserve">HSA-id för </w:t>
            </w:r>
            <w:r>
              <w:rPr>
                <w:rFonts w:eastAsia="Times New Roman" w:cs="Arial"/>
              </w:rPr>
              <w:t xml:space="preserve">källsystemet som </w:t>
            </w:r>
            <w:r>
              <w:rPr>
                <w:rFonts w:eastAsia="Times New Roman" w:cs="Arial"/>
              </w:rPr>
              <w:lastRenderedPageBreak/>
              <w:t>genererat</w:t>
            </w:r>
            <w:r w:rsidRPr="001956C7">
              <w:rPr>
                <w:rFonts w:eastAsia="Times New Roman" w:cs="Arial"/>
              </w:rPr>
              <w:t xml:space="preserve"> dokumentet.</w:t>
            </w:r>
          </w:p>
          <w:p w14:paraId="27F3D98F" w14:textId="6749B64B" w:rsidR="003E0D54" w:rsidRPr="001956C7" w:rsidRDefault="003E0D54" w:rsidP="00C2464A">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50EE185E" w14:textId="77777777" w:rsidR="003E0D54" w:rsidRPr="008345BA" w:rsidRDefault="003E0D54" w:rsidP="00C2464A">
            <w:r>
              <w:lastRenderedPageBreak/>
              <w:t>1</w:t>
            </w:r>
          </w:p>
        </w:tc>
      </w:tr>
      <w:tr w:rsidR="003E0D54" w:rsidRPr="00455CC0" w14:paraId="6ABE0583" w14:textId="77777777" w:rsidTr="00C2464A">
        <w:tc>
          <w:tcPr>
            <w:tcW w:w="2474" w:type="dxa"/>
            <w:tcBorders>
              <w:top w:val="single" w:sz="4" w:space="0" w:color="auto"/>
              <w:left w:val="single" w:sz="4" w:space="0" w:color="auto"/>
              <w:bottom w:val="single" w:sz="4" w:space="0" w:color="auto"/>
              <w:right w:val="single" w:sz="4" w:space="0" w:color="auto"/>
            </w:tcBorders>
          </w:tcPr>
          <w:p w14:paraId="2E85E1ED" w14:textId="77777777" w:rsidR="003E0D54" w:rsidRPr="00455CC0" w:rsidRDefault="003E0D54" w:rsidP="00C2464A">
            <w:pPr>
              <w:rPr>
                <w:i/>
                <w:lang w:eastAsia="sv-SE"/>
              </w:rPr>
            </w:pPr>
            <w:r w:rsidRPr="002206AC">
              <w:rPr>
                <w:lang w:val="en-US" w:eastAsia="sv-SE"/>
              </w:rPr>
              <w:lastRenderedPageBreak/>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61391F95" w14:textId="77777777" w:rsidR="003E0D54" w:rsidRPr="00455CC0" w:rsidRDefault="003E0D54" w:rsidP="00C2464A">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77D72D7" w14:textId="77777777" w:rsidR="003E0D54" w:rsidRPr="00455CC0" w:rsidRDefault="003E0D54" w:rsidP="00C2464A">
            <w:pPr>
              <w:rPr>
                <w:rFonts w:eastAsia="Times New Roman" w:cs="Arial"/>
                <w:i/>
              </w:rPr>
            </w:pPr>
            <w:r w:rsidRPr="00455CC0">
              <w:rPr>
                <w:rFonts w:eastAsia="Times New Roman" w:cs="Arial"/>
                <w:i/>
              </w:rPr>
              <w:t>Root blir då</w:t>
            </w:r>
          </w:p>
          <w:p w14:paraId="52AB8888" w14:textId="6575222C" w:rsidR="003E0D54" w:rsidRPr="00455CC0" w:rsidRDefault="00DE5CA4" w:rsidP="00C2464A">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9A1AEDD" w14:textId="77777777" w:rsidR="003E0D54" w:rsidRPr="00455CC0" w:rsidRDefault="003E0D54" w:rsidP="00C2464A">
            <w:pPr>
              <w:rPr>
                <w:i/>
              </w:rPr>
            </w:pPr>
            <w:r w:rsidRPr="00455CC0">
              <w:rPr>
                <w:i/>
              </w:rPr>
              <w:t>1</w:t>
            </w:r>
          </w:p>
        </w:tc>
      </w:tr>
      <w:tr w:rsidR="003E0D54" w:rsidRPr="00455CC0" w14:paraId="0A8A8158" w14:textId="77777777" w:rsidTr="00C2464A">
        <w:tc>
          <w:tcPr>
            <w:tcW w:w="2474" w:type="dxa"/>
            <w:tcBorders>
              <w:top w:val="single" w:sz="4" w:space="0" w:color="auto"/>
              <w:left w:val="single" w:sz="4" w:space="0" w:color="auto"/>
              <w:bottom w:val="single" w:sz="4" w:space="0" w:color="auto"/>
              <w:right w:val="single" w:sz="4" w:space="0" w:color="auto"/>
            </w:tcBorders>
          </w:tcPr>
          <w:p w14:paraId="16E65965" w14:textId="77777777" w:rsidR="003E0D54" w:rsidRPr="00455CC0" w:rsidRDefault="003E0D54" w:rsidP="00C2464A">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E003343" w14:textId="77777777" w:rsidR="003E0D54" w:rsidRPr="00455CC0" w:rsidRDefault="003E0D54" w:rsidP="00C2464A">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8BB5454" w14:textId="35AA95AF" w:rsidR="003E0D54" w:rsidRPr="00455CC0" w:rsidRDefault="003E0D54" w:rsidP="006701F1">
            <w:pPr>
              <w:rPr>
                <w:rFonts w:eastAsia="Times New Roman" w:cs="Arial"/>
                <w:i/>
              </w:rPr>
            </w:pPr>
            <w:r w:rsidRPr="00455CC0">
              <w:rPr>
                <w:rFonts w:eastAsia="Times New Roman" w:cs="Arial"/>
                <w:i/>
              </w:rPr>
              <w:t xml:space="preserve">Extension sätts till HSA-id för </w:t>
            </w:r>
            <w:r w:rsidR="006701F1">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159EDCD5" w14:textId="77777777" w:rsidR="003E0D54" w:rsidRPr="00455CC0" w:rsidRDefault="003E0D54" w:rsidP="00C2464A">
            <w:pPr>
              <w:rPr>
                <w:i/>
              </w:rPr>
            </w:pPr>
            <w:r w:rsidRPr="00455CC0">
              <w:rPr>
                <w:i/>
              </w:rPr>
              <w:t>1</w:t>
            </w:r>
          </w:p>
        </w:tc>
      </w:tr>
      <w:tr w:rsidR="003E0D54" w:rsidRPr="008345BA" w14:paraId="4B42F86A" w14:textId="77777777" w:rsidTr="00C2464A">
        <w:tc>
          <w:tcPr>
            <w:tcW w:w="2474" w:type="dxa"/>
            <w:shd w:val="clear" w:color="auto" w:fill="D9D9D9" w:themeFill="background1" w:themeFillShade="D9"/>
          </w:tcPr>
          <w:p w14:paraId="7E90B5A7" w14:textId="77777777" w:rsidR="003E0D54" w:rsidRPr="008345BA" w:rsidRDefault="003E0D54" w:rsidP="00C2464A">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1095B9B6" w14:textId="77777777" w:rsidR="003E0D54" w:rsidRPr="008345BA" w:rsidRDefault="003E0D54" w:rsidP="00C2464A">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5B024046" w14:textId="77777777" w:rsidR="003E0D54" w:rsidRPr="008345BA" w:rsidRDefault="003E0D54" w:rsidP="00C2464A">
            <w:pPr>
              <w:rPr>
                <w:rFonts w:eastAsia="Batang"/>
                <w:szCs w:val="20"/>
                <w:lang w:val="en-US"/>
              </w:rPr>
            </w:pPr>
          </w:p>
        </w:tc>
        <w:tc>
          <w:tcPr>
            <w:tcW w:w="1617" w:type="dxa"/>
            <w:shd w:val="clear" w:color="auto" w:fill="D9D9D9" w:themeFill="background1" w:themeFillShade="D9"/>
          </w:tcPr>
          <w:p w14:paraId="0068B060"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w:t>
            </w:r>
          </w:p>
        </w:tc>
      </w:tr>
      <w:tr w:rsidR="003E0D54" w:rsidRPr="008345BA" w14:paraId="4D2E78A8" w14:textId="77777777" w:rsidTr="00C2464A">
        <w:tc>
          <w:tcPr>
            <w:tcW w:w="2474" w:type="dxa"/>
          </w:tcPr>
          <w:p w14:paraId="6340D46C"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/RelationType.code</w:t>
            </w:r>
          </w:p>
        </w:tc>
        <w:tc>
          <w:tcPr>
            <w:tcW w:w="2506" w:type="dxa"/>
          </w:tcPr>
          <w:p w14:paraId="49221A43" w14:textId="77777777" w:rsidR="003E0D54" w:rsidRPr="008345BA" w:rsidRDefault="003E0D54" w:rsidP="00C2464A">
            <w:pPr>
              <w:rPr>
                <w:rFonts w:eastAsia="Batang"/>
                <w:szCs w:val="20"/>
              </w:rPr>
            </w:pPr>
            <w:r w:rsidRPr="008345BA">
              <w:rPr>
                <w:rFonts w:eastAsia="Batang"/>
                <w:szCs w:val="20"/>
              </w:rPr>
              <w:t>CVType</w:t>
            </w:r>
          </w:p>
        </w:tc>
        <w:tc>
          <w:tcPr>
            <w:tcW w:w="2925" w:type="dxa"/>
          </w:tcPr>
          <w:p w14:paraId="3C564CD0" w14:textId="77777777" w:rsidR="003E0D54" w:rsidRPr="008345BA" w:rsidRDefault="003E0D54" w:rsidP="00C2464A">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55CDA48C" w14:textId="77777777" w:rsidR="003E0D54" w:rsidRPr="008345BA" w:rsidRDefault="003E0D54" w:rsidP="00C2464A">
            <w:pPr>
              <w:rPr>
                <w:rFonts w:eastAsia="Batang"/>
                <w:szCs w:val="20"/>
              </w:rPr>
            </w:pPr>
            <w:r w:rsidRPr="008345BA">
              <w:rPr>
                <w:rFonts w:eastAsia="Batang"/>
                <w:szCs w:val="20"/>
              </w:rPr>
              <w:t>1</w:t>
            </w:r>
          </w:p>
        </w:tc>
      </w:tr>
      <w:tr w:rsidR="003E0D54" w:rsidRPr="00D1172A" w14:paraId="22C3DD58" w14:textId="77777777" w:rsidTr="00C2464A">
        <w:tc>
          <w:tcPr>
            <w:tcW w:w="2474" w:type="dxa"/>
            <w:tcBorders>
              <w:top w:val="single" w:sz="4" w:space="0" w:color="auto"/>
              <w:left w:val="single" w:sz="4" w:space="0" w:color="auto"/>
              <w:bottom w:val="single" w:sz="4" w:space="0" w:color="auto"/>
              <w:right w:val="single" w:sz="4" w:space="0" w:color="auto"/>
            </w:tcBorders>
          </w:tcPr>
          <w:p w14:paraId="0AD7B128" w14:textId="77777777" w:rsidR="003E0D54" w:rsidRPr="00D1172A" w:rsidRDefault="003E0D54" w:rsidP="00C2464A">
            <w:pPr>
              <w:rPr>
                <w:i/>
                <w:szCs w:val="20"/>
                <w:lang w:eastAsia="sv-SE"/>
              </w:rPr>
            </w:pPr>
            <w:proofErr w:type="gramStart"/>
            <w:r w:rsidRPr="00D1172A">
              <w:rPr>
                <w:i/>
                <w:szCs w:val="20"/>
                <w:lang w:eastAsia="sv-SE"/>
              </w:rPr>
              <w:t>..</w:t>
            </w:r>
            <w:proofErr w:type="gramEnd"/>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0FB40322"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E8DA4A" w14:textId="77777777" w:rsidR="003E0D54" w:rsidRDefault="003E0D54" w:rsidP="00C2464A">
            <w:pPr>
              <w:rPr>
                <w:rFonts w:eastAsia="Batang"/>
                <w:i/>
                <w:szCs w:val="20"/>
              </w:rPr>
            </w:pPr>
            <w:r w:rsidRPr="00D1172A">
              <w:rPr>
                <w:rFonts w:eastAsia="Batang"/>
                <w:i/>
                <w:szCs w:val="20"/>
              </w:rPr>
              <w:t xml:space="preserve">Kod för </w:t>
            </w:r>
            <w:r>
              <w:rPr>
                <w:rFonts w:eastAsia="Batang"/>
                <w:i/>
                <w:szCs w:val="20"/>
              </w:rPr>
              <w:t>relationstyp.</w:t>
            </w:r>
          </w:p>
          <w:p w14:paraId="0B0AFF6F" w14:textId="77777777" w:rsidR="003E0D54" w:rsidRDefault="003E0D54" w:rsidP="00C2464A">
            <w:pPr>
              <w:rPr>
                <w:rFonts w:eastAsia="Batang"/>
                <w:i/>
                <w:szCs w:val="20"/>
              </w:rPr>
            </w:pPr>
          </w:p>
          <w:p w14:paraId="3FF601CB" w14:textId="77777777" w:rsidR="003E0D54" w:rsidRDefault="003E0D54" w:rsidP="00C2464A">
            <w:pPr>
              <w:rPr>
                <w:rFonts w:eastAsia="Batang"/>
                <w:i/>
                <w:szCs w:val="20"/>
              </w:rPr>
            </w:pPr>
            <w:r>
              <w:rPr>
                <w:rFonts w:eastAsia="Batang"/>
                <w:i/>
                <w:szCs w:val="20"/>
              </w:rPr>
              <w:t>T.ex. HL7 där refererad information ”har en förklaring” till det hämtade objektet. Code=EXPL</w:t>
            </w:r>
          </w:p>
          <w:p w14:paraId="5BAF92A0" w14:textId="77777777" w:rsidR="003E0D54" w:rsidRDefault="003E0D54" w:rsidP="00C2464A">
            <w:pPr>
              <w:rPr>
                <w:rFonts w:eastAsia="Batang"/>
                <w:i/>
                <w:szCs w:val="20"/>
              </w:rPr>
            </w:pPr>
          </w:p>
          <w:p w14:paraId="7998E1B5" w14:textId="77777777" w:rsidR="003E0D54" w:rsidRPr="00D1172A" w:rsidRDefault="003E0D54" w:rsidP="00C2464A">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7917D7EF" w14:textId="77777777" w:rsidR="003E0D54" w:rsidRPr="00D1172A" w:rsidRDefault="003E0D54" w:rsidP="00C2464A">
            <w:pPr>
              <w:rPr>
                <w:rFonts w:eastAsia="Batang"/>
                <w:i/>
                <w:szCs w:val="20"/>
              </w:rPr>
            </w:pPr>
            <w:r w:rsidRPr="00D1172A">
              <w:rPr>
                <w:rFonts w:eastAsia="Batang"/>
                <w:i/>
                <w:szCs w:val="20"/>
              </w:rPr>
              <w:t>1</w:t>
            </w:r>
          </w:p>
        </w:tc>
      </w:tr>
      <w:tr w:rsidR="003E0D54" w:rsidRPr="00D1172A" w14:paraId="6616098F" w14:textId="77777777" w:rsidTr="00C2464A">
        <w:tc>
          <w:tcPr>
            <w:tcW w:w="2474" w:type="dxa"/>
            <w:tcBorders>
              <w:top w:val="single" w:sz="4" w:space="0" w:color="auto"/>
              <w:left w:val="single" w:sz="4" w:space="0" w:color="auto"/>
              <w:bottom w:val="single" w:sz="4" w:space="0" w:color="auto"/>
              <w:right w:val="single" w:sz="4" w:space="0" w:color="auto"/>
            </w:tcBorders>
          </w:tcPr>
          <w:p w14:paraId="4F0F33A3" w14:textId="77777777" w:rsidR="003E0D54" w:rsidRPr="00D1172A" w:rsidRDefault="003E0D54" w:rsidP="00C2464A">
            <w:pPr>
              <w:rPr>
                <w:i/>
                <w:szCs w:val="20"/>
                <w:lang w:eastAsia="sv-SE"/>
              </w:rPr>
            </w:pPr>
            <w:proofErr w:type="gramStart"/>
            <w:r w:rsidRPr="00D1172A">
              <w:rPr>
                <w:i/>
                <w:szCs w:val="20"/>
                <w:lang w:eastAsia="sv-SE"/>
              </w:rPr>
              <w:t>..</w:t>
            </w:r>
            <w:proofErr w:type="gramEnd"/>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53CD6AC"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0451E2" w14:textId="77777777" w:rsidR="003E0D54" w:rsidRPr="00D1172A" w:rsidRDefault="003E0D54" w:rsidP="00C2464A">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72C63D4A" w14:textId="77777777" w:rsidR="003E0D54" w:rsidRDefault="003E0D54" w:rsidP="00C2464A">
            <w:pPr>
              <w:rPr>
                <w:rFonts w:eastAsia="Batang"/>
                <w:i/>
                <w:szCs w:val="20"/>
              </w:rPr>
            </w:pPr>
          </w:p>
          <w:p w14:paraId="3A2A3931" w14:textId="77777777" w:rsidR="003E0D54" w:rsidRDefault="003E0D54" w:rsidP="00C2464A">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w:t>
            </w:r>
            <w:proofErr w:type="gramStart"/>
            <w:r w:rsidRPr="00911DBE">
              <w:rPr>
                <w:rFonts w:eastAsia="Batang"/>
                <w:i/>
                <w:szCs w:val="20"/>
              </w:rPr>
              <w:t>113883.5</w:t>
            </w:r>
            <w:proofErr w:type="gramEnd"/>
            <w:r w:rsidRPr="00911DBE">
              <w:rPr>
                <w:rFonts w:eastAsia="Batang"/>
                <w:i/>
                <w:szCs w:val="20"/>
              </w:rPr>
              <w:t>.1002</w:t>
            </w:r>
          </w:p>
          <w:p w14:paraId="00E0E9A4" w14:textId="77777777" w:rsidR="003E0D54" w:rsidRDefault="003E0D54" w:rsidP="00C2464A">
            <w:pPr>
              <w:rPr>
                <w:rFonts w:eastAsia="Batang"/>
                <w:i/>
                <w:szCs w:val="20"/>
              </w:rPr>
            </w:pPr>
          </w:p>
          <w:p w14:paraId="4F6FEE14" w14:textId="77777777" w:rsidR="003E0D54" w:rsidRDefault="003E0D54" w:rsidP="00C2464A">
            <w:pPr>
              <w:rPr>
                <w:rFonts w:eastAsia="Batang"/>
                <w:i/>
                <w:szCs w:val="20"/>
              </w:rPr>
            </w:pPr>
            <w:r>
              <w:rPr>
                <w:rFonts w:eastAsia="Batang"/>
                <w:i/>
                <w:szCs w:val="20"/>
              </w:rPr>
              <w:t>Alternativ då HL7 inte räcker till är</w:t>
            </w:r>
            <w:r w:rsidRPr="00D1172A">
              <w:rPr>
                <w:rFonts w:eastAsia="Batang"/>
                <w:i/>
                <w:szCs w:val="20"/>
              </w:rPr>
              <w:t>KV Snomed CT SE.</w:t>
            </w:r>
          </w:p>
          <w:p w14:paraId="140D4345" w14:textId="77777777" w:rsidR="003E0D54" w:rsidRPr="00D1172A" w:rsidRDefault="003E0D54" w:rsidP="00C2464A">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5BDA7060" w14:textId="77777777" w:rsidR="003E0D54" w:rsidRPr="00D1172A" w:rsidRDefault="003E0D54" w:rsidP="00C2464A">
            <w:pPr>
              <w:rPr>
                <w:rFonts w:eastAsia="Batang"/>
                <w:i/>
                <w:szCs w:val="20"/>
              </w:rPr>
            </w:pPr>
            <w:r w:rsidRPr="00D1172A">
              <w:rPr>
                <w:rFonts w:eastAsia="Batang"/>
                <w:i/>
                <w:szCs w:val="20"/>
              </w:rPr>
              <w:t>1</w:t>
            </w:r>
          </w:p>
        </w:tc>
      </w:tr>
      <w:tr w:rsidR="003E0D54" w:rsidRPr="00D1172A" w14:paraId="1337F130" w14:textId="77777777" w:rsidTr="00C2464A">
        <w:tc>
          <w:tcPr>
            <w:tcW w:w="2474" w:type="dxa"/>
            <w:tcBorders>
              <w:top w:val="single" w:sz="4" w:space="0" w:color="auto"/>
              <w:left w:val="single" w:sz="4" w:space="0" w:color="auto"/>
              <w:bottom w:val="single" w:sz="4" w:space="0" w:color="auto"/>
              <w:right w:val="single" w:sz="4" w:space="0" w:color="auto"/>
            </w:tcBorders>
          </w:tcPr>
          <w:p w14:paraId="7679A85C" w14:textId="77777777" w:rsidR="003E0D54" w:rsidRPr="00D1172A" w:rsidRDefault="003E0D54" w:rsidP="00C2464A">
            <w:pPr>
              <w:rPr>
                <w:i/>
                <w:szCs w:val="20"/>
                <w:lang w:eastAsia="sv-SE"/>
              </w:rPr>
            </w:pPr>
            <w:proofErr w:type="gramStart"/>
            <w:r w:rsidRPr="00D1172A">
              <w:rPr>
                <w:i/>
                <w:szCs w:val="20"/>
                <w:lang w:eastAsia="sv-SE"/>
              </w:rPr>
              <w:t>..</w:t>
            </w:r>
            <w:proofErr w:type="gramEnd"/>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343CC377"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237164" w14:textId="77777777" w:rsidR="003E0D54" w:rsidRPr="00D1172A" w:rsidRDefault="003E0D54" w:rsidP="00C2464A">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CC1D5E7" w14:textId="77777777" w:rsidR="003E0D54" w:rsidRPr="00D1172A" w:rsidRDefault="003E0D54" w:rsidP="00C2464A">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3E0D54" w:rsidRPr="00D1172A" w14:paraId="73534C1A" w14:textId="77777777" w:rsidTr="00C2464A">
        <w:tc>
          <w:tcPr>
            <w:tcW w:w="2474" w:type="dxa"/>
            <w:tcBorders>
              <w:top w:val="single" w:sz="4" w:space="0" w:color="auto"/>
              <w:left w:val="single" w:sz="4" w:space="0" w:color="auto"/>
              <w:bottom w:val="single" w:sz="4" w:space="0" w:color="auto"/>
              <w:right w:val="single" w:sz="4" w:space="0" w:color="auto"/>
            </w:tcBorders>
          </w:tcPr>
          <w:p w14:paraId="642C71FC" w14:textId="77777777" w:rsidR="003E0D54" w:rsidRPr="00D1172A" w:rsidRDefault="003E0D54" w:rsidP="00C2464A">
            <w:pPr>
              <w:rPr>
                <w:i/>
                <w:szCs w:val="20"/>
                <w:lang w:eastAsia="sv-SE"/>
              </w:rPr>
            </w:pPr>
            <w:proofErr w:type="gramStart"/>
            <w:r w:rsidRPr="00D1172A">
              <w:rPr>
                <w:i/>
                <w:szCs w:val="20"/>
                <w:lang w:eastAsia="sv-SE"/>
              </w:rPr>
              <w:t>..</w:t>
            </w:r>
            <w:proofErr w:type="gramEnd"/>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81DCF8E"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B0297E" w14:textId="77777777" w:rsidR="003E0D54" w:rsidRPr="00D1172A" w:rsidRDefault="003E0D54" w:rsidP="00C2464A">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334955F" w14:textId="77777777" w:rsidR="003E0D54" w:rsidRPr="00D1172A" w:rsidRDefault="003E0D54" w:rsidP="00C2464A">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3E0D54" w:rsidRPr="00D1172A" w14:paraId="112B009E" w14:textId="77777777" w:rsidTr="00C2464A">
        <w:tc>
          <w:tcPr>
            <w:tcW w:w="2474" w:type="dxa"/>
            <w:tcBorders>
              <w:top w:val="single" w:sz="4" w:space="0" w:color="auto"/>
              <w:left w:val="single" w:sz="4" w:space="0" w:color="auto"/>
              <w:bottom w:val="single" w:sz="4" w:space="0" w:color="auto"/>
              <w:right w:val="single" w:sz="4" w:space="0" w:color="auto"/>
            </w:tcBorders>
          </w:tcPr>
          <w:p w14:paraId="5D9B858B" w14:textId="77777777" w:rsidR="003E0D54" w:rsidRPr="00D1172A" w:rsidRDefault="003E0D54" w:rsidP="00C2464A">
            <w:pPr>
              <w:rPr>
                <w:i/>
                <w:szCs w:val="20"/>
                <w:lang w:eastAsia="sv-SE"/>
              </w:rPr>
            </w:pPr>
            <w:proofErr w:type="gramStart"/>
            <w:r w:rsidRPr="00D1172A">
              <w:rPr>
                <w:i/>
                <w:szCs w:val="20"/>
                <w:lang w:eastAsia="sv-SE"/>
              </w:rPr>
              <w:t>..</w:t>
            </w:r>
            <w:proofErr w:type="gramEnd"/>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325F0854"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CF4866" w14:textId="75807C58" w:rsidR="003E0D54" w:rsidRPr="00D1172A" w:rsidRDefault="003E0D54" w:rsidP="009A0128">
            <w:pPr>
              <w:rPr>
                <w:rFonts w:eastAsia="Batang"/>
                <w:i/>
                <w:szCs w:val="20"/>
              </w:rPr>
            </w:pPr>
            <w:r w:rsidRPr="00D1172A">
              <w:rPr>
                <w:rFonts w:eastAsia="Batang"/>
                <w:i/>
                <w:szCs w:val="20"/>
              </w:rPr>
              <w:t xml:space="preserve">Textuell beskrivning av </w:t>
            </w:r>
            <w:r w:rsidR="009A0128">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5192846" w14:textId="77777777" w:rsidR="003E0D54" w:rsidRPr="00D1172A" w:rsidRDefault="003E0D54" w:rsidP="00C2464A">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3E0D54" w:rsidRPr="008345BA" w14:paraId="508DE788" w14:textId="77777777" w:rsidTr="00C2464A">
        <w:tc>
          <w:tcPr>
            <w:tcW w:w="2474" w:type="dxa"/>
            <w:shd w:val="clear" w:color="auto" w:fill="D9D9D9" w:themeFill="background1" w:themeFillShade="D9"/>
          </w:tcPr>
          <w:p w14:paraId="39C36931"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18A754B2" w14:textId="77777777" w:rsidR="003E0D54" w:rsidRPr="008345BA" w:rsidRDefault="003E0D54" w:rsidP="00C2464A">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6668E69C" w14:textId="77777777" w:rsidR="003E0D54" w:rsidRPr="008345BA" w:rsidRDefault="003E0D54" w:rsidP="00C2464A">
            <w:pPr>
              <w:rPr>
                <w:rFonts w:eastAsia="Batang"/>
                <w:szCs w:val="20"/>
              </w:rPr>
            </w:pPr>
          </w:p>
        </w:tc>
        <w:tc>
          <w:tcPr>
            <w:tcW w:w="1617" w:type="dxa"/>
            <w:shd w:val="clear" w:color="auto" w:fill="D9D9D9" w:themeFill="background1" w:themeFillShade="D9"/>
          </w:tcPr>
          <w:p w14:paraId="6163E67B" w14:textId="77777777" w:rsidR="003E0D54" w:rsidRPr="008345BA" w:rsidRDefault="003E0D54" w:rsidP="00C2464A">
            <w:pPr>
              <w:rPr>
                <w:rFonts w:eastAsia="Batang"/>
                <w:szCs w:val="20"/>
              </w:rPr>
            </w:pPr>
            <w:r w:rsidRPr="008345BA">
              <w:rPr>
                <w:rFonts w:eastAsia="Batang"/>
                <w:szCs w:val="20"/>
              </w:rPr>
              <w:t>1</w:t>
            </w:r>
            <w:proofErr w:type="gramStart"/>
            <w:r w:rsidRPr="008345BA">
              <w:rPr>
                <w:rFonts w:eastAsia="Batang"/>
                <w:szCs w:val="20"/>
              </w:rPr>
              <w:t>..</w:t>
            </w:r>
            <w:proofErr w:type="gramEnd"/>
            <w:r w:rsidRPr="008345BA">
              <w:rPr>
                <w:rFonts w:eastAsia="Batang"/>
                <w:szCs w:val="20"/>
              </w:rPr>
              <w:t>*</w:t>
            </w:r>
          </w:p>
        </w:tc>
      </w:tr>
      <w:tr w:rsidR="003E0D54" w:rsidRPr="008345BA" w14:paraId="21F74AD3" w14:textId="77777777" w:rsidTr="00C2464A">
        <w:tc>
          <w:tcPr>
            <w:tcW w:w="2474" w:type="dxa"/>
          </w:tcPr>
          <w:p w14:paraId="6EF826FE"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ReferredInformationType.id</w:t>
            </w:r>
          </w:p>
        </w:tc>
        <w:tc>
          <w:tcPr>
            <w:tcW w:w="2506" w:type="dxa"/>
          </w:tcPr>
          <w:p w14:paraId="40FCCF44" w14:textId="77777777" w:rsidR="003E0D54" w:rsidRPr="008345BA" w:rsidRDefault="003E0D54" w:rsidP="00C2464A">
            <w:pPr>
              <w:rPr>
                <w:rFonts w:eastAsia="Batang"/>
                <w:szCs w:val="20"/>
              </w:rPr>
            </w:pPr>
            <w:r w:rsidRPr="008345BA">
              <w:rPr>
                <w:rFonts w:eastAsia="Batang"/>
                <w:szCs w:val="20"/>
              </w:rPr>
              <w:t>IIType</w:t>
            </w:r>
          </w:p>
        </w:tc>
        <w:tc>
          <w:tcPr>
            <w:tcW w:w="2925" w:type="dxa"/>
          </w:tcPr>
          <w:p w14:paraId="3DA83A3F" w14:textId="77777777" w:rsidR="003E0D54" w:rsidRPr="00AC5622" w:rsidRDefault="003E0D54" w:rsidP="00C2464A">
            <w:pPr>
              <w:rPr>
                <w:rFonts w:cs="Arial"/>
                <w:szCs w:val="20"/>
              </w:rPr>
            </w:pPr>
            <w:r w:rsidRPr="008345BA">
              <w:rPr>
                <w:rFonts w:cs="Arial"/>
                <w:szCs w:val="20"/>
              </w:rPr>
              <w:t xml:space="preserve">Den refererade externa informationens identitet som </w:t>
            </w:r>
            <w:r w:rsidRPr="008345BA">
              <w:rPr>
                <w:rFonts w:cs="Arial"/>
                <w:szCs w:val="20"/>
              </w:rPr>
              <w:lastRenderedPageBreak/>
              <w:t xml:space="preserve">är unik inom källsystemet. </w:t>
            </w:r>
          </w:p>
        </w:tc>
        <w:tc>
          <w:tcPr>
            <w:tcW w:w="1617" w:type="dxa"/>
          </w:tcPr>
          <w:p w14:paraId="79CF54DB" w14:textId="77777777" w:rsidR="003E0D54" w:rsidRPr="008345BA" w:rsidRDefault="003E0D54" w:rsidP="00C2464A">
            <w:pPr>
              <w:rPr>
                <w:rFonts w:eastAsia="Batang"/>
                <w:szCs w:val="20"/>
                <w:lang w:val="en-US"/>
              </w:rPr>
            </w:pPr>
            <w:r w:rsidRPr="008345BA">
              <w:rPr>
                <w:rFonts w:eastAsia="Batang"/>
                <w:szCs w:val="20"/>
                <w:lang w:val="en-US"/>
              </w:rPr>
              <w:lastRenderedPageBreak/>
              <w:t>1</w:t>
            </w:r>
          </w:p>
        </w:tc>
      </w:tr>
      <w:tr w:rsidR="003E0D54" w:rsidRPr="00AC5622" w14:paraId="7EFAFCF0" w14:textId="77777777" w:rsidTr="00C2464A">
        <w:tc>
          <w:tcPr>
            <w:tcW w:w="2474" w:type="dxa"/>
            <w:tcBorders>
              <w:top w:val="single" w:sz="4" w:space="0" w:color="auto"/>
              <w:left w:val="single" w:sz="4" w:space="0" w:color="auto"/>
              <w:bottom w:val="single" w:sz="4" w:space="0" w:color="auto"/>
              <w:right w:val="single" w:sz="4" w:space="0" w:color="auto"/>
            </w:tcBorders>
          </w:tcPr>
          <w:p w14:paraId="26FE3E78" w14:textId="77777777" w:rsidR="003E0D54" w:rsidRPr="00AC5622" w:rsidRDefault="003E0D54" w:rsidP="00C2464A">
            <w:pPr>
              <w:rPr>
                <w:i/>
                <w:szCs w:val="20"/>
                <w:lang w:eastAsia="sv-SE"/>
              </w:rPr>
            </w:pPr>
            <w:proofErr w:type="gramStart"/>
            <w:r w:rsidRPr="00AC5622">
              <w:rPr>
                <w:i/>
                <w:szCs w:val="20"/>
                <w:lang w:eastAsia="sv-SE"/>
              </w:rPr>
              <w:lastRenderedPageBreak/>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2AF55D1" w14:textId="77777777" w:rsidR="003E0D54" w:rsidRPr="00AC5622" w:rsidRDefault="003E0D54" w:rsidP="00C2464A">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B7BECB3" w14:textId="79B9523B" w:rsidR="003E0D54" w:rsidRPr="00AC5622" w:rsidRDefault="009A0128" w:rsidP="00C2464A">
            <w:pPr>
              <w:rPr>
                <w:rFonts w:cs="Arial"/>
                <w:i/>
                <w:szCs w:val="20"/>
              </w:rPr>
            </w:pPr>
            <w:r>
              <w:rPr>
                <w:rFonts w:cs="Arial"/>
                <w:i/>
                <w:szCs w:val="20"/>
              </w:rPr>
              <w:t>Root blir sätts</w:t>
            </w:r>
          </w:p>
          <w:p w14:paraId="7C34443A" w14:textId="7840ADCF" w:rsidR="003E0D54" w:rsidRPr="00AC5622" w:rsidRDefault="00DE5CA4" w:rsidP="009A0128">
            <w:pPr>
              <w:rPr>
                <w:rFonts w:cs="Arial"/>
                <w:i/>
                <w:szCs w:val="20"/>
              </w:rPr>
            </w:pPr>
            <w:r>
              <w:rPr>
                <w:rFonts w:cs="Arial"/>
                <w:i/>
                <w:szCs w:val="20"/>
              </w:rPr>
              <w:t>OID för</w:t>
            </w:r>
            <w:r w:rsidR="009A0128">
              <w:rPr>
                <w:rFonts w:cs="Arial"/>
                <w:i/>
                <w:szCs w:val="20"/>
              </w:rPr>
              <w:t xml:space="preserve"> lokalt id</w:t>
            </w:r>
            <w:r>
              <w:rPr>
                <w:rFonts w:cs="Arial"/>
                <w:i/>
                <w:szCs w:val="20"/>
              </w:rPr>
              <w:t>: 1.2.752.129.2.1.</w:t>
            </w:r>
            <w:r w:rsidR="009A0128">
              <w:rPr>
                <w:rFonts w:cs="Arial"/>
                <w:i/>
                <w:szCs w:val="20"/>
              </w:rPr>
              <w:t>2</w:t>
            </w:r>
            <w:r>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7C2A548F" w14:textId="77777777" w:rsidR="003E0D54" w:rsidRPr="00AC5622" w:rsidRDefault="003E0D54" w:rsidP="00C2464A">
            <w:pPr>
              <w:rPr>
                <w:rFonts w:eastAsia="Batang"/>
                <w:i/>
                <w:szCs w:val="20"/>
                <w:lang w:val="en-US"/>
              </w:rPr>
            </w:pPr>
            <w:r w:rsidRPr="00AC5622">
              <w:rPr>
                <w:rFonts w:eastAsia="Batang"/>
                <w:i/>
                <w:szCs w:val="20"/>
                <w:lang w:val="en-US"/>
              </w:rPr>
              <w:t>1</w:t>
            </w:r>
          </w:p>
        </w:tc>
      </w:tr>
      <w:tr w:rsidR="003E0D54" w:rsidRPr="00AC5622" w14:paraId="64BDFB19" w14:textId="77777777" w:rsidTr="00C2464A">
        <w:tc>
          <w:tcPr>
            <w:tcW w:w="2474" w:type="dxa"/>
            <w:tcBorders>
              <w:top w:val="single" w:sz="4" w:space="0" w:color="auto"/>
              <w:left w:val="single" w:sz="4" w:space="0" w:color="auto"/>
              <w:bottom w:val="single" w:sz="4" w:space="0" w:color="auto"/>
              <w:right w:val="single" w:sz="4" w:space="0" w:color="auto"/>
            </w:tcBorders>
          </w:tcPr>
          <w:p w14:paraId="7DC6814A" w14:textId="77777777" w:rsidR="003E0D54" w:rsidRPr="00AC5622" w:rsidRDefault="003E0D54" w:rsidP="00C2464A">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435AE8B2" w14:textId="77777777" w:rsidR="003E0D54" w:rsidRPr="00AC5622" w:rsidRDefault="003E0D54" w:rsidP="00C2464A">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9DD566" w14:textId="77777777" w:rsidR="003E0D54" w:rsidRPr="00AC5622" w:rsidRDefault="003E0D54" w:rsidP="00C2464A">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F1070A2" w14:textId="77777777" w:rsidR="003E0D54" w:rsidRPr="00AC5622" w:rsidRDefault="003E0D54" w:rsidP="00C2464A">
            <w:pPr>
              <w:rPr>
                <w:rFonts w:eastAsia="Batang"/>
                <w:i/>
                <w:szCs w:val="20"/>
                <w:lang w:val="en-US"/>
              </w:rPr>
            </w:pPr>
            <w:r w:rsidRPr="00AC5622">
              <w:rPr>
                <w:rFonts w:eastAsia="Batang"/>
                <w:i/>
                <w:szCs w:val="20"/>
                <w:lang w:val="en-US"/>
              </w:rPr>
              <w:t>1</w:t>
            </w:r>
          </w:p>
        </w:tc>
      </w:tr>
      <w:tr w:rsidR="003E0D54" w:rsidRPr="008345BA" w14:paraId="1C2853F0" w14:textId="77777777" w:rsidTr="000A44E1">
        <w:trPr>
          <w:trHeight w:val="1266"/>
        </w:trPr>
        <w:tc>
          <w:tcPr>
            <w:tcW w:w="2474" w:type="dxa"/>
          </w:tcPr>
          <w:p w14:paraId="6756DED9"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ReferredInformationType.time</w:t>
            </w:r>
          </w:p>
        </w:tc>
        <w:tc>
          <w:tcPr>
            <w:tcW w:w="2506" w:type="dxa"/>
          </w:tcPr>
          <w:p w14:paraId="0AB012D6" w14:textId="77777777" w:rsidR="003E0D54" w:rsidRPr="008345BA" w:rsidRDefault="003E0D54" w:rsidP="00C2464A">
            <w:pPr>
              <w:rPr>
                <w:rFonts w:eastAsia="Batang"/>
                <w:szCs w:val="20"/>
              </w:rPr>
            </w:pPr>
            <w:r w:rsidRPr="008345BA">
              <w:rPr>
                <w:rFonts w:eastAsia="Batang"/>
                <w:szCs w:val="20"/>
              </w:rPr>
              <w:t>TimeStamp</w:t>
            </w:r>
          </w:p>
        </w:tc>
        <w:tc>
          <w:tcPr>
            <w:tcW w:w="2925" w:type="dxa"/>
          </w:tcPr>
          <w:p w14:paraId="36B2530C" w14:textId="084AFB66" w:rsidR="003E0D54" w:rsidRPr="009A0128" w:rsidRDefault="003E0D54" w:rsidP="00B6228A">
            <w:pPr>
              <w:rPr>
                <w:rFonts w:eastAsia="Batang"/>
                <w:szCs w:val="20"/>
              </w:rPr>
            </w:pPr>
            <w:r w:rsidRPr="008345BA">
              <w:rPr>
                <w:rFonts w:cs="Arial"/>
                <w:szCs w:val="20"/>
              </w:rPr>
              <w:t>Starttid av referera</w:t>
            </w:r>
            <w:r w:rsidR="00B6228A">
              <w:rPr>
                <w:rFonts w:cs="Arial"/>
                <w:szCs w:val="20"/>
              </w:rPr>
              <w:t>d</w:t>
            </w:r>
            <w:r w:rsidRPr="008345BA">
              <w:rPr>
                <w:rFonts w:cs="Arial"/>
                <w:szCs w:val="20"/>
              </w:rPr>
              <w:t xml:space="preserve"> </w:t>
            </w:r>
            <w:r w:rsidR="00B6228A">
              <w:rPr>
                <w:rFonts w:cs="Arial"/>
                <w:szCs w:val="20"/>
              </w:rPr>
              <w:t>information</w:t>
            </w:r>
            <w:r w:rsidRPr="008345BA">
              <w:rPr>
                <w:rFonts w:cs="Arial"/>
                <w:szCs w:val="20"/>
              </w:rPr>
              <w:t>. Uttrycks med formatet ÅÅÅÅMMDDttmmss.</w:t>
            </w:r>
            <w:r>
              <w:rPr>
                <w:rFonts w:cs="Arial"/>
                <w:szCs w:val="20"/>
              </w:rPr>
              <w:t xml:space="preserve"> </w:t>
            </w:r>
          </w:p>
        </w:tc>
        <w:tc>
          <w:tcPr>
            <w:tcW w:w="1617" w:type="dxa"/>
          </w:tcPr>
          <w:p w14:paraId="685EE948" w14:textId="77777777" w:rsidR="003E0D54" w:rsidRPr="008345BA" w:rsidRDefault="003E0D54" w:rsidP="00C2464A">
            <w:pPr>
              <w:rPr>
                <w:rFonts w:eastAsia="Batang"/>
                <w:szCs w:val="20"/>
              </w:rPr>
            </w:pPr>
            <w:r w:rsidRPr="008345BA">
              <w:rPr>
                <w:rFonts w:eastAsia="Batang"/>
                <w:szCs w:val="20"/>
              </w:rPr>
              <w:t>1</w:t>
            </w:r>
          </w:p>
        </w:tc>
      </w:tr>
      <w:tr w:rsidR="003E0D54" w:rsidRPr="008345BA" w14:paraId="75B6BE56" w14:textId="77777777" w:rsidTr="00C2464A">
        <w:tc>
          <w:tcPr>
            <w:tcW w:w="2474" w:type="dxa"/>
          </w:tcPr>
          <w:p w14:paraId="5228DD6D"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ReferredInformationType.urn</w:t>
            </w:r>
          </w:p>
        </w:tc>
        <w:tc>
          <w:tcPr>
            <w:tcW w:w="2506" w:type="dxa"/>
          </w:tcPr>
          <w:p w14:paraId="04C38421" w14:textId="77777777" w:rsidR="003E0D54" w:rsidRPr="008345BA" w:rsidRDefault="003E0D54" w:rsidP="00C2464A">
            <w:pPr>
              <w:rPr>
                <w:rFonts w:eastAsia="Batang"/>
                <w:szCs w:val="20"/>
              </w:rPr>
            </w:pPr>
            <w:r w:rsidRPr="008345BA">
              <w:rPr>
                <w:rFonts w:eastAsia="Batang"/>
                <w:szCs w:val="20"/>
              </w:rPr>
              <w:t>URN</w:t>
            </w:r>
          </w:p>
        </w:tc>
        <w:tc>
          <w:tcPr>
            <w:tcW w:w="2925" w:type="dxa"/>
          </w:tcPr>
          <w:p w14:paraId="5BB09E2F" w14:textId="77777777" w:rsidR="003E0D54" w:rsidRPr="008345BA" w:rsidRDefault="003E0D54" w:rsidP="00C2464A">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21B153C2" w14:textId="77777777" w:rsidR="003E0D54" w:rsidRPr="008345BA" w:rsidRDefault="003E0D54" w:rsidP="00C2464A">
            <w:pPr>
              <w:rPr>
                <w:rFonts w:cs="Arial"/>
                <w:szCs w:val="20"/>
              </w:rPr>
            </w:pPr>
          </w:p>
          <w:p w14:paraId="2AE6F56C" w14:textId="77777777" w:rsidR="003E0D54" w:rsidRPr="008345BA" w:rsidRDefault="003E0D54" w:rsidP="00C2464A">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7961EFB2" w14:textId="77777777" w:rsidR="003E0D54" w:rsidRPr="008345BA" w:rsidRDefault="003E0D54" w:rsidP="00C2464A">
            <w:pPr>
              <w:rPr>
                <w:rFonts w:eastAsia="Arial Unicode MS" w:cs="Arial"/>
                <w:color w:val="000000"/>
                <w:szCs w:val="20"/>
                <w:lang w:val="en-US"/>
              </w:rPr>
            </w:pPr>
          </w:p>
          <w:p w14:paraId="3D357A19" w14:textId="3D5FB114" w:rsidR="003E0D54" w:rsidRPr="008345BA" w:rsidRDefault="003E0D54" w:rsidP="00C2464A">
            <w:pPr>
              <w:rPr>
                <w:rFonts w:cs="Arial"/>
                <w:szCs w:val="20"/>
                <w:lang w:val="en-US"/>
              </w:rPr>
            </w:pPr>
            <w:r w:rsidRPr="008345BA">
              <w:rPr>
                <w:rFonts w:eastAsia="Arial Unicode MS" w:cs="Arial"/>
                <w:color w:val="000000"/>
                <w:szCs w:val="20"/>
                <w:lang w:val="en-US"/>
              </w:rPr>
              <w:t xml:space="preserve">T.ex. </w:t>
            </w:r>
            <w:r w:rsidR="000A44E1" w:rsidRPr="008345BA">
              <w:rPr>
                <w:szCs w:val="20"/>
                <w:lang w:val="en-US"/>
              </w:rPr>
              <w:t>riv:</w:t>
            </w:r>
            <w:r w:rsidR="000A44E1" w:rsidRPr="000A44E1">
              <w:rPr>
                <w:szCs w:val="20"/>
                <w:lang w:val="en-US"/>
              </w:rPr>
              <w:t>clinicalprocess:healthcond:basic</w:t>
            </w:r>
            <w:r w:rsidR="000A44E1" w:rsidRPr="008345BA">
              <w:rPr>
                <w:szCs w:val="20"/>
                <w:lang w:val="en-US"/>
              </w:rPr>
              <w:t>:Get</w:t>
            </w:r>
            <w:r w:rsidR="000A44E1">
              <w:rPr>
                <w:szCs w:val="20"/>
                <w:lang w:val="en-US"/>
              </w:rPr>
              <w:t>Measurement</w:t>
            </w:r>
          </w:p>
        </w:tc>
        <w:tc>
          <w:tcPr>
            <w:tcW w:w="1617" w:type="dxa"/>
          </w:tcPr>
          <w:p w14:paraId="4799E36E"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32CE63F1" w14:textId="77777777" w:rsidTr="00C2464A">
        <w:tc>
          <w:tcPr>
            <w:tcW w:w="2474" w:type="dxa"/>
            <w:shd w:val="clear" w:color="auto" w:fill="D9D9D9" w:themeFill="background1" w:themeFillShade="D9"/>
          </w:tcPr>
          <w:p w14:paraId="7EB0DF1A"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626BDE02" w14:textId="77777777" w:rsidR="003E0D54" w:rsidRPr="008345BA" w:rsidRDefault="003E0D54" w:rsidP="00C2464A">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5F30CC6A" w14:textId="77777777" w:rsidR="003E0D54" w:rsidRPr="008345BA" w:rsidRDefault="003E0D54" w:rsidP="00C2464A">
            <w:pPr>
              <w:rPr>
                <w:rFonts w:eastAsia="Batang"/>
                <w:szCs w:val="20"/>
              </w:rPr>
            </w:pPr>
          </w:p>
        </w:tc>
        <w:tc>
          <w:tcPr>
            <w:tcW w:w="1617" w:type="dxa"/>
            <w:shd w:val="clear" w:color="auto" w:fill="D9D9D9" w:themeFill="background1" w:themeFillShade="D9"/>
          </w:tcPr>
          <w:p w14:paraId="6E1EE89B" w14:textId="77777777" w:rsidR="003E0D54" w:rsidRPr="008345BA" w:rsidRDefault="003E0D54" w:rsidP="00C2464A">
            <w:pPr>
              <w:rPr>
                <w:rFonts w:eastAsia="Batang"/>
                <w:szCs w:val="20"/>
              </w:rPr>
            </w:pPr>
            <w:r w:rsidRPr="008345BA">
              <w:rPr>
                <w:rFonts w:eastAsia="Batang"/>
                <w:szCs w:val="20"/>
              </w:rPr>
              <w:t>1</w:t>
            </w:r>
          </w:p>
        </w:tc>
      </w:tr>
      <w:tr w:rsidR="003E0D54" w:rsidRPr="008345BA" w14:paraId="55C3568D" w14:textId="77777777" w:rsidTr="00C2464A">
        <w:tc>
          <w:tcPr>
            <w:tcW w:w="2474" w:type="dxa"/>
          </w:tcPr>
          <w:p w14:paraId="32DCE21A"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InformationOwnerType.id</w:t>
            </w:r>
          </w:p>
        </w:tc>
        <w:tc>
          <w:tcPr>
            <w:tcW w:w="2506" w:type="dxa"/>
          </w:tcPr>
          <w:p w14:paraId="5EDAD935" w14:textId="77777777" w:rsidR="003E0D54" w:rsidRPr="008345BA" w:rsidRDefault="003E0D54" w:rsidP="00C2464A">
            <w:pPr>
              <w:rPr>
                <w:rFonts w:eastAsia="Batang"/>
                <w:szCs w:val="20"/>
              </w:rPr>
            </w:pPr>
            <w:r w:rsidRPr="008345BA">
              <w:rPr>
                <w:rFonts w:eastAsia="Batang"/>
                <w:szCs w:val="20"/>
              </w:rPr>
              <w:t>IIType</w:t>
            </w:r>
          </w:p>
        </w:tc>
        <w:tc>
          <w:tcPr>
            <w:tcW w:w="2925" w:type="dxa"/>
          </w:tcPr>
          <w:p w14:paraId="2A1331D3" w14:textId="6B33A223" w:rsidR="003E0D54" w:rsidRPr="008345BA" w:rsidRDefault="003E0D54" w:rsidP="009A0128">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3D6B3B00" w14:textId="77777777" w:rsidR="003E0D54" w:rsidRPr="008345BA" w:rsidRDefault="003E0D54" w:rsidP="00C2464A">
            <w:pPr>
              <w:rPr>
                <w:rFonts w:eastAsia="Batang"/>
                <w:szCs w:val="20"/>
                <w:lang w:val="en-US"/>
              </w:rPr>
            </w:pPr>
            <w:r w:rsidRPr="008345BA">
              <w:rPr>
                <w:rFonts w:eastAsia="Batang"/>
                <w:szCs w:val="20"/>
                <w:lang w:val="en-US"/>
              </w:rPr>
              <w:t>1</w:t>
            </w:r>
          </w:p>
        </w:tc>
      </w:tr>
      <w:tr w:rsidR="006701F1" w:rsidRPr="008345BA" w14:paraId="1BD387C6" w14:textId="77777777" w:rsidTr="001D6CA0">
        <w:tc>
          <w:tcPr>
            <w:tcW w:w="2474" w:type="dxa"/>
          </w:tcPr>
          <w:p w14:paraId="39D12EF3" w14:textId="77777777" w:rsidR="006701F1" w:rsidRPr="008345BA" w:rsidRDefault="006701F1" w:rsidP="001D6CA0">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2902F7B8" w14:textId="77777777" w:rsidR="006701F1" w:rsidRPr="008345BA" w:rsidRDefault="006701F1" w:rsidP="001D6CA0">
            <w:r>
              <w:t>String</w:t>
            </w:r>
          </w:p>
        </w:tc>
        <w:tc>
          <w:tcPr>
            <w:tcW w:w="2925" w:type="dxa"/>
          </w:tcPr>
          <w:p w14:paraId="71E626B5" w14:textId="77777777" w:rsidR="006701F1" w:rsidRPr="008345BA" w:rsidRDefault="006701F1" w:rsidP="001D6CA0">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2567D7EE" w14:textId="77777777" w:rsidR="006701F1" w:rsidRPr="008345BA" w:rsidRDefault="006701F1" w:rsidP="001D6CA0">
            <w:pPr>
              <w:rPr>
                <w:lang w:val="en-US"/>
              </w:rPr>
            </w:pPr>
          </w:p>
        </w:tc>
      </w:tr>
      <w:tr w:rsidR="006701F1" w:rsidRPr="008345BA" w14:paraId="0F2AEAAC" w14:textId="77777777" w:rsidTr="001D6CA0">
        <w:tc>
          <w:tcPr>
            <w:tcW w:w="2474" w:type="dxa"/>
          </w:tcPr>
          <w:p w14:paraId="1D0C8741" w14:textId="77777777" w:rsidR="006701F1" w:rsidRPr="008345BA" w:rsidRDefault="006701F1" w:rsidP="001D6CA0">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04AD97AB" w14:textId="77777777" w:rsidR="006701F1" w:rsidRPr="008345BA" w:rsidRDefault="006701F1" w:rsidP="001D6CA0">
            <w:r>
              <w:t>String</w:t>
            </w:r>
          </w:p>
        </w:tc>
        <w:tc>
          <w:tcPr>
            <w:tcW w:w="2925" w:type="dxa"/>
          </w:tcPr>
          <w:p w14:paraId="12A02070" w14:textId="77777777" w:rsidR="006701F1" w:rsidRPr="008345BA" w:rsidRDefault="006701F1" w:rsidP="001D6CA0">
            <w:pPr>
              <w:rPr>
                <w:rFonts w:cs="Arial"/>
              </w:rPr>
            </w:pPr>
            <w:r>
              <w:rPr>
                <w:rFonts w:cs="Arial"/>
              </w:rPr>
              <w:t>Extension sätts till den HSA-id för aktuell vårdgivare</w:t>
            </w:r>
          </w:p>
        </w:tc>
        <w:tc>
          <w:tcPr>
            <w:tcW w:w="1617" w:type="dxa"/>
          </w:tcPr>
          <w:p w14:paraId="24092DB3" w14:textId="77777777" w:rsidR="006701F1" w:rsidRPr="006701F1" w:rsidRDefault="006701F1" w:rsidP="001D6CA0"/>
        </w:tc>
      </w:tr>
      <w:tr w:rsidR="003E0D54" w:rsidRPr="008345BA" w14:paraId="06E01BEE" w14:textId="77777777" w:rsidTr="00C2464A">
        <w:tc>
          <w:tcPr>
            <w:tcW w:w="2474" w:type="dxa"/>
            <w:shd w:val="clear" w:color="auto" w:fill="D9D9D9" w:themeFill="background1" w:themeFillShade="D9"/>
          </w:tcPr>
          <w:p w14:paraId="41DC3A1C" w14:textId="77777777" w:rsidR="003E0D54" w:rsidRPr="008345BA" w:rsidRDefault="003E0D54" w:rsidP="00C2464A">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38AE2AAD" w14:textId="77777777" w:rsidR="003E0D54" w:rsidRPr="008345BA" w:rsidRDefault="003E0D54" w:rsidP="00C2464A">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CA7F4E9" w14:textId="77777777" w:rsidR="003E0D54" w:rsidRPr="008345BA" w:rsidRDefault="003E0D54" w:rsidP="00C2464A">
            <w:pPr>
              <w:rPr>
                <w:rFonts w:eastAsia="Batang"/>
                <w:szCs w:val="20"/>
                <w:lang w:val="en-US"/>
              </w:rPr>
            </w:pPr>
          </w:p>
        </w:tc>
        <w:tc>
          <w:tcPr>
            <w:tcW w:w="1617" w:type="dxa"/>
            <w:shd w:val="clear" w:color="auto" w:fill="D9D9D9" w:themeFill="background1" w:themeFillShade="D9"/>
          </w:tcPr>
          <w:p w14:paraId="226B3BC1"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31C04908" w14:textId="77777777" w:rsidTr="00C2464A">
        <w:tc>
          <w:tcPr>
            <w:tcW w:w="2474" w:type="dxa"/>
          </w:tcPr>
          <w:p w14:paraId="5E9C3181" w14:textId="77777777" w:rsidR="003E0D54" w:rsidRPr="008345BA" w:rsidRDefault="003E0D54" w:rsidP="00C2464A">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29241CF9" w14:textId="77777777" w:rsidR="003E0D54" w:rsidRPr="008345BA" w:rsidRDefault="003E0D54" w:rsidP="00C2464A">
            <w:pPr>
              <w:rPr>
                <w:rFonts w:eastAsia="Batang"/>
                <w:szCs w:val="20"/>
                <w:lang w:val="en-US"/>
              </w:rPr>
            </w:pPr>
            <w:r w:rsidRPr="008345BA">
              <w:rPr>
                <w:rFonts w:eastAsia="Batang"/>
                <w:szCs w:val="20"/>
                <w:lang w:val="en-US"/>
              </w:rPr>
              <w:t>IIType</w:t>
            </w:r>
          </w:p>
        </w:tc>
        <w:tc>
          <w:tcPr>
            <w:tcW w:w="2925" w:type="dxa"/>
          </w:tcPr>
          <w:p w14:paraId="697840A4" w14:textId="77777777" w:rsidR="003E0D54" w:rsidRDefault="003E0D54" w:rsidP="00C2464A">
            <w:pPr>
              <w:rPr>
                <w:szCs w:val="20"/>
              </w:rPr>
            </w:pPr>
            <w:r w:rsidRPr="008345BA">
              <w:rPr>
                <w:szCs w:val="20"/>
              </w:rPr>
              <w:t xml:space="preserve">Personens identitet av utförarrollen som är unik inom källsystemet. </w:t>
            </w:r>
          </w:p>
          <w:p w14:paraId="4554B8A8" w14:textId="77777777" w:rsidR="003E0D54" w:rsidRDefault="003E0D54" w:rsidP="00C2464A">
            <w:pPr>
              <w:rPr>
                <w:szCs w:val="20"/>
              </w:rPr>
            </w:pPr>
          </w:p>
          <w:p w14:paraId="5E3CE024" w14:textId="77777777" w:rsidR="003E0D54" w:rsidRDefault="003E0D54" w:rsidP="00C2464A">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sidRPr="008345BA">
              <w:rPr>
                <w:szCs w:val="20"/>
              </w:rPr>
              <w:lastRenderedPageBreak/>
              <w:t>pat</w:t>
            </w:r>
            <w:r>
              <w:rPr>
                <w:szCs w:val="20"/>
              </w:rPr>
              <w:t>ienten själv eller annan person</w:t>
            </w:r>
          </w:p>
          <w:p w14:paraId="606FC07C" w14:textId="77777777" w:rsidR="003E0D54" w:rsidRDefault="003E0D54" w:rsidP="00C2464A">
            <w:pPr>
              <w:rPr>
                <w:szCs w:val="20"/>
              </w:rPr>
            </w:pPr>
          </w:p>
          <w:p w14:paraId="3A38351B" w14:textId="77777777" w:rsidR="003E0D54" w:rsidRPr="00DE210C" w:rsidRDefault="003E0D54" w:rsidP="00C2464A">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195A2168" w14:textId="77777777" w:rsidR="003E0D54" w:rsidRPr="008345BA" w:rsidRDefault="003E0D54" w:rsidP="00C2464A">
            <w:pPr>
              <w:rPr>
                <w:rFonts w:eastAsia="Batang"/>
                <w:szCs w:val="20"/>
              </w:rPr>
            </w:pPr>
            <w:r w:rsidRPr="008345BA">
              <w:rPr>
                <w:rFonts w:eastAsia="Batang"/>
                <w:szCs w:val="20"/>
              </w:rPr>
              <w:lastRenderedPageBreak/>
              <w:t>0</w:t>
            </w:r>
            <w:proofErr w:type="gramStart"/>
            <w:r w:rsidRPr="008345BA">
              <w:rPr>
                <w:rFonts w:eastAsia="Batang"/>
                <w:szCs w:val="20"/>
              </w:rPr>
              <w:t>..</w:t>
            </w:r>
            <w:proofErr w:type="gramEnd"/>
            <w:r w:rsidRPr="008345BA">
              <w:rPr>
                <w:rFonts w:eastAsia="Batang"/>
                <w:szCs w:val="20"/>
              </w:rPr>
              <w:t>1</w:t>
            </w:r>
          </w:p>
        </w:tc>
      </w:tr>
      <w:tr w:rsidR="003E0D54" w:rsidRPr="00612528" w14:paraId="113FC2B0" w14:textId="77777777" w:rsidTr="00C2464A">
        <w:tc>
          <w:tcPr>
            <w:tcW w:w="2474" w:type="dxa"/>
            <w:tcBorders>
              <w:top w:val="single" w:sz="4" w:space="0" w:color="auto"/>
              <w:left w:val="single" w:sz="4" w:space="0" w:color="auto"/>
              <w:bottom w:val="single" w:sz="4" w:space="0" w:color="auto"/>
              <w:right w:val="single" w:sz="4" w:space="0" w:color="auto"/>
            </w:tcBorders>
          </w:tcPr>
          <w:p w14:paraId="38BE7EDD" w14:textId="77777777" w:rsidR="003E0D54" w:rsidRPr="00612528" w:rsidRDefault="003E0D54" w:rsidP="00C2464A">
            <w:pPr>
              <w:rPr>
                <w:i/>
                <w:szCs w:val="20"/>
                <w:lang w:val="en-US" w:eastAsia="sv-SE"/>
              </w:rPr>
            </w:pPr>
            <w:r w:rsidRPr="00612528">
              <w:rPr>
                <w:i/>
                <w:szCs w:val="20"/>
                <w:lang w:val="en-US" w:eastAsia="sv-SE"/>
              </w:rPr>
              <w:lastRenderedPageBreak/>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7F15BEA5" w14:textId="77777777" w:rsidR="003E0D54" w:rsidRPr="00612528" w:rsidRDefault="003E0D54" w:rsidP="00C2464A">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911594F" w14:textId="474E7EBF" w:rsidR="003E0D54" w:rsidRPr="00612528" w:rsidRDefault="008168A9" w:rsidP="00C2464A">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99C0385" w14:textId="77777777" w:rsidR="003E0D54" w:rsidRPr="00612528" w:rsidRDefault="003E0D54" w:rsidP="00C2464A">
            <w:pPr>
              <w:rPr>
                <w:rFonts w:eastAsia="Batang"/>
                <w:i/>
                <w:szCs w:val="20"/>
              </w:rPr>
            </w:pPr>
            <w:r w:rsidRPr="00612528">
              <w:rPr>
                <w:rFonts w:eastAsia="Batang"/>
                <w:i/>
                <w:szCs w:val="20"/>
              </w:rPr>
              <w:t>1</w:t>
            </w:r>
          </w:p>
        </w:tc>
      </w:tr>
      <w:tr w:rsidR="003E0D54" w:rsidRPr="00612528" w14:paraId="1AC39CAA" w14:textId="77777777" w:rsidTr="00C2464A">
        <w:tc>
          <w:tcPr>
            <w:tcW w:w="2474" w:type="dxa"/>
            <w:tcBorders>
              <w:top w:val="single" w:sz="4" w:space="0" w:color="auto"/>
              <w:left w:val="single" w:sz="4" w:space="0" w:color="auto"/>
              <w:bottom w:val="single" w:sz="4" w:space="0" w:color="auto"/>
              <w:right w:val="single" w:sz="4" w:space="0" w:color="auto"/>
            </w:tcBorders>
          </w:tcPr>
          <w:p w14:paraId="561C8459" w14:textId="77777777" w:rsidR="003E0D54" w:rsidRPr="00612528" w:rsidRDefault="003E0D54" w:rsidP="00C2464A">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F0E1CD5" w14:textId="77777777" w:rsidR="003E0D54" w:rsidRPr="00612528" w:rsidRDefault="003E0D54" w:rsidP="00C2464A">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B74CA54" w14:textId="0D3AEDC5" w:rsidR="003E0D54" w:rsidRPr="00612528" w:rsidRDefault="008168A9" w:rsidP="00C2464A">
            <w:pPr>
              <w:rPr>
                <w:i/>
                <w:szCs w:val="20"/>
              </w:rPr>
            </w:pPr>
            <w:r>
              <w:rPr>
                <w:i/>
                <w:szCs w:val="20"/>
              </w:rPr>
              <w:t>Extension sätts till HSA-id</w:t>
            </w:r>
            <w:r w:rsidR="003E0D54"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4A82E623" w14:textId="77777777" w:rsidR="003E0D54" w:rsidRPr="00612528" w:rsidRDefault="003E0D54" w:rsidP="00C2464A">
            <w:pPr>
              <w:rPr>
                <w:rFonts w:eastAsia="Batang"/>
                <w:i/>
                <w:szCs w:val="20"/>
              </w:rPr>
            </w:pPr>
            <w:r w:rsidRPr="00612528">
              <w:rPr>
                <w:rFonts w:eastAsia="Batang"/>
                <w:i/>
                <w:szCs w:val="20"/>
              </w:rPr>
              <w:t>1</w:t>
            </w:r>
          </w:p>
        </w:tc>
      </w:tr>
      <w:tr w:rsidR="003E0D54" w:rsidRPr="008345BA" w14:paraId="4096EEE4" w14:textId="77777777" w:rsidTr="00C2464A">
        <w:tc>
          <w:tcPr>
            <w:tcW w:w="2474" w:type="dxa"/>
          </w:tcPr>
          <w:p w14:paraId="5D5DF854"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.Code</w:t>
            </w:r>
            <w:proofErr w:type="gramEnd"/>
          </w:p>
        </w:tc>
        <w:tc>
          <w:tcPr>
            <w:tcW w:w="2506" w:type="dxa"/>
          </w:tcPr>
          <w:p w14:paraId="790C8ECC" w14:textId="77777777" w:rsidR="003E0D54" w:rsidRPr="008345BA" w:rsidRDefault="003E0D54" w:rsidP="00C2464A">
            <w:pPr>
              <w:rPr>
                <w:rFonts w:eastAsia="Batang"/>
                <w:szCs w:val="20"/>
              </w:rPr>
            </w:pPr>
            <w:r w:rsidRPr="008345BA">
              <w:rPr>
                <w:rFonts w:eastAsia="Batang"/>
                <w:szCs w:val="20"/>
              </w:rPr>
              <w:t>CVType</w:t>
            </w:r>
          </w:p>
        </w:tc>
        <w:tc>
          <w:tcPr>
            <w:tcW w:w="2925" w:type="dxa"/>
          </w:tcPr>
          <w:p w14:paraId="71CF119B" w14:textId="77777777" w:rsidR="003E0D54" w:rsidRPr="008345BA" w:rsidRDefault="003E0D54" w:rsidP="00C2464A">
            <w:pPr>
              <w:rPr>
                <w:szCs w:val="20"/>
              </w:rPr>
            </w:pPr>
            <w:r w:rsidRPr="008345BA">
              <w:rPr>
                <w:szCs w:val="20"/>
              </w:rPr>
              <w:t>Beskriver utförarens roll.</w:t>
            </w:r>
          </w:p>
        </w:tc>
        <w:tc>
          <w:tcPr>
            <w:tcW w:w="1617" w:type="dxa"/>
          </w:tcPr>
          <w:p w14:paraId="2FE35DEC" w14:textId="77777777" w:rsidR="003E0D54" w:rsidRPr="008345BA" w:rsidRDefault="003E0D54" w:rsidP="00C2464A">
            <w:pPr>
              <w:rPr>
                <w:rFonts w:eastAsia="Batang"/>
                <w:szCs w:val="20"/>
              </w:rPr>
            </w:pPr>
            <w:r w:rsidRPr="008345BA">
              <w:rPr>
                <w:rFonts w:eastAsia="Batang"/>
                <w:szCs w:val="20"/>
              </w:rPr>
              <w:t>1</w:t>
            </w:r>
          </w:p>
        </w:tc>
      </w:tr>
      <w:tr w:rsidR="003E0D54" w:rsidRPr="000B3601" w14:paraId="747E2D10" w14:textId="77777777" w:rsidTr="00C2464A">
        <w:tc>
          <w:tcPr>
            <w:tcW w:w="2474" w:type="dxa"/>
            <w:tcBorders>
              <w:top w:val="single" w:sz="4" w:space="0" w:color="auto"/>
              <w:left w:val="single" w:sz="4" w:space="0" w:color="auto"/>
              <w:bottom w:val="single" w:sz="4" w:space="0" w:color="auto"/>
              <w:right w:val="single" w:sz="4" w:space="0" w:color="auto"/>
            </w:tcBorders>
          </w:tcPr>
          <w:p w14:paraId="79577798" w14:textId="77777777" w:rsidR="003E0D54" w:rsidRPr="000B3601" w:rsidRDefault="003E0D54" w:rsidP="00C2464A">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B93E919"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46226B1" w14:textId="77777777" w:rsidR="003E0D54" w:rsidRPr="000B3601" w:rsidRDefault="003E0D54" w:rsidP="00C2464A">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24734080" w14:textId="77777777" w:rsidR="003E0D54" w:rsidRPr="000B3601" w:rsidRDefault="003E0D54" w:rsidP="00C2464A">
            <w:pPr>
              <w:rPr>
                <w:rFonts w:eastAsia="Batang"/>
                <w:i/>
                <w:szCs w:val="20"/>
              </w:rPr>
            </w:pPr>
            <w:r w:rsidRPr="000B3601">
              <w:rPr>
                <w:rFonts w:eastAsia="Batang"/>
                <w:i/>
                <w:szCs w:val="20"/>
              </w:rPr>
              <w:t>1</w:t>
            </w:r>
          </w:p>
        </w:tc>
      </w:tr>
      <w:tr w:rsidR="003E0D54" w:rsidRPr="000B3601" w14:paraId="4AB85002" w14:textId="77777777" w:rsidTr="00C2464A">
        <w:tc>
          <w:tcPr>
            <w:tcW w:w="2474" w:type="dxa"/>
            <w:tcBorders>
              <w:top w:val="single" w:sz="4" w:space="0" w:color="auto"/>
              <w:left w:val="single" w:sz="4" w:space="0" w:color="auto"/>
              <w:bottom w:val="single" w:sz="4" w:space="0" w:color="auto"/>
              <w:right w:val="single" w:sz="4" w:space="0" w:color="auto"/>
            </w:tcBorders>
          </w:tcPr>
          <w:p w14:paraId="2793B25B" w14:textId="77777777" w:rsidR="003E0D54" w:rsidRPr="000B3601" w:rsidRDefault="003E0D54" w:rsidP="00C2464A">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682E0421"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61533C" w14:textId="77777777" w:rsidR="003E0D54" w:rsidRPr="00485475" w:rsidRDefault="003E0D54" w:rsidP="00C2464A">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w:t>
            </w:r>
            <w:proofErr w:type="gramStart"/>
            <w:r w:rsidRPr="0022109C">
              <w:rPr>
                <w:i/>
                <w:szCs w:val="20"/>
              </w:rPr>
              <w:t>113883.5</w:t>
            </w:r>
            <w:proofErr w:type="gramEnd"/>
            <w:r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14:paraId="58C2F831" w14:textId="77777777" w:rsidR="003E0D54" w:rsidRPr="000B3601" w:rsidRDefault="003E0D54" w:rsidP="00C2464A">
            <w:pPr>
              <w:rPr>
                <w:rFonts w:eastAsia="Batang"/>
                <w:i/>
                <w:szCs w:val="20"/>
              </w:rPr>
            </w:pPr>
            <w:r w:rsidRPr="000B3601">
              <w:rPr>
                <w:rFonts w:eastAsia="Batang"/>
                <w:i/>
                <w:szCs w:val="20"/>
              </w:rPr>
              <w:t>1</w:t>
            </w:r>
          </w:p>
        </w:tc>
      </w:tr>
      <w:tr w:rsidR="003E0D54" w:rsidRPr="000B3601" w14:paraId="1B78C8E2" w14:textId="77777777" w:rsidTr="00C2464A">
        <w:tc>
          <w:tcPr>
            <w:tcW w:w="2474" w:type="dxa"/>
            <w:tcBorders>
              <w:top w:val="single" w:sz="4" w:space="0" w:color="auto"/>
              <w:left w:val="single" w:sz="4" w:space="0" w:color="auto"/>
              <w:bottom w:val="single" w:sz="4" w:space="0" w:color="auto"/>
              <w:right w:val="single" w:sz="4" w:space="0" w:color="auto"/>
            </w:tcBorders>
          </w:tcPr>
          <w:p w14:paraId="1BE23F43" w14:textId="77777777" w:rsidR="003E0D54" w:rsidRPr="000B3601" w:rsidRDefault="003E0D54" w:rsidP="00C2464A">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51A19B58"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FD16D0A" w14:textId="77777777" w:rsidR="003E0D54" w:rsidRPr="000B3601" w:rsidRDefault="003E0D54" w:rsidP="00C2464A">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050EBF4" w14:textId="77777777" w:rsidR="003E0D54" w:rsidRPr="000B3601" w:rsidRDefault="003E0D54" w:rsidP="00C2464A">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3E0D54" w:rsidRPr="000B3601" w14:paraId="698CB8B2" w14:textId="77777777" w:rsidTr="00C2464A">
        <w:tc>
          <w:tcPr>
            <w:tcW w:w="2474" w:type="dxa"/>
            <w:tcBorders>
              <w:top w:val="single" w:sz="4" w:space="0" w:color="auto"/>
              <w:left w:val="single" w:sz="4" w:space="0" w:color="auto"/>
              <w:bottom w:val="single" w:sz="4" w:space="0" w:color="auto"/>
              <w:right w:val="single" w:sz="4" w:space="0" w:color="auto"/>
            </w:tcBorders>
          </w:tcPr>
          <w:p w14:paraId="03BF4665" w14:textId="77777777" w:rsidR="003E0D54" w:rsidRPr="000B3601" w:rsidRDefault="003E0D54" w:rsidP="00C2464A">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BFC3E52"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6EFC161" w14:textId="77777777" w:rsidR="003E0D54" w:rsidRPr="000B3601" w:rsidRDefault="003E0D54" w:rsidP="00C2464A">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6DA8E29" w14:textId="77777777" w:rsidR="003E0D54" w:rsidRPr="000B3601" w:rsidRDefault="003E0D54" w:rsidP="00C2464A">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3E0D54" w:rsidRPr="000B3601" w14:paraId="65412A24" w14:textId="77777777" w:rsidTr="00C2464A">
        <w:tc>
          <w:tcPr>
            <w:tcW w:w="2474" w:type="dxa"/>
            <w:tcBorders>
              <w:top w:val="single" w:sz="4" w:space="0" w:color="auto"/>
              <w:left w:val="single" w:sz="4" w:space="0" w:color="auto"/>
              <w:bottom w:val="single" w:sz="4" w:space="0" w:color="auto"/>
              <w:right w:val="single" w:sz="4" w:space="0" w:color="auto"/>
            </w:tcBorders>
          </w:tcPr>
          <w:p w14:paraId="569683E4" w14:textId="77777777" w:rsidR="003E0D54" w:rsidRPr="000B3601" w:rsidRDefault="003E0D54" w:rsidP="00C2464A">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674EAC00"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0296499" w14:textId="4A4ECD67" w:rsidR="003E0D54" w:rsidRPr="000B3601" w:rsidRDefault="003E0D54" w:rsidP="009A0128">
            <w:pPr>
              <w:rPr>
                <w:i/>
                <w:szCs w:val="20"/>
              </w:rPr>
            </w:pPr>
            <w:r w:rsidRPr="000B3601">
              <w:rPr>
                <w:i/>
                <w:szCs w:val="20"/>
              </w:rPr>
              <w:t xml:space="preserve">Textuell beskrivning av </w:t>
            </w:r>
            <w:r w:rsidR="009A0128">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F05314C" w14:textId="77777777" w:rsidR="003E0D54" w:rsidRPr="000B3601" w:rsidRDefault="003E0D54" w:rsidP="00C2464A">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3E0D54" w:rsidRPr="008345BA" w14:paraId="4C61A2E5"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FA98BF" w14:textId="77777777" w:rsidR="003E0D54" w:rsidRPr="008345BA" w:rsidRDefault="003E0D54" w:rsidP="00C2464A">
            <w:pPr>
              <w:rPr>
                <w:szCs w:val="20"/>
                <w:lang w:eastAsia="sv-SE"/>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C29FEB" w14:textId="77777777" w:rsidR="003E0D54" w:rsidRPr="008345BA" w:rsidRDefault="003E0D54" w:rsidP="00C2464A">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7DCD9F" w14:textId="77777777" w:rsidR="003E0D54" w:rsidRPr="008345BA" w:rsidRDefault="003E0D54" w:rsidP="00C2464A">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45F8AC"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8345BA" w14:paraId="148EECFB" w14:textId="77777777" w:rsidTr="00C2464A">
        <w:tc>
          <w:tcPr>
            <w:tcW w:w="2474" w:type="dxa"/>
            <w:tcBorders>
              <w:top w:val="single" w:sz="4" w:space="0" w:color="auto"/>
              <w:left w:val="single" w:sz="4" w:space="0" w:color="auto"/>
              <w:bottom w:val="single" w:sz="4" w:space="0" w:color="auto"/>
              <w:right w:val="single" w:sz="4" w:space="0" w:color="auto"/>
            </w:tcBorders>
          </w:tcPr>
          <w:p w14:paraId="58B2FECF" w14:textId="77777777" w:rsidR="003E0D54" w:rsidRPr="008345BA" w:rsidRDefault="003E0D54" w:rsidP="00C2464A">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5E6404F" w14:textId="77777777" w:rsidR="003E0D54" w:rsidRPr="008345BA" w:rsidRDefault="003E0D54" w:rsidP="00C2464A">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4D3E133B" w14:textId="77777777" w:rsidR="003E0D54" w:rsidRDefault="003E0D54" w:rsidP="00C2464A">
            <w:pPr>
              <w:rPr>
                <w:szCs w:val="20"/>
              </w:rPr>
            </w:pPr>
            <w:r w:rsidRPr="008345BA">
              <w:rPr>
                <w:szCs w:val="20"/>
              </w:rPr>
              <w:t xml:space="preserve">Personens identitet av utförarrollen som är unik inom källsystemet. </w:t>
            </w:r>
          </w:p>
          <w:p w14:paraId="617493ED" w14:textId="77777777" w:rsidR="003E0D54" w:rsidRDefault="003E0D54" w:rsidP="00C2464A">
            <w:pPr>
              <w:rPr>
                <w:szCs w:val="20"/>
              </w:rPr>
            </w:pPr>
          </w:p>
          <w:p w14:paraId="505BCE9A" w14:textId="77777777" w:rsidR="003E0D54" w:rsidRDefault="003E0D54" w:rsidP="00C2464A">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6D11CC2D" w14:textId="77777777" w:rsidR="003E0D54" w:rsidRDefault="003E0D54" w:rsidP="00C2464A">
            <w:pPr>
              <w:rPr>
                <w:szCs w:val="20"/>
              </w:rPr>
            </w:pPr>
          </w:p>
          <w:p w14:paraId="5ED2B935" w14:textId="77777777" w:rsidR="003E0D54" w:rsidRPr="008345BA" w:rsidRDefault="003E0D54" w:rsidP="00C2464A">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5517FE98"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12437B" w14:paraId="6FA53D95" w14:textId="77777777" w:rsidTr="00C2464A">
        <w:tc>
          <w:tcPr>
            <w:tcW w:w="2474" w:type="dxa"/>
            <w:tcBorders>
              <w:top w:val="single" w:sz="4" w:space="0" w:color="auto"/>
              <w:left w:val="single" w:sz="4" w:space="0" w:color="auto"/>
              <w:bottom w:val="single" w:sz="4" w:space="0" w:color="auto"/>
              <w:right w:val="single" w:sz="4" w:space="0" w:color="auto"/>
            </w:tcBorders>
          </w:tcPr>
          <w:p w14:paraId="4A2611E7" w14:textId="77777777" w:rsidR="003E0D54" w:rsidRPr="0012437B" w:rsidRDefault="003E0D54" w:rsidP="00C2464A">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3189B804"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B6536EA" w14:textId="77777777" w:rsidR="003E0D54" w:rsidRPr="0012437B" w:rsidRDefault="003E0D54" w:rsidP="00C2464A">
            <w:pPr>
              <w:rPr>
                <w:i/>
                <w:szCs w:val="20"/>
              </w:rPr>
            </w:pPr>
            <w:r w:rsidRPr="0012437B">
              <w:rPr>
                <w:i/>
                <w:szCs w:val="20"/>
              </w:rPr>
              <w:t>KV OID för typ av identifierare:</w:t>
            </w:r>
          </w:p>
          <w:p w14:paraId="44F87118" w14:textId="77777777" w:rsidR="003E0D54" w:rsidRPr="0012437B" w:rsidRDefault="003E0D54" w:rsidP="00C2464A">
            <w:pPr>
              <w:rPr>
                <w:i/>
                <w:szCs w:val="20"/>
              </w:rPr>
            </w:pPr>
          </w:p>
          <w:p w14:paraId="0A178781" w14:textId="2C9E2C9F" w:rsidR="003E0D54" w:rsidRPr="0012437B" w:rsidRDefault="000A77FA" w:rsidP="00C2464A">
            <w:pPr>
              <w:rPr>
                <w:i/>
                <w:szCs w:val="20"/>
              </w:rPr>
            </w:pPr>
            <w:r>
              <w:rPr>
                <w:i/>
                <w:szCs w:val="20"/>
              </w:rPr>
              <w:t xml:space="preserve">För personnummer används OID </w:t>
            </w:r>
            <w:r w:rsidR="003E0D54" w:rsidRPr="0012437B">
              <w:rPr>
                <w:i/>
                <w:szCs w:val="20"/>
              </w:rPr>
              <w:t>(1.2.752.129.2.1.3.1).</w:t>
            </w:r>
            <w:r w:rsidR="003E0D54" w:rsidRPr="0012437B">
              <w:rPr>
                <w:i/>
                <w:szCs w:val="20"/>
              </w:rPr>
              <w:br/>
            </w:r>
          </w:p>
          <w:p w14:paraId="43B614EA" w14:textId="3D2614B1" w:rsidR="003E0D54" w:rsidRPr="0012437B" w:rsidRDefault="000A77FA" w:rsidP="00C2464A">
            <w:pPr>
              <w:rPr>
                <w:i/>
                <w:szCs w:val="20"/>
              </w:rPr>
            </w:pPr>
            <w:r>
              <w:rPr>
                <w:i/>
                <w:szCs w:val="20"/>
              </w:rPr>
              <w:lastRenderedPageBreak/>
              <w:t xml:space="preserve">För samordningsnummer används OID </w:t>
            </w:r>
            <w:r w:rsidR="003E0D54" w:rsidRPr="0012437B">
              <w:rPr>
                <w:i/>
                <w:szCs w:val="20"/>
              </w:rPr>
              <w:t>(1.2.752.129.2.1.3.3).</w:t>
            </w:r>
            <w:r w:rsidR="003E0D54" w:rsidRPr="0012437B">
              <w:rPr>
                <w:i/>
                <w:szCs w:val="20"/>
              </w:rPr>
              <w:br/>
            </w:r>
          </w:p>
          <w:p w14:paraId="3B4D1F90" w14:textId="77777777" w:rsidR="003E0D54" w:rsidRPr="0012437B" w:rsidRDefault="003E0D54" w:rsidP="00C2464A">
            <w:pPr>
              <w:rPr>
                <w:i/>
                <w:szCs w:val="20"/>
              </w:rPr>
            </w:pPr>
            <w:r w:rsidRPr="0012437B">
              <w:rPr>
                <w:i/>
                <w:szCs w:val="20"/>
              </w:rPr>
              <w:t>För nationella reservnummer (1.2.752.129.2.1.3.2).</w:t>
            </w:r>
          </w:p>
          <w:p w14:paraId="18C0A6E4" w14:textId="77777777" w:rsidR="003E0D54" w:rsidRPr="0012437B" w:rsidRDefault="003E0D54" w:rsidP="00C2464A">
            <w:pPr>
              <w:rPr>
                <w:i/>
                <w:szCs w:val="20"/>
              </w:rPr>
            </w:pPr>
          </w:p>
          <w:p w14:paraId="31CF288F" w14:textId="7B64A346" w:rsidR="003E0D54" w:rsidRPr="0012437B" w:rsidRDefault="000A77FA" w:rsidP="00C2464A">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7353C479" w14:textId="77777777" w:rsidR="003E0D54" w:rsidRPr="0012437B" w:rsidRDefault="003E0D54" w:rsidP="00C2464A">
            <w:pPr>
              <w:rPr>
                <w:rFonts w:eastAsia="Batang"/>
                <w:i/>
                <w:szCs w:val="20"/>
              </w:rPr>
            </w:pPr>
            <w:r w:rsidRPr="0012437B">
              <w:rPr>
                <w:rFonts w:eastAsia="Batang"/>
                <w:i/>
                <w:szCs w:val="20"/>
              </w:rPr>
              <w:lastRenderedPageBreak/>
              <w:t>1</w:t>
            </w:r>
          </w:p>
        </w:tc>
      </w:tr>
      <w:tr w:rsidR="003E0D54" w:rsidRPr="0012437B" w14:paraId="44FC5A0D" w14:textId="77777777" w:rsidTr="00C2464A">
        <w:tc>
          <w:tcPr>
            <w:tcW w:w="2474" w:type="dxa"/>
            <w:tcBorders>
              <w:top w:val="single" w:sz="4" w:space="0" w:color="auto"/>
              <w:left w:val="single" w:sz="4" w:space="0" w:color="auto"/>
              <w:bottom w:val="single" w:sz="4" w:space="0" w:color="auto"/>
              <w:right w:val="single" w:sz="4" w:space="0" w:color="auto"/>
            </w:tcBorders>
          </w:tcPr>
          <w:p w14:paraId="31385F10" w14:textId="77777777" w:rsidR="003E0D54" w:rsidRPr="0012437B" w:rsidRDefault="003E0D54" w:rsidP="00C2464A">
            <w:pPr>
              <w:rPr>
                <w:i/>
                <w:szCs w:val="20"/>
                <w:lang w:eastAsia="sv-SE"/>
              </w:rPr>
            </w:pPr>
            <w:proofErr w:type="gramStart"/>
            <w:r w:rsidRPr="0012437B">
              <w:rPr>
                <w:i/>
                <w:szCs w:val="20"/>
                <w:lang w:eastAsia="sv-SE"/>
              </w:rPr>
              <w:lastRenderedPageBreak/>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5AA3ABDF"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40579A7" w14:textId="77777777" w:rsidR="003E0D54" w:rsidRDefault="003E0D54" w:rsidP="00C2464A">
            <w:pPr>
              <w:rPr>
                <w:i/>
                <w:szCs w:val="20"/>
              </w:rPr>
            </w:pPr>
            <w:r>
              <w:rPr>
                <w:i/>
                <w:szCs w:val="20"/>
              </w:rPr>
              <w:t>Personnummer/globalt reservnummer/</w:t>
            </w:r>
            <w:r w:rsidRPr="00FE0141">
              <w:rPr>
                <w:i/>
                <w:szCs w:val="20"/>
              </w:rPr>
              <w:t>samordningsnummer</w:t>
            </w:r>
            <w:r>
              <w:rPr>
                <w:i/>
                <w:szCs w:val="20"/>
              </w:rPr>
              <w:t>.</w:t>
            </w:r>
          </w:p>
          <w:p w14:paraId="7118EE3B" w14:textId="77777777" w:rsidR="003E0D54" w:rsidRDefault="003E0D54" w:rsidP="00C2464A">
            <w:pPr>
              <w:rPr>
                <w:i/>
                <w:szCs w:val="20"/>
              </w:rPr>
            </w:pPr>
          </w:p>
          <w:p w14:paraId="64784338" w14:textId="77777777" w:rsidR="003E0D54" w:rsidRPr="00FE0141" w:rsidRDefault="003E0D54" w:rsidP="00C2464A">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4B7A9DC" w14:textId="77777777" w:rsidR="003E0D54" w:rsidRPr="0012437B" w:rsidRDefault="003E0D54" w:rsidP="00C2464A">
            <w:pPr>
              <w:rPr>
                <w:rFonts w:eastAsia="Batang"/>
                <w:i/>
                <w:szCs w:val="20"/>
              </w:rPr>
            </w:pPr>
            <w:r w:rsidRPr="0012437B">
              <w:rPr>
                <w:rFonts w:eastAsia="Batang"/>
                <w:i/>
                <w:szCs w:val="20"/>
              </w:rPr>
              <w:t>1</w:t>
            </w:r>
          </w:p>
        </w:tc>
      </w:tr>
      <w:tr w:rsidR="003E0D54" w:rsidRPr="008345BA" w14:paraId="04077FA5" w14:textId="77777777" w:rsidTr="00C2464A">
        <w:tc>
          <w:tcPr>
            <w:tcW w:w="2474" w:type="dxa"/>
            <w:tcBorders>
              <w:top w:val="single" w:sz="4" w:space="0" w:color="auto"/>
              <w:left w:val="single" w:sz="4" w:space="0" w:color="auto"/>
              <w:bottom w:val="single" w:sz="4" w:space="0" w:color="auto"/>
              <w:right w:val="single" w:sz="4" w:space="0" w:color="auto"/>
            </w:tcBorders>
          </w:tcPr>
          <w:p w14:paraId="20178BC0" w14:textId="77777777" w:rsidR="003E0D54" w:rsidRPr="008345BA" w:rsidRDefault="003E0D54" w:rsidP="00C2464A">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42591539" w14:textId="77777777" w:rsidR="003E0D54" w:rsidRPr="008345BA" w:rsidRDefault="003E0D54" w:rsidP="00C2464A">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6E9008B1" w14:textId="50AEA3FD" w:rsidR="009A0128" w:rsidRDefault="003E0D54" w:rsidP="009A0128">
            <w:pPr>
              <w:rPr>
                <w:rFonts w:cs="Arial"/>
                <w:b/>
                <w:szCs w:val="20"/>
              </w:rPr>
            </w:pPr>
            <w:r w:rsidRPr="002206AC">
              <w:rPr>
                <w:rFonts w:eastAsia="Times New Roman" w:cs="Arial"/>
                <w:szCs w:val="20"/>
              </w:rPr>
              <w:t>För- och efternamn i klartext för signerande person.</w:t>
            </w:r>
          </w:p>
          <w:p w14:paraId="7002A333" w14:textId="4C2ABBE3" w:rsidR="003E0D54" w:rsidRPr="008345BA" w:rsidRDefault="003E0D54" w:rsidP="00C2464A">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303BDFDA"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8345BA" w14:paraId="329C3BD1"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B8A16D" w14:textId="77777777" w:rsidR="003E0D54" w:rsidRPr="008345BA" w:rsidRDefault="003E0D54" w:rsidP="00C2464A">
            <w:pPr>
              <w:rPr>
                <w:szCs w:val="20"/>
                <w:lang w:eastAsia="sv-SE"/>
              </w:rPr>
            </w:pPr>
            <w:proofErr w:type="gramStart"/>
            <w:r w:rsidRPr="008345BA">
              <w:rPr>
                <w:szCs w:val="20"/>
                <w:lang w:eastAsia="sv-SE"/>
              </w:rPr>
              <w:t>..</w:t>
            </w:r>
            <w:proofErr w:type="gramEnd"/>
            <w:r w:rsidRPr="008345BA">
              <w:rPr>
                <w:szCs w:val="20"/>
                <w:lang w:eastAsia="sv-SE"/>
              </w:rPr>
              <w:t>/PerformerRoleType</w:t>
            </w:r>
            <w:proofErr w:type="gramStart"/>
            <w:r w:rsidRPr="008345BA">
              <w:rPr>
                <w:szCs w:val="20"/>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15AD2F" w14:textId="77777777" w:rsidR="003E0D54" w:rsidRPr="008345BA" w:rsidRDefault="003E0D54" w:rsidP="00C2464A">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A1D510" w14:textId="77777777" w:rsidR="003E0D54" w:rsidRPr="008345BA" w:rsidRDefault="003E0D54" w:rsidP="00C2464A">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77C3B7"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8345BA" w14:paraId="4EB6CED6" w14:textId="77777777" w:rsidTr="00C2464A">
        <w:tc>
          <w:tcPr>
            <w:tcW w:w="2474" w:type="dxa"/>
          </w:tcPr>
          <w:p w14:paraId="2EAF8FD4"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/CareUnitType.id</w:t>
            </w:r>
          </w:p>
        </w:tc>
        <w:tc>
          <w:tcPr>
            <w:tcW w:w="2506" w:type="dxa"/>
          </w:tcPr>
          <w:p w14:paraId="202D75C2" w14:textId="77777777" w:rsidR="003E0D54" w:rsidRPr="008345BA" w:rsidRDefault="003E0D54" w:rsidP="00C2464A">
            <w:pPr>
              <w:rPr>
                <w:rFonts w:eastAsia="Batang"/>
                <w:szCs w:val="20"/>
              </w:rPr>
            </w:pPr>
            <w:r w:rsidRPr="008345BA">
              <w:rPr>
                <w:rFonts w:eastAsia="Batang"/>
                <w:szCs w:val="20"/>
              </w:rPr>
              <w:t>IIType</w:t>
            </w:r>
          </w:p>
        </w:tc>
        <w:tc>
          <w:tcPr>
            <w:tcW w:w="2925" w:type="dxa"/>
          </w:tcPr>
          <w:p w14:paraId="37BBB0D7" w14:textId="003BD391" w:rsidR="003E0D54" w:rsidRPr="0028093A" w:rsidRDefault="003E0D54" w:rsidP="009A0128">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367C041E" w14:textId="77777777" w:rsidR="003E0D54" w:rsidRPr="008345BA" w:rsidRDefault="003E0D54" w:rsidP="00C2464A">
            <w:pPr>
              <w:rPr>
                <w:rFonts w:eastAsia="Batang"/>
                <w:szCs w:val="20"/>
              </w:rPr>
            </w:pPr>
            <w:r w:rsidRPr="008345BA">
              <w:rPr>
                <w:rFonts w:eastAsia="Batang"/>
                <w:szCs w:val="20"/>
              </w:rPr>
              <w:t>1</w:t>
            </w:r>
          </w:p>
        </w:tc>
      </w:tr>
      <w:tr w:rsidR="003E0D54" w:rsidRPr="0012437B" w14:paraId="527C9B07" w14:textId="77777777" w:rsidTr="00C2464A">
        <w:tc>
          <w:tcPr>
            <w:tcW w:w="2474" w:type="dxa"/>
            <w:tcBorders>
              <w:top w:val="single" w:sz="4" w:space="0" w:color="auto"/>
              <w:left w:val="single" w:sz="4" w:space="0" w:color="auto"/>
              <w:bottom w:val="single" w:sz="4" w:space="0" w:color="auto"/>
              <w:right w:val="single" w:sz="4" w:space="0" w:color="auto"/>
            </w:tcBorders>
          </w:tcPr>
          <w:p w14:paraId="5629BCB6" w14:textId="77777777" w:rsidR="003E0D54" w:rsidRPr="0012437B" w:rsidRDefault="003E0D54" w:rsidP="00C2464A">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1A396B36"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D2A8F9" w14:textId="77777777" w:rsidR="003E0D54" w:rsidRPr="0012437B" w:rsidRDefault="003E0D54" w:rsidP="00C2464A">
            <w:pPr>
              <w:rPr>
                <w:rFonts w:cs="Arial"/>
                <w:i/>
                <w:szCs w:val="20"/>
              </w:rPr>
            </w:pPr>
            <w:r w:rsidRPr="0012437B">
              <w:rPr>
                <w:rFonts w:cs="Arial"/>
                <w:i/>
                <w:szCs w:val="20"/>
              </w:rPr>
              <w:t>Root blir då</w:t>
            </w:r>
          </w:p>
          <w:p w14:paraId="57A90E54" w14:textId="691F7C32" w:rsidR="003E0D54" w:rsidRPr="0012437B" w:rsidRDefault="00DE5CA4" w:rsidP="00C2464A">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B979D5C" w14:textId="77777777" w:rsidR="003E0D54" w:rsidRPr="0012437B" w:rsidRDefault="003E0D54" w:rsidP="00C2464A">
            <w:pPr>
              <w:rPr>
                <w:rFonts w:eastAsia="Batang"/>
                <w:i/>
                <w:szCs w:val="20"/>
              </w:rPr>
            </w:pPr>
            <w:r w:rsidRPr="0012437B">
              <w:rPr>
                <w:rFonts w:eastAsia="Batang"/>
                <w:i/>
                <w:szCs w:val="20"/>
              </w:rPr>
              <w:t>1</w:t>
            </w:r>
          </w:p>
        </w:tc>
      </w:tr>
      <w:tr w:rsidR="003E0D54" w:rsidRPr="0012437B" w14:paraId="55F2868D" w14:textId="77777777" w:rsidTr="00C2464A">
        <w:tc>
          <w:tcPr>
            <w:tcW w:w="2474" w:type="dxa"/>
            <w:tcBorders>
              <w:top w:val="single" w:sz="4" w:space="0" w:color="auto"/>
              <w:left w:val="single" w:sz="4" w:space="0" w:color="auto"/>
              <w:bottom w:val="single" w:sz="4" w:space="0" w:color="auto"/>
              <w:right w:val="single" w:sz="4" w:space="0" w:color="auto"/>
            </w:tcBorders>
          </w:tcPr>
          <w:p w14:paraId="115435C3" w14:textId="77777777" w:rsidR="003E0D54" w:rsidRPr="0012437B" w:rsidRDefault="003E0D54" w:rsidP="00C2464A">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669F21A0"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D9E247" w14:textId="000B5AF9" w:rsidR="003E0D54" w:rsidRPr="0012437B" w:rsidRDefault="003E0D54" w:rsidP="006701F1">
            <w:pPr>
              <w:rPr>
                <w:rFonts w:cs="Arial"/>
                <w:i/>
                <w:szCs w:val="20"/>
              </w:rPr>
            </w:pPr>
            <w:r w:rsidRPr="0012437B">
              <w:rPr>
                <w:rFonts w:cs="Arial"/>
                <w:i/>
                <w:szCs w:val="20"/>
              </w:rPr>
              <w:t xml:space="preserve">Extension sätts till HSA-id för </w:t>
            </w:r>
            <w:r w:rsidR="006701F1">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1ECA6788" w14:textId="77777777" w:rsidR="003E0D54" w:rsidRPr="0012437B" w:rsidRDefault="003E0D54" w:rsidP="00C2464A">
            <w:pPr>
              <w:rPr>
                <w:rFonts w:eastAsia="Batang"/>
                <w:i/>
                <w:szCs w:val="20"/>
              </w:rPr>
            </w:pPr>
            <w:r w:rsidRPr="0012437B">
              <w:rPr>
                <w:rFonts w:eastAsia="Batang"/>
                <w:i/>
                <w:szCs w:val="20"/>
              </w:rPr>
              <w:t>1</w:t>
            </w:r>
          </w:p>
        </w:tc>
      </w:tr>
      <w:tr w:rsidR="003E0D54" w:rsidRPr="008345BA" w14:paraId="70D1DA2F" w14:textId="77777777" w:rsidTr="00C2464A">
        <w:tc>
          <w:tcPr>
            <w:tcW w:w="2474" w:type="dxa"/>
          </w:tcPr>
          <w:p w14:paraId="5420BE44"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/CareUnitType.name</w:t>
            </w:r>
          </w:p>
        </w:tc>
        <w:tc>
          <w:tcPr>
            <w:tcW w:w="2506" w:type="dxa"/>
          </w:tcPr>
          <w:p w14:paraId="073017E4" w14:textId="77777777" w:rsidR="003E0D54" w:rsidRPr="008345BA" w:rsidRDefault="003E0D54" w:rsidP="00C2464A">
            <w:pPr>
              <w:rPr>
                <w:rFonts w:eastAsia="Batang"/>
                <w:szCs w:val="20"/>
              </w:rPr>
            </w:pPr>
            <w:r w:rsidRPr="008345BA">
              <w:rPr>
                <w:rFonts w:eastAsia="Batang"/>
                <w:szCs w:val="20"/>
              </w:rPr>
              <w:t>String</w:t>
            </w:r>
          </w:p>
        </w:tc>
        <w:tc>
          <w:tcPr>
            <w:tcW w:w="2925" w:type="dxa"/>
          </w:tcPr>
          <w:p w14:paraId="5B11297E" w14:textId="77777777" w:rsidR="003E0D54" w:rsidRPr="008345BA" w:rsidRDefault="003E0D54" w:rsidP="00C2464A">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3C71B24C"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8345BA" w14:paraId="6D69BC3B"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C2F57" w14:textId="77777777" w:rsidR="003E0D54" w:rsidRPr="000D2F72" w:rsidRDefault="003E0D54" w:rsidP="00C2464A">
            <w:pPr>
              <w:rPr>
                <w:szCs w:val="20"/>
                <w:lang w:eastAsia="sv-SE"/>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A0F699" w14:textId="77777777" w:rsidR="003E0D54" w:rsidRPr="000D2F72" w:rsidRDefault="003E0D54" w:rsidP="00C2464A">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2104D3" w14:textId="77777777" w:rsidR="003E0D54" w:rsidRPr="000D2F72" w:rsidRDefault="003E0D54" w:rsidP="00C2464A">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C30A29" w14:textId="77777777" w:rsidR="003E0D54" w:rsidRPr="00DE672F" w:rsidRDefault="003E0D54" w:rsidP="00C2464A">
            <w:pPr>
              <w:rPr>
                <w:rFonts w:eastAsia="Batang"/>
                <w:szCs w:val="20"/>
              </w:rPr>
            </w:pPr>
            <w:r w:rsidRPr="000D2F72">
              <w:rPr>
                <w:rFonts w:eastAsia="Batang"/>
                <w:szCs w:val="20"/>
              </w:rPr>
              <w:t>1</w:t>
            </w:r>
          </w:p>
        </w:tc>
      </w:tr>
      <w:tr w:rsidR="003E0D54" w:rsidRPr="008345BA" w14:paraId="111FBCA9" w14:textId="77777777" w:rsidTr="00C2464A">
        <w:tc>
          <w:tcPr>
            <w:tcW w:w="2474" w:type="dxa"/>
          </w:tcPr>
          <w:p w14:paraId="0C670EA9" w14:textId="77777777" w:rsidR="003E0D54" w:rsidRPr="00B75512" w:rsidRDefault="003E0D54" w:rsidP="00C2464A">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Pr>
                <w:rFonts w:eastAsia="Batang"/>
                <w:szCs w:val="20"/>
              </w:rPr>
              <w:t>CareGiverType</w:t>
            </w:r>
            <w:r>
              <w:rPr>
                <w:szCs w:val="20"/>
                <w:lang w:eastAsia="sv-SE"/>
              </w:rPr>
              <w:t>.id</w:t>
            </w:r>
          </w:p>
        </w:tc>
        <w:tc>
          <w:tcPr>
            <w:tcW w:w="2506" w:type="dxa"/>
          </w:tcPr>
          <w:p w14:paraId="68AA1A2C" w14:textId="77777777" w:rsidR="003E0D54" w:rsidRPr="00B75512" w:rsidRDefault="003E0D54" w:rsidP="00C2464A">
            <w:pPr>
              <w:rPr>
                <w:rFonts w:eastAsia="Batang"/>
                <w:szCs w:val="20"/>
              </w:rPr>
            </w:pPr>
            <w:r w:rsidRPr="00B75512">
              <w:rPr>
                <w:rFonts w:eastAsia="Batang"/>
                <w:szCs w:val="20"/>
              </w:rPr>
              <w:t>IIType</w:t>
            </w:r>
          </w:p>
        </w:tc>
        <w:tc>
          <w:tcPr>
            <w:tcW w:w="2925" w:type="dxa"/>
          </w:tcPr>
          <w:p w14:paraId="60BAED56" w14:textId="77777777" w:rsidR="003E0D54" w:rsidRPr="00FD7E4D" w:rsidRDefault="003E0D54" w:rsidP="00C2464A">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7E2FF6E5" w14:textId="77777777" w:rsidR="003E0D54" w:rsidRPr="00B75512" w:rsidRDefault="003E0D54" w:rsidP="00C2464A">
            <w:pPr>
              <w:rPr>
                <w:rFonts w:eastAsia="Batang"/>
                <w:szCs w:val="20"/>
              </w:rPr>
            </w:pPr>
            <w:r w:rsidRPr="00B75512">
              <w:rPr>
                <w:rFonts w:eastAsia="Batang"/>
                <w:szCs w:val="20"/>
              </w:rPr>
              <w:t>1</w:t>
            </w:r>
          </w:p>
        </w:tc>
      </w:tr>
      <w:tr w:rsidR="003E0D54" w:rsidRPr="00715592" w14:paraId="4B3F1FF3" w14:textId="77777777" w:rsidTr="00C2464A">
        <w:tc>
          <w:tcPr>
            <w:tcW w:w="2474" w:type="dxa"/>
            <w:tcBorders>
              <w:top w:val="single" w:sz="4" w:space="0" w:color="auto"/>
              <w:left w:val="single" w:sz="4" w:space="0" w:color="auto"/>
              <w:bottom w:val="single" w:sz="4" w:space="0" w:color="auto"/>
              <w:right w:val="single" w:sz="4" w:space="0" w:color="auto"/>
            </w:tcBorders>
          </w:tcPr>
          <w:p w14:paraId="0995507A" w14:textId="77777777" w:rsidR="003E0D54" w:rsidRPr="00715592" w:rsidRDefault="003E0D54" w:rsidP="00C2464A">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3D0AD3" w14:textId="77777777" w:rsidR="003E0D54" w:rsidRPr="00715592" w:rsidRDefault="003E0D54" w:rsidP="00C2464A">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D50477" w14:textId="77777777" w:rsidR="003E0D54" w:rsidRPr="00715592" w:rsidRDefault="003E0D54" w:rsidP="00C2464A">
            <w:pPr>
              <w:rPr>
                <w:rFonts w:cs="Arial"/>
                <w:i/>
                <w:szCs w:val="20"/>
              </w:rPr>
            </w:pPr>
            <w:r w:rsidRPr="00715592">
              <w:rPr>
                <w:rFonts w:cs="Arial"/>
                <w:i/>
                <w:szCs w:val="20"/>
              </w:rPr>
              <w:t>Root blir då</w:t>
            </w:r>
          </w:p>
          <w:p w14:paraId="07190B79" w14:textId="44941737" w:rsidR="003E0D54" w:rsidRPr="00715592" w:rsidRDefault="00DE5CA4" w:rsidP="00C2464A">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6D9C3F3" w14:textId="77777777" w:rsidR="003E0D54" w:rsidRPr="00715592" w:rsidRDefault="003E0D54" w:rsidP="00C2464A">
            <w:pPr>
              <w:rPr>
                <w:rFonts w:eastAsia="Batang"/>
                <w:i/>
                <w:szCs w:val="20"/>
              </w:rPr>
            </w:pPr>
            <w:r w:rsidRPr="00715592">
              <w:rPr>
                <w:rFonts w:eastAsia="Batang"/>
                <w:i/>
                <w:szCs w:val="20"/>
              </w:rPr>
              <w:t>1</w:t>
            </w:r>
          </w:p>
        </w:tc>
      </w:tr>
      <w:tr w:rsidR="003E0D54" w:rsidRPr="00715592" w14:paraId="25898790" w14:textId="77777777" w:rsidTr="00C2464A">
        <w:tc>
          <w:tcPr>
            <w:tcW w:w="2474" w:type="dxa"/>
            <w:tcBorders>
              <w:top w:val="single" w:sz="4" w:space="0" w:color="auto"/>
              <w:left w:val="single" w:sz="4" w:space="0" w:color="auto"/>
              <w:bottom w:val="single" w:sz="4" w:space="0" w:color="auto"/>
              <w:right w:val="single" w:sz="4" w:space="0" w:color="auto"/>
            </w:tcBorders>
          </w:tcPr>
          <w:p w14:paraId="4FB98731" w14:textId="77777777" w:rsidR="003E0D54" w:rsidRPr="00715592" w:rsidRDefault="003E0D54" w:rsidP="00C2464A">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B843B72" w14:textId="77777777" w:rsidR="003E0D54" w:rsidRPr="00715592" w:rsidRDefault="003E0D54" w:rsidP="00C2464A">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AE93352" w14:textId="7882AAFF" w:rsidR="003E0D54" w:rsidRPr="00715592" w:rsidRDefault="003E0D54" w:rsidP="006701F1">
            <w:pPr>
              <w:rPr>
                <w:rFonts w:cs="Arial"/>
                <w:i/>
                <w:szCs w:val="20"/>
              </w:rPr>
            </w:pPr>
            <w:r w:rsidRPr="00715592">
              <w:rPr>
                <w:rFonts w:cs="Arial"/>
                <w:i/>
                <w:szCs w:val="20"/>
              </w:rPr>
              <w:t xml:space="preserve">Extension sätts till HSA-id för </w:t>
            </w:r>
            <w:r w:rsidR="006701F1">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1F629F64" w14:textId="77777777" w:rsidR="003E0D54" w:rsidRPr="00715592" w:rsidRDefault="003E0D54" w:rsidP="00C2464A">
            <w:pPr>
              <w:rPr>
                <w:rFonts w:eastAsia="Batang"/>
                <w:i/>
                <w:szCs w:val="20"/>
              </w:rPr>
            </w:pPr>
            <w:r w:rsidRPr="00715592">
              <w:rPr>
                <w:rFonts w:eastAsia="Batang"/>
                <w:i/>
                <w:szCs w:val="20"/>
              </w:rPr>
              <w:t>1</w:t>
            </w:r>
          </w:p>
        </w:tc>
      </w:tr>
      <w:tr w:rsidR="003E0D54" w:rsidRPr="008345BA" w14:paraId="3A94EACD" w14:textId="77777777" w:rsidTr="00C2464A">
        <w:tc>
          <w:tcPr>
            <w:tcW w:w="2474" w:type="dxa"/>
          </w:tcPr>
          <w:p w14:paraId="282256B0" w14:textId="77777777" w:rsidR="003E0D54" w:rsidRPr="00B75512" w:rsidRDefault="003E0D54" w:rsidP="00C2464A">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 ../</w:t>
            </w:r>
            <w:r>
              <w:rPr>
                <w:rFonts w:eastAsia="Batang"/>
                <w:szCs w:val="20"/>
              </w:rPr>
              <w:t>CareGiverType</w:t>
            </w:r>
            <w:r>
              <w:rPr>
                <w:szCs w:val="20"/>
                <w:lang w:eastAsia="sv-SE"/>
              </w:rPr>
              <w:t>.name</w:t>
            </w:r>
          </w:p>
        </w:tc>
        <w:tc>
          <w:tcPr>
            <w:tcW w:w="2506" w:type="dxa"/>
          </w:tcPr>
          <w:p w14:paraId="48645A54" w14:textId="77777777" w:rsidR="003E0D54" w:rsidRPr="00B75512" w:rsidRDefault="003E0D54" w:rsidP="00C2464A">
            <w:pPr>
              <w:rPr>
                <w:rFonts w:eastAsia="Batang"/>
                <w:szCs w:val="20"/>
              </w:rPr>
            </w:pPr>
            <w:r>
              <w:rPr>
                <w:rFonts w:eastAsia="Batang"/>
                <w:szCs w:val="20"/>
              </w:rPr>
              <w:t>String</w:t>
            </w:r>
          </w:p>
        </w:tc>
        <w:tc>
          <w:tcPr>
            <w:tcW w:w="2925" w:type="dxa"/>
          </w:tcPr>
          <w:p w14:paraId="4CEA31CA" w14:textId="77777777" w:rsidR="003E0D54" w:rsidRPr="00A4027B" w:rsidRDefault="003E0D54" w:rsidP="00C2464A">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4F84F417" w14:textId="77777777" w:rsidR="003E0D54" w:rsidRPr="00B75512" w:rsidRDefault="003E0D54" w:rsidP="00C2464A">
            <w:pPr>
              <w:rPr>
                <w:rFonts w:eastAsia="Batang"/>
                <w:szCs w:val="20"/>
              </w:rPr>
            </w:pPr>
            <w:r>
              <w:rPr>
                <w:rFonts w:eastAsia="Batang"/>
                <w:szCs w:val="20"/>
              </w:rPr>
              <w:t>0</w:t>
            </w:r>
            <w:proofErr w:type="gramStart"/>
            <w:r>
              <w:rPr>
                <w:rFonts w:eastAsia="Batang"/>
                <w:szCs w:val="20"/>
              </w:rPr>
              <w:t>..</w:t>
            </w:r>
            <w:proofErr w:type="gramEnd"/>
            <w:r w:rsidRPr="00B75512">
              <w:rPr>
                <w:rFonts w:eastAsia="Batang"/>
                <w:szCs w:val="20"/>
              </w:rPr>
              <w:t>1</w:t>
            </w:r>
          </w:p>
        </w:tc>
      </w:tr>
    </w:tbl>
    <w:p w14:paraId="7E008925" w14:textId="77777777" w:rsidR="003E0D54" w:rsidRPr="00ED19D0" w:rsidRDefault="003E0D54" w:rsidP="003E0D54">
      <w:pPr>
        <w:pStyle w:val="Brdtext"/>
      </w:pPr>
    </w:p>
    <w:p w14:paraId="759A4600" w14:textId="77777777" w:rsidR="003E0D54" w:rsidRDefault="003E0D54" w:rsidP="003E0D54">
      <w:pPr>
        <w:pStyle w:val="Rubrik3"/>
      </w:pPr>
      <w:bookmarkStart w:id="126" w:name="_Toc372034743"/>
      <w:bookmarkStart w:id="127" w:name="_Toc374962659"/>
      <w:r>
        <w:t>Övriga regler</w:t>
      </w:r>
      <w:bookmarkEnd w:id="126"/>
      <w:bookmarkEnd w:id="127"/>
    </w:p>
    <w:p w14:paraId="3A7C6E0E" w14:textId="77777777" w:rsidR="003E0D54" w:rsidRDefault="003E0D54" w:rsidP="003E0D54">
      <w:r>
        <w:t xml:space="preserve">Till denna informationsmängd finns regler som </w:t>
      </w:r>
      <w:proofErr w:type="gramStart"/>
      <w:r>
        <w:t>ej</w:t>
      </w:r>
      <w:proofErr w:type="gramEnd"/>
      <w:r>
        <w:t xml:space="preserve"> uttrycks i schemafilerna och tabellen ovan. Dessa återfinns nedan. </w:t>
      </w:r>
    </w:p>
    <w:p w14:paraId="7CCF7B9E" w14:textId="77777777" w:rsidR="00EE0287" w:rsidRDefault="00EE0287" w:rsidP="003E0D54"/>
    <w:p w14:paraId="7F2583CA" w14:textId="77777777" w:rsidR="003E0D54" w:rsidRDefault="003E0D54" w:rsidP="003E0D54">
      <w:pPr>
        <w:rPr>
          <w:sz w:val="22"/>
          <w:u w:val="single"/>
        </w:rPr>
      </w:pPr>
      <w:r>
        <w:rPr>
          <w:sz w:val="22"/>
          <w:u w:val="single"/>
        </w:rPr>
        <w:t>Fält 1 – Sökparametrar i begäran</w:t>
      </w:r>
    </w:p>
    <w:p w14:paraId="3DF99EAF" w14:textId="373AF793" w:rsidR="00EE0287" w:rsidRDefault="003E0D54" w:rsidP="00EE0287">
      <w:r>
        <w:t xml:space="preserve">Den enda sökparametern som explicit behöver anges är </w:t>
      </w:r>
      <w:r w:rsidR="00EE0287">
        <w:rPr>
          <w:i/>
        </w:rPr>
        <w:t xml:space="preserve">patientId. </w:t>
      </w:r>
      <w:r w:rsidR="00EE0287">
        <w:t xml:space="preserve">Det finns även möjlighet att kombinera </w:t>
      </w:r>
      <w:r w:rsidR="00EE0287">
        <w:rPr>
          <w:i/>
        </w:rPr>
        <w:t>patientId</w:t>
      </w:r>
      <w:r>
        <w:t xml:space="preserve"> </w:t>
      </w:r>
      <w:r w:rsidR="00EE0287">
        <w:t>med ett eller flera andra parametrar:</w:t>
      </w:r>
    </w:p>
    <w:p w14:paraId="3F04DE1C" w14:textId="77777777" w:rsidR="00EE0287" w:rsidRDefault="00EE0287" w:rsidP="00EE0287">
      <w:pPr>
        <w:pStyle w:val="Liststycke"/>
        <w:numPr>
          <w:ilvl w:val="0"/>
          <w:numId w:val="38"/>
        </w:numPr>
      </w:pPr>
      <w:r w:rsidRPr="00CB2E5C">
        <w:rPr>
          <w:i/>
        </w:rPr>
        <w:t>timePeriod</w:t>
      </w:r>
      <w:r>
        <w:rPr>
          <w:i/>
        </w:rPr>
        <w:t xml:space="preserve"> </w:t>
      </w:r>
    </w:p>
    <w:p w14:paraId="6C389173" w14:textId="6E527730" w:rsidR="00EE0287" w:rsidRDefault="00EE0287" w:rsidP="00EE0287">
      <w:pPr>
        <w:pStyle w:val="Liststycke"/>
        <w:numPr>
          <w:ilvl w:val="1"/>
          <w:numId w:val="38"/>
        </w:numPr>
      </w:pPr>
      <w:r>
        <w:t xml:space="preserve">För att begränsa till ett </w:t>
      </w:r>
      <w:r w:rsidRPr="00337EC0">
        <w:rPr>
          <w:b/>
        </w:rPr>
        <w:t>tidsintervall</w:t>
      </w:r>
    </w:p>
    <w:p w14:paraId="3AE59B1E" w14:textId="38EF3B86" w:rsidR="00337EC0" w:rsidRDefault="00337EC0" w:rsidP="00337EC0">
      <w:pPr>
        <w:pStyle w:val="Liststycke"/>
        <w:numPr>
          <w:ilvl w:val="0"/>
          <w:numId w:val="38"/>
        </w:numPr>
      </w:pPr>
      <w:r>
        <w:rPr>
          <w:i/>
        </w:rPr>
        <w:t>measurement</w:t>
      </w:r>
      <w:r w:rsidRPr="00442B89">
        <w:rPr>
          <w:i/>
        </w:rPr>
        <w:t>Type</w:t>
      </w:r>
      <w:r>
        <w:t xml:space="preserve"> </w:t>
      </w:r>
    </w:p>
    <w:p w14:paraId="157CA857" w14:textId="71FE7050" w:rsidR="00337EC0" w:rsidRDefault="00337EC0" w:rsidP="00337EC0">
      <w:pPr>
        <w:pStyle w:val="Liststycke"/>
        <w:numPr>
          <w:ilvl w:val="1"/>
          <w:numId w:val="38"/>
        </w:numPr>
      </w:pPr>
      <w:r>
        <w:t xml:space="preserve">För att begränsa till </w:t>
      </w:r>
      <w:proofErr w:type="gramStart"/>
      <w:r>
        <w:t>ett</w:t>
      </w:r>
      <w:proofErr w:type="gramEnd"/>
      <w:r>
        <w:t xml:space="preserve"> </w:t>
      </w:r>
      <w:r w:rsidRPr="00C0203D">
        <w:rPr>
          <w:b/>
        </w:rPr>
        <w:t>viss</w:t>
      </w:r>
      <w:r>
        <w:rPr>
          <w:b/>
        </w:rPr>
        <w:t>t</w:t>
      </w:r>
      <w:r w:rsidRPr="00C0203D">
        <w:rPr>
          <w:b/>
        </w:rPr>
        <w:t xml:space="preserve"> typ av </w:t>
      </w:r>
      <w:r>
        <w:rPr>
          <w:b/>
        </w:rPr>
        <w:t>mätvärde</w:t>
      </w:r>
    </w:p>
    <w:p w14:paraId="6A52CE4C" w14:textId="54ECF2BA" w:rsidR="00337EC0" w:rsidRDefault="00337EC0" w:rsidP="00337EC0">
      <w:pPr>
        <w:pStyle w:val="Liststycke"/>
        <w:numPr>
          <w:ilvl w:val="0"/>
          <w:numId w:val="38"/>
        </w:numPr>
      </w:pPr>
      <w:r>
        <w:rPr>
          <w:i/>
        </w:rPr>
        <w:t>measurementValue</w:t>
      </w:r>
      <w:r>
        <w:t xml:space="preserve"> </w:t>
      </w:r>
    </w:p>
    <w:p w14:paraId="05C11866" w14:textId="6B143B7B" w:rsidR="00337EC0" w:rsidRPr="00337EC0" w:rsidRDefault="00337EC0" w:rsidP="00337EC0">
      <w:pPr>
        <w:pStyle w:val="Liststycke"/>
        <w:numPr>
          <w:ilvl w:val="1"/>
          <w:numId w:val="38"/>
        </w:numPr>
      </w:pPr>
      <w:r>
        <w:t xml:space="preserve">För att begränsa till ett </w:t>
      </w:r>
      <w:r w:rsidRPr="00C0203D">
        <w:rPr>
          <w:b/>
        </w:rPr>
        <w:t>viss</w:t>
      </w:r>
      <w:r>
        <w:rPr>
          <w:b/>
        </w:rPr>
        <w:t>t</w:t>
      </w:r>
      <w:r w:rsidRPr="00C0203D">
        <w:rPr>
          <w:b/>
        </w:rPr>
        <w:t xml:space="preserve"> </w:t>
      </w:r>
      <w:r>
        <w:rPr>
          <w:b/>
        </w:rPr>
        <w:t>mätvärde</w:t>
      </w:r>
    </w:p>
    <w:p w14:paraId="52DAC452" w14:textId="074E1910" w:rsidR="00337EC0" w:rsidRDefault="00337EC0" w:rsidP="00337EC0">
      <w:pPr>
        <w:pStyle w:val="Liststycke"/>
        <w:numPr>
          <w:ilvl w:val="0"/>
          <w:numId w:val="38"/>
        </w:numPr>
      </w:pPr>
      <w:r>
        <w:t>measurementId</w:t>
      </w:r>
    </w:p>
    <w:p w14:paraId="2DAA554F" w14:textId="31B2B778" w:rsidR="00337EC0" w:rsidRDefault="00337EC0" w:rsidP="00337EC0">
      <w:pPr>
        <w:pStyle w:val="Liststycke"/>
        <w:numPr>
          <w:ilvl w:val="1"/>
          <w:numId w:val="38"/>
        </w:numPr>
      </w:pPr>
      <w:r>
        <w:t xml:space="preserve">För att begränsa till ett </w:t>
      </w:r>
      <w:r w:rsidRPr="00C0203D">
        <w:rPr>
          <w:b/>
        </w:rPr>
        <w:t>specifik</w:t>
      </w:r>
      <w:r>
        <w:rPr>
          <w:b/>
        </w:rPr>
        <w:t>t</w:t>
      </w:r>
      <w:r w:rsidRPr="00C0203D">
        <w:rPr>
          <w:b/>
        </w:rPr>
        <w:t xml:space="preserve"> </w:t>
      </w:r>
      <w:r>
        <w:rPr>
          <w:b/>
        </w:rPr>
        <w:t>mätvärde</w:t>
      </w:r>
    </w:p>
    <w:p w14:paraId="7A97712A" w14:textId="77777777" w:rsidR="00337EC0" w:rsidRDefault="00337EC0" w:rsidP="00337EC0">
      <w:pPr>
        <w:pStyle w:val="Liststycke"/>
        <w:numPr>
          <w:ilvl w:val="0"/>
          <w:numId w:val="38"/>
        </w:numPr>
      </w:pPr>
      <w:r>
        <w:t>careGiverId</w:t>
      </w:r>
    </w:p>
    <w:p w14:paraId="1EDD64AD" w14:textId="77777777" w:rsidR="00337EC0" w:rsidRDefault="00337EC0" w:rsidP="00337EC0">
      <w:pPr>
        <w:pStyle w:val="Liststycke"/>
        <w:numPr>
          <w:ilvl w:val="1"/>
          <w:numId w:val="38"/>
        </w:numPr>
      </w:pPr>
      <w:r>
        <w:t xml:space="preserve">För att begränsa till en </w:t>
      </w:r>
      <w:r w:rsidRPr="00C0203D">
        <w:rPr>
          <w:b/>
        </w:rPr>
        <w:t>specifik vårdgivare</w:t>
      </w:r>
    </w:p>
    <w:p w14:paraId="2E6C039C" w14:textId="77777777" w:rsidR="00337EC0" w:rsidRDefault="00337EC0" w:rsidP="00337EC0">
      <w:pPr>
        <w:pStyle w:val="Liststycke"/>
        <w:numPr>
          <w:ilvl w:val="0"/>
          <w:numId w:val="38"/>
        </w:numPr>
      </w:pPr>
      <w:r>
        <w:t>careUnitId</w:t>
      </w:r>
    </w:p>
    <w:p w14:paraId="00D34B72" w14:textId="77777777" w:rsidR="00337EC0" w:rsidRDefault="00337EC0" w:rsidP="00337EC0">
      <w:pPr>
        <w:pStyle w:val="Liststycke"/>
        <w:numPr>
          <w:ilvl w:val="1"/>
          <w:numId w:val="38"/>
        </w:numPr>
      </w:pPr>
      <w:r>
        <w:t xml:space="preserve">För att begränsa till en </w:t>
      </w:r>
      <w:r w:rsidRPr="00C0203D">
        <w:rPr>
          <w:b/>
        </w:rPr>
        <w:t>specifik vårdenhet</w:t>
      </w:r>
    </w:p>
    <w:p w14:paraId="45020ABD" w14:textId="77777777" w:rsidR="00337EC0" w:rsidRDefault="00337EC0" w:rsidP="00337EC0">
      <w:pPr>
        <w:pStyle w:val="Liststycke"/>
        <w:numPr>
          <w:ilvl w:val="0"/>
          <w:numId w:val="38"/>
        </w:numPr>
      </w:pPr>
      <w:r>
        <w:t>sourceSystemId</w:t>
      </w:r>
    </w:p>
    <w:p w14:paraId="7A62C295" w14:textId="77777777" w:rsidR="00337EC0" w:rsidRDefault="00337EC0" w:rsidP="00337EC0">
      <w:pPr>
        <w:pStyle w:val="Liststycke"/>
        <w:numPr>
          <w:ilvl w:val="1"/>
          <w:numId w:val="38"/>
        </w:numPr>
      </w:pPr>
      <w:r>
        <w:t xml:space="preserve">För att begränsa till ett </w:t>
      </w:r>
      <w:r w:rsidRPr="00C0203D">
        <w:rPr>
          <w:b/>
        </w:rPr>
        <w:t>specifikt system</w:t>
      </w:r>
    </w:p>
    <w:p w14:paraId="6CB3703C" w14:textId="77777777" w:rsidR="00337EC0" w:rsidRDefault="00337EC0" w:rsidP="00337EC0">
      <w:pPr>
        <w:pStyle w:val="Liststycke"/>
        <w:ind w:firstLine="0"/>
      </w:pPr>
    </w:p>
    <w:p w14:paraId="5A3C7DF6" w14:textId="77777777" w:rsidR="00EE0287" w:rsidRDefault="00EE0287" w:rsidP="00EE0287"/>
    <w:p w14:paraId="763C5B50" w14:textId="77777777" w:rsidR="003E0D54" w:rsidRDefault="003E0D54" w:rsidP="003E0D54">
      <w:pPr>
        <w:rPr>
          <w:color w:val="4F81BD" w:themeColor="accent1"/>
        </w:rPr>
      </w:pPr>
      <w:r>
        <w:t>En begäran utan något av parametrarna ska resultera i ett felmeddelande med förklarande åtgärd, t.ex. ”Använd minst en av parametrarna”.</w:t>
      </w:r>
    </w:p>
    <w:p w14:paraId="0487FEB5" w14:textId="77777777" w:rsidR="003E0D54" w:rsidRDefault="003E0D54" w:rsidP="003E0D54">
      <w:pPr>
        <w:rPr>
          <w:sz w:val="22"/>
          <w:u w:val="single"/>
        </w:rPr>
      </w:pPr>
    </w:p>
    <w:p w14:paraId="704315EE" w14:textId="77777777" w:rsidR="003E0D54" w:rsidRPr="00C67971" w:rsidRDefault="003E0D54" w:rsidP="003E0D54">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58AD43CB" w14:textId="68E21BA9" w:rsidR="003E0D54" w:rsidRDefault="003E0D54" w:rsidP="003E0D54">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0A0EB82A" w14:textId="77777777" w:rsidR="003E0D54" w:rsidRDefault="003E0D54" w:rsidP="003E0D54"/>
    <w:p w14:paraId="71BBC892" w14:textId="77777777" w:rsidR="003E0D54" w:rsidRPr="00C67971" w:rsidRDefault="003E0D54" w:rsidP="003E0D54">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4C0A7469" w14:textId="77777777" w:rsidR="003E0D54" w:rsidRDefault="003E0D54" w:rsidP="003E0D54">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4820C539" w14:textId="77777777" w:rsidR="003E0D54" w:rsidRDefault="003E0D54" w:rsidP="003E0D54"/>
    <w:p w14:paraId="2C3AF6D2" w14:textId="77777777" w:rsidR="003E0D54" w:rsidRPr="00C67971" w:rsidRDefault="003E0D54" w:rsidP="003E0D54">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6D1BAB55" w14:textId="77777777" w:rsidR="003E0D54" w:rsidRDefault="003E0D54" w:rsidP="003E0D54">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5988BBF0" w14:textId="77777777" w:rsidR="003E0D54" w:rsidRDefault="003E0D54" w:rsidP="003E0D54"/>
    <w:p w14:paraId="6D9EBAEE" w14:textId="77777777" w:rsidR="003E0D54" w:rsidRDefault="003E0D54" w:rsidP="003E0D54">
      <w:pPr>
        <w:pStyle w:val="Rubrik4"/>
      </w:pPr>
      <w:r w:rsidRPr="0048081F">
        <w:t>Icke funktionella krav</w:t>
      </w:r>
    </w:p>
    <w:p w14:paraId="191599E7" w14:textId="77777777" w:rsidR="0048081F" w:rsidRPr="00E146AE" w:rsidRDefault="0048081F" w:rsidP="0048081F">
      <w:r w:rsidRPr="00E146AE">
        <w:t>Inga övriga icke funktionella krav.</w:t>
      </w:r>
    </w:p>
    <w:p w14:paraId="66B717B6" w14:textId="77777777" w:rsidR="0048081F" w:rsidRPr="0048081F" w:rsidRDefault="0048081F" w:rsidP="0048081F"/>
    <w:p w14:paraId="38C35CF5" w14:textId="77777777" w:rsidR="003E0D54" w:rsidRPr="0048081F" w:rsidRDefault="003E0D54" w:rsidP="003E0D54">
      <w:pPr>
        <w:pStyle w:val="Rubrik5"/>
      </w:pPr>
      <w:r w:rsidRPr="0048081F">
        <w:t>SLA-krav</w:t>
      </w:r>
    </w:p>
    <w:p w14:paraId="0CBA4C68" w14:textId="77777777" w:rsidR="0048081F" w:rsidRPr="00E146AE" w:rsidRDefault="0048081F" w:rsidP="0048081F">
      <w:pPr>
        <w:rPr>
          <w:color w:val="4F81BD" w:themeColor="accent1"/>
        </w:rPr>
      </w:pPr>
      <w:r w:rsidRPr="00E146AE">
        <w:t>Inga avvikande SLA-krav</w:t>
      </w:r>
    </w:p>
    <w:p w14:paraId="73D02424" w14:textId="77777777" w:rsidR="003E0D54" w:rsidRPr="00445AF5" w:rsidRDefault="003E0D54" w:rsidP="003E0D54">
      <w:pPr>
        <w:rPr>
          <w:highlight w:val="lightGray"/>
        </w:rPr>
      </w:pPr>
    </w:p>
    <w:p w14:paraId="323929CA" w14:textId="77777777" w:rsidR="003E0D54" w:rsidRDefault="003E0D54" w:rsidP="003E0D54">
      <w:pPr>
        <w:spacing w:line="240" w:lineRule="auto"/>
        <w:rPr>
          <w:highlight w:val="lightGray"/>
        </w:rPr>
      </w:pPr>
      <w:r>
        <w:rPr>
          <w:highlight w:val="lightGray"/>
        </w:rPr>
        <w:br w:type="page"/>
      </w:r>
    </w:p>
    <w:p w14:paraId="560509C4" w14:textId="77777777" w:rsidR="003E0D54" w:rsidRPr="00122981" w:rsidRDefault="003E0D54" w:rsidP="003E0D54">
      <w:pPr>
        <w:pStyle w:val="Rubrik2"/>
      </w:pPr>
      <w:bookmarkStart w:id="128" w:name="_Toc371516500"/>
      <w:bookmarkStart w:id="129" w:name="_Toc372034745"/>
      <w:bookmarkStart w:id="130" w:name="_Toc374962660"/>
      <w:r w:rsidRPr="00122981">
        <w:lastRenderedPageBreak/>
        <w:t>Process</w:t>
      </w:r>
      <w:r>
        <w:t>Measurement</w:t>
      </w:r>
      <w:bookmarkEnd w:id="128"/>
      <w:bookmarkEnd w:id="129"/>
      <w:bookmarkEnd w:id="130"/>
    </w:p>
    <w:p w14:paraId="1A5486D0" w14:textId="67C81F8F" w:rsidR="003E0D54" w:rsidRPr="00122981" w:rsidRDefault="006432B5" w:rsidP="003E0D54">
      <w:r>
        <w:t xml:space="preserve">Detta tjänstekontrakt skriver mätvärdesdata. </w:t>
      </w:r>
      <w:r w:rsidR="003E0D54" w:rsidRPr="00122981">
        <w:t xml:space="preserve">Tjänsten registrerar ett eller flera nya </w:t>
      </w:r>
      <w:r w:rsidR="003E0D54">
        <w:t>mätvärden</w:t>
      </w:r>
      <w:r w:rsidR="003E0D54" w:rsidRPr="00122981">
        <w:t xml:space="preserve"> med information om patient, organisatorisk enhet och </w:t>
      </w:r>
      <w:r w:rsidR="003E0D54">
        <w:t xml:space="preserve">värden. Ett mätvärde </w:t>
      </w:r>
      <w:r w:rsidR="003E0D54" w:rsidRPr="00122981">
        <w:t xml:space="preserve">kan uppdateras genom att ett nytt meddelande med samma </w:t>
      </w:r>
      <w:r w:rsidR="003E0D54">
        <w:t>activityId</w:t>
      </w:r>
      <w:r w:rsidR="003E0D54" w:rsidRPr="00122981">
        <w:t xml:space="preserve"> skickas in. Tjänsten svarar antingen att det har gått b</w:t>
      </w:r>
      <w:r w:rsidR="003E0D54">
        <w:t xml:space="preserve">ra eller med ett felmeddelande. </w:t>
      </w:r>
      <w:r w:rsidR="003E0D54" w:rsidRPr="00122981">
        <w:t xml:space="preserve">Tjänsten kan användas för att registrera </w:t>
      </w:r>
      <w:r w:rsidR="003E0D54">
        <w:t>mätvärden</w:t>
      </w:r>
      <w:r w:rsidR="003E0D54" w:rsidRPr="00122981">
        <w:t xml:space="preserve"> m.fl.</w:t>
      </w:r>
    </w:p>
    <w:p w14:paraId="37C48E8A" w14:textId="77777777" w:rsidR="003E0D54" w:rsidRDefault="003E0D54" w:rsidP="003E0D54"/>
    <w:p w14:paraId="055FE45B" w14:textId="7EAF7D6F" w:rsidR="00E57B57" w:rsidRPr="00C07F86" w:rsidRDefault="00E57B57" w:rsidP="00E57B57">
      <w:r>
        <w:t xml:space="preserve">Meddelandemodellen från kap 5.2 motsvarar begäran för detta tjänstekontrakt. </w:t>
      </w:r>
    </w:p>
    <w:p w14:paraId="728D03DA" w14:textId="77777777" w:rsidR="00E57B57" w:rsidRPr="00122981" w:rsidRDefault="00E57B57" w:rsidP="003E0D54"/>
    <w:p w14:paraId="0A9D07B9" w14:textId="77777777" w:rsidR="003E0D54" w:rsidRPr="00122981" w:rsidRDefault="003E0D54" w:rsidP="003E0D54">
      <w:pPr>
        <w:pStyle w:val="Rubrik3"/>
      </w:pPr>
      <w:bookmarkStart w:id="131" w:name="_Toc371516501"/>
      <w:bookmarkStart w:id="132" w:name="_Toc372034746"/>
      <w:bookmarkStart w:id="133" w:name="_Toc374962661"/>
      <w:r w:rsidRPr="00122981">
        <w:t>Version</w:t>
      </w:r>
      <w:bookmarkEnd w:id="131"/>
      <w:bookmarkEnd w:id="132"/>
      <w:bookmarkEnd w:id="133"/>
    </w:p>
    <w:p w14:paraId="453DF18A" w14:textId="77777777" w:rsidR="003E0D54" w:rsidRPr="00122981" w:rsidRDefault="003E0D54" w:rsidP="003E0D54">
      <w:r w:rsidRPr="00122981">
        <w:t>1.0</w:t>
      </w:r>
    </w:p>
    <w:p w14:paraId="746810D9" w14:textId="77777777" w:rsidR="003E0D54" w:rsidRPr="00122981" w:rsidRDefault="003E0D54" w:rsidP="003E0D54"/>
    <w:p w14:paraId="575B4D3E" w14:textId="77777777" w:rsidR="003E0D54" w:rsidRPr="00122981" w:rsidRDefault="003E0D54" w:rsidP="003E0D54">
      <w:pPr>
        <w:pStyle w:val="Rubrik3"/>
      </w:pPr>
      <w:bookmarkStart w:id="134" w:name="_Toc371516502"/>
      <w:bookmarkStart w:id="135" w:name="_Toc372034747"/>
      <w:bookmarkStart w:id="136" w:name="_Toc374962662"/>
      <w:r w:rsidRPr="00122981">
        <w:t>Fältregler</w:t>
      </w:r>
      <w:bookmarkEnd w:id="134"/>
      <w:bookmarkEnd w:id="135"/>
      <w:bookmarkEnd w:id="136"/>
    </w:p>
    <w:p w14:paraId="11A90995" w14:textId="3C5ACE15" w:rsidR="00F31B70" w:rsidRDefault="003E0D54" w:rsidP="003E0D54">
      <w:r w:rsidRPr="00122981">
        <w:t xml:space="preserve">Nedanstående tabell beskriver varje element i begäran och svar. Har namnet en * finns ytterligare regler för detta element och beskrivs mer i detalj i stycket Regler. </w:t>
      </w:r>
    </w:p>
    <w:p w14:paraId="1DBBC9F2" w14:textId="77777777" w:rsidR="00F31B70" w:rsidRDefault="00F31B70" w:rsidP="003E0D5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F31B70" w:rsidRPr="008345BA" w14:paraId="55B57239" w14:textId="77777777" w:rsidTr="009A2543">
        <w:tc>
          <w:tcPr>
            <w:tcW w:w="2474" w:type="dxa"/>
            <w:shd w:val="clear" w:color="auto" w:fill="D9D9D9" w:themeFill="background1" w:themeFillShade="D9"/>
          </w:tcPr>
          <w:p w14:paraId="0B80CCD2" w14:textId="77777777" w:rsidR="00F31B70" w:rsidRPr="00AE6A8E" w:rsidRDefault="00F31B70" w:rsidP="009A2543">
            <w:pPr>
              <w:rPr>
                <w:b/>
                <w:lang w:eastAsia="sv-SE"/>
              </w:rPr>
            </w:pPr>
            <w:r>
              <w:rPr>
                <w:b/>
                <w:lang w:eastAsia="sv-SE"/>
              </w:rPr>
              <w:t>Namn</w:t>
            </w:r>
          </w:p>
        </w:tc>
        <w:tc>
          <w:tcPr>
            <w:tcW w:w="2506" w:type="dxa"/>
            <w:shd w:val="clear" w:color="auto" w:fill="D9D9D9" w:themeFill="background1" w:themeFillShade="D9"/>
          </w:tcPr>
          <w:p w14:paraId="673E47B0" w14:textId="77777777" w:rsidR="00F31B70" w:rsidRPr="00AE6A8E" w:rsidRDefault="00F31B70" w:rsidP="009A2543">
            <w:pPr>
              <w:rPr>
                <w:b/>
              </w:rPr>
            </w:pPr>
            <w:r w:rsidRPr="00AE6A8E">
              <w:rPr>
                <w:b/>
              </w:rPr>
              <w:t>Typ</w:t>
            </w:r>
          </w:p>
        </w:tc>
        <w:tc>
          <w:tcPr>
            <w:tcW w:w="2925" w:type="dxa"/>
            <w:shd w:val="clear" w:color="auto" w:fill="D9D9D9" w:themeFill="background1" w:themeFillShade="D9"/>
          </w:tcPr>
          <w:p w14:paraId="5B511C01" w14:textId="77777777" w:rsidR="00F31B70" w:rsidRPr="00AE6A8E" w:rsidRDefault="00F31B70" w:rsidP="009A2543">
            <w:pPr>
              <w:rPr>
                <w:b/>
              </w:rPr>
            </w:pPr>
            <w:r w:rsidRPr="00AE6A8E">
              <w:rPr>
                <w:b/>
              </w:rPr>
              <w:t>Beskrivning</w:t>
            </w:r>
          </w:p>
        </w:tc>
        <w:tc>
          <w:tcPr>
            <w:tcW w:w="1617" w:type="dxa"/>
            <w:shd w:val="clear" w:color="auto" w:fill="D9D9D9" w:themeFill="background1" w:themeFillShade="D9"/>
          </w:tcPr>
          <w:p w14:paraId="51AC2FDF" w14:textId="77777777" w:rsidR="00F31B70" w:rsidRPr="00AE6A8E" w:rsidRDefault="00F31B70" w:rsidP="009A2543">
            <w:pPr>
              <w:rPr>
                <w:b/>
              </w:rPr>
            </w:pPr>
            <w:r w:rsidRPr="00AE6A8E">
              <w:rPr>
                <w:b/>
              </w:rPr>
              <w:t>Kardinalitet</w:t>
            </w:r>
          </w:p>
        </w:tc>
      </w:tr>
      <w:tr w:rsidR="00F31B70" w:rsidRPr="00C7011C" w14:paraId="75BD18F9" w14:textId="77777777" w:rsidTr="009A2543">
        <w:tc>
          <w:tcPr>
            <w:tcW w:w="2474" w:type="dxa"/>
          </w:tcPr>
          <w:p w14:paraId="346DCE1A" w14:textId="4D5E621F" w:rsidR="00F31B70" w:rsidRPr="00C7011C" w:rsidRDefault="00F31B70" w:rsidP="009A2543">
            <w:pPr>
              <w:spacing w:before="40" w:after="40"/>
              <w:rPr>
                <w:rFonts w:eastAsia="Batang"/>
                <w:b/>
                <w:szCs w:val="20"/>
              </w:rPr>
            </w:pPr>
            <w:r>
              <w:rPr>
                <w:rFonts w:eastAsia="Batang"/>
                <w:b/>
                <w:szCs w:val="20"/>
              </w:rPr>
              <w:t>Begäran</w:t>
            </w:r>
          </w:p>
        </w:tc>
        <w:tc>
          <w:tcPr>
            <w:tcW w:w="2506" w:type="dxa"/>
          </w:tcPr>
          <w:p w14:paraId="73889954" w14:textId="77777777" w:rsidR="00F31B70" w:rsidRPr="00C7011C" w:rsidRDefault="00F31B70" w:rsidP="009A2543">
            <w:pPr>
              <w:spacing w:before="40" w:after="40"/>
              <w:rPr>
                <w:rFonts w:eastAsia="Batang"/>
                <w:szCs w:val="20"/>
              </w:rPr>
            </w:pPr>
          </w:p>
        </w:tc>
        <w:tc>
          <w:tcPr>
            <w:tcW w:w="2925" w:type="dxa"/>
          </w:tcPr>
          <w:p w14:paraId="5A6F1C35" w14:textId="77777777" w:rsidR="00F31B70" w:rsidRPr="00A4027B" w:rsidRDefault="00F31B70" w:rsidP="009A2543">
            <w:pPr>
              <w:spacing w:before="40" w:after="40"/>
              <w:rPr>
                <w:rFonts w:eastAsia="Batang"/>
                <w:szCs w:val="20"/>
              </w:rPr>
            </w:pPr>
          </w:p>
        </w:tc>
        <w:tc>
          <w:tcPr>
            <w:tcW w:w="1617" w:type="dxa"/>
          </w:tcPr>
          <w:p w14:paraId="7399FE49" w14:textId="38E7128C" w:rsidR="00F31B70" w:rsidRPr="00757049" w:rsidRDefault="00F31B70" w:rsidP="009A2543">
            <w:pPr>
              <w:spacing w:before="40" w:after="40"/>
              <w:rPr>
                <w:rFonts w:eastAsia="Batang"/>
                <w:b/>
                <w:szCs w:val="20"/>
              </w:rPr>
            </w:pPr>
          </w:p>
        </w:tc>
      </w:tr>
      <w:tr w:rsidR="00F31B70" w:rsidRPr="008345BA" w14:paraId="34B42166" w14:textId="77777777" w:rsidTr="009A2543">
        <w:tc>
          <w:tcPr>
            <w:tcW w:w="2474" w:type="dxa"/>
            <w:shd w:val="clear" w:color="auto" w:fill="D9D9D9" w:themeFill="background1" w:themeFillShade="D9"/>
          </w:tcPr>
          <w:p w14:paraId="7273FC5E" w14:textId="77777777" w:rsidR="00F31B70" w:rsidRPr="00475CAA" w:rsidRDefault="00F31B70" w:rsidP="009A2543">
            <w:r>
              <w:rPr>
                <w:lang w:eastAsia="sv-SE"/>
              </w:rPr>
              <w:t>measurement</w:t>
            </w:r>
          </w:p>
        </w:tc>
        <w:tc>
          <w:tcPr>
            <w:tcW w:w="2506" w:type="dxa"/>
            <w:shd w:val="clear" w:color="auto" w:fill="D9D9D9" w:themeFill="background1" w:themeFillShade="D9"/>
          </w:tcPr>
          <w:p w14:paraId="66A5A259" w14:textId="77777777" w:rsidR="00F31B70" w:rsidRPr="00475CAA" w:rsidRDefault="00F31B70" w:rsidP="009A2543">
            <w:r>
              <w:t>MeasurementType</w:t>
            </w:r>
          </w:p>
        </w:tc>
        <w:tc>
          <w:tcPr>
            <w:tcW w:w="2925" w:type="dxa"/>
            <w:shd w:val="clear" w:color="auto" w:fill="D9D9D9" w:themeFill="background1" w:themeFillShade="D9"/>
          </w:tcPr>
          <w:p w14:paraId="7B522870" w14:textId="77777777" w:rsidR="00F31B70" w:rsidRPr="008345BA" w:rsidRDefault="00F31B70" w:rsidP="009A2543"/>
        </w:tc>
        <w:tc>
          <w:tcPr>
            <w:tcW w:w="1617" w:type="dxa"/>
            <w:shd w:val="clear" w:color="auto" w:fill="D9D9D9" w:themeFill="background1" w:themeFillShade="D9"/>
          </w:tcPr>
          <w:p w14:paraId="19E65769" w14:textId="77777777" w:rsidR="00F31B70" w:rsidRPr="008345BA" w:rsidRDefault="00F31B70" w:rsidP="009A2543">
            <w:r>
              <w:t>1</w:t>
            </w:r>
          </w:p>
        </w:tc>
      </w:tr>
      <w:tr w:rsidR="00F31B70" w:rsidRPr="00B75512" w14:paraId="5E9E6BA7" w14:textId="77777777" w:rsidTr="009A2543">
        <w:tc>
          <w:tcPr>
            <w:tcW w:w="2474" w:type="dxa"/>
          </w:tcPr>
          <w:p w14:paraId="7D72201D" w14:textId="77777777" w:rsidR="00F31B70" w:rsidRPr="001A7570" w:rsidRDefault="00F31B70" w:rsidP="009A254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1E47057A" w14:textId="77777777" w:rsidR="00F31B70" w:rsidRPr="001A7570" w:rsidRDefault="00F31B70" w:rsidP="009A2543">
            <w:pPr>
              <w:rPr>
                <w:rFonts w:eastAsia="Batang"/>
                <w:szCs w:val="20"/>
              </w:rPr>
            </w:pPr>
            <w:r w:rsidRPr="001A7570">
              <w:rPr>
                <w:rFonts w:eastAsia="Batang"/>
                <w:szCs w:val="20"/>
              </w:rPr>
              <w:t>IIType</w:t>
            </w:r>
          </w:p>
        </w:tc>
        <w:tc>
          <w:tcPr>
            <w:tcW w:w="2925" w:type="dxa"/>
          </w:tcPr>
          <w:p w14:paraId="25A9E66C" w14:textId="77777777" w:rsidR="00F31B70" w:rsidRPr="00DE5CA4" w:rsidRDefault="00F31B70" w:rsidP="009A2543">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01F9938E" w14:textId="77777777" w:rsidR="00F31B70" w:rsidRPr="00B75512" w:rsidRDefault="00F31B70" w:rsidP="009A2543">
            <w:pPr>
              <w:rPr>
                <w:rFonts w:eastAsia="Batang"/>
                <w:szCs w:val="20"/>
              </w:rPr>
            </w:pPr>
            <w:r>
              <w:rPr>
                <w:rFonts w:eastAsia="Batang"/>
                <w:szCs w:val="20"/>
              </w:rPr>
              <w:t>1</w:t>
            </w:r>
          </w:p>
        </w:tc>
      </w:tr>
      <w:tr w:rsidR="00F31B70" w:rsidRPr="00C038EC" w14:paraId="4889F5EF" w14:textId="77777777" w:rsidTr="009A2543">
        <w:tc>
          <w:tcPr>
            <w:tcW w:w="2474" w:type="dxa"/>
            <w:tcBorders>
              <w:top w:val="single" w:sz="4" w:space="0" w:color="auto"/>
              <w:left w:val="single" w:sz="4" w:space="0" w:color="auto"/>
              <w:bottom w:val="single" w:sz="4" w:space="0" w:color="auto"/>
              <w:right w:val="single" w:sz="4" w:space="0" w:color="auto"/>
            </w:tcBorders>
          </w:tcPr>
          <w:p w14:paraId="7E94C0EE"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BBA6472"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8AC382A" w14:textId="77777777" w:rsidR="00F31B70" w:rsidRPr="00C038EC" w:rsidRDefault="00F31B70" w:rsidP="009A2543">
            <w:pPr>
              <w:rPr>
                <w:rFonts w:cs="Arial"/>
                <w:i/>
                <w:szCs w:val="20"/>
              </w:rPr>
            </w:pPr>
            <w:r w:rsidRPr="00C038EC">
              <w:rPr>
                <w:rFonts w:cs="Arial"/>
                <w:i/>
                <w:szCs w:val="20"/>
              </w:rPr>
              <w:t>Root blir då</w:t>
            </w:r>
          </w:p>
          <w:p w14:paraId="71F3796C" w14:textId="77777777" w:rsidR="00F31B70" w:rsidRPr="00C038EC" w:rsidRDefault="00F31B70" w:rsidP="009A2543">
            <w:pPr>
              <w:rPr>
                <w:rFonts w:cs="Arial"/>
                <w:i/>
                <w:szCs w:val="20"/>
              </w:rPr>
            </w:pPr>
            <w:r w:rsidRPr="00C038EC">
              <w:rPr>
                <w:rFonts w:cs="Arial"/>
                <w:i/>
                <w:szCs w:val="20"/>
              </w:rPr>
              <w:t>nationell OID fö</w:t>
            </w:r>
            <w:r>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24862018"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3CB0BB06" w14:textId="77777777" w:rsidTr="009A2543">
        <w:tc>
          <w:tcPr>
            <w:tcW w:w="2474" w:type="dxa"/>
            <w:tcBorders>
              <w:top w:val="single" w:sz="4" w:space="0" w:color="auto"/>
              <w:left w:val="single" w:sz="4" w:space="0" w:color="auto"/>
              <w:bottom w:val="single" w:sz="4" w:space="0" w:color="auto"/>
              <w:right w:val="single" w:sz="4" w:space="0" w:color="auto"/>
            </w:tcBorders>
          </w:tcPr>
          <w:p w14:paraId="6FACBB05"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508FAFEB"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5CA303" w14:textId="77777777" w:rsidR="00F31B70" w:rsidRPr="00C038EC" w:rsidRDefault="00F31B70" w:rsidP="009A2543">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03E67F5D" w14:textId="77777777" w:rsidR="00F31B70" w:rsidRPr="00C038EC" w:rsidRDefault="00F31B70" w:rsidP="009A2543">
            <w:pPr>
              <w:rPr>
                <w:rFonts w:eastAsia="Batang"/>
                <w:i/>
                <w:szCs w:val="20"/>
              </w:rPr>
            </w:pPr>
            <w:r w:rsidRPr="00C038EC">
              <w:rPr>
                <w:rFonts w:eastAsia="Batang"/>
                <w:i/>
                <w:szCs w:val="20"/>
              </w:rPr>
              <w:t>1</w:t>
            </w:r>
          </w:p>
        </w:tc>
      </w:tr>
      <w:tr w:rsidR="00F31B70" w:rsidRPr="00B75512" w14:paraId="373B8111" w14:textId="77777777" w:rsidTr="009A2543">
        <w:tc>
          <w:tcPr>
            <w:tcW w:w="2474" w:type="dxa"/>
          </w:tcPr>
          <w:p w14:paraId="63039D69" w14:textId="77777777" w:rsidR="00F31B70" w:rsidRPr="001A7570" w:rsidRDefault="00F31B70" w:rsidP="009A2543">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1CBAA2E2" w14:textId="77777777" w:rsidR="00F31B70" w:rsidRPr="001A7570" w:rsidRDefault="00F31B70" w:rsidP="009A2543">
            <w:pPr>
              <w:rPr>
                <w:rFonts w:eastAsia="Batang"/>
                <w:szCs w:val="20"/>
              </w:rPr>
            </w:pPr>
            <w:r w:rsidRPr="001A7570">
              <w:rPr>
                <w:rFonts w:eastAsia="Batang"/>
                <w:szCs w:val="20"/>
              </w:rPr>
              <w:t>CVType</w:t>
            </w:r>
          </w:p>
        </w:tc>
        <w:tc>
          <w:tcPr>
            <w:tcW w:w="2925" w:type="dxa"/>
          </w:tcPr>
          <w:p w14:paraId="3F07747F" w14:textId="77777777" w:rsidR="00F31B70" w:rsidRPr="00651B4B" w:rsidRDefault="00F31B70" w:rsidP="009A254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C0CEF0D" w14:textId="77777777" w:rsidR="00F31B70" w:rsidRPr="00B75512" w:rsidRDefault="00F31B70" w:rsidP="009A2543">
            <w:pPr>
              <w:rPr>
                <w:rFonts w:eastAsia="Batang"/>
                <w:szCs w:val="20"/>
              </w:rPr>
            </w:pPr>
            <w:r>
              <w:rPr>
                <w:rFonts w:eastAsia="Batang"/>
                <w:szCs w:val="20"/>
              </w:rPr>
              <w:t>1</w:t>
            </w:r>
          </w:p>
        </w:tc>
      </w:tr>
      <w:tr w:rsidR="00F31B70" w:rsidRPr="00C038EC" w14:paraId="33BFDA9C" w14:textId="77777777" w:rsidTr="009A2543">
        <w:tc>
          <w:tcPr>
            <w:tcW w:w="2474" w:type="dxa"/>
            <w:tcBorders>
              <w:top w:val="single" w:sz="4" w:space="0" w:color="auto"/>
              <w:left w:val="single" w:sz="4" w:space="0" w:color="auto"/>
              <w:bottom w:val="single" w:sz="4" w:space="0" w:color="auto"/>
              <w:right w:val="single" w:sz="4" w:space="0" w:color="auto"/>
            </w:tcBorders>
          </w:tcPr>
          <w:p w14:paraId="00D33DA0"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42EFCB70"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45C56E4" w14:textId="77777777" w:rsidR="00F31B70" w:rsidRPr="00C038EC" w:rsidRDefault="00F31B70" w:rsidP="009A254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657E278B"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06D1C309" w14:textId="77777777" w:rsidTr="009A2543">
        <w:tc>
          <w:tcPr>
            <w:tcW w:w="2474" w:type="dxa"/>
            <w:tcBorders>
              <w:top w:val="single" w:sz="4" w:space="0" w:color="auto"/>
              <w:left w:val="single" w:sz="4" w:space="0" w:color="auto"/>
              <w:bottom w:val="single" w:sz="4" w:space="0" w:color="auto"/>
              <w:right w:val="single" w:sz="4" w:space="0" w:color="auto"/>
            </w:tcBorders>
          </w:tcPr>
          <w:p w14:paraId="623267B7"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2C1B78A"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CAAFDBB" w14:textId="77777777" w:rsidR="00F31B70" w:rsidRPr="00C038EC" w:rsidRDefault="00F31B70" w:rsidP="009A254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66D4A52E"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5118FA4A" w14:textId="77777777" w:rsidTr="009A2543">
        <w:tc>
          <w:tcPr>
            <w:tcW w:w="2474" w:type="dxa"/>
            <w:tcBorders>
              <w:top w:val="single" w:sz="4" w:space="0" w:color="auto"/>
              <w:left w:val="single" w:sz="4" w:space="0" w:color="auto"/>
              <w:bottom w:val="single" w:sz="4" w:space="0" w:color="auto"/>
              <w:right w:val="single" w:sz="4" w:space="0" w:color="auto"/>
            </w:tcBorders>
          </w:tcPr>
          <w:p w14:paraId="3833E445"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39C90727"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0244612" w14:textId="77777777" w:rsidR="00F31B70" w:rsidRPr="00C038EC" w:rsidRDefault="00F31B70" w:rsidP="009A254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AA117C0" w14:textId="77777777" w:rsidR="00F31B70" w:rsidRPr="00C038EC" w:rsidRDefault="00F31B70" w:rsidP="009A254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C038EC" w14:paraId="518BCB2C" w14:textId="77777777" w:rsidTr="009A2543">
        <w:tc>
          <w:tcPr>
            <w:tcW w:w="2474" w:type="dxa"/>
            <w:tcBorders>
              <w:top w:val="single" w:sz="4" w:space="0" w:color="auto"/>
              <w:left w:val="single" w:sz="4" w:space="0" w:color="auto"/>
              <w:bottom w:val="single" w:sz="4" w:space="0" w:color="auto"/>
              <w:right w:val="single" w:sz="4" w:space="0" w:color="auto"/>
            </w:tcBorders>
          </w:tcPr>
          <w:p w14:paraId="4646C50B"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240220DF"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B3D7BE" w14:textId="77777777" w:rsidR="00F31B70" w:rsidRPr="00C038EC" w:rsidRDefault="00F31B70" w:rsidP="009A254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E684781" w14:textId="77777777" w:rsidR="00F31B70" w:rsidRPr="00C038EC" w:rsidRDefault="00F31B70" w:rsidP="009A254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C038EC" w14:paraId="2EB14EFD" w14:textId="77777777" w:rsidTr="009A2543">
        <w:tc>
          <w:tcPr>
            <w:tcW w:w="2474" w:type="dxa"/>
            <w:tcBorders>
              <w:top w:val="single" w:sz="4" w:space="0" w:color="auto"/>
              <w:left w:val="single" w:sz="4" w:space="0" w:color="auto"/>
              <w:bottom w:val="single" w:sz="4" w:space="0" w:color="auto"/>
              <w:right w:val="single" w:sz="4" w:space="0" w:color="auto"/>
            </w:tcBorders>
          </w:tcPr>
          <w:p w14:paraId="7AFE3BDF"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64BDD4A"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751C5A" w14:textId="77777777" w:rsidR="00F31B70" w:rsidRPr="00C038EC" w:rsidRDefault="00F31B70" w:rsidP="009A254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52CD7293" w14:textId="77777777" w:rsidR="00F31B70" w:rsidRPr="00C038EC" w:rsidRDefault="00F31B70" w:rsidP="009A254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B75512" w14:paraId="51894906" w14:textId="77777777" w:rsidTr="009A2543">
        <w:tc>
          <w:tcPr>
            <w:tcW w:w="2474" w:type="dxa"/>
          </w:tcPr>
          <w:p w14:paraId="633014BA" w14:textId="77777777" w:rsidR="00F31B70" w:rsidRPr="001A7570" w:rsidRDefault="00F31B70" w:rsidP="009A254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46981516" w14:textId="77777777" w:rsidR="00F31B70" w:rsidRPr="001A7570" w:rsidRDefault="00F31B70" w:rsidP="009A2543">
            <w:pPr>
              <w:rPr>
                <w:rFonts w:eastAsia="Batang"/>
                <w:szCs w:val="20"/>
              </w:rPr>
            </w:pPr>
            <w:r w:rsidRPr="001A7570">
              <w:rPr>
                <w:rFonts w:eastAsia="Batang"/>
                <w:szCs w:val="20"/>
              </w:rPr>
              <w:t>IVL TimeStamp</w:t>
            </w:r>
          </w:p>
        </w:tc>
        <w:tc>
          <w:tcPr>
            <w:tcW w:w="2925" w:type="dxa"/>
          </w:tcPr>
          <w:p w14:paraId="536DCDF3" w14:textId="77777777" w:rsidR="00F31B70" w:rsidRPr="001A7570" w:rsidRDefault="00F31B70" w:rsidP="009A254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3682BEC4" w14:textId="77777777" w:rsidR="00F31B70" w:rsidRPr="001A7570" w:rsidRDefault="00F31B70" w:rsidP="009A2543">
            <w:pPr>
              <w:rPr>
                <w:rFonts w:eastAsia="Batang"/>
                <w:szCs w:val="20"/>
              </w:rPr>
            </w:pPr>
            <w:r w:rsidRPr="001A7570">
              <w:rPr>
                <w:rFonts w:cs="Arial"/>
                <w:szCs w:val="20"/>
              </w:rPr>
              <w:t xml:space="preserve">Består av TimeStampType </w:t>
            </w:r>
            <w:r w:rsidRPr="001A7570">
              <w:rPr>
                <w:rFonts w:cs="Arial"/>
                <w:szCs w:val="20"/>
              </w:rPr>
              <w:lastRenderedPageBreak/>
              <w:t>intervallerna startTime respektive endTime. Vardera uttrycks med formatet ”ÅÅÅÅMMDDttmmss”</w:t>
            </w:r>
          </w:p>
        </w:tc>
        <w:tc>
          <w:tcPr>
            <w:tcW w:w="1617" w:type="dxa"/>
          </w:tcPr>
          <w:p w14:paraId="50DD36B9" w14:textId="77777777" w:rsidR="00F31B70" w:rsidRPr="00B75512" w:rsidRDefault="00F31B70" w:rsidP="009A2543">
            <w:pPr>
              <w:rPr>
                <w:rFonts w:eastAsia="Batang"/>
                <w:szCs w:val="20"/>
              </w:rPr>
            </w:pPr>
            <w:r>
              <w:rPr>
                <w:rFonts w:eastAsia="Batang"/>
                <w:szCs w:val="20"/>
              </w:rPr>
              <w:lastRenderedPageBreak/>
              <w:t>1</w:t>
            </w:r>
          </w:p>
        </w:tc>
      </w:tr>
      <w:tr w:rsidR="00F31B70" w:rsidRPr="00C038EC" w14:paraId="7B5ECF2C" w14:textId="77777777" w:rsidTr="009A2543">
        <w:tc>
          <w:tcPr>
            <w:tcW w:w="2474" w:type="dxa"/>
            <w:tcBorders>
              <w:top w:val="single" w:sz="4" w:space="0" w:color="auto"/>
              <w:left w:val="single" w:sz="4" w:space="0" w:color="auto"/>
              <w:bottom w:val="single" w:sz="4" w:space="0" w:color="auto"/>
              <w:right w:val="single" w:sz="4" w:space="0" w:color="auto"/>
            </w:tcBorders>
          </w:tcPr>
          <w:p w14:paraId="1AC341A6" w14:textId="77777777" w:rsidR="00F31B70" w:rsidRPr="00C038EC" w:rsidRDefault="00F31B70" w:rsidP="009A254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4FBA484F" w14:textId="77777777" w:rsidR="00F31B70" w:rsidRPr="00C038EC" w:rsidRDefault="00F31B70" w:rsidP="009A254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3874D1B8" w14:textId="77777777" w:rsidR="00F31B70" w:rsidRPr="00C038EC" w:rsidRDefault="00F31B70" w:rsidP="009A254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49E6392"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399A778E" w14:textId="77777777" w:rsidTr="009A2543">
        <w:tc>
          <w:tcPr>
            <w:tcW w:w="2474" w:type="dxa"/>
            <w:tcBorders>
              <w:top w:val="single" w:sz="4" w:space="0" w:color="auto"/>
              <w:left w:val="single" w:sz="4" w:space="0" w:color="auto"/>
              <w:bottom w:val="single" w:sz="4" w:space="0" w:color="auto"/>
              <w:right w:val="single" w:sz="4" w:space="0" w:color="auto"/>
            </w:tcBorders>
          </w:tcPr>
          <w:p w14:paraId="7F3EC3FD"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25F1CE9A" w14:textId="77777777" w:rsidR="00F31B70" w:rsidRPr="00C038EC" w:rsidRDefault="00F31B70" w:rsidP="009A254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488FB001" w14:textId="77777777" w:rsidR="00F31B70" w:rsidRPr="00C038EC" w:rsidRDefault="00F31B70" w:rsidP="009A254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4B5FE9D5" w14:textId="77777777" w:rsidR="00F31B70" w:rsidRPr="00C038EC" w:rsidRDefault="00F31B70" w:rsidP="009A254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B75512" w14:paraId="46C25A16" w14:textId="77777777" w:rsidTr="009A2543">
        <w:tc>
          <w:tcPr>
            <w:tcW w:w="2474" w:type="dxa"/>
          </w:tcPr>
          <w:p w14:paraId="75E960FE" w14:textId="77777777" w:rsidR="00F31B70" w:rsidRPr="001A7570" w:rsidRDefault="00F31B70" w:rsidP="009A2543">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153AEB62" w14:textId="77777777" w:rsidR="00F31B70" w:rsidRPr="001A7570" w:rsidRDefault="00F31B70" w:rsidP="009A2543">
            <w:pPr>
              <w:rPr>
                <w:rFonts w:eastAsia="Batang"/>
                <w:szCs w:val="20"/>
                <w:lang w:val="en-GB"/>
              </w:rPr>
            </w:pPr>
            <w:r w:rsidRPr="001A7570">
              <w:rPr>
                <w:rFonts w:eastAsia="Batang"/>
                <w:szCs w:val="20"/>
                <w:lang w:val="en-GB"/>
              </w:rPr>
              <w:t>CVType</w:t>
            </w:r>
          </w:p>
        </w:tc>
        <w:tc>
          <w:tcPr>
            <w:tcW w:w="2925" w:type="dxa"/>
          </w:tcPr>
          <w:p w14:paraId="1064D2DD" w14:textId="77777777" w:rsidR="00F31B70" w:rsidRPr="0003088B" w:rsidRDefault="00F31B70" w:rsidP="009A254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06FA2DF9" w14:textId="77777777" w:rsidR="00F31B70" w:rsidRPr="00B75512" w:rsidRDefault="00F31B70" w:rsidP="009A2543">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F31B70" w:rsidRPr="00C038EC" w14:paraId="35CF93D3" w14:textId="77777777" w:rsidTr="009A2543">
        <w:tc>
          <w:tcPr>
            <w:tcW w:w="2474" w:type="dxa"/>
            <w:tcBorders>
              <w:top w:val="single" w:sz="4" w:space="0" w:color="auto"/>
              <w:left w:val="single" w:sz="4" w:space="0" w:color="auto"/>
              <w:bottom w:val="single" w:sz="4" w:space="0" w:color="auto"/>
              <w:right w:val="single" w:sz="4" w:space="0" w:color="auto"/>
            </w:tcBorders>
          </w:tcPr>
          <w:p w14:paraId="2906D36A"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05E93FAF"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3CDC90" w14:textId="77777777" w:rsidR="00F31B70" w:rsidRPr="00C038EC" w:rsidRDefault="00F31B70" w:rsidP="009A254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9E65ECD"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168C1D3F" w14:textId="77777777" w:rsidTr="009A2543">
        <w:tc>
          <w:tcPr>
            <w:tcW w:w="2474" w:type="dxa"/>
            <w:tcBorders>
              <w:top w:val="single" w:sz="4" w:space="0" w:color="auto"/>
              <w:left w:val="single" w:sz="4" w:space="0" w:color="auto"/>
              <w:bottom w:val="single" w:sz="4" w:space="0" w:color="auto"/>
              <w:right w:val="single" w:sz="4" w:space="0" w:color="auto"/>
            </w:tcBorders>
          </w:tcPr>
          <w:p w14:paraId="7766C5B7"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3CBBE2EF"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EFDC292" w14:textId="77777777" w:rsidR="00F31B70" w:rsidRPr="00C038EC" w:rsidRDefault="00F31B70" w:rsidP="009A2543">
            <w:pPr>
              <w:rPr>
                <w:rFonts w:cs="Arial"/>
                <w:i/>
                <w:szCs w:val="20"/>
              </w:rPr>
            </w:pPr>
            <w:r w:rsidRPr="00C038EC">
              <w:rPr>
                <w:rFonts w:cs="Arial"/>
                <w:i/>
                <w:szCs w:val="20"/>
              </w:rPr>
              <w:t xml:space="preserve">Kodsystem för angiven kod för metodtyp. </w:t>
            </w:r>
          </w:p>
          <w:p w14:paraId="381E030D" w14:textId="77777777" w:rsidR="00F31B70" w:rsidRPr="00C038EC" w:rsidRDefault="00F31B70" w:rsidP="009A254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7267E369"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4483C100" w14:textId="77777777" w:rsidTr="009A2543">
        <w:tc>
          <w:tcPr>
            <w:tcW w:w="2474" w:type="dxa"/>
            <w:tcBorders>
              <w:top w:val="single" w:sz="4" w:space="0" w:color="auto"/>
              <w:left w:val="single" w:sz="4" w:space="0" w:color="auto"/>
              <w:bottom w:val="single" w:sz="4" w:space="0" w:color="auto"/>
              <w:right w:val="single" w:sz="4" w:space="0" w:color="auto"/>
            </w:tcBorders>
          </w:tcPr>
          <w:p w14:paraId="184AB528"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5148D03"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725887" w14:textId="77777777" w:rsidR="00F31B70" w:rsidRPr="00C038EC" w:rsidRDefault="00F31B70" w:rsidP="009A254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DBADB81" w14:textId="77777777" w:rsidR="00F31B70" w:rsidRPr="00C038EC" w:rsidRDefault="00F31B70" w:rsidP="009A254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C038EC" w14:paraId="16AEFBFD" w14:textId="77777777" w:rsidTr="009A2543">
        <w:tc>
          <w:tcPr>
            <w:tcW w:w="2474" w:type="dxa"/>
            <w:tcBorders>
              <w:top w:val="single" w:sz="4" w:space="0" w:color="auto"/>
              <w:left w:val="single" w:sz="4" w:space="0" w:color="auto"/>
              <w:bottom w:val="single" w:sz="4" w:space="0" w:color="auto"/>
              <w:right w:val="single" w:sz="4" w:space="0" w:color="auto"/>
            </w:tcBorders>
          </w:tcPr>
          <w:p w14:paraId="0D8FF9D7"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770629A"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D83A24F" w14:textId="77777777" w:rsidR="00F31B70" w:rsidRPr="00C038EC" w:rsidRDefault="00F31B70" w:rsidP="009A254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DF68DEA" w14:textId="77777777" w:rsidR="00F31B70" w:rsidRPr="00C038EC" w:rsidRDefault="00F31B70" w:rsidP="009A254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C038EC" w14:paraId="7DCE76BF" w14:textId="77777777" w:rsidTr="009A2543">
        <w:tc>
          <w:tcPr>
            <w:tcW w:w="2474" w:type="dxa"/>
            <w:tcBorders>
              <w:top w:val="single" w:sz="4" w:space="0" w:color="auto"/>
              <w:left w:val="single" w:sz="4" w:space="0" w:color="auto"/>
              <w:bottom w:val="single" w:sz="4" w:space="0" w:color="auto"/>
              <w:right w:val="single" w:sz="4" w:space="0" w:color="auto"/>
            </w:tcBorders>
          </w:tcPr>
          <w:p w14:paraId="5205D24E"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4461D96C"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ECAF7" w14:textId="77777777" w:rsidR="00F31B70" w:rsidRPr="00C038EC" w:rsidRDefault="00F31B70" w:rsidP="009A254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61D518E" w14:textId="77777777" w:rsidR="00F31B70" w:rsidRPr="00C038EC" w:rsidRDefault="00F31B70" w:rsidP="009A254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B75512" w14:paraId="056968D5" w14:textId="77777777" w:rsidTr="009A2543">
        <w:tc>
          <w:tcPr>
            <w:tcW w:w="2474" w:type="dxa"/>
          </w:tcPr>
          <w:p w14:paraId="74AE6622" w14:textId="77777777" w:rsidR="00F31B70" w:rsidRPr="001A7570" w:rsidRDefault="00F31B70" w:rsidP="009A2543">
            <w:pPr>
              <w:rPr>
                <w:rFonts w:eastAsia="Batang"/>
                <w:szCs w:val="20"/>
              </w:rPr>
            </w:pPr>
            <w:r w:rsidRPr="004B5FB6">
              <w:rPr>
                <w:szCs w:val="20"/>
                <w:highlight w:val="white"/>
                <w:lang w:eastAsia="sv-SE"/>
              </w:rPr>
              <w:t>measurementType.</w:t>
            </w:r>
            <w:r w:rsidRPr="001A7570">
              <w:rPr>
                <w:szCs w:val="20"/>
                <w:highlight w:val="white"/>
                <w:lang w:eastAsia="sv-SE"/>
              </w:rPr>
              <w:t>value</w:t>
            </w:r>
          </w:p>
        </w:tc>
        <w:tc>
          <w:tcPr>
            <w:tcW w:w="2506" w:type="dxa"/>
          </w:tcPr>
          <w:p w14:paraId="61912428" w14:textId="77777777" w:rsidR="00F31B70" w:rsidRPr="001A7570" w:rsidRDefault="00F31B70" w:rsidP="009A2543">
            <w:pPr>
              <w:rPr>
                <w:rFonts w:eastAsia="Batang"/>
                <w:szCs w:val="20"/>
              </w:rPr>
            </w:pPr>
            <w:r w:rsidRPr="001A7570">
              <w:rPr>
                <w:rFonts w:eastAsia="Batang"/>
                <w:szCs w:val="20"/>
              </w:rPr>
              <w:t>PQType</w:t>
            </w:r>
          </w:p>
        </w:tc>
        <w:tc>
          <w:tcPr>
            <w:tcW w:w="2925" w:type="dxa"/>
          </w:tcPr>
          <w:p w14:paraId="1824EB79" w14:textId="77777777" w:rsidR="00F31B70" w:rsidRDefault="00F31B70" w:rsidP="009A2543">
            <w:pPr>
              <w:rPr>
                <w:rFonts w:eastAsia="Batang"/>
                <w:szCs w:val="20"/>
              </w:rPr>
            </w:pPr>
            <w:r>
              <w:rPr>
                <w:rFonts w:eastAsia="Batang"/>
                <w:szCs w:val="20"/>
              </w:rPr>
              <w:t>Fysikaliskt värde.</w:t>
            </w:r>
          </w:p>
          <w:p w14:paraId="5B6A4BBC" w14:textId="77777777" w:rsidR="00F31B70" w:rsidRDefault="00F31B70" w:rsidP="009A2543">
            <w:pPr>
              <w:rPr>
                <w:rFonts w:eastAsia="Batang"/>
                <w:szCs w:val="20"/>
              </w:rPr>
            </w:pPr>
          </w:p>
          <w:p w14:paraId="17E84FC7" w14:textId="77777777" w:rsidR="00F31B70" w:rsidRPr="001A7570" w:rsidRDefault="00F31B70" w:rsidP="009A2543">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46494F06" w14:textId="77777777" w:rsidR="00F31B70" w:rsidRPr="00B75512" w:rsidRDefault="00F31B70" w:rsidP="009A2543">
            <w:pPr>
              <w:rPr>
                <w:rFonts w:eastAsia="Batang"/>
                <w:szCs w:val="20"/>
              </w:rPr>
            </w:pPr>
            <w:r>
              <w:rPr>
                <w:rFonts w:eastAsia="Batang"/>
                <w:szCs w:val="20"/>
              </w:rPr>
              <w:t>1</w:t>
            </w:r>
          </w:p>
        </w:tc>
      </w:tr>
      <w:tr w:rsidR="00F31B70" w:rsidRPr="00C038EC" w14:paraId="4C85915B" w14:textId="77777777" w:rsidTr="009A2543">
        <w:tc>
          <w:tcPr>
            <w:tcW w:w="2474" w:type="dxa"/>
            <w:tcBorders>
              <w:top w:val="single" w:sz="4" w:space="0" w:color="auto"/>
              <w:left w:val="single" w:sz="4" w:space="0" w:color="auto"/>
              <w:bottom w:val="single" w:sz="4" w:space="0" w:color="auto"/>
              <w:right w:val="single" w:sz="4" w:space="0" w:color="auto"/>
            </w:tcBorders>
          </w:tcPr>
          <w:p w14:paraId="37E76A14"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43DD4BAB" w14:textId="77777777" w:rsidR="00F31B70" w:rsidRPr="00C038EC" w:rsidRDefault="00F31B70" w:rsidP="009A254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1BACC720" w14:textId="77777777" w:rsidR="00F31B70" w:rsidRPr="00C038EC" w:rsidRDefault="00F31B70" w:rsidP="009A254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E5FCE99"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37C1EE34" w14:textId="77777777" w:rsidTr="009A2543">
        <w:tc>
          <w:tcPr>
            <w:tcW w:w="2474" w:type="dxa"/>
            <w:tcBorders>
              <w:top w:val="single" w:sz="4" w:space="0" w:color="auto"/>
              <w:left w:val="single" w:sz="4" w:space="0" w:color="auto"/>
              <w:bottom w:val="single" w:sz="4" w:space="0" w:color="auto"/>
              <w:right w:val="single" w:sz="4" w:space="0" w:color="auto"/>
            </w:tcBorders>
          </w:tcPr>
          <w:p w14:paraId="3B263EBA"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45414A46" w14:textId="77777777" w:rsidR="00F31B70" w:rsidRPr="00C038EC" w:rsidRDefault="00F31B70" w:rsidP="009A254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CB3E10" w14:textId="77777777" w:rsidR="00F31B70" w:rsidRPr="00C038EC" w:rsidRDefault="00F31B70" w:rsidP="009A254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3418D576" w14:textId="77777777" w:rsidR="00F31B70" w:rsidRPr="00C038EC" w:rsidRDefault="00F31B70" w:rsidP="009A2543">
            <w:pPr>
              <w:rPr>
                <w:rFonts w:eastAsia="Batang"/>
                <w:i/>
                <w:szCs w:val="20"/>
              </w:rPr>
            </w:pPr>
            <w:r w:rsidRPr="00C038EC">
              <w:rPr>
                <w:rFonts w:eastAsia="Batang"/>
                <w:i/>
                <w:szCs w:val="20"/>
              </w:rPr>
              <w:t>1</w:t>
            </w:r>
          </w:p>
        </w:tc>
      </w:tr>
      <w:tr w:rsidR="00F31B70" w:rsidRPr="00B3537C" w14:paraId="297FEBF6" w14:textId="77777777" w:rsidTr="009A2543">
        <w:tc>
          <w:tcPr>
            <w:tcW w:w="2474" w:type="dxa"/>
            <w:tcBorders>
              <w:top w:val="single" w:sz="4" w:space="0" w:color="auto"/>
              <w:left w:val="single" w:sz="4" w:space="0" w:color="auto"/>
              <w:bottom w:val="single" w:sz="4" w:space="0" w:color="auto"/>
              <w:right w:val="single" w:sz="4" w:space="0" w:color="auto"/>
            </w:tcBorders>
          </w:tcPr>
          <w:p w14:paraId="25DC0EAB" w14:textId="77777777" w:rsidR="00F31B70" w:rsidRPr="00A025F9" w:rsidRDefault="00F31B70" w:rsidP="009A254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062B7E6E" w14:textId="77777777" w:rsidR="00F31B70" w:rsidRPr="00B3537C" w:rsidRDefault="00F31B70" w:rsidP="009A254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4D9E004D" w14:textId="77777777" w:rsidR="00F31B70" w:rsidRPr="00A025F9" w:rsidRDefault="00F31B70" w:rsidP="009A254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417E689B" w14:textId="77777777" w:rsidR="00F31B70" w:rsidRPr="00B3537C" w:rsidRDefault="00F31B70" w:rsidP="009A2543">
            <w:pPr>
              <w:rPr>
                <w:rFonts w:eastAsia="Batang"/>
                <w:szCs w:val="20"/>
              </w:rPr>
            </w:pPr>
            <w:r w:rsidRPr="00B3537C">
              <w:rPr>
                <w:rFonts w:eastAsia="Batang"/>
                <w:szCs w:val="20"/>
              </w:rPr>
              <w:t>0</w:t>
            </w:r>
            <w:proofErr w:type="gramStart"/>
            <w:r w:rsidRPr="00B3537C">
              <w:rPr>
                <w:rFonts w:eastAsia="Batang"/>
                <w:szCs w:val="20"/>
              </w:rPr>
              <w:t>..</w:t>
            </w:r>
            <w:proofErr w:type="gramEnd"/>
            <w:r w:rsidRPr="00B3537C">
              <w:rPr>
                <w:rFonts w:eastAsia="Batang"/>
                <w:szCs w:val="20"/>
              </w:rPr>
              <w:t>*</w:t>
            </w:r>
          </w:p>
        </w:tc>
      </w:tr>
      <w:tr w:rsidR="00F31B70" w:rsidRPr="00A025F9" w14:paraId="2283D198" w14:textId="77777777" w:rsidTr="009A2543">
        <w:tc>
          <w:tcPr>
            <w:tcW w:w="2474" w:type="dxa"/>
            <w:tcBorders>
              <w:top w:val="single" w:sz="4" w:space="0" w:color="auto"/>
              <w:left w:val="single" w:sz="4" w:space="0" w:color="auto"/>
              <w:bottom w:val="single" w:sz="4" w:space="0" w:color="auto"/>
              <w:right w:val="single" w:sz="4" w:space="0" w:color="auto"/>
            </w:tcBorders>
          </w:tcPr>
          <w:p w14:paraId="2B8BF431" w14:textId="77777777" w:rsidR="00F31B70" w:rsidRPr="00A025F9" w:rsidRDefault="00F31B70" w:rsidP="009A254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3323BBA4" w14:textId="77777777" w:rsidR="00F31B70" w:rsidRPr="00A025F9" w:rsidRDefault="00F31B70" w:rsidP="009A254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E2531F" w14:textId="77777777" w:rsidR="00F31B70" w:rsidRPr="00A025F9" w:rsidRDefault="00F31B70" w:rsidP="009A254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119BD695" w14:textId="77777777" w:rsidR="00F31B70" w:rsidRPr="00A025F9" w:rsidRDefault="00F31B70" w:rsidP="009A2543">
            <w:pPr>
              <w:rPr>
                <w:rFonts w:eastAsia="Batang"/>
                <w:i/>
                <w:szCs w:val="20"/>
              </w:rPr>
            </w:pPr>
            <w:r w:rsidRPr="00A025F9">
              <w:rPr>
                <w:rFonts w:eastAsia="Batang"/>
                <w:i/>
                <w:szCs w:val="20"/>
              </w:rPr>
              <w:t>1</w:t>
            </w:r>
          </w:p>
        </w:tc>
      </w:tr>
      <w:tr w:rsidR="00F31B70" w:rsidRPr="00A025F9" w14:paraId="00BB8A89" w14:textId="77777777" w:rsidTr="009A2543">
        <w:tc>
          <w:tcPr>
            <w:tcW w:w="2474" w:type="dxa"/>
            <w:tcBorders>
              <w:top w:val="single" w:sz="4" w:space="0" w:color="auto"/>
              <w:left w:val="single" w:sz="4" w:space="0" w:color="auto"/>
              <w:bottom w:val="single" w:sz="4" w:space="0" w:color="auto"/>
              <w:right w:val="single" w:sz="4" w:space="0" w:color="auto"/>
            </w:tcBorders>
          </w:tcPr>
          <w:p w14:paraId="360C884A" w14:textId="77777777" w:rsidR="00F31B70" w:rsidRPr="00A025F9" w:rsidRDefault="00F31B70" w:rsidP="009A254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19D55115" w14:textId="77777777" w:rsidR="00F31B70" w:rsidRPr="00A025F9" w:rsidRDefault="00F31B70" w:rsidP="009A254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945012" w14:textId="77777777" w:rsidR="00F31B70" w:rsidRPr="00A025F9" w:rsidRDefault="00F31B70" w:rsidP="009A254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7FD09A47" w14:textId="77777777" w:rsidR="00F31B70" w:rsidRPr="00A025F9" w:rsidRDefault="00F31B70" w:rsidP="009A2543">
            <w:pPr>
              <w:rPr>
                <w:rFonts w:eastAsia="Batang"/>
                <w:i/>
                <w:szCs w:val="20"/>
              </w:rPr>
            </w:pPr>
            <w:r w:rsidRPr="00A025F9">
              <w:rPr>
                <w:rFonts w:eastAsia="Batang"/>
                <w:i/>
                <w:szCs w:val="20"/>
              </w:rPr>
              <w:t>1</w:t>
            </w:r>
          </w:p>
        </w:tc>
      </w:tr>
      <w:tr w:rsidR="00F31B70" w:rsidRPr="00A025F9" w14:paraId="2FB81167" w14:textId="77777777" w:rsidTr="009A2543">
        <w:tc>
          <w:tcPr>
            <w:tcW w:w="2474" w:type="dxa"/>
            <w:tcBorders>
              <w:top w:val="single" w:sz="4" w:space="0" w:color="auto"/>
              <w:left w:val="single" w:sz="4" w:space="0" w:color="auto"/>
              <w:bottom w:val="single" w:sz="4" w:space="0" w:color="auto"/>
              <w:right w:val="single" w:sz="4" w:space="0" w:color="auto"/>
            </w:tcBorders>
          </w:tcPr>
          <w:p w14:paraId="35BE5D3F" w14:textId="77777777" w:rsidR="00F31B70" w:rsidRPr="00A025F9" w:rsidRDefault="00F31B70" w:rsidP="009A254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630C0B8F" w14:textId="77777777" w:rsidR="00F31B70" w:rsidRPr="00A025F9" w:rsidRDefault="00F31B70" w:rsidP="009A254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02451CD" w14:textId="77777777" w:rsidR="00F31B70" w:rsidRPr="00A025F9" w:rsidRDefault="00F31B70" w:rsidP="009A254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C63120B" w14:textId="77777777" w:rsidR="00F31B70" w:rsidRPr="00A025F9" w:rsidRDefault="00F31B70" w:rsidP="009A254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F31B70" w:rsidRPr="00A025F9" w14:paraId="47C29DAC" w14:textId="77777777" w:rsidTr="009A2543">
        <w:tc>
          <w:tcPr>
            <w:tcW w:w="2474" w:type="dxa"/>
            <w:tcBorders>
              <w:top w:val="single" w:sz="4" w:space="0" w:color="auto"/>
              <w:left w:val="single" w:sz="4" w:space="0" w:color="auto"/>
              <w:bottom w:val="single" w:sz="4" w:space="0" w:color="auto"/>
              <w:right w:val="single" w:sz="4" w:space="0" w:color="auto"/>
            </w:tcBorders>
          </w:tcPr>
          <w:p w14:paraId="43807B5A" w14:textId="77777777" w:rsidR="00F31B70" w:rsidRPr="00A025F9" w:rsidRDefault="00F31B70" w:rsidP="009A254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3090ADB" w14:textId="77777777" w:rsidR="00F31B70" w:rsidRPr="00A025F9" w:rsidRDefault="00F31B70" w:rsidP="009A254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F24141" w14:textId="77777777" w:rsidR="00F31B70" w:rsidRPr="00A025F9" w:rsidRDefault="00F31B70" w:rsidP="009A254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4BE68AD" w14:textId="77777777" w:rsidR="00F31B70" w:rsidRPr="00A025F9" w:rsidRDefault="00F31B70" w:rsidP="009A254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F31B70" w:rsidRPr="00A025F9" w14:paraId="6F686A99" w14:textId="77777777" w:rsidTr="009A2543">
        <w:tc>
          <w:tcPr>
            <w:tcW w:w="2474" w:type="dxa"/>
            <w:tcBorders>
              <w:top w:val="single" w:sz="4" w:space="0" w:color="auto"/>
              <w:left w:val="single" w:sz="4" w:space="0" w:color="auto"/>
              <w:bottom w:val="single" w:sz="4" w:space="0" w:color="auto"/>
              <w:right w:val="single" w:sz="4" w:space="0" w:color="auto"/>
            </w:tcBorders>
          </w:tcPr>
          <w:p w14:paraId="1027ADD3" w14:textId="77777777" w:rsidR="00F31B70" w:rsidRPr="00A025F9" w:rsidRDefault="00F31B70" w:rsidP="009A2543">
            <w:pPr>
              <w:rPr>
                <w:i/>
                <w:szCs w:val="20"/>
                <w:highlight w:val="white"/>
                <w:lang w:eastAsia="sv-SE"/>
              </w:rPr>
            </w:pPr>
            <w:r w:rsidRPr="004B5FB6">
              <w:rPr>
                <w:i/>
                <w:szCs w:val="20"/>
                <w:highlight w:val="white"/>
                <w:lang w:eastAsia="sv-SE"/>
              </w:rPr>
              <w:lastRenderedPageBreak/>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5D441F10" w14:textId="77777777" w:rsidR="00F31B70" w:rsidRPr="00A025F9" w:rsidRDefault="00F31B70" w:rsidP="009A254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68977C" w14:textId="77777777" w:rsidR="00F31B70" w:rsidRPr="00A025F9" w:rsidRDefault="00F31B70" w:rsidP="009A254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C882E63" w14:textId="77777777" w:rsidR="00F31B70" w:rsidRPr="00A025F9" w:rsidRDefault="00F31B70" w:rsidP="009A254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F31B70" w:rsidRPr="008345BA" w14:paraId="4BF896F3" w14:textId="77777777" w:rsidTr="009A2543">
        <w:tc>
          <w:tcPr>
            <w:tcW w:w="2474" w:type="dxa"/>
          </w:tcPr>
          <w:p w14:paraId="13CE593C" w14:textId="77777777" w:rsidR="00F31B70" w:rsidRPr="00816C5C" w:rsidRDefault="00F31B70" w:rsidP="009A2543">
            <w:r w:rsidRPr="00816C5C">
              <w:t>measurementType.approvedForPatient</w:t>
            </w:r>
          </w:p>
        </w:tc>
        <w:tc>
          <w:tcPr>
            <w:tcW w:w="2506" w:type="dxa"/>
          </w:tcPr>
          <w:p w14:paraId="6E420AC4" w14:textId="77777777" w:rsidR="00F31B70" w:rsidRPr="008345BA" w:rsidRDefault="00F31B70" w:rsidP="009A2543">
            <w:r>
              <w:t>Boolean</w:t>
            </w:r>
          </w:p>
        </w:tc>
        <w:tc>
          <w:tcPr>
            <w:tcW w:w="2925" w:type="dxa"/>
          </w:tcPr>
          <w:p w14:paraId="76A3F557" w14:textId="77777777" w:rsidR="00F31B70" w:rsidRPr="008345BA" w:rsidRDefault="00F31B70" w:rsidP="009A254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0B07F96E" w14:textId="5A95ABB7" w:rsidR="00F31B70" w:rsidRPr="008345BA" w:rsidRDefault="00F31B70" w:rsidP="009A2543">
            <w:r>
              <w:t>1</w:t>
            </w:r>
          </w:p>
        </w:tc>
      </w:tr>
      <w:tr w:rsidR="00F31B70" w:rsidRPr="00864746" w14:paraId="17876589" w14:textId="77777777" w:rsidTr="009A2543">
        <w:tc>
          <w:tcPr>
            <w:tcW w:w="2474" w:type="dxa"/>
            <w:shd w:val="clear" w:color="auto" w:fill="D9D9D9" w:themeFill="background1" w:themeFillShade="D9"/>
          </w:tcPr>
          <w:p w14:paraId="1AC3C5A4" w14:textId="77777777" w:rsidR="00F31B70" w:rsidRPr="00C9666E" w:rsidRDefault="00F31B70" w:rsidP="009A2543">
            <w:pPr>
              <w:rPr>
                <w:rFonts w:eastAsia="Batang"/>
                <w:szCs w:val="20"/>
              </w:rPr>
            </w:pPr>
            <w:r>
              <w:rPr>
                <w:szCs w:val="20"/>
                <w:lang w:eastAsia="sv-SE"/>
              </w:rPr>
              <w:t>device</w:t>
            </w:r>
          </w:p>
        </w:tc>
        <w:tc>
          <w:tcPr>
            <w:tcW w:w="2506" w:type="dxa"/>
            <w:shd w:val="clear" w:color="auto" w:fill="D9D9D9" w:themeFill="background1" w:themeFillShade="D9"/>
          </w:tcPr>
          <w:p w14:paraId="6381E47D" w14:textId="77777777" w:rsidR="00F31B70" w:rsidRPr="00C9666E" w:rsidRDefault="00F31B70" w:rsidP="009A2543">
            <w:pPr>
              <w:rPr>
                <w:rFonts w:eastAsia="Batang"/>
                <w:szCs w:val="20"/>
              </w:rPr>
            </w:pPr>
            <w:r w:rsidRPr="00C9666E">
              <w:rPr>
                <w:rFonts w:eastAsia="Batang"/>
                <w:szCs w:val="20"/>
              </w:rPr>
              <w:t>DeviceType</w:t>
            </w:r>
          </w:p>
        </w:tc>
        <w:tc>
          <w:tcPr>
            <w:tcW w:w="2925" w:type="dxa"/>
            <w:shd w:val="clear" w:color="auto" w:fill="D9D9D9" w:themeFill="background1" w:themeFillShade="D9"/>
          </w:tcPr>
          <w:p w14:paraId="09278D4B" w14:textId="77777777" w:rsidR="00F31B70" w:rsidRPr="00864746" w:rsidRDefault="00F31B70" w:rsidP="009A2543">
            <w:pPr>
              <w:rPr>
                <w:rFonts w:eastAsia="Batang"/>
                <w:szCs w:val="20"/>
              </w:rPr>
            </w:pPr>
          </w:p>
        </w:tc>
        <w:tc>
          <w:tcPr>
            <w:tcW w:w="1617" w:type="dxa"/>
            <w:shd w:val="clear" w:color="auto" w:fill="D9D9D9" w:themeFill="background1" w:themeFillShade="D9"/>
          </w:tcPr>
          <w:p w14:paraId="4D642FB7" w14:textId="77777777" w:rsidR="00F31B70" w:rsidRPr="00864746" w:rsidRDefault="00F31B70" w:rsidP="009A2543">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F31B70" w:rsidRPr="00D96D4F" w14:paraId="2C1A77AC" w14:textId="77777777" w:rsidTr="009A2543">
        <w:tc>
          <w:tcPr>
            <w:tcW w:w="2474" w:type="dxa"/>
          </w:tcPr>
          <w:p w14:paraId="404EFB62" w14:textId="77777777" w:rsidR="00F31B70" w:rsidRPr="00C9666E" w:rsidRDefault="00F31B70" w:rsidP="009A2543">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14:paraId="310EA470" w14:textId="77777777" w:rsidR="00F31B70" w:rsidRPr="00C9666E" w:rsidRDefault="00F31B70" w:rsidP="009A2543">
            <w:pPr>
              <w:rPr>
                <w:rFonts w:eastAsia="Batang"/>
                <w:szCs w:val="20"/>
              </w:rPr>
            </w:pPr>
            <w:r w:rsidRPr="00C9666E">
              <w:rPr>
                <w:rFonts w:eastAsia="Batang"/>
                <w:szCs w:val="20"/>
              </w:rPr>
              <w:t>IIType</w:t>
            </w:r>
          </w:p>
        </w:tc>
        <w:tc>
          <w:tcPr>
            <w:tcW w:w="2925" w:type="dxa"/>
          </w:tcPr>
          <w:p w14:paraId="19C71B41" w14:textId="77777777" w:rsidR="00F31B70" w:rsidRPr="00C038EC" w:rsidRDefault="00F31B70" w:rsidP="009A2543">
            <w:pPr>
              <w:rPr>
                <w:rFonts w:cs="Arial"/>
                <w:szCs w:val="20"/>
              </w:rPr>
            </w:pPr>
            <w:r>
              <w:rPr>
                <w:rFonts w:cs="Arial"/>
                <w:szCs w:val="20"/>
              </w:rPr>
              <w:t>GSIN nummer följt av kodnummer.</w:t>
            </w:r>
          </w:p>
        </w:tc>
        <w:tc>
          <w:tcPr>
            <w:tcW w:w="1617" w:type="dxa"/>
          </w:tcPr>
          <w:p w14:paraId="066D59CB" w14:textId="77777777" w:rsidR="00F31B70" w:rsidRPr="00C9666E" w:rsidRDefault="00F31B70" w:rsidP="009A2543">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F31B70" w:rsidRPr="00C038EC" w14:paraId="19516F8C" w14:textId="77777777" w:rsidTr="009A2543">
        <w:tc>
          <w:tcPr>
            <w:tcW w:w="2474" w:type="dxa"/>
            <w:tcBorders>
              <w:top w:val="single" w:sz="4" w:space="0" w:color="auto"/>
              <w:left w:val="single" w:sz="4" w:space="0" w:color="auto"/>
              <w:bottom w:val="single" w:sz="4" w:space="0" w:color="auto"/>
              <w:right w:val="single" w:sz="4" w:space="0" w:color="auto"/>
            </w:tcBorders>
          </w:tcPr>
          <w:p w14:paraId="0E6DBA6F" w14:textId="77777777" w:rsidR="00F31B70" w:rsidRPr="00C038EC" w:rsidRDefault="00F31B70" w:rsidP="009A2543">
            <w:pPr>
              <w:rPr>
                <w:rFonts w:eastAsia="Batang"/>
                <w:i/>
                <w:szCs w:val="20"/>
              </w:rPr>
            </w:pPr>
            <w:proofErr w:type="gramStart"/>
            <w:r w:rsidRPr="00C038EC">
              <w:rPr>
                <w:rFonts w:eastAsia="Batang"/>
                <w:i/>
                <w:szCs w:val="20"/>
              </w:rPr>
              <w:t>..</w:t>
            </w:r>
            <w:proofErr w:type="gramEnd"/>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2295E99A"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C2F720A" w14:textId="77777777" w:rsidR="00F31B70" w:rsidRPr="00C038EC" w:rsidRDefault="00F31B70" w:rsidP="009A2543">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7336D334"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2AE829C6" w14:textId="77777777" w:rsidTr="009A2543">
        <w:tc>
          <w:tcPr>
            <w:tcW w:w="2474" w:type="dxa"/>
            <w:tcBorders>
              <w:top w:val="single" w:sz="4" w:space="0" w:color="auto"/>
              <w:left w:val="single" w:sz="4" w:space="0" w:color="auto"/>
              <w:bottom w:val="single" w:sz="4" w:space="0" w:color="auto"/>
              <w:right w:val="single" w:sz="4" w:space="0" w:color="auto"/>
            </w:tcBorders>
          </w:tcPr>
          <w:p w14:paraId="643118DC" w14:textId="77777777" w:rsidR="00F31B70" w:rsidRPr="00C038EC" w:rsidRDefault="00F31B70" w:rsidP="009A2543">
            <w:pPr>
              <w:rPr>
                <w:rFonts w:eastAsia="Batang"/>
                <w:i/>
                <w:szCs w:val="20"/>
              </w:rPr>
            </w:pPr>
            <w:proofErr w:type="gramStart"/>
            <w:r w:rsidRPr="00C038EC">
              <w:rPr>
                <w:rFonts w:eastAsia="Batang"/>
                <w:i/>
                <w:szCs w:val="20"/>
              </w:rPr>
              <w:t>..</w:t>
            </w:r>
            <w:proofErr w:type="gramEnd"/>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4A93A94E"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D2F911" w14:textId="77777777" w:rsidR="00F31B70" w:rsidRPr="00C038EC" w:rsidRDefault="00F31B70" w:rsidP="009A2543">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41A9D1F3" w14:textId="77777777" w:rsidR="00F31B70" w:rsidRPr="00C038EC" w:rsidRDefault="00F31B70" w:rsidP="009A2543">
            <w:pPr>
              <w:rPr>
                <w:rFonts w:eastAsia="Batang"/>
                <w:i/>
                <w:szCs w:val="20"/>
              </w:rPr>
            </w:pPr>
            <w:r w:rsidRPr="00C038EC">
              <w:rPr>
                <w:rFonts w:eastAsia="Batang"/>
                <w:i/>
                <w:szCs w:val="20"/>
              </w:rPr>
              <w:t>1</w:t>
            </w:r>
          </w:p>
        </w:tc>
      </w:tr>
      <w:tr w:rsidR="00F31B70" w:rsidRPr="00D96D4F" w14:paraId="2F9978D2" w14:textId="77777777" w:rsidTr="009A2543">
        <w:tc>
          <w:tcPr>
            <w:tcW w:w="2474" w:type="dxa"/>
          </w:tcPr>
          <w:p w14:paraId="27976A3F" w14:textId="77777777" w:rsidR="00F31B70" w:rsidRPr="00B75512" w:rsidRDefault="00F31B70" w:rsidP="009A2543">
            <w:pPr>
              <w:rPr>
                <w:rFonts w:eastAsia="Batang"/>
                <w:szCs w:val="20"/>
                <w:lang w:val="en-GB"/>
              </w:rPr>
            </w:pPr>
            <w:proofErr w:type="gramStart"/>
            <w:r w:rsidRPr="00C9666E">
              <w:rPr>
                <w:rFonts w:eastAsia="Batang"/>
                <w:szCs w:val="20"/>
              </w:rPr>
              <w:t>..</w:t>
            </w:r>
            <w:proofErr w:type="gramEnd"/>
            <w:r w:rsidRPr="00C9666E">
              <w:rPr>
                <w:rFonts w:eastAsia="Batang"/>
                <w:szCs w:val="20"/>
              </w:rPr>
              <w:t>/DeviceType.t</w:t>
            </w:r>
            <w:r>
              <w:rPr>
                <w:rFonts w:eastAsia="Batang"/>
                <w:szCs w:val="20"/>
                <w:lang w:val="en-GB"/>
              </w:rPr>
              <w:t>ype</w:t>
            </w:r>
          </w:p>
        </w:tc>
        <w:tc>
          <w:tcPr>
            <w:tcW w:w="2506" w:type="dxa"/>
          </w:tcPr>
          <w:p w14:paraId="76D3BA24" w14:textId="77777777" w:rsidR="00F31B70" w:rsidRPr="00B75512" w:rsidRDefault="00F31B70" w:rsidP="009A2543">
            <w:pPr>
              <w:rPr>
                <w:rFonts w:eastAsia="Batang"/>
                <w:szCs w:val="20"/>
                <w:lang w:val="en-GB"/>
              </w:rPr>
            </w:pPr>
            <w:r>
              <w:rPr>
                <w:rFonts w:eastAsia="Batang"/>
                <w:szCs w:val="20"/>
                <w:lang w:val="en-GB"/>
              </w:rPr>
              <w:t>CVType</w:t>
            </w:r>
          </w:p>
        </w:tc>
        <w:tc>
          <w:tcPr>
            <w:tcW w:w="2925" w:type="dxa"/>
          </w:tcPr>
          <w:p w14:paraId="3398ED51" w14:textId="77777777" w:rsidR="00F31B70" w:rsidRPr="00091F1D" w:rsidRDefault="00F31B70" w:rsidP="009A2543">
            <w:pPr>
              <w:rPr>
                <w:rFonts w:cs="Arial"/>
              </w:rPr>
            </w:pPr>
            <w:r w:rsidRPr="00091F1D">
              <w:rPr>
                <w:rFonts w:cs="Arial"/>
                <w:szCs w:val="20"/>
              </w:rPr>
              <w:t>Det kodade värdet anger vilken typ av apparat det gäller.</w:t>
            </w:r>
          </w:p>
          <w:p w14:paraId="0CD5082F" w14:textId="77777777" w:rsidR="00F31B70" w:rsidRPr="00091F1D" w:rsidRDefault="00F31B70" w:rsidP="009A2543">
            <w:pPr>
              <w:rPr>
                <w:rFonts w:cs="Arial"/>
              </w:rPr>
            </w:pPr>
          </w:p>
        </w:tc>
        <w:tc>
          <w:tcPr>
            <w:tcW w:w="1617" w:type="dxa"/>
          </w:tcPr>
          <w:p w14:paraId="63A798B0" w14:textId="77777777" w:rsidR="00F31B70" w:rsidRPr="00D96D4F" w:rsidRDefault="00F31B70" w:rsidP="009A2543">
            <w:pPr>
              <w:rPr>
                <w:rFonts w:eastAsia="Batang"/>
                <w:szCs w:val="20"/>
                <w:lang w:val="en-US"/>
              </w:rPr>
            </w:pPr>
            <w:r>
              <w:rPr>
                <w:rFonts w:eastAsia="Batang"/>
                <w:szCs w:val="20"/>
                <w:lang w:val="en-US"/>
              </w:rPr>
              <w:t>0..1</w:t>
            </w:r>
          </w:p>
        </w:tc>
      </w:tr>
      <w:tr w:rsidR="00F31B70" w:rsidRPr="00C038EC" w14:paraId="0FC6FF85" w14:textId="77777777" w:rsidTr="009A2543">
        <w:tc>
          <w:tcPr>
            <w:tcW w:w="2474" w:type="dxa"/>
            <w:tcBorders>
              <w:top w:val="single" w:sz="4" w:space="0" w:color="auto"/>
              <w:left w:val="single" w:sz="4" w:space="0" w:color="auto"/>
              <w:bottom w:val="single" w:sz="4" w:space="0" w:color="auto"/>
              <w:right w:val="single" w:sz="4" w:space="0" w:color="auto"/>
            </w:tcBorders>
          </w:tcPr>
          <w:p w14:paraId="2DBCE4CF" w14:textId="77777777" w:rsidR="00F31B70" w:rsidRPr="00C038EC" w:rsidRDefault="00F31B70" w:rsidP="009A254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42A2AED8"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1A5F8B" w14:textId="77777777" w:rsidR="00F31B70" w:rsidRPr="00C038EC" w:rsidRDefault="00F31B70" w:rsidP="009A254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CD057D9" w14:textId="77777777" w:rsidR="00F31B70" w:rsidRPr="00C038EC" w:rsidRDefault="00F31B70" w:rsidP="009A2543">
            <w:pPr>
              <w:rPr>
                <w:rFonts w:eastAsia="Batang"/>
                <w:i/>
                <w:szCs w:val="20"/>
                <w:lang w:val="en-US"/>
              </w:rPr>
            </w:pPr>
            <w:r w:rsidRPr="00C038EC">
              <w:rPr>
                <w:rFonts w:eastAsia="Batang"/>
                <w:i/>
                <w:szCs w:val="20"/>
                <w:lang w:val="en-US"/>
              </w:rPr>
              <w:t>1</w:t>
            </w:r>
          </w:p>
        </w:tc>
      </w:tr>
      <w:tr w:rsidR="00F31B70" w:rsidRPr="00C038EC" w14:paraId="0C9CA350" w14:textId="77777777" w:rsidTr="009A2543">
        <w:tc>
          <w:tcPr>
            <w:tcW w:w="2474" w:type="dxa"/>
            <w:tcBorders>
              <w:top w:val="single" w:sz="4" w:space="0" w:color="auto"/>
              <w:left w:val="single" w:sz="4" w:space="0" w:color="auto"/>
              <w:bottom w:val="single" w:sz="4" w:space="0" w:color="auto"/>
              <w:right w:val="single" w:sz="4" w:space="0" w:color="auto"/>
            </w:tcBorders>
          </w:tcPr>
          <w:p w14:paraId="60454324" w14:textId="77777777" w:rsidR="00F31B70" w:rsidRPr="007C05D8" w:rsidRDefault="00F31B70" w:rsidP="009A2543">
            <w:pPr>
              <w:rPr>
                <w:rFonts w:eastAsia="Batang"/>
                <w:i/>
                <w:szCs w:val="20"/>
              </w:rPr>
            </w:pPr>
            <w:proofErr w:type="gramStart"/>
            <w:r w:rsidRPr="007C05D8">
              <w:rPr>
                <w:rFonts w:eastAsia="Batang"/>
                <w:i/>
                <w:szCs w:val="20"/>
              </w:rPr>
              <w:t>..</w:t>
            </w:r>
            <w:proofErr w:type="gramEnd"/>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5C2DB443" w14:textId="77777777" w:rsidR="00F31B70" w:rsidRPr="007C05D8" w:rsidRDefault="00F31B70" w:rsidP="009A254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6955AA" w14:textId="77777777" w:rsidR="00F31B70" w:rsidRPr="007C05D8" w:rsidRDefault="00F31B70" w:rsidP="009A254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4408471B" w14:textId="77777777" w:rsidR="00F31B70" w:rsidRPr="00C038EC" w:rsidRDefault="00F31B70" w:rsidP="009A2543">
            <w:pPr>
              <w:rPr>
                <w:rFonts w:eastAsia="Batang"/>
                <w:i/>
                <w:szCs w:val="20"/>
                <w:lang w:val="en-US"/>
              </w:rPr>
            </w:pPr>
            <w:r w:rsidRPr="007C05D8">
              <w:rPr>
                <w:rFonts w:eastAsia="Batang"/>
                <w:i/>
                <w:szCs w:val="20"/>
                <w:lang w:val="en-US"/>
              </w:rPr>
              <w:t>1</w:t>
            </w:r>
          </w:p>
        </w:tc>
      </w:tr>
      <w:tr w:rsidR="00F31B70" w:rsidRPr="00C038EC" w14:paraId="6A254B3A" w14:textId="77777777" w:rsidTr="009A2543">
        <w:tc>
          <w:tcPr>
            <w:tcW w:w="2474" w:type="dxa"/>
            <w:tcBorders>
              <w:top w:val="single" w:sz="4" w:space="0" w:color="auto"/>
              <w:left w:val="single" w:sz="4" w:space="0" w:color="auto"/>
              <w:bottom w:val="single" w:sz="4" w:space="0" w:color="auto"/>
              <w:right w:val="single" w:sz="4" w:space="0" w:color="auto"/>
            </w:tcBorders>
          </w:tcPr>
          <w:p w14:paraId="7031F8FE" w14:textId="77777777" w:rsidR="00F31B70" w:rsidRPr="00C038EC" w:rsidRDefault="00F31B70" w:rsidP="009A254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482A2CAC"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5009AD4" w14:textId="77777777" w:rsidR="00F31B70" w:rsidRPr="00C038EC" w:rsidRDefault="00F31B70" w:rsidP="009A254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3407069" w14:textId="77777777" w:rsidR="00F31B70" w:rsidRPr="00C038EC" w:rsidRDefault="00F31B70" w:rsidP="009A2543">
            <w:pPr>
              <w:rPr>
                <w:rFonts w:eastAsia="Batang"/>
                <w:i/>
                <w:szCs w:val="20"/>
                <w:lang w:val="en-US"/>
              </w:rPr>
            </w:pPr>
            <w:r w:rsidRPr="00C038EC">
              <w:rPr>
                <w:rFonts w:eastAsia="Batang"/>
                <w:i/>
                <w:szCs w:val="20"/>
                <w:lang w:val="en-US"/>
              </w:rPr>
              <w:t>0..1</w:t>
            </w:r>
          </w:p>
        </w:tc>
      </w:tr>
      <w:tr w:rsidR="00F31B70" w:rsidRPr="00C038EC" w14:paraId="5A86DA91" w14:textId="77777777" w:rsidTr="009A2543">
        <w:tc>
          <w:tcPr>
            <w:tcW w:w="2474" w:type="dxa"/>
            <w:tcBorders>
              <w:top w:val="single" w:sz="4" w:space="0" w:color="auto"/>
              <w:left w:val="single" w:sz="4" w:space="0" w:color="auto"/>
              <w:bottom w:val="single" w:sz="4" w:space="0" w:color="auto"/>
              <w:right w:val="single" w:sz="4" w:space="0" w:color="auto"/>
            </w:tcBorders>
          </w:tcPr>
          <w:p w14:paraId="33C3DD2B" w14:textId="77777777" w:rsidR="00F31B70" w:rsidRPr="00C038EC" w:rsidRDefault="00F31B70" w:rsidP="009A254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7C088014"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D2667B7" w14:textId="77777777" w:rsidR="00F31B70" w:rsidRPr="00C038EC" w:rsidRDefault="00F31B70" w:rsidP="009A254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565B969" w14:textId="77777777" w:rsidR="00F31B70" w:rsidRPr="00C038EC" w:rsidRDefault="00F31B70" w:rsidP="009A2543">
            <w:pPr>
              <w:rPr>
                <w:rFonts w:eastAsia="Batang"/>
                <w:i/>
                <w:szCs w:val="20"/>
                <w:lang w:val="en-US"/>
              </w:rPr>
            </w:pPr>
            <w:r w:rsidRPr="00C038EC">
              <w:rPr>
                <w:rFonts w:eastAsia="Batang"/>
                <w:i/>
                <w:szCs w:val="20"/>
                <w:lang w:val="en-US"/>
              </w:rPr>
              <w:t>0..1</w:t>
            </w:r>
          </w:p>
        </w:tc>
      </w:tr>
      <w:tr w:rsidR="00F31B70" w:rsidRPr="00C038EC" w14:paraId="79A89C81" w14:textId="77777777" w:rsidTr="009A2543">
        <w:tc>
          <w:tcPr>
            <w:tcW w:w="2474" w:type="dxa"/>
            <w:tcBorders>
              <w:top w:val="single" w:sz="4" w:space="0" w:color="auto"/>
              <w:left w:val="single" w:sz="4" w:space="0" w:color="auto"/>
              <w:bottom w:val="single" w:sz="4" w:space="0" w:color="auto"/>
              <w:right w:val="single" w:sz="4" w:space="0" w:color="auto"/>
            </w:tcBorders>
          </w:tcPr>
          <w:p w14:paraId="027BDC66" w14:textId="77777777" w:rsidR="00F31B70" w:rsidRPr="00C038EC" w:rsidRDefault="00F31B70" w:rsidP="009A254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4C2E1DC"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5FA698" w14:textId="77777777" w:rsidR="00F31B70" w:rsidRPr="00C038EC" w:rsidRDefault="00F31B70" w:rsidP="009A254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786CE64" w14:textId="77777777" w:rsidR="00F31B70" w:rsidRPr="009B5733" w:rsidRDefault="00F31B70" w:rsidP="009A2543">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F31B70" w:rsidRPr="00D96D4F" w14:paraId="34FC9D92" w14:textId="77777777" w:rsidTr="009A2543">
        <w:tc>
          <w:tcPr>
            <w:tcW w:w="2474" w:type="dxa"/>
          </w:tcPr>
          <w:p w14:paraId="5488FA52" w14:textId="77777777" w:rsidR="00F31B70" w:rsidRPr="009B5733" w:rsidRDefault="00F31B70" w:rsidP="009A2543">
            <w:pPr>
              <w:rPr>
                <w:rFonts w:eastAsia="Batang"/>
                <w:szCs w:val="20"/>
              </w:rPr>
            </w:pPr>
            <w:proofErr w:type="gramStart"/>
            <w:r w:rsidRPr="009B5733">
              <w:rPr>
                <w:rFonts w:eastAsia="Batang"/>
                <w:szCs w:val="20"/>
              </w:rPr>
              <w:t>..</w:t>
            </w:r>
            <w:proofErr w:type="gramEnd"/>
            <w:r w:rsidRPr="009B5733">
              <w:rPr>
                <w:rFonts w:eastAsia="Batang"/>
                <w:szCs w:val="20"/>
              </w:rPr>
              <w:t>/DeviceType.manufacturereModelName</w:t>
            </w:r>
          </w:p>
        </w:tc>
        <w:tc>
          <w:tcPr>
            <w:tcW w:w="2506" w:type="dxa"/>
          </w:tcPr>
          <w:p w14:paraId="25F80690" w14:textId="77777777" w:rsidR="00F31B70" w:rsidRPr="009B5733" w:rsidRDefault="00F31B70" w:rsidP="009A2543">
            <w:pPr>
              <w:rPr>
                <w:rFonts w:eastAsia="Batang"/>
                <w:szCs w:val="20"/>
              </w:rPr>
            </w:pPr>
            <w:r w:rsidRPr="009B5733">
              <w:rPr>
                <w:rFonts w:eastAsia="Batang"/>
                <w:szCs w:val="20"/>
              </w:rPr>
              <w:t>String</w:t>
            </w:r>
          </w:p>
        </w:tc>
        <w:tc>
          <w:tcPr>
            <w:tcW w:w="2925" w:type="dxa"/>
          </w:tcPr>
          <w:p w14:paraId="372095EF" w14:textId="77777777" w:rsidR="00F31B70" w:rsidRPr="00091F1D" w:rsidRDefault="00F31B70" w:rsidP="009A2543">
            <w:pPr>
              <w:rPr>
                <w:rFonts w:eastAsia="Batang"/>
                <w:szCs w:val="20"/>
              </w:rPr>
            </w:pPr>
            <w:r w:rsidRPr="00091F1D">
              <w:rPr>
                <w:rFonts w:cs="Arial"/>
                <w:szCs w:val="20"/>
              </w:rPr>
              <w:t>Tillverkarens benämning på modellnamnet.</w:t>
            </w:r>
          </w:p>
        </w:tc>
        <w:tc>
          <w:tcPr>
            <w:tcW w:w="1617" w:type="dxa"/>
          </w:tcPr>
          <w:p w14:paraId="7824C092" w14:textId="77777777" w:rsidR="00F31B70" w:rsidRPr="009B5733" w:rsidRDefault="00F31B70" w:rsidP="009A2543">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F31B70" w:rsidRPr="00864746" w14:paraId="7979A3B9" w14:textId="77777777" w:rsidTr="009A2543">
        <w:tc>
          <w:tcPr>
            <w:tcW w:w="2474" w:type="dxa"/>
            <w:shd w:val="clear" w:color="auto" w:fill="D9D9D9" w:themeFill="background1" w:themeFillShade="D9"/>
          </w:tcPr>
          <w:p w14:paraId="5A35BFAE" w14:textId="77777777" w:rsidR="00F31B70" w:rsidRPr="009B5733" w:rsidRDefault="00F31B70" w:rsidP="009A2543">
            <w:pPr>
              <w:rPr>
                <w:rFonts w:eastAsia="Batang"/>
                <w:szCs w:val="20"/>
              </w:rPr>
            </w:pPr>
            <w:r w:rsidRPr="00864746">
              <w:rPr>
                <w:szCs w:val="20"/>
                <w:lang w:eastAsia="sv-SE"/>
              </w:rPr>
              <w:t>location</w:t>
            </w:r>
          </w:p>
        </w:tc>
        <w:tc>
          <w:tcPr>
            <w:tcW w:w="2506" w:type="dxa"/>
            <w:shd w:val="clear" w:color="auto" w:fill="D9D9D9" w:themeFill="background1" w:themeFillShade="D9"/>
          </w:tcPr>
          <w:p w14:paraId="5B0767A7" w14:textId="77777777" w:rsidR="00F31B70" w:rsidRPr="00864746" w:rsidRDefault="00F31B70" w:rsidP="009A254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46204BA8" w14:textId="77777777" w:rsidR="00F31B70" w:rsidRPr="00864746" w:rsidRDefault="00F31B70" w:rsidP="009A2543">
            <w:pPr>
              <w:rPr>
                <w:rFonts w:eastAsia="Batang"/>
                <w:szCs w:val="20"/>
              </w:rPr>
            </w:pPr>
          </w:p>
        </w:tc>
        <w:tc>
          <w:tcPr>
            <w:tcW w:w="1617" w:type="dxa"/>
            <w:shd w:val="clear" w:color="auto" w:fill="D9D9D9" w:themeFill="background1" w:themeFillShade="D9"/>
          </w:tcPr>
          <w:p w14:paraId="60034BA3" w14:textId="77777777" w:rsidR="00F31B70" w:rsidRPr="00864746" w:rsidRDefault="00F31B70" w:rsidP="009A2543">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F31B70" w:rsidRPr="008345BA" w14:paraId="419B7752" w14:textId="77777777" w:rsidTr="009A2543">
        <w:tc>
          <w:tcPr>
            <w:tcW w:w="2474" w:type="dxa"/>
          </w:tcPr>
          <w:p w14:paraId="4A8AE58B" w14:textId="77777777" w:rsidR="00F31B70" w:rsidRPr="00894EEA" w:rsidRDefault="00F31B70" w:rsidP="009A2543">
            <w:pPr>
              <w:rPr>
                <w:rFonts w:eastAsia="Batang"/>
                <w:szCs w:val="20"/>
              </w:rPr>
            </w:pPr>
            <w:proofErr w:type="gramStart"/>
            <w:r w:rsidRPr="00894EEA">
              <w:rPr>
                <w:rFonts w:eastAsia="Batang"/>
                <w:szCs w:val="20"/>
              </w:rPr>
              <w:t>..</w:t>
            </w:r>
            <w:proofErr w:type="gramEnd"/>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4D94F0B8" w14:textId="77777777" w:rsidR="00F31B70" w:rsidRPr="00894EEA" w:rsidRDefault="00F31B70" w:rsidP="009A2543">
            <w:pPr>
              <w:rPr>
                <w:rFonts w:eastAsia="Batang"/>
                <w:szCs w:val="20"/>
              </w:rPr>
            </w:pPr>
            <w:r w:rsidRPr="00894EEA">
              <w:rPr>
                <w:rFonts w:eastAsia="Batang"/>
                <w:szCs w:val="20"/>
              </w:rPr>
              <w:t>IIType</w:t>
            </w:r>
          </w:p>
        </w:tc>
        <w:tc>
          <w:tcPr>
            <w:tcW w:w="2925" w:type="dxa"/>
          </w:tcPr>
          <w:p w14:paraId="65E399E9" w14:textId="77777777" w:rsidR="00F31B70" w:rsidRPr="008345BA" w:rsidRDefault="00F31B70" w:rsidP="009A2543">
            <w:pPr>
              <w:rPr>
                <w:rFonts w:eastAsia="Batang"/>
                <w:szCs w:val="20"/>
              </w:rPr>
            </w:pPr>
            <w:r>
              <w:rPr>
                <w:rFonts w:cs="Arial"/>
              </w:rPr>
              <w:t>Identifiering för platsen. Anges om platsen är en vårdenhet.</w:t>
            </w:r>
          </w:p>
        </w:tc>
        <w:tc>
          <w:tcPr>
            <w:tcW w:w="1617" w:type="dxa"/>
          </w:tcPr>
          <w:p w14:paraId="67945C07" w14:textId="77777777" w:rsidR="00F31B70" w:rsidRPr="00894EEA" w:rsidRDefault="00F31B70" w:rsidP="009A2543">
            <w:pPr>
              <w:rPr>
                <w:rFonts w:eastAsia="Batang"/>
                <w:szCs w:val="20"/>
              </w:rPr>
            </w:pPr>
            <w:r w:rsidRPr="00894EEA">
              <w:rPr>
                <w:rFonts w:eastAsia="Batang"/>
                <w:szCs w:val="20"/>
              </w:rPr>
              <w:t>0</w:t>
            </w:r>
            <w:proofErr w:type="gramStart"/>
            <w:r w:rsidRPr="00894EEA">
              <w:rPr>
                <w:rFonts w:eastAsia="Batang"/>
                <w:szCs w:val="20"/>
              </w:rPr>
              <w:t>..</w:t>
            </w:r>
            <w:proofErr w:type="gramEnd"/>
            <w:r w:rsidRPr="00894EEA">
              <w:rPr>
                <w:rFonts w:eastAsia="Batang"/>
                <w:szCs w:val="20"/>
              </w:rPr>
              <w:t>1</w:t>
            </w:r>
          </w:p>
        </w:tc>
      </w:tr>
      <w:tr w:rsidR="00F31B70" w:rsidRPr="0087117C" w14:paraId="32CDBFF7" w14:textId="77777777" w:rsidTr="009A2543">
        <w:tc>
          <w:tcPr>
            <w:tcW w:w="2474" w:type="dxa"/>
            <w:tcBorders>
              <w:top w:val="single" w:sz="4" w:space="0" w:color="auto"/>
              <w:left w:val="single" w:sz="4" w:space="0" w:color="auto"/>
              <w:bottom w:val="single" w:sz="4" w:space="0" w:color="auto"/>
              <w:right w:val="single" w:sz="4" w:space="0" w:color="auto"/>
            </w:tcBorders>
          </w:tcPr>
          <w:p w14:paraId="043D6B85" w14:textId="77777777" w:rsidR="00F31B70" w:rsidRPr="0087117C" w:rsidRDefault="00F31B70" w:rsidP="009A2543">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435281EB" w14:textId="77777777" w:rsidR="00F31B70" w:rsidRPr="0087117C" w:rsidRDefault="00F31B70" w:rsidP="009A254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F4EDB7A" w14:textId="77777777" w:rsidR="00F31B70" w:rsidRPr="0087117C" w:rsidRDefault="00F31B70" w:rsidP="009A2543">
            <w:pPr>
              <w:rPr>
                <w:rFonts w:cs="Arial"/>
                <w:i/>
                <w:szCs w:val="20"/>
              </w:rPr>
            </w:pPr>
            <w:r w:rsidRPr="0087117C">
              <w:rPr>
                <w:rFonts w:cs="Arial"/>
                <w:i/>
                <w:szCs w:val="20"/>
              </w:rPr>
              <w:t>Root blir då</w:t>
            </w:r>
          </w:p>
          <w:p w14:paraId="1F46BF9F" w14:textId="77777777" w:rsidR="00F31B70" w:rsidRPr="0087117C" w:rsidRDefault="00F31B70" w:rsidP="009A254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78320A9A" w14:textId="77777777" w:rsidR="00F31B70" w:rsidRPr="0087117C" w:rsidRDefault="00F31B70" w:rsidP="009A2543">
            <w:pPr>
              <w:rPr>
                <w:rFonts w:eastAsia="Batang"/>
                <w:i/>
                <w:szCs w:val="20"/>
              </w:rPr>
            </w:pPr>
            <w:r w:rsidRPr="0087117C">
              <w:rPr>
                <w:rFonts w:eastAsia="Batang"/>
                <w:i/>
                <w:szCs w:val="20"/>
              </w:rPr>
              <w:t>1</w:t>
            </w:r>
          </w:p>
        </w:tc>
      </w:tr>
      <w:tr w:rsidR="00F31B70" w:rsidRPr="0087117C" w14:paraId="04FB69AC" w14:textId="77777777" w:rsidTr="009A2543">
        <w:tc>
          <w:tcPr>
            <w:tcW w:w="2474" w:type="dxa"/>
            <w:tcBorders>
              <w:top w:val="single" w:sz="4" w:space="0" w:color="auto"/>
              <w:left w:val="single" w:sz="4" w:space="0" w:color="auto"/>
              <w:bottom w:val="single" w:sz="4" w:space="0" w:color="auto"/>
              <w:right w:val="single" w:sz="4" w:space="0" w:color="auto"/>
            </w:tcBorders>
          </w:tcPr>
          <w:p w14:paraId="1A4A30B0" w14:textId="77777777" w:rsidR="00F31B70" w:rsidRPr="0087117C" w:rsidRDefault="00F31B70" w:rsidP="009A2543">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2B3A8E21" w14:textId="77777777" w:rsidR="00F31B70" w:rsidRPr="0087117C" w:rsidRDefault="00F31B70" w:rsidP="009A254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6B58B1" w14:textId="77777777" w:rsidR="00F31B70" w:rsidRPr="0087117C" w:rsidRDefault="00F31B70" w:rsidP="009A254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1362377" w14:textId="77777777" w:rsidR="00F31B70" w:rsidRPr="0087117C" w:rsidRDefault="00F31B70" w:rsidP="009A2543">
            <w:pPr>
              <w:rPr>
                <w:rFonts w:eastAsia="Batang"/>
                <w:i/>
                <w:szCs w:val="20"/>
              </w:rPr>
            </w:pPr>
            <w:r w:rsidRPr="0087117C">
              <w:rPr>
                <w:rFonts w:eastAsia="Batang"/>
                <w:i/>
                <w:szCs w:val="20"/>
              </w:rPr>
              <w:t>1</w:t>
            </w:r>
          </w:p>
        </w:tc>
      </w:tr>
      <w:tr w:rsidR="00F31B70" w:rsidRPr="00D96D4F" w14:paraId="0983EDA9" w14:textId="77777777" w:rsidTr="009A2543">
        <w:tc>
          <w:tcPr>
            <w:tcW w:w="2474" w:type="dxa"/>
          </w:tcPr>
          <w:p w14:paraId="3C119781" w14:textId="77777777" w:rsidR="00F31B70" w:rsidRPr="00B75512" w:rsidRDefault="00F31B70" w:rsidP="009A2543">
            <w:pPr>
              <w:rPr>
                <w:rFonts w:eastAsia="Batang"/>
                <w:szCs w:val="20"/>
                <w:lang w:val="en-GB"/>
              </w:rPr>
            </w:pPr>
            <w:r>
              <w:rPr>
                <w:rFonts w:eastAsia="Batang"/>
                <w:szCs w:val="20"/>
                <w:lang w:val="en-GB"/>
              </w:rPr>
              <w:t>../LocationType.name*</w:t>
            </w:r>
          </w:p>
        </w:tc>
        <w:tc>
          <w:tcPr>
            <w:tcW w:w="2506" w:type="dxa"/>
          </w:tcPr>
          <w:p w14:paraId="09EE11E9" w14:textId="77777777" w:rsidR="00F31B70" w:rsidRPr="00B75512" w:rsidRDefault="00F31B70" w:rsidP="009A2543">
            <w:pPr>
              <w:rPr>
                <w:rFonts w:eastAsia="Batang"/>
                <w:szCs w:val="20"/>
                <w:lang w:val="en-GB"/>
              </w:rPr>
            </w:pPr>
            <w:r>
              <w:rPr>
                <w:rFonts w:eastAsia="Batang"/>
                <w:szCs w:val="20"/>
                <w:lang w:val="en-GB"/>
              </w:rPr>
              <w:t>String</w:t>
            </w:r>
          </w:p>
        </w:tc>
        <w:tc>
          <w:tcPr>
            <w:tcW w:w="2925" w:type="dxa"/>
          </w:tcPr>
          <w:p w14:paraId="0D31D1F1" w14:textId="77777777" w:rsidR="00F31B70" w:rsidRPr="001A3002" w:rsidRDefault="00F31B70" w:rsidP="009A254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4B4FCA2A" w14:textId="77777777" w:rsidR="00F31B70" w:rsidRPr="001A3002" w:rsidRDefault="00F31B70" w:rsidP="009A2543">
            <w:pPr>
              <w:rPr>
                <w:rFonts w:eastAsia="Batang"/>
                <w:szCs w:val="20"/>
              </w:rPr>
            </w:pPr>
            <w:r>
              <w:rPr>
                <w:rFonts w:cs="Arial"/>
                <w:b/>
                <w:szCs w:val="20"/>
              </w:rPr>
              <w:t xml:space="preserve"> (Fält 2b)</w:t>
            </w:r>
          </w:p>
        </w:tc>
        <w:tc>
          <w:tcPr>
            <w:tcW w:w="1617" w:type="dxa"/>
          </w:tcPr>
          <w:p w14:paraId="4F0B8F43" w14:textId="77777777" w:rsidR="00F31B70" w:rsidRPr="00D96D4F" w:rsidRDefault="00F31B70" w:rsidP="009A2543">
            <w:pPr>
              <w:rPr>
                <w:rFonts w:eastAsia="Batang"/>
                <w:szCs w:val="20"/>
                <w:lang w:val="en-US"/>
              </w:rPr>
            </w:pPr>
            <w:r>
              <w:rPr>
                <w:rFonts w:eastAsia="Batang"/>
                <w:szCs w:val="20"/>
                <w:lang w:val="en-US"/>
              </w:rPr>
              <w:t>1</w:t>
            </w:r>
          </w:p>
        </w:tc>
      </w:tr>
      <w:tr w:rsidR="00F31B70" w:rsidRPr="008345BA" w14:paraId="458A5A86" w14:textId="77777777" w:rsidTr="009A2543">
        <w:tc>
          <w:tcPr>
            <w:tcW w:w="2474" w:type="dxa"/>
          </w:tcPr>
          <w:p w14:paraId="25412A96" w14:textId="77777777" w:rsidR="00F31B70" w:rsidRPr="008345BA" w:rsidRDefault="00F31B70" w:rsidP="009A2543">
            <w:pPr>
              <w:rPr>
                <w:rFonts w:eastAsia="Batang"/>
                <w:szCs w:val="20"/>
                <w:lang w:val="en-GB"/>
              </w:rPr>
            </w:pPr>
            <w:r w:rsidRPr="008345BA">
              <w:rPr>
                <w:rFonts w:eastAsia="Batang"/>
                <w:szCs w:val="20"/>
                <w:lang w:val="en-GB"/>
              </w:rPr>
              <w:t>../LocationType.address</w:t>
            </w:r>
          </w:p>
        </w:tc>
        <w:tc>
          <w:tcPr>
            <w:tcW w:w="2506" w:type="dxa"/>
          </w:tcPr>
          <w:p w14:paraId="500B8D30" w14:textId="77777777" w:rsidR="00F31B70" w:rsidRPr="008345BA" w:rsidRDefault="00F31B70" w:rsidP="009A2543">
            <w:pPr>
              <w:rPr>
                <w:rFonts w:eastAsia="Batang"/>
                <w:szCs w:val="20"/>
                <w:lang w:val="en-GB"/>
              </w:rPr>
            </w:pPr>
            <w:r>
              <w:rPr>
                <w:rFonts w:eastAsia="Batang"/>
                <w:szCs w:val="20"/>
                <w:lang w:val="en-GB"/>
              </w:rPr>
              <w:t>AddressType</w:t>
            </w:r>
          </w:p>
        </w:tc>
        <w:tc>
          <w:tcPr>
            <w:tcW w:w="2925" w:type="dxa"/>
          </w:tcPr>
          <w:p w14:paraId="66345C54" w14:textId="77777777" w:rsidR="00F31B70" w:rsidRPr="00964D8F" w:rsidRDefault="00F31B70" w:rsidP="009A2543">
            <w:pPr>
              <w:rPr>
                <w:rFonts w:cs="Arial"/>
                <w:szCs w:val="20"/>
              </w:rPr>
            </w:pPr>
            <w:r w:rsidRPr="008345BA">
              <w:rPr>
                <w:rFonts w:cs="Arial"/>
                <w:szCs w:val="20"/>
              </w:rPr>
              <w:t>Platsens adress vilke</w:t>
            </w:r>
            <w:r>
              <w:rPr>
                <w:rFonts w:cs="Arial"/>
                <w:szCs w:val="20"/>
              </w:rPr>
              <w:t>n mätvärdet är knuten till.</w:t>
            </w:r>
          </w:p>
        </w:tc>
        <w:tc>
          <w:tcPr>
            <w:tcW w:w="1617" w:type="dxa"/>
          </w:tcPr>
          <w:p w14:paraId="01C6DFF5" w14:textId="77777777" w:rsidR="00F31B70" w:rsidRPr="008345BA" w:rsidRDefault="00F31B70" w:rsidP="009A2543">
            <w:pPr>
              <w:rPr>
                <w:rFonts w:eastAsia="Batang"/>
                <w:szCs w:val="20"/>
                <w:lang w:val="en-US"/>
              </w:rPr>
            </w:pPr>
            <w:r w:rsidRPr="008345BA">
              <w:rPr>
                <w:rFonts w:eastAsia="Batang"/>
                <w:szCs w:val="20"/>
                <w:lang w:val="en-US"/>
              </w:rPr>
              <w:t>0..*</w:t>
            </w:r>
          </w:p>
        </w:tc>
      </w:tr>
      <w:tr w:rsidR="00F31B70" w:rsidRPr="00C74AA6" w14:paraId="72F7B2CB" w14:textId="77777777" w:rsidTr="009A2543">
        <w:tc>
          <w:tcPr>
            <w:tcW w:w="2474" w:type="dxa"/>
            <w:tcBorders>
              <w:top w:val="single" w:sz="4" w:space="0" w:color="auto"/>
              <w:left w:val="single" w:sz="4" w:space="0" w:color="auto"/>
              <w:bottom w:val="single" w:sz="4" w:space="0" w:color="auto"/>
              <w:right w:val="single" w:sz="4" w:space="0" w:color="auto"/>
            </w:tcBorders>
          </w:tcPr>
          <w:p w14:paraId="67BF9A13" w14:textId="77777777" w:rsidR="00F31B70" w:rsidRPr="00C74AA6" w:rsidRDefault="00F31B70" w:rsidP="009A254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C86C21D" w14:textId="77777777" w:rsidR="00F31B70" w:rsidRPr="00C74AA6" w:rsidRDefault="00F31B70" w:rsidP="009A254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18D1AC01" w14:textId="77777777" w:rsidR="00F31B70" w:rsidRPr="00C74AA6" w:rsidRDefault="00F31B70" w:rsidP="009A254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3EC05132" w14:textId="77777777" w:rsidR="00F31B70" w:rsidRPr="0058291B" w:rsidRDefault="00F31B70" w:rsidP="009A2543">
            <w:pPr>
              <w:rPr>
                <w:rFonts w:eastAsia="Batang"/>
                <w:i/>
                <w:szCs w:val="20"/>
              </w:rPr>
            </w:pPr>
            <w:r w:rsidRPr="0058291B">
              <w:rPr>
                <w:rFonts w:eastAsia="Batang"/>
                <w:i/>
                <w:szCs w:val="20"/>
              </w:rPr>
              <w:t>0</w:t>
            </w:r>
            <w:proofErr w:type="gramStart"/>
            <w:r w:rsidRPr="0058291B">
              <w:rPr>
                <w:rFonts w:eastAsia="Batang"/>
                <w:i/>
                <w:szCs w:val="20"/>
              </w:rPr>
              <w:t>..</w:t>
            </w:r>
            <w:proofErr w:type="gramEnd"/>
            <w:r w:rsidRPr="0058291B">
              <w:rPr>
                <w:rFonts w:eastAsia="Batang"/>
                <w:i/>
                <w:szCs w:val="20"/>
              </w:rPr>
              <w:t>1</w:t>
            </w:r>
          </w:p>
        </w:tc>
      </w:tr>
      <w:tr w:rsidR="00F31B70" w:rsidRPr="00C74AA6" w14:paraId="3352E0F2" w14:textId="77777777" w:rsidTr="009A2543">
        <w:tc>
          <w:tcPr>
            <w:tcW w:w="2474" w:type="dxa"/>
            <w:tcBorders>
              <w:top w:val="single" w:sz="4" w:space="0" w:color="auto"/>
              <w:left w:val="single" w:sz="4" w:space="0" w:color="auto"/>
              <w:bottom w:val="single" w:sz="4" w:space="0" w:color="auto"/>
              <w:right w:val="single" w:sz="4" w:space="0" w:color="auto"/>
            </w:tcBorders>
          </w:tcPr>
          <w:p w14:paraId="23930877" w14:textId="77777777" w:rsidR="00F31B70" w:rsidRPr="0058291B" w:rsidRDefault="00F31B70" w:rsidP="009A2543">
            <w:pPr>
              <w:rPr>
                <w:rFonts w:eastAsia="Batang"/>
                <w:i/>
                <w:szCs w:val="20"/>
              </w:rPr>
            </w:pPr>
            <w:proofErr w:type="gramStart"/>
            <w:r w:rsidRPr="0058291B">
              <w:rPr>
                <w:rFonts w:eastAsia="Batang"/>
                <w:i/>
                <w:szCs w:val="20"/>
              </w:rPr>
              <w:lastRenderedPageBreak/>
              <w:t>..</w:t>
            </w:r>
            <w:proofErr w:type="gramEnd"/>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5AB8744D" w14:textId="77777777" w:rsidR="00F31B70" w:rsidRPr="0058291B" w:rsidRDefault="00F31B70" w:rsidP="009A254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1529B37" w14:textId="77777777" w:rsidR="00F31B70" w:rsidRPr="00C74AA6" w:rsidRDefault="00F31B70" w:rsidP="009A254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91986BE" w14:textId="77777777" w:rsidR="00F31B70" w:rsidRPr="0058291B" w:rsidRDefault="00F31B70" w:rsidP="009A2543">
            <w:pPr>
              <w:rPr>
                <w:rFonts w:eastAsia="Batang"/>
                <w:i/>
                <w:szCs w:val="20"/>
              </w:rPr>
            </w:pPr>
            <w:r w:rsidRPr="0058291B">
              <w:rPr>
                <w:rFonts w:eastAsia="Batang"/>
                <w:i/>
                <w:szCs w:val="20"/>
              </w:rPr>
              <w:t>1</w:t>
            </w:r>
          </w:p>
        </w:tc>
      </w:tr>
      <w:tr w:rsidR="00F31B70" w:rsidRPr="00C74AA6" w14:paraId="4337618A" w14:textId="77777777" w:rsidTr="009A2543">
        <w:tc>
          <w:tcPr>
            <w:tcW w:w="2474" w:type="dxa"/>
            <w:tcBorders>
              <w:top w:val="single" w:sz="4" w:space="0" w:color="auto"/>
              <w:left w:val="single" w:sz="4" w:space="0" w:color="auto"/>
              <w:bottom w:val="single" w:sz="4" w:space="0" w:color="auto"/>
              <w:right w:val="single" w:sz="4" w:space="0" w:color="auto"/>
            </w:tcBorders>
          </w:tcPr>
          <w:p w14:paraId="0D8C670E" w14:textId="77777777" w:rsidR="00F31B70" w:rsidRPr="00C74AA6" w:rsidRDefault="00F31B70" w:rsidP="009A2543">
            <w:pPr>
              <w:rPr>
                <w:rFonts w:eastAsia="Batang"/>
                <w:i/>
                <w:szCs w:val="20"/>
                <w:lang w:val="en-GB"/>
              </w:rPr>
            </w:pPr>
            <w:proofErr w:type="gramStart"/>
            <w:r w:rsidRPr="0058291B">
              <w:rPr>
                <w:rFonts w:eastAsia="Batang"/>
                <w:i/>
                <w:szCs w:val="20"/>
              </w:rPr>
              <w:t>..</w:t>
            </w:r>
            <w:proofErr w:type="gramEnd"/>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5E5A2DF8" w14:textId="77777777" w:rsidR="00F31B70" w:rsidRPr="00C74AA6" w:rsidRDefault="00F31B70" w:rsidP="009A254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4A2718A" w14:textId="77777777" w:rsidR="00F31B70" w:rsidRDefault="00F31B70" w:rsidP="009A2543">
            <w:pPr>
              <w:rPr>
                <w:rFonts w:cs="Arial"/>
                <w:i/>
                <w:szCs w:val="20"/>
              </w:rPr>
            </w:pPr>
            <w:r w:rsidRPr="00C74AA6">
              <w:rPr>
                <w:rFonts w:cs="Arial"/>
                <w:i/>
                <w:szCs w:val="20"/>
              </w:rPr>
              <w:t>Kodsystem för angiven kod fö</w:t>
            </w:r>
            <w:r>
              <w:rPr>
                <w:rFonts w:cs="Arial"/>
                <w:i/>
                <w:szCs w:val="20"/>
              </w:rPr>
              <w:t>r adresstyp. Ska vara följande:</w:t>
            </w:r>
          </w:p>
          <w:p w14:paraId="26EA8AEF" w14:textId="77777777" w:rsidR="00F31B70" w:rsidRDefault="00F31B70" w:rsidP="009A2543">
            <w:pPr>
              <w:rPr>
                <w:rFonts w:cs="Arial"/>
                <w:i/>
                <w:szCs w:val="20"/>
              </w:rPr>
            </w:pPr>
          </w:p>
          <w:p w14:paraId="0EE0B776" w14:textId="77777777" w:rsidR="00F31B70" w:rsidRPr="003A2BE3" w:rsidRDefault="00F31B70" w:rsidP="009A2543">
            <w:pPr>
              <w:rPr>
                <w:rFonts w:cs="Arial"/>
                <w:i/>
                <w:szCs w:val="20"/>
              </w:rPr>
            </w:pPr>
            <w:r w:rsidRPr="003A2BE3">
              <w:rPr>
                <w:rFonts w:cs="Arial"/>
                <w:i/>
                <w:szCs w:val="20"/>
              </w:rPr>
              <w:t>KV Healthcare Service Location (HL7) med OID</w:t>
            </w:r>
          </w:p>
          <w:p w14:paraId="5DEAEC07" w14:textId="77777777" w:rsidR="00F31B70" w:rsidRPr="00235F93" w:rsidRDefault="00F31B70" w:rsidP="009A254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186DB14C" w14:textId="77777777" w:rsidR="00F31B70" w:rsidRPr="00C74AA6" w:rsidRDefault="00F31B70" w:rsidP="009A2543">
            <w:pPr>
              <w:rPr>
                <w:rFonts w:eastAsia="Batang"/>
                <w:i/>
                <w:szCs w:val="20"/>
                <w:lang w:val="en-US"/>
              </w:rPr>
            </w:pPr>
            <w:r w:rsidRPr="00C74AA6">
              <w:rPr>
                <w:rFonts w:eastAsia="Batang"/>
                <w:i/>
                <w:szCs w:val="20"/>
                <w:lang w:val="en-US"/>
              </w:rPr>
              <w:t>1</w:t>
            </w:r>
          </w:p>
        </w:tc>
      </w:tr>
      <w:tr w:rsidR="00F31B70" w:rsidRPr="00C74AA6" w14:paraId="4488A24C" w14:textId="77777777" w:rsidTr="009A2543">
        <w:tc>
          <w:tcPr>
            <w:tcW w:w="2474" w:type="dxa"/>
            <w:tcBorders>
              <w:top w:val="single" w:sz="4" w:space="0" w:color="auto"/>
              <w:left w:val="single" w:sz="4" w:space="0" w:color="auto"/>
              <w:bottom w:val="single" w:sz="4" w:space="0" w:color="auto"/>
              <w:right w:val="single" w:sz="4" w:space="0" w:color="auto"/>
            </w:tcBorders>
          </w:tcPr>
          <w:p w14:paraId="3EA5B610" w14:textId="77777777" w:rsidR="00F31B70" w:rsidRPr="00C74AA6" w:rsidRDefault="00F31B70" w:rsidP="009A2543">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76464FDD" w14:textId="77777777" w:rsidR="00F31B70" w:rsidRPr="00C74AA6" w:rsidRDefault="00F31B70" w:rsidP="009A254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272B924" w14:textId="77777777" w:rsidR="00F31B70" w:rsidRPr="00C74AA6" w:rsidRDefault="00F31B70" w:rsidP="009A254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6354444" w14:textId="77777777" w:rsidR="00F31B70" w:rsidRPr="00C74AA6" w:rsidRDefault="00F31B70" w:rsidP="009A2543">
            <w:pPr>
              <w:rPr>
                <w:rFonts w:eastAsia="Batang"/>
                <w:i/>
                <w:szCs w:val="20"/>
                <w:lang w:val="en-US"/>
              </w:rPr>
            </w:pPr>
            <w:r w:rsidRPr="00C74AA6">
              <w:rPr>
                <w:rFonts w:eastAsia="Batang"/>
                <w:i/>
                <w:szCs w:val="20"/>
                <w:lang w:val="en-US"/>
              </w:rPr>
              <w:t>0..1</w:t>
            </w:r>
          </w:p>
        </w:tc>
      </w:tr>
      <w:tr w:rsidR="00F31B70" w:rsidRPr="00C74AA6" w14:paraId="0B957540" w14:textId="77777777" w:rsidTr="009A2543">
        <w:tc>
          <w:tcPr>
            <w:tcW w:w="2474" w:type="dxa"/>
            <w:tcBorders>
              <w:top w:val="single" w:sz="4" w:space="0" w:color="auto"/>
              <w:left w:val="single" w:sz="4" w:space="0" w:color="auto"/>
              <w:bottom w:val="single" w:sz="4" w:space="0" w:color="auto"/>
              <w:right w:val="single" w:sz="4" w:space="0" w:color="auto"/>
            </w:tcBorders>
          </w:tcPr>
          <w:p w14:paraId="48C713EB" w14:textId="77777777" w:rsidR="00F31B70" w:rsidRPr="00C74AA6" w:rsidRDefault="00F31B70" w:rsidP="009A2543">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1853F285" w14:textId="77777777" w:rsidR="00F31B70" w:rsidRPr="00C74AA6" w:rsidRDefault="00F31B70" w:rsidP="009A254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78B8B1E" w14:textId="77777777" w:rsidR="00F31B70" w:rsidRPr="00C74AA6" w:rsidRDefault="00F31B70" w:rsidP="009A254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F64DD94" w14:textId="77777777" w:rsidR="00F31B70" w:rsidRPr="00C74AA6" w:rsidRDefault="00F31B70" w:rsidP="009A2543">
            <w:pPr>
              <w:rPr>
                <w:rFonts w:eastAsia="Batang"/>
                <w:i/>
                <w:szCs w:val="20"/>
                <w:lang w:val="en-US"/>
              </w:rPr>
            </w:pPr>
            <w:r w:rsidRPr="00C74AA6">
              <w:rPr>
                <w:rFonts w:eastAsia="Batang"/>
                <w:i/>
                <w:szCs w:val="20"/>
                <w:lang w:val="en-US"/>
              </w:rPr>
              <w:t>0..1</w:t>
            </w:r>
          </w:p>
        </w:tc>
      </w:tr>
      <w:tr w:rsidR="00F31B70" w:rsidRPr="00C74AA6" w14:paraId="0A08E968" w14:textId="77777777" w:rsidTr="009A2543">
        <w:tc>
          <w:tcPr>
            <w:tcW w:w="2474" w:type="dxa"/>
            <w:tcBorders>
              <w:top w:val="single" w:sz="4" w:space="0" w:color="auto"/>
              <w:left w:val="single" w:sz="4" w:space="0" w:color="auto"/>
              <w:bottom w:val="single" w:sz="4" w:space="0" w:color="auto"/>
              <w:right w:val="single" w:sz="4" w:space="0" w:color="auto"/>
            </w:tcBorders>
          </w:tcPr>
          <w:p w14:paraId="7FBFBCBD" w14:textId="77777777" w:rsidR="00F31B70" w:rsidRPr="00C74AA6" w:rsidRDefault="00F31B70" w:rsidP="009A254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79B88A1B" w14:textId="77777777" w:rsidR="00F31B70" w:rsidRPr="00C74AA6" w:rsidRDefault="00F31B70" w:rsidP="009A254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79719EE" w14:textId="77777777" w:rsidR="00F31B70" w:rsidRPr="00C74AA6" w:rsidRDefault="00F31B70" w:rsidP="009A254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ACA9D7F" w14:textId="77777777" w:rsidR="00F31B70" w:rsidRPr="009B5733" w:rsidRDefault="00F31B70" w:rsidP="009A2543">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F31B70" w:rsidRPr="00964D8F" w14:paraId="73B87948" w14:textId="77777777" w:rsidTr="009A2543">
        <w:tc>
          <w:tcPr>
            <w:tcW w:w="2474" w:type="dxa"/>
          </w:tcPr>
          <w:p w14:paraId="12EEED36" w14:textId="77777777" w:rsidR="00F31B70" w:rsidRPr="009B5733" w:rsidRDefault="00F31B70" w:rsidP="009A2543">
            <w:pPr>
              <w:rPr>
                <w:rFonts w:eastAsia="Batang"/>
                <w:i/>
                <w:szCs w:val="20"/>
              </w:rPr>
            </w:pPr>
            <w:proofErr w:type="gramStart"/>
            <w:r w:rsidRPr="009B5733">
              <w:rPr>
                <w:rFonts w:eastAsia="Batang"/>
                <w:i/>
                <w:szCs w:val="20"/>
              </w:rPr>
              <w:t>..</w:t>
            </w:r>
            <w:proofErr w:type="gramEnd"/>
            <w:r w:rsidRPr="009B5733">
              <w:rPr>
                <w:rFonts w:eastAsia="Batang"/>
                <w:i/>
                <w:szCs w:val="20"/>
              </w:rPr>
              <w:t>/LocationType.address.purpose.</w:t>
            </w:r>
            <w:r w:rsidRPr="00C74AA6">
              <w:rPr>
                <w:rFonts w:cs="Arial"/>
                <w:i/>
                <w:color w:val="000000"/>
                <w:szCs w:val="20"/>
                <w:lang w:eastAsia="sv-SE"/>
              </w:rPr>
              <w:t>value</w:t>
            </w:r>
          </w:p>
        </w:tc>
        <w:tc>
          <w:tcPr>
            <w:tcW w:w="2506" w:type="dxa"/>
          </w:tcPr>
          <w:p w14:paraId="730EED75" w14:textId="77777777" w:rsidR="00F31B70" w:rsidRPr="009B5733" w:rsidRDefault="00F31B70" w:rsidP="009A2543">
            <w:pPr>
              <w:rPr>
                <w:rFonts w:eastAsia="Batang"/>
                <w:i/>
                <w:szCs w:val="20"/>
              </w:rPr>
            </w:pPr>
            <w:r w:rsidRPr="00C74AA6">
              <w:rPr>
                <w:rFonts w:cs="Arial"/>
                <w:i/>
                <w:color w:val="000000"/>
                <w:szCs w:val="20"/>
                <w:highlight w:val="white"/>
                <w:lang w:eastAsia="sv-SE"/>
              </w:rPr>
              <w:t>AddressPartType</w:t>
            </w:r>
          </w:p>
        </w:tc>
        <w:tc>
          <w:tcPr>
            <w:tcW w:w="2925" w:type="dxa"/>
          </w:tcPr>
          <w:p w14:paraId="1EB88E3A" w14:textId="77777777" w:rsidR="00F31B70" w:rsidRPr="00C74AA6" w:rsidRDefault="00F31B70" w:rsidP="009A2543">
            <w:pPr>
              <w:rPr>
                <w:rFonts w:cs="Arial"/>
                <w:i/>
                <w:szCs w:val="20"/>
              </w:rPr>
            </w:pPr>
            <w:r>
              <w:rPr>
                <w:rFonts w:cs="Arial"/>
                <w:i/>
              </w:rPr>
              <w:t>Själva adressen anges.</w:t>
            </w:r>
          </w:p>
        </w:tc>
        <w:tc>
          <w:tcPr>
            <w:tcW w:w="1617" w:type="dxa"/>
          </w:tcPr>
          <w:p w14:paraId="29351021" w14:textId="77777777" w:rsidR="00F31B70" w:rsidRPr="009B5733" w:rsidRDefault="00F31B70" w:rsidP="009A2543">
            <w:pPr>
              <w:rPr>
                <w:rFonts w:eastAsia="Batang"/>
                <w:i/>
                <w:szCs w:val="20"/>
              </w:rPr>
            </w:pPr>
            <w:r w:rsidRPr="009B5733">
              <w:rPr>
                <w:rFonts w:eastAsia="Batang"/>
                <w:i/>
                <w:szCs w:val="20"/>
              </w:rPr>
              <w:t>1</w:t>
            </w:r>
            <w:proofErr w:type="gramStart"/>
            <w:r w:rsidRPr="009B5733">
              <w:rPr>
                <w:rFonts w:eastAsia="Batang"/>
                <w:i/>
                <w:szCs w:val="20"/>
              </w:rPr>
              <w:t>..</w:t>
            </w:r>
            <w:proofErr w:type="gramEnd"/>
            <w:r w:rsidRPr="009B5733">
              <w:rPr>
                <w:rFonts w:eastAsia="Batang"/>
                <w:i/>
                <w:szCs w:val="20"/>
              </w:rPr>
              <w:t>*</w:t>
            </w:r>
          </w:p>
        </w:tc>
      </w:tr>
      <w:tr w:rsidR="00F31B70" w:rsidRPr="00964D8F" w14:paraId="72F1BC9A" w14:textId="77777777" w:rsidTr="009A2543">
        <w:tc>
          <w:tcPr>
            <w:tcW w:w="2474" w:type="dxa"/>
          </w:tcPr>
          <w:p w14:paraId="0711C14F" w14:textId="77777777" w:rsidR="00F31B70" w:rsidRPr="00C74AA6" w:rsidRDefault="00F31B70" w:rsidP="009A2543">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4F31BACE" w14:textId="77777777" w:rsidR="00F31B70" w:rsidRPr="00C74AA6" w:rsidRDefault="00F31B70" w:rsidP="009A2543">
            <w:pPr>
              <w:rPr>
                <w:rFonts w:eastAsia="Batang"/>
                <w:i/>
                <w:szCs w:val="20"/>
                <w:lang w:val="en-GB"/>
              </w:rPr>
            </w:pPr>
            <w:r>
              <w:rPr>
                <w:rFonts w:cs="Arial"/>
                <w:i/>
                <w:color w:val="000000"/>
                <w:szCs w:val="20"/>
                <w:lang w:val="en-US" w:eastAsia="sv-SE"/>
              </w:rPr>
              <w:t>String</w:t>
            </w:r>
          </w:p>
        </w:tc>
        <w:tc>
          <w:tcPr>
            <w:tcW w:w="2925" w:type="dxa"/>
          </w:tcPr>
          <w:p w14:paraId="41D85923" w14:textId="77777777" w:rsidR="00F31B70" w:rsidRPr="00B81FE2" w:rsidRDefault="00F31B70" w:rsidP="009A2543">
            <w:pPr>
              <w:rPr>
                <w:rFonts w:cs="Arial"/>
                <w:i/>
                <w:szCs w:val="20"/>
              </w:rPr>
            </w:pPr>
            <w:r w:rsidRPr="00B81FE2">
              <w:rPr>
                <w:rFonts w:cs="Arial"/>
                <w:i/>
                <w:szCs w:val="20"/>
              </w:rPr>
              <w:t>Namn på adressdel som bygger upp addressrymden.</w:t>
            </w:r>
          </w:p>
        </w:tc>
        <w:tc>
          <w:tcPr>
            <w:tcW w:w="1617" w:type="dxa"/>
          </w:tcPr>
          <w:p w14:paraId="23E06790" w14:textId="77777777" w:rsidR="00F31B70" w:rsidRPr="00C74AA6" w:rsidRDefault="00F31B70" w:rsidP="009A2543">
            <w:pPr>
              <w:rPr>
                <w:rFonts w:eastAsia="Batang"/>
                <w:i/>
                <w:szCs w:val="20"/>
                <w:lang w:val="en-US"/>
              </w:rPr>
            </w:pPr>
            <w:r>
              <w:rPr>
                <w:rFonts w:eastAsia="Batang"/>
                <w:i/>
                <w:szCs w:val="20"/>
                <w:lang w:val="en-US"/>
              </w:rPr>
              <w:t>1</w:t>
            </w:r>
          </w:p>
        </w:tc>
      </w:tr>
      <w:tr w:rsidR="00F31B70" w:rsidRPr="00964D8F" w14:paraId="3E3D20DB" w14:textId="77777777" w:rsidTr="009A2543">
        <w:tc>
          <w:tcPr>
            <w:tcW w:w="2474" w:type="dxa"/>
          </w:tcPr>
          <w:p w14:paraId="3EDD501D" w14:textId="77777777" w:rsidR="00F31B70" w:rsidRPr="00964D8F" w:rsidRDefault="00F31B70" w:rsidP="009A254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4B573F3A" w14:textId="77777777" w:rsidR="00F31B70" w:rsidRDefault="00F31B70" w:rsidP="009A2543">
            <w:pPr>
              <w:rPr>
                <w:rFonts w:cs="Arial"/>
                <w:i/>
                <w:color w:val="000000"/>
                <w:szCs w:val="20"/>
                <w:lang w:eastAsia="sv-SE"/>
              </w:rPr>
            </w:pPr>
            <w:r w:rsidRPr="00964D8F">
              <w:rPr>
                <w:rFonts w:cs="Arial"/>
                <w:i/>
                <w:color w:val="000000"/>
                <w:szCs w:val="20"/>
                <w:highlight w:val="white"/>
                <w:lang w:eastAsia="sv-SE"/>
              </w:rPr>
              <w:t>AddressPartTypeEnum</w:t>
            </w:r>
          </w:p>
          <w:p w14:paraId="6D2173FA" w14:textId="77777777" w:rsidR="00F31B70" w:rsidRPr="00964D8F" w:rsidRDefault="00F31B70" w:rsidP="009A2543">
            <w:pPr>
              <w:rPr>
                <w:rFonts w:eastAsia="Batang"/>
                <w:i/>
                <w:szCs w:val="20"/>
                <w:lang w:val="en-GB"/>
              </w:rPr>
            </w:pPr>
          </w:p>
        </w:tc>
        <w:tc>
          <w:tcPr>
            <w:tcW w:w="2925" w:type="dxa"/>
          </w:tcPr>
          <w:p w14:paraId="376B2AD8" w14:textId="77777777" w:rsidR="00F31B70" w:rsidRDefault="00F31B70" w:rsidP="009A254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5575F09" w14:textId="77777777" w:rsidR="00F31B70" w:rsidRPr="00B81FE2" w:rsidRDefault="00F31B70" w:rsidP="009A2543">
            <w:pPr>
              <w:rPr>
                <w:rFonts w:cs="Arial"/>
                <w:i/>
                <w:color w:val="000000"/>
                <w:szCs w:val="20"/>
                <w:lang w:eastAsia="sv-SE"/>
              </w:rPr>
            </w:pPr>
          </w:p>
          <w:p w14:paraId="23E5A973" w14:textId="77777777" w:rsidR="00F31B70" w:rsidRPr="00DF0641" w:rsidRDefault="00F31B70" w:rsidP="009A2543">
            <w:pPr>
              <w:rPr>
                <w:rFonts w:cs="Arial"/>
                <w:i/>
                <w:szCs w:val="20"/>
              </w:rPr>
            </w:pPr>
            <w:r w:rsidRPr="00DF0641">
              <w:rPr>
                <w:rFonts w:cs="Arial"/>
                <w:i/>
                <w:szCs w:val="20"/>
              </w:rPr>
              <w:t xml:space="preserve">AL = Adressrad (används för leveransadress, tilläggsinfo eller en gatuadress men </w:t>
            </w:r>
            <w:proofErr w:type="gramStart"/>
            <w:r w:rsidRPr="00DF0641">
              <w:rPr>
                <w:rFonts w:cs="Arial"/>
                <w:i/>
                <w:szCs w:val="20"/>
              </w:rPr>
              <w:t>ej</w:t>
            </w:r>
            <w:proofErr w:type="gramEnd"/>
            <w:r w:rsidRPr="00DF0641">
              <w:rPr>
                <w:rFonts w:cs="Arial"/>
                <w:i/>
                <w:szCs w:val="20"/>
              </w:rPr>
              <w:t xml:space="preserve"> leveransadress och gatuadress tillsammans)</w:t>
            </w:r>
          </w:p>
          <w:p w14:paraId="3CA257B3" w14:textId="77777777" w:rsidR="00F31B70" w:rsidRPr="00DF0641" w:rsidRDefault="00F31B70" w:rsidP="009A2543">
            <w:pPr>
              <w:rPr>
                <w:rFonts w:cs="Arial"/>
                <w:i/>
                <w:szCs w:val="20"/>
              </w:rPr>
            </w:pPr>
            <w:r w:rsidRPr="00DF0641">
              <w:rPr>
                <w:rFonts w:cs="Arial"/>
                <w:i/>
                <w:szCs w:val="20"/>
              </w:rPr>
              <w:t>ADL = Tillägg lokalisationsinfo (t.ex. våningsnr "3", lägenhetsnr "122")</w:t>
            </w:r>
          </w:p>
          <w:p w14:paraId="3B0B4D56" w14:textId="77777777" w:rsidR="00F31B70" w:rsidRPr="00DF0641" w:rsidRDefault="00F31B70" w:rsidP="009A2543">
            <w:pPr>
              <w:rPr>
                <w:rFonts w:cs="Arial"/>
                <w:i/>
                <w:szCs w:val="20"/>
              </w:rPr>
            </w:pPr>
            <w:r w:rsidRPr="00DF0641">
              <w:rPr>
                <w:rFonts w:cs="Arial"/>
                <w:i/>
                <w:szCs w:val="20"/>
              </w:rPr>
              <w:t>UNIT = Definierar värdestypen för lokalisationsinfo (t.ex. "våning", "lägenhet")</w:t>
            </w:r>
          </w:p>
          <w:p w14:paraId="3BA2B7E1" w14:textId="77777777" w:rsidR="00F31B70" w:rsidRPr="00DF0641" w:rsidRDefault="00F31B70" w:rsidP="009A2543">
            <w:pPr>
              <w:rPr>
                <w:rFonts w:cs="Arial"/>
                <w:i/>
                <w:szCs w:val="20"/>
              </w:rPr>
            </w:pPr>
            <w:r w:rsidRPr="00DF0641">
              <w:rPr>
                <w:rFonts w:cs="Arial"/>
                <w:i/>
                <w:szCs w:val="20"/>
              </w:rPr>
              <w:t>UNID = Siffran eller namnet på värdestyp som kännetecknar byggnad eller fastighet (t.ex. "kvarteret Hälsan")</w:t>
            </w:r>
          </w:p>
          <w:p w14:paraId="6C751232" w14:textId="77777777" w:rsidR="00F31B70" w:rsidRPr="00DF0641" w:rsidRDefault="00F31B70" w:rsidP="009A2543">
            <w:pPr>
              <w:rPr>
                <w:rFonts w:cs="Arial"/>
                <w:i/>
                <w:szCs w:val="20"/>
              </w:rPr>
            </w:pPr>
            <w:r w:rsidRPr="00DF0641">
              <w:rPr>
                <w:rFonts w:cs="Arial"/>
                <w:i/>
                <w:szCs w:val="20"/>
              </w:rPr>
              <w:t xml:space="preserve">DAL = Leveransadressrad </w:t>
            </w:r>
            <w:r w:rsidRPr="00DF0641">
              <w:rPr>
                <w:rFonts w:cs="Arial"/>
                <w:i/>
                <w:szCs w:val="20"/>
              </w:rPr>
              <w:lastRenderedPageBreak/>
              <w:t>(tillåts inte stå i kombination med leveransadress och gatuadress)</w:t>
            </w:r>
          </w:p>
          <w:p w14:paraId="6247F1BC" w14:textId="77777777" w:rsidR="00F31B70" w:rsidRPr="00DF0641" w:rsidRDefault="00F31B70" w:rsidP="009A2543">
            <w:pPr>
              <w:rPr>
                <w:rFonts w:cs="Arial"/>
                <w:i/>
                <w:szCs w:val="20"/>
              </w:rPr>
            </w:pPr>
            <w:r w:rsidRPr="00DF0641">
              <w:rPr>
                <w:rFonts w:cs="Arial"/>
                <w:i/>
                <w:szCs w:val="20"/>
              </w:rPr>
              <w:t>DINSTA = Leveransområde (oftast en ort där leveransadressen skiljer sig från kommunorten)</w:t>
            </w:r>
          </w:p>
          <w:p w14:paraId="7D11B6F3" w14:textId="77777777" w:rsidR="00F31B70" w:rsidRPr="00DF0641" w:rsidRDefault="00F31B70" w:rsidP="009A2543">
            <w:pPr>
              <w:rPr>
                <w:rFonts w:cs="Arial"/>
                <w:i/>
                <w:szCs w:val="20"/>
              </w:rPr>
            </w:pPr>
            <w:r w:rsidRPr="00DF0641">
              <w:rPr>
                <w:rFonts w:cs="Arial"/>
                <w:i/>
                <w:szCs w:val="20"/>
              </w:rPr>
              <w:t>DINSTQ = Leveransadressbenämning (t.ex. hisshall "B", "östra" receptionen)</w:t>
            </w:r>
          </w:p>
          <w:p w14:paraId="2BA47992" w14:textId="77777777" w:rsidR="00F31B70" w:rsidRPr="00DF0641" w:rsidRDefault="00F31B70" w:rsidP="009A2543">
            <w:pPr>
              <w:rPr>
                <w:rFonts w:cs="Arial"/>
                <w:i/>
                <w:szCs w:val="20"/>
              </w:rPr>
            </w:pPr>
            <w:r w:rsidRPr="00DF0641">
              <w:rPr>
                <w:rFonts w:cs="Arial"/>
                <w:i/>
                <w:szCs w:val="20"/>
              </w:rPr>
              <w:t>DINST = Leveransadresstypen (t.ex. "hisshall", "receptionen")</w:t>
            </w:r>
          </w:p>
          <w:p w14:paraId="5FD8A217" w14:textId="77777777" w:rsidR="00F31B70" w:rsidRPr="00DF0641" w:rsidRDefault="00F31B70" w:rsidP="009A2543">
            <w:pPr>
              <w:rPr>
                <w:rFonts w:cs="Arial"/>
                <w:i/>
                <w:szCs w:val="20"/>
              </w:rPr>
            </w:pPr>
            <w:r w:rsidRPr="00DF0641">
              <w:rPr>
                <w:rFonts w:cs="Arial"/>
                <w:i/>
                <w:szCs w:val="20"/>
              </w:rPr>
              <w:t>DMOD = Leveranssätt (t.ex. "postutdelning", "postbox")</w:t>
            </w:r>
          </w:p>
          <w:p w14:paraId="14CF3436" w14:textId="77777777" w:rsidR="00F31B70" w:rsidRPr="00DF0641" w:rsidRDefault="00F31B70" w:rsidP="009A2543">
            <w:pPr>
              <w:rPr>
                <w:rFonts w:cs="Arial"/>
                <w:i/>
                <w:szCs w:val="20"/>
              </w:rPr>
            </w:pPr>
            <w:r w:rsidRPr="00DF0641">
              <w:rPr>
                <w:rFonts w:cs="Arial"/>
                <w:i/>
                <w:szCs w:val="20"/>
              </w:rPr>
              <w:t>DMODID = Leveranssättbenämning (t.ex. postbox "2683")</w:t>
            </w:r>
          </w:p>
          <w:p w14:paraId="6C12A5A6" w14:textId="77777777" w:rsidR="00F31B70" w:rsidRPr="00DF0641" w:rsidRDefault="00F31B70" w:rsidP="009A2543">
            <w:pPr>
              <w:rPr>
                <w:rFonts w:cs="Arial"/>
                <w:i/>
                <w:szCs w:val="20"/>
              </w:rPr>
            </w:pPr>
            <w:r w:rsidRPr="00DF0641">
              <w:rPr>
                <w:rFonts w:cs="Arial"/>
                <w:i/>
                <w:szCs w:val="20"/>
              </w:rPr>
              <w:t>SAL = Gatuadressrad (används frekvent då man inte vill bryta ned adressrymden i gatutyper, byggnadsnr etc.)</w:t>
            </w:r>
          </w:p>
          <w:p w14:paraId="2269CDB0" w14:textId="77777777" w:rsidR="00F31B70" w:rsidRPr="00DF0641" w:rsidRDefault="00F31B70" w:rsidP="009A2543">
            <w:pPr>
              <w:rPr>
                <w:rFonts w:cs="Arial"/>
                <w:i/>
                <w:szCs w:val="20"/>
              </w:rPr>
            </w:pPr>
            <w:r w:rsidRPr="00DF0641">
              <w:rPr>
                <w:rFonts w:cs="Arial"/>
                <w:i/>
                <w:szCs w:val="20"/>
              </w:rPr>
              <w:t xml:space="preserve">BNR = Byggnads- eller fastighetsnummer (används </w:t>
            </w:r>
            <w:proofErr w:type="gramStart"/>
            <w:r w:rsidRPr="00DF0641">
              <w:rPr>
                <w:rFonts w:cs="Arial"/>
                <w:i/>
                <w:szCs w:val="20"/>
              </w:rPr>
              <w:t>ej</w:t>
            </w:r>
            <w:proofErr w:type="gramEnd"/>
            <w:r w:rsidRPr="00DF0641">
              <w:rPr>
                <w:rFonts w:cs="Arial"/>
                <w:i/>
                <w:szCs w:val="20"/>
              </w:rPr>
              <w:t xml:space="preserve"> som gatunummer)</w:t>
            </w:r>
          </w:p>
          <w:p w14:paraId="5004A07E" w14:textId="77777777" w:rsidR="00F31B70" w:rsidRPr="00DF0641" w:rsidRDefault="00F31B70" w:rsidP="009A2543">
            <w:pPr>
              <w:rPr>
                <w:rFonts w:cs="Arial"/>
                <w:i/>
                <w:szCs w:val="20"/>
              </w:rPr>
            </w:pPr>
            <w:r w:rsidRPr="00DF0641">
              <w:rPr>
                <w:rFonts w:cs="Arial"/>
                <w:i/>
                <w:szCs w:val="20"/>
              </w:rPr>
              <w:t>BNN = Den numeriska delen av byggnads- eller fastighetsnumret</w:t>
            </w:r>
          </w:p>
          <w:p w14:paraId="5C8DED85" w14:textId="77777777" w:rsidR="00F31B70" w:rsidRPr="00DF0641" w:rsidRDefault="00F31B70" w:rsidP="009A2543">
            <w:pPr>
              <w:rPr>
                <w:rFonts w:cs="Arial"/>
                <w:i/>
                <w:szCs w:val="20"/>
              </w:rPr>
            </w:pPr>
            <w:r w:rsidRPr="00DF0641">
              <w:rPr>
                <w:rFonts w:cs="Arial"/>
                <w:i/>
                <w:szCs w:val="20"/>
              </w:rPr>
              <w:t>BNS = Byggnads- eller fastighetsnummer suffix (t.ex. 12"B")</w:t>
            </w:r>
          </w:p>
          <w:p w14:paraId="4BDDE8CC" w14:textId="77777777" w:rsidR="00F31B70" w:rsidRPr="00DF0641" w:rsidRDefault="00F31B70" w:rsidP="009A2543">
            <w:pPr>
              <w:rPr>
                <w:rFonts w:cs="Arial"/>
                <w:i/>
                <w:szCs w:val="20"/>
              </w:rPr>
            </w:pPr>
            <w:r w:rsidRPr="00DF0641">
              <w:rPr>
                <w:rFonts w:cs="Arial"/>
                <w:i/>
                <w:szCs w:val="20"/>
              </w:rPr>
              <w:t>STR = Gatunamn (namnet samt typen av gatan)</w:t>
            </w:r>
          </w:p>
          <w:p w14:paraId="1B38C004" w14:textId="77777777" w:rsidR="00F31B70" w:rsidRPr="00DF0641" w:rsidRDefault="00F31B70" w:rsidP="009A2543">
            <w:pPr>
              <w:rPr>
                <w:rFonts w:cs="Arial"/>
                <w:i/>
                <w:szCs w:val="20"/>
              </w:rPr>
            </w:pPr>
            <w:r w:rsidRPr="00DF0641">
              <w:rPr>
                <w:rFonts w:cs="Arial"/>
                <w:i/>
                <w:szCs w:val="20"/>
              </w:rPr>
              <w:t>STB = Gatunamnbasen (namnet på anknytande huvudgata utan riktning)</w:t>
            </w:r>
          </w:p>
          <w:p w14:paraId="6B2B0E20" w14:textId="77777777" w:rsidR="00F31B70" w:rsidRPr="00DF0641" w:rsidRDefault="00F31B70" w:rsidP="009A2543">
            <w:pPr>
              <w:rPr>
                <w:rFonts w:cs="Arial"/>
                <w:i/>
                <w:szCs w:val="20"/>
              </w:rPr>
            </w:pPr>
            <w:r w:rsidRPr="00DF0641">
              <w:rPr>
                <w:rFonts w:cs="Arial"/>
                <w:i/>
                <w:szCs w:val="20"/>
              </w:rPr>
              <w:t>STTYP = Gatutypen (typen på gatan som berörs, t.ex. "gågata")</w:t>
            </w:r>
          </w:p>
          <w:p w14:paraId="6DC9D610" w14:textId="77777777" w:rsidR="00F31B70" w:rsidRPr="00DF0641" w:rsidRDefault="00F31B70" w:rsidP="009A2543">
            <w:pPr>
              <w:rPr>
                <w:rFonts w:cs="Arial"/>
                <w:i/>
                <w:szCs w:val="20"/>
              </w:rPr>
            </w:pPr>
            <w:r w:rsidRPr="00DF0641">
              <w:rPr>
                <w:rFonts w:cs="Arial"/>
                <w:i/>
                <w:szCs w:val="20"/>
              </w:rPr>
              <w:t>DIR = Riktning (t.ex. N, S, W, E)</w:t>
            </w:r>
          </w:p>
          <w:p w14:paraId="73260824" w14:textId="77777777" w:rsidR="00F31B70" w:rsidRPr="00DF0641" w:rsidRDefault="00F31B70" w:rsidP="009A2543">
            <w:pPr>
              <w:rPr>
                <w:rFonts w:cs="Arial"/>
                <w:i/>
                <w:szCs w:val="20"/>
              </w:rPr>
            </w:pPr>
            <w:proofErr w:type="gramStart"/>
            <w:r w:rsidRPr="00DF0641">
              <w:rPr>
                <w:rFonts w:cs="Arial"/>
                <w:i/>
                <w:szCs w:val="20"/>
              </w:rPr>
              <w:t>INT</w:t>
            </w:r>
            <w:proofErr w:type="gramEnd"/>
            <w:r w:rsidRPr="00DF0641">
              <w:rPr>
                <w:rFonts w:cs="Arial"/>
                <w:i/>
                <w:szCs w:val="20"/>
              </w:rPr>
              <w:t xml:space="preserve"> = Korsning (anger att en korsning är anknuten berörd </w:t>
            </w:r>
            <w:r w:rsidRPr="00DF0641">
              <w:rPr>
                <w:rFonts w:cs="Arial"/>
                <w:i/>
                <w:szCs w:val="20"/>
              </w:rPr>
              <w:lastRenderedPageBreak/>
              <w:t>adress)</w:t>
            </w:r>
          </w:p>
          <w:p w14:paraId="15132F50" w14:textId="77777777" w:rsidR="00F31B70" w:rsidRPr="00DF0641" w:rsidRDefault="00F31B70" w:rsidP="009A2543">
            <w:pPr>
              <w:rPr>
                <w:rFonts w:cs="Arial"/>
                <w:i/>
                <w:szCs w:val="20"/>
                <w:lang w:val="en-US"/>
              </w:rPr>
            </w:pPr>
            <w:r w:rsidRPr="00DF0641">
              <w:rPr>
                <w:rFonts w:cs="Arial"/>
                <w:i/>
                <w:szCs w:val="20"/>
                <w:lang w:val="en-US"/>
              </w:rPr>
              <w:t>CAR = C/O (care of) adress</w:t>
            </w:r>
          </w:p>
          <w:p w14:paraId="1C0AC8A3" w14:textId="77777777" w:rsidR="00F31B70" w:rsidRPr="00DF0641" w:rsidRDefault="00F31B70" w:rsidP="009A2543">
            <w:pPr>
              <w:rPr>
                <w:rFonts w:cs="Arial"/>
                <w:i/>
                <w:szCs w:val="20"/>
              </w:rPr>
            </w:pPr>
            <w:r w:rsidRPr="00DF0641">
              <w:rPr>
                <w:rFonts w:cs="Arial"/>
                <w:i/>
                <w:szCs w:val="20"/>
              </w:rPr>
              <w:t>CEN = Områdes- kvartersbenämning (definierar område eller kvarter som berörd adress ligger i, t.ex. SoFo)</w:t>
            </w:r>
          </w:p>
          <w:p w14:paraId="64BFCE02" w14:textId="77777777" w:rsidR="00F31B70" w:rsidRPr="00DF0641" w:rsidRDefault="00F31B70" w:rsidP="009A2543">
            <w:pPr>
              <w:rPr>
                <w:rFonts w:cs="Arial"/>
                <w:i/>
                <w:szCs w:val="20"/>
              </w:rPr>
            </w:pPr>
            <w:r w:rsidRPr="00DF0641">
              <w:rPr>
                <w:rFonts w:cs="Arial"/>
                <w:i/>
                <w:szCs w:val="20"/>
              </w:rPr>
              <w:t>CNT = Land</w:t>
            </w:r>
          </w:p>
          <w:p w14:paraId="2D4F16CB" w14:textId="77777777" w:rsidR="00F31B70" w:rsidRPr="00DF0641" w:rsidRDefault="00F31B70" w:rsidP="009A2543">
            <w:pPr>
              <w:rPr>
                <w:rFonts w:cs="Arial"/>
                <w:i/>
                <w:szCs w:val="20"/>
              </w:rPr>
            </w:pPr>
            <w:r w:rsidRPr="00DF0641">
              <w:rPr>
                <w:rFonts w:cs="Arial"/>
                <w:i/>
                <w:szCs w:val="20"/>
              </w:rPr>
              <w:t>CPA = Län</w:t>
            </w:r>
          </w:p>
          <w:p w14:paraId="4E2A2B15" w14:textId="77777777" w:rsidR="00F31B70" w:rsidRPr="00DF0641" w:rsidRDefault="00F31B70" w:rsidP="009A2543">
            <w:pPr>
              <w:rPr>
                <w:rFonts w:cs="Arial"/>
                <w:i/>
                <w:szCs w:val="20"/>
              </w:rPr>
            </w:pPr>
            <w:r w:rsidRPr="00DF0641">
              <w:rPr>
                <w:rFonts w:cs="Arial"/>
                <w:i/>
                <w:szCs w:val="20"/>
              </w:rPr>
              <w:t>DEL = Skiljetecken (används för att särskilja text i adressrymden)</w:t>
            </w:r>
          </w:p>
          <w:p w14:paraId="42C3AD74" w14:textId="77777777" w:rsidR="00F31B70" w:rsidRPr="00DF0641" w:rsidRDefault="00F31B70" w:rsidP="009A2543">
            <w:pPr>
              <w:rPr>
                <w:rFonts w:cs="Arial"/>
                <w:i/>
                <w:szCs w:val="20"/>
              </w:rPr>
            </w:pPr>
            <w:r w:rsidRPr="00DF0641">
              <w:rPr>
                <w:rFonts w:cs="Arial"/>
                <w:i/>
                <w:szCs w:val="20"/>
              </w:rPr>
              <w:t>CTY = Postort</w:t>
            </w:r>
          </w:p>
          <w:p w14:paraId="67E21966" w14:textId="77777777" w:rsidR="00F31B70" w:rsidRPr="00DF0641" w:rsidRDefault="00F31B70" w:rsidP="009A2543">
            <w:pPr>
              <w:rPr>
                <w:rFonts w:cs="Arial"/>
                <w:i/>
                <w:szCs w:val="20"/>
              </w:rPr>
            </w:pPr>
            <w:r w:rsidRPr="00DF0641">
              <w:rPr>
                <w:rFonts w:cs="Arial"/>
                <w:i/>
                <w:szCs w:val="20"/>
              </w:rPr>
              <w:t>POB = Postbox</w:t>
            </w:r>
          </w:p>
          <w:p w14:paraId="67F54B39" w14:textId="77777777" w:rsidR="00F31B70" w:rsidRPr="00DF0641" w:rsidRDefault="00F31B70" w:rsidP="009A2543">
            <w:pPr>
              <w:rPr>
                <w:rFonts w:cs="Arial"/>
                <w:i/>
                <w:szCs w:val="20"/>
              </w:rPr>
            </w:pPr>
            <w:r w:rsidRPr="00DF0641">
              <w:rPr>
                <w:rFonts w:cs="Arial"/>
                <w:i/>
                <w:szCs w:val="20"/>
              </w:rPr>
              <w:t>ZIP = Postnummer</w:t>
            </w:r>
          </w:p>
          <w:p w14:paraId="4853BC7F" w14:textId="77777777" w:rsidR="00F31B70" w:rsidRPr="00DF0641" w:rsidRDefault="00F31B70" w:rsidP="009A2543">
            <w:pPr>
              <w:rPr>
                <w:rFonts w:cs="Arial"/>
                <w:i/>
                <w:szCs w:val="20"/>
              </w:rPr>
            </w:pPr>
            <w:r w:rsidRPr="00DF0641">
              <w:rPr>
                <w:rFonts w:cs="Arial"/>
                <w:i/>
                <w:szCs w:val="20"/>
              </w:rPr>
              <w:t>PRE = Distriktsområde</w:t>
            </w:r>
          </w:p>
          <w:p w14:paraId="4F733877" w14:textId="77777777" w:rsidR="00F31B70" w:rsidRPr="00964D8F" w:rsidRDefault="00F31B70" w:rsidP="009A2543">
            <w:pPr>
              <w:rPr>
                <w:rFonts w:cs="Arial"/>
                <w:i/>
                <w:szCs w:val="20"/>
                <w:lang w:val="en-US"/>
              </w:rPr>
            </w:pPr>
            <w:r w:rsidRPr="00DF0641">
              <w:rPr>
                <w:rFonts w:cs="Arial"/>
                <w:i/>
                <w:szCs w:val="20"/>
                <w:lang w:val="en-US"/>
              </w:rPr>
              <w:t>STA = Region eller provins</w:t>
            </w:r>
          </w:p>
        </w:tc>
        <w:tc>
          <w:tcPr>
            <w:tcW w:w="1617" w:type="dxa"/>
          </w:tcPr>
          <w:p w14:paraId="124A0F64" w14:textId="77777777" w:rsidR="00F31B70" w:rsidRPr="00964D8F" w:rsidRDefault="00F31B70" w:rsidP="009A2543">
            <w:pPr>
              <w:rPr>
                <w:rFonts w:eastAsia="Batang"/>
                <w:i/>
                <w:szCs w:val="20"/>
              </w:rPr>
            </w:pPr>
            <w:r w:rsidRPr="00964D8F">
              <w:rPr>
                <w:rFonts w:eastAsia="Batang"/>
                <w:i/>
                <w:szCs w:val="20"/>
              </w:rPr>
              <w:lastRenderedPageBreak/>
              <w:t>0</w:t>
            </w:r>
            <w:proofErr w:type="gramStart"/>
            <w:r w:rsidRPr="00964D8F">
              <w:rPr>
                <w:rFonts w:eastAsia="Batang"/>
                <w:i/>
                <w:szCs w:val="20"/>
              </w:rPr>
              <w:t>..</w:t>
            </w:r>
            <w:proofErr w:type="gramEnd"/>
            <w:r w:rsidRPr="00964D8F">
              <w:rPr>
                <w:rFonts w:eastAsia="Batang"/>
                <w:i/>
                <w:szCs w:val="20"/>
              </w:rPr>
              <w:t>1</w:t>
            </w:r>
          </w:p>
        </w:tc>
      </w:tr>
      <w:tr w:rsidR="00F31B70" w:rsidRPr="008345BA" w14:paraId="181A0A62" w14:textId="77777777" w:rsidTr="009A2543">
        <w:tc>
          <w:tcPr>
            <w:tcW w:w="2474" w:type="dxa"/>
          </w:tcPr>
          <w:p w14:paraId="4A224DDF" w14:textId="77777777" w:rsidR="00F31B70" w:rsidRPr="00964D8F" w:rsidRDefault="00F31B70" w:rsidP="009A2543">
            <w:pPr>
              <w:rPr>
                <w:rFonts w:eastAsia="Batang"/>
                <w:szCs w:val="20"/>
              </w:rPr>
            </w:pPr>
            <w:proofErr w:type="gramStart"/>
            <w:r w:rsidRPr="00964D8F">
              <w:rPr>
                <w:rFonts w:eastAsia="Batang"/>
                <w:szCs w:val="20"/>
              </w:rPr>
              <w:lastRenderedPageBreak/>
              <w:t>..</w:t>
            </w:r>
            <w:proofErr w:type="gramEnd"/>
            <w:r w:rsidRPr="00964D8F">
              <w:rPr>
                <w:rFonts w:eastAsia="Batang"/>
                <w:szCs w:val="20"/>
              </w:rPr>
              <w:t>/LocationType.telecom</w:t>
            </w:r>
          </w:p>
        </w:tc>
        <w:tc>
          <w:tcPr>
            <w:tcW w:w="2506" w:type="dxa"/>
          </w:tcPr>
          <w:p w14:paraId="21123576" w14:textId="77777777" w:rsidR="00F31B70" w:rsidRPr="00964D8F" w:rsidRDefault="00F31B70" w:rsidP="009A2543">
            <w:pPr>
              <w:rPr>
                <w:rFonts w:eastAsia="Batang"/>
                <w:szCs w:val="20"/>
              </w:rPr>
            </w:pPr>
            <w:r>
              <w:rPr>
                <w:rFonts w:eastAsia="Batang"/>
                <w:szCs w:val="20"/>
              </w:rPr>
              <w:t>TelType</w:t>
            </w:r>
          </w:p>
        </w:tc>
        <w:tc>
          <w:tcPr>
            <w:tcW w:w="2925" w:type="dxa"/>
          </w:tcPr>
          <w:p w14:paraId="5299B45A" w14:textId="77777777" w:rsidR="00F31B70" w:rsidRPr="008345BA" w:rsidRDefault="00F31B70" w:rsidP="009A254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6DA8BB48" w14:textId="77777777" w:rsidR="00F31B70" w:rsidRPr="008345BA" w:rsidRDefault="00F31B70" w:rsidP="009A2543">
            <w:pPr>
              <w:rPr>
                <w:rFonts w:cs="Arial"/>
                <w:szCs w:val="20"/>
              </w:rPr>
            </w:pPr>
          </w:p>
          <w:p w14:paraId="7D25AA25" w14:textId="77777777" w:rsidR="00F31B70" w:rsidRPr="008345BA" w:rsidRDefault="00F31B70" w:rsidP="009A254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28FD4A59" w14:textId="77777777" w:rsidR="00F31B70" w:rsidRPr="008345BA" w:rsidRDefault="00F31B70" w:rsidP="009A2543">
            <w:pPr>
              <w:rPr>
                <w:rFonts w:eastAsia="Batang"/>
                <w:szCs w:val="20"/>
                <w:lang w:val="en-US"/>
              </w:rPr>
            </w:pPr>
            <w:r w:rsidRPr="008345BA">
              <w:rPr>
                <w:rFonts w:eastAsia="Batang"/>
                <w:szCs w:val="20"/>
                <w:lang w:val="en-US"/>
              </w:rPr>
              <w:t>0..*</w:t>
            </w:r>
          </w:p>
        </w:tc>
      </w:tr>
      <w:tr w:rsidR="00F31B70" w:rsidRPr="00B81FE2" w14:paraId="5324C173" w14:textId="77777777" w:rsidTr="009A2543">
        <w:tc>
          <w:tcPr>
            <w:tcW w:w="2474" w:type="dxa"/>
          </w:tcPr>
          <w:p w14:paraId="3A0D011B" w14:textId="77777777" w:rsidR="00F31B70" w:rsidRPr="00B81FE2" w:rsidRDefault="00F31B70" w:rsidP="009A2543">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LocationType.telecom.use</w:t>
            </w:r>
          </w:p>
        </w:tc>
        <w:tc>
          <w:tcPr>
            <w:tcW w:w="2506" w:type="dxa"/>
          </w:tcPr>
          <w:p w14:paraId="1FF048CB" w14:textId="77777777" w:rsidR="00F31B70" w:rsidRPr="00B81FE2" w:rsidRDefault="00F31B70" w:rsidP="009A2543">
            <w:pPr>
              <w:rPr>
                <w:rFonts w:eastAsia="Batang"/>
                <w:i/>
                <w:szCs w:val="20"/>
              </w:rPr>
            </w:pPr>
            <w:r w:rsidRPr="00B81FE2">
              <w:rPr>
                <w:rFonts w:eastAsia="Batang"/>
                <w:i/>
                <w:szCs w:val="20"/>
              </w:rPr>
              <w:t>TelType</w:t>
            </w:r>
            <w:r>
              <w:rPr>
                <w:rFonts w:eastAsia="Batang"/>
                <w:i/>
                <w:szCs w:val="20"/>
              </w:rPr>
              <w:t>Enum</w:t>
            </w:r>
          </w:p>
        </w:tc>
        <w:tc>
          <w:tcPr>
            <w:tcW w:w="2925" w:type="dxa"/>
          </w:tcPr>
          <w:p w14:paraId="6025615F" w14:textId="77777777" w:rsidR="00F31B70" w:rsidRDefault="00F31B70" w:rsidP="009A254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15155A3F" w14:textId="77777777" w:rsidR="00F31B70" w:rsidRDefault="00F31B70" w:rsidP="009A2543">
            <w:pPr>
              <w:rPr>
                <w:rFonts w:cs="Arial"/>
                <w:i/>
                <w:szCs w:val="20"/>
              </w:rPr>
            </w:pPr>
          </w:p>
          <w:p w14:paraId="6F33E977" w14:textId="77777777" w:rsidR="00F31B70" w:rsidRPr="00B81FE2" w:rsidRDefault="00F31B70" w:rsidP="009A2543">
            <w:pPr>
              <w:rPr>
                <w:rFonts w:cs="Arial"/>
                <w:i/>
                <w:szCs w:val="20"/>
              </w:rPr>
            </w:pPr>
            <w:r w:rsidRPr="00B81FE2">
              <w:rPr>
                <w:rFonts w:cs="Arial"/>
                <w:i/>
                <w:szCs w:val="20"/>
              </w:rPr>
              <w:t>voice = Nummer för att föra ett röstsamtal</w:t>
            </w:r>
          </w:p>
          <w:p w14:paraId="35907E7B" w14:textId="77777777" w:rsidR="00F31B70" w:rsidRPr="00B81FE2" w:rsidRDefault="00F31B70" w:rsidP="009A2543">
            <w:pPr>
              <w:rPr>
                <w:rFonts w:cs="Arial"/>
                <w:i/>
                <w:szCs w:val="20"/>
                <w:lang w:val="en-US"/>
              </w:rPr>
            </w:pPr>
            <w:r w:rsidRPr="00B81FE2">
              <w:rPr>
                <w:rFonts w:cs="Arial"/>
                <w:i/>
                <w:szCs w:val="20"/>
                <w:lang w:val="en-US"/>
              </w:rPr>
              <w:t>fax = Faxnummer</w:t>
            </w:r>
          </w:p>
          <w:p w14:paraId="0350FF17" w14:textId="77777777" w:rsidR="00F31B70" w:rsidRPr="00B81FE2" w:rsidRDefault="00F31B70" w:rsidP="009A2543">
            <w:pPr>
              <w:rPr>
                <w:rFonts w:cs="Arial"/>
                <w:i/>
                <w:szCs w:val="20"/>
                <w:lang w:val="en-US"/>
              </w:rPr>
            </w:pPr>
            <w:r w:rsidRPr="00B81FE2">
              <w:rPr>
                <w:rFonts w:cs="Arial"/>
                <w:i/>
                <w:szCs w:val="20"/>
                <w:lang w:val="en-US"/>
              </w:rPr>
              <w:t>data = E-post adress</w:t>
            </w:r>
          </w:p>
          <w:p w14:paraId="5556D6FE" w14:textId="77777777" w:rsidR="00F31B70" w:rsidRPr="00B81FE2" w:rsidRDefault="00F31B70" w:rsidP="009A2543">
            <w:pPr>
              <w:rPr>
                <w:rFonts w:cs="Arial"/>
                <w:i/>
                <w:szCs w:val="20"/>
              </w:rPr>
            </w:pPr>
            <w:r w:rsidRPr="00B81FE2">
              <w:rPr>
                <w:rFonts w:cs="Arial"/>
                <w:i/>
                <w:szCs w:val="20"/>
              </w:rPr>
              <w:t>sms = Nummer för mobila textmeddelanden</w:t>
            </w:r>
          </w:p>
        </w:tc>
        <w:tc>
          <w:tcPr>
            <w:tcW w:w="1617" w:type="dxa"/>
          </w:tcPr>
          <w:p w14:paraId="7F82AC9B" w14:textId="77777777" w:rsidR="00F31B70" w:rsidRPr="00B81FE2" w:rsidRDefault="00F31B70" w:rsidP="009A2543">
            <w:pPr>
              <w:rPr>
                <w:rFonts w:eastAsia="Batang"/>
                <w:i/>
                <w:szCs w:val="20"/>
                <w:lang w:val="en-US"/>
              </w:rPr>
            </w:pPr>
            <w:r>
              <w:rPr>
                <w:rFonts w:eastAsia="Batang"/>
                <w:i/>
                <w:szCs w:val="20"/>
                <w:lang w:val="en-US"/>
              </w:rPr>
              <w:t>0..1</w:t>
            </w:r>
          </w:p>
        </w:tc>
      </w:tr>
      <w:tr w:rsidR="00F31B70" w:rsidRPr="00B81FE2" w14:paraId="6D5E1FFD" w14:textId="77777777" w:rsidTr="009A2543">
        <w:tc>
          <w:tcPr>
            <w:tcW w:w="2474" w:type="dxa"/>
          </w:tcPr>
          <w:p w14:paraId="441E3E75" w14:textId="77777777" w:rsidR="00F31B70" w:rsidRPr="00B81FE2" w:rsidRDefault="00F31B70" w:rsidP="009A2543">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LocationType.telecom.value</w:t>
            </w:r>
          </w:p>
        </w:tc>
        <w:tc>
          <w:tcPr>
            <w:tcW w:w="2506" w:type="dxa"/>
          </w:tcPr>
          <w:p w14:paraId="574ED4A3" w14:textId="77777777" w:rsidR="00F31B70" w:rsidRPr="00B81FE2" w:rsidRDefault="00F31B70" w:rsidP="009A2543">
            <w:pPr>
              <w:rPr>
                <w:rFonts w:eastAsia="Batang"/>
                <w:i/>
                <w:szCs w:val="20"/>
              </w:rPr>
            </w:pPr>
            <w:r>
              <w:rPr>
                <w:rFonts w:eastAsia="Batang"/>
                <w:i/>
                <w:szCs w:val="20"/>
              </w:rPr>
              <w:t>String</w:t>
            </w:r>
          </w:p>
        </w:tc>
        <w:tc>
          <w:tcPr>
            <w:tcW w:w="2925" w:type="dxa"/>
          </w:tcPr>
          <w:p w14:paraId="06404BA8" w14:textId="77777777" w:rsidR="00F31B70" w:rsidRPr="00B81FE2" w:rsidRDefault="00F31B70" w:rsidP="009A2543">
            <w:pPr>
              <w:rPr>
                <w:rFonts w:cs="Arial"/>
                <w:i/>
                <w:szCs w:val="20"/>
              </w:rPr>
            </w:pPr>
            <w:r>
              <w:rPr>
                <w:rFonts w:cs="Arial"/>
                <w:i/>
                <w:color w:val="000000"/>
                <w:szCs w:val="20"/>
                <w:lang w:eastAsia="sv-SE"/>
              </w:rPr>
              <w:t>Namn på alternativ för telekom kommunikation.</w:t>
            </w:r>
          </w:p>
        </w:tc>
        <w:tc>
          <w:tcPr>
            <w:tcW w:w="1617" w:type="dxa"/>
          </w:tcPr>
          <w:p w14:paraId="6BA328B9" w14:textId="77777777" w:rsidR="00F31B70" w:rsidRPr="00B81FE2" w:rsidRDefault="00F31B70" w:rsidP="009A2543">
            <w:pPr>
              <w:rPr>
                <w:rFonts w:eastAsia="Batang"/>
                <w:i/>
                <w:szCs w:val="20"/>
                <w:lang w:val="en-US"/>
              </w:rPr>
            </w:pPr>
            <w:r>
              <w:rPr>
                <w:rFonts w:eastAsia="Batang"/>
                <w:i/>
                <w:szCs w:val="20"/>
                <w:lang w:val="en-US"/>
              </w:rPr>
              <w:t>0..1</w:t>
            </w:r>
          </w:p>
        </w:tc>
      </w:tr>
      <w:tr w:rsidR="00F31B70" w:rsidRPr="008345BA" w14:paraId="5BCA3682" w14:textId="77777777" w:rsidTr="009A2543">
        <w:tc>
          <w:tcPr>
            <w:tcW w:w="2474" w:type="dxa"/>
            <w:shd w:val="clear" w:color="auto" w:fill="D9D9D9" w:themeFill="background1" w:themeFillShade="D9"/>
          </w:tcPr>
          <w:p w14:paraId="4EFE2492" w14:textId="77777777" w:rsidR="00F31B70" w:rsidRPr="008345BA" w:rsidRDefault="00F31B70" w:rsidP="009A254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06CDD207" w14:textId="77777777" w:rsidR="00F31B70" w:rsidRPr="008345BA" w:rsidRDefault="00F31B70" w:rsidP="009A254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20FF19FB" w14:textId="77777777" w:rsidR="00F31B70" w:rsidRPr="008345BA" w:rsidRDefault="00F31B70" w:rsidP="009A2543">
            <w:pPr>
              <w:rPr>
                <w:rFonts w:eastAsia="Batang"/>
                <w:szCs w:val="20"/>
                <w:lang w:val="en-US"/>
              </w:rPr>
            </w:pPr>
          </w:p>
        </w:tc>
        <w:tc>
          <w:tcPr>
            <w:tcW w:w="1617" w:type="dxa"/>
            <w:shd w:val="clear" w:color="auto" w:fill="D9D9D9" w:themeFill="background1" w:themeFillShade="D9"/>
          </w:tcPr>
          <w:p w14:paraId="759477F0"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704FCDD3" w14:textId="77777777" w:rsidTr="009A2543">
        <w:tc>
          <w:tcPr>
            <w:tcW w:w="2474" w:type="dxa"/>
          </w:tcPr>
          <w:p w14:paraId="779A1109" w14:textId="77777777" w:rsidR="00F31B70" w:rsidRPr="00A21F75" w:rsidRDefault="00F31B70" w:rsidP="009A2543">
            <w:pPr>
              <w:rPr>
                <w:rFonts w:eastAsia="Batang"/>
                <w:szCs w:val="20"/>
                <w:lang w:val="en-GB"/>
              </w:rPr>
            </w:pPr>
            <w:r w:rsidRPr="008345BA">
              <w:rPr>
                <w:rFonts w:eastAsia="Batang"/>
                <w:szCs w:val="20"/>
                <w:lang w:val="en-GB"/>
              </w:rPr>
              <w:t>../PatientType.id</w:t>
            </w:r>
          </w:p>
        </w:tc>
        <w:tc>
          <w:tcPr>
            <w:tcW w:w="2506" w:type="dxa"/>
          </w:tcPr>
          <w:p w14:paraId="6C8C711D" w14:textId="77777777" w:rsidR="00F31B70" w:rsidRPr="00894EEA" w:rsidRDefault="00F31B70" w:rsidP="009A2543">
            <w:pPr>
              <w:rPr>
                <w:rFonts w:eastAsia="Batang"/>
                <w:szCs w:val="20"/>
              </w:rPr>
            </w:pPr>
            <w:r w:rsidRPr="00894EEA">
              <w:rPr>
                <w:rFonts w:eastAsia="Batang"/>
                <w:szCs w:val="20"/>
              </w:rPr>
              <w:t>IIType</w:t>
            </w:r>
          </w:p>
        </w:tc>
        <w:tc>
          <w:tcPr>
            <w:tcW w:w="2925" w:type="dxa"/>
          </w:tcPr>
          <w:p w14:paraId="62DC66A3" w14:textId="77777777" w:rsidR="00F31B70" w:rsidRPr="008F3E17" w:rsidRDefault="00F31B70" w:rsidP="009A254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3C5A53DB" w14:textId="77777777" w:rsidR="00F31B70" w:rsidRPr="008345BA" w:rsidRDefault="00F31B70" w:rsidP="009A2543">
            <w:pPr>
              <w:rPr>
                <w:rFonts w:eastAsia="Batang"/>
                <w:szCs w:val="20"/>
              </w:rPr>
            </w:pPr>
            <w:r w:rsidRPr="008345BA">
              <w:rPr>
                <w:rFonts w:eastAsia="Batang"/>
                <w:szCs w:val="20"/>
              </w:rPr>
              <w:t>1</w:t>
            </w:r>
          </w:p>
        </w:tc>
      </w:tr>
      <w:tr w:rsidR="00F31B70" w:rsidRPr="000D472E" w14:paraId="162C2510" w14:textId="77777777" w:rsidTr="009A2543">
        <w:tc>
          <w:tcPr>
            <w:tcW w:w="2474" w:type="dxa"/>
            <w:tcBorders>
              <w:top w:val="single" w:sz="4" w:space="0" w:color="auto"/>
              <w:left w:val="single" w:sz="4" w:space="0" w:color="auto"/>
              <w:bottom w:val="single" w:sz="4" w:space="0" w:color="auto"/>
              <w:right w:val="single" w:sz="4" w:space="0" w:color="auto"/>
            </w:tcBorders>
          </w:tcPr>
          <w:p w14:paraId="40980C9E" w14:textId="77777777" w:rsidR="00F31B70" w:rsidRPr="000D472E" w:rsidRDefault="00F31B70" w:rsidP="009A254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2428D1B5" w14:textId="77777777" w:rsidR="00F31B70" w:rsidRPr="000D472E" w:rsidRDefault="00F31B70" w:rsidP="009A254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D01CB18" w14:textId="77777777" w:rsidR="00F31B70" w:rsidRPr="00FE0141" w:rsidRDefault="00F31B70" w:rsidP="009A2543">
            <w:pPr>
              <w:rPr>
                <w:i/>
                <w:szCs w:val="20"/>
              </w:rPr>
            </w:pPr>
            <w:r w:rsidRPr="00FE0141">
              <w:rPr>
                <w:i/>
                <w:szCs w:val="20"/>
              </w:rPr>
              <w:t>KV OID för typ av identifierare:</w:t>
            </w:r>
          </w:p>
          <w:p w14:paraId="58D9365A" w14:textId="77777777" w:rsidR="00F31B70" w:rsidRPr="000D472E" w:rsidRDefault="00F31B70" w:rsidP="009A2543">
            <w:pPr>
              <w:rPr>
                <w:i/>
                <w:szCs w:val="20"/>
              </w:rPr>
            </w:pPr>
          </w:p>
          <w:p w14:paraId="20070459" w14:textId="3CA00C13" w:rsidR="00F31B70" w:rsidRPr="000D472E" w:rsidRDefault="000A77FA" w:rsidP="009A2543">
            <w:pPr>
              <w:rPr>
                <w:i/>
                <w:szCs w:val="20"/>
              </w:rPr>
            </w:pPr>
            <w:r>
              <w:rPr>
                <w:i/>
                <w:szCs w:val="20"/>
              </w:rPr>
              <w:t xml:space="preserve">För personnummer används OID </w:t>
            </w:r>
            <w:r w:rsidR="00F31B70" w:rsidRPr="000D472E">
              <w:rPr>
                <w:i/>
                <w:szCs w:val="20"/>
              </w:rPr>
              <w:t>(1.2.752.129.2.1.3.1).</w:t>
            </w:r>
            <w:r w:rsidR="00F31B70" w:rsidRPr="000D472E">
              <w:rPr>
                <w:i/>
                <w:szCs w:val="20"/>
              </w:rPr>
              <w:br/>
            </w:r>
            <w:r>
              <w:rPr>
                <w:i/>
                <w:szCs w:val="20"/>
              </w:rPr>
              <w:t xml:space="preserve">För samordningsnummer </w:t>
            </w:r>
            <w:r>
              <w:rPr>
                <w:i/>
                <w:szCs w:val="20"/>
              </w:rPr>
              <w:lastRenderedPageBreak/>
              <w:t xml:space="preserve">används OID </w:t>
            </w:r>
            <w:r w:rsidR="00F31B70" w:rsidRPr="000D472E">
              <w:rPr>
                <w:i/>
                <w:szCs w:val="20"/>
              </w:rPr>
              <w:t>(1.2.752.129.2.1.3.3).</w:t>
            </w:r>
            <w:r w:rsidR="00F31B70" w:rsidRPr="000D472E">
              <w:rPr>
                <w:i/>
                <w:szCs w:val="20"/>
              </w:rPr>
              <w:br/>
            </w:r>
            <w:r>
              <w:rPr>
                <w:i/>
                <w:szCs w:val="20"/>
              </w:rPr>
              <w:t>För lokal</w:t>
            </w:r>
            <w:r w:rsidR="00B6228A">
              <w:rPr>
                <w:i/>
                <w:szCs w:val="20"/>
              </w:rPr>
              <w:t>t</w:t>
            </w:r>
            <w:r>
              <w:rPr>
                <w:i/>
                <w:szCs w:val="20"/>
              </w:rPr>
              <w:t xml:space="preserve"> reservnummer används OID (1.2.752.129.2.1.2.1)</w:t>
            </w:r>
          </w:p>
          <w:p w14:paraId="483E8227" w14:textId="78645C7F" w:rsidR="00F31B70" w:rsidRPr="008F26DD" w:rsidRDefault="00F31B70" w:rsidP="00B6228A">
            <w:pPr>
              <w:rPr>
                <w:rFonts w:eastAsia="Times New Roman" w:cs="Arial"/>
                <w:i/>
                <w:szCs w:val="20"/>
              </w:rPr>
            </w:pPr>
            <w:r w:rsidRPr="000D472E">
              <w:rPr>
                <w:i/>
                <w:szCs w:val="20"/>
              </w:rPr>
              <w:t>Det finns en OID för nationell</w:t>
            </w:r>
            <w:r w:rsidR="00B6228A">
              <w:rPr>
                <w:i/>
                <w:szCs w:val="20"/>
              </w:rPr>
              <w:t>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2113F85F" w14:textId="77777777" w:rsidR="00F31B70" w:rsidRPr="000D472E" w:rsidRDefault="00F31B70" w:rsidP="009A2543">
            <w:pPr>
              <w:rPr>
                <w:rFonts w:eastAsia="Batang"/>
                <w:i/>
                <w:szCs w:val="20"/>
              </w:rPr>
            </w:pPr>
            <w:r w:rsidRPr="000D472E">
              <w:rPr>
                <w:rFonts w:eastAsia="Batang"/>
                <w:i/>
                <w:szCs w:val="20"/>
              </w:rPr>
              <w:lastRenderedPageBreak/>
              <w:t>1</w:t>
            </w:r>
          </w:p>
        </w:tc>
      </w:tr>
      <w:tr w:rsidR="00F31B70" w:rsidRPr="000D472E" w14:paraId="0945FE54" w14:textId="77777777" w:rsidTr="009A2543">
        <w:tc>
          <w:tcPr>
            <w:tcW w:w="2474" w:type="dxa"/>
            <w:tcBorders>
              <w:top w:val="single" w:sz="4" w:space="0" w:color="auto"/>
              <w:left w:val="single" w:sz="4" w:space="0" w:color="auto"/>
              <w:bottom w:val="single" w:sz="4" w:space="0" w:color="auto"/>
              <w:right w:val="single" w:sz="4" w:space="0" w:color="auto"/>
            </w:tcBorders>
          </w:tcPr>
          <w:p w14:paraId="36969468" w14:textId="77777777" w:rsidR="00F31B70" w:rsidRPr="000D472E" w:rsidRDefault="00F31B70" w:rsidP="009A2543">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49C81918" w14:textId="77777777" w:rsidR="00F31B70" w:rsidRPr="000D472E" w:rsidRDefault="00F31B70" w:rsidP="009A254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C779A38" w14:textId="77777777" w:rsidR="00F31B70" w:rsidRDefault="00F31B70" w:rsidP="009A2543">
            <w:pPr>
              <w:rPr>
                <w:i/>
                <w:szCs w:val="20"/>
              </w:rPr>
            </w:pPr>
            <w:r>
              <w:rPr>
                <w:i/>
                <w:szCs w:val="20"/>
              </w:rPr>
              <w:t>Personnummer/globalt reservnummer/</w:t>
            </w:r>
            <w:r w:rsidRPr="00FE0141">
              <w:rPr>
                <w:i/>
                <w:szCs w:val="20"/>
              </w:rPr>
              <w:t>samordningsnummer</w:t>
            </w:r>
            <w:r>
              <w:rPr>
                <w:i/>
                <w:szCs w:val="20"/>
              </w:rPr>
              <w:t>.</w:t>
            </w:r>
          </w:p>
          <w:p w14:paraId="33640A6C" w14:textId="77777777" w:rsidR="00F31B70" w:rsidRDefault="00F31B70" w:rsidP="009A2543">
            <w:pPr>
              <w:rPr>
                <w:i/>
                <w:szCs w:val="20"/>
              </w:rPr>
            </w:pPr>
          </w:p>
          <w:p w14:paraId="1FF08DEE" w14:textId="77777777" w:rsidR="00F31B70" w:rsidRPr="00FE0141" w:rsidRDefault="00F31B70" w:rsidP="009A254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6A819BE1" w14:textId="77777777" w:rsidR="00F31B70" w:rsidRPr="000D472E" w:rsidRDefault="00F31B70" w:rsidP="009A2543">
            <w:pPr>
              <w:rPr>
                <w:rFonts w:eastAsia="Batang"/>
                <w:i/>
                <w:szCs w:val="20"/>
              </w:rPr>
            </w:pPr>
            <w:r w:rsidRPr="000D472E">
              <w:rPr>
                <w:rFonts w:eastAsia="Batang"/>
                <w:i/>
                <w:szCs w:val="20"/>
              </w:rPr>
              <w:t>1</w:t>
            </w:r>
          </w:p>
        </w:tc>
      </w:tr>
      <w:tr w:rsidR="00F31B70" w:rsidRPr="008345BA" w14:paraId="12487006" w14:textId="77777777" w:rsidTr="009A2543">
        <w:tc>
          <w:tcPr>
            <w:tcW w:w="2474" w:type="dxa"/>
          </w:tcPr>
          <w:p w14:paraId="5D3A8C18" w14:textId="77777777" w:rsidR="00F31B70" w:rsidRPr="008345BA" w:rsidRDefault="00F31B70" w:rsidP="009A2543">
            <w:pPr>
              <w:rPr>
                <w:rFonts w:eastAsia="Batang"/>
                <w:szCs w:val="20"/>
                <w:lang w:val="en-GB"/>
              </w:rPr>
            </w:pPr>
            <w:r w:rsidRPr="008345BA">
              <w:rPr>
                <w:rFonts w:eastAsia="Batang"/>
                <w:szCs w:val="20"/>
                <w:lang w:val="en-GB"/>
              </w:rPr>
              <w:t>../PatientType.dateOfBirth</w:t>
            </w:r>
          </w:p>
        </w:tc>
        <w:tc>
          <w:tcPr>
            <w:tcW w:w="2506" w:type="dxa"/>
          </w:tcPr>
          <w:p w14:paraId="2A1D5BAC" w14:textId="77777777" w:rsidR="00F31B70" w:rsidRPr="008345BA" w:rsidRDefault="00F31B70" w:rsidP="009A2543">
            <w:pPr>
              <w:rPr>
                <w:rFonts w:eastAsia="Batang"/>
                <w:szCs w:val="20"/>
                <w:lang w:val="en-GB"/>
              </w:rPr>
            </w:pPr>
            <w:r w:rsidRPr="008345BA">
              <w:rPr>
                <w:rFonts w:eastAsia="Batang"/>
                <w:szCs w:val="20"/>
                <w:lang w:val="en-GB"/>
              </w:rPr>
              <w:t>DateTime</w:t>
            </w:r>
          </w:p>
        </w:tc>
        <w:tc>
          <w:tcPr>
            <w:tcW w:w="2925" w:type="dxa"/>
          </w:tcPr>
          <w:p w14:paraId="43529EFD" w14:textId="77777777" w:rsidR="00F31B70" w:rsidRDefault="00F31B70" w:rsidP="009A2543">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proofErr w:type="gramStart"/>
            <w:r w:rsidRPr="008345BA">
              <w:rPr>
                <w:rFonts w:cs="Arial"/>
                <w:szCs w:val="20"/>
              </w:rPr>
              <w:t>Ej</w:t>
            </w:r>
            <w:proofErr w:type="gramEnd"/>
            <w:r w:rsidRPr="008345BA">
              <w:rPr>
                <w:rFonts w:cs="Arial"/>
                <w:szCs w:val="20"/>
              </w:rPr>
              <w:t xml:space="preserve"> personnummer!</w:t>
            </w:r>
          </w:p>
          <w:p w14:paraId="53AA3104" w14:textId="77777777" w:rsidR="00F31B70" w:rsidRPr="008F3E17" w:rsidRDefault="00F31B70" w:rsidP="009A2543">
            <w:pPr>
              <w:rPr>
                <w:rFonts w:cs="Arial"/>
                <w:szCs w:val="20"/>
              </w:rPr>
            </w:pPr>
          </w:p>
          <w:p w14:paraId="43274FE1" w14:textId="77777777" w:rsidR="00F31B70" w:rsidRPr="00DD495A" w:rsidRDefault="00F31B70" w:rsidP="009A2543">
            <w:pPr>
              <w:rPr>
                <w:rFonts w:eastAsia="Batang"/>
                <w:szCs w:val="20"/>
              </w:rPr>
            </w:pPr>
            <w:r w:rsidRPr="008F3E17">
              <w:rPr>
                <w:rFonts w:cs="Arial"/>
                <w:szCs w:val="20"/>
              </w:rPr>
              <w:t>Datum. Format ÅÅÅÅMMDD.</w:t>
            </w:r>
          </w:p>
        </w:tc>
        <w:tc>
          <w:tcPr>
            <w:tcW w:w="1617" w:type="dxa"/>
          </w:tcPr>
          <w:p w14:paraId="56303404"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0C82829C" w14:textId="77777777" w:rsidTr="009A2543">
        <w:tc>
          <w:tcPr>
            <w:tcW w:w="2474" w:type="dxa"/>
          </w:tcPr>
          <w:p w14:paraId="7FFE3F3D" w14:textId="77777777" w:rsidR="00F31B70" w:rsidRPr="008345BA" w:rsidRDefault="00F31B70" w:rsidP="009A2543">
            <w:pPr>
              <w:rPr>
                <w:rFonts w:eastAsia="Batang"/>
                <w:szCs w:val="20"/>
                <w:lang w:val="en-GB"/>
              </w:rPr>
            </w:pPr>
            <w:r w:rsidRPr="008345BA">
              <w:rPr>
                <w:rFonts w:eastAsia="Batang"/>
                <w:szCs w:val="20"/>
                <w:lang w:val="en-GB"/>
              </w:rPr>
              <w:t>../PatientType.gender</w:t>
            </w:r>
          </w:p>
        </w:tc>
        <w:tc>
          <w:tcPr>
            <w:tcW w:w="2506" w:type="dxa"/>
          </w:tcPr>
          <w:p w14:paraId="57CCF5AE" w14:textId="77777777" w:rsidR="00F31B70" w:rsidRPr="008345BA" w:rsidRDefault="00F31B70" w:rsidP="009A2543">
            <w:pPr>
              <w:rPr>
                <w:rFonts w:eastAsia="Batang"/>
                <w:szCs w:val="20"/>
                <w:lang w:val="en-GB"/>
              </w:rPr>
            </w:pPr>
            <w:r w:rsidRPr="008345BA">
              <w:rPr>
                <w:rFonts w:eastAsia="Batang"/>
                <w:szCs w:val="20"/>
                <w:lang w:val="en-GB"/>
              </w:rPr>
              <w:t>CVType</w:t>
            </w:r>
          </w:p>
        </w:tc>
        <w:tc>
          <w:tcPr>
            <w:tcW w:w="2925" w:type="dxa"/>
          </w:tcPr>
          <w:p w14:paraId="6CF9EB0D" w14:textId="77777777" w:rsidR="00F31B70" w:rsidRPr="00953E0D" w:rsidRDefault="00F31B70" w:rsidP="009A2543">
            <w:pPr>
              <w:rPr>
                <w:rFonts w:cs="Arial"/>
                <w:szCs w:val="20"/>
              </w:rPr>
            </w:pPr>
            <w:r w:rsidRPr="008345BA">
              <w:rPr>
                <w:rFonts w:cs="Arial"/>
                <w:szCs w:val="20"/>
              </w:rPr>
              <w:t>Anger patienten</w:t>
            </w:r>
            <w:r>
              <w:rPr>
                <w:rFonts w:cs="Arial"/>
                <w:szCs w:val="20"/>
              </w:rPr>
              <w:t>s kön.</w:t>
            </w:r>
          </w:p>
        </w:tc>
        <w:tc>
          <w:tcPr>
            <w:tcW w:w="1617" w:type="dxa"/>
          </w:tcPr>
          <w:p w14:paraId="4ABB3F91"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0D472E" w14:paraId="5CC0385C" w14:textId="77777777" w:rsidTr="009A2543">
        <w:tc>
          <w:tcPr>
            <w:tcW w:w="2474" w:type="dxa"/>
            <w:tcBorders>
              <w:top w:val="single" w:sz="4" w:space="0" w:color="auto"/>
              <w:left w:val="single" w:sz="4" w:space="0" w:color="auto"/>
              <w:bottom w:val="single" w:sz="4" w:space="0" w:color="auto"/>
              <w:right w:val="single" w:sz="4" w:space="0" w:color="auto"/>
            </w:tcBorders>
          </w:tcPr>
          <w:p w14:paraId="05D9417D" w14:textId="77777777" w:rsidR="00F31B70" w:rsidRPr="000D472E" w:rsidRDefault="00F31B70" w:rsidP="009A2543">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7AB20F54" w14:textId="77777777" w:rsidR="00F31B70" w:rsidRPr="000D472E" w:rsidRDefault="00F31B70" w:rsidP="009A254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030F31" w14:textId="77777777" w:rsidR="00F31B70" w:rsidRPr="000D472E" w:rsidRDefault="00F31B70" w:rsidP="009A2543">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 xml:space="preserve">Antingen 0 för okänt, 1 för Kvinna, 2 för Man och 9 för </w:t>
            </w:r>
            <w:proofErr w:type="gramStart"/>
            <w:r w:rsidRPr="000D472E">
              <w:rPr>
                <w:rFonts w:cs="Arial"/>
                <w:i/>
                <w:szCs w:val="20"/>
              </w:rPr>
              <w:t>Ej</w:t>
            </w:r>
            <w:proofErr w:type="gramEnd"/>
            <w:r w:rsidRPr="000D472E">
              <w:rPr>
                <w:rFonts w:cs="Arial"/>
                <w:i/>
                <w:szCs w:val="20"/>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3C6A8013" w14:textId="77777777" w:rsidR="00F31B70" w:rsidRPr="000D472E" w:rsidRDefault="00F31B70" w:rsidP="009A2543">
            <w:pPr>
              <w:rPr>
                <w:rFonts w:eastAsia="Batang"/>
                <w:i/>
                <w:szCs w:val="20"/>
              </w:rPr>
            </w:pPr>
            <w:r w:rsidRPr="000D472E">
              <w:rPr>
                <w:rFonts w:eastAsia="Batang"/>
                <w:i/>
                <w:szCs w:val="20"/>
              </w:rPr>
              <w:t>1</w:t>
            </w:r>
          </w:p>
        </w:tc>
      </w:tr>
      <w:tr w:rsidR="00F31B70" w:rsidRPr="000D472E" w14:paraId="01875C52" w14:textId="77777777" w:rsidTr="009A2543">
        <w:tc>
          <w:tcPr>
            <w:tcW w:w="2474" w:type="dxa"/>
            <w:tcBorders>
              <w:top w:val="single" w:sz="4" w:space="0" w:color="auto"/>
              <w:left w:val="single" w:sz="4" w:space="0" w:color="auto"/>
              <w:bottom w:val="single" w:sz="4" w:space="0" w:color="auto"/>
              <w:right w:val="single" w:sz="4" w:space="0" w:color="auto"/>
            </w:tcBorders>
          </w:tcPr>
          <w:p w14:paraId="553F0AFF" w14:textId="77777777" w:rsidR="00F31B70" w:rsidRPr="000D472E" w:rsidRDefault="00F31B70" w:rsidP="009A2543">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6E95AFDA" w14:textId="77777777" w:rsidR="00F31B70" w:rsidRPr="000D472E" w:rsidRDefault="00F31B70" w:rsidP="009A254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882884" w14:textId="77777777" w:rsidR="00F31B70" w:rsidRPr="000D472E" w:rsidRDefault="00F31B70" w:rsidP="009A2543">
            <w:pPr>
              <w:rPr>
                <w:rFonts w:cs="Arial"/>
                <w:i/>
                <w:szCs w:val="20"/>
              </w:rPr>
            </w:pPr>
            <w:r w:rsidRPr="000D472E">
              <w:rPr>
                <w:rFonts w:cs="Arial"/>
                <w:i/>
                <w:szCs w:val="20"/>
              </w:rPr>
              <w:t xml:space="preserve">Kodsystem för angiven kod för könstyp. </w:t>
            </w:r>
          </w:p>
          <w:p w14:paraId="25874691" w14:textId="77777777" w:rsidR="00F31B70" w:rsidRPr="000D472E" w:rsidRDefault="00F31B70" w:rsidP="009A2543">
            <w:pPr>
              <w:rPr>
                <w:rFonts w:cs="Arial"/>
                <w:i/>
                <w:szCs w:val="20"/>
              </w:rPr>
            </w:pPr>
          </w:p>
          <w:p w14:paraId="51AAF0D5" w14:textId="77777777" w:rsidR="00F31B70" w:rsidRPr="000D472E" w:rsidRDefault="00F31B70" w:rsidP="009A2543">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25E5F226" w14:textId="77777777" w:rsidR="00F31B70" w:rsidRPr="000D472E" w:rsidRDefault="00F31B70" w:rsidP="009A2543">
            <w:pPr>
              <w:rPr>
                <w:rFonts w:eastAsia="Batang"/>
                <w:i/>
                <w:szCs w:val="20"/>
              </w:rPr>
            </w:pPr>
            <w:r w:rsidRPr="000D472E">
              <w:rPr>
                <w:rFonts w:eastAsia="Batang"/>
                <w:i/>
                <w:szCs w:val="20"/>
              </w:rPr>
              <w:t>1</w:t>
            </w:r>
          </w:p>
        </w:tc>
      </w:tr>
      <w:tr w:rsidR="00F31B70" w:rsidRPr="000D472E" w14:paraId="6E62DD85" w14:textId="77777777" w:rsidTr="009A2543">
        <w:tc>
          <w:tcPr>
            <w:tcW w:w="2474" w:type="dxa"/>
            <w:tcBorders>
              <w:top w:val="single" w:sz="4" w:space="0" w:color="auto"/>
              <w:left w:val="single" w:sz="4" w:space="0" w:color="auto"/>
              <w:bottom w:val="single" w:sz="4" w:space="0" w:color="auto"/>
              <w:right w:val="single" w:sz="4" w:space="0" w:color="auto"/>
            </w:tcBorders>
          </w:tcPr>
          <w:p w14:paraId="40ED7853" w14:textId="77777777" w:rsidR="00F31B70" w:rsidRPr="000D472E" w:rsidRDefault="00F31B70" w:rsidP="009A254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712DED61" w14:textId="77777777" w:rsidR="00F31B70" w:rsidRPr="000D472E" w:rsidRDefault="00F31B70" w:rsidP="009A254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9F896C1" w14:textId="77777777" w:rsidR="00F31B70" w:rsidRPr="000D472E" w:rsidRDefault="00F31B70" w:rsidP="009A254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0BC2EFA" w14:textId="77777777" w:rsidR="00F31B70" w:rsidRPr="000D472E" w:rsidRDefault="00F31B70" w:rsidP="009A254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F31B70" w:rsidRPr="000D472E" w14:paraId="77CA1006" w14:textId="77777777" w:rsidTr="009A2543">
        <w:tc>
          <w:tcPr>
            <w:tcW w:w="2474" w:type="dxa"/>
            <w:tcBorders>
              <w:top w:val="single" w:sz="4" w:space="0" w:color="auto"/>
              <w:left w:val="single" w:sz="4" w:space="0" w:color="auto"/>
              <w:bottom w:val="single" w:sz="4" w:space="0" w:color="auto"/>
              <w:right w:val="single" w:sz="4" w:space="0" w:color="auto"/>
            </w:tcBorders>
          </w:tcPr>
          <w:p w14:paraId="61D93A11" w14:textId="77777777" w:rsidR="00F31B70" w:rsidRPr="000D472E" w:rsidRDefault="00F31B70" w:rsidP="009A254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659576AA" w14:textId="77777777" w:rsidR="00F31B70" w:rsidRPr="000D472E" w:rsidRDefault="00F31B70" w:rsidP="009A254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F64574" w14:textId="77777777" w:rsidR="00F31B70" w:rsidRPr="000D472E" w:rsidRDefault="00F31B70" w:rsidP="009A254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FD349FB" w14:textId="77777777" w:rsidR="00F31B70" w:rsidRPr="000D472E" w:rsidRDefault="00F31B70" w:rsidP="009A254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F31B70" w:rsidRPr="000D472E" w14:paraId="7076C6DB" w14:textId="77777777" w:rsidTr="009A2543">
        <w:tc>
          <w:tcPr>
            <w:tcW w:w="2474" w:type="dxa"/>
            <w:tcBorders>
              <w:top w:val="single" w:sz="4" w:space="0" w:color="auto"/>
              <w:left w:val="single" w:sz="4" w:space="0" w:color="auto"/>
              <w:bottom w:val="single" w:sz="4" w:space="0" w:color="auto"/>
              <w:right w:val="single" w:sz="4" w:space="0" w:color="auto"/>
            </w:tcBorders>
          </w:tcPr>
          <w:p w14:paraId="1DD5C153" w14:textId="77777777" w:rsidR="00F31B70" w:rsidRPr="000D472E" w:rsidRDefault="00F31B70" w:rsidP="009A254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2C664C78" w14:textId="77777777" w:rsidR="00F31B70" w:rsidRPr="000D472E" w:rsidRDefault="00F31B70" w:rsidP="009A254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B905DB9" w14:textId="77777777" w:rsidR="00F31B70" w:rsidRPr="000D472E" w:rsidRDefault="00F31B70" w:rsidP="009A254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C688303" w14:textId="77777777" w:rsidR="00F31B70" w:rsidRPr="000D472E" w:rsidRDefault="00F31B70" w:rsidP="009A254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F31B70" w:rsidRPr="008345BA" w14:paraId="7034B8DC" w14:textId="77777777" w:rsidTr="009A2543">
        <w:tc>
          <w:tcPr>
            <w:tcW w:w="2474" w:type="dxa"/>
            <w:shd w:val="clear" w:color="auto" w:fill="D9D9D9" w:themeFill="background1" w:themeFillShade="D9"/>
          </w:tcPr>
          <w:p w14:paraId="17B7A550" w14:textId="77777777" w:rsidR="00F31B70" w:rsidRPr="008345BA" w:rsidRDefault="00F31B70" w:rsidP="009A254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7B4DBB4F" w14:textId="77777777" w:rsidR="00F31B70" w:rsidRPr="008345BA" w:rsidRDefault="00F31B70" w:rsidP="009A254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017D050" w14:textId="77777777" w:rsidR="00F31B70" w:rsidRPr="008345BA" w:rsidRDefault="00F31B70" w:rsidP="009A2543">
            <w:pPr>
              <w:rPr>
                <w:rFonts w:eastAsia="Batang"/>
                <w:szCs w:val="20"/>
              </w:rPr>
            </w:pPr>
          </w:p>
        </w:tc>
        <w:tc>
          <w:tcPr>
            <w:tcW w:w="1617" w:type="dxa"/>
            <w:shd w:val="clear" w:color="auto" w:fill="D9D9D9" w:themeFill="background1" w:themeFillShade="D9"/>
          </w:tcPr>
          <w:p w14:paraId="5C9F8EC3"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8345BA" w14:paraId="695622E1" w14:textId="77777777" w:rsidTr="009A2543">
        <w:tc>
          <w:tcPr>
            <w:tcW w:w="2474" w:type="dxa"/>
          </w:tcPr>
          <w:p w14:paraId="31A4D0F3" w14:textId="77777777" w:rsidR="00F31B70" w:rsidRPr="001107D1" w:rsidRDefault="00F31B70" w:rsidP="009A2543">
            <w:pPr>
              <w:rPr>
                <w:rFonts w:eastAsia="Batang"/>
                <w:szCs w:val="20"/>
              </w:rPr>
            </w:pPr>
            <w:proofErr w:type="gramStart"/>
            <w:r w:rsidRPr="001107D1">
              <w:rPr>
                <w:szCs w:val="20"/>
                <w:lang w:eastAsia="sv-SE"/>
              </w:rPr>
              <w:t>..</w:t>
            </w:r>
            <w:proofErr w:type="gramEnd"/>
            <w:r w:rsidRPr="001107D1">
              <w:rPr>
                <w:szCs w:val="20"/>
                <w:lang w:eastAsia="sv-SE"/>
              </w:rPr>
              <w:t>/</w:t>
            </w:r>
            <w:r w:rsidRPr="001107D1">
              <w:rPr>
                <w:rFonts w:eastAsia="Batang"/>
                <w:szCs w:val="20"/>
              </w:rPr>
              <w:t>LegalAuthenticatorType.id</w:t>
            </w:r>
          </w:p>
        </w:tc>
        <w:tc>
          <w:tcPr>
            <w:tcW w:w="2506" w:type="dxa"/>
          </w:tcPr>
          <w:p w14:paraId="1AF0CC07" w14:textId="77777777" w:rsidR="00F31B70" w:rsidRPr="001107D1" w:rsidRDefault="00F31B70" w:rsidP="009A2543">
            <w:pPr>
              <w:rPr>
                <w:rFonts w:eastAsia="Batang"/>
                <w:szCs w:val="20"/>
              </w:rPr>
            </w:pPr>
          </w:p>
          <w:p w14:paraId="22CFE28A" w14:textId="77777777" w:rsidR="00F31B70" w:rsidRPr="001107D1" w:rsidRDefault="00F31B70" w:rsidP="009A2543">
            <w:pPr>
              <w:rPr>
                <w:rFonts w:eastAsia="Batang"/>
                <w:szCs w:val="20"/>
              </w:rPr>
            </w:pPr>
            <w:r w:rsidRPr="001107D1">
              <w:rPr>
                <w:rFonts w:eastAsia="Batang"/>
                <w:szCs w:val="20"/>
              </w:rPr>
              <w:t>IIType</w:t>
            </w:r>
          </w:p>
        </w:tc>
        <w:tc>
          <w:tcPr>
            <w:tcW w:w="2925" w:type="dxa"/>
          </w:tcPr>
          <w:p w14:paraId="1C32923D" w14:textId="77777777" w:rsidR="00F31B70" w:rsidRPr="008345BA" w:rsidRDefault="00F31B70" w:rsidP="009A2543">
            <w:pPr>
              <w:rPr>
                <w:rFonts w:eastAsia="Batang"/>
                <w:szCs w:val="20"/>
              </w:rPr>
            </w:pPr>
            <w:r w:rsidRPr="00CE0209">
              <w:rPr>
                <w:rFonts w:cs="Arial"/>
                <w:szCs w:val="20"/>
              </w:rPr>
              <w:t>HSA-id för person som signerat dokumentet</w:t>
            </w:r>
            <w:r w:rsidRPr="008345BA">
              <w:rPr>
                <w:rFonts w:cs="Arial"/>
                <w:szCs w:val="20"/>
              </w:rPr>
              <w:t>.</w:t>
            </w:r>
          </w:p>
          <w:p w14:paraId="5B20FA49" w14:textId="77777777" w:rsidR="00F31B70" w:rsidRPr="008345BA" w:rsidRDefault="00F31B70" w:rsidP="009A2543">
            <w:pPr>
              <w:rPr>
                <w:rFonts w:eastAsia="Batang"/>
                <w:szCs w:val="20"/>
              </w:rPr>
            </w:pPr>
          </w:p>
        </w:tc>
        <w:tc>
          <w:tcPr>
            <w:tcW w:w="1617" w:type="dxa"/>
          </w:tcPr>
          <w:p w14:paraId="1B2EB157"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5822C8" w14:paraId="5CE9387A" w14:textId="77777777" w:rsidTr="009A2543">
        <w:tc>
          <w:tcPr>
            <w:tcW w:w="2474" w:type="dxa"/>
            <w:tcBorders>
              <w:top w:val="single" w:sz="4" w:space="0" w:color="auto"/>
              <w:left w:val="single" w:sz="4" w:space="0" w:color="auto"/>
              <w:bottom w:val="single" w:sz="4" w:space="0" w:color="auto"/>
              <w:right w:val="single" w:sz="4" w:space="0" w:color="auto"/>
            </w:tcBorders>
          </w:tcPr>
          <w:p w14:paraId="28850E7F" w14:textId="77777777" w:rsidR="00F31B70" w:rsidRPr="005822C8" w:rsidRDefault="00F31B70" w:rsidP="009A2543">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w:t>
            </w:r>
            <w:r w:rsidRPr="005822C8">
              <w:rPr>
                <w:rFonts w:eastAsia="Batang"/>
                <w:i/>
                <w:szCs w:val="20"/>
              </w:rPr>
              <w:lastRenderedPageBreak/>
              <w:t>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389E22D" w14:textId="77777777" w:rsidR="00F31B70" w:rsidRPr="005822C8" w:rsidRDefault="00F31B70" w:rsidP="009A2543">
            <w:pPr>
              <w:rPr>
                <w:rFonts w:eastAsia="Batang"/>
                <w:i/>
                <w:szCs w:val="20"/>
              </w:rPr>
            </w:pPr>
            <w:r w:rsidRPr="005822C8">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2BB68921" w14:textId="77777777" w:rsidR="00F31B70" w:rsidRPr="005822C8" w:rsidRDefault="00F31B70" w:rsidP="009A2543">
            <w:pPr>
              <w:rPr>
                <w:rFonts w:cs="Arial"/>
                <w:i/>
                <w:szCs w:val="20"/>
              </w:rPr>
            </w:pPr>
            <w:r w:rsidRPr="005822C8">
              <w:rPr>
                <w:rFonts w:cs="Arial"/>
                <w:i/>
              </w:rPr>
              <w:t xml:space="preserve">Root </w:t>
            </w:r>
            <w:r>
              <w:rPr>
                <w:rFonts w:cs="Arial"/>
                <w:i/>
              </w:rPr>
              <w:t>sätts till OID för HSA-</w:t>
            </w:r>
            <w:r>
              <w:rPr>
                <w:rFonts w:cs="Arial"/>
                <w:i/>
              </w:rPr>
              <w:lastRenderedPageBreak/>
              <w:t xml:space="preserve">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14B773FC" w14:textId="77777777" w:rsidR="00F31B70" w:rsidRPr="005822C8" w:rsidRDefault="00F31B70" w:rsidP="009A2543">
            <w:pPr>
              <w:rPr>
                <w:rFonts w:eastAsia="Batang"/>
                <w:i/>
                <w:szCs w:val="20"/>
              </w:rPr>
            </w:pPr>
            <w:r w:rsidRPr="005822C8">
              <w:rPr>
                <w:rFonts w:eastAsia="Batang"/>
                <w:i/>
                <w:szCs w:val="20"/>
              </w:rPr>
              <w:lastRenderedPageBreak/>
              <w:t>1</w:t>
            </w:r>
          </w:p>
        </w:tc>
      </w:tr>
      <w:tr w:rsidR="00F31B70" w:rsidRPr="005822C8" w14:paraId="59A4BB3E" w14:textId="77777777" w:rsidTr="009A2543">
        <w:tc>
          <w:tcPr>
            <w:tcW w:w="2474" w:type="dxa"/>
            <w:tcBorders>
              <w:top w:val="single" w:sz="4" w:space="0" w:color="auto"/>
              <w:left w:val="single" w:sz="4" w:space="0" w:color="auto"/>
              <w:bottom w:val="single" w:sz="4" w:space="0" w:color="auto"/>
              <w:right w:val="single" w:sz="4" w:space="0" w:color="auto"/>
            </w:tcBorders>
          </w:tcPr>
          <w:p w14:paraId="7A28876B" w14:textId="77777777" w:rsidR="00F31B70" w:rsidRPr="005822C8" w:rsidRDefault="00F31B70" w:rsidP="009A2543">
            <w:pPr>
              <w:rPr>
                <w:i/>
                <w:szCs w:val="20"/>
                <w:lang w:eastAsia="sv-SE"/>
              </w:rPr>
            </w:pPr>
            <w:proofErr w:type="gramStart"/>
            <w:r w:rsidRPr="005822C8">
              <w:rPr>
                <w:i/>
                <w:szCs w:val="20"/>
                <w:lang w:eastAsia="sv-SE"/>
              </w:rPr>
              <w:lastRenderedPageBreak/>
              <w:t>..</w:t>
            </w:r>
            <w:proofErr w:type="gramEnd"/>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FE011AC" w14:textId="77777777" w:rsidR="00F31B70" w:rsidRPr="005822C8" w:rsidRDefault="00F31B70" w:rsidP="009A254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212F2C9" w14:textId="77777777" w:rsidR="00F31B70" w:rsidRPr="005822C8" w:rsidRDefault="00F31B70" w:rsidP="009A254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BF8FA3D" w14:textId="77777777" w:rsidR="00F31B70" w:rsidRPr="005822C8" w:rsidRDefault="00F31B70" w:rsidP="009A2543">
            <w:pPr>
              <w:rPr>
                <w:rFonts w:eastAsia="Batang"/>
                <w:i/>
                <w:szCs w:val="20"/>
              </w:rPr>
            </w:pPr>
            <w:r w:rsidRPr="005822C8">
              <w:rPr>
                <w:rFonts w:eastAsia="Batang"/>
                <w:i/>
                <w:szCs w:val="20"/>
              </w:rPr>
              <w:t>1</w:t>
            </w:r>
          </w:p>
        </w:tc>
      </w:tr>
      <w:tr w:rsidR="00F31B70" w:rsidRPr="008345BA" w14:paraId="38776D89" w14:textId="77777777" w:rsidTr="009A2543">
        <w:tc>
          <w:tcPr>
            <w:tcW w:w="2474" w:type="dxa"/>
          </w:tcPr>
          <w:p w14:paraId="1FB0257F" w14:textId="77777777" w:rsidR="00F31B70" w:rsidRPr="008345BA" w:rsidRDefault="00F31B70" w:rsidP="009A2543">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439B4929" w14:textId="77777777" w:rsidR="00F31B70" w:rsidRPr="008345BA" w:rsidRDefault="00F31B70" w:rsidP="009A2543">
            <w:pPr>
              <w:rPr>
                <w:rFonts w:eastAsia="Batang"/>
                <w:szCs w:val="20"/>
                <w:lang w:val="en-GB"/>
              </w:rPr>
            </w:pPr>
          </w:p>
          <w:p w14:paraId="3752836F" w14:textId="77777777" w:rsidR="00F31B70" w:rsidRPr="008345BA" w:rsidRDefault="00F31B70" w:rsidP="009A2543">
            <w:pPr>
              <w:rPr>
                <w:rFonts w:eastAsia="Batang"/>
                <w:szCs w:val="20"/>
                <w:lang w:val="en-GB"/>
              </w:rPr>
            </w:pPr>
            <w:r w:rsidRPr="008345BA">
              <w:rPr>
                <w:rFonts w:eastAsia="Batang"/>
                <w:szCs w:val="20"/>
                <w:lang w:val="en-GB"/>
              </w:rPr>
              <w:t>TimeStamp</w:t>
            </w:r>
          </w:p>
        </w:tc>
        <w:tc>
          <w:tcPr>
            <w:tcW w:w="2925" w:type="dxa"/>
          </w:tcPr>
          <w:p w14:paraId="7389157C" w14:textId="77777777" w:rsidR="00F31B70" w:rsidRPr="00CE0209" w:rsidRDefault="00F31B70" w:rsidP="009A254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6D0A1FEB"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35C018A2" w14:textId="77777777" w:rsidTr="009A2543">
        <w:tc>
          <w:tcPr>
            <w:tcW w:w="2474" w:type="dxa"/>
          </w:tcPr>
          <w:p w14:paraId="58B201A7" w14:textId="77777777" w:rsidR="00F31B70" w:rsidRPr="002206AC" w:rsidRDefault="00F31B70" w:rsidP="009A254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3FF63830" w14:textId="77777777" w:rsidR="00F31B70" w:rsidRPr="002206AC" w:rsidRDefault="00F31B70" w:rsidP="009A2543">
            <w:pPr>
              <w:rPr>
                <w:rFonts w:eastAsia="Batang"/>
                <w:szCs w:val="20"/>
                <w:lang w:val="en-GB"/>
              </w:rPr>
            </w:pPr>
          </w:p>
          <w:p w14:paraId="63D65F14" w14:textId="77777777" w:rsidR="00F31B70" w:rsidRPr="002206AC" w:rsidRDefault="00F31B70" w:rsidP="009A2543">
            <w:pPr>
              <w:rPr>
                <w:rFonts w:eastAsia="Batang"/>
                <w:szCs w:val="20"/>
                <w:lang w:val="en-GB"/>
              </w:rPr>
            </w:pPr>
            <w:r w:rsidRPr="002206AC">
              <w:rPr>
                <w:rFonts w:eastAsia="Batang"/>
                <w:szCs w:val="20"/>
                <w:lang w:val="en-GB"/>
              </w:rPr>
              <w:t>String</w:t>
            </w:r>
          </w:p>
        </w:tc>
        <w:tc>
          <w:tcPr>
            <w:tcW w:w="2925" w:type="dxa"/>
          </w:tcPr>
          <w:p w14:paraId="320A73B5" w14:textId="77777777" w:rsidR="00F31B70" w:rsidRPr="009A0128" w:rsidRDefault="00F31B70" w:rsidP="009A254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5605C0BE" w14:textId="77777777" w:rsidR="00F31B70" w:rsidRPr="008345BA" w:rsidRDefault="00F31B70" w:rsidP="009A2543">
            <w:pPr>
              <w:rPr>
                <w:rFonts w:eastAsia="Batang"/>
                <w:szCs w:val="20"/>
              </w:rPr>
            </w:pPr>
            <w:r w:rsidRPr="002206AC">
              <w:rPr>
                <w:rFonts w:eastAsia="Batang"/>
                <w:szCs w:val="20"/>
              </w:rPr>
              <w:t>0</w:t>
            </w:r>
            <w:proofErr w:type="gramStart"/>
            <w:r w:rsidRPr="002206AC">
              <w:rPr>
                <w:rFonts w:eastAsia="Batang"/>
                <w:szCs w:val="20"/>
              </w:rPr>
              <w:t>..</w:t>
            </w:r>
            <w:proofErr w:type="gramEnd"/>
            <w:r w:rsidRPr="002206AC">
              <w:rPr>
                <w:rFonts w:eastAsia="Batang"/>
                <w:szCs w:val="20"/>
              </w:rPr>
              <w:t>1</w:t>
            </w:r>
          </w:p>
        </w:tc>
      </w:tr>
      <w:tr w:rsidR="00F31B70" w:rsidRPr="008345BA" w14:paraId="63FFD765"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7DD000" w14:textId="77777777" w:rsidR="00F31B70" w:rsidRPr="001956C7" w:rsidRDefault="00F31B70" w:rsidP="009A254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A15EF9" w14:textId="77777777" w:rsidR="00F31B70" w:rsidRPr="001956C7" w:rsidRDefault="00F31B70" w:rsidP="009A254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C56187" w14:textId="77777777" w:rsidR="00F31B70" w:rsidRPr="001956C7" w:rsidRDefault="00F31B70" w:rsidP="009A254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3B6789" w14:textId="77777777" w:rsidR="00F31B70" w:rsidRPr="008345BA" w:rsidRDefault="00F31B70" w:rsidP="009A2543">
            <w:r w:rsidRPr="008345BA">
              <w:t>0</w:t>
            </w:r>
            <w:proofErr w:type="gramStart"/>
            <w:r w:rsidRPr="008345BA">
              <w:t>..</w:t>
            </w:r>
            <w:proofErr w:type="gramEnd"/>
            <w:r w:rsidRPr="008345BA">
              <w:t>1</w:t>
            </w:r>
          </w:p>
        </w:tc>
      </w:tr>
      <w:tr w:rsidR="00F31B70" w:rsidRPr="008345BA" w14:paraId="6F2AA8E3" w14:textId="77777777" w:rsidTr="009A2543">
        <w:tc>
          <w:tcPr>
            <w:tcW w:w="2474" w:type="dxa"/>
            <w:tcBorders>
              <w:top w:val="single" w:sz="4" w:space="0" w:color="auto"/>
              <w:left w:val="single" w:sz="4" w:space="0" w:color="auto"/>
              <w:bottom w:val="single" w:sz="4" w:space="0" w:color="auto"/>
              <w:right w:val="single" w:sz="4" w:space="0" w:color="auto"/>
            </w:tcBorders>
          </w:tcPr>
          <w:p w14:paraId="68F73BB8" w14:textId="77777777" w:rsidR="00F31B70" w:rsidRPr="000676B3" w:rsidRDefault="00F31B70" w:rsidP="009A254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6FBAEF9C" w14:textId="77777777" w:rsidR="00F31B70" w:rsidRPr="000676B3" w:rsidRDefault="00F31B70" w:rsidP="009A2543"/>
          <w:p w14:paraId="718737D8" w14:textId="77777777" w:rsidR="00F31B70" w:rsidRPr="000676B3" w:rsidRDefault="00F31B70" w:rsidP="009A254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B764331" w14:textId="77777777" w:rsidR="00F31B70" w:rsidRPr="001956C7" w:rsidRDefault="00F31B70" w:rsidP="009A254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32FC9408" w14:textId="77777777" w:rsidR="00F31B70" w:rsidRPr="001956C7" w:rsidRDefault="00F31B70" w:rsidP="009A254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1EC7B9AB" w14:textId="77777777" w:rsidR="00F31B70" w:rsidRPr="008345BA" w:rsidRDefault="00F31B70" w:rsidP="009A2543">
            <w:r>
              <w:t>1</w:t>
            </w:r>
          </w:p>
        </w:tc>
      </w:tr>
      <w:tr w:rsidR="00F31B70" w:rsidRPr="00455CC0" w14:paraId="38040921" w14:textId="77777777" w:rsidTr="009A2543">
        <w:tc>
          <w:tcPr>
            <w:tcW w:w="2474" w:type="dxa"/>
            <w:tcBorders>
              <w:top w:val="single" w:sz="4" w:space="0" w:color="auto"/>
              <w:left w:val="single" w:sz="4" w:space="0" w:color="auto"/>
              <w:bottom w:val="single" w:sz="4" w:space="0" w:color="auto"/>
              <w:right w:val="single" w:sz="4" w:space="0" w:color="auto"/>
            </w:tcBorders>
          </w:tcPr>
          <w:p w14:paraId="529E0F83" w14:textId="77777777" w:rsidR="00F31B70" w:rsidRPr="00455CC0" w:rsidRDefault="00F31B70" w:rsidP="009A254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4C608F5" w14:textId="77777777" w:rsidR="00F31B70" w:rsidRPr="00455CC0" w:rsidRDefault="00F31B70" w:rsidP="009A254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0C5255DB" w14:textId="77777777" w:rsidR="00F31B70" w:rsidRPr="00455CC0" w:rsidRDefault="00F31B70" w:rsidP="009A2543">
            <w:pPr>
              <w:rPr>
                <w:rFonts w:eastAsia="Times New Roman" w:cs="Arial"/>
                <w:i/>
              </w:rPr>
            </w:pPr>
            <w:r w:rsidRPr="00455CC0">
              <w:rPr>
                <w:rFonts w:eastAsia="Times New Roman" w:cs="Arial"/>
                <w:i/>
              </w:rPr>
              <w:t>Root blir då</w:t>
            </w:r>
          </w:p>
          <w:p w14:paraId="4DB46489" w14:textId="77777777" w:rsidR="00F31B70" w:rsidRPr="00455CC0" w:rsidRDefault="00F31B70" w:rsidP="009A254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C81BB88" w14:textId="77777777" w:rsidR="00F31B70" w:rsidRPr="00455CC0" w:rsidRDefault="00F31B70" w:rsidP="009A2543">
            <w:pPr>
              <w:rPr>
                <w:i/>
              </w:rPr>
            </w:pPr>
            <w:r w:rsidRPr="00455CC0">
              <w:rPr>
                <w:i/>
              </w:rPr>
              <w:t>1</w:t>
            </w:r>
          </w:p>
        </w:tc>
      </w:tr>
      <w:tr w:rsidR="00F31B70" w:rsidRPr="00455CC0" w14:paraId="7D7FD0AE" w14:textId="77777777" w:rsidTr="009A2543">
        <w:tc>
          <w:tcPr>
            <w:tcW w:w="2474" w:type="dxa"/>
            <w:tcBorders>
              <w:top w:val="single" w:sz="4" w:space="0" w:color="auto"/>
              <w:left w:val="single" w:sz="4" w:space="0" w:color="auto"/>
              <w:bottom w:val="single" w:sz="4" w:space="0" w:color="auto"/>
              <w:right w:val="single" w:sz="4" w:space="0" w:color="auto"/>
            </w:tcBorders>
          </w:tcPr>
          <w:p w14:paraId="0DDEFDB9" w14:textId="77777777" w:rsidR="00F31B70" w:rsidRPr="00455CC0" w:rsidRDefault="00F31B70" w:rsidP="009A254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EB867AA" w14:textId="77777777" w:rsidR="00F31B70" w:rsidRPr="00455CC0" w:rsidRDefault="00F31B70" w:rsidP="009A254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36DCD35" w14:textId="77777777" w:rsidR="00F31B70" w:rsidRPr="00455CC0" w:rsidRDefault="00F31B70" w:rsidP="009A254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66664C09" w14:textId="77777777" w:rsidR="00F31B70" w:rsidRPr="00455CC0" w:rsidRDefault="00F31B70" w:rsidP="009A2543">
            <w:pPr>
              <w:rPr>
                <w:i/>
              </w:rPr>
            </w:pPr>
            <w:r w:rsidRPr="00455CC0">
              <w:rPr>
                <w:i/>
              </w:rPr>
              <w:t>1</w:t>
            </w:r>
          </w:p>
        </w:tc>
      </w:tr>
      <w:tr w:rsidR="00F31B70" w:rsidRPr="008345BA" w14:paraId="3D7F0F3D" w14:textId="77777777" w:rsidTr="009A2543">
        <w:tc>
          <w:tcPr>
            <w:tcW w:w="2474" w:type="dxa"/>
            <w:shd w:val="clear" w:color="auto" w:fill="D9D9D9" w:themeFill="background1" w:themeFillShade="D9"/>
          </w:tcPr>
          <w:p w14:paraId="2B759421" w14:textId="77777777" w:rsidR="00F31B70" w:rsidRPr="008345BA" w:rsidRDefault="00F31B70" w:rsidP="009A254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58C085A3" w14:textId="77777777" w:rsidR="00F31B70" w:rsidRPr="008345BA" w:rsidRDefault="00F31B70" w:rsidP="009A254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6CD39B46" w14:textId="77777777" w:rsidR="00F31B70" w:rsidRPr="008345BA" w:rsidRDefault="00F31B70" w:rsidP="009A2543">
            <w:pPr>
              <w:rPr>
                <w:rFonts w:eastAsia="Batang"/>
                <w:szCs w:val="20"/>
                <w:lang w:val="en-US"/>
              </w:rPr>
            </w:pPr>
          </w:p>
        </w:tc>
        <w:tc>
          <w:tcPr>
            <w:tcW w:w="1617" w:type="dxa"/>
            <w:shd w:val="clear" w:color="auto" w:fill="D9D9D9" w:themeFill="background1" w:themeFillShade="D9"/>
          </w:tcPr>
          <w:p w14:paraId="0CF8BD33"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w:t>
            </w:r>
          </w:p>
        </w:tc>
      </w:tr>
      <w:tr w:rsidR="00F31B70" w:rsidRPr="008345BA" w14:paraId="3C4606E5" w14:textId="77777777" w:rsidTr="009A2543">
        <w:tc>
          <w:tcPr>
            <w:tcW w:w="2474" w:type="dxa"/>
          </w:tcPr>
          <w:p w14:paraId="4E787C76"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/RelationType.code</w:t>
            </w:r>
          </w:p>
        </w:tc>
        <w:tc>
          <w:tcPr>
            <w:tcW w:w="2506" w:type="dxa"/>
          </w:tcPr>
          <w:p w14:paraId="7F4BAAE2" w14:textId="77777777" w:rsidR="00F31B70" w:rsidRPr="008345BA" w:rsidRDefault="00F31B70" w:rsidP="009A2543">
            <w:pPr>
              <w:rPr>
                <w:rFonts w:eastAsia="Batang"/>
                <w:szCs w:val="20"/>
              </w:rPr>
            </w:pPr>
            <w:r w:rsidRPr="008345BA">
              <w:rPr>
                <w:rFonts w:eastAsia="Batang"/>
                <w:szCs w:val="20"/>
              </w:rPr>
              <w:t>CVType</w:t>
            </w:r>
          </w:p>
        </w:tc>
        <w:tc>
          <w:tcPr>
            <w:tcW w:w="2925" w:type="dxa"/>
          </w:tcPr>
          <w:p w14:paraId="14E78F26" w14:textId="77777777" w:rsidR="00F31B70" w:rsidRPr="008345BA" w:rsidRDefault="00F31B70" w:rsidP="009A254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126B5FC7" w14:textId="77777777" w:rsidR="00F31B70" w:rsidRPr="008345BA" w:rsidRDefault="00F31B70" w:rsidP="009A2543">
            <w:pPr>
              <w:rPr>
                <w:rFonts w:eastAsia="Batang"/>
                <w:szCs w:val="20"/>
              </w:rPr>
            </w:pPr>
            <w:r w:rsidRPr="008345BA">
              <w:rPr>
                <w:rFonts w:eastAsia="Batang"/>
                <w:szCs w:val="20"/>
              </w:rPr>
              <w:t>1</w:t>
            </w:r>
          </w:p>
        </w:tc>
      </w:tr>
      <w:tr w:rsidR="00F31B70" w:rsidRPr="00D1172A" w14:paraId="4C63AC1A" w14:textId="77777777" w:rsidTr="009A2543">
        <w:tc>
          <w:tcPr>
            <w:tcW w:w="2474" w:type="dxa"/>
            <w:tcBorders>
              <w:top w:val="single" w:sz="4" w:space="0" w:color="auto"/>
              <w:left w:val="single" w:sz="4" w:space="0" w:color="auto"/>
              <w:bottom w:val="single" w:sz="4" w:space="0" w:color="auto"/>
              <w:right w:val="single" w:sz="4" w:space="0" w:color="auto"/>
            </w:tcBorders>
          </w:tcPr>
          <w:p w14:paraId="65836278" w14:textId="77777777" w:rsidR="00F31B70" w:rsidRPr="00D1172A" w:rsidRDefault="00F31B70" w:rsidP="009A2543">
            <w:pPr>
              <w:rPr>
                <w:i/>
                <w:szCs w:val="20"/>
                <w:lang w:eastAsia="sv-SE"/>
              </w:rPr>
            </w:pPr>
            <w:proofErr w:type="gramStart"/>
            <w:r w:rsidRPr="00D1172A">
              <w:rPr>
                <w:i/>
                <w:szCs w:val="20"/>
                <w:lang w:eastAsia="sv-SE"/>
              </w:rPr>
              <w:t>..</w:t>
            </w:r>
            <w:proofErr w:type="gramEnd"/>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7C658948" w14:textId="77777777" w:rsidR="00F31B70" w:rsidRPr="00D1172A" w:rsidRDefault="00F31B70" w:rsidP="009A254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E507A61" w14:textId="77777777" w:rsidR="00F31B70" w:rsidRDefault="00F31B70" w:rsidP="009A2543">
            <w:pPr>
              <w:rPr>
                <w:rFonts w:eastAsia="Batang"/>
                <w:i/>
                <w:szCs w:val="20"/>
              </w:rPr>
            </w:pPr>
            <w:r w:rsidRPr="00D1172A">
              <w:rPr>
                <w:rFonts w:eastAsia="Batang"/>
                <w:i/>
                <w:szCs w:val="20"/>
              </w:rPr>
              <w:t xml:space="preserve">Kod för </w:t>
            </w:r>
            <w:r>
              <w:rPr>
                <w:rFonts w:eastAsia="Batang"/>
                <w:i/>
                <w:szCs w:val="20"/>
              </w:rPr>
              <w:t>relationstyp.</w:t>
            </w:r>
          </w:p>
          <w:p w14:paraId="5073B261" w14:textId="77777777" w:rsidR="00F31B70" w:rsidRDefault="00F31B70" w:rsidP="009A2543">
            <w:pPr>
              <w:rPr>
                <w:rFonts w:eastAsia="Batang"/>
                <w:i/>
                <w:szCs w:val="20"/>
              </w:rPr>
            </w:pPr>
          </w:p>
          <w:p w14:paraId="018F1699" w14:textId="77777777" w:rsidR="00F31B70" w:rsidRDefault="00F31B70" w:rsidP="009A2543">
            <w:pPr>
              <w:rPr>
                <w:rFonts w:eastAsia="Batang"/>
                <w:i/>
                <w:szCs w:val="20"/>
              </w:rPr>
            </w:pPr>
            <w:r>
              <w:rPr>
                <w:rFonts w:eastAsia="Batang"/>
                <w:i/>
                <w:szCs w:val="20"/>
              </w:rPr>
              <w:t>T.ex. HL7 där refererad information ”har en förklaring” till det hämtade objektet. Code=EXPL</w:t>
            </w:r>
          </w:p>
          <w:p w14:paraId="69629983" w14:textId="77777777" w:rsidR="00F31B70" w:rsidRDefault="00F31B70" w:rsidP="009A2543">
            <w:pPr>
              <w:rPr>
                <w:rFonts w:eastAsia="Batang"/>
                <w:i/>
                <w:szCs w:val="20"/>
              </w:rPr>
            </w:pPr>
          </w:p>
          <w:p w14:paraId="06A81DB2" w14:textId="77777777" w:rsidR="00F31B70" w:rsidRPr="00D1172A" w:rsidRDefault="00F31B70" w:rsidP="009A2543">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7A87F234" w14:textId="77777777" w:rsidR="00F31B70" w:rsidRPr="00D1172A" w:rsidRDefault="00F31B70" w:rsidP="009A2543">
            <w:pPr>
              <w:rPr>
                <w:rFonts w:eastAsia="Batang"/>
                <w:i/>
                <w:szCs w:val="20"/>
              </w:rPr>
            </w:pPr>
            <w:r w:rsidRPr="00D1172A">
              <w:rPr>
                <w:rFonts w:eastAsia="Batang"/>
                <w:i/>
                <w:szCs w:val="20"/>
              </w:rPr>
              <w:t>1</w:t>
            </w:r>
          </w:p>
        </w:tc>
      </w:tr>
      <w:tr w:rsidR="00F31B70" w:rsidRPr="00D1172A" w14:paraId="2BA61892" w14:textId="77777777" w:rsidTr="009A2543">
        <w:tc>
          <w:tcPr>
            <w:tcW w:w="2474" w:type="dxa"/>
            <w:tcBorders>
              <w:top w:val="single" w:sz="4" w:space="0" w:color="auto"/>
              <w:left w:val="single" w:sz="4" w:space="0" w:color="auto"/>
              <w:bottom w:val="single" w:sz="4" w:space="0" w:color="auto"/>
              <w:right w:val="single" w:sz="4" w:space="0" w:color="auto"/>
            </w:tcBorders>
          </w:tcPr>
          <w:p w14:paraId="26CE3AFD" w14:textId="77777777" w:rsidR="00F31B70" w:rsidRPr="00D1172A" w:rsidRDefault="00F31B70" w:rsidP="009A2543">
            <w:pPr>
              <w:rPr>
                <w:i/>
                <w:szCs w:val="20"/>
                <w:lang w:eastAsia="sv-SE"/>
              </w:rPr>
            </w:pPr>
            <w:proofErr w:type="gramStart"/>
            <w:r w:rsidRPr="00D1172A">
              <w:rPr>
                <w:i/>
                <w:szCs w:val="20"/>
                <w:lang w:eastAsia="sv-SE"/>
              </w:rPr>
              <w:t>..</w:t>
            </w:r>
            <w:proofErr w:type="gramEnd"/>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50B9B1B5" w14:textId="77777777" w:rsidR="00F31B70" w:rsidRPr="00D1172A" w:rsidRDefault="00F31B70" w:rsidP="009A254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EE356A0" w14:textId="77777777" w:rsidR="00F31B70" w:rsidRPr="00D1172A" w:rsidRDefault="00F31B70" w:rsidP="009A2543">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727F2B36" w14:textId="77777777" w:rsidR="00F31B70" w:rsidRDefault="00F31B70" w:rsidP="009A2543">
            <w:pPr>
              <w:rPr>
                <w:rFonts w:eastAsia="Batang"/>
                <w:i/>
                <w:szCs w:val="20"/>
              </w:rPr>
            </w:pPr>
          </w:p>
          <w:p w14:paraId="13A9B6D3" w14:textId="77777777" w:rsidR="00F31B70" w:rsidRDefault="00F31B70" w:rsidP="009A2543">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w:t>
            </w:r>
            <w:proofErr w:type="gramStart"/>
            <w:r w:rsidRPr="00911DBE">
              <w:rPr>
                <w:rFonts w:eastAsia="Batang"/>
                <w:i/>
                <w:szCs w:val="20"/>
              </w:rPr>
              <w:t>113883.5</w:t>
            </w:r>
            <w:proofErr w:type="gramEnd"/>
            <w:r w:rsidRPr="00911DBE">
              <w:rPr>
                <w:rFonts w:eastAsia="Batang"/>
                <w:i/>
                <w:szCs w:val="20"/>
              </w:rPr>
              <w:t>.1002</w:t>
            </w:r>
          </w:p>
          <w:p w14:paraId="70D76808" w14:textId="77777777" w:rsidR="00F31B70" w:rsidRDefault="00F31B70" w:rsidP="009A2543">
            <w:pPr>
              <w:rPr>
                <w:rFonts w:eastAsia="Batang"/>
                <w:i/>
                <w:szCs w:val="20"/>
              </w:rPr>
            </w:pPr>
          </w:p>
          <w:p w14:paraId="12BF01A1" w14:textId="77777777" w:rsidR="00F31B70" w:rsidRDefault="00F31B70" w:rsidP="009A2543">
            <w:pPr>
              <w:rPr>
                <w:rFonts w:eastAsia="Batang"/>
                <w:i/>
                <w:szCs w:val="20"/>
              </w:rPr>
            </w:pPr>
            <w:r>
              <w:rPr>
                <w:rFonts w:eastAsia="Batang"/>
                <w:i/>
                <w:szCs w:val="20"/>
              </w:rPr>
              <w:t>Alternativ då HL7 inte räcker till är</w:t>
            </w:r>
            <w:r w:rsidRPr="00D1172A">
              <w:rPr>
                <w:rFonts w:eastAsia="Batang"/>
                <w:i/>
                <w:szCs w:val="20"/>
              </w:rPr>
              <w:t>KV Snomed CT SE.</w:t>
            </w:r>
          </w:p>
          <w:p w14:paraId="44AE47BE" w14:textId="77777777" w:rsidR="00F31B70" w:rsidRPr="00D1172A" w:rsidRDefault="00F31B70" w:rsidP="009A2543">
            <w:pPr>
              <w:rPr>
                <w:rFonts w:eastAsia="Batang"/>
                <w:i/>
                <w:szCs w:val="20"/>
              </w:rPr>
            </w:pPr>
            <w:r w:rsidRPr="004E4410">
              <w:rPr>
                <w:rFonts w:eastAsia="Batang"/>
                <w:i/>
                <w:szCs w:val="20"/>
              </w:rPr>
              <w:lastRenderedPageBreak/>
              <w:t>codeSystem=1.2.752.116.2.1.</w:t>
            </w:r>
          </w:p>
        </w:tc>
        <w:tc>
          <w:tcPr>
            <w:tcW w:w="1617" w:type="dxa"/>
            <w:tcBorders>
              <w:top w:val="single" w:sz="4" w:space="0" w:color="auto"/>
              <w:left w:val="single" w:sz="4" w:space="0" w:color="auto"/>
              <w:bottom w:val="single" w:sz="4" w:space="0" w:color="auto"/>
              <w:right w:val="single" w:sz="4" w:space="0" w:color="auto"/>
            </w:tcBorders>
          </w:tcPr>
          <w:p w14:paraId="6D031E16" w14:textId="77777777" w:rsidR="00F31B70" w:rsidRPr="00D1172A" w:rsidRDefault="00F31B70" w:rsidP="009A2543">
            <w:pPr>
              <w:rPr>
                <w:rFonts w:eastAsia="Batang"/>
                <w:i/>
                <w:szCs w:val="20"/>
              </w:rPr>
            </w:pPr>
            <w:r w:rsidRPr="00D1172A">
              <w:rPr>
                <w:rFonts w:eastAsia="Batang"/>
                <w:i/>
                <w:szCs w:val="20"/>
              </w:rPr>
              <w:lastRenderedPageBreak/>
              <w:t>1</w:t>
            </w:r>
          </w:p>
        </w:tc>
      </w:tr>
      <w:tr w:rsidR="00F31B70" w:rsidRPr="00D1172A" w14:paraId="71149AA8" w14:textId="77777777" w:rsidTr="009A2543">
        <w:tc>
          <w:tcPr>
            <w:tcW w:w="2474" w:type="dxa"/>
            <w:tcBorders>
              <w:top w:val="single" w:sz="4" w:space="0" w:color="auto"/>
              <w:left w:val="single" w:sz="4" w:space="0" w:color="auto"/>
              <w:bottom w:val="single" w:sz="4" w:space="0" w:color="auto"/>
              <w:right w:val="single" w:sz="4" w:space="0" w:color="auto"/>
            </w:tcBorders>
          </w:tcPr>
          <w:p w14:paraId="1E096625" w14:textId="77777777" w:rsidR="00F31B70" w:rsidRPr="00D1172A" w:rsidRDefault="00F31B70" w:rsidP="009A2543">
            <w:pPr>
              <w:rPr>
                <w:i/>
                <w:szCs w:val="20"/>
                <w:lang w:eastAsia="sv-SE"/>
              </w:rPr>
            </w:pPr>
            <w:proofErr w:type="gramStart"/>
            <w:r w:rsidRPr="00D1172A">
              <w:rPr>
                <w:i/>
                <w:szCs w:val="20"/>
                <w:lang w:eastAsia="sv-SE"/>
              </w:rPr>
              <w:lastRenderedPageBreak/>
              <w:t>..</w:t>
            </w:r>
            <w:proofErr w:type="gramEnd"/>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69A04965" w14:textId="77777777" w:rsidR="00F31B70" w:rsidRPr="00D1172A" w:rsidRDefault="00F31B70" w:rsidP="009A254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2C8B1F" w14:textId="77777777" w:rsidR="00F31B70" w:rsidRPr="00D1172A" w:rsidRDefault="00F31B70" w:rsidP="009A2543">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8E1FF86" w14:textId="77777777" w:rsidR="00F31B70" w:rsidRPr="00D1172A" w:rsidRDefault="00F31B70" w:rsidP="009A254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F31B70" w:rsidRPr="00D1172A" w14:paraId="56663BB8" w14:textId="77777777" w:rsidTr="009A2543">
        <w:tc>
          <w:tcPr>
            <w:tcW w:w="2474" w:type="dxa"/>
            <w:tcBorders>
              <w:top w:val="single" w:sz="4" w:space="0" w:color="auto"/>
              <w:left w:val="single" w:sz="4" w:space="0" w:color="auto"/>
              <w:bottom w:val="single" w:sz="4" w:space="0" w:color="auto"/>
              <w:right w:val="single" w:sz="4" w:space="0" w:color="auto"/>
            </w:tcBorders>
          </w:tcPr>
          <w:p w14:paraId="3E7E1D36" w14:textId="77777777" w:rsidR="00F31B70" w:rsidRPr="00D1172A" w:rsidRDefault="00F31B70" w:rsidP="009A2543">
            <w:pPr>
              <w:rPr>
                <w:i/>
                <w:szCs w:val="20"/>
                <w:lang w:eastAsia="sv-SE"/>
              </w:rPr>
            </w:pPr>
            <w:proofErr w:type="gramStart"/>
            <w:r w:rsidRPr="00D1172A">
              <w:rPr>
                <w:i/>
                <w:szCs w:val="20"/>
                <w:lang w:eastAsia="sv-SE"/>
              </w:rPr>
              <w:t>..</w:t>
            </w:r>
            <w:proofErr w:type="gramEnd"/>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73375F7" w14:textId="77777777" w:rsidR="00F31B70" w:rsidRPr="00D1172A" w:rsidRDefault="00F31B70" w:rsidP="009A254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4133EF" w14:textId="77777777" w:rsidR="00F31B70" w:rsidRPr="00D1172A" w:rsidRDefault="00F31B70" w:rsidP="009A254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C72424C" w14:textId="77777777" w:rsidR="00F31B70" w:rsidRPr="00D1172A" w:rsidRDefault="00F31B70" w:rsidP="009A254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F31B70" w:rsidRPr="00D1172A" w14:paraId="6CA4A422" w14:textId="77777777" w:rsidTr="009A2543">
        <w:tc>
          <w:tcPr>
            <w:tcW w:w="2474" w:type="dxa"/>
            <w:tcBorders>
              <w:top w:val="single" w:sz="4" w:space="0" w:color="auto"/>
              <w:left w:val="single" w:sz="4" w:space="0" w:color="auto"/>
              <w:bottom w:val="single" w:sz="4" w:space="0" w:color="auto"/>
              <w:right w:val="single" w:sz="4" w:space="0" w:color="auto"/>
            </w:tcBorders>
          </w:tcPr>
          <w:p w14:paraId="2B0DE114" w14:textId="77777777" w:rsidR="00F31B70" w:rsidRPr="00D1172A" w:rsidRDefault="00F31B70" w:rsidP="009A2543">
            <w:pPr>
              <w:rPr>
                <w:i/>
                <w:szCs w:val="20"/>
                <w:lang w:eastAsia="sv-SE"/>
              </w:rPr>
            </w:pPr>
            <w:proofErr w:type="gramStart"/>
            <w:r w:rsidRPr="00D1172A">
              <w:rPr>
                <w:i/>
                <w:szCs w:val="20"/>
                <w:lang w:eastAsia="sv-SE"/>
              </w:rPr>
              <w:t>..</w:t>
            </w:r>
            <w:proofErr w:type="gramEnd"/>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4E8090EF" w14:textId="77777777" w:rsidR="00F31B70" w:rsidRPr="00D1172A" w:rsidRDefault="00F31B70" w:rsidP="009A254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450468" w14:textId="77777777" w:rsidR="00F31B70" w:rsidRPr="00D1172A" w:rsidRDefault="00F31B70" w:rsidP="009A254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3C6CC9E" w14:textId="77777777" w:rsidR="00F31B70" w:rsidRPr="00D1172A" w:rsidRDefault="00F31B70" w:rsidP="009A254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F31B70" w:rsidRPr="008345BA" w14:paraId="38F41C0F" w14:textId="77777777" w:rsidTr="009A2543">
        <w:tc>
          <w:tcPr>
            <w:tcW w:w="2474" w:type="dxa"/>
            <w:shd w:val="clear" w:color="auto" w:fill="D9D9D9" w:themeFill="background1" w:themeFillShade="D9"/>
          </w:tcPr>
          <w:p w14:paraId="0339AB49"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566CB79B" w14:textId="77777777" w:rsidR="00F31B70" w:rsidRPr="008345BA" w:rsidRDefault="00F31B70" w:rsidP="009A254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23CC95F8" w14:textId="77777777" w:rsidR="00F31B70" w:rsidRPr="008345BA" w:rsidRDefault="00F31B70" w:rsidP="009A2543">
            <w:pPr>
              <w:rPr>
                <w:rFonts w:eastAsia="Batang"/>
                <w:szCs w:val="20"/>
              </w:rPr>
            </w:pPr>
          </w:p>
        </w:tc>
        <w:tc>
          <w:tcPr>
            <w:tcW w:w="1617" w:type="dxa"/>
            <w:shd w:val="clear" w:color="auto" w:fill="D9D9D9" w:themeFill="background1" w:themeFillShade="D9"/>
          </w:tcPr>
          <w:p w14:paraId="7AA221B5" w14:textId="77777777" w:rsidR="00F31B70" w:rsidRPr="008345BA" w:rsidRDefault="00F31B70" w:rsidP="009A2543">
            <w:pPr>
              <w:rPr>
                <w:rFonts w:eastAsia="Batang"/>
                <w:szCs w:val="20"/>
              </w:rPr>
            </w:pPr>
            <w:r w:rsidRPr="008345BA">
              <w:rPr>
                <w:rFonts w:eastAsia="Batang"/>
                <w:szCs w:val="20"/>
              </w:rPr>
              <w:t>1</w:t>
            </w:r>
            <w:proofErr w:type="gramStart"/>
            <w:r w:rsidRPr="008345BA">
              <w:rPr>
                <w:rFonts w:eastAsia="Batang"/>
                <w:szCs w:val="20"/>
              </w:rPr>
              <w:t>..</w:t>
            </w:r>
            <w:proofErr w:type="gramEnd"/>
            <w:r w:rsidRPr="008345BA">
              <w:rPr>
                <w:rFonts w:eastAsia="Batang"/>
                <w:szCs w:val="20"/>
              </w:rPr>
              <w:t>*</w:t>
            </w:r>
          </w:p>
        </w:tc>
      </w:tr>
      <w:tr w:rsidR="00F31B70" w:rsidRPr="008345BA" w14:paraId="61FD442F" w14:textId="77777777" w:rsidTr="009A2543">
        <w:tc>
          <w:tcPr>
            <w:tcW w:w="2474" w:type="dxa"/>
          </w:tcPr>
          <w:p w14:paraId="07E5364E"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ReferredInformationType.id</w:t>
            </w:r>
          </w:p>
        </w:tc>
        <w:tc>
          <w:tcPr>
            <w:tcW w:w="2506" w:type="dxa"/>
          </w:tcPr>
          <w:p w14:paraId="7F61136B" w14:textId="77777777" w:rsidR="00F31B70" w:rsidRPr="008345BA" w:rsidRDefault="00F31B70" w:rsidP="009A2543">
            <w:pPr>
              <w:rPr>
                <w:rFonts w:eastAsia="Batang"/>
                <w:szCs w:val="20"/>
              </w:rPr>
            </w:pPr>
            <w:r w:rsidRPr="008345BA">
              <w:rPr>
                <w:rFonts w:eastAsia="Batang"/>
                <w:szCs w:val="20"/>
              </w:rPr>
              <w:t>IIType</w:t>
            </w:r>
          </w:p>
        </w:tc>
        <w:tc>
          <w:tcPr>
            <w:tcW w:w="2925" w:type="dxa"/>
          </w:tcPr>
          <w:p w14:paraId="4A32DBD8" w14:textId="77777777" w:rsidR="00F31B70" w:rsidRPr="00AC5622" w:rsidRDefault="00F31B70" w:rsidP="009A2543">
            <w:pPr>
              <w:rPr>
                <w:rFonts w:cs="Arial"/>
                <w:szCs w:val="20"/>
              </w:rPr>
            </w:pPr>
            <w:r w:rsidRPr="008345BA">
              <w:rPr>
                <w:rFonts w:cs="Arial"/>
                <w:szCs w:val="20"/>
              </w:rPr>
              <w:t xml:space="preserve">Den refererade externa informationens identitet som är unik inom källsystemet. </w:t>
            </w:r>
          </w:p>
        </w:tc>
        <w:tc>
          <w:tcPr>
            <w:tcW w:w="1617" w:type="dxa"/>
          </w:tcPr>
          <w:p w14:paraId="1C28BD92"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AC5622" w14:paraId="6F5417E1" w14:textId="77777777" w:rsidTr="009A2543">
        <w:tc>
          <w:tcPr>
            <w:tcW w:w="2474" w:type="dxa"/>
            <w:tcBorders>
              <w:top w:val="single" w:sz="4" w:space="0" w:color="auto"/>
              <w:left w:val="single" w:sz="4" w:space="0" w:color="auto"/>
              <w:bottom w:val="single" w:sz="4" w:space="0" w:color="auto"/>
              <w:right w:val="single" w:sz="4" w:space="0" w:color="auto"/>
            </w:tcBorders>
          </w:tcPr>
          <w:p w14:paraId="4C2D971D" w14:textId="77777777" w:rsidR="00F31B70" w:rsidRPr="00AC5622" w:rsidRDefault="00F31B70" w:rsidP="009A2543">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C0B1DC9" w14:textId="77777777" w:rsidR="00F31B70" w:rsidRPr="00AC5622" w:rsidRDefault="00F31B70" w:rsidP="009A254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82713A" w14:textId="77777777" w:rsidR="00F31B70" w:rsidRPr="00AC5622" w:rsidRDefault="00F31B70" w:rsidP="009A2543">
            <w:pPr>
              <w:rPr>
                <w:rFonts w:cs="Arial"/>
                <w:i/>
                <w:szCs w:val="20"/>
              </w:rPr>
            </w:pPr>
            <w:r>
              <w:rPr>
                <w:rFonts w:cs="Arial"/>
                <w:i/>
                <w:szCs w:val="20"/>
              </w:rPr>
              <w:t>Root blir sätts</w:t>
            </w:r>
          </w:p>
          <w:p w14:paraId="243E834E" w14:textId="77777777" w:rsidR="00F31B70" w:rsidRPr="00AC5622" w:rsidRDefault="00F31B70" w:rsidP="009A2543">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0D401AE2" w14:textId="77777777" w:rsidR="00F31B70" w:rsidRPr="00AC5622" w:rsidRDefault="00F31B70" w:rsidP="009A2543">
            <w:pPr>
              <w:rPr>
                <w:rFonts w:eastAsia="Batang"/>
                <w:i/>
                <w:szCs w:val="20"/>
                <w:lang w:val="en-US"/>
              </w:rPr>
            </w:pPr>
            <w:r w:rsidRPr="00AC5622">
              <w:rPr>
                <w:rFonts w:eastAsia="Batang"/>
                <w:i/>
                <w:szCs w:val="20"/>
                <w:lang w:val="en-US"/>
              </w:rPr>
              <w:t>1</w:t>
            </w:r>
          </w:p>
        </w:tc>
      </w:tr>
      <w:tr w:rsidR="00F31B70" w:rsidRPr="00AC5622" w14:paraId="4AE918DE" w14:textId="77777777" w:rsidTr="009A2543">
        <w:tc>
          <w:tcPr>
            <w:tcW w:w="2474" w:type="dxa"/>
            <w:tcBorders>
              <w:top w:val="single" w:sz="4" w:space="0" w:color="auto"/>
              <w:left w:val="single" w:sz="4" w:space="0" w:color="auto"/>
              <w:bottom w:val="single" w:sz="4" w:space="0" w:color="auto"/>
              <w:right w:val="single" w:sz="4" w:space="0" w:color="auto"/>
            </w:tcBorders>
          </w:tcPr>
          <w:p w14:paraId="08251365" w14:textId="77777777" w:rsidR="00F31B70" w:rsidRPr="00AC5622" w:rsidRDefault="00F31B70" w:rsidP="009A2543">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165B886" w14:textId="77777777" w:rsidR="00F31B70" w:rsidRPr="00AC5622" w:rsidRDefault="00F31B70" w:rsidP="009A254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664B451" w14:textId="77777777" w:rsidR="00F31B70" w:rsidRPr="00AC5622" w:rsidRDefault="00F31B70" w:rsidP="009A2543">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0662D6A" w14:textId="77777777" w:rsidR="00F31B70" w:rsidRPr="00AC5622" w:rsidRDefault="00F31B70" w:rsidP="009A2543">
            <w:pPr>
              <w:rPr>
                <w:rFonts w:eastAsia="Batang"/>
                <w:i/>
                <w:szCs w:val="20"/>
                <w:lang w:val="en-US"/>
              </w:rPr>
            </w:pPr>
            <w:r w:rsidRPr="00AC5622">
              <w:rPr>
                <w:rFonts w:eastAsia="Batang"/>
                <w:i/>
                <w:szCs w:val="20"/>
                <w:lang w:val="en-US"/>
              </w:rPr>
              <w:t>1</w:t>
            </w:r>
          </w:p>
        </w:tc>
      </w:tr>
      <w:tr w:rsidR="00F31B70" w:rsidRPr="008345BA" w14:paraId="49165D00" w14:textId="77777777" w:rsidTr="009A2543">
        <w:trPr>
          <w:trHeight w:val="1266"/>
        </w:trPr>
        <w:tc>
          <w:tcPr>
            <w:tcW w:w="2474" w:type="dxa"/>
          </w:tcPr>
          <w:p w14:paraId="6B6BE2EC"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ReferredInformationType.time</w:t>
            </w:r>
          </w:p>
        </w:tc>
        <w:tc>
          <w:tcPr>
            <w:tcW w:w="2506" w:type="dxa"/>
          </w:tcPr>
          <w:p w14:paraId="24ED759E" w14:textId="77777777" w:rsidR="00F31B70" w:rsidRPr="008345BA" w:rsidRDefault="00F31B70" w:rsidP="009A2543">
            <w:pPr>
              <w:rPr>
                <w:rFonts w:eastAsia="Batang"/>
                <w:szCs w:val="20"/>
              </w:rPr>
            </w:pPr>
            <w:r w:rsidRPr="008345BA">
              <w:rPr>
                <w:rFonts w:eastAsia="Batang"/>
                <w:szCs w:val="20"/>
              </w:rPr>
              <w:t>TimeStamp</w:t>
            </w:r>
          </w:p>
        </w:tc>
        <w:tc>
          <w:tcPr>
            <w:tcW w:w="2925" w:type="dxa"/>
          </w:tcPr>
          <w:p w14:paraId="44C5E7DE" w14:textId="5B51D7BD" w:rsidR="00F31B70" w:rsidRPr="009A0128" w:rsidRDefault="00F31B70" w:rsidP="00B6228A">
            <w:pPr>
              <w:rPr>
                <w:rFonts w:eastAsia="Batang"/>
                <w:szCs w:val="20"/>
              </w:rPr>
            </w:pPr>
            <w:r w:rsidRPr="008345BA">
              <w:rPr>
                <w:rFonts w:cs="Arial"/>
                <w:szCs w:val="20"/>
              </w:rPr>
              <w:t>Starttid av referera</w:t>
            </w:r>
            <w:r w:rsidR="00B6228A">
              <w:rPr>
                <w:rFonts w:cs="Arial"/>
                <w:szCs w:val="20"/>
              </w:rPr>
              <w:t>d information</w:t>
            </w:r>
            <w:r w:rsidRPr="008345BA">
              <w:rPr>
                <w:rFonts w:cs="Arial"/>
                <w:szCs w:val="20"/>
              </w:rPr>
              <w:t>. Uttrycks med formatet ÅÅÅÅMMDDttmmss.</w:t>
            </w:r>
            <w:r>
              <w:rPr>
                <w:rFonts w:cs="Arial"/>
                <w:szCs w:val="20"/>
              </w:rPr>
              <w:t xml:space="preserve"> </w:t>
            </w:r>
          </w:p>
        </w:tc>
        <w:tc>
          <w:tcPr>
            <w:tcW w:w="1617" w:type="dxa"/>
          </w:tcPr>
          <w:p w14:paraId="775D15B3" w14:textId="77777777" w:rsidR="00F31B70" w:rsidRPr="008345BA" w:rsidRDefault="00F31B70" w:rsidP="009A2543">
            <w:pPr>
              <w:rPr>
                <w:rFonts w:eastAsia="Batang"/>
                <w:szCs w:val="20"/>
              </w:rPr>
            </w:pPr>
            <w:r w:rsidRPr="008345BA">
              <w:rPr>
                <w:rFonts w:eastAsia="Batang"/>
                <w:szCs w:val="20"/>
              </w:rPr>
              <w:t>1</w:t>
            </w:r>
          </w:p>
        </w:tc>
      </w:tr>
      <w:tr w:rsidR="00F31B70" w:rsidRPr="008345BA" w14:paraId="3060B82F" w14:textId="77777777" w:rsidTr="009A2543">
        <w:tc>
          <w:tcPr>
            <w:tcW w:w="2474" w:type="dxa"/>
          </w:tcPr>
          <w:p w14:paraId="79FAB545"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ReferredInformationType.urn</w:t>
            </w:r>
          </w:p>
        </w:tc>
        <w:tc>
          <w:tcPr>
            <w:tcW w:w="2506" w:type="dxa"/>
          </w:tcPr>
          <w:p w14:paraId="220903F7" w14:textId="77777777" w:rsidR="00F31B70" w:rsidRPr="008345BA" w:rsidRDefault="00F31B70" w:rsidP="009A2543">
            <w:pPr>
              <w:rPr>
                <w:rFonts w:eastAsia="Batang"/>
                <w:szCs w:val="20"/>
              </w:rPr>
            </w:pPr>
            <w:r w:rsidRPr="008345BA">
              <w:rPr>
                <w:rFonts w:eastAsia="Batang"/>
                <w:szCs w:val="20"/>
              </w:rPr>
              <w:t>URN</w:t>
            </w:r>
          </w:p>
        </w:tc>
        <w:tc>
          <w:tcPr>
            <w:tcW w:w="2925" w:type="dxa"/>
          </w:tcPr>
          <w:p w14:paraId="4EE9E3C9" w14:textId="77777777" w:rsidR="00F31B70" w:rsidRPr="008345BA" w:rsidRDefault="00F31B70" w:rsidP="009A2543">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7DD473AD" w14:textId="77777777" w:rsidR="00F31B70" w:rsidRPr="008345BA" w:rsidRDefault="00F31B70" w:rsidP="009A2543">
            <w:pPr>
              <w:rPr>
                <w:rFonts w:cs="Arial"/>
                <w:szCs w:val="20"/>
              </w:rPr>
            </w:pPr>
          </w:p>
          <w:p w14:paraId="5A66B5FF" w14:textId="77777777" w:rsidR="00F31B70" w:rsidRPr="008345BA" w:rsidRDefault="00F31B70" w:rsidP="009A2543">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3160E51C" w14:textId="77777777" w:rsidR="00F31B70" w:rsidRPr="008345BA" w:rsidRDefault="00F31B70" w:rsidP="009A2543">
            <w:pPr>
              <w:rPr>
                <w:rFonts w:eastAsia="Arial Unicode MS" w:cs="Arial"/>
                <w:color w:val="000000"/>
                <w:szCs w:val="20"/>
                <w:lang w:val="en-US"/>
              </w:rPr>
            </w:pPr>
          </w:p>
          <w:p w14:paraId="6D42251B" w14:textId="77777777" w:rsidR="00F31B70" w:rsidRPr="008345BA" w:rsidRDefault="00F31B70" w:rsidP="009A2543">
            <w:pPr>
              <w:rPr>
                <w:rFonts w:cs="Arial"/>
                <w:szCs w:val="20"/>
                <w:lang w:val="en-US"/>
              </w:rPr>
            </w:pPr>
            <w:r w:rsidRPr="008345BA">
              <w:rPr>
                <w:rFonts w:eastAsia="Arial Unicode MS" w:cs="Arial"/>
                <w:color w:val="000000"/>
                <w:szCs w:val="2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1D967705"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7D90E416" w14:textId="77777777" w:rsidTr="009A2543">
        <w:tc>
          <w:tcPr>
            <w:tcW w:w="2474" w:type="dxa"/>
            <w:shd w:val="clear" w:color="auto" w:fill="D9D9D9" w:themeFill="background1" w:themeFillShade="D9"/>
          </w:tcPr>
          <w:p w14:paraId="0986B3DA"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0FAE5E55" w14:textId="77777777" w:rsidR="00F31B70" w:rsidRPr="008345BA" w:rsidRDefault="00F31B70" w:rsidP="009A254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2F6595D5" w14:textId="77777777" w:rsidR="00F31B70" w:rsidRPr="008345BA" w:rsidRDefault="00F31B70" w:rsidP="009A2543">
            <w:pPr>
              <w:rPr>
                <w:rFonts w:eastAsia="Batang"/>
                <w:szCs w:val="20"/>
              </w:rPr>
            </w:pPr>
          </w:p>
        </w:tc>
        <w:tc>
          <w:tcPr>
            <w:tcW w:w="1617" w:type="dxa"/>
            <w:shd w:val="clear" w:color="auto" w:fill="D9D9D9" w:themeFill="background1" w:themeFillShade="D9"/>
          </w:tcPr>
          <w:p w14:paraId="6731D3A2" w14:textId="77777777" w:rsidR="00F31B70" w:rsidRPr="008345BA" w:rsidRDefault="00F31B70" w:rsidP="009A2543">
            <w:pPr>
              <w:rPr>
                <w:rFonts w:eastAsia="Batang"/>
                <w:szCs w:val="20"/>
              </w:rPr>
            </w:pPr>
            <w:r w:rsidRPr="008345BA">
              <w:rPr>
                <w:rFonts w:eastAsia="Batang"/>
                <w:szCs w:val="20"/>
              </w:rPr>
              <w:t>1</w:t>
            </w:r>
          </w:p>
        </w:tc>
      </w:tr>
      <w:tr w:rsidR="00F31B70" w:rsidRPr="008345BA" w14:paraId="4D0A2D9C" w14:textId="77777777" w:rsidTr="009A2543">
        <w:tc>
          <w:tcPr>
            <w:tcW w:w="2474" w:type="dxa"/>
          </w:tcPr>
          <w:p w14:paraId="3A8B11F5"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InformationOwnerType.id</w:t>
            </w:r>
          </w:p>
        </w:tc>
        <w:tc>
          <w:tcPr>
            <w:tcW w:w="2506" w:type="dxa"/>
          </w:tcPr>
          <w:p w14:paraId="043CC87D" w14:textId="77777777" w:rsidR="00F31B70" w:rsidRPr="008345BA" w:rsidRDefault="00F31B70" w:rsidP="009A2543">
            <w:pPr>
              <w:rPr>
                <w:rFonts w:eastAsia="Batang"/>
                <w:szCs w:val="20"/>
              </w:rPr>
            </w:pPr>
            <w:r w:rsidRPr="008345BA">
              <w:rPr>
                <w:rFonts w:eastAsia="Batang"/>
                <w:szCs w:val="20"/>
              </w:rPr>
              <w:t>IIType</w:t>
            </w:r>
          </w:p>
        </w:tc>
        <w:tc>
          <w:tcPr>
            <w:tcW w:w="2925" w:type="dxa"/>
          </w:tcPr>
          <w:p w14:paraId="2AE406C7" w14:textId="77777777" w:rsidR="00F31B70" w:rsidRPr="008345BA" w:rsidRDefault="00F31B70" w:rsidP="009A254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08E4CFF2"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040EC082" w14:textId="77777777" w:rsidTr="009A2543">
        <w:tc>
          <w:tcPr>
            <w:tcW w:w="2474" w:type="dxa"/>
          </w:tcPr>
          <w:p w14:paraId="1A84AA71" w14:textId="77777777" w:rsidR="00F31B70" w:rsidRPr="008345BA" w:rsidRDefault="00F31B70" w:rsidP="009A2543">
            <w:pPr>
              <w:rPr>
                <w:lang w:eastAsia="sv-SE"/>
              </w:rPr>
            </w:pPr>
            <w:proofErr w:type="gramStart"/>
            <w:r w:rsidRPr="008345BA">
              <w:rPr>
                <w:lang w:eastAsia="sv-SE"/>
              </w:rPr>
              <w:lastRenderedPageBreak/>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6E8B72AF" w14:textId="77777777" w:rsidR="00F31B70" w:rsidRPr="008345BA" w:rsidRDefault="00F31B70" w:rsidP="009A2543">
            <w:r>
              <w:t>String</w:t>
            </w:r>
          </w:p>
        </w:tc>
        <w:tc>
          <w:tcPr>
            <w:tcW w:w="2925" w:type="dxa"/>
          </w:tcPr>
          <w:p w14:paraId="76BBA845" w14:textId="77777777" w:rsidR="00F31B70" w:rsidRPr="008345BA" w:rsidRDefault="00F31B70" w:rsidP="009A254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18335348" w14:textId="77777777" w:rsidR="00F31B70" w:rsidRPr="008345BA" w:rsidRDefault="00F31B70" w:rsidP="009A2543">
            <w:pPr>
              <w:rPr>
                <w:lang w:val="en-US"/>
              </w:rPr>
            </w:pPr>
          </w:p>
        </w:tc>
      </w:tr>
      <w:tr w:rsidR="00F31B70" w:rsidRPr="008345BA" w14:paraId="1C869041" w14:textId="77777777" w:rsidTr="009A2543">
        <w:tc>
          <w:tcPr>
            <w:tcW w:w="2474" w:type="dxa"/>
          </w:tcPr>
          <w:p w14:paraId="44FBFC6A" w14:textId="77777777" w:rsidR="00F31B70" w:rsidRPr="008345BA" w:rsidRDefault="00F31B70" w:rsidP="009A254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120F4966" w14:textId="77777777" w:rsidR="00F31B70" w:rsidRPr="008345BA" w:rsidRDefault="00F31B70" w:rsidP="009A2543">
            <w:r>
              <w:t>String</w:t>
            </w:r>
          </w:p>
        </w:tc>
        <w:tc>
          <w:tcPr>
            <w:tcW w:w="2925" w:type="dxa"/>
          </w:tcPr>
          <w:p w14:paraId="6F7F8E31" w14:textId="77777777" w:rsidR="00F31B70" w:rsidRPr="008345BA" w:rsidRDefault="00F31B70" w:rsidP="009A2543">
            <w:pPr>
              <w:rPr>
                <w:rFonts w:cs="Arial"/>
              </w:rPr>
            </w:pPr>
            <w:r>
              <w:rPr>
                <w:rFonts w:cs="Arial"/>
              </w:rPr>
              <w:t>Extension sätts till den HSA-id för aktuell vårdgivare</w:t>
            </w:r>
          </w:p>
        </w:tc>
        <w:tc>
          <w:tcPr>
            <w:tcW w:w="1617" w:type="dxa"/>
          </w:tcPr>
          <w:p w14:paraId="0B7EDA3A" w14:textId="77777777" w:rsidR="00F31B70" w:rsidRPr="006701F1" w:rsidRDefault="00F31B70" w:rsidP="009A2543"/>
        </w:tc>
      </w:tr>
      <w:tr w:rsidR="00F31B70" w:rsidRPr="008345BA" w14:paraId="28677A3C" w14:textId="77777777" w:rsidTr="009A2543">
        <w:tc>
          <w:tcPr>
            <w:tcW w:w="2474" w:type="dxa"/>
            <w:shd w:val="clear" w:color="auto" w:fill="D9D9D9" w:themeFill="background1" w:themeFillShade="D9"/>
          </w:tcPr>
          <w:p w14:paraId="7158D564" w14:textId="77777777" w:rsidR="00F31B70" w:rsidRPr="008345BA" w:rsidRDefault="00F31B70" w:rsidP="009A254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77FF5DFA" w14:textId="77777777" w:rsidR="00F31B70" w:rsidRPr="008345BA" w:rsidRDefault="00F31B70" w:rsidP="009A254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1AC53B61" w14:textId="77777777" w:rsidR="00F31B70" w:rsidRPr="008345BA" w:rsidRDefault="00F31B70" w:rsidP="009A2543">
            <w:pPr>
              <w:rPr>
                <w:rFonts w:eastAsia="Batang"/>
                <w:szCs w:val="20"/>
                <w:lang w:val="en-US"/>
              </w:rPr>
            </w:pPr>
          </w:p>
        </w:tc>
        <w:tc>
          <w:tcPr>
            <w:tcW w:w="1617" w:type="dxa"/>
            <w:shd w:val="clear" w:color="auto" w:fill="D9D9D9" w:themeFill="background1" w:themeFillShade="D9"/>
          </w:tcPr>
          <w:p w14:paraId="1B83BFF2"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3F734D8E" w14:textId="77777777" w:rsidTr="009A2543">
        <w:tc>
          <w:tcPr>
            <w:tcW w:w="2474" w:type="dxa"/>
          </w:tcPr>
          <w:p w14:paraId="24C9290A" w14:textId="77777777" w:rsidR="00F31B70" w:rsidRPr="008345BA" w:rsidRDefault="00F31B70" w:rsidP="009A254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543824EC" w14:textId="77777777" w:rsidR="00F31B70" w:rsidRPr="008345BA" w:rsidRDefault="00F31B70" w:rsidP="009A2543">
            <w:pPr>
              <w:rPr>
                <w:rFonts w:eastAsia="Batang"/>
                <w:szCs w:val="20"/>
                <w:lang w:val="en-US"/>
              </w:rPr>
            </w:pPr>
            <w:r w:rsidRPr="008345BA">
              <w:rPr>
                <w:rFonts w:eastAsia="Batang"/>
                <w:szCs w:val="20"/>
                <w:lang w:val="en-US"/>
              </w:rPr>
              <w:t>IIType</w:t>
            </w:r>
          </w:p>
        </w:tc>
        <w:tc>
          <w:tcPr>
            <w:tcW w:w="2925" w:type="dxa"/>
          </w:tcPr>
          <w:p w14:paraId="08ED45BC" w14:textId="77777777" w:rsidR="00F31B70" w:rsidRDefault="00F31B70" w:rsidP="009A2543">
            <w:pPr>
              <w:rPr>
                <w:szCs w:val="20"/>
              </w:rPr>
            </w:pPr>
            <w:r w:rsidRPr="008345BA">
              <w:rPr>
                <w:szCs w:val="20"/>
              </w:rPr>
              <w:t xml:space="preserve">Personens identitet av utförarrollen som är unik inom källsystemet. </w:t>
            </w:r>
          </w:p>
          <w:p w14:paraId="1198E22A" w14:textId="77777777" w:rsidR="00F31B70" w:rsidRDefault="00F31B70" w:rsidP="009A2543">
            <w:pPr>
              <w:rPr>
                <w:szCs w:val="20"/>
              </w:rPr>
            </w:pPr>
          </w:p>
          <w:p w14:paraId="312926D2" w14:textId="77777777" w:rsidR="00F31B70" w:rsidRDefault="00F31B70" w:rsidP="009A254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12C31DA9" w14:textId="77777777" w:rsidR="00F31B70" w:rsidRDefault="00F31B70" w:rsidP="009A2543">
            <w:pPr>
              <w:rPr>
                <w:szCs w:val="20"/>
              </w:rPr>
            </w:pPr>
          </w:p>
          <w:p w14:paraId="625587ED" w14:textId="77777777" w:rsidR="00F31B70" w:rsidRPr="00DE210C" w:rsidRDefault="00F31B70" w:rsidP="009A2543">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064C7D65"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612528" w14:paraId="645D31D9" w14:textId="77777777" w:rsidTr="009A2543">
        <w:tc>
          <w:tcPr>
            <w:tcW w:w="2474" w:type="dxa"/>
            <w:tcBorders>
              <w:top w:val="single" w:sz="4" w:space="0" w:color="auto"/>
              <w:left w:val="single" w:sz="4" w:space="0" w:color="auto"/>
              <w:bottom w:val="single" w:sz="4" w:space="0" w:color="auto"/>
              <w:right w:val="single" w:sz="4" w:space="0" w:color="auto"/>
            </w:tcBorders>
          </w:tcPr>
          <w:p w14:paraId="45730D76" w14:textId="77777777" w:rsidR="00F31B70" w:rsidRPr="00612528" w:rsidRDefault="00F31B70" w:rsidP="009A254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69D84FA4" w14:textId="77777777" w:rsidR="00F31B70" w:rsidRPr="00612528" w:rsidRDefault="00F31B70" w:rsidP="009A254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A74365F" w14:textId="77777777" w:rsidR="00F31B70" w:rsidRPr="00612528" w:rsidRDefault="00F31B70" w:rsidP="009A2543">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756B4A6" w14:textId="77777777" w:rsidR="00F31B70" w:rsidRPr="00612528" w:rsidRDefault="00F31B70" w:rsidP="009A2543">
            <w:pPr>
              <w:rPr>
                <w:rFonts w:eastAsia="Batang"/>
                <w:i/>
                <w:szCs w:val="20"/>
              </w:rPr>
            </w:pPr>
            <w:r w:rsidRPr="00612528">
              <w:rPr>
                <w:rFonts w:eastAsia="Batang"/>
                <w:i/>
                <w:szCs w:val="20"/>
              </w:rPr>
              <w:t>1</w:t>
            </w:r>
          </w:p>
        </w:tc>
      </w:tr>
      <w:tr w:rsidR="00F31B70" w:rsidRPr="00612528" w14:paraId="6CE8C5A6" w14:textId="77777777" w:rsidTr="009A2543">
        <w:tc>
          <w:tcPr>
            <w:tcW w:w="2474" w:type="dxa"/>
            <w:tcBorders>
              <w:top w:val="single" w:sz="4" w:space="0" w:color="auto"/>
              <w:left w:val="single" w:sz="4" w:space="0" w:color="auto"/>
              <w:bottom w:val="single" w:sz="4" w:space="0" w:color="auto"/>
              <w:right w:val="single" w:sz="4" w:space="0" w:color="auto"/>
            </w:tcBorders>
          </w:tcPr>
          <w:p w14:paraId="664E4119" w14:textId="77777777" w:rsidR="00F31B70" w:rsidRPr="00612528" w:rsidRDefault="00F31B70" w:rsidP="009A254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6324522B" w14:textId="77777777" w:rsidR="00F31B70" w:rsidRPr="00612528" w:rsidRDefault="00F31B70" w:rsidP="009A254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3711FA8" w14:textId="77777777" w:rsidR="00F31B70" w:rsidRPr="00612528" w:rsidRDefault="00F31B70" w:rsidP="009A254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25D80FF4" w14:textId="77777777" w:rsidR="00F31B70" w:rsidRPr="00612528" w:rsidRDefault="00F31B70" w:rsidP="009A2543">
            <w:pPr>
              <w:rPr>
                <w:rFonts w:eastAsia="Batang"/>
                <w:i/>
                <w:szCs w:val="20"/>
              </w:rPr>
            </w:pPr>
            <w:r w:rsidRPr="00612528">
              <w:rPr>
                <w:rFonts w:eastAsia="Batang"/>
                <w:i/>
                <w:szCs w:val="20"/>
              </w:rPr>
              <w:t>1</w:t>
            </w:r>
          </w:p>
        </w:tc>
      </w:tr>
      <w:tr w:rsidR="00F31B70" w:rsidRPr="008345BA" w14:paraId="092FF75F" w14:textId="77777777" w:rsidTr="009A2543">
        <w:tc>
          <w:tcPr>
            <w:tcW w:w="2474" w:type="dxa"/>
          </w:tcPr>
          <w:p w14:paraId="38F3727B"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.Code</w:t>
            </w:r>
            <w:proofErr w:type="gramEnd"/>
          </w:p>
        </w:tc>
        <w:tc>
          <w:tcPr>
            <w:tcW w:w="2506" w:type="dxa"/>
          </w:tcPr>
          <w:p w14:paraId="6E7BB837" w14:textId="77777777" w:rsidR="00F31B70" w:rsidRPr="008345BA" w:rsidRDefault="00F31B70" w:rsidP="009A2543">
            <w:pPr>
              <w:rPr>
                <w:rFonts w:eastAsia="Batang"/>
                <w:szCs w:val="20"/>
              </w:rPr>
            </w:pPr>
            <w:r w:rsidRPr="008345BA">
              <w:rPr>
                <w:rFonts w:eastAsia="Batang"/>
                <w:szCs w:val="20"/>
              </w:rPr>
              <w:t>CVType</w:t>
            </w:r>
          </w:p>
        </w:tc>
        <w:tc>
          <w:tcPr>
            <w:tcW w:w="2925" w:type="dxa"/>
          </w:tcPr>
          <w:p w14:paraId="1B570686" w14:textId="77777777" w:rsidR="00F31B70" w:rsidRPr="008345BA" w:rsidRDefault="00F31B70" w:rsidP="009A2543">
            <w:pPr>
              <w:rPr>
                <w:szCs w:val="20"/>
              </w:rPr>
            </w:pPr>
            <w:r w:rsidRPr="008345BA">
              <w:rPr>
                <w:szCs w:val="20"/>
              </w:rPr>
              <w:t>Beskriver utförarens roll.</w:t>
            </w:r>
          </w:p>
        </w:tc>
        <w:tc>
          <w:tcPr>
            <w:tcW w:w="1617" w:type="dxa"/>
          </w:tcPr>
          <w:p w14:paraId="74A215EC" w14:textId="77777777" w:rsidR="00F31B70" w:rsidRPr="008345BA" w:rsidRDefault="00F31B70" w:rsidP="009A2543">
            <w:pPr>
              <w:rPr>
                <w:rFonts w:eastAsia="Batang"/>
                <w:szCs w:val="20"/>
              </w:rPr>
            </w:pPr>
            <w:r w:rsidRPr="008345BA">
              <w:rPr>
                <w:rFonts w:eastAsia="Batang"/>
                <w:szCs w:val="20"/>
              </w:rPr>
              <w:t>1</w:t>
            </w:r>
          </w:p>
        </w:tc>
      </w:tr>
      <w:tr w:rsidR="00F31B70" w:rsidRPr="000B3601" w14:paraId="520C8261" w14:textId="77777777" w:rsidTr="009A2543">
        <w:tc>
          <w:tcPr>
            <w:tcW w:w="2474" w:type="dxa"/>
            <w:tcBorders>
              <w:top w:val="single" w:sz="4" w:space="0" w:color="auto"/>
              <w:left w:val="single" w:sz="4" w:space="0" w:color="auto"/>
              <w:bottom w:val="single" w:sz="4" w:space="0" w:color="auto"/>
              <w:right w:val="single" w:sz="4" w:space="0" w:color="auto"/>
            </w:tcBorders>
          </w:tcPr>
          <w:p w14:paraId="1031BC13" w14:textId="77777777" w:rsidR="00F31B70" w:rsidRPr="000B3601" w:rsidRDefault="00F31B70" w:rsidP="009A254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F08E018" w14:textId="77777777" w:rsidR="00F31B70" w:rsidRPr="000B3601" w:rsidRDefault="00F31B70" w:rsidP="009A254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89E596" w14:textId="77777777" w:rsidR="00F31B70" w:rsidRPr="000B3601" w:rsidRDefault="00F31B70" w:rsidP="009A2543">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2F39A8C6" w14:textId="77777777" w:rsidR="00F31B70" w:rsidRPr="000B3601" w:rsidRDefault="00F31B70" w:rsidP="009A2543">
            <w:pPr>
              <w:rPr>
                <w:rFonts w:eastAsia="Batang"/>
                <w:i/>
                <w:szCs w:val="20"/>
              </w:rPr>
            </w:pPr>
            <w:r w:rsidRPr="000B3601">
              <w:rPr>
                <w:rFonts w:eastAsia="Batang"/>
                <w:i/>
                <w:szCs w:val="20"/>
              </w:rPr>
              <w:t>1</w:t>
            </w:r>
          </w:p>
        </w:tc>
      </w:tr>
      <w:tr w:rsidR="00F31B70" w:rsidRPr="000B3601" w14:paraId="6F46269A" w14:textId="77777777" w:rsidTr="009A2543">
        <w:tc>
          <w:tcPr>
            <w:tcW w:w="2474" w:type="dxa"/>
            <w:tcBorders>
              <w:top w:val="single" w:sz="4" w:space="0" w:color="auto"/>
              <w:left w:val="single" w:sz="4" w:space="0" w:color="auto"/>
              <w:bottom w:val="single" w:sz="4" w:space="0" w:color="auto"/>
              <w:right w:val="single" w:sz="4" w:space="0" w:color="auto"/>
            </w:tcBorders>
          </w:tcPr>
          <w:p w14:paraId="44F2A3E5" w14:textId="77777777" w:rsidR="00F31B70" w:rsidRPr="000B3601" w:rsidRDefault="00F31B70" w:rsidP="009A254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2B866E2C" w14:textId="77777777" w:rsidR="00F31B70" w:rsidRPr="000B3601" w:rsidRDefault="00F31B70" w:rsidP="009A254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3D49A0" w14:textId="77777777" w:rsidR="00F31B70" w:rsidRPr="00485475" w:rsidRDefault="00F31B70" w:rsidP="009A2543">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w:t>
            </w:r>
            <w:proofErr w:type="gramStart"/>
            <w:r w:rsidRPr="0022109C">
              <w:rPr>
                <w:i/>
                <w:szCs w:val="20"/>
              </w:rPr>
              <w:t>113883.5</w:t>
            </w:r>
            <w:proofErr w:type="gramEnd"/>
            <w:r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14:paraId="4D3E6F71" w14:textId="77777777" w:rsidR="00F31B70" w:rsidRPr="000B3601" w:rsidRDefault="00F31B70" w:rsidP="009A2543">
            <w:pPr>
              <w:rPr>
                <w:rFonts w:eastAsia="Batang"/>
                <w:i/>
                <w:szCs w:val="20"/>
              </w:rPr>
            </w:pPr>
            <w:r w:rsidRPr="000B3601">
              <w:rPr>
                <w:rFonts w:eastAsia="Batang"/>
                <w:i/>
                <w:szCs w:val="20"/>
              </w:rPr>
              <w:t>1</w:t>
            </w:r>
          </w:p>
        </w:tc>
      </w:tr>
      <w:tr w:rsidR="00F31B70" w:rsidRPr="000B3601" w14:paraId="196950CD" w14:textId="77777777" w:rsidTr="009A2543">
        <w:tc>
          <w:tcPr>
            <w:tcW w:w="2474" w:type="dxa"/>
            <w:tcBorders>
              <w:top w:val="single" w:sz="4" w:space="0" w:color="auto"/>
              <w:left w:val="single" w:sz="4" w:space="0" w:color="auto"/>
              <w:bottom w:val="single" w:sz="4" w:space="0" w:color="auto"/>
              <w:right w:val="single" w:sz="4" w:space="0" w:color="auto"/>
            </w:tcBorders>
          </w:tcPr>
          <w:p w14:paraId="7143D901" w14:textId="77777777" w:rsidR="00F31B70" w:rsidRPr="000B3601" w:rsidRDefault="00F31B70" w:rsidP="009A254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52E8ED54" w14:textId="77777777" w:rsidR="00F31B70" w:rsidRPr="000B3601" w:rsidRDefault="00F31B70" w:rsidP="009A254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E593FE" w14:textId="77777777" w:rsidR="00F31B70" w:rsidRPr="000B3601" w:rsidRDefault="00F31B70" w:rsidP="009A254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E6B675E" w14:textId="77777777" w:rsidR="00F31B70" w:rsidRPr="000B3601" w:rsidRDefault="00F31B70" w:rsidP="009A254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F31B70" w:rsidRPr="000B3601" w14:paraId="4F9FDBD7" w14:textId="77777777" w:rsidTr="009A2543">
        <w:tc>
          <w:tcPr>
            <w:tcW w:w="2474" w:type="dxa"/>
            <w:tcBorders>
              <w:top w:val="single" w:sz="4" w:space="0" w:color="auto"/>
              <w:left w:val="single" w:sz="4" w:space="0" w:color="auto"/>
              <w:bottom w:val="single" w:sz="4" w:space="0" w:color="auto"/>
              <w:right w:val="single" w:sz="4" w:space="0" w:color="auto"/>
            </w:tcBorders>
          </w:tcPr>
          <w:p w14:paraId="784D7F2B" w14:textId="77777777" w:rsidR="00F31B70" w:rsidRPr="000B3601" w:rsidRDefault="00F31B70" w:rsidP="009A254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0148563" w14:textId="77777777" w:rsidR="00F31B70" w:rsidRPr="000B3601" w:rsidRDefault="00F31B70" w:rsidP="009A254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E4E0F0A" w14:textId="77777777" w:rsidR="00F31B70" w:rsidRPr="000B3601" w:rsidRDefault="00F31B70" w:rsidP="009A254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3A3D7EF" w14:textId="77777777" w:rsidR="00F31B70" w:rsidRPr="000B3601" w:rsidRDefault="00F31B70" w:rsidP="009A254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F31B70" w:rsidRPr="000B3601" w14:paraId="233827B2" w14:textId="77777777" w:rsidTr="009A2543">
        <w:tc>
          <w:tcPr>
            <w:tcW w:w="2474" w:type="dxa"/>
            <w:tcBorders>
              <w:top w:val="single" w:sz="4" w:space="0" w:color="auto"/>
              <w:left w:val="single" w:sz="4" w:space="0" w:color="auto"/>
              <w:bottom w:val="single" w:sz="4" w:space="0" w:color="auto"/>
              <w:right w:val="single" w:sz="4" w:space="0" w:color="auto"/>
            </w:tcBorders>
          </w:tcPr>
          <w:p w14:paraId="42C1B626" w14:textId="77777777" w:rsidR="00F31B70" w:rsidRPr="000B3601" w:rsidRDefault="00F31B70" w:rsidP="009A254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1C75B0FD" w14:textId="77777777" w:rsidR="00F31B70" w:rsidRPr="000B3601" w:rsidRDefault="00F31B70" w:rsidP="009A254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A13A3F0" w14:textId="77777777" w:rsidR="00F31B70" w:rsidRPr="000B3601" w:rsidRDefault="00F31B70" w:rsidP="009A254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E8519B7" w14:textId="77777777" w:rsidR="00F31B70" w:rsidRPr="000B3601" w:rsidRDefault="00F31B70" w:rsidP="009A254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F31B70" w:rsidRPr="008345BA" w14:paraId="641AA561"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57A391" w14:textId="77777777" w:rsidR="00F31B70" w:rsidRPr="008345BA" w:rsidRDefault="00F31B70" w:rsidP="009A2543">
            <w:pPr>
              <w:rPr>
                <w:szCs w:val="20"/>
                <w:lang w:eastAsia="sv-SE"/>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2ACB98" w14:textId="77777777" w:rsidR="00F31B70" w:rsidRPr="008345BA" w:rsidRDefault="00F31B70" w:rsidP="009A254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D1387F" w14:textId="77777777" w:rsidR="00F31B70" w:rsidRPr="008345BA" w:rsidRDefault="00F31B70" w:rsidP="009A254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713567"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8345BA" w14:paraId="72AD10CC" w14:textId="77777777" w:rsidTr="009A2543">
        <w:tc>
          <w:tcPr>
            <w:tcW w:w="2474" w:type="dxa"/>
            <w:tcBorders>
              <w:top w:val="single" w:sz="4" w:space="0" w:color="auto"/>
              <w:left w:val="single" w:sz="4" w:space="0" w:color="auto"/>
              <w:bottom w:val="single" w:sz="4" w:space="0" w:color="auto"/>
              <w:right w:val="single" w:sz="4" w:space="0" w:color="auto"/>
            </w:tcBorders>
          </w:tcPr>
          <w:p w14:paraId="6D4768E8" w14:textId="77777777" w:rsidR="00F31B70" w:rsidRPr="008345BA" w:rsidRDefault="00F31B70" w:rsidP="009A2543">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79070FC" w14:textId="77777777" w:rsidR="00F31B70" w:rsidRPr="008345BA" w:rsidRDefault="00F31B70" w:rsidP="009A254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2B4B522F" w14:textId="77777777" w:rsidR="00F31B70" w:rsidRDefault="00F31B70" w:rsidP="009A2543">
            <w:pPr>
              <w:rPr>
                <w:szCs w:val="20"/>
              </w:rPr>
            </w:pPr>
            <w:r w:rsidRPr="008345BA">
              <w:rPr>
                <w:szCs w:val="20"/>
              </w:rPr>
              <w:t xml:space="preserve">Personens identitet av utförarrollen som är unik inom källsystemet. </w:t>
            </w:r>
          </w:p>
          <w:p w14:paraId="039C985D" w14:textId="77777777" w:rsidR="00F31B70" w:rsidRDefault="00F31B70" w:rsidP="009A2543">
            <w:pPr>
              <w:rPr>
                <w:szCs w:val="20"/>
              </w:rPr>
            </w:pPr>
          </w:p>
          <w:p w14:paraId="298DDF9C" w14:textId="77777777" w:rsidR="00F31B70" w:rsidRDefault="00F31B70" w:rsidP="009A254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w:t>
            </w:r>
            <w:r w:rsidRPr="008345BA">
              <w:rPr>
                <w:szCs w:val="20"/>
              </w:rPr>
              <w:lastRenderedPageBreak/>
              <w:t>själv eller annan person</w:t>
            </w:r>
            <w:r>
              <w:rPr>
                <w:szCs w:val="20"/>
              </w:rPr>
              <w:t xml:space="preserve">. </w:t>
            </w:r>
          </w:p>
          <w:p w14:paraId="42C82383" w14:textId="77777777" w:rsidR="00F31B70" w:rsidRDefault="00F31B70" w:rsidP="009A2543">
            <w:pPr>
              <w:rPr>
                <w:szCs w:val="20"/>
              </w:rPr>
            </w:pPr>
          </w:p>
          <w:p w14:paraId="13072924" w14:textId="77777777" w:rsidR="00F31B70" w:rsidRPr="008345BA" w:rsidRDefault="00F31B70" w:rsidP="009A254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14C207AC" w14:textId="77777777" w:rsidR="00F31B70" w:rsidRPr="008345BA" w:rsidRDefault="00F31B70" w:rsidP="009A2543">
            <w:pPr>
              <w:rPr>
                <w:rFonts w:eastAsia="Batang"/>
                <w:szCs w:val="20"/>
              </w:rPr>
            </w:pPr>
            <w:r w:rsidRPr="008345BA">
              <w:rPr>
                <w:rFonts w:eastAsia="Batang"/>
                <w:szCs w:val="20"/>
              </w:rPr>
              <w:lastRenderedPageBreak/>
              <w:t>0</w:t>
            </w:r>
            <w:proofErr w:type="gramStart"/>
            <w:r w:rsidRPr="008345BA">
              <w:rPr>
                <w:rFonts w:eastAsia="Batang"/>
                <w:szCs w:val="20"/>
              </w:rPr>
              <w:t>..</w:t>
            </w:r>
            <w:proofErr w:type="gramEnd"/>
            <w:r w:rsidRPr="008345BA">
              <w:rPr>
                <w:rFonts w:eastAsia="Batang"/>
                <w:szCs w:val="20"/>
              </w:rPr>
              <w:t>1</w:t>
            </w:r>
          </w:p>
        </w:tc>
      </w:tr>
      <w:tr w:rsidR="00F31B70" w:rsidRPr="0012437B" w14:paraId="79B402D4" w14:textId="77777777" w:rsidTr="009A2543">
        <w:tc>
          <w:tcPr>
            <w:tcW w:w="2474" w:type="dxa"/>
            <w:tcBorders>
              <w:top w:val="single" w:sz="4" w:space="0" w:color="auto"/>
              <w:left w:val="single" w:sz="4" w:space="0" w:color="auto"/>
              <w:bottom w:val="single" w:sz="4" w:space="0" w:color="auto"/>
              <w:right w:val="single" w:sz="4" w:space="0" w:color="auto"/>
            </w:tcBorders>
          </w:tcPr>
          <w:p w14:paraId="746A4E9A" w14:textId="77777777" w:rsidR="00F31B70" w:rsidRPr="0012437B" w:rsidRDefault="00F31B70" w:rsidP="009A2543">
            <w:pPr>
              <w:rPr>
                <w:i/>
                <w:szCs w:val="20"/>
                <w:lang w:eastAsia="sv-SE"/>
              </w:rPr>
            </w:pPr>
            <w:proofErr w:type="gramStart"/>
            <w:r w:rsidRPr="0012437B">
              <w:rPr>
                <w:i/>
                <w:szCs w:val="20"/>
                <w:lang w:eastAsia="sv-SE"/>
              </w:rPr>
              <w:lastRenderedPageBreak/>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2D566AC0" w14:textId="77777777" w:rsidR="00F31B70" w:rsidRPr="0012437B" w:rsidRDefault="00F31B70" w:rsidP="009A254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74A0484" w14:textId="77777777" w:rsidR="00F31B70" w:rsidRPr="0012437B" w:rsidRDefault="00F31B70" w:rsidP="009A2543">
            <w:pPr>
              <w:rPr>
                <w:i/>
                <w:szCs w:val="20"/>
              </w:rPr>
            </w:pPr>
            <w:r w:rsidRPr="0012437B">
              <w:rPr>
                <w:i/>
                <w:szCs w:val="20"/>
              </w:rPr>
              <w:t>KV OID för typ av identifierare:</w:t>
            </w:r>
          </w:p>
          <w:p w14:paraId="1D9C21B5" w14:textId="77777777" w:rsidR="00F31B70" w:rsidRPr="0012437B" w:rsidRDefault="00F31B70" w:rsidP="009A2543">
            <w:pPr>
              <w:rPr>
                <w:i/>
                <w:szCs w:val="20"/>
              </w:rPr>
            </w:pPr>
          </w:p>
          <w:p w14:paraId="09C5E9DC" w14:textId="19391785" w:rsidR="00F31B70" w:rsidRPr="0012437B" w:rsidRDefault="000A77FA" w:rsidP="009A2543">
            <w:pPr>
              <w:rPr>
                <w:i/>
                <w:szCs w:val="20"/>
              </w:rPr>
            </w:pPr>
            <w:r>
              <w:rPr>
                <w:i/>
                <w:szCs w:val="20"/>
              </w:rPr>
              <w:t xml:space="preserve">För personnummer används OID </w:t>
            </w:r>
            <w:r w:rsidR="00F31B70" w:rsidRPr="0012437B">
              <w:rPr>
                <w:i/>
                <w:szCs w:val="20"/>
              </w:rPr>
              <w:t>(1.2.752.129.2.1.3.1).</w:t>
            </w:r>
            <w:r w:rsidR="00F31B70" w:rsidRPr="0012437B">
              <w:rPr>
                <w:i/>
                <w:szCs w:val="20"/>
              </w:rPr>
              <w:br/>
            </w:r>
          </w:p>
          <w:p w14:paraId="08A94CE1" w14:textId="09D6D4D7" w:rsidR="00F31B70" w:rsidRPr="0012437B" w:rsidRDefault="000A77FA" w:rsidP="009A2543">
            <w:pPr>
              <w:rPr>
                <w:i/>
                <w:szCs w:val="20"/>
              </w:rPr>
            </w:pPr>
            <w:r>
              <w:rPr>
                <w:i/>
                <w:szCs w:val="20"/>
              </w:rPr>
              <w:t xml:space="preserve">För samordningsnummer används OID </w:t>
            </w:r>
            <w:r w:rsidR="00F31B70" w:rsidRPr="0012437B">
              <w:rPr>
                <w:i/>
                <w:szCs w:val="20"/>
              </w:rPr>
              <w:t>(1.2.752.129.2.1.3.3).</w:t>
            </w:r>
            <w:r w:rsidR="00F31B70" w:rsidRPr="0012437B">
              <w:rPr>
                <w:i/>
                <w:szCs w:val="20"/>
              </w:rPr>
              <w:br/>
            </w:r>
          </w:p>
          <w:p w14:paraId="61F710CE" w14:textId="77777777" w:rsidR="00F31B70" w:rsidRPr="0012437B" w:rsidRDefault="00F31B70" w:rsidP="009A2543">
            <w:pPr>
              <w:rPr>
                <w:i/>
                <w:szCs w:val="20"/>
              </w:rPr>
            </w:pPr>
            <w:r w:rsidRPr="0012437B">
              <w:rPr>
                <w:i/>
                <w:szCs w:val="20"/>
              </w:rPr>
              <w:t>För nationella reservnummer (1.2.752.129.2.1.3.2).</w:t>
            </w:r>
          </w:p>
          <w:p w14:paraId="5E4C8A19" w14:textId="77777777" w:rsidR="00F31B70" w:rsidRPr="0012437B" w:rsidRDefault="00F31B70" w:rsidP="009A2543">
            <w:pPr>
              <w:rPr>
                <w:i/>
                <w:szCs w:val="20"/>
              </w:rPr>
            </w:pPr>
          </w:p>
          <w:p w14:paraId="395AC410" w14:textId="5C0A993C" w:rsidR="00F31B70" w:rsidRPr="0012437B" w:rsidRDefault="000A77FA" w:rsidP="009A2543">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6A2071A0" w14:textId="77777777" w:rsidR="00F31B70" w:rsidRPr="0012437B" w:rsidRDefault="00F31B70" w:rsidP="009A2543">
            <w:pPr>
              <w:rPr>
                <w:rFonts w:eastAsia="Batang"/>
                <w:i/>
                <w:szCs w:val="20"/>
              </w:rPr>
            </w:pPr>
            <w:r w:rsidRPr="0012437B">
              <w:rPr>
                <w:rFonts w:eastAsia="Batang"/>
                <w:i/>
                <w:szCs w:val="20"/>
              </w:rPr>
              <w:t>1</w:t>
            </w:r>
          </w:p>
        </w:tc>
      </w:tr>
      <w:tr w:rsidR="00F31B70" w:rsidRPr="0012437B" w14:paraId="7B17B1B8" w14:textId="77777777" w:rsidTr="009A2543">
        <w:tc>
          <w:tcPr>
            <w:tcW w:w="2474" w:type="dxa"/>
            <w:tcBorders>
              <w:top w:val="single" w:sz="4" w:space="0" w:color="auto"/>
              <w:left w:val="single" w:sz="4" w:space="0" w:color="auto"/>
              <w:bottom w:val="single" w:sz="4" w:space="0" w:color="auto"/>
              <w:right w:val="single" w:sz="4" w:space="0" w:color="auto"/>
            </w:tcBorders>
          </w:tcPr>
          <w:p w14:paraId="09DD7AF3" w14:textId="77777777" w:rsidR="00F31B70" w:rsidRPr="0012437B" w:rsidRDefault="00F31B70" w:rsidP="009A254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10C2808A" w14:textId="77777777" w:rsidR="00F31B70" w:rsidRPr="0012437B" w:rsidRDefault="00F31B70" w:rsidP="009A254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0C9F3D2" w14:textId="77777777" w:rsidR="00F31B70" w:rsidRDefault="00F31B70" w:rsidP="009A2543">
            <w:pPr>
              <w:rPr>
                <w:i/>
                <w:szCs w:val="20"/>
              </w:rPr>
            </w:pPr>
            <w:r>
              <w:rPr>
                <w:i/>
                <w:szCs w:val="20"/>
              </w:rPr>
              <w:t>Personnummer/globalt reservnummer/</w:t>
            </w:r>
            <w:r w:rsidRPr="00FE0141">
              <w:rPr>
                <w:i/>
                <w:szCs w:val="20"/>
              </w:rPr>
              <w:t>samordningsnummer</w:t>
            </w:r>
            <w:r>
              <w:rPr>
                <w:i/>
                <w:szCs w:val="20"/>
              </w:rPr>
              <w:t>.</w:t>
            </w:r>
          </w:p>
          <w:p w14:paraId="2E9B6FEB" w14:textId="77777777" w:rsidR="00F31B70" w:rsidRDefault="00F31B70" w:rsidP="009A2543">
            <w:pPr>
              <w:rPr>
                <w:i/>
                <w:szCs w:val="20"/>
              </w:rPr>
            </w:pPr>
          </w:p>
          <w:p w14:paraId="1C215FCB" w14:textId="77777777" w:rsidR="00F31B70" w:rsidRPr="00FE0141" w:rsidRDefault="00F31B70" w:rsidP="009A254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764A4EB" w14:textId="77777777" w:rsidR="00F31B70" w:rsidRPr="0012437B" w:rsidRDefault="00F31B70" w:rsidP="009A2543">
            <w:pPr>
              <w:rPr>
                <w:rFonts w:eastAsia="Batang"/>
                <w:i/>
                <w:szCs w:val="20"/>
              </w:rPr>
            </w:pPr>
            <w:r w:rsidRPr="0012437B">
              <w:rPr>
                <w:rFonts w:eastAsia="Batang"/>
                <w:i/>
                <w:szCs w:val="20"/>
              </w:rPr>
              <w:t>1</w:t>
            </w:r>
          </w:p>
        </w:tc>
      </w:tr>
      <w:tr w:rsidR="00F31B70" w:rsidRPr="008345BA" w14:paraId="15963BAF" w14:textId="77777777" w:rsidTr="009A2543">
        <w:tc>
          <w:tcPr>
            <w:tcW w:w="2474" w:type="dxa"/>
            <w:tcBorders>
              <w:top w:val="single" w:sz="4" w:space="0" w:color="auto"/>
              <w:left w:val="single" w:sz="4" w:space="0" w:color="auto"/>
              <w:bottom w:val="single" w:sz="4" w:space="0" w:color="auto"/>
              <w:right w:val="single" w:sz="4" w:space="0" w:color="auto"/>
            </w:tcBorders>
          </w:tcPr>
          <w:p w14:paraId="5709E4B1" w14:textId="77777777" w:rsidR="00F31B70" w:rsidRPr="008345BA" w:rsidRDefault="00F31B70" w:rsidP="009A2543">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31973617" w14:textId="77777777" w:rsidR="00F31B70" w:rsidRPr="008345BA" w:rsidRDefault="00F31B70" w:rsidP="009A254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1102D764" w14:textId="77777777" w:rsidR="00F31B70" w:rsidRDefault="00F31B70" w:rsidP="009A2543">
            <w:pPr>
              <w:rPr>
                <w:rFonts w:cs="Arial"/>
                <w:b/>
                <w:szCs w:val="20"/>
              </w:rPr>
            </w:pPr>
            <w:r w:rsidRPr="002206AC">
              <w:rPr>
                <w:rFonts w:eastAsia="Times New Roman" w:cs="Arial"/>
                <w:szCs w:val="20"/>
              </w:rPr>
              <w:t>För- och efternamn i klartext för signerande person.</w:t>
            </w:r>
          </w:p>
          <w:p w14:paraId="350DD24C" w14:textId="77777777" w:rsidR="00F31B70" w:rsidRPr="008345BA" w:rsidRDefault="00F31B70" w:rsidP="009A254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6E498593"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8345BA" w14:paraId="3367C622"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7C75FA" w14:textId="77777777" w:rsidR="00F31B70" w:rsidRPr="008345BA" w:rsidRDefault="00F31B70" w:rsidP="009A2543">
            <w:pPr>
              <w:rPr>
                <w:szCs w:val="20"/>
                <w:lang w:eastAsia="sv-SE"/>
              </w:rPr>
            </w:pPr>
            <w:proofErr w:type="gramStart"/>
            <w:r w:rsidRPr="008345BA">
              <w:rPr>
                <w:szCs w:val="20"/>
                <w:lang w:eastAsia="sv-SE"/>
              </w:rPr>
              <w:t>..</w:t>
            </w:r>
            <w:proofErr w:type="gramEnd"/>
            <w:r w:rsidRPr="008345BA">
              <w:rPr>
                <w:szCs w:val="20"/>
                <w:lang w:eastAsia="sv-SE"/>
              </w:rPr>
              <w:t>/PerformerRoleType</w:t>
            </w:r>
            <w:proofErr w:type="gramStart"/>
            <w:r w:rsidRPr="008345BA">
              <w:rPr>
                <w:szCs w:val="20"/>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C6C3A6" w14:textId="77777777" w:rsidR="00F31B70" w:rsidRPr="008345BA" w:rsidRDefault="00F31B70" w:rsidP="009A254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4C8A3F" w14:textId="77777777" w:rsidR="00F31B70" w:rsidRPr="008345BA" w:rsidRDefault="00F31B70" w:rsidP="009A254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609603"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8345BA" w14:paraId="6FACE153" w14:textId="77777777" w:rsidTr="009A2543">
        <w:tc>
          <w:tcPr>
            <w:tcW w:w="2474" w:type="dxa"/>
          </w:tcPr>
          <w:p w14:paraId="2F28E669"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/CareUnitType.id</w:t>
            </w:r>
          </w:p>
        </w:tc>
        <w:tc>
          <w:tcPr>
            <w:tcW w:w="2506" w:type="dxa"/>
          </w:tcPr>
          <w:p w14:paraId="4F1C1EBD" w14:textId="77777777" w:rsidR="00F31B70" w:rsidRPr="008345BA" w:rsidRDefault="00F31B70" w:rsidP="009A2543">
            <w:pPr>
              <w:rPr>
                <w:rFonts w:eastAsia="Batang"/>
                <w:szCs w:val="20"/>
              </w:rPr>
            </w:pPr>
            <w:r w:rsidRPr="008345BA">
              <w:rPr>
                <w:rFonts w:eastAsia="Batang"/>
                <w:szCs w:val="20"/>
              </w:rPr>
              <w:t>IIType</w:t>
            </w:r>
          </w:p>
        </w:tc>
        <w:tc>
          <w:tcPr>
            <w:tcW w:w="2925" w:type="dxa"/>
          </w:tcPr>
          <w:p w14:paraId="04D41547" w14:textId="77777777" w:rsidR="00F31B70" w:rsidRPr="0028093A" w:rsidRDefault="00F31B70" w:rsidP="009A254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5740E563" w14:textId="77777777" w:rsidR="00F31B70" w:rsidRPr="008345BA" w:rsidRDefault="00F31B70" w:rsidP="009A2543">
            <w:pPr>
              <w:rPr>
                <w:rFonts w:eastAsia="Batang"/>
                <w:szCs w:val="20"/>
              </w:rPr>
            </w:pPr>
            <w:r w:rsidRPr="008345BA">
              <w:rPr>
                <w:rFonts w:eastAsia="Batang"/>
                <w:szCs w:val="20"/>
              </w:rPr>
              <w:t>1</w:t>
            </w:r>
          </w:p>
        </w:tc>
      </w:tr>
      <w:tr w:rsidR="00F31B70" w:rsidRPr="0012437B" w14:paraId="619474D0" w14:textId="77777777" w:rsidTr="009A2543">
        <w:tc>
          <w:tcPr>
            <w:tcW w:w="2474" w:type="dxa"/>
            <w:tcBorders>
              <w:top w:val="single" w:sz="4" w:space="0" w:color="auto"/>
              <w:left w:val="single" w:sz="4" w:space="0" w:color="auto"/>
              <w:bottom w:val="single" w:sz="4" w:space="0" w:color="auto"/>
              <w:right w:val="single" w:sz="4" w:space="0" w:color="auto"/>
            </w:tcBorders>
          </w:tcPr>
          <w:p w14:paraId="564D2F9A" w14:textId="77777777" w:rsidR="00F31B70" w:rsidRPr="0012437B" w:rsidRDefault="00F31B70" w:rsidP="009A254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6A2809EC" w14:textId="77777777" w:rsidR="00F31B70" w:rsidRPr="0012437B" w:rsidRDefault="00F31B70" w:rsidP="009A254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11A0EB" w14:textId="77777777" w:rsidR="00F31B70" w:rsidRPr="0012437B" w:rsidRDefault="00F31B70" w:rsidP="009A2543">
            <w:pPr>
              <w:rPr>
                <w:rFonts w:cs="Arial"/>
                <w:i/>
                <w:szCs w:val="20"/>
              </w:rPr>
            </w:pPr>
            <w:r w:rsidRPr="0012437B">
              <w:rPr>
                <w:rFonts w:cs="Arial"/>
                <w:i/>
                <w:szCs w:val="20"/>
              </w:rPr>
              <w:t>Root blir då</w:t>
            </w:r>
          </w:p>
          <w:p w14:paraId="4857065A" w14:textId="77777777" w:rsidR="00F31B70" w:rsidRPr="0012437B" w:rsidRDefault="00F31B70" w:rsidP="009A254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D9B8043" w14:textId="77777777" w:rsidR="00F31B70" w:rsidRPr="0012437B" w:rsidRDefault="00F31B70" w:rsidP="009A2543">
            <w:pPr>
              <w:rPr>
                <w:rFonts w:eastAsia="Batang"/>
                <w:i/>
                <w:szCs w:val="20"/>
              </w:rPr>
            </w:pPr>
            <w:r w:rsidRPr="0012437B">
              <w:rPr>
                <w:rFonts w:eastAsia="Batang"/>
                <w:i/>
                <w:szCs w:val="20"/>
              </w:rPr>
              <w:t>1</w:t>
            </w:r>
          </w:p>
        </w:tc>
      </w:tr>
      <w:tr w:rsidR="00F31B70" w:rsidRPr="0012437B" w14:paraId="3B4080D2" w14:textId="77777777" w:rsidTr="009A2543">
        <w:tc>
          <w:tcPr>
            <w:tcW w:w="2474" w:type="dxa"/>
            <w:tcBorders>
              <w:top w:val="single" w:sz="4" w:space="0" w:color="auto"/>
              <w:left w:val="single" w:sz="4" w:space="0" w:color="auto"/>
              <w:bottom w:val="single" w:sz="4" w:space="0" w:color="auto"/>
              <w:right w:val="single" w:sz="4" w:space="0" w:color="auto"/>
            </w:tcBorders>
          </w:tcPr>
          <w:p w14:paraId="17522DAD" w14:textId="77777777" w:rsidR="00F31B70" w:rsidRPr="0012437B" w:rsidRDefault="00F31B70" w:rsidP="009A254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46AEFEB8" w14:textId="77777777" w:rsidR="00F31B70" w:rsidRPr="0012437B" w:rsidRDefault="00F31B70" w:rsidP="009A254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26EAD83" w14:textId="77777777" w:rsidR="00F31B70" w:rsidRPr="0012437B" w:rsidRDefault="00F31B70" w:rsidP="009A254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2B035E2C" w14:textId="77777777" w:rsidR="00F31B70" w:rsidRPr="0012437B" w:rsidRDefault="00F31B70" w:rsidP="009A2543">
            <w:pPr>
              <w:rPr>
                <w:rFonts w:eastAsia="Batang"/>
                <w:i/>
                <w:szCs w:val="20"/>
              </w:rPr>
            </w:pPr>
            <w:r w:rsidRPr="0012437B">
              <w:rPr>
                <w:rFonts w:eastAsia="Batang"/>
                <w:i/>
                <w:szCs w:val="20"/>
              </w:rPr>
              <w:t>1</w:t>
            </w:r>
          </w:p>
        </w:tc>
      </w:tr>
      <w:tr w:rsidR="00F31B70" w:rsidRPr="008345BA" w14:paraId="196F3B12" w14:textId="77777777" w:rsidTr="009A2543">
        <w:tc>
          <w:tcPr>
            <w:tcW w:w="2474" w:type="dxa"/>
          </w:tcPr>
          <w:p w14:paraId="349AD307"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/CareUnitType.name</w:t>
            </w:r>
          </w:p>
        </w:tc>
        <w:tc>
          <w:tcPr>
            <w:tcW w:w="2506" w:type="dxa"/>
          </w:tcPr>
          <w:p w14:paraId="329E8C1C" w14:textId="77777777" w:rsidR="00F31B70" w:rsidRPr="008345BA" w:rsidRDefault="00F31B70" w:rsidP="009A2543">
            <w:pPr>
              <w:rPr>
                <w:rFonts w:eastAsia="Batang"/>
                <w:szCs w:val="20"/>
              </w:rPr>
            </w:pPr>
            <w:r w:rsidRPr="008345BA">
              <w:rPr>
                <w:rFonts w:eastAsia="Batang"/>
                <w:szCs w:val="20"/>
              </w:rPr>
              <w:t>String</w:t>
            </w:r>
          </w:p>
        </w:tc>
        <w:tc>
          <w:tcPr>
            <w:tcW w:w="2925" w:type="dxa"/>
          </w:tcPr>
          <w:p w14:paraId="0771DC7A" w14:textId="77777777" w:rsidR="00F31B70" w:rsidRPr="008345BA" w:rsidRDefault="00F31B70" w:rsidP="009A2543">
            <w:pPr>
              <w:rPr>
                <w:rFonts w:eastAsia="Batang"/>
                <w:szCs w:val="20"/>
              </w:rPr>
            </w:pPr>
            <w:r w:rsidRPr="008345BA">
              <w:rPr>
                <w:rFonts w:cs="Arial"/>
                <w:szCs w:val="20"/>
              </w:rPr>
              <w:t xml:space="preserve">Vårdenhetens namn till vilken </w:t>
            </w:r>
            <w:r>
              <w:rPr>
                <w:rFonts w:cs="Arial"/>
                <w:szCs w:val="20"/>
              </w:rPr>
              <w:lastRenderedPageBreak/>
              <w:t>mätvärdet</w:t>
            </w:r>
            <w:r w:rsidRPr="008345BA">
              <w:rPr>
                <w:rFonts w:cs="Arial"/>
                <w:szCs w:val="20"/>
              </w:rPr>
              <w:t xml:space="preserve"> är knuten.</w:t>
            </w:r>
          </w:p>
        </w:tc>
        <w:tc>
          <w:tcPr>
            <w:tcW w:w="1617" w:type="dxa"/>
          </w:tcPr>
          <w:p w14:paraId="3623E0AE" w14:textId="77777777" w:rsidR="00F31B70" w:rsidRPr="008345BA" w:rsidRDefault="00F31B70" w:rsidP="009A2543">
            <w:pPr>
              <w:rPr>
                <w:rFonts w:eastAsia="Batang"/>
                <w:szCs w:val="20"/>
              </w:rPr>
            </w:pPr>
            <w:r w:rsidRPr="008345BA">
              <w:rPr>
                <w:rFonts w:eastAsia="Batang"/>
                <w:szCs w:val="20"/>
              </w:rPr>
              <w:lastRenderedPageBreak/>
              <w:t>0</w:t>
            </w:r>
            <w:proofErr w:type="gramStart"/>
            <w:r w:rsidRPr="008345BA">
              <w:rPr>
                <w:rFonts w:eastAsia="Batang"/>
                <w:szCs w:val="20"/>
              </w:rPr>
              <w:t>..</w:t>
            </w:r>
            <w:proofErr w:type="gramEnd"/>
            <w:r w:rsidRPr="008345BA">
              <w:rPr>
                <w:rFonts w:eastAsia="Batang"/>
                <w:szCs w:val="20"/>
              </w:rPr>
              <w:t>1</w:t>
            </w:r>
          </w:p>
        </w:tc>
      </w:tr>
      <w:tr w:rsidR="00F31B70" w:rsidRPr="008345BA" w14:paraId="71F31C7E"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39DC6E" w14:textId="77777777" w:rsidR="00F31B70" w:rsidRPr="000D2F72" w:rsidRDefault="00F31B70" w:rsidP="009A2543">
            <w:pPr>
              <w:rPr>
                <w:szCs w:val="20"/>
                <w:lang w:eastAsia="sv-SE"/>
              </w:rPr>
            </w:pPr>
            <w:proofErr w:type="gramStart"/>
            <w:r>
              <w:rPr>
                <w:szCs w:val="20"/>
                <w:lang w:eastAsia="sv-SE"/>
              </w:rPr>
              <w:lastRenderedPageBreak/>
              <w:t>..</w:t>
            </w:r>
            <w:proofErr w:type="gramEnd"/>
            <w:r>
              <w:rPr>
                <w:szCs w:val="20"/>
                <w:lang w:eastAsia="sv-SE"/>
              </w:rPr>
              <w:t>/</w:t>
            </w:r>
            <w:proofErr w:type="gramStart"/>
            <w:r>
              <w:rPr>
                <w:szCs w:val="20"/>
                <w:lang w:eastAsia="sv-SE"/>
              </w:rPr>
              <w:t>..</w:t>
            </w:r>
            <w:proofErr w:type="gramEnd"/>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CA5F52" w14:textId="77777777" w:rsidR="00F31B70" w:rsidRPr="000D2F72" w:rsidRDefault="00F31B70" w:rsidP="009A254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B7B431" w14:textId="77777777" w:rsidR="00F31B70" w:rsidRPr="000D2F72" w:rsidRDefault="00F31B70" w:rsidP="009A254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8888C0" w14:textId="77777777" w:rsidR="00F31B70" w:rsidRPr="00DE672F" w:rsidRDefault="00F31B70" w:rsidP="009A2543">
            <w:pPr>
              <w:rPr>
                <w:rFonts w:eastAsia="Batang"/>
                <w:szCs w:val="20"/>
              </w:rPr>
            </w:pPr>
            <w:r w:rsidRPr="000D2F72">
              <w:rPr>
                <w:rFonts w:eastAsia="Batang"/>
                <w:szCs w:val="20"/>
              </w:rPr>
              <w:t>1</w:t>
            </w:r>
          </w:p>
        </w:tc>
      </w:tr>
      <w:tr w:rsidR="00F31B70" w:rsidRPr="008345BA" w14:paraId="3F4E1AE6" w14:textId="77777777" w:rsidTr="009A2543">
        <w:tc>
          <w:tcPr>
            <w:tcW w:w="2474" w:type="dxa"/>
          </w:tcPr>
          <w:p w14:paraId="1698F973" w14:textId="77777777" w:rsidR="00F31B70" w:rsidRPr="00B75512" w:rsidRDefault="00F31B70" w:rsidP="009A2543">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Pr>
                <w:rFonts w:eastAsia="Batang"/>
                <w:szCs w:val="20"/>
              </w:rPr>
              <w:t>CareGiverType</w:t>
            </w:r>
            <w:r>
              <w:rPr>
                <w:szCs w:val="20"/>
                <w:lang w:eastAsia="sv-SE"/>
              </w:rPr>
              <w:t>.id</w:t>
            </w:r>
          </w:p>
        </w:tc>
        <w:tc>
          <w:tcPr>
            <w:tcW w:w="2506" w:type="dxa"/>
          </w:tcPr>
          <w:p w14:paraId="05A66502" w14:textId="77777777" w:rsidR="00F31B70" w:rsidRPr="00B75512" w:rsidRDefault="00F31B70" w:rsidP="009A2543">
            <w:pPr>
              <w:rPr>
                <w:rFonts w:eastAsia="Batang"/>
                <w:szCs w:val="20"/>
              </w:rPr>
            </w:pPr>
            <w:r w:rsidRPr="00B75512">
              <w:rPr>
                <w:rFonts w:eastAsia="Batang"/>
                <w:szCs w:val="20"/>
              </w:rPr>
              <w:t>IIType</w:t>
            </w:r>
          </w:p>
        </w:tc>
        <w:tc>
          <w:tcPr>
            <w:tcW w:w="2925" w:type="dxa"/>
          </w:tcPr>
          <w:p w14:paraId="5B7DA1FE" w14:textId="77777777" w:rsidR="00F31B70" w:rsidRPr="00FD7E4D" w:rsidRDefault="00F31B70" w:rsidP="009A254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7DBC63D0" w14:textId="77777777" w:rsidR="00F31B70" w:rsidRPr="00B75512" w:rsidRDefault="00F31B70" w:rsidP="009A2543">
            <w:pPr>
              <w:rPr>
                <w:rFonts w:eastAsia="Batang"/>
                <w:szCs w:val="20"/>
              </w:rPr>
            </w:pPr>
            <w:r w:rsidRPr="00B75512">
              <w:rPr>
                <w:rFonts w:eastAsia="Batang"/>
                <w:szCs w:val="20"/>
              </w:rPr>
              <w:t>1</w:t>
            </w:r>
          </w:p>
        </w:tc>
      </w:tr>
      <w:tr w:rsidR="00F31B70" w:rsidRPr="00715592" w14:paraId="2BD162FC" w14:textId="77777777" w:rsidTr="009A2543">
        <w:tc>
          <w:tcPr>
            <w:tcW w:w="2474" w:type="dxa"/>
            <w:tcBorders>
              <w:top w:val="single" w:sz="4" w:space="0" w:color="auto"/>
              <w:left w:val="single" w:sz="4" w:space="0" w:color="auto"/>
              <w:bottom w:val="single" w:sz="4" w:space="0" w:color="auto"/>
              <w:right w:val="single" w:sz="4" w:space="0" w:color="auto"/>
            </w:tcBorders>
          </w:tcPr>
          <w:p w14:paraId="326AB89B" w14:textId="77777777" w:rsidR="00F31B70" w:rsidRPr="00715592" w:rsidRDefault="00F31B70" w:rsidP="009A2543">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338DDFC" w14:textId="77777777" w:rsidR="00F31B70" w:rsidRPr="00715592" w:rsidRDefault="00F31B70" w:rsidP="009A254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7A8F7EB" w14:textId="77777777" w:rsidR="00F31B70" w:rsidRPr="00715592" w:rsidRDefault="00F31B70" w:rsidP="009A2543">
            <w:pPr>
              <w:rPr>
                <w:rFonts w:cs="Arial"/>
                <w:i/>
                <w:szCs w:val="20"/>
              </w:rPr>
            </w:pPr>
            <w:r w:rsidRPr="00715592">
              <w:rPr>
                <w:rFonts w:cs="Arial"/>
                <w:i/>
                <w:szCs w:val="20"/>
              </w:rPr>
              <w:t>Root blir då</w:t>
            </w:r>
          </w:p>
          <w:p w14:paraId="283BD760" w14:textId="77777777" w:rsidR="00F31B70" w:rsidRPr="00715592" w:rsidRDefault="00F31B70" w:rsidP="009A254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AC25206" w14:textId="77777777" w:rsidR="00F31B70" w:rsidRPr="00715592" w:rsidRDefault="00F31B70" w:rsidP="009A2543">
            <w:pPr>
              <w:rPr>
                <w:rFonts w:eastAsia="Batang"/>
                <w:i/>
                <w:szCs w:val="20"/>
              </w:rPr>
            </w:pPr>
            <w:r w:rsidRPr="00715592">
              <w:rPr>
                <w:rFonts w:eastAsia="Batang"/>
                <w:i/>
                <w:szCs w:val="20"/>
              </w:rPr>
              <w:t>1</w:t>
            </w:r>
          </w:p>
        </w:tc>
      </w:tr>
      <w:tr w:rsidR="00F31B70" w:rsidRPr="00715592" w14:paraId="0BFC3D62" w14:textId="77777777" w:rsidTr="009A2543">
        <w:tc>
          <w:tcPr>
            <w:tcW w:w="2474" w:type="dxa"/>
            <w:tcBorders>
              <w:top w:val="single" w:sz="4" w:space="0" w:color="auto"/>
              <w:left w:val="single" w:sz="4" w:space="0" w:color="auto"/>
              <w:bottom w:val="single" w:sz="4" w:space="0" w:color="auto"/>
              <w:right w:val="single" w:sz="4" w:space="0" w:color="auto"/>
            </w:tcBorders>
          </w:tcPr>
          <w:p w14:paraId="1ACF16DF" w14:textId="77777777" w:rsidR="00F31B70" w:rsidRPr="00715592" w:rsidRDefault="00F31B70" w:rsidP="009A2543">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5AD1AC4" w14:textId="77777777" w:rsidR="00F31B70" w:rsidRPr="00715592" w:rsidRDefault="00F31B70" w:rsidP="009A254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CE89C0F" w14:textId="77777777" w:rsidR="00F31B70" w:rsidRPr="00715592" w:rsidRDefault="00F31B70" w:rsidP="009A254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72B7B088" w14:textId="77777777" w:rsidR="00F31B70" w:rsidRPr="00715592" w:rsidRDefault="00F31B70" w:rsidP="009A2543">
            <w:pPr>
              <w:rPr>
                <w:rFonts w:eastAsia="Batang"/>
                <w:i/>
                <w:szCs w:val="20"/>
              </w:rPr>
            </w:pPr>
            <w:r w:rsidRPr="00715592">
              <w:rPr>
                <w:rFonts w:eastAsia="Batang"/>
                <w:i/>
                <w:szCs w:val="20"/>
              </w:rPr>
              <w:t>1</w:t>
            </w:r>
          </w:p>
        </w:tc>
      </w:tr>
      <w:tr w:rsidR="00F31B70" w:rsidRPr="008345BA" w14:paraId="2B474E84" w14:textId="77777777" w:rsidTr="009A2543">
        <w:tc>
          <w:tcPr>
            <w:tcW w:w="2474" w:type="dxa"/>
          </w:tcPr>
          <w:p w14:paraId="08B8A30A" w14:textId="77777777" w:rsidR="00F31B70" w:rsidRPr="00B75512" w:rsidRDefault="00F31B70" w:rsidP="009A2543">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 ../</w:t>
            </w:r>
            <w:r>
              <w:rPr>
                <w:rFonts w:eastAsia="Batang"/>
                <w:szCs w:val="20"/>
              </w:rPr>
              <w:t>CareGiverType</w:t>
            </w:r>
            <w:r>
              <w:rPr>
                <w:szCs w:val="20"/>
                <w:lang w:eastAsia="sv-SE"/>
              </w:rPr>
              <w:t>.name</w:t>
            </w:r>
          </w:p>
        </w:tc>
        <w:tc>
          <w:tcPr>
            <w:tcW w:w="2506" w:type="dxa"/>
          </w:tcPr>
          <w:p w14:paraId="2E535E6C" w14:textId="77777777" w:rsidR="00F31B70" w:rsidRPr="00B75512" w:rsidRDefault="00F31B70" w:rsidP="009A2543">
            <w:pPr>
              <w:rPr>
                <w:rFonts w:eastAsia="Batang"/>
                <w:szCs w:val="20"/>
              </w:rPr>
            </w:pPr>
            <w:r>
              <w:rPr>
                <w:rFonts w:eastAsia="Batang"/>
                <w:szCs w:val="20"/>
              </w:rPr>
              <w:t>String</w:t>
            </w:r>
          </w:p>
        </w:tc>
        <w:tc>
          <w:tcPr>
            <w:tcW w:w="2925" w:type="dxa"/>
          </w:tcPr>
          <w:p w14:paraId="4F5A1A05" w14:textId="77777777" w:rsidR="00F31B70" w:rsidRPr="00A4027B" w:rsidRDefault="00F31B70" w:rsidP="009A254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4EA501EA" w14:textId="77777777" w:rsidR="00F31B70" w:rsidRPr="00B75512" w:rsidRDefault="00F31B70" w:rsidP="009A2543">
            <w:pPr>
              <w:rPr>
                <w:rFonts w:eastAsia="Batang"/>
                <w:szCs w:val="20"/>
              </w:rPr>
            </w:pPr>
            <w:r>
              <w:rPr>
                <w:rFonts w:eastAsia="Batang"/>
                <w:szCs w:val="20"/>
              </w:rPr>
              <w:t>0</w:t>
            </w:r>
            <w:proofErr w:type="gramStart"/>
            <w:r>
              <w:rPr>
                <w:rFonts w:eastAsia="Batang"/>
                <w:szCs w:val="20"/>
              </w:rPr>
              <w:t>..</w:t>
            </w:r>
            <w:proofErr w:type="gramEnd"/>
            <w:r w:rsidRPr="00B75512">
              <w:rPr>
                <w:rFonts w:eastAsia="Batang"/>
                <w:szCs w:val="20"/>
              </w:rPr>
              <w:t>1</w:t>
            </w:r>
          </w:p>
        </w:tc>
      </w:tr>
      <w:tr w:rsidR="00F31B70" w:rsidRPr="00122981" w14:paraId="1E9E738E" w14:textId="77777777" w:rsidTr="009A2543">
        <w:tc>
          <w:tcPr>
            <w:tcW w:w="2474" w:type="dxa"/>
            <w:tcBorders>
              <w:top w:val="single" w:sz="4" w:space="0" w:color="auto"/>
              <w:left w:val="single" w:sz="4" w:space="0" w:color="auto"/>
              <w:bottom w:val="single" w:sz="4" w:space="0" w:color="auto"/>
              <w:right w:val="single" w:sz="4" w:space="0" w:color="auto"/>
            </w:tcBorders>
          </w:tcPr>
          <w:p w14:paraId="33DA7E91" w14:textId="77777777" w:rsidR="00F31B70" w:rsidRPr="003938A4" w:rsidRDefault="00F31B70" w:rsidP="009A2543">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6036441C" w14:textId="77777777" w:rsidR="00F31B70" w:rsidRPr="003938A4" w:rsidRDefault="00F31B70" w:rsidP="009A2543">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1CDFD24C" w14:textId="77777777" w:rsidR="00F31B70" w:rsidRPr="003938A4" w:rsidRDefault="00F31B70" w:rsidP="009A2543">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51936535" w14:textId="77777777" w:rsidR="00F31B70" w:rsidRPr="003938A4" w:rsidRDefault="00F31B70" w:rsidP="009A2543">
            <w:pPr>
              <w:rPr>
                <w:rFonts w:eastAsia="Batang"/>
                <w:szCs w:val="20"/>
              </w:rPr>
            </w:pPr>
          </w:p>
        </w:tc>
      </w:tr>
      <w:tr w:rsidR="00F31B70" w:rsidRPr="00122981" w14:paraId="3C40C224" w14:textId="77777777" w:rsidTr="009A2543">
        <w:tc>
          <w:tcPr>
            <w:tcW w:w="2474" w:type="dxa"/>
            <w:tcBorders>
              <w:top w:val="single" w:sz="4" w:space="0" w:color="auto"/>
              <w:left w:val="single" w:sz="4" w:space="0" w:color="auto"/>
              <w:bottom w:val="single" w:sz="4" w:space="0" w:color="auto"/>
              <w:right w:val="single" w:sz="4" w:space="0" w:color="auto"/>
            </w:tcBorders>
          </w:tcPr>
          <w:p w14:paraId="3FC3C522" w14:textId="77777777" w:rsidR="00F31B70" w:rsidRPr="003938A4" w:rsidRDefault="00F31B70" w:rsidP="009A2543">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46E8C2E" w14:textId="77777777" w:rsidR="00F31B70" w:rsidRPr="003938A4" w:rsidRDefault="00F31B70" w:rsidP="009A254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004B0F4" w14:textId="77777777" w:rsidR="00F31B70" w:rsidRPr="003938A4" w:rsidRDefault="00F31B70" w:rsidP="009A2543">
            <w:pPr>
              <w:rPr>
                <w:rFonts w:cs="Arial"/>
                <w:szCs w:val="20"/>
              </w:rPr>
            </w:pPr>
            <w:r w:rsidRPr="003938A4">
              <w:rPr>
                <w:rFonts w:cs="Arial"/>
                <w:szCs w:val="20"/>
              </w:rPr>
              <w:t>OK = operationen genomförd utan fel</w:t>
            </w:r>
          </w:p>
          <w:p w14:paraId="3F055E3A" w14:textId="77777777" w:rsidR="00F31B70" w:rsidRPr="003938A4" w:rsidRDefault="00F31B70" w:rsidP="009A2543">
            <w:pPr>
              <w:rPr>
                <w:rFonts w:cs="Arial"/>
                <w:szCs w:val="20"/>
              </w:rPr>
            </w:pPr>
            <w:r w:rsidRPr="003938A4">
              <w:rPr>
                <w:rFonts w:cs="Arial"/>
                <w:szCs w:val="20"/>
              </w:rPr>
              <w:t xml:space="preserve">ERROR = Fel vid operationen. Felet beskrivs i elementet comment </w:t>
            </w:r>
          </w:p>
          <w:p w14:paraId="4BFCABE4" w14:textId="77777777" w:rsidR="00F31B70" w:rsidRPr="003938A4" w:rsidRDefault="00F31B70" w:rsidP="009A2543">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375B14FB" w14:textId="77777777" w:rsidR="00F31B70" w:rsidRPr="003938A4" w:rsidRDefault="00F31B70" w:rsidP="009A2543">
            <w:pPr>
              <w:rPr>
                <w:rFonts w:eastAsia="Batang"/>
                <w:szCs w:val="20"/>
              </w:rPr>
            </w:pPr>
            <w:r w:rsidRPr="003938A4">
              <w:rPr>
                <w:rFonts w:eastAsia="Batang"/>
                <w:szCs w:val="20"/>
              </w:rPr>
              <w:t>1</w:t>
            </w:r>
            <w:proofErr w:type="gramStart"/>
            <w:r w:rsidRPr="003938A4">
              <w:rPr>
                <w:rFonts w:eastAsia="Batang"/>
                <w:szCs w:val="20"/>
              </w:rPr>
              <w:t>..</w:t>
            </w:r>
            <w:proofErr w:type="gramEnd"/>
            <w:r w:rsidRPr="003938A4">
              <w:rPr>
                <w:rFonts w:eastAsia="Batang"/>
                <w:szCs w:val="20"/>
              </w:rPr>
              <w:t>1</w:t>
            </w:r>
          </w:p>
        </w:tc>
      </w:tr>
      <w:tr w:rsidR="00F31B70" w:rsidRPr="00122981" w14:paraId="30A86CAD" w14:textId="77777777" w:rsidTr="009A2543">
        <w:tc>
          <w:tcPr>
            <w:tcW w:w="2474" w:type="dxa"/>
            <w:tcBorders>
              <w:top w:val="single" w:sz="4" w:space="0" w:color="auto"/>
              <w:left w:val="single" w:sz="4" w:space="0" w:color="auto"/>
              <w:bottom w:val="single" w:sz="4" w:space="0" w:color="auto"/>
              <w:right w:val="single" w:sz="4" w:space="0" w:color="auto"/>
            </w:tcBorders>
          </w:tcPr>
          <w:p w14:paraId="1B64BA91" w14:textId="77777777" w:rsidR="00F31B70" w:rsidRPr="003938A4" w:rsidRDefault="00F31B70" w:rsidP="009A2543">
            <w:pPr>
              <w:rPr>
                <w:szCs w:val="20"/>
                <w:lang w:eastAsia="sv-SE"/>
              </w:rPr>
            </w:pPr>
            <w:r w:rsidRPr="003938A4">
              <w:rPr>
                <w:szCs w:val="20"/>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02561E34" w14:textId="77777777" w:rsidR="00F31B70" w:rsidRPr="003938A4" w:rsidRDefault="00F31B70" w:rsidP="009A254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CD155FB" w14:textId="77777777" w:rsidR="00F31B70" w:rsidRPr="003938A4" w:rsidRDefault="00F31B70" w:rsidP="009A2543">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45DC54A7" w14:textId="77777777" w:rsidR="00F31B70" w:rsidRPr="003938A4" w:rsidRDefault="00F31B70" w:rsidP="009A2543">
            <w:pPr>
              <w:rPr>
                <w:rFonts w:eastAsia="Batang"/>
                <w:szCs w:val="20"/>
              </w:rPr>
            </w:pPr>
            <w:r w:rsidRPr="003938A4">
              <w:rPr>
                <w:rFonts w:eastAsia="Batang"/>
                <w:szCs w:val="20"/>
              </w:rPr>
              <w:t>0</w:t>
            </w:r>
            <w:proofErr w:type="gramStart"/>
            <w:r w:rsidRPr="003938A4">
              <w:rPr>
                <w:rFonts w:eastAsia="Batang"/>
                <w:szCs w:val="20"/>
              </w:rPr>
              <w:t>..</w:t>
            </w:r>
            <w:proofErr w:type="gramEnd"/>
            <w:r w:rsidRPr="003938A4">
              <w:rPr>
                <w:rFonts w:eastAsia="Batang"/>
                <w:szCs w:val="20"/>
              </w:rPr>
              <w:t>1</w:t>
            </w:r>
          </w:p>
        </w:tc>
      </w:tr>
    </w:tbl>
    <w:p w14:paraId="483F0348" w14:textId="77777777" w:rsidR="00F31B70" w:rsidRDefault="00F31B70" w:rsidP="003E0D54"/>
    <w:p w14:paraId="060B7CD3" w14:textId="77777777" w:rsidR="003E0D54" w:rsidRPr="00122981" w:rsidRDefault="003E0D54" w:rsidP="003E0D54"/>
    <w:p w14:paraId="01C04B53" w14:textId="77777777" w:rsidR="003E0D54" w:rsidRPr="00122981" w:rsidRDefault="003E0D54" w:rsidP="003E0D54">
      <w:pPr>
        <w:pStyle w:val="Rubrik3"/>
      </w:pPr>
      <w:bookmarkStart w:id="137" w:name="_Toc371516503"/>
      <w:bookmarkStart w:id="138" w:name="_Toc372034748"/>
      <w:bookmarkStart w:id="139" w:name="_Toc374962663"/>
      <w:r w:rsidRPr="00122981">
        <w:t>Övriga regler</w:t>
      </w:r>
      <w:bookmarkEnd w:id="137"/>
      <w:bookmarkEnd w:id="138"/>
      <w:bookmarkEnd w:id="139"/>
    </w:p>
    <w:p w14:paraId="708718C5" w14:textId="77777777" w:rsidR="00E27037" w:rsidRDefault="00E27037" w:rsidP="00E27037">
      <w:r w:rsidRPr="00E27037">
        <w:t xml:space="preserve">Om en, enligt terminologiservern, </w:t>
      </w:r>
      <w:proofErr w:type="gramStart"/>
      <w:r w:rsidRPr="00E27037">
        <w:t>ej</w:t>
      </w:r>
      <w:proofErr w:type="gramEnd"/>
      <w:r w:rsidRPr="00E27037">
        <w:t xml:space="preserve"> giltig mätvärdeskod skickas till tjänstekontraktet så ignoreras denna och registreras därmed inte i uppföljningsdomänet. I de fall då ett meddelande omfattar endast ett mätvärde och denna anges med en </w:t>
      </w:r>
      <w:proofErr w:type="gramStart"/>
      <w:r w:rsidRPr="00E27037">
        <w:t>ej</w:t>
      </w:r>
      <w:proofErr w:type="gramEnd"/>
      <w:r w:rsidRPr="00E27037">
        <w:t xml:space="preserve"> giltig kod returneras ERROR i svaret. I de fall då ett meddelande omfattar fler mätvärden där någon av koderna är felaktig returneras INFO med en varning om att den </w:t>
      </w:r>
      <w:proofErr w:type="gramStart"/>
      <w:r w:rsidRPr="00E27037">
        <w:t>ej</w:t>
      </w:r>
      <w:proofErr w:type="gramEnd"/>
      <w:r w:rsidRPr="00E27037">
        <w:t xml:space="preserve"> giltiga koden inte har registrerats. Dock registreras övriga koder i meddelandet förutsatt att dessa är giltiga.</w:t>
      </w:r>
    </w:p>
    <w:p w14:paraId="29388E2F" w14:textId="77777777" w:rsidR="00055DB3" w:rsidRDefault="00055DB3" w:rsidP="00E27037"/>
    <w:p w14:paraId="72041CC5" w14:textId="77777777" w:rsidR="00055DB3" w:rsidRPr="00C67971" w:rsidRDefault="00055DB3" w:rsidP="00055DB3">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22D0967F" w14:textId="77777777" w:rsidR="00055DB3" w:rsidRDefault="00055DB3" w:rsidP="00055DB3">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372A5363" w14:textId="77777777" w:rsidR="00055DB3" w:rsidRDefault="00055DB3" w:rsidP="00055DB3"/>
    <w:p w14:paraId="6DCDE137" w14:textId="77777777" w:rsidR="00055DB3" w:rsidRPr="00C67971" w:rsidRDefault="00055DB3" w:rsidP="00055DB3">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0E45FC89" w14:textId="77777777" w:rsidR="00055DB3" w:rsidRDefault="00055DB3" w:rsidP="00055DB3">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2DF5C97F" w14:textId="77777777" w:rsidR="00055DB3" w:rsidRDefault="00055DB3" w:rsidP="00055DB3"/>
    <w:p w14:paraId="493FC9AE" w14:textId="77777777" w:rsidR="00055DB3" w:rsidRPr="00C67971" w:rsidRDefault="00055DB3" w:rsidP="00055DB3">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2F28E90F" w14:textId="77777777" w:rsidR="00055DB3" w:rsidRDefault="00055DB3" w:rsidP="00055DB3">
      <w:r>
        <w:lastRenderedPageBreak/>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79B363AF" w14:textId="77777777" w:rsidR="00055DB3" w:rsidRPr="00122981" w:rsidRDefault="00055DB3" w:rsidP="00E27037"/>
    <w:p w14:paraId="7BF1FF3A" w14:textId="77777777" w:rsidR="003E0D54" w:rsidRPr="00122981" w:rsidRDefault="003E0D54" w:rsidP="003E0D54"/>
    <w:p w14:paraId="4194E0A3" w14:textId="77777777" w:rsidR="00E27037" w:rsidRPr="00E27037" w:rsidRDefault="00E27037" w:rsidP="00E27037">
      <w:pPr>
        <w:pStyle w:val="Rubrik4"/>
      </w:pPr>
      <w:bookmarkStart w:id="140" w:name="_Toc371516504"/>
      <w:bookmarkStart w:id="141" w:name="_Toc372034749"/>
      <w:r w:rsidRPr="00E27037">
        <w:t>Icke funktionella krav</w:t>
      </w:r>
      <w:bookmarkEnd w:id="140"/>
      <w:bookmarkEnd w:id="141"/>
    </w:p>
    <w:p w14:paraId="6CBE0543" w14:textId="77777777" w:rsidR="0048081F" w:rsidRPr="00E146AE" w:rsidRDefault="0048081F" w:rsidP="0048081F">
      <w:r w:rsidRPr="00E146AE">
        <w:t>Inga övriga icke funktionella krav.</w:t>
      </w:r>
    </w:p>
    <w:p w14:paraId="5F2EB879" w14:textId="77777777" w:rsidR="003E0D54" w:rsidRPr="00E27037" w:rsidRDefault="003E0D54" w:rsidP="003E0D54"/>
    <w:p w14:paraId="1E67D0F3" w14:textId="77777777" w:rsidR="003E0D54" w:rsidRPr="00E27037" w:rsidRDefault="003E0D54" w:rsidP="003E0D54">
      <w:pPr>
        <w:pStyle w:val="Rubrik5"/>
        <w:rPr>
          <w:color w:val="auto"/>
        </w:rPr>
      </w:pPr>
      <w:r w:rsidRPr="00E27037">
        <w:rPr>
          <w:color w:val="auto"/>
        </w:rPr>
        <w:t>SLA-krav</w:t>
      </w:r>
    </w:p>
    <w:p w14:paraId="49820B08" w14:textId="13FEC955" w:rsidR="003E0D54" w:rsidRDefault="003E0D54" w:rsidP="00E471DB">
      <w:pPr>
        <w:rPr>
          <w:rFonts w:eastAsia="Times New Roman"/>
          <w:bCs/>
          <w:sz w:val="24"/>
          <w:szCs w:val="26"/>
        </w:rPr>
      </w:pPr>
      <w:r w:rsidRPr="00E27037">
        <w:t>Detta tjänstekontrakt har inga avvikande SLA-krav.</w:t>
      </w:r>
      <w:bookmarkStart w:id="142" w:name="_Toc371516505"/>
      <w:r>
        <w:br w:type="page"/>
      </w:r>
    </w:p>
    <w:p w14:paraId="1CEE17BC" w14:textId="77777777" w:rsidR="003E0D54" w:rsidRPr="00122981" w:rsidRDefault="003E0D54" w:rsidP="003E0D54">
      <w:pPr>
        <w:pStyle w:val="Rubrik2"/>
      </w:pPr>
      <w:bookmarkStart w:id="143" w:name="_Toc372034750"/>
      <w:bookmarkStart w:id="144" w:name="_Toc374962664"/>
      <w:r w:rsidRPr="00122981">
        <w:lastRenderedPageBreak/>
        <w:t>Delete</w:t>
      </w:r>
      <w:r>
        <w:t>Measurement</w:t>
      </w:r>
      <w:bookmarkEnd w:id="142"/>
      <w:bookmarkEnd w:id="143"/>
      <w:bookmarkEnd w:id="144"/>
    </w:p>
    <w:p w14:paraId="75115B5D" w14:textId="77777777" w:rsidR="003E0D54" w:rsidRDefault="003E0D54" w:rsidP="003E0D54">
      <w:r w:rsidRPr="00122981">
        <w:t>Delete</w:t>
      </w:r>
      <w:r>
        <w:t>Measurement</w:t>
      </w:r>
      <w:r w:rsidRPr="00122981">
        <w:t xml:space="preserve"> raderar information som tidigare har registrerats via tjänsten Process</w:t>
      </w:r>
      <w:r>
        <w:t>Measurement</w:t>
      </w:r>
      <w:r w:rsidRPr="00122981">
        <w:t xml:space="preserve">. Ett befintligt tillstånd (eg. diagnos) i engagemangsindex raderas genom att </w:t>
      </w:r>
      <w:r>
        <w:t>measurementId</w:t>
      </w:r>
      <w:r w:rsidRPr="00122981">
        <w:t xml:space="preserve"> skickas via tjänsten. All information som har registrerats tillsammans med det identifierade tillståndet via tjänsten Process</w:t>
      </w:r>
      <w:r>
        <w:t>Measurement</w:t>
      </w:r>
      <w:r w:rsidRPr="00122981">
        <w:t xml:space="preserve"> raderas helt. </w:t>
      </w:r>
    </w:p>
    <w:p w14:paraId="2564C765" w14:textId="77777777" w:rsidR="00E57B57" w:rsidRDefault="00E57B57" w:rsidP="003E0D54"/>
    <w:p w14:paraId="54F8FE05" w14:textId="03D17F2D" w:rsidR="00E57B57" w:rsidRPr="001540E7" w:rsidRDefault="00E57B57" w:rsidP="00E57B57">
      <w:r>
        <w:t xml:space="preserve">Den information som raderas motsvaras av den meddelandemodell som beskrivs i kap 5.2. </w:t>
      </w:r>
    </w:p>
    <w:p w14:paraId="26423506" w14:textId="77777777" w:rsidR="00E57B57" w:rsidRPr="00122981" w:rsidRDefault="00E57B57" w:rsidP="003E0D54"/>
    <w:p w14:paraId="121FCEDA" w14:textId="77777777" w:rsidR="003E0D54" w:rsidRPr="00122981" w:rsidRDefault="003E0D54" w:rsidP="003E0D54">
      <w:pPr>
        <w:pStyle w:val="Rubrik3"/>
      </w:pPr>
      <w:bookmarkStart w:id="145" w:name="_Toc371516506"/>
      <w:bookmarkStart w:id="146" w:name="_Toc372034751"/>
      <w:bookmarkStart w:id="147" w:name="_Toc374962665"/>
      <w:r w:rsidRPr="00122981">
        <w:t>Version</w:t>
      </w:r>
      <w:bookmarkEnd w:id="145"/>
      <w:bookmarkEnd w:id="146"/>
      <w:bookmarkEnd w:id="147"/>
    </w:p>
    <w:p w14:paraId="694F398A" w14:textId="77777777" w:rsidR="003E0D54" w:rsidRPr="00122981" w:rsidRDefault="003E0D54" w:rsidP="003E0D54">
      <w:r w:rsidRPr="00122981">
        <w:t>1.0</w:t>
      </w:r>
    </w:p>
    <w:p w14:paraId="1F5F53C1" w14:textId="77777777" w:rsidR="003E0D54" w:rsidRPr="00122981" w:rsidRDefault="003E0D54" w:rsidP="003E0D54"/>
    <w:p w14:paraId="271CC6D1" w14:textId="77777777" w:rsidR="003E0D54" w:rsidRPr="00122981" w:rsidRDefault="003E0D54" w:rsidP="003E0D54">
      <w:pPr>
        <w:pStyle w:val="Rubrik3"/>
      </w:pPr>
      <w:bookmarkStart w:id="148" w:name="_Toc371516507"/>
      <w:bookmarkStart w:id="149" w:name="_Toc372034752"/>
      <w:bookmarkStart w:id="150" w:name="_Toc374962666"/>
      <w:r w:rsidRPr="00122981">
        <w:t>Fältregler</w:t>
      </w:r>
      <w:bookmarkEnd w:id="148"/>
      <w:bookmarkEnd w:id="149"/>
      <w:bookmarkEnd w:id="150"/>
    </w:p>
    <w:p w14:paraId="16040024" w14:textId="77777777" w:rsidR="003E0D54" w:rsidRPr="00122981" w:rsidRDefault="003E0D54" w:rsidP="003E0D54">
      <w:r w:rsidRPr="00122981">
        <w:t xml:space="preserve">Nedanstående tabell beskriver varje element i begäran och svar. Har namnet en * finns ytterligare regler för detta element och beskrivs mer i detalj i stycket Regler. </w:t>
      </w:r>
    </w:p>
    <w:p w14:paraId="3286321B" w14:textId="77777777" w:rsidR="003E0D54" w:rsidRPr="00122981" w:rsidRDefault="003E0D54" w:rsidP="003E0D54"/>
    <w:tbl>
      <w:tblPr>
        <w:tblStyle w:val="Tabellrutnt"/>
        <w:tblW w:w="9520" w:type="dxa"/>
        <w:tblLayout w:type="fixed"/>
        <w:tblLook w:val="04A0" w:firstRow="1" w:lastRow="0" w:firstColumn="1" w:lastColumn="0" w:noHBand="0" w:noVBand="1"/>
      </w:tblPr>
      <w:tblGrid>
        <w:gridCol w:w="2518"/>
        <w:gridCol w:w="2410"/>
        <w:gridCol w:w="2977"/>
        <w:gridCol w:w="1615"/>
      </w:tblGrid>
      <w:tr w:rsidR="003E0D54" w:rsidRPr="002206AC" w14:paraId="4C46F76F" w14:textId="77777777" w:rsidTr="00C2464A">
        <w:trPr>
          <w:trHeight w:val="384"/>
        </w:trPr>
        <w:tc>
          <w:tcPr>
            <w:tcW w:w="2518" w:type="dxa"/>
            <w:shd w:val="clear" w:color="auto" w:fill="D9D9D9" w:themeFill="background1" w:themeFillShade="D9"/>
            <w:vAlign w:val="bottom"/>
          </w:tcPr>
          <w:p w14:paraId="613D0528" w14:textId="77777777" w:rsidR="003E0D54" w:rsidRPr="002206AC" w:rsidRDefault="003E0D54" w:rsidP="00C2464A">
            <w:pPr>
              <w:rPr>
                <w:b/>
                <w:szCs w:val="20"/>
              </w:rPr>
            </w:pPr>
            <w:r w:rsidRPr="002206AC">
              <w:rPr>
                <w:b/>
                <w:szCs w:val="20"/>
              </w:rPr>
              <w:t>Namn</w:t>
            </w:r>
          </w:p>
        </w:tc>
        <w:tc>
          <w:tcPr>
            <w:tcW w:w="2410" w:type="dxa"/>
            <w:shd w:val="clear" w:color="auto" w:fill="D9D9D9" w:themeFill="background1" w:themeFillShade="D9"/>
            <w:vAlign w:val="bottom"/>
          </w:tcPr>
          <w:p w14:paraId="7CFBB714" w14:textId="77777777" w:rsidR="003E0D54" w:rsidRPr="002206AC" w:rsidRDefault="003E0D54" w:rsidP="00C2464A">
            <w:pPr>
              <w:rPr>
                <w:b/>
                <w:szCs w:val="20"/>
              </w:rPr>
            </w:pPr>
            <w:r w:rsidRPr="002206AC">
              <w:rPr>
                <w:b/>
                <w:szCs w:val="20"/>
              </w:rPr>
              <w:t>Typ</w:t>
            </w:r>
          </w:p>
        </w:tc>
        <w:tc>
          <w:tcPr>
            <w:tcW w:w="2977" w:type="dxa"/>
            <w:shd w:val="clear" w:color="auto" w:fill="D9D9D9" w:themeFill="background1" w:themeFillShade="D9"/>
            <w:vAlign w:val="bottom"/>
          </w:tcPr>
          <w:p w14:paraId="5FAB7B84" w14:textId="77777777" w:rsidR="003E0D54" w:rsidRPr="002206AC" w:rsidRDefault="003E0D54" w:rsidP="00C2464A">
            <w:pPr>
              <w:rPr>
                <w:b/>
                <w:szCs w:val="20"/>
              </w:rPr>
            </w:pPr>
            <w:r w:rsidRPr="002206AC">
              <w:rPr>
                <w:b/>
                <w:szCs w:val="20"/>
              </w:rPr>
              <w:t>Beskrivning</w:t>
            </w:r>
          </w:p>
        </w:tc>
        <w:tc>
          <w:tcPr>
            <w:tcW w:w="1615" w:type="dxa"/>
            <w:shd w:val="clear" w:color="auto" w:fill="D9D9D9" w:themeFill="background1" w:themeFillShade="D9"/>
            <w:vAlign w:val="bottom"/>
          </w:tcPr>
          <w:p w14:paraId="50AE5D87" w14:textId="77777777" w:rsidR="003E0D54" w:rsidRPr="002206AC" w:rsidRDefault="003E0D54" w:rsidP="00C2464A">
            <w:pPr>
              <w:rPr>
                <w:b/>
                <w:szCs w:val="20"/>
              </w:rPr>
            </w:pPr>
            <w:r w:rsidRPr="002206AC">
              <w:rPr>
                <w:b/>
                <w:szCs w:val="20"/>
              </w:rPr>
              <w:t>Kardinalitet</w:t>
            </w:r>
          </w:p>
        </w:tc>
      </w:tr>
      <w:tr w:rsidR="003E0D54" w:rsidRPr="002206AC" w14:paraId="64B1AA09" w14:textId="77777777" w:rsidTr="00C2464A">
        <w:tc>
          <w:tcPr>
            <w:tcW w:w="9520" w:type="dxa"/>
            <w:gridSpan w:val="4"/>
          </w:tcPr>
          <w:p w14:paraId="598F2CAC" w14:textId="77777777" w:rsidR="003E0D54" w:rsidRPr="002206AC" w:rsidRDefault="003E0D54" w:rsidP="00C2464A">
            <w:pPr>
              <w:rPr>
                <w:szCs w:val="20"/>
              </w:rPr>
            </w:pPr>
            <w:r w:rsidRPr="002206AC">
              <w:rPr>
                <w:b/>
                <w:szCs w:val="20"/>
              </w:rPr>
              <w:t>Begäran</w:t>
            </w:r>
          </w:p>
        </w:tc>
      </w:tr>
      <w:tr w:rsidR="003E0D54" w:rsidRPr="00122981" w14:paraId="6DE761A0" w14:textId="77777777" w:rsidTr="00C2464A">
        <w:tc>
          <w:tcPr>
            <w:tcW w:w="2518" w:type="dxa"/>
          </w:tcPr>
          <w:p w14:paraId="0ED4F629" w14:textId="77777777" w:rsidR="003E0D54" w:rsidRPr="00122981" w:rsidRDefault="003E0D54" w:rsidP="00C2464A">
            <w:pPr>
              <w:rPr>
                <w:rFonts w:eastAsia="Batang"/>
                <w:lang w:val="en-GB"/>
              </w:rPr>
            </w:pPr>
            <w:r>
              <w:rPr>
                <w:rFonts w:eastAsia="Batang"/>
                <w:lang w:val="en-GB"/>
              </w:rPr>
              <w:t>measurementId</w:t>
            </w:r>
          </w:p>
        </w:tc>
        <w:tc>
          <w:tcPr>
            <w:tcW w:w="2410" w:type="dxa"/>
          </w:tcPr>
          <w:p w14:paraId="1AF44309" w14:textId="77777777" w:rsidR="003E0D54" w:rsidRPr="00122981" w:rsidRDefault="003E0D54" w:rsidP="00C2464A">
            <w:pPr>
              <w:rPr>
                <w:rFonts w:eastAsia="Batang"/>
                <w:lang w:val="en-GB"/>
              </w:rPr>
            </w:pPr>
            <w:r w:rsidRPr="00122981">
              <w:rPr>
                <w:rFonts w:eastAsia="Batang"/>
                <w:lang w:val="en-GB"/>
              </w:rPr>
              <w:t>IIType</w:t>
            </w:r>
          </w:p>
        </w:tc>
        <w:tc>
          <w:tcPr>
            <w:tcW w:w="2977" w:type="dxa"/>
          </w:tcPr>
          <w:p w14:paraId="27BC7654" w14:textId="77777777" w:rsidR="003E0D54" w:rsidRPr="00122981" w:rsidRDefault="003E0D54" w:rsidP="00C2464A">
            <w:pPr>
              <w:rPr>
                <w:rFonts w:eastAsia="Batang"/>
              </w:rPr>
            </w:pPr>
            <w:r>
              <w:rPr>
                <w:rFonts w:eastAsia="Batang"/>
              </w:rPr>
              <w:t xml:space="preserve">measurementId för det mätvärde </w:t>
            </w:r>
            <w:r w:rsidRPr="00122981">
              <w:rPr>
                <w:rFonts w:eastAsia="Batang"/>
              </w:rPr>
              <w:t>med tillhörande information som ska raderas.</w:t>
            </w:r>
          </w:p>
          <w:p w14:paraId="041447FD" w14:textId="77777777" w:rsidR="003E0D54" w:rsidRPr="00122981" w:rsidRDefault="003E0D54" w:rsidP="00C2464A">
            <w:pPr>
              <w:rPr>
                <w:rFonts w:eastAsia="Batang"/>
              </w:rPr>
            </w:pPr>
          </w:p>
          <w:p w14:paraId="191A75BA" w14:textId="77777777" w:rsidR="003E0D54" w:rsidRPr="00122981" w:rsidRDefault="003E0D54" w:rsidP="00C2464A">
            <w:pPr>
              <w:rPr>
                <w:rFonts w:eastAsia="Batang"/>
                <w:szCs w:val="20"/>
              </w:rPr>
            </w:pPr>
            <w:proofErr w:type="gramStart"/>
            <w:r w:rsidRPr="00122981">
              <w:rPr>
                <w:rFonts w:eastAsia="Batang"/>
                <w:szCs w:val="20"/>
              </w:rPr>
              <w:t>Root :</w:t>
            </w:r>
            <w:proofErr w:type="gramEnd"/>
            <w:r w:rsidRPr="00122981">
              <w:rPr>
                <w:rFonts w:eastAsia="Batang"/>
                <w:szCs w:val="20"/>
              </w:rPr>
              <w:t>= Nationell OID för lokala id:n.</w:t>
            </w:r>
          </w:p>
          <w:p w14:paraId="2723189E" w14:textId="77777777" w:rsidR="003E0D54" w:rsidRPr="00122981" w:rsidRDefault="003E0D54" w:rsidP="00C2464A">
            <w:pPr>
              <w:rPr>
                <w:rFonts w:eastAsia="Batang"/>
              </w:rPr>
            </w:pPr>
            <w:r w:rsidRPr="00122981">
              <w:rPr>
                <w:rFonts w:eastAsia="Batang"/>
                <w:szCs w:val="20"/>
              </w:rPr>
              <w:t>Ext:= HSA-id för det system inom vilket tillstånds-id är unikt+”:”+tillstånds- id.</w:t>
            </w:r>
          </w:p>
        </w:tc>
        <w:tc>
          <w:tcPr>
            <w:tcW w:w="1615" w:type="dxa"/>
          </w:tcPr>
          <w:p w14:paraId="08743A25" w14:textId="77777777" w:rsidR="003E0D54" w:rsidRPr="00122981" w:rsidRDefault="003E0D54" w:rsidP="00C2464A">
            <w:pPr>
              <w:rPr>
                <w:rFonts w:eastAsia="Batang"/>
                <w:lang w:val="en-GB"/>
              </w:rPr>
            </w:pPr>
            <w:r w:rsidRPr="00122981">
              <w:rPr>
                <w:rFonts w:eastAsia="Batang"/>
                <w:lang w:val="en-GB"/>
              </w:rPr>
              <w:t>1..1</w:t>
            </w:r>
          </w:p>
        </w:tc>
      </w:tr>
      <w:tr w:rsidR="003E0D54" w:rsidRPr="004451D8" w14:paraId="64F41901" w14:textId="77777777" w:rsidTr="00C2464A">
        <w:tc>
          <w:tcPr>
            <w:tcW w:w="2518" w:type="dxa"/>
          </w:tcPr>
          <w:p w14:paraId="60991C34" w14:textId="77777777" w:rsidR="003E0D54" w:rsidRPr="004451D8" w:rsidRDefault="003E0D54" w:rsidP="00C2464A">
            <w:pPr>
              <w:rPr>
                <w:i/>
                <w:szCs w:val="20"/>
                <w:highlight w:val="white"/>
                <w:lang w:eastAsia="sv-SE"/>
              </w:rPr>
            </w:pPr>
            <w:r w:rsidRPr="004451D8">
              <w:rPr>
                <w:rFonts w:eastAsia="Batang"/>
                <w:i/>
                <w:lang w:val="en-GB"/>
              </w:rPr>
              <w:t>measurementId</w:t>
            </w:r>
            <w:r w:rsidRPr="004451D8">
              <w:rPr>
                <w:i/>
                <w:szCs w:val="20"/>
                <w:highlight w:val="white"/>
                <w:lang w:eastAsia="sv-SE"/>
              </w:rPr>
              <w:t>.root</w:t>
            </w:r>
          </w:p>
        </w:tc>
        <w:tc>
          <w:tcPr>
            <w:tcW w:w="2410" w:type="dxa"/>
          </w:tcPr>
          <w:p w14:paraId="6CDBD213" w14:textId="77777777" w:rsidR="003E0D54" w:rsidRPr="004451D8" w:rsidRDefault="003E0D54" w:rsidP="00C2464A">
            <w:pPr>
              <w:rPr>
                <w:rFonts w:eastAsia="Batang"/>
                <w:i/>
                <w:szCs w:val="20"/>
              </w:rPr>
            </w:pPr>
            <w:r w:rsidRPr="004451D8">
              <w:rPr>
                <w:rFonts w:eastAsia="Batang"/>
                <w:i/>
                <w:szCs w:val="20"/>
              </w:rPr>
              <w:t>String</w:t>
            </w:r>
          </w:p>
        </w:tc>
        <w:tc>
          <w:tcPr>
            <w:tcW w:w="2977" w:type="dxa"/>
          </w:tcPr>
          <w:p w14:paraId="48172547" w14:textId="77777777" w:rsidR="003E0D54" w:rsidRPr="004451D8" w:rsidRDefault="003E0D54" w:rsidP="00C2464A">
            <w:pPr>
              <w:rPr>
                <w:rFonts w:cs="Arial"/>
                <w:i/>
                <w:szCs w:val="20"/>
              </w:rPr>
            </w:pPr>
            <w:r w:rsidRPr="004451D8">
              <w:rPr>
                <w:rFonts w:cs="Arial"/>
                <w:i/>
                <w:szCs w:val="20"/>
              </w:rPr>
              <w:t>Root blir då</w:t>
            </w:r>
          </w:p>
          <w:p w14:paraId="3AFDF0BB" w14:textId="0F854CFA" w:rsidR="003E0D54" w:rsidRPr="004451D8" w:rsidRDefault="003E0D54" w:rsidP="00DE5CA4">
            <w:pPr>
              <w:rPr>
                <w:rFonts w:cs="Arial"/>
                <w:i/>
                <w:szCs w:val="20"/>
              </w:rPr>
            </w:pPr>
            <w:r w:rsidRPr="004451D8">
              <w:rPr>
                <w:rFonts w:cs="Arial"/>
                <w:i/>
                <w:szCs w:val="20"/>
              </w:rPr>
              <w:t>nationell OID för lokala id:n: 1.2.752.129.2.1.</w:t>
            </w:r>
            <w:r w:rsidR="00DE5CA4">
              <w:rPr>
                <w:rFonts w:cs="Arial"/>
                <w:i/>
                <w:szCs w:val="20"/>
              </w:rPr>
              <w:t>2</w:t>
            </w:r>
            <w:r w:rsidRPr="004451D8">
              <w:rPr>
                <w:rFonts w:cs="Arial"/>
                <w:i/>
                <w:szCs w:val="20"/>
              </w:rPr>
              <w:t>.1</w:t>
            </w:r>
          </w:p>
        </w:tc>
        <w:tc>
          <w:tcPr>
            <w:tcW w:w="1615" w:type="dxa"/>
          </w:tcPr>
          <w:p w14:paraId="3B090AE7" w14:textId="77777777" w:rsidR="003E0D54" w:rsidRPr="004451D8" w:rsidRDefault="003E0D54" w:rsidP="00C2464A">
            <w:pPr>
              <w:rPr>
                <w:rFonts w:eastAsia="Batang"/>
                <w:i/>
                <w:szCs w:val="20"/>
              </w:rPr>
            </w:pPr>
            <w:r w:rsidRPr="004451D8">
              <w:rPr>
                <w:rFonts w:eastAsia="Batang"/>
                <w:i/>
                <w:szCs w:val="20"/>
              </w:rPr>
              <w:t>1</w:t>
            </w:r>
          </w:p>
        </w:tc>
      </w:tr>
      <w:tr w:rsidR="003E0D54" w:rsidRPr="004451D8" w14:paraId="061FA88C" w14:textId="77777777" w:rsidTr="00C2464A">
        <w:tc>
          <w:tcPr>
            <w:tcW w:w="2518" w:type="dxa"/>
          </w:tcPr>
          <w:p w14:paraId="03703A72" w14:textId="77777777" w:rsidR="003E0D54" w:rsidRPr="004451D8" w:rsidRDefault="003E0D54" w:rsidP="00C2464A">
            <w:pPr>
              <w:rPr>
                <w:i/>
                <w:szCs w:val="20"/>
                <w:highlight w:val="white"/>
                <w:lang w:eastAsia="sv-SE"/>
              </w:rPr>
            </w:pPr>
            <w:r w:rsidRPr="004451D8">
              <w:rPr>
                <w:rFonts w:eastAsia="Batang"/>
                <w:i/>
                <w:lang w:val="en-GB"/>
              </w:rPr>
              <w:t>measurementId</w:t>
            </w:r>
            <w:r w:rsidRPr="004451D8">
              <w:rPr>
                <w:i/>
                <w:szCs w:val="20"/>
                <w:highlight w:val="white"/>
                <w:lang w:eastAsia="sv-SE"/>
              </w:rPr>
              <w:t>.extension</w:t>
            </w:r>
          </w:p>
        </w:tc>
        <w:tc>
          <w:tcPr>
            <w:tcW w:w="2410" w:type="dxa"/>
          </w:tcPr>
          <w:p w14:paraId="037EDD4B" w14:textId="77777777" w:rsidR="003E0D54" w:rsidRPr="004451D8" w:rsidRDefault="003E0D54" w:rsidP="00C2464A">
            <w:pPr>
              <w:rPr>
                <w:rFonts w:eastAsia="Batang"/>
                <w:i/>
                <w:szCs w:val="20"/>
              </w:rPr>
            </w:pPr>
            <w:r w:rsidRPr="004451D8">
              <w:rPr>
                <w:rFonts w:eastAsia="Batang"/>
                <w:i/>
                <w:szCs w:val="20"/>
              </w:rPr>
              <w:t>String</w:t>
            </w:r>
          </w:p>
        </w:tc>
        <w:tc>
          <w:tcPr>
            <w:tcW w:w="2977" w:type="dxa"/>
          </w:tcPr>
          <w:p w14:paraId="34FC2A5D" w14:textId="77777777" w:rsidR="003E0D54" w:rsidRPr="004451D8" w:rsidRDefault="003E0D54" w:rsidP="00C2464A">
            <w:pPr>
              <w:rPr>
                <w:rFonts w:cs="Arial"/>
                <w:i/>
                <w:szCs w:val="20"/>
              </w:rPr>
            </w:pPr>
            <w:r w:rsidRPr="004451D8">
              <w:rPr>
                <w:rFonts w:cs="Arial"/>
                <w:i/>
                <w:szCs w:val="20"/>
              </w:rPr>
              <w:t xml:space="preserve">Extension sätts till HSA-id för det system inom vilket </w:t>
            </w:r>
            <w:r>
              <w:rPr>
                <w:rFonts w:cs="Arial"/>
                <w:i/>
                <w:szCs w:val="20"/>
              </w:rPr>
              <w:t>measurementId</w:t>
            </w:r>
            <w:r w:rsidRPr="004451D8">
              <w:rPr>
                <w:rFonts w:cs="Arial"/>
                <w:i/>
                <w:szCs w:val="20"/>
              </w:rPr>
              <w:t xml:space="preserve"> är unikt + ”:” + själva ID.</w:t>
            </w:r>
          </w:p>
        </w:tc>
        <w:tc>
          <w:tcPr>
            <w:tcW w:w="1615" w:type="dxa"/>
          </w:tcPr>
          <w:p w14:paraId="48F1FA64" w14:textId="77777777" w:rsidR="003E0D54" w:rsidRPr="004451D8" w:rsidRDefault="003E0D54" w:rsidP="00C2464A">
            <w:pPr>
              <w:rPr>
                <w:rFonts w:eastAsia="Batang"/>
                <w:i/>
                <w:szCs w:val="20"/>
              </w:rPr>
            </w:pPr>
            <w:r w:rsidRPr="004451D8">
              <w:rPr>
                <w:rFonts w:eastAsia="Batang"/>
                <w:i/>
                <w:szCs w:val="20"/>
              </w:rPr>
              <w:t>1</w:t>
            </w:r>
          </w:p>
        </w:tc>
      </w:tr>
      <w:tr w:rsidR="003E0D54" w:rsidRPr="00122981" w14:paraId="6A666737" w14:textId="77777777" w:rsidTr="00C2464A">
        <w:tc>
          <w:tcPr>
            <w:tcW w:w="2518" w:type="dxa"/>
          </w:tcPr>
          <w:p w14:paraId="0791AAA6" w14:textId="77777777" w:rsidR="003E0D54" w:rsidRPr="00122981" w:rsidRDefault="003E0D54" w:rsidP="00C2464A">
            <w:pPr>
              <w:rPr>
                <w:b/>
              </w:rPr>
            </w:pPr>
            <w:r w:rsidRPr="00122981">
              <w:rPr>
                <w:b/>
              </w:rPr>
              <w:t>Svar</w:t>
            </w:r>
          </w:p>
        </w:tc>
        <w:tc>
          <w:tcPr>
            <w:tcW w:w="2410" w:type="dxa"/>
          </w:tcPr>
          <w:p w14:paraId="7A4C6716" w14:textId="77777777" w:rsidR="003E0D54" w:rsidRPr="00122981" w:rsidRDefault="003E0D54" w:rsidP="00C2464A"/>
        </w:tc>
        <w:tc>
          <w:tcPr>
            <w:tcW w:w="2977" w:type="dxa"/>
          </w:tcPr>
          <w:p w14:paraId="601BAD74" w14:textId="77777777" w:rsidR="003E0D54" w:rsidRPr="00122981" w:rsidRDefault="003E0D54" w:rsidP="00C2464A"/>
        </w:tc>
        <w:tc>
          <w:tcPr>
            <w:tcW w:w="1615" w:type="dxa"/>
          </w:tcPr>
          <w:p w14:paraId="20DA1BBA" w14:textId="77777777" w:rsidR="003E0D54" w:rsidRPr="00122981" w:rsidRDefault="003E0D54" w:rsidP="00C2464A"/>
        </w:tc>
      </w:tr>
      <w:tr w:rsidR="003E0D54" w:rsidRPr="00122981" w14:paraId="671336D2" w14:textId="77777777" w:rsidTr="00C2464A">
        <w:tc>
          <w:tcPr>
            <w:tcW w:w="2518" w:type="dxa"/>
          </w:tcPr>
          <w:p w14:paraId="75928F1B" w14:textId="77777777" w:rsidR="003E0D54" w:rsidRPr="00122981" w:rsidRDefault="003E0D54" w:rsidP="00C2464A">
            <w:pPr>
              <w:rPr>
                <w:rFonts w:eastAsia="Batang"/>
                <w:lang w:val="en-GB"/>
              </w:rPr>
            </w:pPr>
            <w:r w:rsidRPr="00122981">
              <w:rPr>
                <w:rFonts w:eastAsia="Batang"/>
                <w:lang w:val="en-GB"/>
              </w:rPr>
              <w:t>code</w:t>
            </w:r>
          </w:p>
        </w:tc>
        <w:tc>
          <w:tcPr>
            <w:tcW w:w="2410" w:type="dxa"/>
          </w:tcPr>
          <w:p w14:paraId="1288EEC1" w14:textId="77777777" w:rsidR="003E0D54" w:rsidRPr="00122981" w:rsidRDefault="003E0D54" w:rsidP="00C2464A">
            <w:pPr>
              <w:rPr>
                <w:rFonts w:eastAsia="Batang"/>
                <w:lang w:val="en-GB"/>
              </w:rPr>
            </w:pPr>
            <w:r w:rsidRPr="00122981">
              <w:rPr>
                <w:rFonts w:eastAsia="Batang"/>
                <w:lang w:val="en-GB"/>
              </w:rPr>
              <w:t>String</w:t>
            </w:r>
          </w:p>
        </w:tc>
        <w:tc>
          <w:tcPr>
            <w:tcW w:w="2977" w:type="dxa"/>
          </w:tcPr>
          <w:p w14:paraId="2A3C23FA" w14:textId="77777777" w:rsidR="003E0D54" w:rsidRPr="00122981" w:rsidRDefault="003E0D54" w:rsidP="00C2464A">
            <w:pPr>
              <w:rPr>
                <w:rFonts w:eastAsia="Batang"/>
              </w:rPr>
            </w:pPr>
            <w:r w:rsidRPr="00122981">
              <w:rPr>
                <w:rFonts w:eastAsia="Batang"/>
              </w:rPr>
              <w:t>OK = operationen genomförd utan fel</w:t>
            </w:r>
          </w:p>
          <w:p w14:paraId="603CFAB2" w14:textId="77777777" w:rsidR="003E0D54" w:rsidRPr="00122981" w:rsidRDefault="003E0D54" w:rsidP="00C2464A">
            <w:pPr>
              <w:rPr>
                <w:rFonts w:eastAsia="Batang"/>
              </w:rPr>
            </w:pPr>
            <w:r w:rsidRPr="00122981">
              <w:rPr>
                <w:rFonts w:eastAsia="Batang"/>
              </w:rPr>
              <w:t xml:space="preserve">ERROR = Fel vid operationen. Felet beskrivs i elementet comment </w:t>
            </w:r>
          </w:p>
          <w:p w14:paraId="1E6A6671" w14:textId="77777777" w:rsidR="003E0D54" w:rsidRPr="00122981" w:rsidRDefault="003E0D54" w:rsidP="00C2464A">
            <w:pPr>
              <w:rPr>
                <w:rFonts w:eastAsia="Batang"/>
              </w:rPr>
            </w:pPr>
            <w:r w:rsidRPr="00122981">
              <w:rPr>
                <w:rFonts w:eastAsia="Batang"/>
              </w:rPr>
              <w:t>INFO = Information finns om operationen. Informationen beskrivs i elementet comment</w:t>
            </w:r>
          </w:p>
        </w:tc>
        <w:tc>
          <w:tcPr>
            <w:tcW w:w="1615" w:type="dxa"/>
          </w:tcPr>
          <w:p w14:paraId="72E8C67A" w14:textId="77777777" w:rsidR="003E0D54" w:rsidRPr="00122981" w:rsidRDefault="003E0D54" w:rsidP="00C2464A">
            <w:pPr>
              <w:rPr>
                <w:rFonts w:eastAsia="Batang"/>
              </w:rPr>
            </w:pPr>
            <w:r w:rsidRPr="00122981">
              <w:rPr>
                <w:rFonts w:eastAsia="Batang"/>
              </w:rPr>
              <w:t>1</w:t>
            </w:r>
            <w:proofErr w:type="gramStart"/>
            <w:r w:rsidRPr="00122981">
              <w:rPr>
                <w:rFonts w:eastAsia="Batang"/>
              </w:rPr>
              <w:t>..</w:t>
            </w:r>
            <w:proofErr w:type="gramEnd"/>
            <w:r w:rsidRPr="00122981">
              <w:rPr>
                <w:rFonts w:eastAsia="Batang"/>
              </w:rPr>
              <w:t>1</w:t>
            </w:r>
          </w:p>
        </w:tc>
      </w:tr>
      <w:tr w:rsidR="003E0D54" w:rsidRPr="00122981" w14:paraId="238099ED" w14:textId="77777777" w:rsidTr="00C2464A">
        <w:tc>
          <w:tcPr>
            <w:tcW w:w="2518" w:type="dxa"/>
          </w:tcPr>
          <w:p w14:paraId="672B03E8" w14:textId="77777777" w:rsidR="003E0D54" w:rsidRPr="00122981" w:rsidRDefault="003E0D54" w:rsidP="00C2464A">
            <w:pPr>
              <w:rPr>
                <w:rFonts w:eastAsia="Batang"/>
              </w:rPr>
            </w:pPr>
            <w:r w:rsidRPr="00122981">
              <w:rPr>
                <w:rFonts w:eastAsia="Batang"/>
              </w:rPr>
              <w:t>comment</w:t>
            </w:r>
          </w:p>
        </w:tc>
        <w:tc>
          <w:tcPr>
            <w:tcW w:w="2410" w:type="dxa"/>
          </w:tcPr>
          <w:p w14:paraId="7841D184" w14:textId="77777777" w:rsidR="003E0D54" w:rsidRPr="00122981" w:rsidRDefault="003E0D54" w:rsidP="00C2464A">
            <w:pPr>
              <w:rPr>
                <w:rFonts w:eastAsia="Batang"/>
              </w:rPr>
            </w:pPr>
            <w:r w:rsidRPr="00122981">
              <w:rPr>
                <w:rFonts w:eastAsia="Batang"/>
              </w:rPr>
              <w:t>String</w:t>
            </w:r>
          </w:p>
        </w:tc>
        <w:tc>
          <w:tcPr>
            <w:tcW w:w="2977" w:type="dxa"/>
          </w:tcPr>
          <w:p w14:paraId="100FA6EC" w14:textId="77777777" w:rsidR="003E0D54" w:rsidRPr="00122981" w:rsidRDefault="003E0D54" w:rsidP="00C2464A">
            <w:pPr>
              <w:rPr>
                <w:rFonts w:eastAsia="Batang"/>
              </w:rPr>
            </w:pPr>
            <w:r w:rsidRPr="00122981">
              <w:rPr>
                <w:rFonts w:eastAsia="Batang"/>
              </w:rPr>
              <w:t xml:space="preserve">Beskrivning av fel som </w:t>
            </w:r>
            <w:r w:rsidRPr="00122981">
              <w:rPr>
                <w:rFonts w:eastAsia="Batang"/>
              </w:rPr>
              <w:lastRenderedPageBreak/>
              <w:t>uppstått alternativt information om genomförd operation.</w:t>
            </w:r>
          </w:p>
        </w:tc>
        <w:tc>
          <w:tcPr>
            <w:tcW w:w="1615" w:type="dxa"/>
          </w:tcPr>
          <w:p w14:paraId="438369DA" w14:textId="77777777" w:rsidR="003E0D54" w:rsidRPr="00122981" w:rsidRDefault="003E0D54" w:rsidP="00C2464A">
            <w:pPr>
              <w:rPr>
                <w:rFonts w:eastAsia="Batang"/>
              </w:rPr>
            </w:pPr>
            <w:r w:rsidRPr="00122981">
              <w:rPr>
                <w:rFonts w:eastAsia="Batang"/>
              </w:rPr>
              <w:lastRenderedPageBreak/>
              <w:t>0</w:t>
            </w:r>
            <w:proofErr w:type="gramStart"/>
            <w:r w:rsidRPr="00122981">
              <w:rPr>
                <w:rFonts w:eastAsia="Batang"/>
              </w:rPr>
              <w:t>..</w:t>
            </w:r>
            <w:proofErr w:type="gramEnd"/>
            <w:r w:rsidRPr="00122981">
              <w:rPr>
                <w:rFonts w:eastAsia="Batang"/>
              </w:rPr>
              <w:t>1</w:t>
            </w:r>
          </w:p>
        </w:tc>
      </w:tr>
    </w:tbl>
    <w:p w14:paraId="179DE8C0" w14:textId="77777777" w:rsidR="003E0D54" w:rsidRPr="00122981" w:rsidRDefault="003E0D54" w:rsidP="003E0D54"/>
    <w:p w14:paraId="1FF6C473" w14:textId="77777777" w:rsidR="003E0D54" w:rsidRPr="00122981" w:rsidRDefault="003E0D54" w:rsidP="003E0D54">
      <w:pPr>
        <w:pStyle w:val="Rubrik3"/>
      </w:pPr>
      <w:bookmarkStart w:id="151" w:name="_Toc371516508"/>
      <w:bookmarkStart w:id="152" w:name="_Toc372034753"/>
      <w:bookmarkStart w:id="153" w:name="_Toc374962667"/>
      <w:r w:rsidRPr="00122981">
        <w:t>Övriga regler</w:t>
      </w:r>
      <w:bookmarkEnd w:id="151"/>
      <w:bookmarkEnd w:id="152"/>
      <w:bookmarkEnd w:id="153"/>
    </w:p>
    <w:p w14:paraId="58DB3A2E" w14:textId="77777777" w:rsidR="003E0D54" w:rsidRPr="00122981" w:rsidRDefault="003E0D54" w:rsidP="003E0D54">
      <w:r w:rsidRPr="00122981">
        <w:t>Inga.</w:t>
      </w:r>
    </w:p>
    <w:p w14:paraId="24747CBD" w14:textId="77777777" w:rsidR="00FD6172" w:rsidRPr="002379B8" w:rsidRDefault="00FD6172" w:rsidP="00FD6172">
      <w:pPr>
        <w:rPr>
          <w:highlight w:val="yellow"/>
        </w:rPr>
      </w:pPr>
    </w:p>
    <w:p w14:paraId="23E2191B" w14:textId="77777777" w:rsidR="00FD6172" w:rsidRPr="002D751B" w:rsidRDefault="00FD6172" w:rsidP="00FD6172">
      <w:pPr>
        <w:pStyle w:val="Rubrik4"/>
      </w:pPr>
      <w:r w:rsidRPr="002D751B">
        <w:t>Icke funktionella krav</w:t>
      </w:r>
    </w:p>
    <w:p w14:paraId="50DCCD15" w14:textId="77777777" w:rsidR="0048081F" w:rsidRPr="00E146AE" w:rsidRDefault="0048081F" w:rsidP="0048081F">
      <w:r w:rsidRPr="00E146AE">
        <w:t>Inga övriga icke funktionella krav.</w:t>
      </w:r>
    </w:p>
    <w:p w14:paraId="6D53DEB5" w14:textId="77777777" w:rsidR="003E0D54" w:rsidRPr="002D751B" w:rsidRDefault="003E0D54" w:rsidP="003E0D54">
      <w:pPr>
        <w:spacing w:line="240" w:lineRule="auto"/>
      </w:pPr>
    </w:p>
    <w:p w14:paraId="634F8C8C" w14:textId="77777777" w:rsidR="003E0D54" w:rsidRPr="002D751B" w:rsidRDefault="003E0D54" w:rsidP="003E0D54">
      <w:pPr>
        <w:pStyle w:val="Rubrik5"/>
        <w:rPr>
          <w:color w:val="auto"/>
        </w:rPr>
      </w:pPr>
      <w:r w:rsidRPr="002D751B">
        <w:rPr>
          <w:color w:val="auto"/>
        </w:rPr>
        <w:t>SLA-krav</w:t>
      </w:r>
    </w:p>
    <w:p w14:paraId="7DCFB770" w14:textId="77777777" w:rsidR="003E0D54" w:rsidRPr="002D751B" w:rsidRDefault="003E0D54" w:rsidP="003E0D54">
      <w:r w:rsidRPr="002D751B">
        <w:t>Detta tjänstekontrakt har inga avvikande SLA-krav.</w:t>
      </w:r>
    </w:p>
    <w:p w14:paraId="73674D0B" w14:textId="77777777" w:rsidR="003E0D54" w:rsidRPr="002379B8" w:rsidRDefault="003E0D54" w:rsidP="003E0D54">
      <w:pPr>
        <w:rPr>
          <w:highlight w:val="yellow"/>
        </w:rPr>
      </w:pPr>
    </w:p>
    <w:p w14:paraId="5CE44993" w14:textId="77777777" w:rsidR="003E0D54" w:rsidRDefault="003E0D54" w:rsidP="008D2D07">
      <w:pPr>
        <w:rPr>
          <w:rFonts w:eastAsia="Times New Roman"/>
          <w:bCs/>
          <w:sz w:val="30"/>
          <w:szCs w:val="28"/>
        </w:rPr>
      </w:pPr>
    </w:p>
    <w:sectPr w:rsidR="003E0D54" w:rsidSect="007B025E">
      <w:headerReference w:type="default" r:id="rId41"/>
      <w:headerReference w:type="first" r:id="rId42"/>
      <w:footerReference w:type="first" r:id="rId43"/>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CAD2EF" w14:textId="77777777" w:rsidR="00CA7B41" w:rsidRDefault="00CA7B41" w:rsidP="00C72B17">
      <w:pPr>
        <w:spacing w:line="240" w:lineRule="auto"/>
      </w:pPr>
      <w:r>
        <w:separator/>
      </w:r>
    </w:p>
  </w:endnote>
  <w:endnote w:type="continuationSeparator" w:id="0">
    <w:p w14:paraId="5C724BBC" w14:textId="77777777" w:rsidR="00CA7B41" w:rsidRDefault="00CA7B41"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ヒラギノ角ゴ Pro W3">
    <w:altName w:val="MS Mincho"/>
    <w:charset w:val="4E"/>
    <w:family w:val="auto"/>
    <w:pitch w:val="variable"/>
    <w:sig w:usb0="00000000"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6B5A55" w14:textId="77777777" w:rsidR="00321037" w:rsidRDefault="00321037">
    <w:pPr>
      <w:pStyle w:val="Sidfot"/>
    </w:pPr>
  </w:p>
  <w:p w14:paraId="267556A8" w14:textId="77777777" w:rsidR="00321037" w:rsidRDefault="00321037">
    <w:pPr>
      <w:pStyle w:val="Sidfot"/>
    </w:pPr>
  </w:p>
  <w:p w14:paraId="7E8A3488" w14:textId="77777777" w:rsidR="00321037" w:rsidRDefault="00321037">
    <w:pPr>
      <w:pStyle w:val="Sidfot"/>
    </w:pPr>
  </w:p>
  <w:p w14:paraId="170E4CE1" w14:textId="77777777" w:rsidR="00321037" w:rsidRDefault="00321037">
    <w:pPr>
      <w:pStyle w:val="Sidfot"/>
    </w:pPr>
  </w:p>
  <w:p w14:paraId="1AA816CD" w14:textId="77777777" w:rsidR="00321037" w:rsidRDefault="00321037">
    <w:pPr>
      <w:pStyle w:val="Sidfot"/>
    </w:pPr>
  </w:p>
  <w:p w14:paraId="3D7F7FC1" w14:textId="77777777" w:rsidR="00321037" w:rsidRDefault="00321037">
    <w:pPr>
      <w:pStyle w:val="Sidfot"/>
    </w:pPr>
  </w:p>
  <w:p w14:paraId="5F54DB50" w14:textId="77777777" w:rsidR="00321037" w:rsidRDefault="00321037" w:rsidP="00956547">
    <w:pPr>
      <w:pStyle w:val="Sidfot"/>
    </w:pPr>
    <w:bookmarkStart w:id="166"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66"/>
    <w:r>
      <w:rPr>
        <w:rFonts w:cs="Georgia"/>
        <w:noProof/>
        <w:color w:val="001610"/>
        <w:szCs w:val="12"/>
        <w:lang w:eastAsia="sv-SE"/>
      </w:rPr>
      <w:drawing>
        <wp:anchor distT="0" distB="0" distL="114300" distR="114300" simplePos="0" relativeHeight="251656704" behindDoc="0" locked="1" layoutInCell="0" allowOverlap="1" wp14:anchorId="6455ACD1" wp14:editId="45D3A8AA">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57728" behindDoc="0" locked="1" layoutInCell="0" allowOverlap="1" wp14:anchorId="63FA5A52" wp14:editId="1667F075">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A3C816" w14:textId="77777777" w:rsidR="00CA7B41" w:rsidRDefault="00CA7B41" w:rsidP="00C72B17">
      <w:pPr>
        <w:spacing w:line="240" w:lineRule="auto"/>
      </w:pPr>
      <w:r>
        <w:separator/>
      </w:r>
    </w:p>
  </w:footnote>
  <w:footnote w:type="continuationSeparator" w:id="0">
    <w:p w14:paraId="271E1B27" w14:textId="77777777" w:rsidR="00CA7B41" w:rsidRDefault="00CA7B41"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50B5DB" w14:textId="0A715115" w:rsidR="00321037" w:rsidRDefault="00321037" w:rsidP="008303EF">
    <w:pPr>
      <w:tabs>
        <w:tab w:val="left" w:pos="6237"/>
      </w:tabs>
    </w:pPr>
    <w:r>
      <w:rPr>
        <w:rFonts w:cs="Georgia"/>
        <w:noProof/>
        <w:sz w:val="14"/>
        <w:szCs w:val="14"/>
        <w:lang w:eastAsia="sv-SE"/>
      </w:rPr>
      <w:drawing>
        <wp:anchor distT="0" distB="0" distL="114300" distR="114300" simplePos="0" relativeHeight="251655680" behindDoc="0" locked="1" layoutInCell="0" allowOverlap="1" wp14:anchorId="60878CBE" wp14:editId="4B2F3DEC">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t>11 mars 2014</w:t>
    </w:r>
  </w:p>
  <w:p w14:paraId="1D5D7804" w14:textId="77777777" w:rsidR="00321037" w:rsidRDefault="00321037" w:rsidP="008303EF">
    <w:pPr>
      <w:tabs>
        <w:tab w:val="left" w:pos="6237"/>
      </w:tabs>
    </w:pPr>
    <w:r>
      <w:tab/>
    </w:r>
    <w:bookmarkStart w:id="154" w:name="LDnr1"/>
    <w:bookmarkEnd w:id="154"/>
    <w:r>
      <w:t xml:space="preserve"> </w:t>
    </w:r>
    <w:bookmarkStart w:id="155" w:name="Dnr1"/>
    <w:bookmarkEnd w:id="155"/>
    <w:r>
      <w:rPr>
        <w:rFonts w:cs="Georgia"/>
        <w:noProof/>
        <w:sz w:val="14"/>
        <w:szCs w:val="14"/>
        <w:lang w:eastAsia="sv-SE"/>
      </w:rPr>
      <mc:AlternateContent>
        <mc:Choice Requires="wps">
          <w:drawing>
            <wp:anchor distT="0" distB="0" distL="114300" distR="114300" simplePos="0" relativeHeight="251659776" behindDoc="0" locked="0" layoutInCell="1" allowOverlap="1" wp14:anchorId="6E676BF6" wp14:editId="10A5A56B">
              <wp:simplePos x="0" y="0"/>
              <wp:positionH relativeFrom="page">
                <wp:posOffset>6430645</wp:posOffset>
              </wp:positionH>
              <wp:positionV relativeFrom="page">
                <wp:posOffset>291465</wp:posOffset>
              </wp:positionV>
              <wp:extent cx="536575" cy="40449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E1BB3F" w14:textId="77777777" w:rsidR="00321037" w:rsidRPr="00C05223" w:rsidRDefault="00321037"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8851AB">
                            <w:rPr>
                              <w:noProof/>
                              <w:sz w:val="16"/>
                              <w:szCs w:val="16"/>
                            </w:rPr>
                            <w:t>67</w:t>
                          </w:r>
                          <w:r w:rsidRPr="00E12C4A">
                            <w:rPr>
                              <w:sz w:val="16"/>
                              <w:szCs w:val="16"/>
                            </w:rPr>
                            <w:fldChar w:fldCharType="end"/>
                          </w:r>
                          <w:r w:rsidRPr="00E12C4A">
                            <w:rPr>
                              <w:sz w:val="16"/>
                              <w:szCs w:val="16"/>
                            </w:rPr>
                            <w:t xml:space="preserve"> (</w:t>
                          </w:r>
                          <w:fldSimple w:instr=" SECTIONPAGES   \* MERGEFORMAT ">
                            <w:r w:rsidR="008851AB" w:rsidRPr="008851AB">
                              <w:rPr>
                                <w:noProof/>
                                <w:sz w:val="16"/>
                                <w:szCs w:val="16"/>
                              </w:rPr>
                              <w:t>107</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506.35pt;margin-top:22.95pt;width:42.25pt;height:31.8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" fillcolor="white [3212]" stroked="f">
              <v:textbox>
                <w:txbxContent>
                  <w:p w14:paraId="20E1BB3F" w14:textId="77777777" w:rsidR="00321037" w:rsidRPr="00C05223" w:rsidRDefault="00321037"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8851AB">
                      <w:rPr>
                        <w:noProof/>
                        <w:sz w:val="16"/>
                        <w:szCs w:val="16"/>
                      </w:rPr>
                      <w:t>67</w:t>
                    </w:r>
                    <w:r w:rsidRPr="00E12C4A">
                      <w:rPr>
                        <w:sz w:val="16"/>
                        <w:szCs w:val="16"/>
                      </w:rPr>
                      <w:fldChar w:fldCharType="end"/>
                    </w:r>
                    <w:r w:rsidRPr="00E12C4A">
                      <w:rPr>
                        <w:sz w:val="16"/>
                        <w:szCs w:val="16"/>
                      </w:rPr>
                      <w:t xml:space="preserve"> (</w:t>
                    </w:r>
                    <w:fldSimple w:instr=" SECTIONPAGES   \* MERGEFORMAT ">
                      <w:r w:rsidR="008851AB" w:rsidRPr="008851AB">
                        <w:rPr>
                          <w:noProof/>
                          <w:sz w:val="16"/>
                          <w:szCs w:val="16"/>
                        </w:rPr>
                        <w:t>107</w:t>
                      </w:r>
                    </w:fldSimple>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F7D3C0" w14:textId="105AACFC" w:rsidR="00321037" w:rsidRDefault="00321037" w:rsidP="00D774BC">
    <w:pPr>
      <w:tabs>
        <w:tab w:val="left" w:pos="6237"/>
      </w:tabs>
    </w:pPr>
    <w:r>
      <w:rPr>
        <w:rFonts w:cs="Georgia"/>
        <w:noProof/>
        <w:sz w:val="14"/>
        <w:szCs w:val="14"/>
        <w:lang w:eastAsia="sv-SE"/>
      </w:rPr>
      <w:drawing>
        <wp:anchor distT="0" distB="0" distL="114300" distR="114300" simplePos="0" relativeHeight="251654656" behindDoc="0" locked="1" layoutInCell="0" allowOverlap="1" wp14:anchorId="3DC7C6D3" wp14:editId="34235509">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56" w:name="Date"/>
    <w:r>
      <w:t>11 mars 201</w:t>
    </w:r>
    <w:bookmarkEnd w:id="156"/>
    <w:r>
      <w:t>4</w:t>
    </w:r>
  </w:p>
  <w:p w14:paraId="61836CCD" w14:textId="77777777" w:rsidR="00321037" w:rsidRDefault="00321037" w:rsidP="00D774BC">
    <w:pPr>
      <w:tabs>
        <w:tab w:val="left" w:pos="6237"/>
      </w:tabs>
    </w:pPr>
    <w:r>
      <w:tab/>
    </w:r>
    <w:bookmarkStart w:id="157" w:name="LDnr"/>
    <w:bookmarkEnd w:id="157"/>
    <w:r>
      <w:t xml:space="preserve"> </w:t>
    </w:r>
    <w:bookmarkStart w:id="158" w:name="Dnr"/>
    <w:bookmarkEnd w:id="158"/>
  </w:p>
  <w:p w14:paraId="09F1DEA6" w14:textId="77777777" w:rsidR="00321037" w:rsidRDefault="00321037"/>
  <w:tbl>
    <w:tblPr>
      <w:tblW w:w="9180" w:type="dxa"/>
      <w:tblLayout w:type="fixed"/>
      <w:tblLook w:val="04A0" w:firstRow="1" w:lastRow="0" w:firstColumn="1" w:lastColumn="0" w:noHBand="0" w:noVBand="1"/>
    </w:tblPr>
    <w:tblGrid>
      <w:gridCol w:w="956"/>
      <w:gridCol w:w="1199"/>
      <w:gridCol w:w="4049"/>
      <w:gridCol w:w="2976"/>
    </w:tblGrid>
    <w:tr w:rsidR="00321037" w:rsidRPr="0024387D" w14:paraId="0E4BB162" w14:textId="77777777" w:rsidTr="00364AE6">
      <w:tc>
        <w:tcPr>
          <w:tcW w:w="2155" w:type="dxa"/>
          <w:gridSpan w:val="2"/>
        </w:tcPr>
        <w:p w14:paraId="1EF7488B" w14:textId="77777777" w:rsidR="00321037" w:rsidRPr="0024387D" w:rsidRDefault="00321037" w:rsidP="00514BAB">
          <w:pPr>
            <w:pStyle w:val="Sidhuvud"/>
            <w:rPr>
              <w:rFonts w:cs="Georgia"/>
              <w:sz w:val="14"/>
              <w:szCs w:val="14"/>
            </w:rPr>
          </w:pPr>
          <w:r w:rsidRPr="0024387D">
            <w:rPr>
              <w:rFonts w:cs="Georgia"/>
              <w:sz w:val="14"/>
              <w:szCs w:val="14"/>
            </w:rPr>
            <w:t>Center för eHälsa i samverkan</w:t>
          </w:r>
        </w:p>
        <w:p w14:paraId="0FA6C5DB" w14:textId="77777777" w:rsidR="00321037" w:rsidRPr="0024387D" w:rsidRDefault="00321037" w:rsidP="00514BAB">
          <w:pPr>
            <w:pStyle w:val="Sidhuvud"/>
            <w:rPr>
              <w:rFonts w:cs="Georgia"/>
              <w:sz w:val="12"/>
              <w:szCs w:val="12"/>
            </w:rPr>
          </w:pPr>
          <w:r w:rsidRPr="0024387D">
            <w:rPr>
              <w:rFonts w:cs="Georgia"/>
              <w:sz w:val="12"/>
              <w:szCs w:val="12"/>
            </w:rPr>
            <w:t>Hornsgatan 20, 118 82 Stockholm</w:t>
          </w:r>
        </w:p>
        <w:p w14:paraId="0C010F5F" w14:textId="77777777" w:rsidR="00321037" w:rsidRPr="0024387D" w:rsidRDefault="00321037" w:rsidP="00514BAB">
          <w:pPr>
            <w:pStyle w:val="Sidhuvud"/>
            <w:rPr>
              <w:rFonts w:cs="Georgia"/>
              <w:sz w:val="12"/>
              <w:szCs w:val="12"/>
            </w:rPr>
          </w:pPr>
          <w:r>
            <w:rPr>
              <w:rFonts w:cs="Georgia"/>
              <w:sz w:val="12"/>
              <w:szCs w:val="12"/>
            </w:rPr>
            <w:t>Vxl: 08-452 70 00</w:t>
          </w:r>
          <w:bookmarkStart w:id="159" w:name="PhoneDirect"/>
          <w:bookmarkStart w:id="160" w:name="LMobile"/>
          <w:bookmarkEnd w:id="159"/>
          <w:bookmarkEnd w:id="160"/>
          <w:r w:rsidRPr="0024387D">
            <w:rPr>
              <w:rFonts w:cs="Georgia"/>
              <w:sz w:val="12"/>
              <w:szCs w:val="12"/>
            </w:rPr>
            <w:t xml:space="preserve"> </w:t>
          </w:r>
          <w:bookmarkStart w:id="161" w:name="Mobile"/>
          <w:bookmarkEnd w:id="161"/>
        </w:p>
        <w:p w14:paraId="1FB75474" w14:textId="77777777" w:rsidR="00321037" w:rsidRDefault="00321037" w:rsidP="00514BAB">
          <w:pPr>
            <w:pStyle w:val="Sidhuvud"/>
            <w:rPr>
              <w:rFonts w:cs="Georgia"/>
              <w:sz w:val="12"/>
              <w:szCs w:val="12"/>
            </w:rPr>
          </w:pPr>
        </w:p>
        <w:bookmarkStart w:id="162" w:name="Email"/>
        <w:bookmarkEnd w:id="162"/>
        <w:p w14:paraId="572FAEAC" w14:textId="77777777" w:rsidR="00321037" w:rsidRDefault="00321037" w:rsidP="00514BAB">
          <w:pPr>
            <w:pStyle w:val="Sidhuvud"/>
            <w:rPr>
              <w:rFonts w:cs="Georgia"/>
              <w:sz w:val="12"/>
              <w:szCs w:val="12"/>
            </w:rPr>
          </w:pPr>
          <w:r>
            <w:rPr>
              <w:rFonts w:cs="Georgia"/>
              <w:sz w:val="12"/>
              <w:szCs w:val="12"/>
            </w:rPr>
            <w:fldChar w:fldCharType="begin"/>
          </w:r>
          <w:r>
            <w:rPr>
              <w:rFonts w:cs="Georgia"/>
              <w:sz w:val="12"/>
              <w:szCs w:val="12"/>
            </w:rPr>
            <w:instrText xml:space="preserve"> AUTHOR   \* MERGEFORMAT </w:instrText>
          </w:r>
          <w:r>
            <w:rPr>
              <w:rFonts w:cs="Georgia"/>
              <w:sz w:val="12"/>
              <w:szCs w:val="12"/>
            </w:rPr>
            <w:fldChar w:fldCharType="separate"/>
          </w:r>
          <w:r>
            <w:rPr>
              <w:rFonts w:cs="Georgia"/>
              <w:noProof/>
              <w:sz w:val="12"/>
              <w:szCs w:val="12"/>
            </w:rPr>
            <w:t>CeHis AR</w:t>
          </w:r>
          <w:r>
            <w:rPr>
              <w:rFonts w:cs="Georgia"/>
              <w:sz w:val="12"/>
              <w:szCs w:val="12"/>
            </w:rPr>
            <w:fldChar w:fldCharType="end"/>
          </w:r>
        </w:p>
        <w:p w14:paraId="5B4CCFBA" w14:textId="77777777" w:rsidR="00321037" w:rsidRPr="0024387D" w:rsidRDefault="00321037" w:rsidP="00514BAB">
          <w:pPr>
            <w:pStyle w:val="Sidhuvud"/>
            <w:rPr>
              <w:rFonts w:cs="Georgia"/>
              <w:sz w:val="12"/>
              <w:szCs w:val="12"/>
            </w:rPr>
          </w:pPr>
        </w:p>
      </w:tc>
      <w:tc>
        <w:tcPr>
          <w:tcW w:w="4049" w:type="dxa"/>
        </w:tcPr>
        <w:p w14:paraId="2CCA0B35" w14:textId="77777777" w:rsidR="00321037" w:rsidRPr="0024387D" w:rsidRDefault="00321037" w:rsidP="00514BAB">
          <w:pPr>
            <w:pStyle w:val="Sidhuvud"/>
            <w:rPr>
              <w:rFonts w:cs="Georgia"/>
              <w:sz w:val="14"/>
              <w:szCs w:val="14"/>
            </w:rPr>
          </w:pPr>
        </w:p>
      </w:tc>
      <w:tc>
        <w:tcPr>
          <w:tcW w:w="2976" w:type="dxa"/>
        </w:tcPr>
        <w:p w14:paraId="5E1CB4A9" w14:textId="77777777" w:rsidR="00321037" w:rsidRDefault="00321037" w:rsidP="00514BAB">
          <w:r>
            <w:t xml:space="preserve"> </w:t>
          </w:r>
          <w:bookmarkStart w:id="163" w:name="slask"/>
          <w:bookmarkStart w:id="164" w:name="Addressee"/>
          <w:bookmarkEnd w:id="163"/>
          <w:bookmarkEnd w:id="164"/>
        </w:p>
      </w:tc>
    </w:tr>
    <w:tr w:rsidR="00321037" w:rsidRPr="00F456CC" w14:paraId="5E1F986A" w14:textId="77777777" w:rsidTr="00364AE6">
      <w:tc>
        <w:tcPr>
          <w:tcW w:w="956" w:type="dxa"/>
          <w:tcBorders>
            <w:right w:val="single" w:sz="4" w:space="0" w:color="auto"/>
          </w:tcBorders>
        </w:tcPr>
        <w:p w14:paraId="08E0A4FE" w14:textId="77777777" w:rsidR="00321037" w:rsidRPr="00F456CC" w:rsidRDefault="00321037" w:rsidP="00514BA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14:paraId="2D265414" w14:textId="77777777" w:rsidR="00321037" w:rsidRPr="00F456CC" w:rsidRDefault="00321037" w:rsidP="00514BAB">
          <w:pPr>
            <w:pStyle w:val="Sidhuvud"/>
            <w:rPr>
              <w:rFonts w:cs="Georgia"/>
              <w:sz w:val="12"/>
              <w:szCs w:val="12"/>
            </w:rPr>
          </w:pPr>
          <w:r w:rsidRPr="002C11AF">
            <w:rPr>
              <w:rFonts w:cs="Georgia"/>
              <w:sz w:val="12"/>
              <w:szCs w:val="12"/>
            </w:rPr>
            <w:t>info@cehis.se</w:t>
          </w:r>
        </w:p>
      </w:tc>
      <w:tc>
        <w:tcPr>
          <w:tcW w:w="4049" w:type="dxa"/>
        </w:tcPr>
        <w:p w14:paraId="327458C3" w14:textId="77777777" w:rsidR="00321037" w:rsidRPr="002C11AF" w:rsidRDefault="00321037" w:rsidP="00514BAB">
          <w:pPr>
            <w:pStyle w:val="Sidhuvud"/>
            <w:rPr>
              <w:rFonts w:cs="Georgia"/>
              <w:sz w:val="12"/>
              <w:szCs w:val="12"/>
            </w:rPr>
          </w:pPr>
        </w:p>
      </w:tc>
      <w:tc>
        <w:tcPr>
          <w:tcW w:w="2976" w:type="dxa"/>
        </w:tcPr>
        <w:p w14:paraId="347DEDFB" w14:textId="77777777" w:rsidR="00321037" w:rsidRPr="002C11AF" w:rsidRDefault="00321037" w:rsidP="00514BAB">
          <w:pPr>
            <w:pStyle w:val="Sidhuvud"/>
            <w:rPr>
              <w:rFonts w:cs="Georgia"/>
              <w:sz w:val="12"/>
              <w:szCs w:val="12"/>
            </w:rPr>
          </w:pPr>
        </w:p>
      </w:tc>
    </w:tr>
  </w:tbl>
  <w:p w14:paraId="7D26F95D" w14:textId="77777777" w:rsidR="00321037" w:rsidRDefault="00321037" w:rsidP="003755FD">
    <w:pPr>
      <w:pStyle w:val="Sidhuvud"/>
    </w:pPr>
    <w:bookmarkStart w:id="165" w:name="Radera2"/>
    <w:bookmarkEnd w:id="165"/>
  </w:p>
  <w:p w14:paraId="5B396356" w14:textId="77777777" w:rsidR="00321037" w:rsidRDefault="00321037" w:rsidP="003755FD">
    <w:pPr>
      <w:pStyle w:val="Sidhuvud"/>
    </w:pPr>
  </w:p>
  <w:p w14:paraId="43A4D281" w14:textId="77777777" w:rsidR="00321037" w:rsidRDefault="00321037" w:rsidP="003755FD">
    <w:pPr>
      <w:pStyle w:val="Sidhuvud"/>
    </w:pPr>
  </w:p>
  <w:p w14:paraId="252C66CC" w14:textId="77777777" w:rsidR="00321037" w:rsidRPr="003755FD" w:rsidRDefault="00321037" w:rsidP="007306AD">
    <w:r>
      <w:rPr>
        <w:noProof/>
        <w:lang w:eastAsia="sv-SE"/>
      </w:rPr>
      <mc:AlternateContent>
        <mc:Choice Requires="wps">
          <w:drawing>
            <wp:anchor distT="0" distB="0" distL="114300" distR="114300" simplePos="0" relativeHeight="251658752" behindDoc="0" locked="0" layoutInCell="1" allowOverlap="1" wp14:anchorId="4A81FF94" wp14:editId="7836AB47">
              <wp:simplePos x="0" y="0"/>
              <wp:positionH relativeFrom="page">
                <wp:posOffset>6430645</wp:posOffset>
              </wp:positionH>
              <wp:positionV relativeFrom="page">
                <wp:posOffset>291465</wp:posOffset>
              </wp:positionV>
              <wp:extent cx="536575" cy="40449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1B56AB" w14:textId="77777777" w:rsidR="00321037" w:rsidRPr="00C05223" w:rsidRDefault="00321037"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3C7C3C">
                            <w:rPr>
                              <w:noProof/>
                              <w:sz w:val="16"/>
                              <w:szCs w:val="16"/>
                            </w:rPr>
                            <w:t>1</w:t>
                          </w:r>
                          <w:r w:rsidRPr="00E12C4A">
                            <w:rPr>
                              <w:sz w:val="16"/>
                              <w:szCs w:val="16"/>
                            </w:rPr>
                            <w:fldChar w:fldCharType="end"/>
                          </w:r>
                          <w:r w:rsidRPr="00E12C4A">
                            <w:rPr>
                              <w:sz w:val="16"/>
                              <w:szCs w:val="16"/>
                            </w:rPr>
                            <w:t xml:space="preserve"> (</w:t>
                          </w:r>
                          <w:fldSimple w:instr=" SECTIONPAGES   \* MERGEFORMAT ">
                            <w:r w:rsidR="003C7C3C" w:rsidRPr="003C7C3C">
                              <w:rPr>
                                <w:noProof/>
                                <w:sz w:val="16"/>
                                <w:szCs w:val="16"/>
                              </w:rPr>
                              <w:t>107</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506.35pt;margin-top:22.95pt;width:42.25pt;height:31.8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" fillcolor="white [3212]" stroked="f">
              <v:textbox>
                <w:txbxContent>
                  <w:p w14:paraId="3D1B56AB" w14:textId="77777777" w:rsidR="00321037" w:rsidRPr="00C05223" w:rsidRDefault="00321037"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3C7C3C">
                      <w:rPr>
                        <w:noProof/>
                        <w:sz w:val="16"/>
                        <w:szCs w:val="16"/>
                      </w:rPr>
                      <w:t>1</w:t>
                    </w:r>
                    <w:r w:rsidRPr="00E12C4A">
                      <w:rPr>
                        <w:sz w:val="16"/>
                        <w:szCs w:val="16"/>
                      </w:rPr>
                      <w:fldChar w:fldCharType="end"/>
                    </w:r>
                    <w:r w:rsidRPr="00E12C4A">
                      <w:rPr>
                        <w:sz w:val="16"/>
                        <w:szCs w:val="16"/>
                      </w:rPr>
                      <w:t xml:space="preserve"> (</w:t>
                    </w:r>
                    <w:fldSimple w:instr=" SECTIONPAGES   \* MERGEFORMAT ">
                      <w:r w:rsidR="003C7C3C" w:rsidRPr="003C7C3C">
                        <w:rPr>
                          <w:noProof/>
                          <w:sz w:val="16"/>
                          <w:szCs w:val="16"/>
                        </w:rPr>
                        <w:t>107</w:t>
                      </w:r>
                    </w:fldSimple>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0590CE8A"/>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862"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6">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2">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28"/>
  </w:num>
  <w:num w:numId="6">
    <w:abstractNumId w:val="20"/>
  </w:num>
  <w:num w:numId="7">
    <w:abstractNumId w:val="30"/>
  </w:num>
  <w:num w:numId="8">
    <w:abstractNumId w:val="31"/>
  </w:num>
  <w:num w:numId="9">
    <w:abstractNumId w:val="23"/>
  </w:num>
  <w:num w:numId="10">
    <w:abstractNumId w:val="21"/>
  </w:num>
  <w:num w:numId="11">
    <w:abstractNumId w:val="16"/>
  </w:num>
  <w:num w:numId="12">
    <w:abstractNumId w:val="32"/>
  </w:num>
  <w:num w:numId="13">
    <w:abstractNumId w:val="19"/>
  </w:num>
  <w:num w:numId="14">
    <w:abstractNumId w:val="3"/>
  </w:num>
  <w:num w:numId="15">
    <w:abstractNumId w:val="26"/>
  </w:num>
  <w:num w:numId="16">
    <w:abstractNumId w:val="29"/>
  </w:num>
  <w:num w:numId="17">
    <w:abstractNumId w:val="36"/>
  </w:num>
  <w:num w:numId="18">
    <w:abstractNumId w:val="27"/>
  </w:num>
  <w:num w:numId="19">
    <w:abstractNumId w:val="4"/>
  </w:num>
  <w:num w:numId="20">
    <w:abstractNumId w:val="9"/>
  </w:num>
  <w:num w:numId="21">
    <w:abstractNumId w:val="8"/>
  </w:num>
  <w:num w:numId="22">
    <w:abstractNumId w:val="2"/>
  </w:num>
  <w:num w:numId="23">
    <w:abstractNumId w:val="25"/>
  </w:num>
  <w:num w:numId="24">
    <w:abstractNumId w:val="11"/>
  </w:num>
  <w:num w:numId="25">
    <w:abstractNumId w:val="13"/>
  </w:num>
  <w:num w:numId="26">
    <w:abstractNumId w:val="34"/>
  </w:num>
  <w:num w:numId="27">
    <w:abstractNumId w:val="35"/>
  </w:num>
  <w:num w:numId="28">
    <w:abstractNumId w:val="10"/>
  </w:num>
  <w:num w:numId="29">
    <w:abstractNumId w:val="5"/>
  </w:num>
  <w:num w:numId="30">
    <w:abstractNumId w:val="17"/>
  </w:num>
  <w:num w:numId="31">
    <w:abstractNumId w:val="33"/>
  </w:num>
  <w:num w:numId="32">
    <w:abstractNumId w:val="14"/>
  </w:num>
  <w:num w:numId="33">
    <w:abstractNumId w:val="12"/>
  </w:num>
  <w:num w:numId="34">
    <w:abstractNumId w:val="6"/>
  </w:num>
  <w:num w:numId="35">
    <w:abstractNumId w:val="37"/>
  </w:num>
  <w:num w:numId="36">
    <w:abstractNumId w:val="22"/>
  </w:num>
  <w:num w:numId="37">
    <w:abstractNumId w:val="24"/>
  </w:num>
  <w:num w:numId="38">
    <w:abstractNumId w:val="15"/>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43C"/>
    <w:rsid w:val="0000159B"/>
    <w:rsid w:val="000016AE"/>
    <w:rsid w:val="0000187C"/>
    <w:rsid w:val="00003FF5"/>
    <w:rsid w:val="000065DE"/>
    <w:rsid w:val="000065E3"/>
    <w:rsid w:val="00013301"/>
    <w:rsid w:val="000159DB"/>
    <w:rsid w:val="000201FB"/>
    <w:rsid w:val="00022218"/>
    <w:rsid w:val="000239CF"/>
    <w:rsid w:val="000248C6"/>
    <w:rsid w:val="0003088B"/>
    <w:rsid w:val="00036AED"/>
    <w:rsid w:val="00036FF1"/>
    <w:rsid w:val="00037095"/>
    <w:rsid w:val="00037F03"/>
    <w:rsid w:val="0004779B"/>
    <w:rsid w:val="00047E25"/>
    <w:rsid w:val="00047FF2"/>
    <w:rsid w:val="00051E31"/>
    <w:rsid w:val="00053977"/>
    <w:rsid w:val="00055DB3"/>
    <w:rsid w:val="00061AC1"/>
    <w:rsid w:val="00062400"/>
    <w:rsid w:val="000627CC"/>
    <w:rsid w:val="000664C6"/>
    <w:rsid w:val="000676B3"/>
    <w:rsid w:val="000715EB"/>
    <w:rsid w:val="0007501F"/>
    <w:rsid w:val="0007769B"/>
    <w:rsid w:val="0008100A"/>
    <w:rsid w:val="000813FA"/>
    <w:rsid w:val="00081D92"/>
    <w:rsid w:val="000844ED"/>
    <w:rsid w:val="00084887"/>
    <w:rsid w:val="00090FA5"/>
    <w:rsid w:val="0009293E"/>
    <w:rsid w:val="00093497"/>
    <w:rsid w:val="000954B2"/>
    <w:rsid w:val="000A05E5"/>
    <w:rsid w:val="000A2C3E"/>
    <w:rsid w:val="000A34C8"/>
    <w:rsid w:val="000A44E1"/>
    <w:rsid w:val="000A69BD"/>
    <w:rsid w:val="000A7386"/>
    <w:rsid w:val="000A77FA"/>
    <w:rsid w:val="000B032E"/>
    <w:rsid w:val="000B3601"/>
    <w:rsid w:val="000C1ACF"/>
    <w:rsid w:val="000C1BDC"/>
    <w:rsid w:val="000C5FE0"/>
    <w:rsid w:val="000C776C"/>
    <w:rsid w:val="000D20A9"/>
    <w:rsid w:val="000D2F72"/>
    <w:rsid w:val="000D4323"/>
    <w:rsid w:val="000D472E"/>
    <w:rsid w:val="000D6706"/>
    <w:rsid w:val="000D78F2"/>
    <w:rsid w:val="000E020A"/>
    <w:rsid w:val="000E0438"/>
    <w:rsid w:val="000E0F29"/>
    <w:rsid w:val="000E190F"/>
    <w:rsid w:val="000E7ABC"/>
    <w:rsid w:val="000F0D7E"/>
    <w:rsid w:val="000F1F32"/>
    <w:rsid w:val="00100B52"/>
    <w:rsid w:val="00102B27"/>
    <w:rsid w:val="001038A8"/>
    <w:rsid w:val="00105EA5"/>
    <w:rsid w:val="001107D1"/>
    <w:rsid w:val="00110F3B"/>
    <w:rsid w:val="0011180E"/>
    <w:rsid w:val="00111A8C"/>
    <w:rsid w:val="001121C8"/>
    <w:rsid w:val="00112322"/>
    <w:rsid w:val="0011232A"/>
    <w:rsid w:val="00113DCC"/>
    <w:rsid w:val="00114944"/>
    <w:rsid w:val="00114B13"/>
    <w:rsid w:val="00116504"/>
    <w:rsid w:val="00122981"/>
    <w:rsid w:val="001233FB"/>
    <w:rsid w:val="0012437B"/>
    <w:rsid w:val="00124971"/>
    <w:rsid w:val="00125E6B"/>
    <w:rsid w:val="00125EDC"/>
    <w:rsid w:val="00130E90"/>
    <w:rsid w:val="001314AE"/>
    <w:rsid w:val="00134E50"/>
    <w:rsid w:val="0013706E"/>
    <w:rsid w:val="0013766C"/>
    <w:rsid w:val="00140785"/>
    <w:rsid w:val="0014540E"/>
    <w:rsid w:val="001502F9"/>
    <w:rsid w:val="00150815"/>
    <w:rsid w:val="0015091F"/>
    <w:rsid w:val="001548D1"/>
    <w:rsid w:val="00160052"/>
    <w:rsid w:val="0016094A"/>
    <w:rsid w:val="001611A2"/>
    <w:rsid w:val="001625D3"/>
    <w:rsid w:val="00162662"/>
    <w:rsid w:val="00163CF8"/>
    <w:rsid w:val="00164281"/>
    <w:rsid w:val="001642E4"/>
    <w:rsid w:val="00164A0E"/>
    <w:rsid w:val="00166C19"/>
    <w:rsid w:val="001714C5"/>
    <w:rsid w:val="00172751"/>
    <w:rsid w:val="00172B98"/>
    <w:rsid w:val="001752B9"/>
    <w:rsid w:val="00175F21"/>
    <w:rsid w:val="00182658"/>
    <w:rsid w:val="00183401"/>
    <w:rsid w:val="00184750"/>
    <w:rsid w:val="00185E46"/>
    <w:rsid w:val="00191B2C"/>
    <w:rsid w:val="00192C9A"/>
    <w:rsid w:val="00194B9F"/>
    <w:rsid w:val="001956C7"/>
    <w:rsid w:val="00196ED3"/>
    <w:rsid w:val="00197D0A"/>
    <w:rsid w:val="001A3002"/>
    <w:rsid w:val="001A3C58"/>
    <w:rsid w:val="001B13CA"/>
    <w:rsid w:val="001B2C00"/>
    <w:rsid w:val="001B2DFD"/>
    <w:rsid w:val="001B7A16"/>
    <w:rsid w:val="001C0362"/>
    <w:rsid w:val="001C046C"/>
    <w:rsid w:val="001C1E6E"/>
    <w:rsid w:val="001C3892"/>
    <w:rsid w:val="001C5243"/>
    <w:rsid w:val="001D6CA0"/>
    <w:rsid w:val="001E7BC9"/>
    <w:rsid w:val="001F4A49"/>
    <w:rsid w:val="002003A7"/>
    <w:rsid w:val="00200831"/>
    <w:rsid w:val="002047F2"/>
    <w:rsid w:val="0020649E"/>
    <w:rsid w:val="00211EF1"/>
    <w:rsid w:val="00212825"/>
    <w:rsid w:val="0021282E"/>
    <w:rsid w:val="0021458B"/>
    <w:rsid w:val="00216A29"/>
    <w:rsid w:val="002170E7"/>
    <w:rsid w:val="00217F65"/>
    <w:rsid w:val="002206AC"/>
    <w:rsid w:val="0022109C"/>
    <w:rsid w:val="00222029"/>
    <w:rsid w:val="00224476"/>
    <w:rsid w:val="00226F03"/>
    <w:rsid w:val="00226F5D"/>
    <w:rsid w:val="00233E81"/>
    <w:rsid w:val="00235F93"/>
    <w:rsid w:val="0023673D"/>
    <w:rsid w:val="00236EA0"/>
    <w:rsid w:val="00242D0B"/>
    <w:rsid w:val="0024387D"/>
    <w:rsid w:val="00246426"/>
    <w:rsid w:val="00265F33"/>
    <w:rsid w:val="00267208"/>
    <w:rsid w:val="00275D3B"/>
    <w:rsid w:val="00277ADB"/>
    <w:rsid w:val="0028093A"/>
    <w:rsid w:val="00284104"/>
    <w:rsid w:val="00284B57"/>
    <w:rsid w:val="0029087A"/>
    <w:rsid w:val="002919E0"/>
    <w:rsid w:val="00291C0D"/>
    <w:rsid w:val="00294A8F"/>
    <w:rsid w:val="0029749F"/>
    <w:rsid w:val="002A03AD"/>
    <w:rsid w:val="002A0CB0"/>
    <w:rsid w:val="002A4254"/>
    <w:rsid w:val="002A46D7"/>
    <w:rsid w:val="002A501B"/>
    <w:rsid w:val="002A59E4"/>
    <w:rsid w:val="002A77D2"/>
    <w:rsid w:val="002A7A63"/>
    <w:rsid w:val="002B2334"/>
    <w:rsid w:val="002B561F"/>
    <w:rsid w:val="002C11AF"/>
    <w:rsid w:val="002C3FEF"/>
    <w:rsid w:val="002D34EA"/>
    <w:rsid w:val="002D5B10"/>
    <w:rsid w:val="002D631E"/>
    <w:rsid w:val="002D751B"/>
    <w:rsid w:val="002E1BA7"/>
    <w:rsid w:val="002E31ED"/>
    <w:rsid w:val="002E5FFF"/>
    <w:rsid w:val="002E6348"/>
    <w:rsid w:val="002E6B0D"/>
    <w:rsid w:val="002E7572"/>
    <w:rsid w:val="002F3D27"/>
    <w:rsid w:val="002F47E3"/>
    <w:rsid w:val="002F7E28"/>
    <w:rsid w:val="003007DF"/>
    <w:rsid w:val="003008C9"/>
    <w:rsid w:val="00302280"/>
    <w:rsid w:val="0030536D"/>
    <w:rsid w:val="0030710D"/>
    <w:rsid w:val="00314E08"/>
    <w:rsid w:val="00320500"/>
    <w:rsid w:val="00321023"/>
    <w:rsid w:val="00321037"/>
    <w:rsid w:val="00321974"/>
    <w:rsid w:val="00322A41"/>
    <w:rsid w:val="00325EBF"/>
    <w:rsid w:val="00336875"/>
    <w:rsid w:val="00337EC0"/>
    <w:rsid w:val="00345CCC"/>
    <w:rsid w:val="0034664C"/>
    <w:rsid w:val="003517B8"/>
    <w:rsid w:val="0035209A"/>
    <w:rsid w:val="00354595"/>
    <w:rsid w:val="00355315"/>
    <w:rsid w:val="0035642A"/>
    <w:rsid w:val="00356C25"/>
    <w:rsid w:val="00364AE6"/>
    <w:rsid w:val="00364D31"/>
    <w:rsid w:val="00372BA3"/>
    <w:rsid w:val="00372E8A"/>
    <w:rsid w:val="003755FD"/>
    <w:rsid w:val="00384F8B"/>
    <w:rsid w:val="00390030"/>
    <w:rsid w:val="00390F94"/>
    <w:rsid w:val="0039149B"/>
    <w:rsid w:val="00392A78"/>
    <w:rsid w:val="003936F7"/>
    <w:rsid w:val="003938A4"/>
    <w:rsid w:val="00394F76"/>
    <w:rsid w:val="00397562"/>
    <w:rsid w:val="003A1F89"/>
    <w:rsid w:val="003A24E9"/>
    <w:rsid w:val="003A2BE3"/>
    <w:rsid w:val="003A3C60"/>
    <w:rsid w:val="003B1965"/>
    <w:rsid w:val="003B1F90"/>
    <w:rsid w:val="003B28AF"/>
    <w:rsid w:val="003B3827"/>
    <w:rsid w:val="003B402D"/>
    <w:rsid w:val="003B564B"/>
    <w:rsid w:val="003B7460"/>
    <w:rsid w:val="003C0FC2"/>
    <w:rsid w:val="003C2D14"/>
    <w:rsid w:val="003C4EA3"/>
    <w:rsid w:val="003C7C3C"/>
    <w:rsid w:val="003D027A"/>
    <w:rsid w:val="003D1055"/>
    <w:rsid w:val="003D21E1"/>
    <w:rsid w:val="003D6588"/>
    <w:rsid w:val="003D76DF"/>
    <w:rsid w:val="003E0D54"/>
    <w:rsid w:val="003E5EA6"/>
    <w:rsid w:val="003E70E9"/>
    <w:rsid w:val="003F1CC7"/>
    <w:rsid w:val="003F2C2E"/>
    <w:rsid w:val="003F318A"/>
    <w:rsid w:val="003F4A7C"/>
    <w:rsid w:val="003F58B6"/>
    <w:rsid w:val="0040124F"/>
    <w:rsid w:val="00401A78"/>
    <w:rsid w:val="00401DC5"/>
    <w:rsid w:val="00405057"/>
    <w:rsid w:val="00405864"/>
    <w:rsid w:val="00410CFC"/>
    <w:rsid w:val="00412989"/>
    <w:rsid w:val="00415214"/>
    <w:rsid w:val="00415791"/>
    <w:rsid w:val="00416503"/>
    <w:rsid w:val="00420221"/>
    <w:rsid w:val="0042071F"/>
    <w:rsid w:val="004229C5"/>
    <w:rsid w:val="004255A2"/>
    <w:rsid w:val="00426B56"/>
    <w:rsid w:val="00430C5C"/>
    <w:rsid w:val="0043103F"/>
    <w:rsid w:val="0043598A"/>
    <w:rsid w:val="004375C9"/>
    <w:rsid w:val="00440D26"/>
    <w:rsid w:val="00442B89"/>
    <w:rsid w:val="004433BE"/>
    <w:rsid w:val="00444421"/>
    <w:rsid w:val="00444C74"/>
    <w:rsid w:val="00445318"/>
    <w:rsid w:val="00445AF5"/>
    <w:rsid w:val="004463BB"/>
    <w:rsid w:val="004471EE"/>
    <w:rsid w:val="00455CC0"/>
    <w:rsid w:val="00460BEE"/>
    <w:rsid w:val="0046378B"/>
    <w:rsid w:val="00464801"/>
    <w:rsid w:val="00464E34"/>
    <w:rsid w:val="004652F2"/>
    <w:rsid w:val="004667C0"/>
    <w:rsid w:val="004709E5"/>
    <w:rsid w:val="00470E2B"/>
    <w:rsid w:val="0047345C"/>
    <w:rsid w:val="00475CAA"/>
    <w:rsid w:val="00476A59"/>
    <w:rsid w:val="0048081F"/>
    <w:rsid w:val="0048239A"/>
    <w:rsid w:val="00482B99"/>
    <w:rsid w:val="00485475"/>
    <w:rsid w:val="00490E82"/>
    <w:rsid w:val="00491FA2"/>
    <w:rsid w:val="00492A7B"/>
    <w:rsid w:val="004931D3"/>
    <w:rsid w:val="0049416E"/>
    <w:rsid w:val="00496EF7"/>
    <w:rsid w:val="004A0743"/>
    <w:rsid w:val="004A0B00"/>
    <w:rsid w:val="004A49E7"/>
    <w:rsid w:val="004A6665"/>
    <w:rsid w:val="004A6F8C"/>
    <w:rsid w:val="004B0B17"/>
    <w:rsid w:val="004B1E21"/>
    <w:rsid w:val="004B2B95"/>
    <w:rsid w:val="004B347C"/>
    <w:rsid w:val="004B4CEB"/>
    <w:rsid w:val="004B5FB6"/>
    <w:rsid w:val="004B6953"/>
    <w:rsid w:val="004C03FB"/>
    <w:rsid w:val="004C349F"/>
    <w:rsid w:val="004C58B9"/>
    <w:rsid w:val="004C660C"/>
    <w:rsid w:val="004C67C3"/>
    <w:rsid w:val="004C7CB9"/>
    <w:rsid w:val="004D4510"/>
    <w:rsid w:val="004D6740"/>
    <w:rsid w:val="004D7257"/>
    <w:rsid w:val="004E015B"/>
    <w:rsid w:val="004E12F1"/>
    <w:rsid w:val="004E21B4"/>
    <w:rsid w:val="004E4410"/>
    <w:rsid w:val="004E4BB7"/>
    <w:rsid w:val="004E5483"/>
    <w:rsid w:val="004E5513"/>
    <w:rsid w:val="004F0614"/>
    <w:rsid w:val="004F2686"/>
    <w:rsid w:val="004F39E1"/>
    <w:rsid w:val="004F4C85"/>
    <w:rsid w:val="004F7304"/>
    <w:rsid w:val="004F7727"/>
    <w:rsid w:val="005014E5"/>
    <w:rsid w:val="0050180D"/>
    <w:rsid w:val="00506AE5"/>
    <w:rsid w:val="00514BAB"/>
    <w:rsid w:val="005230F1"/>
    <w:rsid w:val="00523DF4"/>
    <w:rsid w:val="00525CF4"/>
    <w:rsid w:val="005264B2"/>
    <w:rsid w:val="00531C72"/>
    <w:rsid w:val="0053480B"/>
    <w:rsid w:val="005408F3"/>
    <w:rsid w:val="00544DB9"/>
    <w:rsid w:val="005477ED"/>
    <w:rsid w:val="0055159D"/>
    <w:rsid w:val="005521B0"/>
    <w:rsid w:val="00552A02"/>
    <w:rsid w:val="00554AAE"/>
    <w:rsid w:val="005575B4"/>
    <w:rsid w:val="005645ED"/>
    <w:rsid w:val="0056497A"/>
    <w:rsid w:val="00564D37"/>
    <w:rsid w:val="00564E2F"/>
    <w:rsid w:val="00565652"/>
    <w:rsid w:val="0057032F"/>
    <w:rsid w:val="005729FE"/>
    <w:rsid w:val="00574979"/>
    <w:rsid w:val="00575F5C"/>
    <w:rsid w:val="00580B8A"/>
    <w:rsid w:val="005822C8"/>
    <w:rsid w:val="0058291B"/>
    <w:rsid w:val="00592608"/>
    <w:rsid w:val="00593B4D"/>
    <w:rsid w:val="0059544B"/>
    <w:rsid w:val="005957FC"/>
    <w:rsid w:val="005A0069"/>
    <w:rsid w:val="005A11F9"/>
    <w:rsid w:val="005A2DFC"/>
    <w:rsid w:val="005A58DA"/>
    <w:rsid w:val="005A5D04"/>
    <w:rsid w:val="005A6077"/>
    <w:rsid w:val="005A6380"/>
    <w:rsid w:val="005A6FF7"/>
    <w:rsid w:val="005B0B47"/>
    <w:rsid w:val="005B23F5"/>
    <w:rsid w:val="005B6762"/>
    <w:rsid w:val="005C49AB"/>
    <w:rsid w:val="005C5369"/>
    <w:rsid w:val="005C5EBB"/>
    <w:rsid w:val="005C72DB"/>
    <w:rsid w:val="005D2FF7"/>
    <w:rsid w:val="005D3606"/>
    <w:rsid w:val="005D46E9"/>
    <w:rsid w:val="005D655F"/>
    <w:rsid w:val="005D6C3E"/>
    <w:rsid w:val="005D6D5A"/>
    <w:rsid w:val="005E1C8A"/>
    <w:rsid w:val="005E28DA"/>
    <w:rsid w:val="005E6138"/>
    <w:rsid w:val="005E710A"/>
    <w:rsid w:val="005F59E9"/>
    <w:rsid w:val="005F5D7C"/>
    <w:rsid w:val="005F6E73"/>
    <w:rsid w:val="005F7492"/>
    <w:rsid w:val="00602874"/>
    <w:rsid w:val="0060517A"/>
    <w:rsid w:val="00612528"/>
    <w:rsid w:val="00613CF5"/>
    <w:rsid w:val="00614462"/>
    <w:rsid w:val="00615AC0"/>
    <w:rsid w:val="006206E5"/>
    <w:rsid w:val="006217E0"/>
    <w:rsid w:val="00625EF4"/>
    <w:rsid w:val="0062753D"/>
    <w:rsid w:val="00631985"/>
    <w:rsid w:val="00633AF5"/>
    <w:rsid w:val="00633EAD"/>
    <w:rsid w:val="006366CC"/>
    <w:rsid w:val="006374EE"/>
    <w:rsid w:val="006378F8"/>
    <w:rsid w:val="0064228A"/>
    <w:rsid w:val="006432B5"/>
    <w:rsid w:val="006458E2"/>
    <w:rsid w:val="00645DED"/>
    <w:rsid w:val="006468A4"/>
    <w:rsid w:val="00650709"/>
    <w:rsid w:val="00651FC5"/>
    <w:rsid w:val="0065250C"/>
    <w:rsid w:val="00653081"/>
    <w:rsid w:val="00655098"/>
    <w:rsid w:val="0066144A"/>
    <w:rsid w:val="00661F2C"/>
    <w:rsid w:val="006648CB"/>
    <w:rsid w:val="00664FE8"/>
    <w:rsid w:val="00667116"/>
    <w:rsid w:val="006701F1"/>
    <w:rsid w:val="00671245"/>
    <w:rsid w:val="00674765"/>
    <w:rsid w:val="006751FB"/>
    <w:rsid w:val="00676A0B"/>
    <w:rsid w:val="006778F0"/>
    <w:rsid w:val="0068076A"/>
    <w:rsid w:val="0068169A"/>
    <w:rsid w:val="00683995"/>
    <w:rsid w:val="00684126"/>
    <w:rsid w:val="00686189"/>
    <w:rsid w:val="0068660C"/>
    <w:rsid w:val="00690137"/>
    <w:rsid w:val="00691BF2"/>
    <w:rsid w:val="00692514"/>
    <w:rsid w:val="00692565"/>
    <w:rsid w:val="0069359C"/>
    <w:rsid w:val="006A4A7F"/>
    <w:rsid w:val="006A4E14"/>
    <w:rsid w:val="006A5395"/>
    <w:rsid w:val="006B1634"/>
    <w:rsid w:val="006B2F8D"/>
    <w:rsid w:val="006B3921"/>
    <w:rsid w:val="006B4B5D"/>
    <w:rsid w:val="006B54F3"/>
    <w:rsid w:val="006B67EA"/>
    <w:rsid w:val="006B6D62"/>
    <w:rsid w:val="006C062F"/>
    <w:rsid w:val="006C4B94"/>
    <w:rsid w:val="006C69B6"/>
    <w:rsid w:val="006C6D81"/>
    <w:rsid w:val="006D2F53"/>
    <w:rsid w:val="006D48AC"/>
    <w:rsid w:val="006D51FE"/>
    <w:rsid w:val="006E12D9"/>
    <w:rsid w:val="006E551C"/>
    <w:rsid w:val="006E7C71"/>
    <w:rsid w:val="006F1801"/>
    <w:rsid w:val="006F4BA0"/>
    <w:rsid w:val="006F5864"/>
    <w:rsid w:val="006F6333"/>
    <w:rsid w:val="00702AFD"/>
    <w:rsid w:val="00705A2B"/>
    <w:rsid w:val="00705A36"/>
    <w:rsid w:val="00707704"/>
    <w:rsid w:val="007118B6"/>
    <w:rsid w:val="00714301"/>
    <w:rsid w:val="00715414"/>
    <w:rsid w:val="00715592"/>
    <w:rsid w:val="0072035C"/>
    <w:rsid w:val="00722FE2"/>
    <w:rsid w:val="007231DB"/>
    <w:rsid w:val="00723342"/>
    <w:rsid w:val="0072515E"/>
    <w:rsid w:val="00725F88"/>
    <w:rsid w:val="00727057"/>
    <w:rsid w:val="007306AD"/>
    <w:rsid w:val="00730923"/>
    <w:rsid w:val="00730E0A"/>
    <w:rsid w:val="00733CEA"/>
    <w:rsid w:val="00736377"/>
    <w:rsid w:val="00741FD3"/>
    <w:rsid w:val="007477E2"/>
    <w:rsid w:val="007551B6"/>
    <w:rsid w:val="00756FDF"/>
    <w:rsid w:val="00757049"/>
    <w:rsid w:val="00761644"/>
    <w:rsid w:val="00766906"/>
    <w:rsid w:val="00776D68"/>
    <w:rsid w:val="007804CB"/>
    <w:rsid w:val="007823FF"/>
    <w:rsid w:val="007837ED"/>
    <w:rsid w:val="007871FB"/>
    <w:rsid w:val="00792A15"/>
    <w:rsid w:val="00793064"/>
    <w:rsid w:val="007A0162"/>
    <w:rsid w:val="007A2939"/>
    <w:rsid w:val="007A41EF"/>
    <w:rsid w:val="007A6662"/>
    <w:rsid w:val="007A6F59"/>
    <w:rsid w:val="007B025E"/>
    <w:rsid w:val="007B04DC"/>
    <w:rsid w:val="007B2DED"/>
    <w:rsid w:val="007B53B4"/>
    <w:rsid w:val="007C05D8"/>
    <w:rsid w:val="007C2A05"/>
    <w:rsid w:val="007C2E37"/>
    <w:rsid w:val="007C34B3"/>
    <w:rsid w:val="007C3FA1"/>
    <w:rsid w:val="007C4AEE"/>
    <w:rsid w:val="007C7D7A"/>
    <w:rsid w:val="007D07B3"/>
    <w:rsid w:val="007D10C5"/>
    <w:rsid w:val="007D4013"/>
    <w:rsid w:val="007D6E3A"/>
    <w:rsid w:val="007E47C0"/>
    <w:rsid w:val="007E481B"/>
    <w:rsid w:val="007F0F3A"/>
    <w:rsid w:val="007F50C3"/>
    <w:rsid w:val="007F6596"/>
    <w:rsid w:val="007F753C"/>
    <w:rsid w:val="008000FF"/>
    <w:rsid w:val="0080121A"/>
    <w:rsid w:val="008023D3"/>
    <w:rsid w:val="008046A0"/>
    <w:rsid w:val="00805333"/>
    <w:rsid w:val="008072F6"/>
    <w:rsid w:val="00810118"/>
    <w:rsid w:val="00810E77"/>
    <w:rsid w:val="008168A9"/>
    <w:rsid w:val="00816C5C"/>
    <w:rsid w:val="00817886"/>
    <w:rsid w:val="00817B99"/>
    <w:rsid w:val="008204A4"/>
    <w:rsid w:val="00821A20"/>
    <w:rsid w:val="00824611"/>
    <w:rsid w:val="008303EF"/>
    <w:rsid w:val="00832F02"/>
    <w:rsid w:val="008345BA"/>
    <w:rsid w:val="00837332"/>
    <w:rsid w:val="008400E4"/>
    <w:rsid w:val="00843B9E"/>
    <w:rsid w:val="00845E37"/>
    <w:rsid w:val="008465AF"/>
    <w:rsid w:val="008527AB"/>
    <w:rsid w:val="00854CB5"/>
    <w:rsid w:val="008561AF"/>
    <w:rsid w:val="008573D0"/>
    <w:rsid w:val="00864746"/>
    <w:rsid w:val="00865615"/>
    <w:rsid w:val="00870C48"/>
    <w:rsid w:val="00870D76"/>
    <w:rsid w:val="0087117C"/>
    <w:rsid w:val="00871BCE"/>
    <w:rsid w:val="0087359E"/>
    <w:rsid w:val="00874700"/>
    <w:rsid w:val="008758D3"/>
    <w:rsid w:val="008779E7"/>
    <w:rsid w:val="00877F82"/>
    <w:rsid w:val="0088035A"/>
    <w:rsid w:val="008851AB"/>
    <w:rsid w:val="00886C3F"/>
    <w:rsid w:val="00887331"/>
    <w:rsid w:val="008900AF"/>
    <w:rsid w:val="00891180"/>
    <w:rsid w:val="008922B4"/>
    <w:rsid w:val="00892362"/>
    <w:rsid w:val="0089345C"/>
    <w:rsid w:val="00894EEA"/>
    <w:rsid w:val="0089568B"/>
    <w:rsid w:val="008962E0"/>
    <w:rsid w:val="00896310"/>
    <w:rsid w:val="008967B8"/>
    <w:rsid w:val="008977F7"/>
    <w:rsid w:val="008A2F4D"/>
    <w:rsid w:val="008A3522"/>
    <w:rsid w:val="008A6814"/>
    <w:rsid w:val="008B23F2"/>
    <w:rsid w:val="008B34A4"/>
    <w:rsid w:val="008B55DE"/>
    <w:rsid w:val="008C0637"/>
    <w:rsid w:val="008C15F2"/>
    <w:rsid w:val="008C400C"/>
    <w:rsid w:val="008C7B8A"/>
    <w:rsid w:val="008C7C3E"/>
    <w:rsid w:val="008D0897"/>
    <w:rsid w:val="008D2D07"/>
    <w:rsid w:val="008D4E49"/>
    <w:rsid w:val="008D6D62"/>
    <w:rsid w:val="008D7540"/>
    <w:rsid w:val="008D797D"/>
    <w:rsid w:val="008E5382"/>
    <w:rsid w:val="008E73EF"/>
    <w:rsid w:val="008F26DD"/>
    <w:rsid w:val="008F38AA"/>
    <w:rsid w:val="008F3E17"/>
    <w:rsid w:val="008F6ADA"/>
    <w:rsid w:val="00901567"/>
    <w:rsid w:val="00901D39"/>
    <w:rsid w:val="009036DE"/>
    <w:rsid w:val="0090569E"/>
    <w:rsid w:val="00906868"/>
    <w:rsid w:val="00911DBE"/>
    <w:rsid w:val="009141B6"/>
    <w:rsid w:val="00917AF8"/>
    <w:rsid w:val="00920728"/>
    <w:rsid w:val="009210AB"/>
    <w:rsid w:val="0092365A"/>
    <w:rsid w:val="0092583C"/>
    <w:rsid w:val="00930A7B"/>
    <w:rsid w:val="00934079"/>
    <w:rsid w:val="00934DF5"/>
    <w:rsid w:val="009363FB"/>
    <w:rsid w:val="009416BF"/>
    <w:rsid w:val="00945A6E"/>
    <w:rsid w:val="0095000A"/>
    <w:rsid w:val="00951B90"/>
    <w:rsid w:val="009520C2"/>
    <w:rsid w:val="00953E0D"/>
    <w:rsid w:val="00955EE2"/>
    <w:rsid w:val="00956547"/>
    <w:rsid w:val="0095681A"/>
    <w:rsid w:val="009602DD"/>
    <w:rsid w:val="00964D8F"/>
    <w:rsid w:val="00980368"/>
    <w:rsid w:val="00984A65"/>
    <w:rsid w:val="00987592"/>
    <w:rsid w:val="009902AA"/>
    <w:rsid w:val="009908E8"/>
    <w:rsid w:val="00996968"/>
    <w:rsid w:val="009A0128"/>
    <w:rsid w:val="009A056B"/>
    <w:rsid w:val="009A24FD"/>
    <w:rsid w:val="009A2543"/>
    <w:rsid w:val="009A2E87"/>
    <w:rsid w:val="009A36D9"/>
    <w:rsid w:val="009A70FF"/>
    <w:rsid w:val="009A7229"/>
    <w:rsid w:val="009A7412"/>
    <w:rsid w:val="009B1690"/>
    <w:rsid w:val="009B473C"/>
    <w:rsid w:val="009B5733"/>
    <w:rsid w:val="009B5AA8"/>
    <w:rsid w:val="009C01AD"/>
    <w:rsid w:val="009C27A6"/>
    <w:rsid w:val="009C3C66"/>
    <w:rsid w:val="009C3D19"/>
    <w:rsid w:val="009C5E05"/>
    <w:rsid w:val="009C6546"/>
    <w:rsid w:val="009C6892"/>
    <w:rsid w:val="009D07E0"/>
    <w:rsid w:val="009D5269"/>
    <w:rsid w:val="009E0297"/>
    <w:rsid w:val="009E057D"/>
    <w:rsid w:val="009E2F3A"/>
    <w:rsid w:val="009E4E9C"/>
    <w:rsid w:val="009E508B"/>
    <w:rsid w:val="009E5A70"/>
    <w:rsid w:val="009E7427"/>
    <w:rsid w:val="009F0D18"/>
    <w:rsid w:val="009F1D5A"/>
    <w:rsid w:val="009F3594"/>
    <w:rsid w:val="009F4254"/>
    <w:rsid w:val="009F6537"/>
    <w:rsid w:val="00A03D94"/>
    <w:rsid w:val="00A051CD"/>
    <w:rsid w:val="00A070F7"/>
    <w:rsid w:val="00A07667"/>
    <w:rsid w:val="00A11060"/>
    <w:rsid w:val="00A123B9"/>
    <w:rsid w:val="00A15E02"/>
    <w:rsid w:val="00A1735B"/>
    <w:rsid w:val="00A214CD"/>
    <w:rsid w:val="00A215B9"/>
    <w:rsid w:val="00A21F75"/>
    <w:rsid w:val="00A2297C"/>
    <w:rsid w:val="00A248A5"/>
    <w:rsid w:val="00A25555"/>
    <w:rsid w:val="00A30727"/>
    <w:rsid w:val="00A35D2A"/>
    <w:rsid w:val="00A37128"/>
    <w:rsid w:val="00A37C98"/>
    <w:rsid w:val="00A4027B"/>
    <w:rsid w:val="00A40C87"/>
    <w:rsid w:val="00A43E95"/>
    <w:rsid w:val="00A4689F"/>
    <w:rsid w:val="00A50504"/>
    <w:rsid w:val="00A50E40"/>
    <w:rsid w:val="00A50EE7"/>
    <w:rsid w:val="00A51E7F"/>
    <w:rsid w:val="00A55D30"/>
    <w:rsid w:val="00A56900"/>
    <w:rsid w:val="00A605FC"/>
    <w:rsid w:val="00A63B9D"/>
    <w:rsid w:val="00A66875"/>
    <w:rsid w:val="00A71B82"/>
    <w:rsid w:val="00A7260B"/>
    <w:rsid w:val="00A73289"/>
    <w:rsid w:val="00A7347F"/>
    <w:rsid w:val="00A80E12"/>
    <w:rsid w:val="00A81BE1"/>
    <w:rsid w:val="00A82557"/>
    <w:rsid w:val="00A8461F"/>
    <w:rsid w:val="00A8749F"/>
    <w:rsid w:val="00A879EE"/>
    <w:rsid w:val="00A91F57"/>
    <w:rsid w:val="00A943AD"/>
    <w:rsid w:val="00A95B68"/>
    <w:rsid w:val="00A962EA"/>
    <w:rsid w:val="00AA0622"/>
    <w:rsid w:val="00AA3E23"/>
    <w:rsid w:val="00AA4FAF"/>
    <w:rsid w:val="00AA5677"/>
    <w:rsid w:val="00AA6C3B"/>
    <w:rsid w:val="00AB0675"/>
    <w:rsid w:val="00AB0FDF"/>
    <w:rsid w:val="00AB15E4"/>
    <w:rsid w:val="00AB45E3"/>
    <w:rsid w:val="00AB63BF"/>
    <w:rsid w:val="00AC45B1"/>
    <w:rsid w:val="00AC5622"/>
    <w:rsid w:val="00AD1DA5"/>
    <w:rsid w:val="00AD3724"/>
    <w:rsid w:val="00AD557D"/>
    <w:rsid w:val="00AD6D79"/>
    <w:rsid w:val="00AE04F5"/>
    <w:rsid w:val="00AE13C0"/>
    <w:rsid w:val="00AE6A8E"/>
    <w:rsid w:val="00AF1559"/>
    <w:rsid w:val="00AF3B49"/>
    <w:rsid w:val="00AF53BB"/>
    <w:rsid w:val="00AF62F3"/>
    <w:rsid w:val="00AF6F32"/>
    <w:rsid w:val="00AF7B2A"/>
    <w:rsid w:val="00B071F0"/>
    <w:rsid w:val="00B073DD"/>
    <w:rsid w:val="00B10EEB"/>
    <w:rsid w:val="00B1310A"/>
    <w:rsid w:val="00B14A7F"/>
    <w:rsid w:val="00B14DBA"/>
    <w:rsid w:val="00B176F3"/>
    <w:rsid w:val="00B20480"/>
    <w:rsid w:val="00B21F38"/>
    <w:rsid w:val="00B26D98"/>
    <w:rsid w:val="00B27208"/>
    <w:rsid w:val="00B337A9"/>
    <w:rsid w:val="00B35308"/>
    <w:rsid w:val="00B3537C"/>
    <w:rsid w:val="00B400A7"/>
    <w:rsid w:val="00B406F2"/>
    <w:rsid w:val="00B42ACB"/>
    <w:rsid w:val="00B45604"/>
    <w:rsid w:val="00B47202"/>
    <w:rsid w:val="00B561FE"/>
    <w:rsid w:val="00B565EF"/>
    <w:rsid w:val="00B56724"/>
    <w:rsid w:val="00B5701D"/>
    <w:rsid w:val="00B57BC4"/>
    <w:rsid w:val="00B6227B"/>
    <w:rsid w:val="00B6228A"/>
    <w:rsid w:val="00B678F4"/>
    <w:rsid w:val="00B72189"/>
    <w:rsid w:val="00B73D23"/>
    <w:rsid w:val="00B75E7E"/>
    <w:rsid w:val="00B767DA"/>
    <w:rsid w:val="00B77D5E"/>
    <w:rsid w:val="00B81FE2"/>
    <w:rsid w:val="00B83E0E"/>
    <w:rsid w:val="00B86215"/>
    <w:rsid w:val="00B8780E"/>
    <w:rsid w:val="00B87B18"/>
    <w:rsid w:val="00B87BA3"/>
    <w:rsid w:val="00B90A42"/>
    <w:rsid w:val="00B9538F"/>
    <w:rsid w:val="00B97A51"/>
    <w:rsid w:val="00BA0D62"/>
    <w:rsid w:val="00BA236D"/>
    <w:rsid w:val="00BA5890"/>
    <w:rsid w:val="00BA6CF5"/>
    <w:rsid w:val="00BA7134"/>
    <w:rsid w:val="00BA72E4"/>
    <w:rsid w:val="00BB02BA"/>
    <w:rsid w:val="00BB0493"/>
    <w:rsid w:val="00BB1A50"/>
    <w:rsid w:val="00BB4414"/>
    <w:rsid w:val="00BC15DC"/>
    <w:rsid w:val="00BC594B"/>
    <w:rsid w:val="00BD1210"/>
    <w:rsid w:val="00BD3476"/>
    <w:rsid w:val="00BD4C4B"/>
    <w:rsid w:val="00BD60A7"/>
    <w:rsid w:val="00BD68EB"/>
    <w:rsid w:val="00BD75B2"/>
    <w:rsid w:val="00BE0850"/>
    <w:rsid w:val="00BE0E91"/>
    <w:rsid w:val="00BE205E"/>
    <w:rsid w:val="00BE3AEB"/>
    <w:rsid w:val="00BE6EA6"/>
    <w:rsid w:val="00BF1E0D"/>
    <w:rsid w:val="00BF3322"/>
    <w:rsid w:val="00C00D40"/>
    <w:rsid w:val="00C01EE8"/>
    <w:rsid w:val="00C01FC1"/>
    <w:rsid w:val="00C0203D"/>
    <w:rsid w:val="00C04B41"/>
    <w:rsid w:val="00C060C0"/>
    <w:rsid w:val="00C10848"/>
    <w:rsid w:val="00C10CA0"/>
    <w:rsid w:val="00C10D6D"/>
    <w:rsid w:val="00C11F25"/>
    <w:rsid w:val="00C14894"/>
    <w:rsid w:val="00C14D25"/>
    <w:rsid w:val="00C17D64"/>
    <w:rsid w:val="00C20DBF"/>
    <w:rsid w:val="00C2464A"/>
    <w:rsid w:val="00C26EAC"/>
    <w:rsid w:val="00C3159D"/>
    <w:rsid w:val="00C33B4E"/>
    <w:rsid w:val="00C34B7F"/>
    <w:rsid w:val="00C35AE3"/>
    <w:rsid w:val="00C36D43"/>
    <w:rsid w:val="00C374EC"/>
    <w:rsid w:val="00C375AB"/>
    <w:rsid w:val="00C40620"/>
    <w:rsid w:val="00C40C31"/>
    <w:rsid w:val="00C427B8"/>
    <w:rsid w:val="00C42B15"/>
    <w:rsid w:val="00C432EF"/>
    <w:rsid w:val="00C43665"/>
    <w:rsid w:val="00C47298"/>
    <w:rsid w:val="00C503CF"/>
    <w:rsid w:val="00C52D77"/>
    <w:rsid w:val="00C5331E"/>
    <w:rsid w:val="00C53517"/>
    <w:rsid w:val="00C54788"/>
    <w:rsid w:val="00C54F68"/>
    <w:rsid w:val="00C55C14"/>
    <w:rsid w:val="00C57496"/>
    <w:rsid w:val="00C61A18"/>
    <w:rsid w:val="00C66377"/>
    <w:rsid w:val="00C706C5"/>
    <w:rsid w:val="00C71635"/>
    <w:rsid w:val="00C7180D"/>
    <w:rsid w:val="00C72B17"/>
    <w:rsid w:val="00C72C2A"/>
    <w:rsid w:val="00C72FDC"/>
    <w:rsid w:val="00C74AA6"/>
    <w:rsid w:val="00C875DE"/>
    <w:rsid w:val="00C92182"/>
    <w:rsid w:val="00C92192"/>
    <w:rsid w:val="00C93BD6"/>
    <w:rsid w:val="00CA1E93"/>
    <w:rsid w:val="00CA23CC"/>
    <w:rsid w:val="00CA287A"/>
    <w:rsid w:val="00CA3FED"/>
    <w:rsid w:val="00CA59EB"/>
    <w:rsid w:val="00CA5F92"/>
    <w:rsid w:val="00CA7375"/>
    <w:rsid w:val="00CA7B41"/>
    <w:rsid w:val="00CB0DD9"/>
    <w:rsid w:val="00CB210E"/>
    <w:rsid w:val="00CB2D42"/>
    <w:rsid w:val="00CB2E5C"/>
    <w:rsid w:val="00CB50C8"/>
    <w:rsid w:val="00CB573B"/>
    <w:rsid w:val="00CB7E78"/>
    <w:rsid w:val="00CC1C6F"/>
    <w:rsid w:val="00CC270E"/>
    <w:rsid w:val="00CC7016"/>
    <w:rsid w:val="00CC70DA"/>
    <w:rsid w:val="00CD0ED3"/>
    <w:rsid w:val="00CD1FD0"/>
    <w:rsid w:val="00CD3E44"/>
    <w:rsid w:val="00CE0209"/>
    <w:rsid w:val="00CE0FA6"/>
    <w:rsid w:val="00CE1031"/>
    <w:rsid w:val="00CE4289"/>
    <w:rsid w:val="00CE7DFC"/>
    <w:rsid w:val="00CF2C6D"/>
    <w:rsid w:val="00CF32C8"/>
    <w:rsid w:val="00CF3E19"/>
    <w:rsid w:val="00CF4460"/>
    <w:rsid w:val="00CF47A0"/>
    <w:rsid w:val="00CF6BE5"/>
    <w:rsid w:val="00D00C28"/>
    <w:rsid w:val="00D037DF"/>
    <w:rsid w:val="00D0659B"/>
    <w:rsid w:val="00D06D5D"/>
    <w:rsid w:val="00D10458"/>
    <w:rsid w:val="00D1172A"/>
    <w:rsid w:val="00D12F79"/>
    <w:rsid w:val="00D14461"/>
    <w:rsid w:val="00D212B8"/>
    <w:rsid w:val="00D2158D"/>
    <w:rsid w:val="00D21C11"/>
    <w:rsid w:val="00D2469C"/>
    <w:rsid w:val="00D2469F"/>
    <w:rsid w:val="00D27681"/>
    <w:rsid w:val="00D30278"/>
    <w:rsid w:val="00D30A29"/>
    <w:rsid w:val="00D347BF"/>
    <w:rsid w:val="00D34FF2"/>
    <w:rsid w:val="00D3526E"/>
    <w:rsid w:val="00D37FE4"/>
    <w:rsid w:val="00D42244"/>
    <w:rsid w:val="00D42AEE"/>
    <w:rsid w:val="00D43587"/>
    <w:rsid w:val="00D43F92"/>
    <w:rsid w:val="00D44737"/>
    <w:rsid w:val="00D456D7"/>
    <w:rsid w:val="00D45A64"/>
    <w:rsid w:val="00D500D9"/>
    <w:rsid w:val="00D53A9A"/>
    <w:rsid w:val="00D55D82"/>
    <w:rsid w:val="00D55F7B"/>
    <w:rsid w:val="00D60F40"/>
    <w:rsid w:val="00D6528C"/>
    <w:rsid w:val="00D774BC"/>
    <w:rsid w:val="00D821ED"/>
    <w:rsid w:val="00D83F22"/>
    <w:rsid w:val="00D87703"/>
    <w:rsid w:val="00D91240"/>
    <w:rsid w:val="00D917D5"/>
    <w:rsid w:val="00D92BA1"/>
    <w:rsid w:val="00D92C16"/>
    <w:rsid w:val="00D92E2C"/>
    <w:rsid w:val="00D93512"/>
    <w:rsid w:val="00D95209"/>
    <w:rsid w:val="00D9616B"/>
    <w:rsid w:val="00DA1759"/>
    <w:rsid w:val="00DA2E35"/>
    <w:rsid w:val="00DA5892"/>
    <w:rsid w:val="00DA5D2D"/>
    <w:rsid w:val="00DB56E2"/>
    <w:rsid w:val="00DC3968"/>
    <w:rsid w:val="00DD1325"/>
    <w:rsid w:val="00DD1505"/>
    <w:rsid w:val="00DD1787"/>
    <w:rsid w:val="00DD353F"/>
    <w:rsid w:val="00DD495A"/>
    <w:rsid w:val="00DD56B7"/>
    <w:rsid w:val="00DD59ED"/>
    <w:rsid w:val="00DE210C"/>
    <w:rsid w:val="00DE49B8"/>
    <w:rsid w:val="00DE5CA4"/>
    <w:rsid w:val="00DE7400"/>
    <w:rsid w:val="00DF0641"/>
    <w:rsid w:val="00DF1998"/>
    <w:rsid w:val="00DF207A"/>
    <w:rsid w:val="00DF25C4"/>
    <w:rsid w:val="00DF4942"/>
    <w:rsid w:val="00E023EE"/>
    <w:rsid w:val="00E1012B"/>
    <w:rsid w:val="00E127E3"/>
    <w:rsid w:val="00E12C4A"/>
    <w:rsid w:val="00E131FD"/>
    <w:rsid w:val="00E146AE"/>
    <w:rsid w:val="00E20242"/>
    <w:rsid w:val="00E228E5"/>
    <w:rsid w:val="00E2294E"/>
    <w:rsid w:val="00E26135"/>
    <w:rsid w:val="00E27037"/>
    <w:rsid w:val="00E27562"/>
    <w:rsid w:val="00E278EE"/>
    <w:rsid w:val="00E31D80"/>
    <w:rsid w:val="00E33FD5"/>
    <w:rsid w:val="00E37F78"/>
    <w:rsid w:val="00E414AB"/>
    <w:rsid w:val="00E41913"/>
    <w:rsid w:val="00E45CD0"/>
    <w:rsid w:val="00E46C51"/>
    <w:rsid w:val="00E471DB"/>
    <w:rsid w:val="00E505DB"/>
    <w:rsid w:val="00E55F44"/>
    <w:rsid w:val="00E5693D"/>
    <w:rsid w:val="00E57B57"/>
    <w:rsid w:val="00E6053A"/>
    <w:rsid w:val="00E7108C"/>
    <w:rsid w:val="00E738E4"/>
    <w:rsid w:val="00E74818"/>
    <w:rsid w:val="00E74F09"/>
    <w:rsid w:val="00E75689"/>
    <w:rsid w:val="00E765EA"/>
    <w:rsid w:val="00E809F3"/>
    <w:rsid w:val="00E811CC"/>
    <w:rsid w:val="00E83007"/>
    <w:rsid w:val="00E862F0"/>
    <w:rsid w:val="00E8650F"/>
    <w:rsid w:val="00E9789B"/>
    <w:rsid w:val="00EA076A"/>
    <w:rsid w:val="00EA4D41"/>
    <w:rsid w:val="00EB1451"/>
    <w:rsid w:val="00EB1E88"/>
    <w:rsid w:val="00EB63D6"/>
    <w:rsid w:val="00EB78B0"/>
    <w:rsid w:val="00EC1AD6"/>
    <w:rsid w:val="00EC22C1"/>
    <w:rsid w:val="00EC3FBC"/>
    <w:rsid w:val="00EC5E28"/>
    <w:rsid w:val="00ED1902"/>
    <w:rsid w:val="00ED3446"/>
    <w:rsid w:val="00ED5E3C"/>
    <w:rsid w:val="00ED621C"/>
    <w:rsid w:val="00EE0287"/>
    <w:rsid w:val="00EE04DB"/>
    <w:rsid w:val="00EE0737"/>
    <w:rsid w:val="00EE3AA3"/>
    <w:rsid w:val="00EE64E3"/>
    <w:rsid w:val="00EE720C"/>
    <w:rsid w:val="00EE7B5E"/>
    <w:rsid w:val="00EE7FE7"/>
    <w:rsid w:val="00EF5302"/>
    <w:rsid w:val="00EF6400"/>
    <w:rsid w:val="00F07598"/>
    <w:rsid w:val="00F108BD"/>
    <w:rsid w:val="00F133FC"/>
    <w:rsid w:val="00F13867"/>
    <w:rsid w:val="00F152A8"/>
    <w:rsid w:val="00F204F2"/>
    <w:rsid w:val="00F20591"/>
    <w:rsid w:val="00F25238"/>
    <w:rsid w:val="00F25F5B"/>
    <w:rsid w:val="00F31B70"/>
    <w:rsid w:val="00F330F3"/>
    <w:rsid w:val="00F33F6B"/>
    <w:rsid w:val="00F34875"/>
    <w:rsid w:val="00F34EBF"/>
    <w:rsid w:val="00F40C89"/>
    <w:rsid w:val="00F438B9"/>
    <w:rsid w:val="00F43AB4"/>
    <w:rsid w:val="00F456CC"/>
    <w:rsid w:val="00F46893"/>
    <w:rsid w:val="00F51AA2"/>
    <w:rsid w:val="00F5242D"/>
    <w:rsid w:val="00F55428"/>
    <w:rsid w:val="00F60A74"/>
    <w:rsid w:val="00F63688"/>
    <w:rsid w:val="00F64580"/>
    <w:rsid w:val="00F71DFD"/>
    <w:rsid w:val="00F73839"/>
    <w:rsid w:val="00F74D98"/>
    <w:rsid w:val="00F7640A"/>
    <w:rsid w:val="00F800BC"/>
    <w:rsid w:val="00F80C49"/>
    <w:rsid w:val="00F80E95"/>
    <w:rsid w:val="00F81B84"/>
    <w:rsid w:val="00F83C47"/>
    <w:rsid w:val="00F84A0F"/>
    <w:rsid w:val="00F84C26"/>
    <w:rsid w:val="00F851E2"/>
    <w:rsid w:val="00F85F1F"/>
    <w:rsid w:val="00F971CC"/>
    <w:rsid w:val="00FA1231"/>
    <w:rsid w:val="00FA26FF"/>
    <w:rsid w:val="00FA275C"/>
    <w:rsid w:val="00FA39CF"/>
    <w:rsid w:val="00FA7B46"/>
    <w:rsid w:val="00FB06D1"/>
    <w:rsid w:val="00FB1144"/>
    <w:rsid w:val="00FB20B9"/>
    <w:rsid w:val="00FB3539"/>
    <w:rsid w:val="00FB5A39"/>
    <w:rsid w:val="00FB5B40"/>
    <w:rsid w:val="00FC0019"/>
    <w:rsid w:val="00FC4D03"/>
    <w:rsid w:val="00FC50B6"/>
    <w:rsid w:val="00FC672A"/>
    <w:rsid w:val="00FC79CD"/>
    <w:rsid w:val="00FD1154"/>
    <w:rsid w:val="00FD2E7E"/>
    <w:rsid w:val="00FD332F"/>
    <w:rsid w:val="00FD4E8C"/>
    <w:rsid w:val="00FD6172"/>
    <w:rsid w:val="00FD7E4D"/>
    <w:rsid w:val="00FE0141"/>
    <w:rsid w:val="00FE29F5"/>
    <w:rsid w:val="00FE7051"/>
    <w:rsid w:val="00FE7C5B"/>
    <w:rsid w:val="00FF4325"/>
    <w:rsid w:val="00FF50A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8BC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ind w:left="720"/>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4C03FB"/>
    <w:pPr>
      <w:widowControl w:val="0"/>
      <w:numPr>
        <w:ilvl w:val="5"/>
        <w:numId w:val="25"/>
      </w:numPr>
      <w:adjustRightInd w:val="0"/>
      <w:spacing w:before="240" w:after="60" w:line="240" w:lineRule="atLeast"/>
      <w:textAlignment w:val="baseline"/>
      <w:outlineLvl w:val="5"/>
    </w:pPr>
    <w:rPr>
      <w:rFonts w:asciiTheme="majorHAnsi" w:eastAsia="Times New Roman" w:hAnsiTheme="majorHAnsi"/>
      <w:bCs/>
      <w:sz w:val="24"/>
      <w:szCs w:val="24"/>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E146AE"/>
    <w:pPr>
      <w:tabs>
        <w:tab w:val="left" w:pos="1304"/>
        <w:tab w:val="left" w:pos="2608"/>
        <w:tab w:val="left" w:pos="3912"/>
        <w:tab w:val="left" w:pos="5216"/>
        <w:tab w:val="left" w:pos="6520"/>
        <w:tab w:val="left" w:pos="7824"/>
        <w:tab w:val="left" w:pos="9128"/>
      </w:tabs>
      <w:spacing w:after="120"/>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E146AE"/>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8400E4"/>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8400E4"/>
    <w:rPr>
      <w:rFonts w:ascii="Georgia" w:eastAsia="ヒラギノ角ゴ Pro W3" w:hAnsi="Georgia"/>
      <w:b/>
      <w:bCs/>
      <w:i w:val="0"/>
      <w:color w:val="000000"/>
      <w:sz w:val="24"/>
      <w:lang w:val="en-GB" w:eastAsia="en-US"/>
    </w:rPr>
  </w:style>
  <w:style w:type="paragraph" w:styleId="Fotnotstext">
    <w:name w:val="footnote text"/>
    <w:basedOn w:val="Normal"/>
    <w:link w:val="FotnotstextChar"/>
    <w:uiPriority w:val="99"/>
    <w:semiHidden/>
    <w:unhideWhenUsed/>
    <w:rsid w:val="00336875"/>
    <w:pPr>
      <w:spacing w:line="240" w:lineRule="auto"/>
    </w:pPr>
    <w:rPr>
      <w:szCs w:val="20"/>
    </w:rPr>
  </w:style>
  <w:style w:type="character" w:customStyle="1" w:styleId="FotnotstextChar">
    <w:name w:val="Fotnotstext Char"/>
    <w:basedOn w:val="Standardstycketeckensnitt"/>
    <w:link w:val="Fotnotstext"/>
    <w:uiPriority w:val="99"/>
    <w:semiHidden/>
    <w:rsid w:val="00336875"/>
    <w:rPr>
      <w:rFonts w:ascii="Georgia" w:hAnsi="Georgia"/>
      <w:lang w:eastAsia="en-US"/>
    </w:rPr>
  </w:style>
  <w:style w:type="character" w:styleId="Fotnotsreferens">
    <w:name w:val="footnote reference"/>
    <w:basedOn w:val="Standardstycketeckensnitt"/>
    <w:uiPriority w:val="99"/>
    <w:semiHidden/>
    <w:unhideWhenUsed/>
    <w:rsid w:val="00336875"/>
    <w:rPr>
      <w:vertAlign w:val="superscript"/>
    </w:rPr>
  </w:style>
  <w:style w:type="paragraph" w:customStyle="1" w:styleId="Rubrik3b">
    <w:name w:val="Rubrik 3b"/>
    <w:basedOn w:val="Normal"/>
    <w:next w:val="Brdtext"/>
    <w:uiPriority w:val="1"/>
    <w:qFormat/>
    <w:rsid w:val="00B73D23"/>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paragraph" w:styleId="Beskrivning">
    <w:name w:val="caption"/>
    <w:basedOn w:val="Normal"/>
    <w:next w:val="Normal"/>
    <w:uiPriority w:val="35"/>
    <w:unhideWhenUsed/>
    <w:qFormat/>
    <w:rsid w:val="00E146AE"/>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ind w:left="720"/>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4C03FB"/>
    <w:pPr>
      <w:widowControl w:val="0"/>
      <w:numPr>
        <w:ilvl w:val="5"/>
        <w:numId w:val="25"/>
      </w:numPr>
      <w:adjustRightInd w:val="0"/>
      <w:spacing w:before="240" w:after="60" w:line="240" w:lineRule="atLeast"/>
      <w:textAlignment w:val="baseline"/>
      <w:outlineLvl w:val="5"/>
    </w:pPr>
    <w:rPr>
      <w:rFonts w:asciiTheme="majorHAnsi" w:eastAsia="Times New Roman" w:hAnsiTheme="majorHAnsi"/>
      <w:bCs/>
      <w:sz w:val="24"/>
      <w:szCs w:val="24"/>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E146AE"/>
    <w:pPr>
      <w:tabs>
        <w:tab w:val="left" w:pos="1304"/>
        <w:tab w:val="left" w:pos="2608"/>
        <w:tab w:val="left" w:pos="3912"/>
        <w:tab w:val="left" w:pos="5216"/>
        <w:tab w:val="left" w:pos="6520"/>
        <w:tab w:val="left" w:pos="7824"/>
        <w:tab w:val="left" w:pos="9128"/>
      </w:tabs>
      <w:spacing w:after="120"/>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E146AE"/>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8400E4"/>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8400E4"/>
    <w:rPr>
      <w:rFonts w:ascii="Georgia" w:eastAsia="ヒラギノ角ゴ Pro W3" w:hAnsi="Georgia"/>
      <w:b/>
      <w:bCs/>
      <w:i w:val="0"/>
      <w:color w:val="000000"/>
      <w:sz w:val="24"/>
      <w:lang w:val="en-GB" w:eastAsia="en-US"/>
    </w:rPr>
  </w:style>
  <w:style w:type="paragraph" w:styleId="Fotnotstext">
    <w:name w:val="footnote text"/>
    <w:basedOn w:val="Normal"/>
    <w:link w:val="FotnotstextChar"/>
    <w:uiPriority w:val="99"/>
    <w:semiHidden/>
    <w:unhideWhenUsed/>
    <w:rsid w:val="00336875"/>
    <w:pPr>
      <w:spacing w:line="240" w:lineRule="auto"/>
    </w:pPr>
    <w:rPr>
      <w:szCs w:val="20"/>
    </w:rPr>
  </w:style>
  <w:style w:type="character" w:customStyle="1" w:styleId="FotnotstextChar">
    <w:name w:val="Fotnotstext Char"/>
    <w:basedOn w:val="Standardstycketeckensnitt"/>
    <w:link w:val="Fotnotstext"/>
    <w:uiPriority w:val="99"/>
    <w:semiHidden/>
    <w:rsid w:val="00336875"/>
    <w:rPr>
      <w:rFonts w:ascii="Georgia" w:hAnsi="Georgia"/>
      <w:lang w:eastAsia="en-US"/>
    </w:rPr>
  </w:style>
  <w:style w:type="character" w:styleId="Fotnotsreferens">
    <w:name w:val="footnote reference"/>
    <w:basedOn w:val="Standardstycketeckensnitt"/>
    <w:uiPriority w:val="99"/>
    <w:semiHidden/>
    <w:unhideWhenUsed/>
    <w:rsid w:val="00336875"/>
    <w:rPr>
      <w:vertAlign w:val="superscript"/>
    </w:rPr>
  </w:style>
  <w:style w:type="paragraph" w:customStyle="1" w:styleId="Rubrik3b">
    <w:name w:val="Rubrik 3b"/>
    <w:basedOn w:val="Normal"/>
    <w:next w:val="Brdtext"/>
    <w:uiPriority w:val="1"/>
    <w:qFormat/>
    <w:rsid w:val="00B73D23"/>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paragraph" w:styleId="Beskrivning">
    <w:name w:val="caption"/>
    <w:basedOn w:val="Normal"/>
    <w:next w:val="Normal"/>
    <w:uiPriority w:val="35"/>
    <w:unhideWhenUsed/>
    <w:qFormat/>
    <w:rsid w:val="00E146AE"/>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156336">
      <w:bodyDiv w:val="1"/>
      <w:marLeft w:val="0"/>
      <w:marRight w:val="0"/>
      <w:marTop w:val="0"/>
      <w:marBottom w:val="0"/>
      <w:divBdr>
        <w:top w:val="none" w:sz="0" w:space="0" w:color="auto"/>
        <w:left w:val="none" w:sz="0" w:space="0" w:color="auto"/>
        <w:bottom w:val="none" w:sz="0" w:space="0" w:color="auto"/>
        <w:right w:val="none" w:sz="0" w:space="0" w:color="auto"/>
      </w:divBdr>
    </w:div>
    <w:div w:id="522477107">
      <w:bodyDiv w:val="1"/>
      <w:marLeft w:val="0"/>
      <w:marRight w:val="0"/>
      <w:marTop w:val="0"/>
      <w:marBottom w:val="0"/>
      <w:divBdr>
        <w:top w:val="none" w:sz="0" w:space="0" w:color="auto"/>
        <w:left w:val="none" w:sz="0" w:space="0" w:color="auto"/>
        <w:bottom w:val="none" w:sz="0" w:space="0" w:color="auto"/>
        <w:right w:val="none" w:sz="0" w:space="0" w:color="auto"/>
      </w:divBdr>
    </w:div>
    <w:div w:id="1238859683">
      <w:bodyDiv w:val="1"/>
      <w:marLeft w:val="0"/>
      <w:marRight w:val="0"/>
      <w:marTop w:val="0"/>
      <w:marBottom w:val="0"/>
      <w:divBdr>
        <w:top w:val="none" w:sz="0" w:space="0" w:color="auto"/>
        <w:left w:val="none" w:sz="0" w:space="0" w:color="auto"/>
        <w:bottom w:val="none" w:sz="0" w:space="0" w:color="auto"/>
        <w:right w:val="none" w:sz="0" w:space="0" w:color="auto"/>
      </w:divBdr>
    </w:div>
    <w:div w:id="1455248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7.emf"/><Relationship Id="rId21" Type="http://schemas.openxmlformats.org/officeDocument/2006/relationships/oleObject" Target="embeddings/oleObject6.bin"/><Relationship Id="rId34" Type="http://schemas.openxmlformats.org/officeDocument/2006/relationships/image" Target="media/image13.png"/><Relationship Id="rId42"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6.emf"/><Relationship Id="rId40" Type="http://schemas.openxmlformats.org/officeDocument/2006/relationships/oleObject" Target="embeddings/oleObject14.bin"/><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5.png"/><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oleObject" Target="embeddings/oleObject13.bin"/><Relationship Id="rId20" Type="http://schemas.openxmlformats.org/officeDocument/2006/relationships/image" Target="media/image6.emf"/><Relationship Id="rId41"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4307DDE-CB0A-4565-A665-84E7C5400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979</TotalTime>
  <Pages>107</Pages>
  <Words>20866</Words>
  <Characters>110592</Characters>
  <Application>Microsoft Office Word</Application>
  <DocSecurity>0</DocSecurity>
  <Lines>921</Lines>
  <Paragraphs>262</Paragraphs>
  <ScaleCrop>false</ScaleCrop>
  <HeadingPairs>
    <vt:vector size="2" baseType="variant">
      <vt:variant>
        <vt:lpstr>Rubrik</vt:lpstr>
      </vt:variant>
      <vt:variant>
        <vt:i4>1</vt:i4>
      </vt:variant>
    </vt:vector>
  </HeadingPairs>
  <TitlesOfParts>
    <vt:vector size="1" baseType="lpstr">
      <vt:lpstr>-	Hantera hälsorelaterade tillstånd, basuppgifter - Observation</vt:lpstr>
    </vt:vector>
  </TitlesOfParts>
  <Company>Center för eHälsa i samverkan</Company>
  <LinksUpToDate>false</LinksUpToDate>
  <CharactersWithSpaces>131196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Hantera hälsorelaterade tillstånd, basuppgifter - Observation</dc:title>
  <dc:subject>Arkitektur</dc:subject>
  <dc:creator>CeHis AR</dc:creator>
  <cp:keywords>Tjänstekontrakt, Domän, Arkitektur</cp:keywords>
  <cp:lastModifiedBy>Nadeem Hossain</cp:lastModifiedBy>
  <cp:revision>320</cp:revision>
  <cp:lastPrinted>2013-12-13T15:46:00Z</cp:lastPrinted>
  <dcterms:created xsi:type="dcterms:W3CDTF">2013-12-06T08:49:00Z</dcterms:created>
  <dcterms:modified xsi:type="dcterms:W3CDTF">2014-03-20T13:15:00Z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1</vt:lpwstr>
  </property>
  <property fmtid="{D5CDD505-2E9C-101B-9397-08002B2CF9AE}" pid="3" name="Version_2">
    <vt:lpwstr>0</vt:lpwstr>
  </property>
  <property fmtid="{D5CDD505-2E9C-101B-9397-08002B2CF9AE}" pid="4" name="Version_3">
    <vt:lpwstr>0</vt:lpwstr>
  </property>
</Properties>
</file>