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226F5D">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226F5D">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226F5D">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226F5D">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226F5D">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226F5D">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226F5D">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bl>
    <w:p w14:paraId="37639A9B" w14:textId="77777777"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5" w:name="_Toc374962609"/>
      <w:r>
        <w:lastRenderedPageBreak/>
        <w:t>Versionsinformation</w:t>
      </w:r>
      <w:bookmarkEnd w:id="9"/>
      <w:bookmarkEnd w:id="10"/>
      <w:bookmarkEnd w:id="11"/>
      <w:bookmarkEnd w:id="15"/>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6" w:name="_Toc357754845"/>
      <w:bookmarkStart w:id="17" w:name="_Toc374962610"/>
      <w:bookmarkStart w:id="18" w:name="_Toc163300882"/>
      <w:r>
        <w:t>Version</w:t>
      </w:r>
      <w:bookmarkEnd w:id="16"/>
      <w:r w:rsidR="007B53B4">
        <w:t xml:space="preserve"> 1.0</w:t>
      </w:r>
      <w:bookmarkEnd w:id="17"/>
    </w:p>
    <w:p w14:paraId="24A23DD0" w14:textId="77777777" w:rsidR="007E47C0" w:rsidRPr="0007501F" w:rsidRDefault="007E47C0" w:rsidP="007E47C0">
      <w:pPr>
        <w:pStyle w:val="Rubrik3"/>
      </w:pPr>
      <w:bookmarkStart w:id="19" w:name="_Toc37496261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96261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96261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96261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96261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8"/>
      <w:r>
        <w:br w:type="page"/>
      </w:r>
    </w:p>
    <w:p w14:paraId="06F6A516" w14:textId="77777777" w:rsidR="007E47C0" w:rsidRPr="00D55F7B" w:rsidRDefault="007E47C0" w:rsidP="007E47C0">
      <w:pPr>
        <w:pStyle w:val="Rubrik1"/>
      </w:pPr>
      <w:bookmarkStart w:id="26" w:name="_Toc37496261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962617"/>
      <w:r w:rsidRPr="00D55F7B">
        <w:t>Flöden</w:t>
      </w:r>
      <w:bookmarkEnd w:id="27"/>
    </w:p>
    <w:p w14:paraId="77945353" w14:textId="34BACB30" w:rsidR="00877F82" w:rsidRPr="00D55F7B" w:rsidRDefault="00730923" w:rsidP="00877F82">
      <w:pPr>
        <w:pStyle w:val="Rubrik3"/>
      </w:pPr>
      <w:bookmarkStart w:id="28" w:name="_Toc374962618"/>
      <w:r>
        <w:t>Observationer</w:t>
      </w:r>
      <w:bookmarkEnd w:id="28"/>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48789409"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0" w:name="_Toc368996809"/>
      <w:r w:rsidRPr="00A55D30">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3pt" o:ole="">
            <v:imagedata r:id="rId11" o:title=""/>
          </v:shape>
          <o:OLEObject Type="Embed" ProgID="Visio.Drawing.11" ShapeID="_x0000_i1026" DrawAspect="Content" ObjectID="_1448789410"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1" w:name="_Toc374962619"/>
      <w:r>
        <w:lastRenderedPageBreak/>
        <w:t>Mätvärden</w:t>
      </w:r>
      <w:bookmarkEnd w:id="31"/>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27" type="#_x0000_t75" style="width:433.5pt;height:201pt" o:ole="">
            <v:imagedata r:id="rId13" o:title=""/>
          </v:shape>
          <o:OLEObject Type="Embed" ProgID="Visio.Drawing.11" ShapeID="_x0000_i1027" DrawAspect="Content" ObjectID="_1448789411"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3pt" o:ole="">
            <v:imagedata r:id="rId15" o:title=""/>
          </v:shape>
          <o:OLEObject Type="Embed" ProgID="Visio.Drawing.11" ShapeID="_x0000_i1028" DrawAspect="Content" ObjectID="_1448789412"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2" w:name="_Toc374962620"/>
      <w:r w:rsidRPr="005575B4">
        <w:lastRenderedPageBreak/>
        <w:t>Obligatoriska kontrakt</w:t>
      </w:r>
      <w:bookmarkEnd w:id="32"/>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3" w:name="_Toc357754849"/>
      <w:bookmarkStart w:id="34" w:name="_Toc374962621"/>
      <w:r w:rsidRPr="00F83C47">
        <w:t>Adressering</w:t>
      </w:r>
      <w:bookmarkEnd w:id="33"/>
      <w:bookmarkEnd w:id="34"/>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 xml:space="preserve">Det kan också ske genom att tjänstekonsumenten är producent för Engagemangsindex </w:t>
      </w:r>
      <w:proofErr w:type="gramStart"/>
      <w:r w:rsidRPr="00E146AE">
        <w:t>notifieringskontrakt</w:t>
      </w:r>
      <w:proofErr w:type="gramEnd"/>
      <w:r w:rsidRPr="00E146AE">
        <w:t xml:space="preserve"> (ProcessNotification). </w:t>
      </w:r>
      <w:proofErr w:type="gramStart"/>
      <w:r w:rsidRPr="00E146AE">
        <w:t>Notifieringen</w:t>
      </w:r>
      <w:proofErr w:type="gramEnd"/>
      <w:r w:rsidRPr="00E146AE">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E146AE">
        <w:t>notifierats</w:t>
      </w:r>
      <w:proofErr w:type="gramEnd"/>
      <w:r w:rsidRPr="00E146AE">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5" w:name="_Toc219337768"/>
      <w:bookmarkStart w:id="36" w:name="_Toc227077989"/>
      <w:r>
        <w:rPr>
          <w:i/>
        </w:rPr>
        <w:br w:type="page"/>
      </w:r>
    </w:p>
    <w:p w14:paraId="58C3498A" w14:textId="0F9FC4DA" w:rsidR="00B73D23" w:rsidRPr="00DF207A" w:rsidRDefault="00B73D23" w:rsidP="000D20A9">
      <w:pPr>
        <w:pStyle w:val="Rubrik3"/>
      </w:pPr>
      <w:bookmarkStart w:id="37" w:name="_Toc374962622"/>
      <w:r w:rsidRPr="00DF207A">
        <w:lastRenderedPageBreak/>
        <w:t>Adressering vid nationell användning</w:t>
      </w:r>
      <w:bookmarkEnd w:id="35"/>
      <w:bookmarkEnd w:id="36"/>
      <w:bookmarkEnd w:id="37"/>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8" w:name="_Toc219337769"/>
      <w:bookmarkStart w:id="39" w:name="_Toc227077990"/>
      <w:bookmarkStart w:id="40" w:name="_Toc374962623"/>
      <w:r w:rsidRPr="00DF207A">
        <w:t>Adressering vid regional användning</w:t>
      </w:r>
      <w:bookmarkEnd w:id="38"/>
      <w:bookmarkEnd w:id="39"/>
      <w:bookmarkEnd w:id="40"/>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5168644C" w14:textId="77777777" w:rsidR="00B73D23" w:rsidRPr="00DF207A" w:rsidRDefault="00B73D23" w:rsidP="000D20A9">
      <w:pPr>
        <w:pStyle w:val="Rubrik3"/>
      </w:pPr>
      <w:bookmarkStart w:id="41" w:name="_Toc227077991"/>
      <w:bookmarkStart w:id="42" w:name="_Toc374962624"/>
      <w:r w:rsidRPr="00DF207A">
        <w:lastRenderedPageBreak/>
        <w:t>Adressering direkt till ett källsystem</w:t>
      </w:r>
      <w:bookmarkEnd w:id="41"/>
      <w:bookmarkEnd w:id="42"/>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DF207A">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3</w:t>
      </w:r>
      <w:r w:rsidR="00A71B82" w:rsidRPr="00DF207A">
        <w:rPr>
          <w:b w:val="0"/>
          <w:noProof/>
        </w:rPr>
        <w:fldChar w:fldCharType="end"/>
      </w:r>
      <w:r w:rsidRPr="00DF207A">
        <w:rPr>
          <w:b w:val="0"/>
        </w:rPr>
        <w:t xml:space="preserve"> Flöde som förutsätter adressering med källsystemets HSAid</w:t>
      </w:r>
    </w:p>
    <w:p w14:paraId="45614004" w14:textId="77777777" w:rsidR="000D20A9" w:rsidRDefault="000D20A9" w:rsidP="00F71DFD"/>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Pr="00DF207A" w:rsidRDefault="00E146AE" w:rsidP="000D20A9">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4</w:t>
      </w:r>
      <w:r w:rsidR="00A71B82" w:rsidRPr="00DF207A">
        <w:rPr>
          <w:b w:val="0"/>
          <w:noProof/>
        </w:rPr>
        <w:fldChar w:fldCharType="end"/>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3" w:name="_Toc227077992"/>
      <w:bookmarkStart w:id="44" w:name="_Toc374962625"/>
      <w:r w:rsidRPr="00DF207A">
        <w:lastRenderedPageBreak/>
        <w:t>Sammanfattning av adresseringsmodell</w:t>
      </w:r>
      <w:bookmarkEnd w:id="43"/>
      <w:bookmarkEnd w:id="44"/>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5" w:name="_Toc357754850"/>
      <w:bookmarkStart w:id="46" w:name="_Toc374962626"/>
      <w:r w:rsidRPr="00E146AE">
        <w:t>Aggregering och engagemangsindex</w:t>
      </w:r>
      <w:bookmarkEnd w:id="45"/>
      <w:bookmarkEnd w:id="46"/>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7" w:name="_Toc224960921"/>
      <w:bookmarkStart w:id="48" w:name="_Toc357754852"/>
      <w:bookmarkStart w:id="49" w:name="_Toc374962627"/>
      <w:r w:rsidRPr="00E146AE">
        <w:t>Tjänstedomänens krav och regler</w:t>
      </w:r>
      <w:bookmarkEnd w:id="47"/>
      <w:bookmarkEnd w:id="48"/>
      <w:bookmarkEnd w:id="49"/>
    </w:p>
    <w:p w14:paraId="0397D743" w14:textId="77777777" w:rsidR="00B73D23" w:rsidRDefault="00B73D23" w:rsidP="00B73D23">
      <w:pPr>
        <w:pStyle w:val="Rubrik2"/>
      </w:pPr>
      <w:bookmarkStart w:id="50" w:name="_Toc244018071"/>
      <w:bookmarkStart w:id="51" w:name="_Toc374962628"/>
      <w:r w:rsidRPr="00A0151E">
        <w:t>Uppdatering</w:t>
      </w:r>
      <w:r>
        <w:t xml:space="preserve"> av </w:t>
      </w:r>
      <w:r w:rsidRPr="00435396">
        <w:t>engagemangsindex</w:t>
      </w:r>
      <w:bookmarkEnd w:id="50"/>
      <w:bookmarkEnd w:id="51"/>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w:t>
            </w:r>
            <w:r w:rsidRPr="00E146AE">
              <w:lastRenderedPageBreak/>
              <w:t>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 xml:space="preserve">post uppdateras </w:t>
            </w:r>
            <w:r w:rsidRPr="00E146AE">
              <w:lastRenderedPageBreak/>
              <w:t>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2" w:name="_Toc357754853"/>
      <w:bookmarkStart w:id="53" w:name="_Toc374962629"/>
      <w:r w:rsidRPr="00E146AE">
        <w:t>Informationssäkerhet och juridik</w:t>
      </w:r>
      <w:bookmarkEnd w:id="52"/>
      <w:bookmarkEnd w:id="53"/>
    </w:p>
    <w:p w14:paraId="46D16096" w14:textId="77777777" w:rsidR="00901567" w:rsidRDefault="00901567" w:rsidP="00901567">
      <w:pPr>
        <w:pStyle w:val="Rubrik3"/>
      </w:pPr>
      <w:bookmarkStart w:id="54" w:name="_Toc374962630"/>
      <w:bookmarkStart w:id="55" w:name="_Toc357754854"/>
      <w:r>
        <w:t xml:space="preserve">Medarbetarens </w:t>
      </w:r>
      <w:r w:rsidRPr="004F0149">
        <w:t>direktåtkomst</w:t>
      </w:r>
      <w:bookmarkEnd w:id="54"/>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6" w:name="_Toc374962631"/>
      <w:r w:rsidRPr="00916805">
        <w:t>Patientens direktåtkomst</w:t>
      </w:r>
      <w:bookmarkEnd w:id="56"/>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7" w:name="_Toc219337773"/>
      <w:bookmarkStart w:id="58" w:name="_Toc227077997"/>
      <w:bookmarkStart w:id="59" w:name="_Toc245231401"/>
      <w:bookmarkStart w:id="60" w:name="_Toc374962632"/>
      <w:r w:rsidRPr="00E146AE">
        <w:t>Generellt</w:t>
      </w:r>
      <w:bookmarkEnd w:id="57"/>
      <w:bookmarkEnd w:id="58"/>
      <w:bookmarkEnd w:id="59"/>
      <w:bookmarkEnd w:id="60"/>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1" w:name="_Toc374962633"/>
      <w:r w:rsidRPr="00E146AE">
        <w:t>Felhantering</w:t>
      </w:r>
      <w:bookmarkEnd w:id="55"/>
      <w:bookmarkEnd w:id="61"/>
    </w:p>
    <w:p w14:paraId="0854FA58" w14:textId="77777777" w:rsidR="00E131FD" w:rsidRPr="00E146AE" w:rsidRDefault="00E131FD" w:rsidP="00E131FD">
      <w:pPr>
        <w:pStyle w:val="Rubrik3"/>
      </w:pPr>
      <w:bookmarkStart w:id="62" w:name="_Toc374962634"/>
      <w:r w:rsidRPr="00E146AE">
        <w:t>Krav på en tjänsteproducent</w:t>
      </w:r>
      <w:bookmarkEnd w:id="62"/>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3" w:name="_Toc374962635"/>
      <w:r w:rsidRPr="00E146AE">
        <w:t>Krav på en tjänstekonsument</w:t>
      </w:r>
      <w:bookmarkEnd w:id="63"/>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4" w:name="_Toc374962636"/>
      <w:r w:rsidRPr="00E146AE">
        <w:t>Icke funktionella krav</w:t>
      </w:r>
      <w:bookmarkEnd w:id="64"/>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5" w:name="_Toc374962637"/>
      <w:r w:rsidRPr="00E146AE">
        <w:lastRenderedPageBreak/>
        <w:t>SLA krav</w:t>
      </w:r>
      <w:bookmarkEnd w:id="65"/>
    </w:p>
    <w:p w14:paraId="439CEB07" w14:textId="77777777" w:rsidR="00901567" w:rsidRPr="00E146AE" w:rsidRDefault="00901567" w:rsidP="00F71DFD">
      <w:bookmarkStart w:id="66" w:name="_Toc368997122"/>
      <w:bookmarkStart w:id="67"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8" w:name="_Toc374962638"/>
      <w:r>
        <w:lastRenderedPageBreak/>
        <w:t>Tjänstedomänens meddelandemodeller</w:t>
      </w:r>
      <w:bookmarkEnd w:id="66"/>
      <w:bookmarkEnd w:id="68"/>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69" w:name="_Toc357754856"/>
      <w:bookmarkStart w:id="70" w:name="_Toc368997123"/>
      <w:bookmarkStart w:id="71" w:name="_Ref371426457"/>
      <w:bookmarkStart w:id="72" w:name="_Toc374962639"/>
      <w:r>
        <w:t>V-MIM</w:t>
      </w:r>
      <w:bookmarkEnd w:id="69"/>
      <w:bookmarkEnd w:id="70"/>
      <w:bookmarkEnd w:id="71"/>
      <w:r w:rsidR="00A56900">
        <w:t xml:space="preserve"> - </w:t>
      </w:r>
      <w:r w:rsidR="007D10C5">
        <w:t>Observationer</w:t>
      </w:r>
      <w:bookmarkEnd w:id="72"/>
    </w:p>
    <w:p w14:paraId="7085F9CD" w14:textId="5DD9D6A6" w:rsidR="006A5395" w:rsidRPr="002F2D14" w:rsidRDefault="00B176F3" w:rsidP="006A5395">
      <w:pPr>
        <w:jc w:val="center"/>
      </w:pPr>
      <w:r>
        <w:object w:dxaOrig="9958" w:dyaOrig="7780" w14:anchorId="332A2B34">
          <v:shape id="_x0000_i1029" type="#_x0000_t75" style="width:433.5pt;height:339pt" o:ole="">
            <v:imagedata r:id="rId21" o:title=""/>
          </v:shape>
          <o:OLEObject Type="Embed" ProgID="Visio.Drawing.11" ShapeID="_x0000_i1029" DrawAspect="Content" ObjectID="_1448789413"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0A77FA"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0A77FA"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0A77FA"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3" w:name="_Toc176141590"/>
      <w:bookmarkStart w:id="74" w:name="_Toc176141594"/>
      <w:bookmarkStart w:id="75" w:name="_Toc182360207"/>
      <w:bookmarkStart w:id="76" w:name="_Toc182360366"/>
      <w:bookmarkStart w:id="77" w:name="_Toc182362292"/>
      <w:bookmarkEnd w:id="73"/>
      <w:bookmarkEnd w:id="74"/>
      <w:bookmarkEnd w:id="75"/>
      <w:bookmarkEnd w:id="76"/>
      <w:bookmarkEnd w:id="77"/>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8" w:name="_Toc357754858"/>
      <w:r w:rsidRPr="002919E0">
        <w:rPr>
          <w:lang w:val="en-US"/>
        </w:rPr>
        <w:br w:type="page"/>
      </w:r>
    </w:p>
    <w:p w14:paraId="54644443" w14:textId="6376FDD6" w:rsidR="00A605FC" w:rsidRDefault="00A605FC" w:rsidP="00A605FC">
      <w:pPr>
        <w:pStyle w:val="Rubrik2"/>
      </w:pPr>
      <w:bookmarkStart w:id="79" w:name="_Toc374962640"/>
      <w:r>
        <w:lastRenderedPageBreak/>
        <w:t xml:space="preserve">V-MIM </w:t>
      </w:r>
      <w:r w:rsidR="001642E4">
        <w:t>-</w:t>
      </w:r>
      <w:r w:rsidR="005D3606">
        <w:t xml:space="preserve"> </w:t>
      </w:r>
      <w:r>
        <w:t>Mätvärden</w:t>
      </w:r>
      <w:bookmarkEnd w:id="79"/>
    </w:p>
    <w:p w14:paraId="21C5523D" w14:textId="417D270C" w:rsidR="00BD75B2" w:rsidRDefault="002E31ED" w:rsidP="00BD75B2">
      <w:r>
        <w:object w:dxaOrig="9979" w:dyaOrig="8478" w14:anchorId="0E2D6CDF">
          <v:shape id="_x0000_i1030" type="#_x0000_t75" style="width:433.5pt;height:369pt" o:ole="">
            <v:imagedata r:id="rId23" o:title=""/>
          </v:shape>
          <o:OLEObject Type="Embed" ProgID="Visio.Drawing.11" ShapeID="_x0000_i1030" DrawAspect="Content" ObjectID="_1448789414"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0A77FA"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 xml:space="preserve">observerat uppfattat </w:t>
            </w:r>
            <w:r w:rsidRPr="00194B9F">
              <w:rPr>
                <w:szCs w:val="20"/>
              </w:rPr>
              <w:lastRenderedPageBreak/>
              <w:t>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lastRenderedPageBreak/>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0A77FA"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0A77FA"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0" w:name="_Toc372034737"/>
      <w:bookmarkStart w:id="81" w:name="_Toc374962641"/>
      <w:r>
        <w:t>Formatregler</w:t>
      </w:r>
      <w:bookmarkEnd w:id="80"/>
      <w:bookmarkEnd w:id="81"/>
    </w:p>
    <w:p w14:paraId="30E2F4EA" w14:textId="77777777" w:rsidR="00BD75B2" w:rsidRPr="00F74D98" w:rsidRDefault="00BD75B2" w:rsidP="00BD75B2">
      <w:pPr>
        <w:pStyle w:val="Rubrik3"/>
      </w:pPr>
      <w:bookmarkStart w:id="82" w:name="_Toc372034738"/>
      <w:bookmarkStart w:id="83" w:name="_Toc374962642"/>
      <w:r w:rsidRPr="00F74D98">
        <w:t>Regel 1</w:t>
      </w:r>
      <w:r>
        <w:t xml:space="preserve"> – ReferredInformation.time</w:t>
      </w:r>
      <w:bookmarkEnd w:id="82"/>
      <w:bookmarkEnd w:id="83"/>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4" w:name="_Toc374962643"/>
      <w:r>
        <w:lastRenderedPageBreak/>
        <w:t>Tjänstekontrakt</w:t>
      </w:r>
      <w:bookmarkEnd w:id="67"/>
      <w:bookmarkEnd w:id="78"/>
      <w:bookmarkEnd w:id="84"/>
    </w:p>
    <w:p w14:paraId="6CA2DF95" w14:textId="77777777" w:rsidR="007E47C0" w:rsidRDefault="00182658" w:rsidP="007E47C0">
      <w:pPr>
        <w:pStyle w:val="Rubrik2"/>
      </w:pPr>
      <w:bookmarkStart w:id="85" w:name="_Toc374962644"/>
      <w:r w:rsidRPr="008A2F4D">
        <w:t>GetObservation</w:t>
      </w:r>
      <w:bookmarkEnd w:id="85"/>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6" w:name="_Toc374962645"/>
      <w:r>
        <w:t>Version</w:t>
      </w:r>
      <w:bookmarkEnd w:id="86"/>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7" w:name="_Ref370222427"/>
      <w:bookmarkStart w:id="88" w:name="_Toc374962646"/>
      <w:r>
        <w:t>Fältregler</w:t>
      </w:r>
      <w:bookmarkEnd w:id="87"/>
      <w:bookmarkEnd w:id="88"/>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77777777" w:rsidR="0046378B" w:rsidRPr="006F1801" w:rsidRDefault="0046378B" w:rsidP="00F71DFD">
            <w: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7777777" w:rsidR="00887331" w:rsidRPr="008345BA" w:rsidRDefault="00887331" w:rsidP="00F71DFD">
            <w:r w:rsidRPr="008345BA">
              <w:lastRenderedPageBreak/>
              <w:t>timePeriod</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8345BA" w:rsidRDefault="00A66875" w:rsidP="00F71DFD">
            <w: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77777777" w:rsidR="00D2469C" w:rsidRPr="00FE0141" w:rsidRDefault="00D2469C" w:rsidP="00F71DFD">
            <w:pPr>
              <w:rPr>
                <w:i/>
              </w:rPr>
            </w:pPr>
            <w:r w:rsidRPr="00FE0141">
              <w:rPr>
                <w:i/>
              </w:rPr>
              <w:t>timePeriod.start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77777777" w:rsidR="00D2469C" w:rsidRPr="00FE0141" w:rsidRDefault="00D2469C" w:rsidP="00F71DFD">
            <w:pPr>
              <w:rPr>
                <w:i/>
              </w:rPr>
            </w:pPr>
            <w:r w:rsidRPr="00FE0141">
              <w:rPr>
                <w:i/>
              </w:rPr>
              <w:t>timePeriod.end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77777777" w:rsidR="00A943AD" w:rsidRPr="008345BA" w:rsidRDefault="00A66875" w:rsidP="00F71DFD">
            <w:r w:rsidRPr="00F84A0F">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77777777" w:rsidR="00FC4D03" w:rsidRPr="008345BA" w:rsidRDefault="00A66875" w:rsidP="00F71DFD">
            <w: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6AA43E0F" w14:textId="77777777" w:rsidR="00DF4942" w:rsidRPr="008345BA"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10F54864" w14:textId="77777777" w:rsidR="000201FB" w:rsidRPr="008345BA" w:rsidRDefault="000201FB" w:rsidP="00F71DFD">
            <w:r>
              <w:t xml:space="preserve">Används när man vill söka upp en specifik </w:t>
            </w:r>
            <w:r w:rsidR="00DF4942">
              <w:t>vårdgivare</w:t>
            </w:r>
            <w:r>
              <w:t xml:space="preserve"> </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7626DECB" w14:textId="77777777" w:rsidR="003B1965" w:rsidRPr="008345BA" w:rsidRDefault="003B1965" w:rsidP="003B1965">
            <w:r>
              <w:t xml:space="preserve">Används när man vill söka upp ett specifikt källsystem </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5B38EE4D" w14:textId="12FF9E95" w:rsidR="00475CAA" w:rsidRPr="0028093A"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321AF0BE" w14:textId="77777777" w:rsidR="00475CAA" w:rsidRPr="00574979" w:rsidRDefault="00574979" w:rsidP="00574979">
            <w:r>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lastRenderedPageBreak/>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lastRenderedPageBreak/>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lastRenderedPageBreak/>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observerbart.</w:t>
            </w:r>
            <w:r>
              <w:rPr>
                <w:rFonts w:cs="Arial"/>
              </w:rPr>
              <w:t xml:space="preserve"> Exempelvis om observationen är diabetes och valueNegation är satt till </w:t>
            </w:r>
            <w:r>
              <w:rPr>
                <w:rFonts w:cs="Arial"/>
              </w:rPr>
              <w:lastRenderedPageBreak/>
              <w:t xml:space="preserve">”true”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lastRenderedPageBreak/>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 xml:space="preserve">SAL = Gatuadressrad </w:t>
            </w:r>
            <w:r w:rsidRPr="00DF0641">
              <w:rPr>
                <w:rFonts w:cs="Arial"/>
                <w:i/>
              </w:rPr>
              <w:lastRenderedPageBreak/>
              <w:t>(används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lastRenderedPageBreak/>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lastRenderedPageBreak/>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bookmarkStart w:id="89" w:name="_GoBack"/>
            <w:bookmarkEnd w:id="89"/>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w:t>
            </w:r>
            <w:r>
              <w:rPr>
                <w:rFonts w:cs="Arial"/>
              </w:rPr>
              <w:lastRenderedPageBreak/>
              <w:t xml:space="preserve">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lastRenderedPageBreak/>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lastRenderedPageBreak/>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lastRenderedPageBreak/>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w:t>
            </w:r>
            <w:r w:rsidRPr="008345BA">
              <w:rPr>
                <w:lang w:eastAsia="sv-SE"/>
              </w:rPr>
              <w:lastRenderedPageBreak/>
              <w:t>de</w:t>
            </w:r>
            <w:proofErr w:type="gramEnd"/>
          </w:p>
        </w:tc>
        <w:tc>
          <w:tcPr>
            <w:tcW w:w="2506" w:type="dxa"/>
          </w:tcPr>
          <w:p w14:paraId="6B40F502" w14:textId="77777777" w:rsidR="00C74AA6" w:rsidRPr="008345BA" w:rsidRDefault="00C74AA6" w:rsidP="00F71DFD">
            <w:r w:rsidRPr="008345BA">
              <w:lastRenderedPageBreak/>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lastRenderedPageBreak/>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lastRenderedPageBreak/>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77777777"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w:t>
      </w:r>
      <w:r w:rsidR="0042071F">
        <w:t>ska</w:t>
      </w:r>
      <w:r>
        <w:t xml:space="preserve"> </w:t>
      </w:r>
      <w:r w:rsidR="0042071F">
        <w:t>användas och anges med minst</w:t>
      </w:r>
      <w:r w:rsidR="0042071F" w:rsidRPr="0042071F">
        <w:rPr>
          <w:szCs w:val="20"/>
          <w:lang w:eastAsia="sv-SE"/>
        </w:rPr>
        <w:t xml:space="preserve"> </w:t>
      </w:r>
      <w:r w:rsidR="0042071F" w:rsidRPr="00D95209">
        <w:rPr>
          <w:i/>
          <w:szCs w:val="20"/>
          <w:lang w:eastAsia="sv-SE"/>
        </w:rPr>
        <w:t>CareUnitType.id</w:t>
      </w:r>
      <w:r>
        <w:t>.</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77777777" w:rsidR="00A50EE7" w:rsidRDefault="00C432EF" w:rsidP="00A50EE7">
      <w:r>
        <w:t xml:space="preserve">Då observationen är utförd av personer som inte innefattar vårdpersonal ska </w:t>
      </w:r>
      <w:r w:rsidRPr="00C34B7F">
        <w:rPr>
          <w:i/>
        </w:rPr>
        <w:t>PerformerRole.id</w:t>
      </w:r>
      <w:r>
        <w:t xml:space="preserve"> inte anges. Däremot ska </w:t>
      </w:r>
      <w:r w:rsidRPr="009416BF">
        <w:rPr>
          <w:i/>
        </w:rPr>
        <w:t>Person.name</w:t>
      </w:r>
      <w:r>
        <w:t xml:space="preserve"> tillsättas med namn på </w:t>
      </w:r>
      <w:r w:rsidR="00321974">
        <w:t>observatören</w:t>
      </w:r>
      <w: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0871FF">
        <w:tc>
          <w:tcPr>
            <w:tcW w:w="2474" w:type="dxa"/>
            <w:shd w:val="clear" w:color="auto" w:fill="D9D9D9" w:themeFill="background1" w:themeFillShade="D9"/>
          </w:tcPr>
          <w:p w14:paraId="77C107F1" w14:textId="77777777" w:rsidR="00FB5A39" w:rsidRPr="00F71DFD" w:rsidRDefault="00FB5A39" w:rsidP="000871FF">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0871FF">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0871FF">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0871FF">
            <w:pPr>
              <w:rPr>
                <w:b/>
              </w:rPr>
            </w:pPr>
            <w:r w:rsidRPr="00F71DFD">
              <w:rPr>
                <w:b/>
              </w:rPr>
              <w:t>Kardinalitet</w:t>
            </w:r>
          </w:p>
        </w:tc>
      </w:tr>
      <w:tr w:rsidR="00FB5A39" w:rsidRPr="00F71DFD" w14:paraId="2154829B" w14:textId="77777777" w:rsidTr="000871FF">
        <w:tc>
          <w:tcPr>
            <w:tcW w:w="2474" w:type="dxa"/>
          </w:tcPr>
          <w:p w14:paraId="7F0F43B8" w14:textId="24DA9558" w:rsidR="00FB5A39" w:rsidRPr="00F71DFD" w:rsidRDefault="00FB5A39" w:rsidP="000871FF">
            <w:pPr>
              <w:rPr>
                <w:b/>
              </w:rPr>
            </w:pPr>
            <w:r>
              <w:rPr>
                <w:b/>
              </w:rPr>
              <w:t>Begäran</w:t>
            </w:r>
          </w:p>
        </w:tc>
        <w:tc>
          <w:tcPr>
            <w:tcW w:w="2506" w:type="dxa"/>
          </w:tcPr>
          <w:p w14:paraId="07A5D66B" w14:textId="77777777" w:rsidR="00FB5A39" w:rsidRPr="00F71DFD" w:rsidRDefault="00FB5A39" w:rsidP="000871FF">
            <w:pPr>
              <w:rPr>
                <w:b/>
              </w:rPr>
            </w:pPr>
          </w:p>
        </w:tc>
        <w:tc>
          <w:tcPr>
            <w:tcW w:w="2925" w:type="dxa"/>
          </w:tcPr>
          <w:p w14:paraId="001F81FE" w14:textId="77777777" w:rsidR="00FB5A39" w:rsidRPr="00F71DFD" w:rsidRDefault="00FB5A39" w:rsidP="000871FF">
            <w:pPr>
              <w:rPr>
                <w:b/>
              </w:rPr>
            </w:pPr>
          </w:p>
        </w:tc>
        <w:tc>
          <w:tcPr>
            <w:tcW w:w="1617" w:type="dxa"/>
          </w:tcPr>
          <w:p w14:paraId="53CAACD0" w14:textId="60557AAA" w:rsidR="00FB5A39" w:rsidRPr="00F71DFD" w:rsidRDefault="00FB5A39" w:rsidP="000871FF">
            <w:pPr>
              <w:rPr>
                <w:b/>
              </w:rPr>
            </w:pPr>
          </w:p>
        </w:tc>
      </w:tr>
      <w:tr w:rsidR="00FB5A39" w:rsidRPr="008345BA" w14:paraId="61A71AB5" w14:textId="77777777" w:rsidTr="000871FF">
        <w:tc>
          <w:tcPr>
            <w:tcW w:w="2474" w:type="dxa"/>
            <w:shd w:val="clear" w:color="auto" w:fill="D9D9D9" w:themeFill="background1" w:themeFillShade="D9"/>
          </w:tcPr>
          <w:p w14:paraId="42232A68" w14:textId="77777777" w:rsidR="00FB5A39" w:rsidRPr="00475CAA" w:rsidRDefault="00FB5A39" w:rsidP="000871FF">
            <w:r>
              <w:rPr>
                <w:lang w:eastAsia="sv-SE"/>
              </w:rPr>
              <w:t>observation</w:t>
            </w:r>
          </w:p>
        </w:tc>
        <w:tc>
          <w:tcPr>
            <w:tcW w:w="2506" w:type="dxa"/>
            <w:shd w:val="clear" w:color="auto" w:fill="D9D9D9" w:themeFill="background1" w:themeFillShade="D9"/>
          </w:tcPr>
          <w:p w14:paraId="5A1EB72A" w14:textId="77777777" w:rsidR="00FB5A39" w:rsidRPr="00475CAA" w:rsidRDefault="00FB5A39" w:rsidP="000871FF">
            <w:r w:rsidRPr="00475CAA">
              <w:t>ObservationType</w:t>
            </w:r>
          </w:p>
        </w:tc>
        <w:tc>
          <w:tcPr>
            <w:tcW w:w="2925" w:type="dxa"/>
            <w:shd w:val="clear" w:color="auto" w:fill="D9D9D9" w:themeFill="background1" w:themeFillShade="D9"/>
          </w:tcPr>
          <w:p w14:paraId="6765A8DD" w14:textId="77777777" w:rsidR="00FB5A39" w:rsidRPr="008345BA" w:rsidRDefault="00FB5A39" w:rsidP="000871FF"/>
        </w:tc>
        <w:tc>
          <w:tcPr>
            <w:tcW w:w="1617" w:type="dxa"/>
            <w:shd w:val="clear" w:color="auto" w:fill="D9D9D9" w:themeFill="background1" w:themeFillShade="D9"/>
          </w:tcPr>
          <w:p w14:paraId="420C019F" w14:textId="77777777" w:rsidR="00FB5A39" w:rsidRPr="008345BA" w:rsidRDefault="00FB5A39" w:rsidP="000871FF">
            <w:r>
              <w:t>1</w:t>
            </w:r>
          </w:p>
        </w:tc>
      </w:tr>
      <w:tr w:rsidR="00FB5A39" w:rsidRPr="008345BA" w14:paraId="0635523D" w14:textId="77777777" w:rsidTr="000871FF">
        <w:tc>
          <w:tcPr>
            <w:tcW w:w="2474" w:type="dxa"/>
          </w:tcPr>
          <w:p w14:paraId="62B88BCF" w14:textId="77777777" w:rsidR="00FB5A39" w:rsidRPr="008345BA" w:rsidRDefault="00FB5A39" w:rsidP="000871FF">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0871FF">
            <w:r w:rsidRPr="008345BA">
              <w:t>IIType</w:t>
            </w:r>
          </w:p>
        </w:tc>
        <w:tc>
          <w:tcPr>
            <w:tcW w:w="2925" w:type="dxa"/>
          </w:tcPr>
          <w:p w14:paraId="78BE1C33" w14:textId="77777777" w:rsidR="00FB5A39" w:rsidRDefault="00FB5A39" w:rsidP="000871FF">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0871FF"/>
        </w:tc>
        <w:tc>
          <w:tcPr>
            <w:tcW w:w="1617" w:type="dxa"/>
          </w:tcPr>
          <w:p w14:paraId="0D580E9D" w14:textId="77777777" w:rsidR="00FB5A39" w:rsidRPr="008345BA" w:rsidRDefault="00FB5A39" w:rsidP="000871FF">
            <w:r w:rsidRPr="008345BA">
              <w:t>1</w:t>
            </w:r>
          </w:p>
        </w:tc>
      </w:tr>
      <w:tr w:rsidR="00FB5A39" w:rsidRPr="009C3D19" w14:paraId="5F5E9897" w14:textId="77777777" w:rsidTr="000871FF">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0871FF">
            <w:pPr>
              <w:rPr>
                <w:rFonts w:cs="Arial"/>
                <w:i/>
              </w:rPr>
            </w:pPr>
            <w:r w:rsidRPr="009C3D19">
              <w:rPr>
                <w:rFonts w:cs="Arial"/>
                <w:i/>
              </w:rPr>
              <w:t>Root blir då</w:t>
            </w:r>
          </w:p>
          <w:p w14:paraId="57931822" w14:textId="77777777" w:rsidR="00FB5A39" w:rsidRPr="009C3D19" w:rsidRDefault="00FB5A39" w:rsidP="000871FF">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0871FF">
            <w:pPr>
              <w:rPr>
                <w:i/>
              </w:rPr>
            </w:pPr>
            <w:r w:rsidRPr="009C3D19">
              <w:rPr>
                <w:i/>
              </w:rPr>
              <w:t>1</w:t>
            </w:r>
          </w:p>
        </w:tc>
      </w:tr>
      <w:tr w:rsidR="00FB5A39" w:rsidRPr="009C3D19" w14:paraId="0A1F0D96" w14:textId="77777777" w:rsidTr="000871FF">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0871FF">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0871FF">
            <w:pPr>
              <w:rPr>
                <w:i/>
              </w:rPr>
            </w:pPr>
            <w:r w:rsidRPr="009C3D19">
              <w:rPr>
                <w:i/>
              </w:rPr>
              <w:t>1</w:t>
            </w:r>
          </w:p>
        </w:tc>
      </w:tr>
      <w:tr w:rsidR="00FB5A39" w:rsidRPr="008345BA" w14:paraId="7516B71F" w14:textId="77777777" w:rsidTr="000871FF">
        <w:tc>
          <w:tcPr>
            <w:tcW w:w="2474" w:type="dxa"/>
          </w:tcPr>
          <w:p w14:paraId="6458E146"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0871FF">
            <w:r w:rsidRPr="008345BA">
              <w:t>CVType</w:t>
            </w:r>
          </w:p>
        </w:tc>
        <w:tc>
          <w:tcPr>
            <w:tcW w:w="2925" w:type="dxa"/>
          </w:tcPr>
          <w:p w14:paraId="30478DE7" w14:textId="77777777" w:rsidR="00FB5A39" w:rsidRPr="000248C6" w:rsidRDefault="00FB5A39" w:rsidP="000871FF">
            <w:r w:rsidRPr="008345BA">
              <w:rPr>
                <w:rFonts w:cs="Arial"/>
              </w:rPr>
              <w:t>Anger vilken typ av observation det gäller.</w:t>
            </w:r>
          </w:p>
        </w:tc>
        <w:tc>
          <w:tcPr>
            <w:tcW w:w="1617" w:type="dxa"/>
          </w:tcPr>
          <w:p w14:paraId="441BAF09" w14:textId="77777777" w:rsidR="00FB5A39" w:rsidRPr="008345BA" w:rsidRDefault="00FB5A39" w:rsidP="000871FF">
            <w:r w:rsidRPr="008345BA">
              <w:t>1</w:t>
            </w:r>
          </w:p>
        </w:tc>
      </w:tr>
      <w:tr w:rsidR="00FB5A39" w:rsidRPr="009C3D19" w14:paraId="36AA481F" w14:textId="77777777" w:rsidTr="000871FF">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0871FF">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0871FF">
            <w:pPr>
              <w:rPr>
                <w:i/>
              </w:rPr>
            </w:pPr>
            <w:r w:rsidRPr="009C3D19">
              <w:rPr>
                <w:i/>
              </w:rPr>
              <w:t>1</w:t>
            </w:r>
          </w:p>
        </w:tc>
      </w:tr>
      <w:tr w:rsidR="00FB5A39" w:rsidRPr="009C3D19" w14:paraId="732DD3D8" w14:textId="77777777" w:rsidTr="000871FF">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0871FF">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0871FF">
            <w:pPr>
              <w:rPr>
                <w:i/>
              </w:rPr>
            </w:pPr>
            <w:r w:rsidRPr="009C3D19">
              <w:rPr>
                <w:i/>
              </w:rPr>
              <w:t>1</w:t>
            </w:r>
          </w:p>
        </w:tc>
      </w:tr>
      <w:tr w:rsidR="00FB5A39" w:rsidRPr="009C3D19" w14:paraId="3BB56966" w14:textId="77777777" w:rsidTr="000871FF">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0871FF">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0871FF">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0871FF">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0871FF">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0871FF">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0871FF">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0871FF">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0871F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0871FF">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0871FF">
            <w:r>
              <w:t>0</w:t>
            </w:r>
            <w:proofErr w:type="gramStart"/>
            <w:r>
              <w:t>..</w:t>
            </w:r>
            <w:proofErr w:type="gramEnd"/>
            <w:r>
              <w:t>1</w:t>
            </w:r>
          </w:p>
        </w:tc>
      </w:tr>
      <w:tr w:rsidR="00FB5A39" w:rsidRPr="00B3537C" w14:paraId="57EC61A3" w14:textId="77777777" w:rsidTr="000871FF">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0871FF">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0871F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0871FF">
            <w:pPr>
              <w:rPr>
                <w:i/>
              </w:rPr>
            </w:pPr>
            <w:r w:rsidRPr="00B3537C">
              <w:rPr>
                <w:i/>
              </w:rPr>
              <w:t>1</w:t>
            </w:r>
          </w:p>
        </w:tc>
      </w:tr>
      <w:tr w:rsidR="00FB5A39" w:rsidRPr="00B3537C" w14:paraId="7AE11A22" w14:textId="77777777" w:rsidTr="000871FF">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0871F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0871FF">
            <w:pPr>
              <w:rPr>
                <w:i/>
              </w:rPr>
            </w:pPr>
            <w:r w:rsidRPr="00B3537C">
              <w:rPr>
                <w:i/>
              </w:rPr>
              <w:t>1</w:t>
            </w:r>
          </w:p>
        </w:tc>
      </w:tr>
      <w:tr w:rsidR="00FB5A39" w:rsidRPr="00B3537C" w14:paraId="75881C77" w14:textId="77777777" w:rsidTr="000871FF">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0871F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0871FF">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0871FF">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0871F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0871FF">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0871FF">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0871FF">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0871FF">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0871FF">
        <w:tc>
          <w:tcPr>
            <w:tcW w:w="2474" w:type="dxa"/>
          </w:tcPr>
          <w:p w14:paraId="706CFC0C" w14:textId="77777777" w:rsidR="00FB5A39" w:rsidRPr="008345BA" w:rsidRDefault="00FB5A39" w:rsidP="000871FF">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0871FF">
            <w:r w:rsidRPr="008345BA">
              <w:rPr>
                <w:rFonts w:cs="Arial"/>
                <w:color w:val="000000"/>
                <w:highlight w:val="white"/>
                <w:lang w:eastAsia="sv-SE"/>
              </w:rPr>
              <w:t>TimePeriodType</w:t>
            </w:r>
          </w:p>
        </w:tc>
        <w:tc>
          <w:tcPr>
            <w:tcW w:w="2925" w:type="dxa"/>
          </w:tcPr>
          <w:p w14:paraId="5CF3317A" w14:textId="77777777" w:rsidR="00FB5A39" w:rsidRPr="008345BA" w:rsidRDefault="00FB5A39" w:rsidP="000871FF">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0871FF">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0871FF">
            <w:r w:rsidRPr="008345BA">
              <w:t>1</w:t>
            </w:r>
          </w:p>
        </w:tc>
      </w:tr>
      <w:tr w:rsidR="00FB5A39" w:rsidRPr="009C3D19" w14:paraId="012908C2" w14:textId="77777777" w:rsidTr="000871FF">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0871FF">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0871FF">
            <w:pPr>
              <w:rPr>
                <w:i/>
              </w:rPr>
            </w:pPr>
            <w:r>
              <w:rPr>
                <w:i/>
              </w:rPr>
              <w:t>1</w:t>
            </w:r>
          </w:p>
        </w:tc>
      </w:tr>
      <w:tr w:rsidR="00FB5A39" w:rsidRPr="009C3D19" w14:paraId="0008E636" w14:textId="77777777" w:rsidTr="000871FF">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0871FF">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0871FF">
            <w:pPr>
              <w:rPr>
                <w:i/>
              </w:rPr>
            </w:pPr>
            <w:r>
              <w:rPr>
                <w:i/>
              </w:rPr>
              <w:t>0</w:t>
            </w:r>
            <w:proofErr w:type="gramStart"/>
            <w:r>
              <w:rPr>
                <w:i/>
              </w:rPr>
              <w:t>..</w:t>
            </w:r>
            <w:proofErr w:type="gramEnd"/>
            <w:r>
              <w:rPr>
                <w:i/>
              </w:rPr>
              <w:t>1</w:t>
            </w:r>
          </w:p>
        </w:tc>
      </w:tr>
      <w:tr w:rsidR="00FB5A39" w:rsidRPr="008345BA" w14:paraId="26E20B4E" w14:textId="77777777" w:rsidTr="000871FF">
        <w:tc>
          <w:tcPr>
            <w:tcW w:w="2474" w:type="dxa"/>
          </w:tcPr>
          <w:p w14:paraId="70744DED" w14:textId="77777777" w:rsidR="00FB5A39" w:rsidRPr="008345BA" w:rsidRDefault="00FB5A39" w:rsidP="000871FF">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0871FF">
            <w:pPr>
              <w:rPr>
                <w:lang w:val="en-GB"/>
              </w:rPr>
            </w:pPr>
            <w:r w:rsidRPr="008345BA">
              <w:rPr>
                <w:lang w:val="en-GB"/>
              </w:rPr>
              <w:t>CVType</w:t>
            </w:r>
          </w:p>
        </w:tc>
        <w:tc>
          <w:tcPr>
            <w:tcW w:w="2925" w:type="dxa"/>
          </w:tcPr>
          <w:p w14:paraId="48E1A4B8" w14:textId="77777777" w:rsidR="00FB5A39" w:rsidRPr="00A11060" w:rsidRDefault="00FB5A39" w:rsidP="000871FF">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0871FF">
            <w:r w:rsidRPr="008345BA">
              <w:t>0</w:t>
            </w:r>
            <w:proofErr w:type="gramStart"/>
            <w:r w:rsidRPr="008345BA">
              <w:t>..</w:t>
            </w:r>
            <w:proofErr w:type="gramEnd"/>
            <w:r w:rsidRPr="008345BA">
              <w:t>1</w:t>
            </w:r>
          </w:p>
        </w:tc>
      </w:tr>
      <w:tr w:rsidR="00FB5A39" w:rsidRPr="00674765" w14:paraId="7322AF8F" w14:textId="77777777" w:rsidTr="000871FF">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0871FF">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0871FF">
            <w:pPr>
              <w:rPr>
                <w:i/>
              </w:rPr>
            </w:pPr>
            <w:r w:rsidRPr="00674765">
              <w:rPr>
                <w:i/>
              </w:rPr>
              <w:t>1</w:t>
            </w:r>
          </w:p>
        </w:tc>
      </w:tr>
      <w:tr w:rsidR="00FB5A39" w:rsidRPr="00674765" w14:paraId="4CBDB124" w14:textId="77777777" w:rsidTr="000871FF">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0871FF">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0871FF">
            <w:pPr>
              <w:rPr>
                <w:i/>
              </w:rPr>
            </w:pPr>
            <w:r w:rsidRPr="00674765">
              <w:rPr>
                <w:i/>
              </w:rPr>
              <w:t>1</w:t>
            </w:r>
          </w:p>
        </w:tc>
      </w:tr>
      <w:tr w:rsidR="00FB5A39" w:rsidRPr="00674765" w14:paraId="3818FD32" w14:textId="77777777" w:rsidTr="000871FF">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0871FF">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0871FF">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0871FF">
        <w:tc>
          <w:tcPr>
            <w:tcW w:w="2474" w:type="dxa"/>
          </w:tcPr>
          <w:p w14:paraId="4D48685C"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0871FF">
            <w:r w:rsidRPr="008345BA">
              <w:t>CVType</w:t>
            </w:r>
          </w:p>
        </w:tc>
        <w:tc>
          <w:tcPr>
            <w:tcW w:w="2925" w:type="dxa"/>
          </w:tcPr>
          <w:p w14:paraId="249D23BC" w14:textId="77777777" w:rsidR="00FB5A39" w:rsidRPr="008345BA" w:rsidRDefault="00FB5A39" w:rsidP="000871FF">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0871FF">
            <w:r w:rsidRPr="008345BA">
              <w:t>1</w:t>
            </w:r>
          </w:p>
        </w:tc>
      </w:tr>
      <w:tr w:rsidR="00FB5A39" w:rsidRPr="00674765" w14:paraId="1FB925C2" w14:textId="77777777" w:rsidTr="000871FF">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0871FF">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0871FF">
            <w:pPr>
              <w:rPr>
                <w:i/>
              </w:rPr>
            </w:pPr>
            <w:r w:rsidRPr="00674765">
              <w:rPr>
                <w:i/>
              </w:rPr>
              <w:t>1</w:t>
            </w:r>
          </w:p>
        </w:tc>
      </w:tr>
      <w:tr w:rsidR="00FB5A39" w:rsidRPr="00674765" w14:paraId="65C2D346" w14:textId="77777777" w:rsidTr="000871FF">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0871FF">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0871FF">
            <w:pPr>
              <w:rPr>
                <w:i/>
              </w:rPr>
            </w:pPr>
            <w:r w:rsidRPr="00674765">
              <w:rPr>
                <w:i/>
              </w:rPr>
              <w:t>1</w:t>
            </w:r>
          </w:p>
        </w:tc>
      </w:tr>
      <w:tr w:rsidR="00FB5A39" w:rsidRPr="00674765" w14:paraId="355F129E" w14:textId="77777777" w:rsidTr="000871FF">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0871FF">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0871FF">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0871FF">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0871FF">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0871FF">
        <w:tc>
          <w:tcPr>
            <w:tcW w:w="2474" w:type="dxa"/>
          </w:tcPr>
          <w:p w14:paraId="2FA4391F" w14:textId="77777777" w:rsidR="00FB5A39" w:rsidRPr="008345BA" w:rsidRDefault="00FB5A39" w:rsidP="000871FF">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0871FF">
            <w:pPr>
              <w:rPr>
                <w:lang w:val="en-GB"/>
              </w:rPr>
            </w:pPr>
            <w:r w:rsidRPr="008345BA">
              <w:rPr>
                <w:lang w:val="en-GB"/>
              </w:rPr>
              <w:t>Boolean</w:t>
            </w:r>
          </w:p>
        </w:tc>
        <w:tc>
          <w:tcPr>
            <w:tcW w:w="2925" w:type="dxa"/>
          </w:tcPr>
          <w:p w14:paraId="3576E4B0" w14:textId="77777777" w:rsidR="00FB5A39" w:rsidRDefault="00FB5A39" w:rsidP="000871FF">
            <w:pPr>
              <w:rPr>
                <w:rFonts w:cs="Arial"/>
              </w:rPr>
            </w:pPr>
            <w:r w:rsidRPr="008345BA">
              <w:rPr>
                <w:rFonts w:cs="Arial"/>
              </w:rPr>
              <w:t>Boolean typ som i normalfallet är satt till “false”.</w:t>
            </w:r>
          </w:p>
          <w:p w14:paraId="2D300B61" w14:textId="77777777" w:rsidR="00FB5A39" w:rsidRDefault="00FB5A39" w:rsidP="000871FF">
            <w:pPr>
              <w:rPr>
                <w:rFonts w:cs="Arial"/>
              </w:rPr>
            </w:pPr>
          </w:p>
          <w:p w14:paraId="2731611B" w14:textId="77777777" w:rsidR="00FB5A39" w:rsidRPr="008345BA" w:rsidRDefault="00FB5A39" w:rsidP="000871FF">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0871FF">
            <w:r w:rsidRPr="008345BA">
              <w:t>0</w:t>
            </w:r>
            <w:proofErr w:type="gramStart"/>
            <w:r w:rsidRPr="008345BA">
              <w:t>..</w:t>
            </w:r>
            <w:proofErr w:type="gramEnd"/>
            <w:r w:rsidRPr="008345BA">
              <w:t>1</w:t>
            </w:r>
          </w:p>
        </w:tc>
      </w:tr>
      <w:tr w:rsidR="00FB5A39" w:rsidRPr="008345BA" w14:paraId="3C759D0C" w14:textId="77777777" w:rsidTr="000871FF">
        <w:tc>
          <w:tcPr>
            <w:tcW w:w="2474" w:type="dxa"/>
          </w:tcPr>
          <w:p w14:paraId="4A5FB35B" w14:textId="02B38638" w:rsidR="00FB5A39" w:rsidRPr="008345BA" w:rsidRDefault="00FB5A39" w:rsidP="000871FF">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0871FF">
            <w:r w:rsidRPr="008345BA">
              <w:t>String</w:t>
            </w:r>
          </w:p>
        </w:tc>
        <w:tc>
          <w:tcPr>
            <w:tcW w:w="2925" w:type="dxa"/>
          </w:tcPr>
          <w:p w14:paraId="7A810BBC" w14:textId="77777777" w:rsidR="00FB5A39" w:rsidRPr="008345BA" w:rsidRDefault="00FB5A39" w:rsidP="000871FF">
            <w:r w:rsidRPr="008345BA">
              <w:rPr>
                <w:rFonts w:cs="Arial"/>
              </w:rPr>
              <w:t>Fritextbeskrivning av observationen där sådan kompletterar kodbeteckningen.</w:t>
            </w:r>
          </w:p>
        </w:tc>
        <w:tc>
          <w:tcPr>
            <w:tcW w:w="1617" w:type="dxa"/>
          </w:tcPr>
          <w:p w14:paraId="43AC1A31" w14:textId="77777777" w:rsidR="00FB5A39" w:rsidRPr="008345BA" w:rsidRDefault="00FB5A39" w:rsidP="000871FF">
            <w:r w:rsidRPr="008345BA">
              <w:t>0</w:t>
            </w:r>
            <w:proofErr w:type="gramStart"/>
            <w:r w:rsidRPr="008345BA">
              <w:t>..</w:t>
            </w:r>
            <w:proofErr w:type="gramEnd"/>
            <w:r w:rsidRPr="008345BA">
              <w:t>1</w:t>
            </w:r>
          </w:p>
        </w:tc>
      </w:tr>
      <w:tr w:rsidR="00FB5A39" w:rsidRPr="008345BA" w14:paraId="34C1E411" w14:textId="77777777" w:rsidTr="000871FF">
        <w:tc>
          <w:tcPr>
            <w:tcW w:w="2474" w:type="dxa"/>
          </w:tcPr>
          <w:p w14:paraId="0716A7A2" w14:textId="77777777" w:rsidR="00FB5A39" w:rsidRPr="00B400A7" w:rsidRDefault="00FB5A39" w:rsidP="000871FF">
            <w:pPr>
              <w:rPr>
                <w:lang w:val="en-GB"/>
              </w:rPr>
            </w:pPr>
            <w:r>
              <w:rPr>
                <w:lang w:val="en-GB"/>
              </w:rPr>
              <w:t>ObservationType.approvedForPatient</w:t>
            </w:r>
          </w:p>
        </w:tc>
        <w:tc>
          <w:tcPr>
            <w:tcW w:w="2506" w:type="dxa"/>
          </w:tcPr>
          <w:p w14:paraId="0B29B644" w14:textId="77777777" w:rsidR="00FB5A39" w:rsidRPr="008345BA" w:rsidRDefault="00FB5A39" w:rsidP="000871FF">
            <w:r>
              <w:t>Boolean</w:t>
            </w:r>
          </w:p>
        </w:tc>
        <w:tc>
          <w:tcPr>
            <w:tcW w:w="2925" w:type="dxa"/>
          </w:tcPr>
          <w:p w14:paraId="5A41FBF5" w14:textId="77777777" w:rsidR="00FB5A39" w:rsidRPr="008345BA" w:rsidRDefault="00FB5A39"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0871FF">
            <w:r>
              <w:t>1</w:t>
            </w:r>
          </w:p>
        </w:tc>
      </w:tr>
      <w:tr w:rsidR="00FB5A39" w:rsidRPr="008345BA" w14:paraId="3EF17C90" w14:textId="77777777" w:rsidTr="000871FF">
        <w:tc>
          <w:tcPr>
            <w:tcW w:w="2474" w:type="dxa"/>
            <w:shd w:val="clear" w:color="auto" w:fill="D9D9D9" w:themeFill="background1" w:themeFillShade="D9"/>
          </w:tcPr>
          <w:p w14:paraId="0D5735AC" w14:textId="77777777" w:rsidR="00FB5A39" w:rsidRPr="008345BA" w:rsidRDefault="00FB5A39" w:rsidP="000871FF">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0871FF">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0871FF"/>
        </w:tc>
        <w:tc>
          <w:tcPr>
            <w:tcW w:w="1617" w:type="dxa"/>
            <w:shd w:val="clear" w:color="auto" w:fill="D9D9D9" w:themeFill="background1" w:themeFillShade="D9"/>
          </w:tcPr>
          <w:p w14:paraId="003651EC" w14:textId="77777777" w:rsidR="00FB5A39" w:rsidRPr="008345BA" w:rsidRDefault="00FB5A39" w:rsidP="000871FF">
            <w:r w:rsidRPr="008345BA">
              <w:t>0</w:t>
            </w:r>
            <w:proofErr w:type="gramStart"/>
            <w:r w:rsidRPr="008345BA">
              <w:t>..</w:t>
            </w:r>
            <w:proofErr w:type="gramEnd"/>
            <w:r w:rsidRPr="008345BA">
              <w:t>1</w:t>
            </w:r>
          </w:p>
        </w:tc>
      </w:tr>
      <w:tr w:rsidR="00FB5A39" w:rsidRPr="008345BA" w14:paraId="3AC3DBFD" w14:textId="77777777" w:rsidTr="000871FF">
        <w:tc>
          <w:tcPr>
            <w:tcW w:w="2474" w:type="dxa"/>
          </w:tcPr>
          <w:p w14:paraId="51447223" w14:textId="77777777" w:rsidR="00FB5A39" w:rsidRPr="00894EEA" w:rsidRDefault="00FB5A39" w:rsidP="000871FF">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0871FF">
            <w:r w:rsidRPr="00894EEA">
              <w:t>IIType</w:t>
            </w:r>
          </w:p>
        </w:tc>
        <w:tc>
          <w:tcPr>
            <w:tcW w:w="2925" w:type="dxa"/>
          </w:tcPr>
          <w:p w14:paraId="0399E55E" w14:textId="77777777" w:rsidR="00FB5A39" w:rsidRPr="008345BA" w:rsidRDefault="00FB5A39" w:rsidP="000871FF">
            <w:r>
              <w:rPr>
                <w:rFonts w:cs="Arial"/>
              </w:rPr>
              <w:t xml:space="preserve">Identifiering för platsen. Anges om platsen är en vårdenhet. </w:t>
            </w:r>
          </w:p>
        </w:tc>
        <w:tc>
          <w:tcPr>
            <w:tcW w:w="1617" w:type="dxa"/>
          </w:tcPr>
          <w:p w14:paraId="4200FBAC" w14:textId="77777777" w:rsidR="00FB5A39" w:rsidRPr="00894EEA" w:rsidRDefault="00FB5A39" w:rsidP="000871FF">
            <w:r w:rsidRPr="00894EEA">
              <w:t>0</w:t>
            </w:r>
            <w:proofErr w:type="gramStart"/>
            <w:r w:rsidRPr="00894EEA">
              <w:t>..</w:t>
            </w:r>
            <w:proofErr w:type="gramEnd"/>
            <w:r w:rsidRPr="00894EEA">
              <w:t>1</w:t>
            </w:r>
          </w:p>
        </w:tc>
      </w:tr>
      <w:tr w:rsidR="00FB5A39" w:rsidRPr="0087117C" w14:paraId="59D00408" w14:textId="77777777" w:rsidTr="000871FF">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0871FF">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0871F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0871FF">
            <w:pPr>
              <w:rPr>
                <w:i/>
              </w:rPr>
            </w:pPr>
            <w:r w:rsidRPr="0087117C">
              <w:rPr>
                <w:i/>
              </w:rPr>
              <w:t>1</w:t>
            </w:r>
          </w:p>
        </w:tc>
      </w:tr>
      <w:tr w:rsidR="00FB5A39" w:rsidRPr="0087117C" w14:paraId="23ECDEEB" w14:textId="77777777" w:rsidTr="000871FF">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0871FF">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0871F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0871FF">
            <w:pPr>
              <w:rPr>
                <w:i/>
              </w:rPr>
            </w:pPr>
            <w:r w:rsidRPr="0087117C">
              <w:rPr>
                <w:i/>
              </w:rPr>
              <w:t>1</w:t>
            </w:r>
          </w:p>
        </w:tc>
      </w:tr>
      <w:tr w:rsidR="00FB5A39" w:rsidRPr="008345BA" w14:paraId="3EBEEE8C" w14:textId="77777777" w:rsidTr="000871FF">
        <w:tc>
          <w:tcPr>
            <w:tcW w:w="2474" w:type="dxa"/>
          </w:tcPr>
          <w:p w14:paraId="5130B1F7" w14:textId="77777777" w:rsidR="00FB5A39" w:rsidRPr="00894EEA" w:rsidRDefault="00FB5A39" w:rsidP="000871FF">
            <w:proofErr w:type="gramStart"/>
            <w:r w:rsidRPr="00894EEA">
              <w:t>..</w:t>
            </w:r>
            <w:proofErr w:type="gramEnd"/>
            <w:r w:rsidRPr="00894EEA">
              <w:t>/LocationType.name</w:t>
            </w:r>
            <w:r>
              <w:t>*</w:t>
            </w:r>
          </w:p>
        </w:tc>
        <w:tc>
          <w:tcPr>
            <w:tcW w:w="2506" w:type="dxa"/>
          </w:tcPr>
          <w:p w14:paraId="54282D57" w14:textId="77777777" w:rsidR="00FB5A39" w:rsidRPr="001107D1" w:rsidRDefault="00FB5A39" w:rsidP="000871FF">
            <w:pPr>
              <w:rPr>
                <w:lang w:val="en-GB"/>
              </w:rPr>
            </w:pPr>
            <w:r w:rsidRPr="001107D1">
              <w:rPr>
                <w:lang w:val="en-GB"/>
              </w:rPr>
              <w:t>String</w:t>
            </w:r>
          </w:p>
        </w:tc>
        <w:tc>
          <w:tcPr>
            <w:tcW w:w="2925" w:type="dxa"/>
          </w:tcPr>
          <w:p w14:paraId="24604FEE" w14:textId="77777777" w:rsidR="00FB5A39" w:rsidRPr="008345BA" w:rsidRDefault="00FB5A39" w:rsidP="000871FF">
            <w:pPr>
              <w:rPr>
                <w:rFonts w:cs="Arial"/>
              </w:rPr>
            </w:pPr>
            <w:r w:rsidRPr="008345BA">
              <w:rPr>
                <w:rFonts w:cs="Arial"/>
              </w:rPr>
              <w:t>Namn på den plats där observation har genomförts.</w:t>
            </w:r>
          </w:p>
          <w:p w14:paraId="1DE71177" w14:textId="77777777" w:rsidR="00FB5A39" w:rsidRPr="008345BA" w:rsidRDefault="00FB5A39" w:rsidP="000871FF">
            <w:r>
              <w:rPr>
                <w:rFonts w:cs="Arial"/>
              </w:rPr>
              <w:t>(Fält 2b)</w:t>
            </w:r>
          </w:p>
        </w:tc>
        <w:tc>
          <w:tcPr>
            <w:tcW w:w="1617" w:type="dxa"/>
          </w:tcPr>
          <w:p w14:paraId="4495B7F4" w14:textId="77777777" w:rsidR="00FB5A39" w:rsidRPr="008345BA" w:rsidRDefault="00FB5A39" w:rsidP="000871FF">
            <w:pPr>
              <w:rPr>
                <w:lang w:val="en-US"/>
              </w:rPr>
            </w:pPr>
            <w:r w:rsidRPr="008345BA">
              <w:rPr>
                <w:lang w:val="en-US"/>
              </w:rPr>
              <w:t>1</w:t>
            </w:r>
          </w:p>
        </w:tc>
      </w:tr>
      <w:tr w:rsidR="00FB5A39" w:rsidRPr="008345BA" w14:paraId="118C5B8F" w14:textId="77777777" w:rsidTr="000871FF">
        <w:tc>
          <w:tcPr>
            <w:tcW w:w="2474" w:type="dxa"/>
          </w:tcPr>
          <w:p w14:paraId="3DD241B5" w14:textId="77777777" w:rsidR="00FB5A39" w:rsidRPr="008345BA" w:rsidRDefault="00FB5A39" w:rsidP="000871FF">
            <w:pPr>
              <w:rPr>
                <w:lang w:val="en-GB"/>
              </w:rPr>
            </w:pPr>
            <w:r w:rsidRPr="008345BA">
              <w:rPr>
                <w:lang w:val="en-GB"/>
              </w:rPr>
              <w:t>../LocationType.address</w:t>
            </w:r>
          </w:p>
        </w:tc>
        <w:tc>
          <w:tcPr>
            <w:tcW w:w="2506" w:type="dxa"/>
          </w:tcPr>
          <w:p w14:paraId="462F9638" w14:textId="77777777" w:rsidR="00FB5A39" w:rsidRPr="008345BA" w:rsidRDefault="00FB5A39" w:rsidP="000871FF">
            <w:pPr>
              <w:rPr>
                <w:lang w:val="en-GB"/>
              </w:rPr>
            </w:pPr>
            <w:r>
              <w:rPr>
                <w:lang w:val="en-GB"/>
              </w:rPr>
              <w:t>AddressType</w:t>
            </w:r>
          </w:p>
        </w:tc>
        <w:tc>
          <w:tcPr>
            <w:tcW w:w="2925" w:type="dxa"/>
          </w:tcPr>
          <w:p w14:paraId="2AA2B78A" w14:textId="77777777" w:rsidR="00FB5A39" w:rsidRPr="00964D8F" w:rsidRDefault="00FB5A39" w:rsidP="000871FF">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0871FF">
            <w:pPr>
              <w:rPr>
                <w:lang w:val="en-US"/>
              </w:rPr>
            </w:pPr>
            <w:r w:rsidRPr="008345BA">
              <w:rPr>
                <w:lang w:val="en-US"/>
              </w:rPr>
              <w:t>0..*</w:t>
            </w:r>
          </w:p>
        </w:tc>
      </w:tr>
      <w:tr w:rsidR="00FB5A39" w:rsidRPr="00C74AA6" w14:paraId="02103D08" w14:textId="77777777" w:rsidTr="000871FF">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0871F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0871F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0871F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0871FF">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0871FF">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0871FF">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0871F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0871F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0871FF">
            <w:pPr>
              <w:rPr>
                <w:i/>
              </w:rPr>
            </w:pPr>
            <w:r w:rsidRPr="0058291B">
              <w:rPr>
                <w:i/>
              </w:rPr>
              <w:t>1</w:t>
            </w:r>
          </w:p>
        </w:tc>
      </w:tr>
      <w:tr w:rsidR="00FB5A39" w:rsidRPr="00C74AA6" w14:paraId="28E85618" w14:textId="77777777" w:rsidTr="000871FF">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0871FF">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0871FF">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0871FF">
            <w:pPr>
              <w:rPr>
                <w:rFonts w:cs="Arial"/>
                <w:i/>
              </w:rPr>
            </w:pPr>
          </w:p>
          <w:p w14:paraId="37EB57E8" w14:textId="77777777" w:rsidR="00FB5A39" w:rsidRPr="003A2BE3" w:rsidRDefault="00FB5A39" w:rsidP="000871FF">
            <w:pPr>
              <w:rPr>
                <w:rFonts w:cs="Arial"/>
                <w:i/>
              </w:rPr>
            </w:pPr>
            <w:r w:rsidRPr="003A2BE3">
              <w:rPr>
                <w:rFonts w:cs="Arial"/>
                <w:i/>
              </w:rPr>
              <w:lastRenderedPageBreak/>
              <w:t>KV Healthcare Service Location (HL7) med OID</w:t>
            </w:r>
          </w:p>
          <w:p w14:paraId="5A982138" w14:textId="77777777" w:rsidR="00FB5A39" w:rsidRPr="00235F93" w:rsidRDefault="00FB5A39" w:rsidP="000871F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0871FF">
            <w:pPr>
              <w:rPr>
                <w:i/>
                <w:lang w:val="en-US"/>
              </w:rPr>
            </w:pPr>
            <w:r w:rsidRPr="00C74AA6">
              <w:rPr>
                <w:i/>
                <w:lang w:val="en-US"/>
              </w:rPr>
              <w:lastRenderedPageBreak/>
              <w:t>1</w:t>
            </w:r>
          </w:p>
        </w:tc>
      </w:tr>
      <w:tr w:rsidR="00FB5A39" w:rsidRPr="00C74AA6" w14:paraId="4004F37B" w14:textId="77777777" w:rsidTr="000871FF">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0871F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0871F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0871FF">
            <w:pPr>
              <w:rPr>
                <w:i/>
                <w:lang w:val="en-US"/>
              </w:rPr>
            </w:pPr>
            <w:r w:rsidRPr="00C74AA6">
              <w:rPr>
                <w:i/>
                <w:lang w:val="en-US"/>
              </w:rPr>
              <w:t>0..1</w:t>
            </w:r>
          </w:p>
        </w:tc>
      </w:tr>
      <w:tr w:rsidR="00FB5A39" w:rsidRPr="00C74AA6" w14:paraId="768B7FCC" w14:textId="77777777" w:rsidTr="000871FF">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0871F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0871F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0871FF">
            <w:pPr>
              <w:rPr>
                <w:i/>
                <w:lang w:val="en-US"/>
              </w:rPr>
            </w:pPr>
            <w:r w:rsidRPr="00C74AA6">
              <w:rPr>
                <w:i/>
                <w:lang w:val="en-US"/>
              </w:rPr>
              <w:t>0..1</w:t>
            </w:r>
          </w:p>
        </w:tc>
      </w:tr>
      <w:tr w:rsidR="00FB5A39" w:rsidRPr="00C74AA6" w14:paraId="31838760" w14:textId="77777777" w:rsidTr="000871FF">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0871F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0871F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0871FF">
            <w:pPr>
              <w:rPr>
                <w:i/>
                <w:lang w:val="en-US"/>
              </w:rPr>
            </w:pPr>
            <w:r w:rsidRPr="00C74AA6">
              <w:rPr>
                <w:i/>
                <w:lang w:val="en-US"/>
              </w:rPr>
              <w:t>0..1</w:t>
            </w:r>
          </w:p>
        </w:tc>
      </w:tr>
      <w:tr w:rsidR="00FB5A39" w:rsidRPr="00964D8F" w14:paraId="547FD11B" w14:textId="77777777" w:rsidTr="000871FF">
        <w:tc>
          <w:tcPr>
            <w:tcW w:w="2474" w:type="dxa"/>
          </w:tcPr>
          <w:p w14:paraId="1DED416C" w14:textId="77777777" w:rsidR="00FB5A39" w:rsidRPr="00C74AA6" w:rsidRDefault="00FB5A39" w:rsidP="000871FF">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0871FF">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0871FF">
            <w:pPr>
              <w:rPr>
                <w:rFonts w:cs="Arial"/>
                <w:i/>
              </w:rPr>
            </w:pPr>
            <w:r>
              <w:rPr>
                <w:rFonts w:cs="Arial"/>
                <w:i/>
              </w:rPr>
              <w:t xml:space="preserve">Själva adressen anges. </w:t>
            </w:r>
          </w:p>
        </w:tc>
        <w:tc>
          <w:tcPr>
            <w:tcW w:w="1617" w:type="dxa"/>
          </w:tcPr>
          <w:p w14:paraId="66A14924" w14:textId="77777777" w:rsidR="00FB5A39" w:rsidRPr="00A1735B" w:rsidRDefault="00FB5A39" w:rsidP="000871FF">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0871FF">
        <w:tc>
          <w:tcPr>
            <w:tcW w:w="2474" w:type="dxa"/>
          </w:tcPr>
          <w:p w14:paraId="4685C948" w14:textId="77777777" w:rsidR="00FB5A39" w:rsidRPr="00FB5A39" w:rsidRDefault="00FB5A39" w:rsidP="000871FF">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0871FF">
            <w:pPr>
              <w:rPr>
                <w:i/>
              </w:rPr>
            </w:pPr>
            <w:r w:rsidRPr="00A1735B">
              <w:rPr>
                <w:rFonts w:cs="Arial"/>
                <w:i/>
                <w:color w:val="000000"/>
                <w:lang w:eastAsia="sv-SE"/>
              </w:rPr>
              <w:t>String</w:t>
            </w:r>
          </w:p>
        </w:tc>
        <w:tc>
          <w:tcPr>
            <w:tcW w:w="2925" w:type="dxa"/>
          </w:tcPr>
          <w:p w14:paraId="10E3CAE1" w14:textId="77777777" w:rsidR="00FB5A39" w:rsidRPr="00B81FE2" w:rsidRDefault="00FB5A39" w:rsidP="000871FF">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0871FF">
            <w:pPr>
              <w:rPr>
                <w:i/>
                <w:lang w:val="en-US"/>
              </w:rPr>
            </w:pPr>
            <w:r>
              <w:rPr>
                <w:i/>
                <w:lang w:val="en-US"/>
              </w:rPr>
              <w:t>1</w:t>
            </w:r>
          </w:p>
        </w:tc>
      </w:tr>
      <w:tr w:rsidR="00FB5A39" w:rsidRPr="00964D8F" w14:paraId="2497B5B6" w14:textId="77777777" w:rsidTr="000871FF">
        <w:tc>
          <w:tcPr>
            <w:tcW w:w="2474" w:type="dxa"/>
          </w:tcPr>
          <w:p w14:paraId="66D73561" w14:textId="77777777" w:rsidR="00FB5A39" w:rsidRPr="00964D8F" w:rsidRDefault="00FB5A39" w:rsidP="000871F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0871FF">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0871FF">
            <w:pPr>
              <w:rPr>
                <w:i/>
                <w:lang w:val="en-GB"/>
              </w:rPr>
            </w:pPr>
          </w:p>
        </w:tc>
        <w:tc>
          <w:tcPr>
            <w:tcW w:w="2925" w:type="dxa"/>
          </w:tcPr>
          <w:p w14:paraId="224A1A1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0871FF">
            <w:pPr>
              <w:rPr>
                <w:rFonts w:cs="Arial"/>
                <w:i/>
                <w:color w:val="000000"/>
                <w:lang w:eastAsia="sv-SE"/>
              </w:rPr>
            </w:pPr>
          </w:p>
          <w:p w14:paraId="68F7CD27" w14:textId="77777777" w:rsidR="00FB5A39" w:rsidRPr="00DF0641" w:rsidRDefault="00FB5A39" w:rsidP="000871F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0871FF">
            <w:pPr>
              <w:rPr>
                <w:rFonts w:cs="Arial"/>
                <w:i/>
              </w:rPr>
            </w:pPr>
            <w:r w:rsidRPr="00DF0641">
              <w:rPr>
                <w:rFonts w:cs="Arial"/>
                <w:i/>
              </w:rPr>
              <w:t>ADL = Tillägg lokalisationsinfo (t.ex. våningsnr "3", lägenhetsnr "122")</w:t>
            </w:r>
          </w:p>
          <w:p w14:paraId="0AB91489" w14:textId="77777777" w:rsidR="00FB5A39" w:rsidRPr="00DF0641" w:rsidRDefault="00FB5A39" w:rsidP="000871FF">
            <w:pPr>
              <w:rPr>
                <w:rFonts w:cs="Arial"/>
                <w:i/>
              </w:rPr>
            </w:pPr>
            <w:r w:rsidRPr="00DF0641">
              <w:rPr>
                <w:rFonts w:cs="Arial"/>
                <w:i/>
              </w:rPr>
              <w:t>UNIT = Definierar värdestypen för lokalisationsinfo (t.ex. "våning", "lägenhet")</w:t>
            </w:r>
          </w:p>
          <w:p w14:paraId="795580E4" w14:textId="77777777" w:rsidR="00FB5A39" w:rsidRPr="00DF0641" w:rsidRDefault="00FB5A39" w:rsidP="000871FF">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0871FF">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0871FF">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0871FF">
            <w:pPr>
              <w:rPr>
                <w:rFonts w:cs="Arial"/>
                <w:i/>
              </w:rPr>
            </w:pPr>
            <w:r w:rsidRPr="00DF0641">
              <w:rPr>
                <w:rFonts w:cs="Arial"/>
                <w:i/>
              </w:rPr>
              <w:t>DINSTQ = Leveransadressbenämning (t.ex. hisshall "B", "östra" receptionen)</w:t>
            </w:r>
          </w:p>
          <w:p w14:paraId="16860C41" w14:textId="77777777" w:rsidR="00FB5A39" w:rsidRPr="00DF0641" w:rsidRDefault="00FB5A39" w:rsidP="000871FF">
            <w:pPr>
              <w:rPr>
                <w:rFonts w:cs="Arial"/>
                <w:i/>
              </w:rPr>
            </w:pPr>
            <w:r w:rsidRPr="00DF0641">
              <w:rPr>
                <w:rFonts w:cs="Arial"/>
                <w:i/>
              </w:rPr>
              <w:t>DINST = Leveransadresstypen (t.ex. "hisshall", "receptionen")</w:t>
            </w:r>
          </w:p>
          <w:p w14:paraId="2F90C646" w14:textId="77777777" w:rsidR="00FB5A39" w:rsidRPr="00DF0641" w:rsidRDefault="00FB5A39" w:rsidP="000871FF">
            <w:pPr>
              <w:rPr>
                <w:rFonts w:cs="Arial"/>
                <w:i/>
              </w:rPr>
            </w:pPr>
            <w:r w:rsidRPr="00DF0641">
              <w:rPr>
                <w:rFonts w:cs="Arial"/>
                <w:i/>
              </w:rPr>
              <w:t>DMOD = Leveranssätt (t.ex. "postutdelning", "postbox")</w:t>
            </w:r>
          </w:p>
          <w:p w14:paraId="601328CB" w14:textId="77777777" w:rsidR="00FB5A39" w:rsidRPr="00DF0641" w:rsidRDefault="00FB5A39" w:rsidP="000871FF">
            <w:pPr>
              <w:rPr>
                <w:rFonts w:cs="Arial"/>
                <w:i/>
              </w:rPr>
            </w:pPr>
            <w:r w:rsidRPr="00DF0641">
              <w:rPr>
                <w:rFonts w:cs="Arial"/>
                <w:i/>
              </w:rPr>
              <w:t>DMODID = Leveranssättbenämning (t.ex. postbox "2683")</w:t>
            </w:r>
          </w:p>
          <w:p w14:paraId="5A10EAE1" w14:textId="77777777" w:rsidR="00FB5A39" w:rsidRPr="00DF0641" w:rsidRDefault="00FB5A39" w:rsidP="000871FF">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0871F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0871FF">
            <w:pPr>
              <w:rPr>
                <w:rFonts w:cs="Arial"/>
                <w:i/>
              </w:rPr>
            </w:pPr>
            <w:r w:rsidRPr="00DF0641">
              <w:rPr>
                <w:rFonts w:cs="Arial"/>
                <w:i/>
              </w:rPr>
              <w:t>BNN = Den numeriska delen av byggnads- eller fastighetsnumret</w:t>
            </w:r>
          </w:p>
          <w:p w14:paraId="3D4EEED0" w14:textId="77777777" w:rsidR="00FB5A39" w:rsidRPr="00DF0641" w:rsidRDefault="00FB5A39" w:rsidP="000871FF">
            <w:pPr>
              <w:rPr>
                <w:rFonts w:cs="Arial"/>
                <w:i/>
              </w:rPr>
            </w:pPr>
            <w:r w:rsidRPr="00DF0641">
              <w:rPr>
                <w:rFonts w:cs="Arial"/>
                <w:i/>
              </w:rPr>
              <w:t>BNS = Byggnads- eller fastighetsnummer suffix (t.ex. 12"B")</w:t>
            </w:r>
          </w:p>
          <w:p w14:paraId="182C7170" w14:textId="77777777" w:rsidR="00FB5A39" w:rsidRPr="00DF0641" w:rsidRDefault="00FB5A39" w:rsidP="000871FF">
            <w:pPr>
              <w:rPr>
                <w:rFonts w:cs="Arial"/>
                <w:i/>
              </w:rPr>
            </w:pPr>
            <w:r w:rsidRPr="00DF0641">
              <w:rPr>
                <w:rFonts w:cs="Arial"/>
                <w:i/>
              </w:rPr>
              <w:t>STR = Gatunamn (namnet samt typen av gatan)</w:t>
            </w:r>
          </w:p>
          <w:p w14:paraId="7C08A149" w14:textId="77777777" w:rsidR="00FB5A39" w:rsidRPr="00DF0641" w:rsidRDefault="00FB5A39" w:rsidP="000871FF">
            <w:pPr>
              <w:rPr>
                <w:rFonts w:cs="Arial"/>
                <w:i/>
              </w:rPr>
            </w:pPr>
            <w:r w:rsidRPr="00DF0641">
              <w:rPr>
                <w:rFonts w:cs="Arial"/>
                <w:i/>
              </w:rPr>
              <w:t>STB = Gatunamnbasen (namnet på anknytande huvudgata utan riktning)</w:t>
            </w:r>
          </w:p>
          <w:p w14:paraId="72207849" w14:textId="77777777" w:rsidR="00FB5A39" w:rsidRPr="00DF0641" w:rsidRDefault="00FB5A39" w:rsidP="000871FF">
            <w:pPr>
              <w:rPr>
                <w:rFonts w:cs="Arial"/>
                <w:i/>
              </w:rPr>
            </w:pPr>
            <w:r w:rsidRPr="00DF0641">
              <w:rPr>
                <w:rFonts w:cs="Arial"/>
                <w:i/>
              </w:rPr>
              <w:t>STTYP = Gatutypen (typen på gatan som berörs, t.ex. "gågata")</w:t>
            </w:r>
          </w:p>
          <w:p w14:paraId="62B371A4" w14:textId="77777777" w:rsidR="00FB5A39" w:rsidRPr="00DF0641" w:rsidRDefault="00FB5A39" w:rsidP="000871FF">
            <w:pPr>
              <w:rPr>
                <w:rFonts w:cs="Arial"/>
                <w:i/>
              </w:rPr>
            </w:pPr>
            <w:r w:rsidRPr="00DF0641">
              <w:rPr>
                <w:rFonts w:cs="Arial"/>
                <w:i/>
              </w:rPr>
              <w:t>DIR = Riktning (t.ex. N, S, W, E)</w:t>
            </w:r>
          </w:p>
          <w:p w14:paraId="191B9ACA" w14:textId="77777777" w:rsidR="00FB5A39" w:rsidRPr="00DF0641" w:rsidRDefault="00FB5A39" w:rsidP="000871F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0871FF">
            <w:pPr>
              <w:rPr>
                <w:rFonts w:cs="Arial"/>
                <w:i/>
                <w:lang w:val="en-US"/>
              </w:rPr>
            </w:pPr>
            <w:r w:rsidRPr="00DF0641">
              <w:rPr>
                <w:rFonts w:cs="Arial"/>
                <w:i/>
                <w:lang w:val="en-US"/>
              </w:rPr>
              <w:t>CAR = C/O (care of) adress</w:t>
            </w:r>
          </w:p>
          <w:p w14:paraId="59705AA7" w14:textId="77777777" w:rsidR="00FB5A39" w:rsidRPr="00DF0641" w:rsidRDefault="00FB5A39" w:rsidP="000871FF">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0871FF">
            <w:pPr>
              <w:rPr>
                <w:rFonts w:cs="Arial"/>
                <w:i/>
              </w:rPr>
            </w:pPr>
            <w:r w:rsidRPr="00DF0641">
              <w:rPr>
                <w:rFonts w:cs="Arial"/>
                <w:i/>
              </w:rPr>
              <w:t>CNT = Land</w:t>
            </w:r>
          </w:p>
          <w:p w14:paraId="684FBC75" w14:textId="77777777" w:rsidR="00FB5A39" w:rsidRPr="00DF0641" w:rsidRDefault="00FB5A39" w:rsidP="000871FF">
            <w:pPr>
              <w:rPr>
                <w:rFonts w:cs="Arial"/>
                <w:i/>
              </w:rPr>
            </w:pPr>
            <w:r w:rsidRPr="00DF0641">
              <w:rPr>
                <w:rFonts w:cs="Arial"/>
                <w:i/>
              </w:rPr>
              <w:t>CPA = Län</w:t>
            </w:r>
          </w:p>
          <w:p w14:paraId="55FDC5A5" w14:textId="77777777" w:rsidR="00FB5A39" w:rsidRPr="00DF0641" w:rsidRDefault="00FB5A39" w:rsidP="000871FF">
            <w:pPr>
              <w:rPr>
                <w:rFonts w:cs="Arial"/>
                <w:i/>
              </w:rPr>
            </w:pPr>
            <w:r w:rsidRPr="00DF0641">
              <w:rPr>
                <w:rFonts w:cs="Arial"/>
                <w:i/>
              </w:rPr>
              <w:t>DEL = Skiljetecken (används för att särskilja text i adressrymden)</w:t>
            </w:r>
          </w:p>
          <w:p w14:paraId="03942F6D" w14:textId="77777777" w:rsidR="00FB5A39" w:rsidRPr="00DF0641" w:rsidRDefault="00FB5A39" w:rsidP="000871FF">
            <w:pPr>
              <w:rPr>
                <w:rFonts w:cs="Arial"/>
                <w:i/>
              </w:rPr>
            </w:pPr>
            <w:r w:rsidRPr="00DF0641">
              <w:rPr>
                <w:rFonts w:cs="Arial"/>
                <w:i/>
              </w:rPr>
              <w:t>CTY = Postort</w:t>
            </w:r>
          </w:p>
          <w:p w14:paraId="66EC0BF6" w14:textId="77777777" w:rsidR="00FB5A39" w:rsidRPr="00DF0641" w:rsidRDefault="00FB5A39" w:rsidP="000871FF">
            <w:pPr>
              <w:rPr>
                <w:rFonts w:cs="Arial"/>
                <w:i/>
              </w:rPr>
            </w:pPr>
            <w:r w:rsidRPr="00DF0641">
              <w:rPr>
                <w:rFonts w:cs="Arial"/>
                <w:i/>
              </w:rPr>
              <w:t>POB = Postbox</w:t>
            </w:r>
          </w:p>
          <w:p w14:paraId="0893D262" w14:textId="77777777" w:rsidR="00FB5A39" w:rsidRPr="00DF0641" w:rsidRDefault="00FB5A39" w:rsidP="000871FF">
            <w:pPr>
              <w:rPr>
                <w:rFonts w:cs="Arial"/>
                <w:i/>
              </w:rPr>
            </w:pPr>
            <w:r w:rsidRPr="00DF0641">
              <w:rPr>
                <w:rFonts w:cs="Arial"/>
                <w:i/>
              </w:rPr>
              <w:t>ZIP = Postnummer</w:t>
            </w:r>
          </w:p>
          <w:p w14:paraId="29FAB04D" w14:textId="77777777" w:rsidR="00FB5A39" w:rsidRPr="00DF0641" w:rsidRDefault="00FB5A39" w:rsidP="000871FF">
            <w:pPr>
              <w:rPr>
                <w:rFonts w:cs="Arial"/>
                <w:i/>
              </w:rPr>
            </w:pPr>
            <w:r w:rsidRPr="00DF0641">
              <w:rPr>
                <w:rFonts w:cs="Arial"/>
                <w:i/>
              </w:rPr>
              <w:t>PRE = Distriktsområde</w:t>
            </w:r>
          </w:p>
          <w:p w14:paraId="114A4461" w14:textId="77777777" w:rsidR="00FB5A39" w:rsidRPr="00964D8F" w:rsidRDefault="00FB5A39" w:rsidP="000871FF">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0871FF">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0871FF">
        <w:tc>
          <w:tcPr>
            <w:tcW w:w="2474" w:type="dxa"/>
          </w:tcPr>
          <w:p w14:paraId="6B22D4E4" w14:textId="77777777" w:rsidR="00FB5A39" w:rsidRPr="00964D8F" w:rsidRDefault="00FB5A39" w:rsidP="000871FF">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0871FF">
            <w:r>
              <w:t>TelType</w:t>
            </w:r>
          </w:p>
        </w:tc>
        <w:tc>
          <w:tcPr>
            <w:tcW w:w="2925" w:type="dxa"/>
          </w:tcPr>
          <w:p w14:paraId="79CE75E9" w14:textId="77777777" w:rsidR="00FB5A39" w:rsidRPr="008345BA" w:rsidRDefault="00FB5A39" w:rsidP="000871FF">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0871FF">
            <w:pPr>
              <w:rPr>
                <w:rFonts w:cs="Arial"/>
              </w:rPr>
            </w:pPr>
          </w:p>
          <w:p w14:paraId="748F8132" w14:textId="77777777" w:rsidR="00FB5A39" w:rsidRPr="008345BA" w:rsidRDefault="00FB5A39" w:rsidP="000871F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0871FF">
            <w:pPr>
              <w:rPr>
                <w:lang w:val="en-US"/>
              </w:rPr>
            </w:pPr>
            <w:r w:rsidRPr="008345BA">
              <w:rPr>
                <w:lang w:val="en-US"/>
              </w:rPr>
              <w:t>0..*</w:t>
            </w:r>
          </w:p>
        </w:tc>
      </w:tr>
      <w:tr w:rsidR="00FB5A39" w:rsidRPr="00B81FE2" w14:paraId="4CAC6FDF" w14:textId="77777777" w:rsidTr="000871FF">
        <w:tc>
          <w:tcPr>
            <w:tcW w:w="2474" w:type="dxa"/>
          </w:tcPr>
          <w:p w14:paraId="33FD6AE0" w14:textId="77777777" w:rsidR="00FB5A39" w:rsidRPr="00B81FE2" w:rsidRDefault="00FB5A39" w:rsidP="000871FF">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0871FF">
            <w:pPr>
              <w:rPr>
                <w:i/>
              </w:rPr>
            </w:pPr>
            <w:r w:rsidRPr="00B81FE2">
              <w:rPr>
                <w:i/>
              </w:rPr>
              <w:t>TelType</w:t>
            </w:r>
            <w:r>
              <w:rPr>
                <w:i/>
              </w:rPr>
              <w:t>Enum</w:t>
            </w:r>
          </w:p>
        </w:tc>
        <w:tc>
          <w:tcPr>
            <w:tcW w:w="2925" w:type="dxa"/>
          </w:tcPr>
          <w:p w14:paraId="5CBAF7E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0871FF">
            <w:pPr>
              <w:rPr>
                <w:rFonts w:cs="Arial"/>
                <w:i/>
              </w:rPr>
            </w:pPr>
          </w:p>
          <w:p w14:paraId="3689DDC0" w14:textId="77777777" w:rsidR="00FB5A39" w:rsidRPr="00B81FE2" w:rsidRDefault="00FB5A39" w:rsidP="000871FF">
            <w:pPr>
              <w:rPr>
                <w:rFonts w:cs="Arial"/>
                <w:i/>
              </w:rPr>
            </w:pPr>
            <w:r w:rsidRPr="00B81FE2">
              <w:rPr>
                <w:rFonts w:cs="Arial"/>
                <w:i/>
              </w:rPr>
              <w:t>voice = Nummer för att föra ett röstsamtal</w:t>
            </w:r>
          </w:p>
          <w:p w14:paraId="620CD40F" w14:textId="77777777" w:rsidR="00FB5A39" w:rsidRPr="00B81FE2" w:rsidRDefault="00FB5A39" w:rsidP="000871FF">
            <w:pPr>
              <w:rPr>
                <w:rFonts w:cs="Arial"/>
                <w:i/>
                <w:lang w:val="en-US"/>
              </w:rPr>
            </w:pPr>
            <w:r w:rsidRPr="00B81FE2">
              <w:rPr>
                <w:rFonts w:cs="Arial"/>
                <w:i/>
                <w:lang w:val="en-US"/>
              </w:rPr>
              <w:t>fax = Faxnummer</w:t>
            </w:r>
          </w:p>
          <w:p w14:paraId="21301DF7" w14:textId="77777777" w:rsidR="00FB5A39" w:rsidRPr="00B81FE2" w:rsidRDefault="00FB5A39" w:rsidP="000871FF">
            <w:pPr>
              <w:rPr>
                <w:rFonts w:cs="Arial"/>
                <w:i/>
                <w:lang w:val="en-US"/>
              </w:rPr>
            </w:pPr>
            <w:r w:rsidRPr="00B81FE2">
              <w:rPr>
                <w:rFonts w:cs="Arial"/>
                <w:i/>
                <w:lang w:val="en-US"/>
              </w:rPr>
              <w:t>data = E-post adress</w:t>
            </w:r>
          </w:p>
          <w:p w14:paraId="4DFA5064" w14:textId="77777777" w:rsidR="00FB5A39" w:rsidRPr="00B81FE2" w:rsidRDefault="00FB5A39" w:rsidP="000871FF">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0871FF">
            <w:pPr>
              <w:rPr>
                <w:i/>
                <w:lang w:val="en-US"/>
              </w:rPr>
            </w:pPr>
            <w:r>
              <w:rPr>
                <w:i/>
                <w:lang w:val="en-US"/>
              </w:rPr>
              <w:t>0..1</w:t>
            </w:r>
          </w:p>
        </w:tc>
      </w:tr>
      <w:tr w:rsidR="00FB5A39" w:rsidRPr="00B81FE2" w14:paraId="6601B424" w14:textId="77777777" w:rsidTr="000871FF">
        <w:tc>
          <w:tcPr>
            <w:tcW w:w="2474" w:type="dxa"/>
          </w:tcPr>
          <w:p w14:paraId="0E4C9070" w14:textId="77777777" w:rsidR="00FB5A39" w:rsidRPr="00B81FE2" w:rsidRDefault="00FB5A39" w:rsidP="000871FF">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0871FF">
            <w:pPr>
              <w:rPr>
                <w:i/>
              </w:rPr>
            </w:pPr>
            <w:r>
              <w:rPr>
                <w:i/>
              </w:rPr>
              <w:t>String</w:t>
            </w:r>
          </w:p>
        </w:tc>
        <w:tc>
          <w:tcPr>
            <w:tcW w:w="2925" w:type="dxa"/>
          </w:tcPr>
          <w:p w14:paraId="047EC5DE" w14:textId="77777777" w:rsidR="00FB5A39" w:rsidRPr="00B81FE2" w:rsidRDefault="00FB5A39" w:rsidP="000871FF">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0871FF">
            <w:pPr>
              <w:rPr>
                <w:i/>
                <w:lang w:val="en-US"/>
              </w:rPr>
            </w:pPr>
            <w:r>
              <w:rPr>
                <w:i/>
                <w:lang w:val="en-US"/>
              </w:rPr>
              <w:t>0..1</w:t>
            </w:r>
          </w:p>
        </w:tc>
      </w:tr>
      <w:tr w:rsidR="00FB5A39" w:rsidRPr="008345BA" w14:paraId="398BD70E" w14:textId="77777777" w:rsidTr="000871FF">
        <w:tc>
          <w:tcPr>
            <w:tcW w:w="2474" w:type="dxa"/>
            <w:shd w:val="clear" w:color="auto" w:fill="D9D9D9" w:themeFill="background1" w:themeFillShade="D9"/>
          </w:tcPr>
          <w:p w14:paraId="6A68C216" w14:textId="77777777" w:rsidR="00FB5A39" w:rsidRPr="008345BA" w:rsidRDefault="00FB5A39" w:rsidP="000871FF">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0871FF">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0871FF">
            <w:pPr>
              <w:rPr>
                <w:lang w:val="en-US"/>
              </w:rPr>
            </w:pPr>
          </w:p>
        </w:tc>
        <w:tc>
          <w:tcPr>
            <w:tcW w:w="1617" w:type="dxa"/>
            <w:shd w:val="clear" w:color="auto" w:fill="D9D9D9" w:themeFill="background1" w:themeFillShade="D9"/>
          </w:tcPr>
          <w:p w14:paraId="5133568A" w14:textId="77777777" w:rsidR="00FB5A39" w:rsidRPr="008345BA" w:rsidRDefault="00FB5A39" w:rsidP="000871FF">
            <w:pPr>
              <w:rPr>
                <w:lang w:val="en-US"/>
              </w:rPr>
            </w:pPr>
            <w:r w:rsidRPr="008345BA">
              <w:rPr>
                <w:lang w:val="en-US"/>
              </w:rPr>
              <w:t>1</w:t>
            </w:r>
          </w:p>
        </w:tc>
      </w:tr>
      <w:tr w:rsidR="00FB5A39" w:rsidRPr="008345BA" w14:paraId="0C76AF45" w14:textId="77777777" w:rsidTr="000871FF">
        <w:tc>
          <w:tcPr>
            <w:tcW w:w="2474" w:type="dxa"/>
          </w:tcPr>
          <w:p w14:paraId="44C615A5" w14:textId="77777777" w:rsidR="00FB5A39" w:rsidRPr="00A21F75" w:rsidRDefault="00FB5A39" w:rsidP="000871FF">
            <w:pPr>
              <w:rPr>
                <w:lang w:val="en-GB"/>
              </w:rPr>
            </w:pPr>
            <w:r w:rsidRPr="008345BA">
              <w:rPr>
                <w:lang w:val="en-GB"/>
              </w:rPr>
              <w:t>../PatientType.id</w:t>
            </w:r>
          </w:p>
        </w:tc>
        <w:tc>
          <w:tcPr>
            <w:tcW w:w="2506" w:type="dxa"/>
          </w:tcPr>
          <w:p w14:paraId="7E392172" w14:textId="77777777" w:rsidR="00FB5A39" w:rsidRPr="00894EEA" w:rsidRDefault="00FB5A39" w:rsidP="000871FF">
            <w:r w:rsidRPr="00894EEA">
              <w:t>IIType</w:t>
            </w:r>
          </w:p>
        </w:tc>
        <w:tc>
          <w:tcPr>
            <w:tcW w:w="2925" w:type="dxa"/>
          </w:tcPr>
          <w:p w14:paraId="70C50FB1" w14:textId="77777777" w:rsidR="00FB5A39" w:rsidRPr="008F3E17" w:rsidRDefault="00FB5A39" w:rsidP="000871F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0871FF">
            <w:r w:rsidRPr="008345BA">
              <w:t>1</w:t>
            </w:r>
          </w:p>
        </w:tc>
      </w:tr>
      <w:tr w:rsidR="00FB5A39" w:rsidRPr="000D472E" w14:paraId="4D7E3E33" w14:textId="77777777" w:rsidTr="000871FF">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0871F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0871FF">
            <w:pPr>
              <w:rPr>
                <w:i/>
              </w:rPr>
            </w:pPr>
            <w:r w:rsidRPr="00FE0141">
              <w:rPr>
                <w:i/>
              </w:rPr>
              <w:t>KV OID för typ av identifierare:</w:t>
            </w:r>
          </w:p>
          <w:p w14:paraId="28BFCB06" w14:textId="77777777" w:rsidR="00FB5A39" w:rsidRPr="000D472E" w:rsidRDefault="00FB5A39" w:rsidP="000871FF">
            <w:pPr>
              <w:rPr>
                <w:i/>
              </w:rPr>
            </w:pPr>
          </w:p>
          <w:p w14:paraId="60DC6145" w14:textId="25BFD310" w:rsidR="00FB5A39" w:rsidRPr="000D472E" w:rsidRDefault="000A77FA" w:rsidP="000871FF">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0871FF">
            <w:pPr>
              <w:rPr>
                <w:rFonts w:eastAsia="Times New Roman" w:cs="Arial"/>
                <w:i/>
              </w:rPr>
            </w:pPr>
            <w:r w:rsidRPr="000D472E">
              <w:rPr>
                <w:i/>
              </w:rPr>
              <w:t xml:space="preserve">Det finns en OID för </w:t>
            </w:r>
            <w:r w:rsidRPr="000D472E">
              <w:rPr>
                <w:i/>
              </w:rPr>
              <w:lastRenderedPageBreak/>
              <w:t>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0871FF">
            <w:pPr>
              <w:rPr>
                <w:i/>
              </w:rPr>
            </w:pPr>
            <w:r w:rsidRPr="000D472E">
              <w:rPr>
                <w:i/>
              </w:rPr>
              <w:lastRenderedPageBreak/>
              <w:t>1</w:t>
            </w:r>
          </w:p>
        </w:tc>
      </w:tr>
      <w:tr w:rsidR="00FB5A39" w:rsidRPr="000D472E" w14:paraId="432CAA01" w14:textId="77777777" w:rsidTr="000871FF">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0871FF">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0871FF">
            <w:pPr>
              <w:rPr>
                <w:i/>
              </w:rPr>
            </w:pPr>
            <w:r>
              <w:rPr>
                <w:i/>
              </w:rPr>
              <w:t>Personnummer/globalt reservnummer/</w:t>
            </w:r>
            <w:r w:rsidRPr="00FE0141">
              <w:rPr>
                <w:i/>
              </w:rPr>
              <w:t>samordningsnummer</w:t>
            </w:r>
            <w:r>
              <w:rPr>
                <w:i/>
              </w:rPr>
              <w:t>.</w:t>
            </w:r>
          </w:p>
          <w:p w14:paraId="4288DB86" w14:textId="77777777" w:rsidR="00FB5A39" w:rsidRDefault="00FB5A39" w:rsidP="000871FF">
            <w:pPr>
              <w:rPr>
                <w:i/>
              </w:rPr>
            </w:pPr>
          </w:p>
          <w:p w14:paraId="175A7BE0"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0871FF">
            <w:pPr>
              <w:rPr>
                <w:i/>
              </w:rPr>
            </w:pPr>
            <w:r w:rsidRPr="000D472E">
              <w:rPr>
                <w:i/>
              </w:rPr>
              <w:t>1</w:t>
            </w:r>
          </w:p>
        </w:tc>
      </w:tr>
      <w:tr w:rsidR="00FB5A39" w:rsidRPr="008345BA" w14:paraId="17CF9818" w14:textId="77777777" w:rsidTr="000871FF">
        <w:tc>
          <w:tcPr>
            <w:tcW w:w="2474" w:type="dxa"/>
          </w:tcPr>
          <w:p w14:paraId="2382AF2C" w14:textId="77777777" w:rsidR="00FB5A39" w:rsidRPr="008345BA" w:rsidRDefault="00FB5A39" w:rsidP="000871FF">
            <w:pPr>
              <w:rPr>
                <w:lang w:val="en-GB"/>
              </w:rPr>
            </w:pPr>
            <w:r w:rsidRPr="008345BA">
              <w:rPr>
                <w:lang w:val="en-GB"/>
              </w:rPr>
              <w:t>../PatientType.dateOfBirth</w:t>
            </w:r>
          </w:p>
        </w:tc>
        <w:tc>
          <w:tcPr>
            <w:tcW w:w="2506" w:type="dxa"/>
          </w:tcPr>
          <w:p w14:paraId="6786F769" w14:textId="77777777" w:rsidR="00FB5A39" w:rsidRPr="008345BA" w:rsidRDefault="00FB5A39" w:rsidP="000871FF">
            <w:pPr>
              <w:rPr>
                <w:lang w:val="en-GB"/>
              </w:rPr>
            </w:pPr>
            <w:r w:rsidRPr="008345BA">
              <w:rPr>
                <w:lang w:val="en-GB"/>
              </w:rPr>
              <w:t>DateTime</w:t>
            </w:r>
          </w:p>
        </w:tc>
        <w:tc>
          <w:tcPr>
            <w:tcW w:w="2925" w:type="dxa"/>
          </w:tcPr>
          <w:p w14:paraId="3FCE5B79" w14:textId="77777777" w:rsidR="00FB5A39" w:rsidRDefault="00FB5A39" w:rsidP="000871FF">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0871FF">
            <w:pPr>
              <w:rPr>
                <w:rFonts w:cs="Arial"/>
              </w:rPr>
            </w:pPr>
          </w:p>
          <w:p w14:paraId="6722176D" w14:textId="77777777" w:rsidR="00FB5A39" w:rsidRPr="00DD495A" w:rsidRDefault="00FB5A39" w:rsidP="000871FF">
            <w:r w:rsidRPr="008F3E17">
              <w:rPr>
                <w:rFonts w:cs="Arial"/>
              </w:rPr>
              <w:t>Datum. Format ÅÅÅÅMMDD.</w:t>
            </w:r>
          </w:p>
        </w:tc>
        <w:tc>
          <w:tcPr>
            <w:tcW w:w="1617" w:type="dxa"/>
          </w:tcPr>
          <w:p w14:paraId="21E98CE9" w14:textId="77777777" w:rsidR="00FB5A39" w:rsidRPr="008345BA" w:rsidRDefault="00FB5A39" w:rsidP="000871FF">
            <w:pPr>
              <w:rPr>
                <w:lang w:val="en-US"/>
              </w:rPr>
            </w:pPr>
            <w:r w:rsidRPr="008345BA">
              <w:rPr>
                <w:lang w:val="en-US"/>
              </w:rPr>
              <w:t>1</w:t>
            </w:r>
          </w:p>
        </w:tc>
      </w:tr>
      <w:tr w:rsidR="00FB5A39" w:rsidRPr="008345BA" w14:paraId="45F95248" w14:textId="77777777" w:rsidTr="000871FF">
        <w:tc>
          <w:tcPr>
            <w:tcW w:w="2474" w:type="dxa"/>
          </w:tcPr>
          <w:p w14:paraId="120A9535" w14:textId="77777777" w:rsidR="00FB5A39" w:rsidRPr="008345BA" w:rsidRDefault="00FB5A39" w:rsidP="000871FF">
            <w:pPr>
              <w:rPr>
                <w:lang w:val="en-GB"/>
              </w:rPr>
            </w:pPr>
            <w:r w:rsidRPr="008345BA">
              <w:rPr>
                <w:lang w:val="en-GB"/>
              </w:rPr>
              <w:t>../PatientType.gender</w:t>
            </w:r>
          </w:p>
        </w:tc>
        <w:tc>
          <w:tcPr>
            <w:tcW w:w="2506" w:type="dxa"/>
          </w:tcPr>
          <w:p w14:paraId="3B0AC67B" w14:textId="77777777" w:rsidR="00FB5A39" w:rsidRPr="008345BA" w:rsidRDefault="00FB5A39" w:rsidP="000871FF">
            <w:pPr>
              <w:rPr>
                <w:lang w:val="en-GB"/>
              </w:rPr>
            </w:pPr>
            <w:r w:rsidRPr="008345BA">
              <w:rPr>
                <w:lang w:val="en-GB"/>
              </w:rPr>
              <w:t>CVType</w:t>
            </w:r>
          </w:p>
        </w:tc>
        <w:tc>
          <w:tcPr>
            <w:tcW w:w="2925" w:type="dxa"/>
          </w:tcPr>
          <w:p w14:paraId="276D2750" w14:textId="77777777" w:rsidR="00FB5A39" w:rsidRPr="00953E0D" w:rsidRDefault="00FB5A39" w:rsidP="000871FF">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0871FF">
            <w:r w:rsidRPr="008345BA">
              <w:t>0</w:t>
            </w:r>
            <w:proofErr w:type="gramStart"/>
            <w:r w:rsidRPr="008345BA">
              <w:t>..</w:t>
            </w:r>
            <w:proofErr w:type="gramEnd"/>
            <w:r w:rsidRPr="008345BA">
              <w:t>1</w:t>
            </w:r>
          </w:p>
        </w:tc>
      </w:tr>
      <w:tr w:rsidR="00FB5A39" w:rsidRPr="000D472E" w14:paraId="7D4AE101" w14:textId="77777777" w:rsidTr="000871FF">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0871F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0871FF">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0871FF">
            <w:pPr>
              <w:rPr>
                <w:i/>
              </w:rPr>
            </w:pPr>
            <w:r w:rsidRPr="000D472E">
              <w:rPr>
                <w:i/>
              </w:rPr>
              <w:t>1</w:t>
            </w:r>
          </w:p>
        </w:tc>
      </w:tr>
      <w:tr w:rsidR="00FB5A39" w:rsidRPr="000D472E" w14:paraId="68B3D5E2" w14:textId="77777777" w:rsidTr="000871FF">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0871F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0871FF">
            <w:pPr>
              <w:rPr>
                <w:rFonts w:cs="Arial"/>
                <w:i/>
              </w:rPr>
            </w:pPr>
            <w:r w:rsidRPr="000D472E">
              <w:rPr>
                <w:rFonts w:cs="Arial"/>
                <w:i/>
              </w:rPr>
              <w:t xml:space="preserve">Kodsystem för angiven kod för könstyp. </w:t>
            </w:r>
          </w:p>
          <w:p w14:paraId="23610B51" w14:textId="77777777" w:rsidR="00FB5A39" w:rsidRPr="000D472E" w:rsidRDefault="00FB5A39" w:rsidP="000871FF">
            <w:pPr>
              <w:rPr>
                <w:rFonts w:cs="Arial"/>
                <w:i/>
              </w:rPr>
            </w:pPr>
          </w:p>
          <w:p w14:paraId="5CFBD4C7" w14:textId="77777777" w:rsidR="00FB5A39" w:rsidRPr="000D472E" w:rsidRDefault="00FB5A39" w:rsidP="000871F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0871FF">
            <w:pPr>
              <w:rPr>
                <w:i/>
              </w:rPr>
            </w:pPr>
            <w:r w:rsidRPr="000D472E">
              <w:rPr>
                <w:i/>
              </w:rPr>
              <w:t>1</w:t>
            </w:r>
          </w:p>
        </w:tc>
      </w:tr>
      <w:tr w:rsidR="00FB5A39" w:rsidRPr="000D472E" w14:paraId="3E2FE082" w14:textId="77777777" w:rsidTr="000871FF">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0871F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0871F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0871FF">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0871F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0871F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0871FF">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0871F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0871F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0871FF">
        <w:tc>
          <w:tcPr>
            <w:tcW w:w="2474" w:type="dxa"/>
            <w:shd w:val="clear" w:color="auto" w:fill="D9D9D9" w:themeFill="background1" w:themeFillShade="D9"/>
          </w:tcPr>
          <w:p w14:paraId="32690D3F" w14:textId="77777777" w:rsidR="00FB5A39" w:rsidRPr="008345BA" w:rsidRDefault="00FB5A39" w:rsidP="000871FF">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0871FF">
            <w:r w:rsidRPr="008345BA">
              <w:t>LegalAuthenticatorType</w:t>
            </w:r>
          </w:p>
        </w:tc>
        <w:tc>
          <w:tcPr>
            <w:tcW w:w="2925" w:type="dxa"/>
            <w:shd w:val="clear" w:color="auto" w:fill="D9D9D9" w:themeFill="background1" w:themeFillShade="D9"/>
          </w:tcPr>
          <w:p w14:paraId="17D8E22B" w14:textId="77777777" w:rsidR="00FB5A39" w:rsidRPr="008345BA" w:rsidRDefault="00FB5A39" w:rsidP="000871FF"/>
        </w:tc>
        <w:tc>
          <w:tcPr>
            <w:tcW w:w="1617" w:type="dxa"/>
            <w:shd w:val="clear" w:color="auto" w:fill="D9D9D9" w:themeFill="background1" w:themeFillShade="D9"/>
          </w:tcPr>
          <w:p w14:paraId="76693CC6" w14:textId="77777777" w:rsidR="00FB5A39" w:rsidRPr="008345BA" w:rsidRDefault="00FB5A39" w:rsidP="000871FF">
            <w:r w:rsidRPr="008345BA">
              <w:t>0</w:t>
            </w:r>
            <w:proofErr w:type="gramStart"/>
            <w:r w:rsidRPr="008345BA">
              <w:t>..</w:t>
            </w:r>
            <w:proofErr w:type="gramEnd"/>
            <w:r w:rsidRPr="008345BA">
              <w:t>1</w:t>
            </w:r>
          </w:p>
        </w:tc>
      </w:tr>
      <w:tr w:rsidR="00FB5A39" w:rsidRPr="008345BA" w14:paraId="30DF9744" w14:textId="77777777" w:rsidTr="000871FF">
        <w:tc>
          <w:tcPr>
            <w:tcW w:w="2474" w:type="dxa"/>
          </w:tcPr>
          <w:p w14:paraId="3B9F3257" w14:textId="77777777" w:rsidR="00FB5A39" w:rsidRPr="001107D1" w:rsidRDefault="00FB5A39" w:rsidP="000871FF">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0871FF"/>
          <w:p w14:paraId="6FDACEB2" w14:textId="77777777" w:rsidR="00FB5A39" w:rsidRPr="001107D1" w:rsidRDefault="00FB5A39" w:rsidP="000871FF">
            <w:r w:rsidRPr="001107D1">
              <w:t>IIType</w:t>
            </w:r>
          </w:p>
        </w:tc>
        <w:tc>
          <w:tcPr>
            <w:tcW w:w="2925" w:type="dxa"/>
          </w:tcPr>
          <w:p w14:paraId="383887BD" w14:textId="77777777" w:rsidR="00FB5A39" w:rsidRPr="008345BA" w:rsidRDefault="00FB5A39" w:rsidP="000871FF">
            <w:r w:rsidRPr="00CE0209">
              <w:rPr>
                <w:rFonts w:cs="Arial"/>
              </w:rPr>
              <w:t>HSA-id för person som signerat dokumentet</w:t>
            </w:r>
            <w:r w:rsidRPr="008345BA">
              <w:rPr>
                <w:rFonts w:cs="Arial"/>
              </w:rPr>
              <w:t>.</w:t>
            </w:r>
          </w:p>
          <w:p w14:paraId="6BBC27E9" w14:textId="77777777" w:rsidR="00FB5A39" w:rsidRPr="008345BA" w:rsidRDefault="00FB5A39" w:rsidP="000871FF"/>
        </w:tc>
        <w:tc>
          <w:tcPr>
            <w:tcW w:w="1617" w:type="dxa"/>
          </w:tcPr>
          <w:p w14:paraId="2C541613" w14:textId="77777777" w:rsidR="00FB5A39" w:rsidRPr="008345BA" w:rsidRDefault="00FB5A39" w:rsidP="000871FF">
            <w:r w:rsidRPr="008345BA">
              <w:t>0</w:t>
            </w:r>
            <w:proofErr w:type="gramStart"/>
            <w:r w:rsidRPr="008345BA">
              <w:t>..</w:t>
            </w:r>
            <w:proofErr w:type="gramEnd"/>
            <w:r w:rsidRPr="008345BA">
              <w:t>1</w:t>
            </w:r>
          </w:p>
        </w:tc>
      </w:tr>
      <w:tr w:rsidR="00FB5A39" w:rsidRPr="005822C8" w14:paraId="199140B7" w14:textId="77777777" w:rsidTr="000871FF">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0871FF">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0871FF">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0871FF">
            <w:pPr>
              <w:rPr>
                <w:i/>
              </w:rPr>
            </w:pPr>
            <w:r w:rsidRPr="005822C8">
              <w:rPr>
                <w:i/>
              </w:rPr>
              <w:t>1</w:t>
            </w:r>
          </w:p>
        </w:tc>
      </w:tr>
      <w:tr w:rsidR="00FB5A39" w:rsidRPr="005822C8" w14:paraId="520611C2" w14:textId="77777777" w:rsidTr="000871FF">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0871FF">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0871FF">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0871FF">
            <w:pPr>
              <w:rPr>
                <w:i/>
              </w:rPr>
            </w:pPr>
            <w:r w:rsidRPr="005822C8">
              <w:rPr>
                <w:i/>
              </w:rPr>
              <w:t>1</w:t>
            </w:r>
          </w:p>
        </w:tc>
      </w:tr>
      <w:tr w:rsidR="00FB5A39" w:rsidRPr="008345BA" w14:paraId="422CE0FE" w14:textId="77777777" w:rsidTr="000871FF">
        <w:tc>
          <w:tcPr>
            <w:tcW w:w="2474" w:type="dxa"/>
          </w:tcPr>
          <w:p w14:paraId="4DE41951" w14:textId="77777777" w:rsidR="00FB5A39" w:rsidRPr="008345BA" w:rsidRDefault="00FB5A39" w:rsidP="000871FF">
            <w:pPr>
              <w:rPr>
                <w:lang w:val="en-GB"/>
              </w:rPr>
            </w:pPr>
            <w:r w:rsidRPr="008345BA">
              <w:rPr>
                <w:lang w:val="en-US" w:eastAsia="sv-SE"/>
              </w:rPr>
              <w:t>../</w:t>
            </w:r>
            <w:r w:rsidRPr="008345BA">
              <w:rPr>
                <w:lang w:val="en-US"/>
              </w:rPr>
              <w:t xml:space="preserve"> LegalAuthenticatorType.time</w:t>
            </w:r>
          </w:p>
        </w:tc>
        <w:tc>
          <w:tcPr>
            <w:tcW w:w="2506" w:type="dxa"/>
          </w:tcPr>
          <w:p w14:paraId="42AC0A19" w14:textId="77777777" w:rsidR="00FB5A39" w:rsidRPr="008345BA" w:rsidRDefault="00FB5A39" w:rsidP="000871FF">
            <w:pPr>
              <w:rPr>
                <w:lang w:val="en-GB"/>
              </w:rPr>
            </w:pPr>
          </w:p>
          <w:p w14:paraId="5D0C3A78" w14:textId="77777777" w:rsidR="00FB5A39" w:rsidRPr="008345BA" w:rsidRDefault="00FB5A39" w:rsidP="000871FF">
            <w:pPr>
              <w:rPr>
                <w:lang w:val="en-GB"/>
              </w:rPr>
            </w:pPr>
            <w:r w:rsidRPr="008345BA">
              <w:rPr>
                <w:lang w:val="en-GB"/>
              </w:rPr>
              <w:t>TimeStamp</w:t>
            </w:r>
          </w:p>
        </w:tc>
        <w:tc>
          <w:tcPr>
            <w:tcW w:w="2925" w:type="dxa"/>
          </w:tcPr>
          <w:p w14:paraId="392C022F" w14:textId="77777777" w:rsidR="00FB5A39" w:rsidRPr="00CE0209" w:rsidRDefault="00FB5A39" w:rsidP="000871FF">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w:t>
            </w:r>
            <w:r>
              <w:rPr>
                <w:rFonts w:cs="Arial"/>
              </w:rPr>
              <w:lastRenderedPageBreak/>
              <w:t xml:space="preserve">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0871FF">
            <w:pPr>
              <w:rPr>
                <w:lang w:val="en-US"/>
              </w:rPr>
            </w:pPr>
            <w:r w:rsidRPr="008345BA">
              <w:rPr>
                <w:lang w:val="en-US"/>
              </w:rPr>
              <w:lastRenderedPageBreak/>
              <w:t>1</w:t>
            </w:r>
          </w:p>
        </w:tc>
      </w:tr>
      <w:tr w:rsidR="00FB5A39" w:rsidRPr="008345BA" w14:paraId="4E162ECC" w14:textId="77777777" w:rsidTr="000871FF">
        <w:tc>
          <w:tcPr>
            <w:tcW w:w="2474" w:type="dxa"/>
          </w:tcPr>
          <w:p w14:paraId="4EC05128" w14:textId="77777777" w:rsidR="00FB5A39" w:rsidRPr="002206AC" w:rsidRDefault="00FB5A39" w:rsidP="000871FF">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0871FF">
            <w:pPr>
              <w:rPr>
                <w:lang w:val="en-GB"/>
              </w:rPr>
            </w:pPr>
          </w:p>
          <w:p w14:paraId="7C04085D" w14:textId="77777777" w:rsidR="00FB5A39" w:rsidRPr="002206AC" w:rsidRDefault="00FB5A39" w:rsidP="000871FF">
            <w:pPr>
              <w:rPr>
                <w:lang w:val="en-GB"/>
              </w:rPr>
            </w:pPr>
            <w:r w:rsidRPr="002206AC">
              <w:rPr>
                <w:lang w:val="en-GB"/>
              </w:rPr>
              <w:t>String</w:t>
            </w:r>
          </w:p>
        </w:tc>
        <w:tc>
          <w:tcPr>
            <w:tcW w:w="2925" w:type="dxa"/>
          </w:tcPr>
          <w:p w14:paraId="41C1C93A" w14:textId="77777777" w:rsidR="00FB5A39" w:rsidRPr="002206AC" w:rsidRDefault="00FB5A39" w:rsidP="000871FF">
            <w:r w:rsidRPr="002206AC">
              <w:rPr>
                <w:rFonts w:eastAsia="Times New Roman" w:cs="Arial"/>
              </w:rPr>
              <w:t>För- och efternamn i klartext för signerande person.</w:t>
            </w:r>
          </w:p>
        </w:tc>
        <w:tc>
          <w:tcPr>
            <w:tcW w:w="1617" w:type="dxa"/>
          </w:tcPr>
          <w:p w14:paraId="42519036" w14:textId="77777777" w:rsidR="00FB5A39" w:rsidRPr="008345BA" w:rsidRDefault="00FB5A39" w:rsidP="000871FF">
            <w:r w:rsidRPr="002206AC">
              <w:t>0</w:t>
            </w:r>
            <w:proofErr w:type="gramStart"/>
            <w:r w:rsidRPr="002206AC">
              <w:t>..</w:t>
            </w:r>
            <w:proofErr w:type="gramEnd"/>
            <w:r w:rsidRPr="002206AC">
              <w:t>1</w:t>
            </w:r>
          </w:p>
        </w:tc>
      </w:tr>
      <w:tr w:rsidR="00FB5A39" w:rsidRPr="008345BA" w14:paraId="471A4690"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0871FF">
            <w:r w:rsidRPr="008345BA">
              <w:t>0</w:t>
            </w:r>
            <w:proofErr w:type="gramStart"/>
            <w:r w:rsidRPr="008345BA">
              <w:t>..</w:t>
            </w:r>
            <w:proofErr w:type="gramEnd"/>
            <w:r w:rsidRPr="008345BA">
              <w:t>1</w:t>
            </w:r>
          </w:p>
        </w:tc>
      </w:tr>
      <w:tr w:rsidR="00FB5A39" w:rsidRPr="008345BA" w14:paraId="1F72BD57" w14:textId="77777777" w:rsidTr="000871FF">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0871FF"/>
          <w:p w14:paraId="15834AEC" w14:textId="77777777" w:rsidR="00FB5A39" w:rsidRPr="000676B3" w:rsidRDefault="00FB5A39"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0871FF">
            <w:r>
              <w:t>1</w:t>
            </w:r>
          </w:p>
        </w:tc>
      </w:tr>
      <w:tr w:rsidR="00FB5A39" w:rsidRPr="00455CC0" w14:paraId="05525726" w14:textId="77777777" w:rsidTr="000871FF">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0871F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0871FF">
            <w:pPr>
              <w:rPr>
                <w:i/>
              </w:rPr>
            </w:pPr>
            <w:r w:rsidRPr="00455CC0">
              <w:rPr>
                <w:i/>
              </w:rPr>
              <w:t>1</w:t>
            </w:r>
          </w:p>
        </w:tc>
      </w:tr>
      <w:tr w:rsidR="00FB5A39" w:rsidRPr="00455CC0" w14:paraId="294834F3" w14:textId="77777777" w:rsidTr="000871FF">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0871F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0871FF">
            <w:pPr>
              <w:rPr>
                <w:i/>
              </w:rPr>
            </w:pPr>
            <w:r w:rsidRPr="00455CC0">
              <w:rPr>
                <w:i/>
              </w:rPr>
              <w:t>1</w:t>
            </w:r>
          </w:p>
        </w:tc>
      </w:tr>
      <w:tr w:rsidR="00FB5A39" w:rsidRPr="008345BA" w14:paraId="415C99AE" w14:textId="77777777" w:rsidTr="000871FF">
        <w:tc>
          <w:tcPr>
            <w:tcW w:w="2474" w:type="dxa"/>
            <w:shd w:val="clear" w:color="auto" w:fill="D9D9D9" w:themeFill="background1" w:themeFillShade="D9"/>
          </w:tcPr>
          <w:p w14:paraId="52240B91" w14:textId="77777777" w:rsidR="00FB5A39" w:rsidRPr="008345BA" w:rsidRDefault="00FB5A39" w:rsidP="000871FF">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0871FF">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0871FF">
            <w:pPr>
              <w:rPr>
                <w:lang w:val="en-US"/>
              </w:rPr>
            </w:pPr>
          </w:p>
        </w:tc>
        <w:tc>
          <w:tcPr>
            <w:tcW w:w="1617" w:type="dxa"/>
            <w:shd w:val="clear" w:color="auto" w:fill="D9D9D9" w:themeFill="background1" w:themeFillShade="D9"/>
          </w:tcPr>
          <w:p w14:paraId="406016EF" w14:textId="77777777" w:rsidR="00FB5A39" w:rsidRPr="008345BA" w:rsidRDefault="00FB5A39" w:rsidP="000871FF">
            <w:r w:rsidRPr="008345BA">
              <w:t>0</w:t>
            </w:r>
            <w:proofErr w:type="gramStart"/>
            <w:r w:rsidRPr="008345BA">
              <w:t>..</w:t>
            </w:r>
            <w:proofErr w:type="gramEnd"/>
            <w:r w:rsidRPr="008345BA">
              <w:t>*</w:t>
            </w:r>
          </w:p>
        </w:tc>
      </w:tr>
      <w:tr w:rsidR="00FB5A39" w:rsidRPr="008345BA" w14:paraId="29A8AD1A" w14:textId="77777777" w:rsidTr="000871FF">
        <w:tc>
          <w:tcPr>
            <w:tcW w:w="2474" w:type="dxa"/>
          </w:tcPr>
          <w:p w14:paraId="18806D4C" w14:textId="77777777" w:rsidR="00FB5A39" w:rsidRPr="008345BA" w:rsidRDefault="00FB5A39" w:rsidP="000871FF">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0871FF">
            <w:r w:rsidRPr="008345BA">
              <w:t>CVType</w:t>
            </w:r>
          </w:p>
        </w:tc>
        <w:tc>
          <w:tcPr>
            <w:tcW w:w="2925" w:type="dxa"/>
          </w:tcPr>
          <w:p w14:paraId="6940AE5D" w14:textId="77777777" w:rsidR="00FB5A39" w:rsidRPr="008345BA" w:rsidRDefault="00FB5A39" w:rsidP="000871FF">
            <w:r w:rsidRPr="008345BA">
              <w:t>Anger vilken typ av relation den refererade informationen har till hämtad observation.</w:t>
            </w:r>
          </w:p>
        </w:tc>
        <w:tc>
          <w:tcPr>
            <w:tcW w:w="1617" w:type="dxa"/>
          </w:tcPr>
          <w:p w14:paraId="716E25AF" w14:textId="77777777" w:rsidR="00FB5A39" w:rsidRPr="008345BA" w:rsidRDefault="00FB5A39" w:rsidP="000871FF">
            <w:r w:rsidRPr="008345BA">
              <w:t>1</w:t>
            </w:r>
          </w:p>
        </w:tc>
      </w:tr>
      <w:tr w:rsidR="00FB5A39" w:rsidRPr="00D1172A" w14:paraId="6E046E2D" w14:textId="77777777" w:rsidTr="000871FF">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0871FF">
            <w:pPr>
              <w:rPr>
                <w:i/>
              </w:rPr>
            </w:pPr>
            <w:r w:rsidRPr="00D1172A">
              <w:rPr>
                <w:i/>
              </w:rPr>
              <w:t xml:space="preserve">Kod för </w:t>
            </w:r>
            <w:r>
              <w:rPr>
                <w:i/>
              </w:rPr>
              <w:t>relationstyp.</w:t>
            </w:r>
          </w:p>
          <w:p w14:paraId="38308102" w14:textId="77777777" w:rsidR="00FB5A39" w:rsidRDefault="00FB5A39" w:rsidP="000871FF">
            <w:pPr>
              <w:rPr>
                <w:i/>
              </w:rPr>
            </w:pPr>
          </w:p>
          <w:p w14:paraId="37D1FC13" w14:textId="77777777" w:rsidR="00FB5A39" w:rsidRDefault="00FB5A39" w:rsidP="000871FF">
            <w:pPr>
              <w:rPr>
                <w:i/>
              </w:rPr>
            </w:pPr>
            <w:r>
              <w:rPr>
                <w:i/>
              </w:rPr>
              <w:t>T.ex. HL7 där refererad information ”har en förklaring” till det hämtade objektet. Code=EXPL</w:t>
            </w:r>
          </w:p>
          <w:p w14:paraId="0DC03049" w14:textId="77777777" w:rsidR="00FB5A39" w:rsidRDefault="00FB5A39" w:rsidP="000871FF">
            <w:pPr>
              <w:rPr>
                <w:i/>
              </w:rPr>
            </w:pPr>
          </w:p>
          <w:p w14:paraId="210909A8" w14:textId="77777777" w:rsidR="00FB5A39" w:rsidRPr="00D1172A" w:rsidRDefault="00FB5A39" w:rsidP="000871F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0871FF">
            <w:pPr>
              <w:rPr>
                <w:i/>
              </w:rPr>
            </w:pPr>
            <w:r w:rsidRPr="00D1172A">
              <w:rPr>
                <w:i/>
              </w:rPr>
              <w:t>1</w:t>
            </w:r>
          </w:p>
        </w:tc>
      </w:tr>
      <w:tr w:rsidR="00FB5A39" w:rsidRPr="00D1172A" w14:paraId="5A3FED7C" w14:textId="77777777" w:rsidTr="000871FF">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0871FF">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0871FF">
            <w:pPr>
              <w:rPr>
                <w:i/>
              </w:rPr>
            </w:pPr>
          </w:p>
          <w:p w14:paraId="46D47282" w14:textId="77777777" w:rsidR="00FB5A39" w:rsidRDefault="00FB5A39" w:rsidP="000871FF">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0871FF">
            <w:pPr>
              <w:rPr>
                <w:i/>
              </w:rPr>
            </w:pPr>
          </w:p>
          <w:p w14:paraId="44A049A4" w14:textId="77777777" w:rsidR="00FB5A39" w:rsidRDefault="00FB5A39" w:rsidP="000871FF">
            <w:pPr>
              <w:rPr>
                <w:i/>
              </w:rPr>
            </w:pPr>
            <w:r>
              <w:rPr>
                <w:i/>
              </w:rPr>
              <w:t>Alternativ då HL7 inte räcker till är</w:t>
            </w:r>
            <w:r w:rsidRPr="00D1172A">
              <w:rPr>
                <w:i/>
              </w:rPr>
              <w:t>KV Snomed CT SE.</w:t>
            </w:r>
          </w:p>
          <w:p w14:paraId="5435FDA8" w14:textId="77777777" w:rsidR="00FB5A39" w:rsidRPr="00D1172A" w:rsidRDefault="00FB5A39" w:rsidP="000871F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0871FF">
            <w:pPr>
              <w:rPr>
                <w:i/>
              </w:rPr>
            </w:pPr>
            <w:r w:rsidRPr="00D1172A">
              <w:rPr>
                <w:i/>
              </w:rPr>
              <w:t>1</w:t>
            </w:r>
          </w:p>
        </w:tc>
      </w:tr>
      <w:tr w:rsidR="00FB5A39" w:rsidRPr="00D1172A" w14:paraId="3BDB7EA7" w14:textId="77777777" w:rsidTr="000871FF">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0871F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0871FF">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0871F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0871FF">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0871F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0871FF">
        <w:tc>
          <w:tcPr>
            <w:tcW w:w="2474" w:type="dxa"/>
            <w:shd w:val="clear" w:color="auto" w:fill="D9D9D9" w:themeFill="background1" w:themeFillShade="D9"/>
          </w:tcPr>
          <w:p w14:paraId="22F0BEB5" w14:textId="77777777" w:rsidR="00FB5A39" w:rsidRPr="008345BA" w:rsidRDefault="00FB5A39" w:rsidP="000871FF">
            <w:proofErr w:type="gramStart"/>
            <w:r w:rsidRPr="008345BA">
              <w:rPr>
                <w:lang w:eastAsia="sv-SE"/>
              </w:rPr>
              <w:t>..</w:t>
            </w:r>
            <w:proofErr w:type="gramEnd"/>
            <w:r w:rsidRPr="008345BA">
              <w:rPr>
                <w:lang w:eastAsia="sv-SE"/>
              </w:rPr>
              <w:t>/</w:t>
            </w:r>
            <w:r w:rsidRPr="008345BA">
              <w:t>RelationType</w:t>
            </w:r>
            <w:r w:rsidRPr="008345BA">
              <w:rPr>
                <w:lang w:eastAsia="sv-SE"/>
              </w:rPr>
              <w:t>.referredI</w:t>
            </w:r>
            <w:r w:rsidRPr="008345BA">
              <w:rPr>
                <w:lang w:eastAsia="sv-SE"/>
              </w:rPr>
              <w:lastRenderedPageBreak/>
              <w:t>nformation</w:t>
            </w:r>
          </w:p>
        </w:tc>
        <w:tc>
          <w:tcPr>
            <w:tcW w:w="2506" w:type="dxa"/>
            <w:shd w:val="clear" w:color="auto" w:fill="D9D9D9" w:themeFill="background1" w:themeFillShade="D9"/>
          </w:tcPr>
          <w:p w14:paraId="08D0E898" w14:textId="77777777" w:rsidR="00FB5A39" w:rsidRPr="008345BA" w:rsidRDefault="00FB5A39" w:rsidP="000871FF">
            <w:r w:rsidRPr="008345BA">
              <w:lastRenderedPageBreak/>
              <w:t>ReferredInformationType</w:t>
            </w:r>
          </w:p>
        </w:tc>
        <w:tc>
          <w:tcPr>
            <w:tcW w:w="2925" w:type="dxa"/>
            <w:shd w:val="clear" w:color="auto" w:fill="D9D9D9" w:themeFill="background1" w:themeFillShade="D9"/>
          </w:tcPr>
          <w:p w14:paraId="5177C398" w14:textId="77777777" w:rsidR="00FB5A39" w:rsidRPr="008345BA" w:rsidRDefault="00FB5A39" w:rsidP="000871FF"/>
        </w:tc>
        <w:tc>
          <w:tcPr>
            <w:tcW w:w="1617" w:type="dxa"/>
            <w:shd w:val="clear" w:color="auto" w:fill="D9D9D9" w:themeFill="background1" w:themeFillShade="D9"/>
          </w:tcPr>
          <w:p w14:paraId="7A9776C8" w14:textId="77777777" w:rsidR="00FB5A39" w:rsidRPr="008345BA" w:rsidRDefault="00FB5A39" w:rsidP="000871FF">
            <w:r w:rsidRPr="008345BA">
              <w:t>1</w:t>
            </w:r>
            <w:proofErr w:type="gramStart"/>
            <w:r w:rsidRPr="008345BA">
              <w:t>..</w:t>
            </w:r>
            <w:proofErr w:type="gramEnd"/>
            <w:r w:rsidRPr="008345BA">
              <w:t>*</w:t>
            </w:r>
          </w:p>
        </w:tc>
      </w:tr>
      <w:tr w:rsidR="00FB5A39" w:rsidRPr="008345BA" w14:paraId="643511F4" w14:textId="77777777" w:rsidTr="000871FF">
        <w:tc>
          <w:tcPr>
            <w:tcW w:w="2474" w:type="dxa"/>
          </w:tcPr>
          <w:p w14:paraId="75E8DB95" w14:textId="77777777" w:rsidR="00FB5A39" w:rsidRPr="008345BA" w:rsidRDefault="00FB5A39" w:rsidP="000871F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0871FF">
            <w:r w:rsidRPr="008345BA">
              <w:t>IIType</w:t>
            </w:r>
          </w:p>
        </w:tc>
        <w:tc>
          <w:tcPr>
            <w:tcW w:w="2925" w:type="dxa"/>
          </w:tcPr>
          <w:p w14:paraId="16437891" w14:textId="77777777" w:rsidR="00FB5A39" w:rsidRPr="00AC5622" w:rsidRDefault="00FB5A39" w:rsidP="000871FF">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0871FF">
            <w:pPr>
              <w:rPr>
                <w:lang w:val="en-US"/>
              </w:rPr>
            </w:pPr>
            <w:r w:rsidRPr="008345BA">
              <w:rPr>
                <w:lang w:val="en-US"/>
              </w:rPr>
              <w:t>1</w:t>
            </w:r>
          </w:p>
        </w:tc>
      </w:tr>
      <w:tr w:rsidR="00FB5A39" w:rsidRPr="00AC5622" w14:paraId="57FC0A6C" w14:textId="77777777" w:rsidTr="000871FF">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0871F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0871F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0871FF">
            <w:pPr>
              <w:rPr>
                <w:i/>
                <w:lang w:val="en-US"/>
              </w:rPr>
            </w:pPr>
            <w:r w:rsidRPr="00AC5622">
              <w:rPr>
                <w:i/>
                <w:lang w:val="en-US"/>
              </w:rPr>
              <w:t>1</w:t>
            </w:r>
          </w:p>
        </w:tc>
      </w:tr>
      <w:tr w:rsidR="00FB5A39" w:rsidRPr="00AC5622" w14:paraId="1B8C9F9A" w14:textId="77777777" w:rsidTr="000871FF">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0871F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0871F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0871FF">
            <w:pPr>
              <w:rPr>
                <w:i/>
                <w:lang w:val="en-US"/>
              </w:rPr>
            </w:pPr>
            <w:r w:rsidRPr="00AC5622">
              <w:rPr>
                <w:i/>
                <w:lang w:val="en-US"/>
              </w:rPr>
              <w:t>1</w:t>
            </w:r>
          </w:p>
        </w:tc>
      </w:tr>
      <w:tr w:rsidR="00FB5A39" w:rsidRPr="008345BA" w14:paraId="650F848D" w14:textId="77777777" w:rsidTr="000871FF">
        <w:tc>
          <w:tcPr>
            <w:tcW w:w="2474" w:type="dxa"/>
          </w:tcPr>
          <w:p w14:paraId="7CD397C1"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0871FF">
            <w:r w:rsidRPr="008345BA">
              <w:t>TimeStamp</w:t>
            </w:r>
          </w:p>
        </w:tc>
        <w:tc>
          <w:tcPr>
            <w:tcW w:w="2925" w:type="dxa"/>
          </w:tcPr>
          <w:p w14:paraId="14A79836" w14:textId="77777777" w:rsidR="00FB5A39" w:rsidRPr="004B6953" w:rsidRDefault="00FB5A39" w:rsidP="000871FF">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0871FF">
            <w:r w:rsidRPr="008345BA">
              <w:t>1</w:t>
            </w:r>
          </w:p>
        </w:tc>
      </w:tr>
      <w:tr w:rsidR="00FB5A39" w:rsidRPr="008345BA" w14:paraId="2E6C5CE9" w14:textId="77777777" w:rsidTr="000871FF">
        <w:tc>
          <w:tcPr>
            <w:tcW w:w="2474" w:type="dxa"/>
          </w:tcPr>
          <w:p w14:paraId="1F5CF06A"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0871FF">
            <w:r w:rsidRPr="008345BA">
              <w:t>URN</w:t>
            </w:r>
          </w:p>
        </w:tc>
        <w:tc>
          <w:tcPr>
            <w:tcW w:w="2925" w:type="dxa"/>
          </w:tcPr>
          <w:p w14:paraId="002E8279" w14:textId="77777777" w:rsidR="00FB5A39" w:rsidRPr="008345BA" w:rsidRDefault="00FB5A39" w:rsidP="000871F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0871FF">
            <w:pPr>
              <w:rPr>
                <w:rFonts w:cs="Arial"/>
              </w:rPr>
            </w:pPr>
          </w:p>
          <w:p w14:paraId="00B20F68" w14:textId="77777777" w:rsidR="00FB5A39" w:rsidRPr="008345BA" w:rsidRDefault="00FB5A39" w:rsidP="000871F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0871FF">
            <w:pPr>
              <w:rPr>
                <w:rFonts w:eastAsia="Arial Unicode MS" w:cs="Arial"/>
                <w:color w:val="000000"/>
                <w:lang w:val="en-US"/>
              </w:rPr>
            </w:pPr>
          </w:p>
          <w:p w14:paraId="5B1012CA" w14:textId="77777777" w:rsidR="00FB5A39" w:rsidRPr="008345BA" w:rsidRDefault="00FB5A39" w:rsidP="000871F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0871FF">
            <w:pPr>
              <w:rPr>
                <w:lang w:val="en-US"/>
              </w:rPr>
            </w:pPr>
            <w:r w:rsidRPr="008345BA">
              <w:rPr>
                <w:lang w:val="en-US"/>
              </w:rPr>
              <w:t>1</w:t>
            </w:r>
          </w:p>
        </w:tc>
      </w:tr>
      <w:tr w:rsidR="00FB5A39" w:rsidRPr="008345BA" w14:paraId="03BF8A5F" w14:textId="77777777" w:rsidTr="000871FF">
        <w:tc>
          <w:tcPr>
            <w:tcW w:w="2474" w:type="dxa"/>
            <w:shd w:val="clear" w:color="auto" w:fill="D9D9D9" w:themeFill="background1" w:themeFillShade="D9"/>
          </w:tcPr>
          <w:p w14:paraId="0E3524CC"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0871FF">
            <w:r w:rsidRPr="008345BA">
              <w:t>InformationOwnerType</w:t>
            </w:r>
          </w:p>
        </w:tc>
        <w:tc>
          <w:tcPr>
            <w:tcW w:w="2925" w:type="dxa"/>
            <w:shd w:val="clear" w:color="auto" w:fill="D9D9D9" w:themeFill="background1" w:themeFillShade="D9"/>
          </w:tcPr>
          <w:p w14:paraId="27FEA34B" w14:textId="77777777" w:rsidR="00FB5A39" w:rsidRPr="008345BA" w:rsidRDefault="00FB5A39" w:rsidP="000871FF"/>
        </w:tc>
        <w:tc>
          <w:tcPr>
            <w:tcW w:w="1617" w:type="dxa"/>
            <w:shd w:val="clear" w:color="auto" w:fill="D9D9D9" w:themeFill="background1" w:themeFillShade="D9"/>
          </w:tcPr>
          <w:p w14:paraId="6ECB2E63" w14:textId="77777777" w:rsidR="00FB5A39" w:rsidRPr="008345BA" w:rsidRDefault="00FB5A39" w:rsidP="000871FF">
            <w:r w:rsidRPr="008345BA">
              <w:t>1</w:t>
            </w:r>
          </w:p>
        </w:tc>
      </w:tr>
      <w:tr w:rsidR="00FB5A39" w:rsidRPr="008345BA" w14:paraId="0035E7A6" w14:textId="77777777" w:rsidTr="000871FF">
        <w:tc>
          <w:tcPr>
            <w:tcW w:w="2474" w:type="dxa"/>
          </w:tcPr>
          <w:p w14:paraId="662C2278"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0871FF">
            <w:r w:rsidRPr="008345BA">
              <w:t>IIType</w:t>
            </w:r>
          </w:p>
        </w:tc>
        <w:tc>
          <w:tcPr>
            <w:tcW w:w="2925" w:type="dxa"/>
          </w:tcPr>
          <w:p w14:paraId="38FC7577" w14:textId="77777777" w:rsidR="00FB5A39" w:rsidRPr="008345BA" w:rsidRDefault="00FB5A39" w:rsidP="000871F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0871FF"/>
        </w:tc>
        <w:tc>
          <w:tcPr>
            <w:tcW w:w="1617" w:type="dxa"/>
          </w:tcPr>
          <w:p w14:paraId="6DE4DE6D" w14:textId="77777777" w:rsidR="00FB5A39" w:rsidRPr="008345BA" w:rsidRDefault="00FB5A39" w:rsidP="000871FF">
            <w:pPr>
              <w:rPr>
                <w:lang w:val="en-US"/>
              </w:rPr>
            </w:pPr>
            <w:r w:rsidRPr="008345BA">
              <w:rPr>
                <w:lang w:val="en-US"/>
              </w:rPr>
              <w:t>1</w:t>
            </w:r>
          </w:p>
        </w:tc>
      </w:tr>
      <w:tr w:rsidR="00FB5A39" w:rsidRPr="008345BA" w14:paraId="153369B5" w14:textId="77777777" w:rsidTr="000871FF">
        <w:tc>
          <w:tcPr>
            <w:tcW w:w="2474" w:type="dxa"/>
          </w:tcPr>
          <w:p w14:paraId="2F047C16"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0871FF">
            <w:r>
              <w:t>String</w:t>
            </w:r>
          </w:p>
        </w:tc>
        <w:tc>
          <w:tcPr>
            <w:tcW w:w="2925" w:type="dxa"/>
          </w:tcPr>
          <w:p w14:paraId="0F46EA3B" w14:textId="77777777" w:rsidR="00FB5A39" w:rsidRPr="008345BA" w:rsidRDefault="00FB5A39"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0871FF">
            <w:pPr>
              <w:rPr>
                <w:lang w:val="en-US"/>
              </w:rPr>
            </w:pPr>
          </w:p>
        </w:tc>
      </w:tr>
      <w:tr w:rsidR="00FB5A39" w:rsidRPr="008345BA" w14:paraId="0E4E5659" w14:textId="77777777" w:rsidTr="000871FF">
        <w:tc>
          <w:tcPr>
            <w:tcW w:w="2474" w:type="dxa"/>
          </w:tcPr>
          <w:p w14:paraId="706AF275"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0871FF">
            <w:r>
              <w:t>String</w:t>
            </w:r>
          </w:p>
        </w:tc>
        <w:tc>
          <w:tcPr>
            <w:tcW w:w="2925" w:type="dxa"/>
          </w:tcPr>
          <w:p w14:paraId="42EC28B1" w14:textId="77777777" w:rsidR="00FB5A39" w:rsidRPr="008345BA" w:rsidRDefault="00FB5A39" w:rsidP="000871FF">
            <w:pPr>
              <w:rPr>
                <w:rFonts w:cs="Arial"/>
              </w:rPr>
            </w:pPr>
            <w:r>
              <w:rPr>
                <w:rFonts w:cs="Arial"/>
              </w:rPr>
              <w:t>Extension sätts till den HSA-id för aktuell vårdgivare</w:t>
            </w:r>
          </w:p>
        </w:tc>
        <w:tc>
          <w:tcPr>
            <w:tcW w:w="1617" w:type="dxa"/>
          </w:tcPr>
          <w:p w14:paraId="78E1ED02" w14:textId="77777777" w:rsidR="00FB5A39" w:rsidRPr="006701F1" w:rsidRDefault="00FB5A39" w:rsidP="000871FF"/>
        </w:tc>
      </w:tr>
      <w:tr w:rsidR="00FB5A39" w:rsidRPr="008345BA" w14:paraId="74A668F3" w14:textId="77777777" w:rsidTr="000871FF">
        <w:tc>
          <w:tcPr>
            <w:tcW w:w="2474" w:type="dxa"/>
            <w:shd w:val="clear" w:color="auto" w:fill="D9D9D9" w:themeFill="background1" w:themeFillShade="D9"/>
          </w:tcPr>
          <w:p w14:paraId="6E53481B" w14:textId="77777777" w:rsidR="00FB5A39" w:rsidRPr="008345BA" w:rsidRDefault="00FB5A39" w:rsidP="000871FF">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0871FF">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0871FF">
            <w:pPr>
              <w:rPr>
                <w:lang w:val="en-US"/>
              </w:rPr>
            </w:pPr>
          </w:p>
        </w:tc>
        <w:tc>
          <w:tcPr>
            <w:tcW w:w="1617" w:type="dxa"/>
            <w:shd w:val="clear" w:color="auto" w:fill="D9D9D9" w:themeFill="background1" w:themeFillShade="D9"/>
          </w:tcPr>
          <w:p w14:paraId="7EBB5B31" w14:textId="77777777" w:rsidR="00FB5A39" w:rsidRPr="008345BA" w:rsidRDefault="00FB5A39" w:rsidP="000871FF">
            <w:pPr>
              <w:rPr>
                <w:lang w:val="en-US"/>
              </w:rPr>
            </w:pPr>
            <w:r w:rsidRPr="008345BA">
              <w:rPr>
                <w:lang w:val="en-US"/>
              </w:rPr>
              <w:t>1</w:t>
            </w:r>
          </w:p>
        </w:tc>
      </w:tr>
      <w:tr w:rsidR="00FB5A39" w:rsidRPr="008345BA" w14:paraId="5F118F3E" w14:textId="77777777" w:rsidTr="000871FF">
        <w:tc>
          <w:tcPr>
            <w:tcW w:w="2474" w:type="dxa"/>
          </w:tcPr>
          <w:p w14:paraId="2F151FC0" w14:textId="77777777" w:rsidR="00FB5A39" w:rsidRPr="008345BA" w:rsidRDefault="00FB5A39" w:rsidP="000871F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0871FF">
            <w:pPr>
              <w:rPr>
                <w:lang w:val="en-US"/>
              </w:rPr>
            </w:pPr>
            <w:r w:rsidRPr="008345BA">
              <w:rPr>
                <w:lang w:val="en-US"/>
              </w:rPr>
              <w:t>IIType</w:t>
            </w:r>
          </w:p>
        </w:tc>
        <w:tc>
          <w:tcPr>
            <w:tcW w:w="2925" w:type="dxa"/>
          </w:tcPr>
          <w:p w14:paraId="53C275A7" w14:textId="77777777" w:rsidR="00FB5A39" w:rsidRDefault="00FB5A39" w:rsidP="000871FF">
            <w:r w:rsidRPr="008345BA">
              <w:t xml:space="preserve">Personens identitet av utförarrollen som är unik inom källsystemet. </w:t>
            </w:r>
          </w:p>
          <w:p w14:paraId="66286733" w14:textId="77777777" w:rsidR="00FB5A39" w:rsidRDefault="00FB5A39" w:rsidP="000871FF"/>
          <w:p w14:paraId="370C0012" w14:textId="77777777" w:rsidR="00FB5A39" w:rsidRDefault="00FB5A39" w:rsidP="000871FF">
            <w:r>
              <w:t>Lämnas tomt ifall</w:t>
            </w:r>
            <w:r w:rsidRPr="008345BA">
              <w:t xml:space="preserve"> observationen utförs av pat</w:t>
            </w:r>
            <w:r>
              <w:t>ienten själv eller annan person</w:t>
            </w:r>
          </w:p>
          <w:p w14:paraId="626B85A2" w14:textId="77777777" w:rsidR="00FB5A39" w:rsidRDefault="00FB5A39" w:rsidP="000871FF"/>
          <w:p w14:paraId="51F2828C" w14:textId="77777777" w:rsidR="00FB5A39" w:rsidRPr="00DE210C" w:rsidRDefault="00FB5A39" w:rsidP="000871FF">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0871FF">
            <w:r w:rsidRPr="008345BA">
              <w:lastRenderedPageBreak/>
              <w:t>0</w:t>
            </w:r>
            <w:proofErr w:type="gramStart"/>
            <w:r w:rsidRPr="008345BA">
              <w:t>..</w:t>
            </w:r>
            <w:proofErr w:type="gramEnd"/>
            <w:r w:rsidRPr="008345BA">
              <w:t>1</w:t>
            </w:r>
          </w:p>
        </w:tc>
      </w:tr>
      <w:tr w:rsidR="00FB5A39" w:rsidRPr="00612528" w14:paraId="0E301BA1" w14:textId="77777777" w:rsidTr="000871FF">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0871FF">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0871F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0871FF">
            <w:pPr>
              <w:rPr>
                <w:i/>
              </w:rPr>
            </w:pPr>
            <w:r w:rsidRPr="00612528">
              <w:rPr>
                <w:i/>
              </w:rPr>
              <w:t>1</w:t>
            </w:r>
          </w:p>
        </w:tc>
      </w:tr>
      <w:tr w:rsidR="00FB5A39" w:rsidRPr="00612528" w14:paraId="57119E31" w14:textId="77777777" w:rsidTr="000871FF">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0871F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0871FF">
            <w:pPr>
              <w:rPr>
                <w:i/>
              </w:rPr>
            </w:pPr>
            <w:r w:rsidRPr="00612528">
              <w:rPr>
                <w:i/>
              </w:rPr>
              <w:t>1</w:t>
            </w:r>
          </w:p>
        </w:tc>
      </w:tr>
      <w:tr w:rsidR="00FB5A39" w:rsidRPr="008345BA" w14:paraId="65EA30C1" w14:textId="77777777" w:rsidTr="000871FF">
        <w:tc>
          <w:tcPr>
            <w:tcW w:w="2474" w:type="dxa"/>
          </w:tcPr>
          <w:p w14:paraId="59EEA6B3" w14:textId="77777777" w:rsidR="00FB5A39" w:rsidRPr="008345BA" w:rsidRDefault="00FB5A39" w:rsidP="000871FF">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0871FF">
            <w:r w:rsidRPr="008345BA">
              <w:t>CVType</w:t>
            </w:r>
          </w:p>
        </w:tc>
        <w:tc>
          <w:tcPr>
            <w:tcW w:w="2925" w:type="dxa"/>
          </w:tcPr>
          <w:p w14:paraId="04C2D4AB" w14:textId="77777777" w:rsidR="00FB5A39" w:rsidRPr="008345BA" w:rsidRDefault="00FB5A39" w:rsidP="000871FF">
            <w:r w:rsidRPr="008345BA">
              <w:t>Beskriver utförarens roll.</w:t>
            </w:r>
          </w:p>
        </w:tc>
        <w:tc>
          <w:tcPr>
            <w:tcW w:w="1617" w:type="dxa"/>
          </w:tcPr>
          <w:p w14:paraId="41654A8F" w14:textId="77777777" w:rsidR="00FB5A39" w:rsidRPr="008345BA" w:rsidRDefault="00FB5A39" w:rsidP="000871FF">
            <w:r w:rsidRPr="008345BA">
              <w:t>1</w:t>
            </w:r>
          </w:p>
        </w:tc>
      </w:tr>
      <w:tr w:rsidR="00FB5A39" w:rsidRPr="000B3601" w14:paraId="2C4A2B2F" w14:textId="77777777" w:rsidTr="000871FF">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0871F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0871FF">
            <w:pPr>
              <w:rPr>
                <w:i/>
              </w:rPr>
            </w:pPr>
            <w:r w:rsidRPr="000B3601">
              <w:rPr>
                <w:i/>
              </w:rPr>
              <w:t>1</w:t>
            </w:r>
          </w:p>
        </w:tc>
      </w:tr>
      <w:tr w:rsidR="00FB5A39" w:rsidRPr="000B3601" w14:paraId="52897E60" w14:textId="77777777" w:rsidTr="000871FF">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0871F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0871FF">
            <w:pPr>
              <w:rPr>
                <w:i/>
              </w:rPr>
            </w:pPr>
            <w:r w:rsidRPr="000B3601">
              <w:rPr>
                <w:i/>
              </w:rPr>
              <w:t>1</w:t>
            </w:r>
          </w:p>
        </w:tc>
      </w:tr>
      <w:tr w:rsidR="00FB5A39" w:rsidRPr="000B3601" w14:paraId="6209F274" w14:textId="77777777" w:rsidTr="000871FF">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0871F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0871FF">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0871F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0871FF">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0871F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0871F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0871FF">
            <w:r w:rsidRPr="008345BA">
              <w:t>0</w:t>
            </w:r>
            <w:proofErr w:type="gramStart"/>
            <w:r w:rsidRPr="008345BA">
              <w:t>..</w:t>
            </w:r>
            <w:proofErr w:type="gramEnd"/>
            <w:r w:rsidRPr="008345BA">
              <w:t>1</w:t>
            </w:r>
          </w:p>
        </w:tc>
      </w:tr>
      <w:tr w:rsidR="00FB5A39" w:rsidRPr="008345BA" w14:paraId="08257EC7" w14:textId="77777777" w:rsidTr="000871FF">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0871F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0871FF">
            <w:r w:rsidRPr="008345BA">
              <w:t xml:space="preserve">Personens identitet av utförarrollen som är unik inom källsystemet. </w:t>
            </w:r>
          </w:p>
          <w:p w14:paraId="3772DD62" w14:textId="77777777" w:rsidR="00FB5A39" w:rsidRDefault="00FB5A39" w:rsidP="000871FF"/>
          <w:p w14:paraId="4CA3C1F5" w14:textId="77777777" w:rsidR="00FB5A39" w:rsidRDefault="00FB5A39" w:rsidP="000871FF">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0871FF"/>
          <w:p w14:paraId="679E34A6" w14:textId="77777777" w:rsidR="00FB5A39" w:rsidRPr="008345BA" w:rsidRDefault="00FB5A39" w:rsidP="000871FF">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0871FF">
            <w:r w:rsidRPr="008345BA">
              <w:t>0</w:t>
            </w:r>
            <w:proofErr w:type="gramStart"/>
            <w:r w:rsidRPr="008345BA">
              <w:t>..</w:t>
            </w:r>
            <w:proofErr w:type="gramEnd"/>
            <w:r w:rsidRPr="008345BA">
              <w:t>1</w:t>
            </w:r>
          </w:p>
        </w:tc>
      </w:tr>
      <w:tr w:rsidR="00FB5A39" w:rsidRPr="0012437B" w14:paraId="25CA1C93" w14:textId="77777777" w:rsidTr="000871FF">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0871FF">
            <w:pPr>
              <w:rPr>
                <w:i/>
              </w:rPr>
            </w:pPr>
            <w:r w:rsidRPr="0012437B">
              <w:rPr>
                <w:i/>
              </w:rPr>
              <w:t>KV OID för typ av identifierare:</w:t>
            </w:r>
          </w:p>
          <w:p w14:paraId="4314F9F8" w14:textId="77777777" w:rsidR="00FB5A39" w:rsidRPr="0012437B" w:rsidRDefault="00FB5A39" w:rsidP="000871FF">
            <w:pPr>
              <w:rPr>
                <w:i/>
              </w:rPr>
            </w:pPr>
          </w:p>
          <w:p w14:paraId="16C67544" w14:textId="5EDE2F56" w:rsidR="00FB5A39" w:rsidRPr="0012437B" w:rsidRDefault="000A77FA" w:rsidP="000871FF">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0871FF">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0871FF">
            <w:pPr>
              <w:rPr>
                <w:i/>
              </w:rPr>
            </w:pPr>
            <w:r w:rsidRPr="0012437B">
              <w:rPr>
                <w:i/>
              </w:rPr>
              <w:t>För nationella reservnummer (1.2.752.129.2.1.3.2).</w:t>
            </w:r>
          </w:p>
          <w:p w14:paraId="7DFF3F9A" w14:textId="77777777" w:rsidR="00FB5A39" w:rsidRPr="0012437B" w:rsidRDefault="00FB5A39" w:rsidP="000871FF">
            <w:pPr>
              <w:rPr>
                <w:i/>
              </w:rPr>
            </w:pPr>
          </w:p>
          <w:p w14:paraId="4437E8C3" w14:textId="21D269EF" w:rsidR="00FB5A39" w:rsidRPr="0012437B" w:rsidRDefault="000A77FA" w:rsidP="000871F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0871FF">
            <w:pPr>
              <w:rPr>
                <w:i/>
              </w:rPr>
            </w:pPr>
            <w:r w:rsidRPr="0012437B">
              <w:rPr>
                <w:i/>
              </w:rPr>
              <w:lastRenderedPageBreak/>
              <w:t>1</w:t>
            </w:r>
          </w:p>
        </w:tc>
      </w:tr>
      <w:tr w:rsidR="00FB5A39" w:rsidRPr="0012437B" w14:paraId="3965D067" w14:textId="77777777" w:rsidTr="000871FF">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0871FF">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0871FF">
            <w:pPr>
              <w:rPr>
                <w:i/>
              </w:rPr>
            </w:pPr>
            <w:r>
              <w:rPr>
                <w:i/>
              </w:rPr>
              <w:t>Personnummer/globalt reservnummer/</w:t>
            </w:r>
            <w:r w:rsidRPr="00FE0141">
              <w:rPr>
                <w:i/>
              </w:rPr>
              <w:t>samordningsnummer</w:t>
            </w:r>
            <w:r>
              <w:rPr>
                <w:i/>
              </w:rPr>
              <w:t>.</w:t>
            </w:r>
          </w:p>
          <w:p w14:paraId="75AD3034" w14:textId="77777777" w:rsidR="00FB5A39" w:rsidRDefault="00FB5A39" w:rsidP="000871FF">
            <w:pPr>
              <w:rPr>
                <w:i/>
              </w:rPr>
            </w:pPr>
          </w:p>
          <w:p w14:paraId="101F3C98"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0871FF">
            <w:pPr>
              <w:rPr>
                <w:i/>
              </w:rPr>
            </w:pPr>
            <w:r w:rsidRPr="0012437B">
              <w:rPr>
                <w:i/>
              </w:rPr>
              <w:t>1</w:t>
            </w:r>
          </w:p>
        </w:tc>
      </w:tr>
      <w:tr w:rsidR="00FB5A39" w:rsidRPr="008345BA" w14:paraId="1134CF67" w14:textId="77777777" w:rsidTr="000871FF">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0871F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0871FF">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0871F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0871FF">
            <w:r w:rsidRPr="008345BA">
              <w:t>0</w:t>
            </w:r>
            <w:proofErr w:type="gramStart"/>
            <w:r w:rsidRPr="008345BA">
              <w:t>..</w:t>
            </w:r>
            <w:proofErr w:type="gramEnd"/>
            <w:r w:rsidRPr="008345BA">
              <w:t>1</w:t>
            </w:r>
          </w:p>
        </w:tc>
      </w:tr>
      <w:tr w:rsidR="00FB5A39" w:rsidRPr="008345BA" w14:paraId="470DCE3B"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0871F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0871FF">
            <w:r w:rsidRPr="008345BA">
              <w:t>0</w:t>
            </w:r>
            <w:proofErr w:type="gramStart"/>
            <w:r w:rsidRPr="008345BA">
              <w:t>..</w:t>
            </w:r>
            <w:proofErr w:type="gramEnd"/>
            <w:r w:rsidRPr="008345BA">
              <w:t>1</w:t>
            </w:r>
          </w:p>
        </w:tc>
      </w:tr>
      <w:tr w:rsidR="00FB5A39" w:rsidRPr="008345BA" w14:paraId="5B29F9BE" w14:textId="77777777" w:rsidTr="000871FF">
        <w:tc>
          <w:tcPr>
            <w:tcW w:w="2474" w:type="dxa"/>
          </w:tcPr>
          <w:p w14:paraId="77AD8EFD"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0871FF">
            <w:r w:rsidRPr="008345BA">
              <w:t>IIType</w:t>
            </w:r>
          </w:p>
        </w:tc>
        <w:tc>
          <w:tcPr>
            <w:tcW w:w="2925" w:type="dxa"/>
          </w:tcPr>
          <w:p w14:paraId="13810BA7" w14:textId="77777777" w:rsidR="00FB5A39" w:rsidRPr="0028093A" w:rsidRDefault="00FB5A39" w:rsidP="000871FF">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0871FF">
            <w:r w:rsidRPr="008345BA">
              <w:t>1</w:t>
            </w:r>
          </w:p>
        </w:tc>
      </w:tr>
      <w:tr w:rsidR="00FB5A39" w:rsidRPr="0012437B" w14:paraId="555FA812" w14:textId="77777777" w:rsidTr="000871FF">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0871FF">
            <w:pPr>
              <w:rPr>
                <w:rFonts w:cs="Arial"/>
                <w:i/>
              </w:rPr>
            </w:pPr>
            <w:r w:rsidRPr="0012437B">
              <w:rPr>
                <w:rFonts w:cs="Arial"/>
                <w:i/>
              </w:rPr>
              <w:t>Root blir då</w:t>
            </w:r>
          </w:p>
          <w:p w14:paraId="661DFCB9" w14:textId="77777777" w:rsidR="00FB5A39" w:rsidRPr="0012437B"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0871FF">
            <w:pPr>
              <w:rPr>
                <w:i/>
              </w:rPr>
            </w:pPr>
            <w:r w:rsidRPr="0012437B">
              <w:rPr>
                <w:i/>
              </w:rPr>
              <w:t>1</w:t>
            </w:r>
          </w:p>
        </w:tc>
      </w:tr>
      <w:tr w:rsidR="00FB5A39" w:rsidRPr="0012437B" w14:paraId="2B5DAE4E" w14:textId="77777777" w:rsidTr="000871FF">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0871F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0871FF">
            <w:pPr>
              <w:rPr>
                <w:i/>
              </w:rPr>
            </w:pPr>
            <w:r w:rsidRPr="0012437B">
              <w:rPr>
                <w:i/>
              </w:rPr>
              <w:t>1</w:t>
            </w:r>
          </w:p>
        </w:tc>
      </w:tr>
      <w:tr w:rsidR="00FB5A39" w:rsidRPr="008345BA" w14:paraId="3C8E453A" w14:textId="77777777" w:rsidTr="000871FF">
        <w:tc>
          <w:tcPr>
            <w:tcW w:w="2474" w:type="dxa"/>
          </w:tcPr>
          <w:p w14:paraId="43F4AB6B"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0871FF">
            <w:r w:rsidRPr="008345BA">
              <w:t>String</w:t>
            </w:r>
          </w:p>
        </w:tc>
        <w:tc>
          <w:tcPr>
            <w:tcW w:w="2925" w:type="dxa"/>
          </w:tcPr>
          <w:p w14:paraId="5343157E" w14:textId="77777777" w:rsidR="00FB5A39" w:rsidRPr="008345BA" w:rsidRDefault="00FB5A39" w:rsidP="000871FF">
            <w:r w:rsidRPr="008345BA">
              <w:rPr>
                <w:rFonts w:cs="Arial"/>
              </w:rPr>
              <w:t>Vårdenhetens namn till vilken observationen är knuten.</w:t>
            </w:r>
          </w:p>
        </w:tc>
        <w:tc>
          <w:tcPr>
            <w:tcW w:w="1617" w:type="dxa"/>
          </w:tcPr>
          <w:p w14:paraId="4F9C5C50" w14:textId="77777777" w:rsidR="00FB5A39" w:rsidRPr="008345BA" w:rsidRDefault="00FB5A39" w:rsidP="000871FF">
            <w:r w:rsidRPr="008345BA">
              <w:t>0</w:t>
            </w:r>
            <w:proofErr w:type="gramStart"/>
            <w:r w:rsidRPr="008345BA">
              <w:t>..</w:t>
            </w:r>
            <w:proofErr w:type="gramEnd"/>
            <w:r w:rsidRPr="008345BA">
              <w:t>1</w:t>
            </w:r>
          </w:p>
        </w:tc>
      </w:tr>
      <w:tr w:rsidR="00FB5A39" w:rsidRPr="008345BA" w14:paraId="4A95A2F6"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0871F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0871F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0871FF">
            <w:r w:rsidRPr="000D2F72">
              <w:t>1</w:t>
            </w:r>
          </w:p>
        </w:tc>
      </w:tr>
      <w:tr w:rsidR="00FB5A39" w:rsidRPr="008345BA" w14:paraId="55DDC7C6" w14:textId="77777777" w:rsidTr="000871FF">
        <w:tc>
          <w:tcPr>
            <w:tcW w:w="2474" w:type="dxa"/>
          </w:tcPr>
          <w:p w14:paraId="69998597" w14:textId="77777777" w:rsidR="00FB5A39" w:rsidRPr="00B75512" w:rsidRDefault="00FB5A39" w:rsidP="000871F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0871FF">
            <w:r w:rsidRPr="00B75512">
              <w:t>IIType</w:t>
            </w:r>
          </w:p>
        </w:tc>
        <w:tc>
          <w:tcPr>
            <w:tcW w:w="2925" w:type="dxa"/>
          </w:tcPr>
          <w:p w14:paraId="3A84936F" w14:textId="77777777" w:rsidR="00FB5A39" w:rsidRPr="00FD7E4D" w:rsidRDefault="00FB5A39" w:rsidP="000871F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0871FF">
            <w:r w:rsidRPr="00B75512">
              <w:t>1</w:t>
            </w:r>
          </w:p>
        </w:tc>
      </w:tr>
      <w:tr w:rsidR="00FB5A39" w:rsidRPr="00715592" w14:paraId="4FD6449F" w14:textId="77777777" w:rsidTr="000871FF">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0871F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0871FF">
            <w:pPr>
              <w:rPr>
                <w:rFonts w:cs="Arial"/>
                <w:i/>
              </w:rPr>
            </w:pPr>
            <w:r w:rsidRPr="00715592">
              <w:rPr>
                <w:rFonts w:cs="Arial"/>
                <w:i/>
              </w:rPr>
              <w:t>Root blir då</w:t>
            </w:r>
          </w:p>
          <w:p w14:paraId="1051AC19" w14:textId="77777777" w:rsidR="00FB5A39" w:rsidRPr="00715592"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0871FF">
            <w:pPr>
              <w:rPr>
                <w:i/>
              </w:rPr>
            </w:pPr>
            <w:r w:rsidRPr="00715592">
              <w:rPr>
                <w:i/>
              </w:rPr>
              <w:t>1</w:t>
            </w:r>
          </w:p>
        </w:tc>
      </w:tr>
      <w:tr w:rsidR="00FB5A39" w:rsidRPr="00715592" w14:paraId="6B2D724B" w14:textId="77777777" w:rsidTr="000871FF">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0871FF">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0871F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0871FF">
            <w:pPr>
              <w:rPr>
                <w:i/>
              </w:rPr>
            </w:pPr>
            <w:r w:rsidRPr="00715592">
              <w:rPr>
                <w:i/>
              </w:rPr>
              <w:t>1</w:t>
            </w:r>
          </w:p>
        </w:tc>
      </w:tr>
      <w:tr w:rsidR="00FB5A39" w:rsidRPr="008345BA" w14:paraId="1AC05A50" w14:textId="77777777" w:rsidTr="000871FF">
        <w:tc>
          <w:tcPr>
            <w:tcW w:w="2474" w:type="dxa"/>
          </w:tcPr>
          <w:p w14:paraId="0EE842D6" w14:textId="77777777" w:rsidR="00FB5A39" w:rsidRPr="00B75512" w:rsidRDefault="00FB5A39" w:rsidP="000871F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0871FF">
            <w:r>
              <w:t>String</w:t>
            </w:r>
          </w:p>
        </w:tc>
        <w:tc>
          <w:tcPr>
            <w:tcW w:w="2925" w:type="dxa"/>
          </w:tcPr>
          <w:p w14:paraId="0C9B02C6" w14:textId="77777777" w:rsidR="00FB5A39" w:rsidRPr="00A4027B" w:rsidRDefault="00FB5A39" w:rsidP="000871F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0871FF">
            <w:r>
              <w:t>0</w:t>
            </w:r>
            <w:proofErr w:type="gramStart"/>
            <w:r>
              <w:t>..</w:t>
            </w:r>
            <w:proofErr w:type="gramEnd"/>
            <w:r w:rsidRPr="00B75512">
              <w:t>1</w:t>
            </w:r>
          </w:p>
        </w:tc>
      </w:tr>
      <w:tr w:rsidR="00FB5A39" w:rsidRPr="008967B8" w14:paraId="6622E3E8" w14:textId="77777777" w:rsidTr="000871FF">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0871FF">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0871FF">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0871FF">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0871FF">
            <w:pPr>
              <w:rPr>
                <w:b/>
              </w:rPr>
            </w:pPr>
            <w:r>
              <w:rPr>
                <w:b/>
              </w:rPr>
              <w:t>1</w:t>
            </w:r>
          </w:p>
        </w:tc>
      </w:tr>
      <w:tr w:rsidR="00FB5A39" w:rsidRPr="00122981" w14:paraId="1F723910" w14:textId="77777777" w:rsidTr="000871FF">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0871FF">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0871FF">
            <w:pPr>
              <w:rPr>
                <w:rFonts w:cs="Arial"/>
              </w:rPr>
            </w:pPr>
            <w:r w:rsidRPr="002919E0">
              <w:rPr>
                <w:rFonts w:cs="Arial"/>
              </w:rPr>
              <w:t>OK = operationen genomförd utan fel</w:t>
            </w:r>
          </w:p>
          <w:p w14:paraId="0ED4AA47" w14:textId="77777777" w:rsidR="00FB5A39" w:rsidRPr="002919E0" w:rsidRDefault="00FB5A39" w:rsidP="000871FF">
            <w:pPr>
              <w:rPr>
                <w:rFonts w:cs="Arial"/>
              </w:rPr>
            </w:pPr>
            <w:r w:rsidRPr="002919E0">
              <w:rPr>
                <w:rFonts w:cs="Arial"/>
              </w:rPr>
              <w:t xml:space="preserve">ERROR = Fel vid operationen. Felet beskrivs i elementet comment </w:t>
            </w:r>
          </w:p>
          <w:p w14:paraId="0F952C74" w14:textId="77777777" w:rsidR="00FB5A39" w:rsidRPr="002919E0" w:rsidRDefault="00FB5A39" w:rsidP="000871FF">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0871FF">
            <w:r w:rsidRPr="002919E0">
              <w:t>1</w:t>
            </w:r>
            <w:proofErr w:type="gramStart"/>
            <w:r w:rsidRPr="002919E0">
              <w:t>..</w:t>
            </w:r>
            <w:proofErr w:type="gramEnd"/>
            <w:r w:rsidRPr="002919E0">
              <w:t>1</w:t>
            </w:r>
          </w:p>
        </w:tc>
      </w:tr>
      <w:tr w:rsidR="00FB5A39" w:rsidRPr="00122981" w14:paraId="516AE145" w14:textId="77777777" w:rsidTr="000871FF">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0871FF">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0871FF">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0871FF">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Pr="0012298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7777777" w:rsidR="003E0D54" w:rsidRPr="008345BA" w:rsidRDefault="003E0D54" w:rsidP="00C2464A">
            <w:pPr>
              <w:rPr>
                <w:b/>
                <w:szCs w:val="20"/>
              </w:rPr>
            </w:pPr>
            <w:r w:rsidRPr="008345BA">
              <w:rPr>
                <w:szCs w:val="20"/>
              </w:rPr>
              <w:t>timePeriod</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77777777" w:rsidR="003E0D54" w:rsidRPr="00FE0141" w:rsidRDefault="003E0D54" w:rsidP="00C2464A">
            <w:pPr>
              <w:rPr>
                <w:i/>
                <w:szCs w:val="20"/>
              </w:rPr>
            </w:pPr>
            <w:r w:rsidRPr="00FE0141">
              <w:rPr>
                <w:i/>
                <w:szCs w:val="20"/>
              </w:rPr>
              <w:lastRenderedPageBreak/>
              <w:t>timePeriod.start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77777777" w:rsidR="003E0D54" w:rsidRPr="00FE0141" w:rsidRDefault="003E0D54" w:rsidP="00C2464A">
            <w:pPr>
              <w:rPr>
                <w:i/>
                <w:szCs w:val="20"/>
              </w:rPr>
            </w:pPr>
            <w:r w:rsidRPr="00FE0141">
              <w:rPr>
                <w:i/>
                <w:szCs w:val="20"/>
              </w:rPr>
              <w:t>timePeriod.end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5FC3DB7D" w:rsidR="003E0D54" w:rsidRPr="00E601DC" w:rsidRDefault="003E0D54" w:rsidP="00C2464A">
            <w:pPr>
              <w:rPr>
                <w:szCs w:val="20"/>
              </w:rPr>
            </w:pP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0335C253" w14:textId="77777777" w:rsidR="003E0D54" w:rsidRPr="008345BA" w:rsidRDefault="003E0D54" w:rsidP="00C2464A">
            <w:r>
              <w:t xml:space="preserve">Används när man vill söka upp ett specifikt källsystem </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3DA9965" w14:textId="77777777" w:rsidR="008204A4" w:rsidRPr="008345BA" w:rsidRDefault="008204A4" w:rsidP="001D6CA0">
            <w:r>
              <w:t xml:space="preserve">Används när man vill söka upp en specifik vårdgivare </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58B3F73E" w14:textId="4DE9C340" w:rsidR="003E0D54" w:rsidRPr="0028093A"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lastRenderedPageBreak/>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Det kodade värdet anger vilken typ av apparat det 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 xml:space="preserve">medicinsk apparat </w:t>
            </w:r>
            <w:r>
              <w:rPr>
                <w:rFonts w:cs="Arial"/>
                <w:i/>
                <w:szCs w:val="20"/>
              </w:rPr>
              <w:lastRenderedPageBreak/>
              <w:t>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lastRenderedPageBreak/>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lastRenderedPageBreak/>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lastRenderedPageBreak/>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 xml:space="preserve">DMODID = Leveranssättbenämning (t.ex. </w:t>
            </w:r>
            <w:r w:rsidRPr="00DF0641">
              <w:rPr>
                <w:rFonts w:cs="Arial"/>
                <w:i/>
                <w:szCs w:val="20"/>
              </w:rPr>
              <w:lastRenderedPageBreak/>
              <w:t>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w:t>
            </w:r>
            <w:r w:rsidRPr="00964D8F">
              <w:rPr>
                <w:rFonts w:cs="Arial"/>
                <w:szCs w:val="20"/>
              </w:rPr>
              <w:lastRenderedPageBreak/>
              <w:t xml:space="preserve">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lastRenderedPageBreak/>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t>../PatientType.dateOfBir</w:t>
            </w:r>
            <w:r w:rsidRPr="008345BA">
              <w:rPr>
                <w:rFonts w:eastAsia="Batang"/>
                <w:szCs w:val="20"/>
                <w:lang w:val="en-GB"/>
              </w:rPr>
              <w:lastRenderedPageBreak/>
              <w:t>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lastRenderedPageBreak/>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w:t>
            </w:r>
            <w:r w:rsidRPr="008345BA">
              <w:rPr>
                <w:rFonts w:cs="Arial"/>
                <w:szCs w:val="20"/>
              </w:rPr>
              <w:lastRenderedPageBreak/>
              <w:t xml:space="preserve">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lastRenderedPageBreak/>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 xml:space="preserve">Extension sätts till HSA-id för det system inom vilket ID:t i huvudklassen är unikt + ”:” + </w:t>
            </w:r>
            <w:r w:rsidRPr="00AC5622">
              <w:rPr>
                <w:rFonts w:cs="Arial"/>
                <w:i/>
                <w:szCs w:val="20"/>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lastRenderedPageBreak/>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lastRenderedPageBreak/>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77777777"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ska användas och anges med minst</w:t>
      </w:r>
      <w:r w:rsidRPr="0042071F">
        <w:rPr>
          <w:szCs w:val="20"/>
          <w:lang w:eastAsia="sv-SE"/>
        </w:rPr>
        <w:t xml:space="preserve"> </w:t>
      </w:r>
      <w:r w:rsidRPr="00D95209">
        <w:rPr>
          <w:i/>
          <w:szCs w:val="20"/>
          <w:lang w:eastAsia="sv-SE"/>
        </w:rPr>
        <w:t>CareUnitType.id</w:t>
      </w:r>
      <w:r>
        <w:t>.</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0871FF">
        <w:tc>
          <w:tcPr>
            <w:tcW w:w="2474" w:type="dxa"/>
            <w:shd w:val="clear" w:color="auto" w:fill="D9D9D9" w:themeFill="background1" w:themeFillShade="D9"/>
          </w:tcPr>
          <w:p w14:paraId="0B80CCD2" w14:textId="77777777" w:rsidR="00F31B70" w:rsidRPr="00AE6A8E" w:rsidRDefault="00F31B70" w:rsidP="000871FF">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0871FF">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0871FF">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0871FF">
            <w:pPr>
              <w:rPr>
                <w:b/>
              </w:rPr>
            </w:pPr>
            <w:r w:rsidRPr="00AE6A8E">
              <w:rPr>
                <w:b/>
              </w:rPr>
              <w:t>Kardinalitet</w:t>
            </w:r>
          </w:p>
        </w:tc>
      </w:tr>
      <w:tr w:rsidR="00F31B70" w:rsidRPr="00C7011C" w14:paraId="75BD18F9" w14:textId="77777777" w:rsidTr="000871FF">
        <w:tc>
          <w:tcPr>
            <w:tcW w:w="2474" w:type="dxa"/>
          </w:tcPr>
          <w:p w14:paraId="346DCE1A" w14:textId="4D5E621F" w:rsidR="00F31B70" w:rsidRPr="00C7011C" w:rsidRDefault="00F31B70" w:rsidP="000871FF">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0871FF">
            <w:pPr>
              <w:spacing w:before="40" w:after="40"/>
              <w:rPr>
                <w:rFonts w:eastAsia="Batang"/>
                <w:szCs w:val="20"/>
              </w:rPr>
            </w:pPr>
          </w:p>
        </w:tc>
        <w:tc>
          <w:tcPr>
            <w:tcW w:w="2925" w:type="dxa"/>
          </w:tcPr>
          <w:p w14:paraId="5A6F1C35" w14:textId="77777777" w:rsidR="00F31B70" w:rsidRPr="00A4027B" w:rsidRDefault="00F31B70" w:rsidP="000871FF">
            <w:pPr>
              <w:spacing w:before="40" w:after="40"/>
              <w:rPr>
                <w:rFonts w:eastAsia="Batang"/>
                <w:szCs w:val="20"/>
              </w:rPr>
            </w:pPr>
          </w:p>
        </w:tc>
        <w:tc>
          <w:tcPr>
            <w:tcW w:w="1617" w:type="dxa"/>
          </w:tcPr>
          <w:p w14:paraId="7399FE49" w14:textId="38E7128C" w:rsidR="00F31B70" w:rsidRPr="00757049" w:rsidRDefault="00F31B70" w:rsidP="000871FF">
            <w:pPr>
              <w:spacing w:before="40" w:after="40"/>
              <w:rPr>
                <w:rFonts w:eastAsia="Batang"/>
                <w:b/>
                <w:szCs w:val="20"/>
              </w:rPr>
            </w:pPr>
          </w:p>
        </w:tc>
      </w:tr>
      <w:tr w:rsidR="00F31B70" w:rsidRPr="008345BA" w14:paraId="34B42166" w14:textId="77777777" w:rsidTr="000871FF">
        <w:tc>
          <w:tcPr>
            <w:tcW w:w="2474" w:type="dxa"/>
            <w:shd w:val="clear" w:color="auto" w:fill="D9D9D9" w:themeFill="background1" w:themeFillShade="D9"/>
          </w:tcPr>
          <w:p w14:paraId="7273FC5E" w14:textId="77777777" w:rsidR="00F31B70" w:rsidRPr="00475CAA" w:rsidRDefault="00F31B70" w:rsidP="000871FF">
            <w:r>
              <w:rPr>
                <w:lang w:eastAsia="sv-SE"/>
              </w:rPr>
              <w:t>measurement</w:t>
            </w:r>
          </w:p>
        </w:tc>
        <w:tc>
          <w:tcPr>
            <w:tcW w:w="2506" w:type="dxa"/>
            <w:shd w:val="clear" w:color="auto" w:fill="D9D9D9" w:themeFill="background1" w:themeFillShade="D9"/>
          </w:tcPr>
          <w:p w14:paraId="66A5A259" w14:textId="77777777" w:rsidR="00F31B70" w:rsidRPr="00475CAA" w:rsidRDefault="00F31B70" w:rsidP="000871FF">
            <w:r>
              <w:t>MeasurementType</w:t>
            </w:r>
          </w:p>
        </w:tc>
        <w:tc>
          <w:tcPr>
            <w:tcW w:w="2925" w:type="dxa"/>
            <w:shd w:val="clear" w:color="auto" w:fill="D9D9D9" w:themeFill="background1" w:themeFillShade="D9"/>
          </w:tcPr>
          <w:p w14:paraId="7B522870" w14:textId="77777777" w:rsidR="00F31B70" w:rsidRPr="008345BA" w:rsidRDefault="00F31B70" w:rsidP="000871FF"/>
        </w:tc>
        <w:tc>
          <w:tcPr>
            <w:tcW w:w="1617" w:type="dxa"/>
            <w:shd w:val="clear" w:color="auto" w:fill="D9D9D9" w:themeFill="background1" w:themeFillShade="D9"/>
          </w:tcPr>
          <w:p w14:paraId="19E65769" w14:textId="77777777" w:rsidR="00F31B70" w:rsidRPr="008345BA" w:rsidRDefault="00F31B70" w:rsidP="000871FF">
            <w:r>
              <w:t>1</w:t>
            </w:r>
          </w:p>
        </w:tc>
      </w:tr>
      <w:tr w:rsidR="00F31B70" w:rsidRPr="00B75512" w14:paraId="5E9E6BA7" w14:textId="77777777" w:rsidTr="000871FF">
        <w:tc>
          <w:tcPr>
            <w:tcW w:w="2474" w:type="dxa"/>
          </w:tcPr>
          <w:p w14:paraId="7D72201D" w14:textId="77777777" w:rsidR="00F31B70" w:rsidRPr="001A7570" w:rsidRDefault="00F31B70" w:rsidP="000871FF">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0871FF">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0871FF">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0871FF">
            <w:pPr>
              <w:rPr>
                <w:rFonts w:eastAsia="Batang"/>
                <w:szCs w:val="20"/>
              </w:rPr>
            </w:pPr>
            <w:r>
              <w:rPr>
                <w:rFonts w:eastAsia="Batang"/>
                <w:szCs w:val="20"/>
              </w:rPr>
              <w:t>1</w:t>
            </w:r>
          </w:p>
        </w:tc>
      </w:tr>
      <w:tr w:rsidR="00F31B70" w:rsidRPr="00C038EC" w14:paraId="4889F5EF" w14:textId="77777777" w:rsidTr="000871FF">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0871FF">
            <w:pPr>
              <w:rPr>
                <w:rFonts w:cs="Arial"/>
                <w:i/>
                <w:szCs w:val="20"/>
              </w:rPr>
            </w:pPr>
            <w:r w:rsidRPr="00C038EC">
              <w:rPr>
                <w:rFonts w:cs="Arial"/>
                <w:i/>
                <w:szCs w:val="20"/>
              </w:rPr>
              <w:t>Root blir då</w:t>
            </w:r>
          </w:p>
          <w:p w14:paraId="71F3796C" w14:textId="77777777" w:rsidR="00F31B70" w:rsidRPr="00C038EC" w:rsidRDefault="00F31B70" w:rsidP="000871FF">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CB0BB06" w14:textId="77777777" w:rsidTr="000871FF">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0871FF">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0871FF">
            <w:pPr>
              <w:rPr>
                <w:rFonts w:eastAsia="Batang"/>
                <w:i/>
                <w:szCs w:val="20"/>
              </w:rPr>
            </w:pPr>
            <w:r w:rsidRPr="00C038EC">
              <w:rPr>
                <w:rFonts w:eastAsia="Batang"/>
                <w:i/>
                <w:szCs w:val="20"/>
              </w:rPr>
              <w:t>1</w:t>
            </w:r>
          </w:p>
        </w:tc>
      </w:tr>
      <w:tr w:rsidR="00F31B70" w:rsidRPr="00B75512" w14:paraId="373B8111" w14:textId="77777777" w:rsidTr="000871FF">
        <w:tc>
          <w:tcPr>
            <w:tcW w:w="2474" w:type="dxa"/>
          </w:tcPr>
          <w:p w14:paraId="63039D69"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0871FF">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0871FF">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0871FF">
            <w:pPr>
              <w:rPr>
                <w:rFonts w:eastAsia="Batang"/>
                <w:szCs w:val="20"/>
              </w:rPr>
            </w:pPr>
            <w:r>
              <w:rPr>
                <w:rFonts w:eastAsia="Batang"/>
                <w:szCs w:val="20"/>
              </w:rPr>
              <w:t>1</w:t>
            </w:r>
          </w:p>
        </w:tc>
      </w:tr>
      <w:tr w:rsidR="00F31B70" w:rsidRPr="00C038EC" w14:paraId="33BFDA9C" w14:textId="77777777" w:rsidTr="000871FF">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06D1C309" w14:textId="77777777" w:rsidTr="000871FF">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0871FF">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5118FA4A" w14:textId="77777777" w:rsidTr="000871FF">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0871FF">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0871FF">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0871FF">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0871FF">
        <w:tc>
          <w:tcPr>
            <w:tcW w:w="2474" w:type="dxa"/>
          </w:tcPr>
          <w:p w14:paraId="633014BA"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0871FF">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0871FF">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0871FF">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0871FF">
            <w:pPr>
              <w:rPr>
                <w:rFonts w:eastAsia="Batang"/>
                <w:szCs w:val="20"/>
              </w:rPr>
            </w:pPr>
            <w:r>
              <w:rPr>
                <w:rFonts w:eastAsia="Batang"/>
                <w:szCs w:val="20"/>
              </w:rPr>
              <w:lastRenderedPageBreak/>
              <w:t>1</w:t>
            </w:r>
          </w:p>
        </w:tc>
      </w:tr>
      <w:tr w:rsidR="00F31B70" w:rsidRPr="00C038EC" w14:paraId="7B5ECF2C" w14:textId="77777777" w:rsidTr="000871FF">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0871FF">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0871FF">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99A778E" w14:textId="77777777" w:rsidTr="000871FF">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0871FF">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0871FF">
        <w:tc>
          <w:tcPr>
            <w:tcW w:w="2474" w:type="dxa"/>
          </w:tcPr>
          <w:p w14:paraId="75E960FE" w14:textId="77777777" w:rsidR="00F31B70" w:rsidRPr="001A7570" w:rsidRDefault="00F31B70" w:rsidP="000871FF">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0871FF">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0871FF">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0871F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0871FF">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0871FF">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168C1D3F" w14:textId="77777777" w:rsidTr="000871FF">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0871FF">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0871F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4483C100" w14:textId="77777777" w:rsidTr="000871FF">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0871FF">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0871FF">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0871FF">
        <w:tc>
          <w:tcPr>
            <w:tcW w:w="2474" w:type="dxa"/>
          </w:tcPr>
          <w:p w14:paraId="74AE6622"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0871FF">
            <w:pPr>
              <w:rPr>
                <w:rFonts w:eastAsia="Batang"/>
                <w:szCs w:val="20"/>
              </w:rPr>
            </w:pPr>
            <w:r w:rsidRPr="001A7570">
              <w:rPr>
                <w:rFonts w:eastAsia="Batang"/>
                <w:szCs w:val="20"/>
              </w:rPr>
              <w:t>PQType</w:t>
            </w:r>
          </w:p>
        </w:tc>
        <w:tc>
          <w:tcPr>
            <w:tcW w:w="2925" w:type="dxa"/>
          </w:tcPr>
          <w:p w14:paraId="1824EB79" w14:textId="77777777" w:rsidR="00F31B70" w:rsidRDefault="00F31B70" w:rsidP="000871FF">
            <w:pPr>
              <w:rPr>
                <w:rFonts w:eastAsia="Batang"/>
                <w:szCs w:val="20"/>
              </w:rPr>
            </w:pPr>
            <w:r>
              <w:rPr>
                <w:rFonts w:eastAsia="Batang"/>
                <w:szCs w:val="20"/>
              </w:rPr>
              <w:t>Fysikaliskt värde.</w:t>
            </w:r>
          </w:p>
          <w:p w14:paraId="5B6A4BBC" w14:textId="77777777" w:rsidR="00F31B70" w:rsidRDefault="00F31B70" w:rsidP="000871FF">
            <w:pPr>
              <w:rPr>
                <w:rFonts w:eastAsia="Batang"/>
                <w:szCs w:val="20"/>
              </w:rPr>
            </w:pPr>
          </w:p>
          <w:p w14:paraId="17E84FC7" w14:textId="77777777" w:rsidR="00F31B70" w:rsidRPr="001A7570" w:rsidRDefault="00F31B70" w:rsidP="000871FF">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0871FF">
            <w:pPr>
              <w:rPr>
                <w:rFonts w:eastAsia="Batang"/>
                <w:szCs w:val="20"/>
              </w:rPr>
            </w:pPr>
            <w:r>
              <w:rPr>
                <w:rFonts w:eastAsia="Batang"/>
                <w:szCs w:val="20"/>
              </w:rPr>
              <w:t>1</w:t>
            </w:r>
          </w:p>
        </w:tc>
      </w:tr>
      <w:tr w:rsidR="00F31B70" w:rsidRPr="00C038EC" w14:paraId="4C85915B" w14:textId="77777777" w:rsidTr="000871FF">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0871FF">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0871FF">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7C1EE34" w14:textId="77777777" w:rsidTr="000871FF">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0871FF">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0871FF">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0871FF">
            <w:pPr>
              <w:rPr>
                <w:rFonts w:eastAsia="Batang"/>
                <w:i/>
                <w:szCs w:val="20"/>
              </w:rPr>
            </w:pPr>
            <w:r w:rsidRPr="00C038EC">
              <w:rPr>
                <w:rFonts w:eastAsia="Batang"/>
                <w:i/>
                <w:szCs w:val="20"/>
              </w:rPr>
              <w:t>1</w:t>
            </w:r>
          </w:p>
        </w:tc>
      </w:tr>
      <w:tr w:rsidR="00F31B70" w:rsidRPr="00B3537C" w14:paraId="297FEBF6" w14:textId="77777777" w:rsidTr="000871FF">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0871FF">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0871FF">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0871FF">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0871FF">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0871FF">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0871FF">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00BB8A89" w14:textId="77777777" w:rsidTr="000871FF">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0871FF">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2FB81167" w14:textId="77777777" w:rsidTr="000871FF">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0871FF">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0871FF">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0871FF">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0871FF">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0871FF">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0871FF">
        <w:tc>
          <w:tcPr>
            <w:tcW w:w="2474" w:type="dxa"/>
          </w:tcPr>
          <w:p w14:paraId="13CE593C" w14:textId="77777777" w:rsidR="00F31B70" w:rsidRPr="00816C5C" w:rsidRDefault="00F31B70" w:rsidP="000871FF">
            <w:r w:rsidRPr="00816C5C">
              <w:lastRenderedPageBreak/>
              <w:t>measurementType.approvedForPatient</w:t>
            </w:r>
          </w:p>
        </w:tc>
        <w:tc>
          <w:tcPr>
            <w:tcW w:w="2506" w:type="dxa"/>
          </w:tcPr>
          <w:p w14:paraId="6E420AC4" w14:textId="77777777" w:rsidR="00F31B70" w:rsidRPr="008345BA" w:rsidRDefault="00F31B70" w:rsidP="000871FF">
            <w:r>
              <w:t>Boolean</w:t>
            </w:r>
          </w:p>
        </w:tc>
        <w:tc>
          <w:tcPr>
            <w:tcW w:w="2925" w:type="dxa"/>
          </w:tcPr>
          <w:p w14:paraId="76A3F557" w14:textId="77777777" w:rsidR="00F31B70" w:rsidRPr="008345BA" w:rsidRDefault="00F31B70"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0871FF">
            <w:r>
              <w:t>1</w:t>
            </w:r>
          </w:p>
        </w:tc>
      </w:tr>
      <w:tr w:rsidR="00F31B70" w:rsidRPr="00864746" w14:paraId="17876589" w14:textId="77777777" w:rsidTr="000871FF">
        <w:tc>
          <w:tcPr>
            <w:tcW w:w="2474" w:type="dxa"/>
            <w:shd w:val="clear" w:color="auto" w:fill="D9D9D9" w:themeFill="background1" w:themeFillShade="D9"/>
          </w:tcPr>
          <w:p w14:paraId="1AC3C5A4" w14:textId="77777777" w:rsidR="00F31B70" w:rsidRPr="00C9666E" w:rsidRDefault="00F31B70" w:rsidP="000871FF">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0871FF">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0871FF">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0871F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0871FF">
        <w:tc>
          <w:tcPr>
            <w:tcW w:w="2474" w:type="dxa"/>
          </w:tcPr>
          <w:p w14:paraId="404EFB62" w14:textId="77777777" w:rsidR="00F31B70" w:rsidRPr="00C9666E" w:rsidRDefault="00F31B70" w:rsidP="000871F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0871FF">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0871FF">
            <w:pPr>
              <w:rPr>
                <w:rFonts w:cs="Arial"/>
                <w:szCs w:val="20"/>
              </w:rPr>
            </w:pPr>
            <w:r>
              <w:rPr>
                <w:rFonts w:cs="Arial"/>
                <w:szCs w:val="20"/>
              </w:rPr>
              <w:t>GSIN nummer följt av kodnummer.</w:t>
            </w:r>
          </w:p>
        </w:tc>
        <w:tc>
          <w:tcPr>
            <w:tcW w:w="1617" w:type="dxa"/>
          </w:tcPr>
          <w:p w14:paraId="066D59CB" w14:textId="77777777" w:rsidR="00F31B70" w:rsidRPr="00C9666E" w:rsidRDefault="00F31B70" w:rsidP="000871F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0871FF">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0871F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2AE829C6" w14:textId="77777777" w:rsidTr="000871FF">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0871FF">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0871FF">
            <w:pPr>
              <w:rPr>
                <w:rFonts w:eastAsia="Batang"/>
                <w:i/>
                <w:szCs w:val="20"/>
              </w:rPr>
            </w:pPr>
            <w:r w:rsidRPr="00C038EC">
              <w:rPr>
                <w:rFonts w:eastAsia="Batang"/>
                <w:i/>
                <w:szCs w:val="20"/>
              </w:rPr>
              <w:t>1</w:t>
            </w:r>
          </w:p>
        </w:tc>
      </w:tr>
      <w:tr w:rsidR="00F31B70" w:rsidRPr="00D96D4F" w14:paraId="2F9978D2" w14:textId="77777777" w:rsidTr="000871FF">
        <w:tc>
          <w:tcPr>
            <w:tcW w:w="2474" w:type="dxa"/>
          </w:tcPr>
          <w:p w14:paraId="27976A3F" w14:textId="77777777" w:rsidR="00F31B70" w:rsidRPr="00B75512" w:rsidRDefault="00F31B70" w:rsidP="000871F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0871FF">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0871FF">
            <w:pPr>
              <w:rPr>
                <w:rFonts w:cs="Arial"/>
              </w:rPr>
            </w:pPr>
            <w:r w:rsidRPr="00091F1D">
              <w:rPr>
                <w:rFonts w:cs="Arial"/>
                <w:szCs w:val="20"/>
              </w:rPr>
              <w:t>Det kodade värdet anger vilken typ av apparat det gäller.</w:t>
            </w:r>
          </w:p>
          <w:p w14:paraId="0CD5082F" w14:textId="77777777" w:rsidR="00F31B70" w:rsidRPr="00091F1D" w:rsidRDefault="00F31B70" w:rsidP="000871FF">
            <w:pPr>
              <w:rPr>
                <w:rFonts w:cs="Arial"/>
              </w:rPr>
            </w:pPr>
          </w:p>
        </w:tc>
        <w:tc>
          <w:tcPr>
            <w:tcW w:w="1617" w:type="dxa"/>
          </w:tcPr>
          <w:p w14:paraId="63A798B0" w14:textId="77777777" w:rsidR="00F31B70" w:rsidRPr="00D96D4F" w:rsidRDefault="00F31B70" w:rsidP="000871FF">
            <w:pPr>
              <w:rPr>
                <w:rFonts w:eastAsia="Batang"/>
                <w:szCs w:val="20"/>
                <w:lang w:val="en-US"/>
              </w:rPr>
            </w:pPr>
            <w:r>
              <w:rPr>
                <w:rFonts w:eastAsia="Batang"/>
                <w:szCs w:val="20"/>
                <w:lang w:val="en-US"/>
              </w:rPr>
              <w:t>0..1</w:t>
            </w:r>
          </w:p>
        </w:tc>
      </w:tr>
      <w:tr w:rsidR="00F31B70" w:rsidRPr="00C038EC" w14:paraId="0FC6FF85" w14:textId="77777777" w:rsidTr="000871FF">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0871FF">
            <w:pPr>
              <w:rPr>
                <w:rFonts w:eastAsia="Batang"/>
                <w:i/>
                <w:szCs w:val="20"/>
                <w:lang w:val="en-US"/>
              </w:rPr>
            </w:pPr>
            <w:r w:rsidRPr="00C038EC">
              <w:rPr>
                <w:rFonts w:eastAsia="Batang"/>
                <w:i/>
                <w:szCs w:val="20"/>
                <w:lang w:val="en-US"/>
              </w:rPr>
              <w:t>1</w:t>
            </w:r>
          </w:p>
        </w:tc>
      </w:tr>
      <w:tr w:rsidR="00F31B70" w:rsidRPr="00C038EC" w14:paraId="0C9CA350" w14:textId="77777777" w:rsidTr="000871FF">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0871FF">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0871F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0871F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0871FF">
            <w:pPr>
              <w:rPr>
                <w:rFonts w:eastAsia="Batang"/>
                <w:i/>
                <w:szCs w:val="20"/>
                <w:lang w:val="en-US"/>
              </w:rPr>
            </w:pPr>
            <w:r w:rsidRPr="007C05D8">
              <w:rPr>
                <w:rFonts w:eastAsia="Batang"/>
                <w:i/>
                <w:szCs w:val="20"/>
                <w:lang w:val="en-US"/>
              </w:rPr>
              <w:t>1</w:t>
            </w:r>
          </w:p>
        </w:tc>
      </w:tr>
      <w:tr w:rsidR="00F31B70" w:rsidRPr="00C038EC" w14:paraId="6A254B3A" w14:textId="77777777" w:rsidTr="000871FF">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5A86DA91" w14:textId="77777777" w:rsidTr="000871FF">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79A89C81" w14:textId="77777777" w:rsidTr="000871FF">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0871F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0871FF">
        <w:tc>
          <w:tcPr>
            <w:tcW w:w="2474" w:type="dxa"/>
          </w:tcPr>
          <w:p w14:paraId="5488FA52" w14:textId="77777777" w:rsidR="00F31B70" w:rsidRPr="009B5733" w:rsidRDefault="00F31B70" w:rsidP="000871FF">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0871FF">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0871FF">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0871F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0871FF">
        <w:tc>
          <w:tcPr>
            <w:tcW w:w="2474" w:type="dxa"/>
            <w:shd w:val="clear" w:color="auto" w:fill="D9D9D9" w:themeFill="background1" w:themeFillShade="D9"/>
          </w:tcPr>
          <w:p w14:paraId="5A35BFAE" w14:textId="77777777" w:rsidR="00F31B70" w:rsidRPr="009B5733" w:rsidRDefault="00F31B70" w:rsidP="000871FF">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0871FF">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0871FF">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0871F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0871FF">
        <w:tc>
          <w:tcPr>
            <w:tcW w:w="2474" w:type="dxa"/>
          </w:tcPr>
          <w:p w14:paraId="4A8AE58B" w14:textId="77777777" w:rsidR="00F31B70" w:rsidRPr="00894EEA" w:rsidRDefault="00F31B70" w:rsidP="000871FF">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0871FF">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0871FF">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0871FF">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0871FF">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0871FF">
            <w:pPr>
              <w:rPr>
                <w:rFonts w:cs="Arial"/>
                <w:i/>
                <w:szCs w:val="20"/>
              </w:rPr>
            </w:pPr>
            <w:r w:rsidRPr="0087117C">
              <w:rPr>
                <w:rFonts w:cs="Arial"/>
                <w:i/>
                <w:szCs w:val="20"/>
              </w:rPr>
              <w:t>Root blir då</w:t>
            </w:r>
          </w:p>
          <w:p w14:paraId="1F46BF9F" w14:textId="77777777" w:rsidR="00F31B70" w:rsidRPr="0087117C"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0871FF">
            <w:pPr>
              <w:rPr>
                <w:rFonts w:eastAsia="Batang"/>
                <w:i/>
                <w:szCs w:val="20"/>
              </w:rPr>
            </w:pPr>
            <w:r w:rsidRPr="0087117C">
              <w:rPr>
                <w:rFonts w:eastAsia="Batang"/>
                <w:i/>
                <w:szCs w:val="20"/>
              </w:rPr>
              <w:t>1</w:t>
            </w:r>
          </w:p>
        </w:tc>
      </w:tr>
      <w:tr w:rsidR="00F31B70" w:rsidRPr="0087117C" w14:paraId="04FB69AC" w14:textId="77777777" w:rsidTr="000871FF">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0871FF">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0871F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0871FF">
            <w:pPr>
              <w:rPr>
                <w:rFonts w:eastAsia="Batang"/>
                <w:i/>
                <w:szCs w:val="20"/>
              </w:rPr>
            </w:pPr>
            <w:r w:rsidRPr="0087117C">
              <w:rPr>
                <w:rFonts w:eastAsia="Batang"/>
                <w:i/>
                <w:szCs w:val="20"/>
              </w:rPr>
              <w:t>1</w:t>
            </w:r>
          </w:p>
        </w:tc>
      </w:tr>
      <w:tr w:rsidR="00F31B70" w:rsidRPr="00D96D4F" w14:paraId="0983EDA9" w14:textId="77777777" w:rsidTr="000871FF">
        <w:tc>
          <w:tcPr>
            <w:tcW w:w="2474" w:type="dxa"/>
          </w:tcPr>
          <w:p w14:paraId="3C119781" w14:textId="77777777" w:rsidR="00F31B70" w:rsidRPr="00B75512" w:rsidRDefault="00F31B70" w:rsidP="000871FF">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0871FF">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0871FF">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0871FF">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0871FF">
            <w:pPr>
              <w:rPr>
                <w:rFonts w:eastAsia="Batang"/>
                <w:szCs w:val="20"/>
                <w:lang w:val="en-US"/>
              </w:rPr>
            </w:pPr>
            <w:r>
              <w:rPr>
                <w:rFonts w:eastAsia="Batang"/>
                <w:szCs w:val="20"/>
                <w:lang w:val="en-US"/>
              </w:rPr>
              <w:t>1</w:t>
            </w:r>
          </w:p>
        </w:tc>
      </w:tr>
      <w:tr w:rsidR="00F31B70" w:rsidRPr="008345BA" w14:paraId="458A5A86" w14:textId="77777777" w:rsidTr="000871FF">
        <w:tc>
          <w:tcPr>
            <w:tcW w:w="2474" w:type="dxa"/>
          </w:tcPr>
          <w:p w14:paraId="25412A96" w14:textId="77777777" w:rsidR="00F31B70" w:rsidRPr="008345BA" w:rsidRDefault="00F31B70" w:rsidP="000871FF">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0871FF">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0871FF">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C74AA6" w14:paraId="72F7B2CB" w14:textId="77777777" w:rsidTr="000871FF">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0871FF">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0871FF">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0871FF">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0871FF">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0871FF">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0871FF">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0871FF">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0871FF">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0871FF">
            <w:pPr>
              <w:rPr>
                <w:rFonts w:eastAsia="Batang"/>
                <w:i/>
                <w:szCs w:val="20"/>
              </w:rPr>
            </w:pPr>
            <w:r w:rsidRPr="0058291B">
              <w:rPr>
                <w:rFonts w:eastAsia="Batang"/>
                <w:i/>
                <w:szCs w:val="20"/>
              </w:rPr>
              <w:t>1</w:t>
            </w:r>
          </w:p>
        </w:tc>
      </w:tr>
      <w:tr w:rsidR="00F31B70" w:rsidRPr="00C74AA6" w14:paraId="4337618A" w14:textId="77777777" w:rsidTr="000871FF">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0871FF">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0871FF">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0871FF">
            <w:pPr>
              <w:rPr>
                <w:rFonts w:cs="Arial"/>
                <w:i/>
                <w:szCs w:val="20"/>
              </w:rPr>
            </w:pPr>
          </w:p>
          <w:p w14:paraId="0EE0B776" w14:textId="77777777" w:rsidR="00F31B70" w:rsidRPr="003A2BE3" w:rsidRDefault="00F31B70" w:rsidP="000871FF">
            <w:pPr>
              <w:rPr>
                <w:rFonts w:cs="Arial"/>
                <w:i/>
                <w:szCs w:val="20"/>
              </w:rPr>
            </w:pPr>
            <w:r w:rsidRPr="003A2BE3">
              <w:rPr>
                <w:rFonts w:cs="Arial"/>
                <w:i/>
                <w:szCs w:val="20"/>
              </w:rPr>
              <w:t>KV Healthcare Service Location (HL7) med OID</w:t>
            </w:r>
          </w:p>
          <w:p w14:paraId="5DEAEC07" w14:textId="77777777" w:rsidR="00F31B70" w:rsidRPr="00235F93" w:rsidRDefault="00F31B70" w:rsidP="000871FF">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0871FF">
            <w:pPr>
              <w:rPr>
                <w:rFonts w:eastAsia="Batang"/>
                <w:i/>
                <w:szCs w:val="20"/>
                <w:lang w:val="en-US"/>
              </w:rPr>
            </w:pPr>
            <w:r w:rsidRPr="00C74AA6">
              <w:rPr>
                <w:rFonts w:eastAsia="Batang"/>
                <w:i/>
                <w:szCs w:val="20"/>
                <w:lang w:val="en-US"/>
              </w:rPr>
              <w:t>1</w:t>
            </w:r>
          </w:p>
        </w:tc>
      </w:tr>
      <w:tr w:rsidR="00F31B70" w:rsidRPr="00C74AA6" w14:paraId="4488A24C" w14:textId="77777777" w:rsidTr="000871FF">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0871FF">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B957540" w14:textId="77777777" w:rsidTr="000871FF">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0871FF">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A08E968" w14:textId="77777777" w:rsidTr="000871FF">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0871FF">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0871FF">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0871F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0871FF">
        <w:tc>
          <w:tcPr>
            <w:tcW w:w="2474" w:type="dxa"/>
          </w:tcPr>
          <w:p w14:paraId="12EEED36" w14:textId="77777777" w:rsidR="00F31B70" w:rsidRPr="009B5733" w:rsidRDefault="00F31B70" w:rsidP="000871FF">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0871FF">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0871FF">
            <w:pPr>
              <w:rPr>
                <w:rFonts w:cs="Arial"/>
                <w:i/>
                <w:szCs w:val="20"/>
              </w:rPr>
            </w:pPr>
            <w:r>
              <w:rPr>
                <w:rFonts w:cs="Arial"/>
                <w:i/>
              </w:rPr>
              <w:t>Själva adressen anges.</w:t>
            </w:r>
          </w:p>
        </w:tc>
        <w:tc>
          <w:tcPr>
            <w:tcW w:w="1617" w:type="dxa"/>
          </w:tcPr>
          <w:p w14:paraId="29351021" w14:textId="77777777" w:rsidR="00F31B70" w:rsidRPr="009B5733" w:rsidRDefault="00F31B70" w:rsidP="000871FF">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0871FF">
        <w:tc>
          <w:tcPr>
            <w:tcW w:w="2474" w:type="dxa"/>
          </w:tcPr>
          <w:p w14:paraId="0711C14F" w14:textId="77777777" w:rsidR="00F31B70" w:rsidRPr="00C74AA6" w:rsidRDefault="00F31B70" w:rsidP="000871FF">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0871FF">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0871FF">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0871FF">
            <w:pPr>
              <w:rPr>
                <w:rFonts w:eastAsia="Batang"/>
                <w:i/>
                <w:szCs w:val="20"/>
                <w:lang w:val="en-US"/>
              </w:rPr>
            </w:pPr>
            <w:r>
              <w:rPr>
                <w:rFonts w:eastAsia="Batang"/>
                <w:i/>
                <w:szCs w:val="20"/>
                <w:lang w:val="en-US"/>
              </w:rPr>
              <w:t>1</w:t>
            </w:r>
          </w:p>
        </w:tc>
      </w:tr>
      <w:tr w:rsidR="00F31B70" w:rsidRPr="00964D8F" w14:paraId="3E3D20DB" w14:textId="77777777" w:rsidTr="000871FF">
        <w:tc>
          <w:tcPr>
            <w:tcW w:w="2474" w:type="dxa"/>
          </w:tcPr>
          <w:p w14:paraId="3EDD501D" w14:textId="77777777" w:rsidR="00F31B70" w:rsidRPr="00964D8F" w:rsidRDefault="00F31B70" w:rsidP="000871FF">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0871FF">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0871FF">
            <w:pPr>
              <w:rPr>
                <w:rFonts w:eastAsia="Batang"/>
                <w:i/>
                <w:szCs w:val="20"/>
                <w:lang w:val="en-GB"/>
              </w:rPr>
            </w:pPr>
          </w:p>
        </w:tc>
        <w:tc>
          <w:tcPr>
            <w:tcW w:w="2925" w:type="dxa"/>
          </w:tcPr>
          <w:p w14:paraId="376B2AD8"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0871FF">
            <w:pPr>
              <w:rPr>
                <w:rFonts w:cs="Arial"/>
                <w:i/>
                <w:color w:val="000000"/>
                <w:szCs w:val="20"/>
                <w:lang w:eastAsia="sv-SE"/>
              </w:rPr>
            </w:pPr>
          </w:p>
          <w:p w14:paraId="23E5A973" w14:textId="77777777" w:rsidR="00F31B70" w:rsidRPr="00DF0641" w:rsidRDefault="00F31B70" w:rsidP="000871FF">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0871FF">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0871FF">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0871FF">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0871FF">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0871FF">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0871FF">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0871FF">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0871FF">
            <w:pPr>
              <w:rPr>
                <w:rFonts w:cs="Arial"/>
                <w:i/>
                <w:szCs w:val="20"/>
              </w:rPr>
            </w:pPr>
            <w:r w:rsidRPr="00DF0641">
              <w:rPr>
                <w:rFonts w:cs="Arial"/>
                <w:i/>
                <w:szCs w:val="20"/>
              </w:rPr>
              <w:t>DMOD = Leveranssätt (t.ex. "postutdelning", "postbox")</w:t>
            </w:r>
          </w:p>
          <w:p w14:paraId="14CF3436" w14:textId="77777777" w:rsidR="00F31B70" w:rsidRPr="00DF0641" w:rsidRDefault="00F31B70" w:rsidP="000871FF">
            <w:pPr>
              <w:rPr>
                <w:rFonts w:cs="Arial"/>
                <w:i/>
                <w:szCs w:val="20"/>
              </w:rPr>
            </w:pPr>
            <w:r w:rsidRPr="00DF0641">
              <w:rPr>
                <w:rFonts w:cs="Arial"/>
                <w:i/>
                <w:szCs w:val="20"/>
              </w:rPr>
              <w:t>DMODID = Leveranssättbenämning (t.ex. postbox "2683")</w:t>
            </w:r>
          </w:p>
          <w:p w14:paraId="6C12A5A6" w14:textId="77777777" w:rsidR="00F31B70" w:rsidRPr="00DF0641" w:rsidRDefault="00F31B70" w:rsidP="000871FF">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0871FF">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0871FF">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0871FF">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0871FF">
            <w:pPr>
              <w:rPr>
                <w:rFonts w:cs="Arial"/>
                <w:i/>
                <w:szCs w:val="20"/>
              </w:rPr>
            </w:pPr>
            <w:r w:rsidRPr="00DF0641">
              <w:rPr>
                <w:rFonts w:cs="Arial"/>
                <w:i/>
                <w:szCs w:val="20"/>
              </w:rPr>
              <w:t>STR = Gatunamn (namnet samt typen av gatan)</w:t>
            </w:r>
          </w:p>
          <w:p w14:paraId="1B38C004" w14:textId="77777777" w:rsidR="00F31B70" w:rsidRPr="00DF0641" w:rsidRDefault="00F31B70" w:rsidP="000871FF">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0871FF">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0871FF">
            <w:pPr>
              <w:rPr>
                <w:rFonts w:cs="Arial"/>
                <w:i/>
                <w:szCs w:val="20"/>
              </w:rPr>
            </w:pPr>
            <w:r w:rsidRPr="00DF0641">
              <w:rPr>
                <w:rFonts w:cs="Arial"/>
                <w:i/>
                <w:szCs w:val="20"/>
              </w:rPr>
              <w:t>DIR = Riktning (t.ex. N, S, W, E)</w:t>
            </w:r>
          </w:p>
          <w:p w14:paraId="73260824" w14:textId="77777777" w:rsidR="00F31B70" w:rsidRPr="00DF0641" w:rsidRDefault="00F31B70" w:rsidP="000871FF">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0871FF">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0871FF">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0871FF">
            <w:pPr>
              <w:rPr>
                <w:rFonts w:cs="Arial"/>
                <w:i/>
                <w:szCs w:val="20"/>
              </w:rPr>
            </w:pPr>
            <w:r w:rsidRPr="00DF0641">
              <w:rPr>
                <w:rFonts w:cs="Arial"/>
                <w:i/>
                <w:szCs w:val="20"/>
              </w:rPr>
              <w:t>CNT = Land</w:t>
            </w:r>
          </w:p>
          <w:p w14:paraId="2D4F16CB" w14:textId="77777777" w:rsidR="00F31B70" w:rsidRPr="00DF0641" w:rsidRDefault="00F31B70" w:rsidP="000871FF">
            <w:pPr>
              <w:rPr>
                <w:rFonts w:cs="Arial"/>
                <w:i/>
                <w:szCs w:val="20"/>
              </w:rPr>
            </w:pPr>
            <w:r w:rsidRPr="00DF0641">
              <w:rPr>
                <w:rFonts w:cs="Arial"/>
                <w:i/>
                <w:szCs w:val="20"/>
              </w:rPr>
              <w:t>CPA = Län</w:t>
            </w:r>
          </w:p>
          <w:p w14:paraId="4E2A2B15" w14:textId="77777777" w:rsidR="00F31B70" w:rsidRPr="00DF0641" w:rsidRDefault="00F31B70" w:rsidP="000871FF">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0871FF">
            <w:pPr>
              <w:rPr>
                <w:rFonts w:cs="Arial"/>
                <w:i/>
                <w:szCs w:val="20"/>
              </w:rPr>
            </w:pPr>
            <w:r w:rsidRPr="00DF0641">
              <w:rPr>
                <w:rFonts w:cs="Arial"/>
                <w:i/>
                <w:szCs w:val="20"/>
              </w:rPr>
              <w:t>CTY = Postort</w:t>
            </w:r>
          </w:p>
          <w:p w14:paraId="67E21966" w14:textId="77777777" w:rsidR="00F31B70" w:rsidRPr="00DF0641" w:rsidRDefault="00F31B70" w:rsidP="000871FF">
            <w:pPr>
              <w:rPr>
                <w:rFonts w:cs="Arial"/>
                <w:i/>
                <w:szCs w:val="20"/>
              </w:rPr>
            </w:pPr>
            <w:r w:rsidRPr="00DF0641">
              <w:rPr>
                <w:rFonts w:cs="Arial"/>
                <w:i/>
                <w:szCs w:val="20"/>
              </w:rPr>
              <w:t>POB = Postbox</w:t>
            </w:r>
          </w:p>
          <w:p w14:paraId="67F54B39" w14:textId="77777777" w:rsidR="00F31B70" w:rsidRPr="00DF0641" w:rsidRDefault="00F31B70" w:rsidP="000871FF">
            <w:pPr>
              <w:rPr>
                <w:rFonts w:cs="Arial"/>
                <w:i/>
                <w:szCs w:val="20"/>
              </w:rPr>
            </w:pPr>
            <w:r w:rsidRPr="00DF0641">
              <w:rPr>
                <w:rFonts w:cs="Arial"/>
                <w:i/>
                <w:szCs w:val="20"/>
              </w:rPr>
              <w:t>ZIP = Postnummer</w:t>
            </w:r>
          </w:p>
          <w:p w14:paraId="4853BC7F" w14:textId="77777777" w:rsidR="00F31B70" w:rsidRPr="00DF0641" w:rsidRDefault="00F31B70" w:rsidP="000871FF">
            <w:pPr>
              <w:rPr>
                <w:rFonts w:cs="Arial"/>
                <w:i/>
                <w:szCs w:val="20"/>
              </w:rPr>
            </w:pPr>
            <w:r w:rsidRPr="00DF0641">
              <w:rPr>
                <w:rFonts w:cs="Arial"/>
                <w:i/>
                <w:szCs w:val="20"/>
              </w:rPr>
              <w:t>PRE = Distriktsområde</w:t>
            </w:r>
          </w:p>
          <w:p w14:paraId="4F733877" w14:textId="77777777" w:rsidR="00F31B70" w:rsidRPr="00964D8F" w:rsidRDefault="00F31B70" w:rsidP="000871FF">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0871FF">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0871FF">
        <w:tc>
          <w:tcPr>
            <w:tcW w:w="2474" w:type="dxa"/>
          </w:tcPr>
          <w:p w14:paraId="4A224DDF" w14:textId="77777777" w:rsidR="00F31B70" w:rsidRPr="00964D8F" w:rsidRDefault="00F31B70" w:rsidP="000871FF">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0871FF">
            <w:pPr>
              <w:rPr>
                <w:rFonts w:eastAsia="Batang"/>
                <w:szCs w:val="20"/>
              </w:rPr>
            </w:pPr>
            <w:r>
              <w:rPr>
                <w:rFonts w:eastAsia="Batang"/>
                <w:szCs w:val="20"/>
              </w:rPr>
              <w:t>TelType</w:t>
            </w:r>
          </w:p>
        </w:tc>
        <w:tc>
          <w:tcPr>
            <w:tcW w:w="2925" w:type="dxa"/>
          </w:tcPr>
          <w:p w14:paraId="5299B45A" w14:textId="77777777" w:rsidR="00F31B70" w:rsidRPr="008345BA" w:rsidRDefault="00F31B70" w:rsidP="000871FF">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0871FF">
            <w:pPr>
              <w:rPr>
                <w:rFonts w:cs="Arial"/>
                <w:szCs w:val="20"/>
              </w:rPr>
            </w:pPr>
          </w:p>
          <w:p w14:paraId="7D25AA25" w14:textId="77777777" w:rsidR="00F31B70" w:rsidRPr="008345BA" w:rsidRDefault="00F31B70" w:rsidP="000871FF">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B81FE2" w14:paraId="5324C173" w14:textId="77777777" w:rsidTr="000871FF">
        <w:tc>
          <w:tcPr>
            <w:tcW w:w="2474" w:type="dxa"/>
          </w:tcPr>
          <w:p w14:paraId="3A0D011B" w14:textId="77777777" w:rsidR="00F31B70" w:rsidRPr="00B81FE2" w:rsidRDefault="00F31B70" w:rsidP="000871FF">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0871FF">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0871FF">
            <w:pPr>
              <w:rPr>
                <w:rFonts w:cs="Arial"/>
                <w:i/>
                <w:szCs w:val="20"/>
              </w:rPr>
            </w:pPr>
          </w:p>
          <w:p w14:paraId="6F33E977" w14:textId="77777777" w:rsidR="00F31B70" w:rsidRPr="00B81FE2" w:rsidRDefault="00F31B70" w:rsidP="000871FF">
            <w:pPr>
              <w:rPr>
                <w:rFonts w:cs="Arial"/>
                <w:i/>
                <w:szCs w:val="20"/>
              </w:rPr>
            </w:pPr>
            <w:r w:rsidRPr="00B81FE2">
              <w:rPr>
                <w:rFonts w:cs="Arial"/>
                <w:i/>
                <w:szCs w:val="20"/>
              </w:rPr>
              <w:t>voice = Nummer för att föra ett röstsamtal</w:t>
            </w:r>
          </w:p>
          <w:p w14:paraId="35907E7B" w14:textId="77777777" w:rsidR="00F31B70" w:rsidRPr="00B81FE2" w:rsidRDefault="00F31B70" w:rsidP="000871FF">
            <w:pPr>
              <w:rPr>
                <w:rFonts w:cs="Arial"/>
                <w:i/>
                <w:szCs w:val="20"/>
                <w:lang w:val="en-US"/>
              </w:rPr>
            </w:pPr>
            <w:r w:rsidRPr="00B81FE2">
              <w:rPr>
                <w:rFonts w:cs="Arial"/>
                <w:i/>
                <w:szCs w:val="20"/>
                <w:lang w:val="en-US"/>
              </w:rPr>
              <w:t>fax = Faxnummer</w:t>
            </w:r>
          </w:p>
          <w:p w14:paraId="0350FF17" w14:textId="77777777" w:rsidR="00F31B70" w:rsidRPr="00B81FE2" w:rsidRDefault="00F31B70" w:rsidP="000871FF">
            <w:pPr>
              <w:rPr>
                <w:rFonts w:cs="Arial"/>
                <w:i/>
                <w:szCs w:val="20"/>
                <w:lang w:val="en-US"/>
              </w:rPr>
            </w:pPr>
            <w:r w:rsidRPr="00B81FE2">
              <w:rPr>
                <w:rFonts w:cs="Arial"/>
                <w:i/>
                <w:szCs w:val="20"/>
                <w:lang w:val="en-US"/>
              </w:rPr>
              <w:t>data = E-post adress</w:t>
            </w:r>
          </w:p>
          <w:p w14:paraId="5556D6FE" w14:textId="77777777" w:rsidR="00F31B70" w:rsidRPr="00B81FE2" w:rsidRDefault="00F31B70" w:rsidP="000871FF">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B81FE2" w14:paraId="6D5E1FFD" w14:textId="77777777" w:rsidTr="000871FF">
        <w:tc>
          <w:tcPr>
            <w:tcW w:w="2474" w:type="dxa"/>
          </w:tcPr>
          <w:p w14:paraId="441E3E75" w14:textId="77777777" w:rsidR="00F31B70" w:rsidRPr="00B81FE2" w:rsidRDefault="00F31B70" w:rsidP="000871FF">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0871FF">
            <w:pPr>
              <w:rPr>
                <w:rFonts w:eastAsia="Batang"/>
                <w:i/>
                <w:szCs w:val="20"/>
              </w:rPr>
            </w:pPr>
            <w:r>
              <w:rPr>
                <w:rFonts w:eastAsia="Batang"/>
                <w:i/>
                <w:szCs w:val="20"/>
              </w:rPr>
              <w:t>String</w:t>
            </w:r>
          </w:p>
        </w:tc>
        <w:tc>
          <w:tcPr>
            <w:tcW w:w="2925" w:type="dxa"/>
          </w:tcPr>
          <w:p w14:paraId="06404BA8" w14:textId="77777777" w:rsidR="00F31B70" w:rsidRPr="00B81FE2" w:rsidRDefault="00F31B70" w:rsidP="000871FF">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8345BA" w14:paraId="5BCA3682" w14:textId="77777777" w:rsidTr="000871FF">
        <w:tc>
          <w:tcPr>
            <w:tcW w:w="2474" w:type="dxa"/>
            <w:shd w:val="clear" w:color="auto" w:fill="D9D9D9" w:themeFill="background1" w:themeFillShade="D9"/>
          </w:tcPr>
          <w:p w14:paraId="4EFE2492" w14:textId="77777777" w:rsidR="00F31B70" w:rsidRPr="008345BA" w:rsidRDefault="00F31B70" w:rsidP="000871FF">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0871FF">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04FCDD3" w14:textId="77777777" w:rsidTr="000871FF">
        <w:tc>
          <w:tcPr>
            <w:tcW w:w="2474" w:type="dxa"/>
          </w:tcPr>
          <w:p w14:paraId="779A1109" w14:textId="77777777" w:rsidR="00F31B70" w:rsidRPr="00A21F75" w:rsidRDefault="00F31B70" w:rsidP="000871FF">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0871FF">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0871FF">
            <w:pPr>
              <w:rPr>
                <w:rFonts w:eastAsia="Batang"/>
                <w:szCs w:val="20"/>
              </w:rPr>
            </w:pPr>
            <w:r w:rsidRPr="008345BA">
              <w:rPr>
                <w:rFonts w:eastAsia="Batang"/>
                <w:szCs w:val="20"/>
              </w:rPr>
              <w:t>1</w:t>
            </w:r>
          </w:p>
        </w:tc>
      </w:tr>
      <w:tr w:rsidR="00F31B70" w:rsidRPr="000D472E" w14:paraId="162C2510" w14:textId="77777777" w:rsidTr="000871FF">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0871FF">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0871FF">
            <w:pPr>
              <w:rPr>
                <w:i/>
                <w:szCs w:val="20"/>
              </w:rPr>
            </w:pPr>
            <w:r w:rsidRPr="00FE0141">
              <w:rPr>
                <w:i/>
                <w:szCs w:val="20"/>
              </w:rPr>
              <w:t>KV OID för typ av identifierare:</w:t>
            </w:r>
          </w:p>
          <w:p w14:paraId="58D9365A" w14:textId="77777777" w:rsidR="00F31B70" w:rsidRPr="000D472E" w:rsidRDefault="00F31B70" w:rsidP="000871FF">
            <w:pPr>
              <w:rPr>
                <w:i/>
                <w:szCs w:val="20"/>
              </w:rPr>
            </w:pPr>
          </w:p>
          <w:p w14:paraId="20070459" w14:textId="09D1A1A4" w:rsidR="00F31B70" w:rsidRPr="000D472E" w:rsidRDefault="000A77FA" w:rsidP="000871FF">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0871FF">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0871FF">
            <w:pPr>
              <w:rPr>
                <w:rFonts w:eastAsia="Batang"/>
                <w:i/>
                <w:szCs w:val="20"/>
              </w:rPr>
            </w:pPr>
            <w:r w:rsidRPr="000D472E">
              <w:rPr>
                <w:rFonts w:eastAsia="Batang"/>
                <w:i/>
                <w:szCs w:val="20"/>
              </w:rPr>
              <w:lastRenderedPageBreak/>
              <w:t>1</w:t>
            </w:r>
          </w:p>
        </w:tc>
      </w:tr>
      <w:tr w:rsidR="00F31B70" w:rsidRPr="000D472E" w14:paraId="0945FE54" w14:textId="77777777" w:rsidTr="000871FF">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0871FF">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0871FF">
            <w:pPr>
              <w:rPr>
                <w:i/>
                <w:szCs w:val="20"/>
              </w:rPr>
            </w:pPr>
          </w:p>
          <w:p w14:paraId="1FF08DEE"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0871FF">
            <w:pPr>
              <w:rPr>
                <w:rFonts w:eastAsia="Batang"/>
                <w:i/>
                <w:szCs w:val="20"/>
              </w:rPr>
            </w:pPr>
            <w:r w:rsidRPr="000D472E">
              <w:rPr>
                <w:rFonts w:eastAsia="Batang"/>
                <w:i/>
                <w:szCs w:val="20"/>
              </w:rPr>
              <w:t>1</w:t>
            </w:r>
          </w:p>
        </w:tc>
      </w:tr>
      <w:tr w:rsidR="00F31B70" w:rsidRPr="008345BA" w14:paraId="12487006" w14:textId="77777777" w:rsidTr="000871FF">
        <w:tc>
          <w:tcPr>
            <w:tcW w:w="2474" w:type="dxa"/>
          </w:tcPr>
          <w:p w14:paraId="5D3A8C18" w14:textId="77777777" w:rsidR="00F31B70" w:rsidRPr="008345BA" w:rsidRDefault="00F31B70" w:rsidP="000871FF">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0871FF">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0871FF">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0871FF">
            <w:pPr>
              <w:rPr>
                <w:rFonts w:cs="Arial"/>
                <w:szCs w:val="20"/>
              </w:rPr>
            </w:pPr>
          </w:p>
          <w:p w14:paraId="43274FE1" w14:textId="77777777" w:rsidR="00F31B70" w:rsidRPr="00DD495A" w:rsidRDefault="00F31B70" w:rsidP="000871FF">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C82829C" w14:textId="77777777" w:rsidTr="000871FF">
        <w:tc>
          <w:tcPr>
            <w:tcW w:w="2474" w:type="dxa"/>
          </w:tcPr>
          <w:p w14:paraId="7FFE3F3D" w14:textId="77777777" w:rsidR="00F31B70" w:rsidRPr="008345BA" w:rsidRDefault="00F31B70" w:rsidP="000871FF">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0871FF">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0871FF">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0871FF">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0871FF">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0871FF">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01875C52" w14:textId="77777777" w:rsidTr="000871FF">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0871FF">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0871FF">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0871FF">
            <w:pPr>
              <w:rPr>
                <w:rFonts w:cs="Arial"/>
                <w:i/>
                <w:szCs w:val="20"/>
              </w:rPr>
            </w:pPr>
          </w:p>
          <w:p w14:paraId="51AAF0D5" w14:textId="77777777" w:rsidR="00F31B70" w:rsidRPr="000D472E" w:rsidRDefault="00F31B70" w:rsidP="000871FF">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6E62DD85" w14:textId="77777777" w:rsidTr="000871FF">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0871FF">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0871FF">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0871FF">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0871FF">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0871FF">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0871FF">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0871FF">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0871FF">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0871FF">
        <w:tc>
          <w:tcPr>
            <w:tcW w:w="2474" w:type="dxa"/>
            <w:shd w:val="clear" w:color="auto" w:fill="D9D9D9" w:themeFill="background1" w:themeFillShade="D9"/>
          </w:tcPr>
          <w:p w14:paraId="17B7A550" w14:textId="77777777" w:rsidR="00F31B70" w:rsidRPr="008345BA" w:rsidRDefault="00F31B70" w:rsidP="000871FF">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0871FF">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0871FF">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0871FF">
        <w:tc>
          <w:tcPr>
            <w:tcW w:w="2474" w:type="dxa"/>
          </w:tcPr>
          <w:p w14:paraId="31A4D0F3" w14:textId="77777777" w:rsidR="00F31B70" w:rsidRPr="001107D1" w:rsidRDefault="00F31B70" w:rsidP="000871FF">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0871FF">
            <w:pPr>
              <w:rPr>
                <w:rFonts w:eastAsia="Batang"/>
                <w:szCs w:val="20"/>
              </w:rPr>
            </w:pPr>
          </w:p>
          <w:p w14:paraId="22CFE28A" w14:textId="77777777" w:rsidR="00F31B70" w:rsidRPr="001107D1" w:rsidRDefault="00F31B70" w:rsidP="000871FF">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0871FF">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0871FF">
            <w:pPr>
              <w:rPr>
                <w:rFonts w:eastAsia="Batang"/>
                <w:szCs w:val="20"/>
              </w:rPr>
            </w:pPr>
          </w:p>
        </w:tc>
        <w:tc>
          <w:tcPr>
            <w:tcW w:w="1617" w:type="dxa"/>
          </w:tcPr>
          <w:p w14:paraId="1B2EB157"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0871FF">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0871FF">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0871FF">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0871FF">
            <w:pPr>
              <w:rPr>
                <w:rFonts w:eastAsia="Batang"/>
                <w:i/>
                <w:szCs w:val="20"/>
              </w:rPr>
            </w:pPr>
            <w:r w:rsidRPr="005822C8">
              <w:rPr>
                <w:rFonts w:eastAsia="Batang"/>
                <w:i/>
                <w:szCs w:val="20"/>
              </w:rPr>
              <w:t>1</w:t>
            </w:r>
          </w:p>
        </w:tc>
      </w:tr>
      <w:tr w:rsidR="00F31B70" w:rsidRPr="005822C8" w14:paraId="59A4BB3E" w14:textId="77777777" w:rsidTr="000871FF">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0871FF">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0871FF">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0871FF">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0871FF">
            <w:pPr>
              <w:rPr>
                <w:rFonts w:eastAsia="Batang"/>
                <w:i/>
                <w:szCs w:val="20"/>
              </w:rPr>
            </w:pPr>
            <w:r w:rsidRPr="005822C8">
              <w:rPr>
                <w:rFonts w:eastAsia="Batang"/>
                <w:i/>
                <w:szCs w:val="20"/>
              </w:rPr>
              <w:t>1</w:t>
            </w:r>
          </w:p>
        </w:tc>
      </w:tr>
      <w:tr w:rsidR="00F31B70" w:rsidRPr="008345BA" w14:paraId="38776D89" w14:textId="77777777" w:rsidTr="000871FF">
        <w:tc>
          <w:tcPr>
            <w:tcW w:w="2474" w:type="dxa"/>
          </w:tcPr>
          <w:p w14:paraId="1FB0257F" w14:textId="77777777" w:rsidR="00F31B70" w:rsidRPr="008345BA" w:rsidRDefault="00F31B70" w:rsidP="000871FF">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0871FF">
            <w:pPr>
              <w:rPr>
                <w:rFonts w:eastAsia="Batang"/>
                <w:szCs w:val="20"/>
                <w:lang w:val="en-GB"/>
              </w:rPr>
            </w:pPr>
          </w:p>
          <w:p w14:paraId="3752836F" w14:textId="77777777" w:rsidR="00F31B70" w:rsidRPr="008345BA" w:rsidRDefault="00F31B70" w:rsidP="000871FF">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0871FF">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5C018A2" w14:textId="77777777" w:rsidTr="000871FF">
        <w:tc>
          <w:tcPr>
            <w:tcW w:w="2474" w:type="dxa"/>
          </w:tcPr>
          <w:p w14:paraId="58B201A7" w14:textId="77777777" w:rsidR="00F31B70" w:rsidRPr="002206AC" w:rsidRDefault="00F31B70" w:rsidP="000871FF">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0871FF">
            <w:pPr>
              <w:rPr>
                <w:rFonts w:eastAsia="Batang"/>
                <w:szCs w:val="20"/>
                <w:lang w:val="en-GB"/>
              </w:rPr>
            </w:pPr>
          </w:p>
          <w:p w14:paraId="63D65F14" w14:textId="77777777" w:rsidR="00F31B70" w:rsidRPr="002206AC" w:rsidRDefault="00F31B70" w:rsidP="000871FF">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0871FF">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0871FF">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0871FF">
            <w:r w:rsidRPr="008345BA">
              <w:t>0</w:t>
            </w:r>
            <w:proofErr w:type="gramStart"/>
            <w:r w:rsidRPr="008345BA">
              <w:t>..</w:t>
            </w:r>
            <w:proofErr w:type="gramEnd"/>
            <w:r w:rsidRPr="008345BA">
              <w:t>1</w:t>
            </w:r>
          </w:p>
        </w:tc>
      </w:tr>
      <w:tr w:rsidR="00F31B70" w:rsidRPr="008345BA" w14:paraId="6F2AA8E3" w14:textId="77777777" w:rsidTr="000871FF">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0871FF"/>
          <w:p w14:paraId="718737D8" w14:textId="77777777" w:rsidR="00F31B70" w:rsidRPr="000676B3" w:rsidRDefault="00F31B70"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0871FF">
            <w:r>
              <w:t>1</w:t>
            </w:r>
          </w:p>
        </w:tc>
      </w:tr>
      <w:tr w:rsidR="00F31B70" w:rsidRPr="00455CC0" w14:paraId="38040921" w14:textId="77777777" w:rsidTr="000871FF">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0871FF">
            <w:pPr>
              <w:rPr>
                <w:rFonts w:eastAsia="Times New Roman" w:cs="Arial"/>
                <w:i/>
              </w:rPr>
            </w:pPr>
            <w:r w:rsidRPr="00455CC0">
              <w:rPr>
                <w:rFonts w:eastAsia="Times New Roman" w:cs="Arial"/>
                <w:i/>
              </w:rPr>
              <w:t>Root blir då</w:t>
            </w:r>
          </w:p>
          <w:p w14:paraId="4DB46489" w14:textId="77777777" w:rsidR="00F31B70" w:rsidRPr="00455CC0" w:rsidRDefault="00F31B70" w:rsidP="000871FF">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0871FF">
            <w:pPr>
              <w:rPr>
                <w:i/>
              </w:rPr>
            </w:pPr>
            <w:r w:rsidRPr="00455CC0">
              <w:rPr>
                <w:i/>
              </w:rPr>
              <w:t>1</w:t>
            </w:r>
          </w:p>
        </w:tc>
      </w:tr>
      <w:tr w:rsidR="00F31B70" w:rsidRPr="00455CC0" w14:paraId="7D7FD0AE" w14:textId="77777777" w:rsidTr="000871FF">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0871FF">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0871FF">
            <w:pPr>
              <w:rPr>
                <w:i/>
              </w:rPr>
            </w:pPr>
            <w:r w:rsidRPr="00455CC0">
              <w:rPr>
                <w:i/>
              </w:rPr>
              <w:t>1</w:t>
            </w:r>
          </w:p>
        </w:tc>
      </w:tr>
      <w:tr w:rsidR="00F31B70" w:rsidRPr="008345BA" w14:paraId="3D7F0F3D" w14:textId="77777777" w:rsidTr="000871FF">
        <w:tc>
          <w:tcPr>
            <w:tcW w:w="2474" w:type="dxa"/>
            <w:shd w:val="clear" w:color="auto" w:fill="D9D9D9" w:themeFill="background1" w:themeFillShade="D9"/>
          </w:tcPr>
          <w:p w14:paraId="2B759421" w14:textId="77777777" w:rsidR="00F31B70" w:rsidRPr="008345BA" w:rsidRDefault="00F31B70" w:rsidP="000871FF">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0871FF">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0871FF">
        <w:tc>
          <w:tcPr>
            <w:tcW w:w="2474" w:type="dxa"/>
          </w:tcPr>
          <w:p w14:paraId="4E787C76"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0871FF">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0871FF">
            <w:pPr>
              <w:rPr>
                <w:rFonts w:eastAsia="Batang"/>
                <w:szCs w:val="20"/>
              </w:rPr>
            </w:pPr>
            <w:r w:rsidRPr="008345BA">
              <w:rPr>
                <w:rFonts w:eastAsia="Batang"/>
                <w:szCs w:val="20"/>
              </w:rPr>
              <w:t>1</w:t>
            </w:r>
          </w:p>
        </w:tc>
      </w:tr>
      <w:tr w:rsidR="00F31B70" w:rsidRPr="00D1172A" w14:paraId="4C63AC1A" w14:textId="77777777" w:rsidTr="000871FF">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0871FF">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0871FF">
            <w:pPr>
              <w:rPr>
                <w:rFonts w:eastAsia="Batang"/>
                <w:i/>
                <w:szCs w:val="20"/>
              </w:rPr>
            </w:pPr>
          </w:p>
          <w:p w14:paraId="018F1699" w14:textId="77777777" w:rsidR="00F31B70" w:rsidRDefault="00F31B70" w:rsidP="000871FF">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0871FF">
            <w:pPr>
              <w:rPr>
                <w:rFonts w:eastAsia="Batang"/>
                <w:i/>
                <w:szCs w:val="20"/>
              </w:rPr>
            </w:pPr>
          </w:p>
          <w:p w14:paraId="06A81DB2" w14:textId="77777777" w:rsidR="00F31B70" w:rsidRPr="00D1172A" w:rsidRDefault="00F31B70" w:rsidP="000871FF">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2BA61892" w14:textId="77777777" w:rsidTr="000871FF">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0871FF">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0871FF">
            <w:pPr>
              <w:rPr>
                <w:rFonts w:eastAsia="Batang"/>
                <w:i/>
                <w:szCs w:val="20"/>
              </w:rPr>
            </w:pPr>
          </w:p>
          <w:p w14:paraId="13A9B6D3" w14:textId="77777777" w:rsidR="00F31B70" w:rsidRDefault="00F31B70" w:rsidP="000871FF">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0871FF">
            <w:pPr>
              <w:rPr>
                <w:rFonts w:eastAsia="Batang"/>
                <w:i/>
                <w:szCs w:val="20"/>
              </w:rPr>
            </w:pPr>
          </w:p>
          <w:p w14:paraId="12BF01A1" w14:textId="77777777" w:rsidR="00F31B70" w:rsidRDefault="00F31B70" w:rsidP="000871FF">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0871FF">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71149AA8" w14:textId="77777777" w:rsidTr="000871FF">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0871FF">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0871FF">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0871FF">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0871FF">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0871FF">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0871FF">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0871FF">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0871FF">
        <w:tc>
          <w:tcPr>
            <w:tcW w:w="2474" w:type="dxa"/>
            <w:shd w:val="clear" w:color="auto" w:fill="D9D9D9" w:themeFill="background1" w:themeFillShade="D9"/>
          </w:tcPr>
          <w:p w14:paraId="0339AB49"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0871FF">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0871FF">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0871FF">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0871FF">
        <w:tc>
          <w:tcPr>
            <w:tcW w:w="2474" w:type="dxa"/>
          </w:tcPr>
          <w:p w14:paraId="07E5364E"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0871FF">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AC5622" w14:paraId="6F5417E1" w14:textId="77777777" w:rsidTr="000871FF">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0871FF">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0871FF">
            <w:pPr>
              <w:rPr>
                <w:rFonts w:cs="Arial"/>
                <w:i/>
                <w:szCs w:val="20"/>
              </w:rPr>
            </w:pPr>
            <w:r>
              <w:rPr>
                <w:rFonts w:cs="Arial"/>
                <w:i/>
                <w:szCs w:val="20"/>
              </w:rPr>
              <w:t>Root blir sätts</w:t>
            </w:r>
          </w:p>
          <w:p w14:paraId="243E834E" w14:textId="77777777" w:rsidR="00F31B70" w:rsidRPr="00AC5622" w:rsidRDefault="00F31B70" w:rsidP="000871FF">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AC5622" w14:paraId="4AE918DE" w14:textId="77777777" w:rsidTr="000871FF">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0871FF">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0871FF">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8345BA" w14:paraId="49165D00" w14:textId="77777777" w:rsidTr="000871FF">
        <w:trPr>
          <w:trHeight w:val="1266"/>
        </w:trPr>
        <w:tc>
          <w:tcPr>
            <w:tcW w:w="2474" w:type="dxa"/>
          </w:tcPr>
          <w:p w14:paraId="6B6BE2EC"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0871FF">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0871FF">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0871FF">
            <w:pPr>
              <w:rPr>
                <w:rFonts w:eastAsia="Batang"/>
                <w:szCs w:val="20"/>
              </w:rPr>
            </w:pPr>
            <w:r w:rsidRPr="008345BA">
              <w:rPr>
                <w:rFonts w:eastAsia="Batang"/>
                <w:szCs w:val="20"/>
              </w:rPr>
              <w:t>1</w:t>
            </w:r>
          </w:p>
        </w:tc>
      </w:tr>
      <w:tr w:rsidR="00F31B70" w:rsidRPr="008345BA" w14:paraId="3060B82F" w14:textId="77777777" w:rsidTr="000871FF">
        <w:tc>
          <w:tcPr>
            <w:tcW w:w="2474" w:type="dxa"/>
          </w:tcPr>
          <w:p w14:paraId="79FAB545"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0871FF">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0871FF">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0871FF">
            <w:pPr>
              <w:rPr>
                <w:rFonts w:cs="Arial"/>
                <w:szCs w:val="20"/>
              </w:rPr>
            </w:pPr>
          </w:p>
          <w:p w14:paraId="5A66B5FF" w14:textId="77777777" w:rsidR="00F31B70" w:rsidRPr="008345BA" w:rsidRDefault="00F31B70" w:rsidP="000871FF">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0871FF">
            <w:pPr>
              <w:rPr>
                <w:rFonts w:eastAsia="Arial Unicode MS" w:cs="Arial"/>
                <w:color w:val="000000"/>
                <w:szCs w:val="20"/>
                <w:lang w:val="en-US"/>
              </w:rPr>
            </w:pPr>
          </w:p>
          <w:p w14:paraId="6D42251B" w14:textId="77777777" w:rsidR="00F31B70" w:rsidRPr="008345BA" w:rsidRDefault="00F31B70" w:rsidP="000871FF">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D90E416" w14:textId="77777777" w:rsidTr="000871FF">
        <w:tc>
          <w:tcPr>
            <w:tcW w:w="2474" w:type="dxa"/>
            <w:shd w:val="clear" w:color="auto" w:fill="D9D9D9" w:themeFill="background1" w:themeFillShade="D9"/>
          </w:tcPr>
          <w:p w14:paraId="0986B3DA"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0871FF">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0871FF">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0871FF">
            <w:pPr>
              <w:rPr>
                <w:rFonts w:eastAsia="Batang"/>
                <w:szCs w:val="20"/>
              </w:rPr>
            </w:pPr>
            <w:r w:rsidRPr="008345BA">
              <w:rPr>
                <w:rFonts w:eastAsia="Batang"/>
                <w:szCs w:val="20"/>
              </w:rPr>
              <w:t>1</w:t>
            </w:r>
          </w:p>
        </w:tc>
      </w:tr>
      <w:tr w:rsidR="00F31B70" w:rsidRPr="008345BA" w14:paraId="4D0A2D9C" w14:textId="77777777" w:rsidTr="000871FF">
        <w:tc>
          <w:tcPr>
            <w:tcW w:w="2474" w:type="dxa"/>
          </w:tcPr>
          <w:p w14:paraId="3A8B11F5"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0871FF">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40EC082" w14:textId="77777777" w:rsidTr="000871FF">
        <w:tc>
          <w:tcPr>
            <w:tcW w:w="2474" w:type="dxa"/>
          </w:tcPr>
          <w:p w14:paraId="1A84AA71" w14:textId="77777777" w:rsidR="00F31B70" w:rsidRPr="008345BA" w:rsidRDefault="00F31B70"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0871FF">
            <w:r>
              <w:t>String</w:t>
            </w:r>
          </w:p>
        </w:tc>
        <w:tc>
          <w:tcPr>
            <w:tcW w:w="2925" w:type="dxa"/>
          </w:tcPr>
          <w:p w14:paraId="76BBA845" w14:textId="77777777" w:rsidR="00F31B70" w:rsidRPr="008345BA" w:rsidRDefault="00F31B70"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0871FF">
            <w:pPr>
              <w:rPr>
                <w:lang w:val="en-US"/>
              </w:rPr>
            </w:pPr>
          </w:p>
        </w:tc>
      </w:tr>
      <w:tr w:rsidR="00F31B70" w:rsidRPr="008345BA" w14:paraId="1C869041" w14:textId="77777777" w:rsidTr="000871FF">
        <w:tc>
          <w:tcPr>
            <w:tcW w:w="2474" w:type="dxa"/>
          </w:tcPr>
          <w:p w14:paraId="44FBFC6A" w14:textId="77777777" w:rsidR="00F31B70" w:rsidRPr="008345BA" w:rsidRDefault="00F31B70" w:rsidP="000871FF">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0871FF">
            <w:r>
              <w:t>String</w:t>
            </w:r>
          </w:p>
        </w:tc>
        <w:tc>
          <w:tcPr>
            <w:tcW w:w="2925" w:type="dxa"/>
          </w:tcPr>
          <w:p w14:paraId="6F7F8E31" w14:textId="77777777" w:rsidR="00F31B70" w:rsidRPr="008345BA" w:rsidRDefault="00F31B70" w:rsidP="000871FF">
            <w:pPr>
              <w:rPr>
                <w:rFonts w:cs="Arial"/>
              </w:rPr>
            </w:pPr>
            <w:r>
              <w:rPr>
                <w:rFonts w:cs="Arial"/>
              </w:rPr>
              <w:t>Extension sätts till den HSA-id för aktuell vårdgivare</w:t>
            </w:r>
          </w:p>
        </w:tc>
        <w:tc>
          <w:tcPr>
            <w:tcW w:w="1617" w:type="dxa"/>
          </w:tcPr>
          <w:p w14:paraId="0B7EDA3A" w14:textId="77777777" w:rsidR="00F31B70" w:rsidRPr="006701F1" w:rsidRDefault="00F31B70" w:rsidP="000871FF"/>
        </w:tc>
      </w:tr>
      <w:tr w:rsidR="00F31B70" w:rsidRPr="008345BA" w14:paraId="28677A3C" w14:textId="77777777" w:rsidTr="000871FF">
        <w:tc>
          <w:tcPr>
            <w:tcW w:w="2474" w:type="dxa"/>
            <w:shd w:val="clear" w:color="auto" w:fill="D9D9D9" w:themeFill="background1" w:themeFillShade="D9"/>
          </w:tcPr>
          <w:p w14:paraId="7158D564" w14:textId="77777777" w:rsidR="00F31B70" w:rsidRPr="008345BA" w:rsidRDefault="00F31B70" w:rsidP="000871FF">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0871FF">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F734D8E" w14:textId="77777777" w:rsidTr="000871FF">
        <w:tc>
          <w:tcPr>
            <w:tcW w:w="2474" w:type="dxa"/>
          </w:tcPr>
          <w:p w14:paraId="24C9290A" w14:textId="77777777" w:rsidR="00F31B70" w:rsidRPr="008345BA" w:rsidRDefault="00F31B70" w:rsidP="000871FF">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0871FF">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0871FF">
            <w:pPr>
              <w:rPr>
                <w:szCs w:val="20"/>
              </w:rPr>
            </w:pPr>
            <w:r w:rsidRPr="008345BA">
              <w:rPr>
                <w:szCs w:val="20"/>
              </w:rPr>
              <w:t xml:space="preserve">Personens identitet av utförarrollen som är unik inom källsystemet. </w:t>
            </w:r>
          </w:p>
          <w:p w14:paraId="1198E22A" w14:textId="77777777" w:rsidR="00F31B70" w:rsidRDefault="00F31B70" w:rsidP="000871FF">
            <w:pPr>
              <w:rPr>
                <w:szCs w:val="20"/>
              </w:rPr>
            </w:pPr>
          </w:p>
          <w:p w14:paraId="312926D2" w14:textId="77777777" w:rsidR="00F31B70"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0871FF">
            <w:pPr>
              <w:rPr>
                <w:szCs w:val="20"/>
              </w:rPr>
            </w:pPr>
          </w:p>
          <w:p w14:paraId="625587ED" w14:textId="77777777" w:rsidR="00F31B70" w:rsidRPr="00DE210C" w:rsidRDefault="00F31B70" w:rsidP="000871FF">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0871FF">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0871FF">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0871FF">
            <w:pPr>
              <w:rPr>
                <w:rFonts w:eastAsia="Batang"/>
                <w:i/>
                <w:szCs w:val="20"/>
              </w:rPr>
            </w:pPr>
            <w:r w:rsidRPr="00612528">
              <w:rPr>
                <w:rFonts w:eastAsia="Batang"/>
                <w:i/>
                <w:szCs w:val="20"/>
              </w:rPr>
              <w:t>1</w:t>
            </w:r>
          </w:p>
        </w:tc>
      </w:tr>
      <w:tr w:rsidR="00F31B70" w:rsidRPr="00612528" w14:paraId="6CE8C5A6" w14:textId="77777777" w:rsidTr="000871FF">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0871FF">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0871FF">
            <w:pPr>
              <w:rPr>
                <w:rFonts w:eastAsia="Batang"/>
                <w:i/>
                <w:szCs w:val="20"/>
              </w:rPr>
            </w:pPr>
            <w:r w:rsidRPr="00612528">
              <w:rPr>
                <w:rFonts w:eastAsia="Batang"/>
                <w:i/>
                <w:szCs w:val="20"/>
              </w:rPr>
              <w:t>1</w:t>
            </w:r>
          </w:p>
        </w:tc>
      </w:tr>
      <w:tr w:rsidR="00F31B70" w:rsidRPr="008345BA" w14:paraId="092FF75F" w14:textId="77777777" w:rsidTr="000871FF">
        <w:tc>
          <w:tcPr>
            <w:tcW w:w="2474" w:type="dxa"/>
          </w:tcPr>
          <w:p w14:paraId="38F3727B"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0871FF">
            <w:pPr>
              <w:rPr>
                <w:szCs w:val="20"/>
              </w:rPr>
            </w:pPr>
            <w:r w:rsidRPr="008345BA">
              <w:rPr>
                <w:szCs w:val="20"/>
              </w:rPr>
              <w:t>Beskriver utförarens roll.</w:t>
            </w:r>
          </w:p>
        </w:tc>
        <w:tc>
          <w:tcPr>
            <w:tcW w:w="1617" w:type="dxa"/>
          </w:tcPr>
          <w:p w14:paraId="74A215EC" w14:textId="77777777" w:rsidR="00F31B70" w:rsidRPr="008345BA" w:rsidRDefault="00F31B70" w:rsidP="000871FF">
            <w:pPr>
              <w:rPr>
                <w:rFonts w:eastAsia="Batang"/>
                <w:szCs w:val="20"/>
              </w:rPr>
            </w:pPr>
            <w:r w:rsidRPr="008345BA">
              <w:rPr>
                <w:rFonts w:eastAsia="Batang"/>
                <w:szCs w:val="20"/>
              </w:rPr>
              <w:t>1</w:t>
            </w:r>
          </w:p>
        </w:tc>
      </w:tr>
      <w:tr w:rsidR="00F31B70" w:rsidRPr="000B3601" w14:paraId="520C8261" w14:textId="77777777" w:rsidTr="000871FF">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0871F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6F46269A" w14:textId="77777777" w:rsidTr="000871FF">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0871F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196950CD" w14:textId="77777777" w:rsidTr="000871FF">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0871F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0871FF">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0871F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0871FF">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0871F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0871FF">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0871FF">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0871FF">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0871FF">
            <w:pPr>
              <w:rPr>
                <w:szCs w:val="20"/>
              </w:rPr>
            </w:pPr>
            <w:r w:rsidRPr="008345BA">
              <w:rPr>
                <w:szCs w:val="20"/>
              </w:rPr>
              <w:t xml:space="preserve">Personens identitet av utförarrollen som är unik inom källsystemet. </w:t>
            </w:r>
          </w:p>
          <w:p w14:paraId="039C985D" w14:textId="77777777" w:rsidR="00F31B70" w:rsidRDefault="00F31B70" w:rsidP="000871FF">
            <w:pPr>
              <w:rPr>
                <w:szCs w:val="20"/>
              </w:rPr>
            </w:pPr>
          </w:p>
          <w:p w14:paraId="298DDF9C" w14:textId="77777777" w:rsidR="00F31B70" w:rsidRDefault="00F31B70" w:rsidP="000871FF">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0871FF">
            <w:pPr>
              <w:rPr>
                <w:szCs w:val="20"/>
              </w:rPr>
            </w:pPr>
          </w:p>
          <w:p w14:paraId="13072924" w14:textId="77777777" w:rsidR="00F31B70" w:rsidRPr="008345BA" w:rsidRDefault="00F31B70" w:rsidP="000871FF">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0871FF">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0871FF">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0871FF">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0871FF">
            <w:pPr>
              <w:rPr>
                <w:i/>
                <w:szCs w:val="20"/>
              </w:rPr>
            </w:pPr>
            <w:r w:rsidRPr="0012437B">
              <w:rPr>
                <w:i/>
                <w:szCs w:val="20"/>
              </w:rPr>
              <w:t>KV OID för typ av identifierare:</w:t>
            </w:r>
          </w:p>
          <w:p w14:paraId="1D9C21B5" w14:textId="77777777" w:rsidR="00F31B70" w:rsidRPr="0012437B" w:rsidRDefault="00F31B70" w:rsidP="000871FF">
            <w:pPr>
              <w:rPr>
                <w:i/>
                <w:szCs w:val="20"/>
              </w:rPr>
            </w:pPr>
          </w:p>
          <w:p w14:paraId="09C5E9DC" w14:textId="19391785" w:rsidR="00F31B70" w:rsidRPr="0012437B" w:rsidRDefault="000A77FA" w:rsidP="000871FF">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0871FF">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0871FF">
            <w:pPr>
              <w:rPr>
                <w:i/>
                <w:szCs w:val="20"/>
              </w:rPr>
            </w:pPr>
            <w:r w:rsidRPr="0012437B">
              <w:rPr>
                <w:i/>
                <w:szCs w:val="20"/>
              </w:rPr>
              <w:t>För nationella reservnummer (1.2.752.129.2.1.3.2).</w:t>
            </w:r>
          </w:p>
          <w:p w14:paraId="5E4C8A19" w14:textId="77777777" w:rsidR="00F31B70" w:rsidRPr="0012437B" w:rsidRDefault="00F31B70" w:rsidP="000871FF">
            <w:pPr>
              <w:rPr>
                <w:i/>
                <w:szCs w:val="20"/>
              </w:rPr>
            </w:pPr>
          </w:p>
          <w:p w14:paraId="395AC410" w14:textId="5C0A993C" w:rsidR="00F31B70" w:rsidRPr="0012437B" w:rsidRDefault="000A77FA" w:rsidP="000871FF">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7B17B1B8" w14:textId="77777777" w:rsidTr="000871FF">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0871FF">
            <w:pPr>
              <w:rPr>
                <w:i/>
                <w:szCs w:val="20"/>
              </w:rPr>
            </w:pPr>
          </w:p>
          <w:p w14:paraId="1C215FCB"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5963BAF" w14:textId="77777777" w:rsidTr="000871FF">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0871FF">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0871FF">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0871FF">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0871FF">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0871FF">
        <w:tc>
          <w:tcPr>
            <w:tcW w:w="2474" w:type="dxa"/>
          </w:tcPr>
          <w:p w14:paraId="2F28E669"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0871FF">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0871FF">
            <w:pPr>
              <w:rPr>
                <w:rFonts w:eastAsia="Batang"/>
                <w:szCs w:val="20"/>
              </w:rPr>
            </w:pPr>
            <w:r w:rsidRPr="008345BA">
              <w:rPr>
                <w:rFonts w:eastAsia="Batang"/>
                <w:szCs w:val="20"/>
              </w:rPr>
              <w:t>1</w:t>
            </w:r>
          </w:p>
        </w:tc>
      </w:tr>
      <w:tr w:rsidR="00F31B70" w:rsidRPr="0012437B" w14:paraId="619474D0" w14:textId="77777777" w:rsidTr="000871FF">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0871FF">
            <w:pPr>
              <w:rPr>
                <w:rFonts w:cs="Arial"/>
                <w:i/>
                <w:szCs w:val="20"/>
              </w:rPr>
            </w:pPr>
            <w:r w:rsidRPr="0012437B">
              <w:rPr>
                <w:rFonts w:cs="Arial"/>
                <w:i/>
                <w:szCs w:val="20"/>
              </w:rPr>
              <w:t>Root blir då</w:t>
            </w:r>
          </w:p>
          <w:p w14:paraId="4857065A" w14:textId="77777777" w:rsidR="00F31B70" w:rsidRPr="0012437B"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3B4080D2" w14:textId="77777777" w:rsidTr="000871FF">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0871FF">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96F3B12" w14:textId="77777777" w:rsidTr="000871FF">
        <w:tc>
          <w:tcPr>
            <w:tcW w:w="2474" w:type="dxa"/>
          </w:tcPr>
          <w:p w14:paraId="349AD307"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0871FF">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0871FF">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0871FF">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0871FF">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0871FF">
            <w:pPr>
              <w:rPr>
                <w:rFonts w:eastAsia="Batang"/>
                <w:szCs w:val="20"/>
              </w:rPr>
            </w:pPr>
            <w:r w:rsidRPr="000D2F72">
              <w:rPr>
                <w:rFonts w:eastAsia="Batang"/>
                <w:szCs w:val="20"/>
              </w:rPr>
              <w:t>1</w:t>
            </w:r>
          </w:p>
        </w:tc>
      </w:tr>
      <w:tr w:rsidR="00F31B70" w:rsidRPr="008345BA" w14:paraId="3F4E1AE6" w14:textId="77777777" w:rsidTr="000871FF">
        <w:tc>
          <w:tcPr>
            <w:tcW w:w="2474" w:type="dxa"/>
          </w:tcPr>
          <w:p w14:paraId="1698F973" w14:textId="77777777" w:rsidR="00F31B70" w:rsidRPr="00B75512" w:rsidRDefault="00F31B70" w:rsidP="000871FF">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0871FF">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0871FF">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0871FF">
            <w:pPr>
              <w:rPr>
                <w:rFonts w:eastAsia="Batang"/>
                <w:szCs w:val="20"/>
              </w:rPr>
            </w:pPr>
            <w:r w:rsidRPr="00B75512">
              <w:rPr>
                <w:rFonts w:eastAsia="Batang"/>
                <w:szCs w:val="20"/>
              </w:rPr>
              <w:t>1</w:t>
            </w:r>
          </w:p>
        </w:tc>
      </w:tr>
      <w:tr w:rsidR="00F31B70" w:rsidRPr="00715592" w14:paraId="2BD162FC" w14:textId="77777777" w:rsidTr="000871FF">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0871FF">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0871FF">
            <w:pPr>
              <w:rPr>
                <w:rFonts w:cs="Arial"/>
                <w:i/>
                <w:szCs w:val="20"/>
              </w:rPr>
            </w:pPr>
            <w:r w:rsidRPr="00715592">
              <w:rPr>
                <w:rFonts w:cs="Arial"/>
                <w:i/>
                <w:szCs w:val="20"/>
              </w:rPr>
              <w:t>Root blir då</w:t>
            </w:r>
          </w:p>
          <w:p w14:paraId="283BD760" w14:textId="77777777" w:rsidR="00F31B70" w:rsidRPr="00715592"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0871FF">
            <w:pPr>
              <w:rPr>
                <w:rFonts w:eastAsia="Batang"/>
                <w:i/>
                <w:szCs w:val="20"/>
              </w:rPr>
            </w:pPr>
            <w:r w:rsidRPr="00715592">
              <w:rPr>
                <w:rFonts w:eastAsia="Batang"/>
                <w:i/>
                <w:szCs w:val="20"/>
              </w:rPr>
              <w:t>1</w:t>
            </w:r>
          </w:p>
        </w:tc>
      </w:tr>
      <w:tr w:rsidR="00F31B70" w:rsidRPr="00715592" w14:paraId="0BFC3D62" w14:textId="77777777" w:rsidTr="000871FF">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0871FF">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0871FF">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0871FF">
            <w:pPr>
              <w:rPr>
                <w:rFonts w:eastAsia="Batang"/>
                <w:i/>
                <w:szCs w:val="20"/>
              </w:rPr>
            </w:pPr>
            <w:r w:rsidRPr="00715592">
              <w:rPr>
                <w:rFonts w:eastAsia="Batang"/>
                <w:i/>
                <w:szCs w:val="20"/>
              </w:rPr>
              <w:t>1</w:t>
            </w:r>
          </w:p>
        </w:tc>
      </w:tr>
      <w:tr w:rsidR="00F31B70" w:rsidRPr="008345BA" w14:paraId="2B474E84" w14:textId="77777777" w:rsidTr="000871FF">
        <w:tc>
          <w:tcPr>
            <w:tcW w:w="2474" w:type="dxa"/>
          </w:tcPr>
          <w:p w14:paraId="08B8A30A" w14:textId="77777777" w:rsidR="00F31B70" w:rsidRPr="00B75512" w:rsidRDefault="00F31B70" w:rsidP="000871FF">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0871FF">
            <w:pPr>
              <w:rPr>
                <w:rFonts w:eastAsia="Batang"/>
                <w:szCs w:val="20"/>
              </w:rPr>
            </w:pPr>
            <w:r>
              <w:rPr>
                <w:rFonts w:eastAsia="Batang"/>
                <w:szCs w:val="20"/>
              </w:rPr>
              <w:t>String</w:t>
            </w:r>
          </w:p>
        </w:tc>
        <w:tc>
          <w:tcPr>
            <w:tcW w:w="2925" w:type="dxa"/>
          </w:tcPr>
          <w:p w14:paraId="4F5A1A05" w14:textId="77777777" w:rsidR="00F31B70" w:rsidRPr="00A4027B" w:rsidRDefault="00F31B70" w:rsidP="000871FF">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0871FF">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0871FF">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0871FF">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0871FF">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0871FF">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0871FF">
            <w:pPr>
              <w:rPr>
                <w:rFonts w:eastAsia="Batang"/>
                <w:szCs w:val="20"/>
              </w:rPr>
            </w:pPr>
          </w:p>
        </w:tc>
      </w:tr>
      <w:tr w:rsidR="00F31B70" w:rsidRPr="00122981" w14:paraId="3C40C224" w14:textId="77777777" w:rsidTr="000871FF">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0871FF">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0871FF">
            <w:pPr>
              <w:rPr>
                <w:rFonts w:cs="Arial"/>
                <w:szCs w:val="20"/>
              </w:rPr>
            </w:pPr>
            <w:r w:rsidRPr="003938A4">
              <w:rPr>
                <w:rFonts w:cs="Arial"/>
                <w:szCs w:val="20"/>
              </w:rPr>
              <w:t>OK = operationen genomförd utan fel</w:t>
            </w:r>
          </w:p>
          <w:p w14:paraId="3F055E3A" w14:textId="77777777" w:rsidR="00F31B70" w:rsidRPr="003938A4" w:rsidRDefault="00F31B70" w:rsidP="000871FF">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0871FF">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0871FF">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0871FF">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0871FF">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0871FF">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0871FF">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Pr="00122981"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98C41E" w14:textId="77777777" w:rsidR="00226F5D" w:rsidRDefault="00226F5D" w:rsidP="00C72B17">
      <w:pPr>
        <w:spacing w:line="240" w:lineRule="auto"/>
      </w:pPr>
      <w:r>
        <w:separator/>
      </w:r>
    </w:p>
  </w:endnote>
  <w:endnote w:type="continuationSeparator" w:id="0">
    <w:p w14:paraId="608E12F4" w14:textId="77777777" w:rsidR="00226F5D" w:rsidRDefault="00226F5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1D6CA0" w:rsidRDefault="001D6CA0">
    <w:pPr>
      <w:pStyle w:val="Sidfot"/>
    </w:pPr>
  </w:p>
  <w:p w14:paraId="267556A8" w14:textId="77777777" w:rsidR="001D6CA0" w:rsidRDefault="001D6CA0">
    <w:pPr>
      <w:pStyle w:val="Sidfot"/>
    </w:pPr>
  </w:p>
  <w:p w14:paraId="7E8A3488" w14:textId="77777777" w:rsidR="001D6CA0" w:rsidRDefault="001D6CA0">
    <w:pPr>
      <w:pStyle w:val="Sidfot"/>
    </w:pPr>
  </w:p>
  <w:p w14:paraId="170E4CE1" w14:textId="77777777" w:rsidR="001D6CA0" w:rsidRDefault="001D6CA0">
    <w:pPr>
      <w:pStyle w:val="Sidfot"/>
    </w:pPr>
  </w:p>
  <w:p w14:paraId="1AA816CD" w14:textId="77777777" w:rsidR="001D6CA0" w:rsidRDefault="001D6CA0">
    <w:pPr>
      <w:pStyle w:val="Sidfot"/>
    </w:pPr>
  </w:p>
  <w:p w14:paraId="3D7F7FC1" w14:textId="77777777" w:rsidR="001D6CA0" w:rsidRDefault="001D6CA0">
    <w:pPr>
      <w:pStyle w:val="Sidfot"/>
    </w:pPr>
  </w:p>
  <w:p w14:paraId="5F54DB50" w14:textId="77777777" w:rsidR="001D6CA0" w:rsidRDefault="001D6CA0"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875F1" w14:textId="77777777" w:rsidR="00226F5D" w:rsidRDefault="00226F5D" w:rsidP="00C72B17">
      <w:pPr>
        <w:spacing w:line="240" w:lineRule="auto"/>
      </w:pPr>
      <w:r>
        <w:separator/>
      </w:r>
    </w:p>
  </w:footnote>
  <w:footnote w:type="continuationSeparator" w:id="0">
    <w:p w14:paraId="7AB0D9FC" w14:textId="77777777" w:rsidR="00226F5D" w:rsidRDefault="00226F5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1D6CA0" w:rsidRDefault="001D6CA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D2469F">
      <w:t>16</w:t>
    </w:r>
    <w:r>
      <w:t xml:space="preserve"> december 2013</w:t>
    </w:r>
  </w:p>
  <w:p w14:paraId="1D5D7804" w14:textId="77777777" w:rsidR="001D6CA0" w:rsidRDefault="001D6CA0"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A77FA">
                            <w:rPr>
                              <w:noProof/>
                              <w:sz w:val="16"/>
                              <w:szCs w:val="16"/>
                            </w:rPr>
                            <w:t>38</w:t>
                          </w:r>
                          <w:r w:rsidRPr="00E12C4A">
                            <w:rPr>
                              <w:sz w:val="16"/>
                              <w:szCs w:val="16"/>
                            </w:rPr>
                            <w:fldChar w:fldCharType="end"/>
                          </w:r>
                          <w:r w:rsidRPr="00E12C4A">
                            <w:rPr>
                              <w:sz w:val="16"/>
                              <w:szCs w:val="16"/>
                            </w:rPr>
                            <w:t xml:space="preserve"> (</w:t>
                          </w:r>
                          <w:fldSimple w:instr=" SECTIONPAGES   \* MERGEFORMAT ">
                            <w:r w:rsidR="000A77FA" w:rsidRPr="000A77FA">
                              <w:rPr>
                                <w:noProof/>
                                <w:sz w:val="16"/>
                                <w:szCs w:val="16"/>
                              </w:rPr>
                              <w:t>87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A77FA">
                      <w:rPr>
                        <w:noProof/>
                        <w:sz w:val="16"/>
                        <w:szCs w:val="16"/>
                      </w:rPr>
                      <w:t>38</w:t>
                    </w:r>
                    <w:r w:rsidRPr="00E12C4A">
                      <w:rPr>
                        <w:sz w:val="16"/>
                        <w:szCs w:val="16"/>
                      </w:rPr>
                      <w:fldChar w:fldCharType="end"/>
                    </w:r>
                    <w:r w:rsidRPr="00E12C4A">
                      <w:rPr>
                        <w:sz w:val="16"/>
                        <w:szCs w:val="16"/>
                      </w:rPr>
                      <w:t xml:space="preserve"> (</w:t>
                    </w:r>
                    <w:fldSimple w:instr=" SECTIONPAGES   \* MERGEFORMAT ">
                      <w:r w:rsidR="000A77FA" w:rsidRPr="000A77FA">
                        <w:rPr>
                          <w:noProof/>
                          <w:sz w:val="16"/>
                          <w:szCs w:val="16"/>
                        </w:rPr>
                        <w:t>87</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1D6CA0" w:rsidRDefault="001D6CA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w:t>
    </w:r>
    <w:r w:rsidR="00AD1DA5">
      <w:t>6</w:t>
    </w:r>
    <w:r>
      <w:t xml:space="preserve"> november 2013</w:t>
    </w:r>
    <w:bookmarkEnd w:id="155"/>
  </w:p>
  <w:p w14:paraId="61836CCD" w14:textId="77777777" w:rsidR="001D6CA0" w:rsidRDefault="001D6CA0" w:rsidP="00D774BC">
    <w:pPr>
      <w:tabs>
        <w:tab w:val="left" w:pos="6237"/>
      </w:tabs>
    </w:pPr>
    <w:r>
      <w:tab/>
    </w:r>
    <w:bookmarkStart w:id="156" w:name="LDnr"/>
    <w:bookmarkEnd w:id="156"/>
    <w:r>
      <w:t xml:space="preserve"> </w:t>
    </w:r>
    <w:bookmarkStart w:id="157" w:name="Dnr"/>
    <w:bookmarkEnd w:id="157"/>
  </w:p>
  <w:p w14:paraId="09F1DEA6" w14:textId="77777777" w:rsidR="001D6CA0" w:rsidRDefault="001D6CA0"/>
  <w:tbl>
    <w:tblPr>
      <w:tblW w:w="9180" w:type="dxa"/>
      <w:tblLayout w:type="fixed"/>
      <w:tblLook w:val="04A0" w:firstRow="1" w:lastRow="0" w:firstColumn="1" w:lastColumn="0" w:noHBand="0" w:noVBand="1"/>
    </w:tblPr>
    <w:tblGrid>
      <w:gridCol w:w="956"/>
      <w:gridCol w:w="1199"/>
      <w:gridCol w:w="4049"/>
      <w:gridCol w:w="2976"/>
    </w:tblGrid>
    <w:tr w:rsidR="001D6CA0" w:rsidRPr="0024387D" w14:paraId="0E4BB162" w14:textId="77777777" w:rsidTr="00364AE6">
      <w:tc>
        <w:tcPr>
          <w:tcW w:w="2155" w:type="dxa"/>
          <w:gridSpan w:val="2"/>
        </w:tcPr>
        <w:p w14:paraId="1EF7488B" w14:textId="77777777" w:rsidR="001D6CA0" w:rsidRPr="0024387D" w:rsidRDefault="001D6CA0" w:rsidP="00514BAB">
          <w:pPr>
            <w:pStyle w:val="Sidhuvud"/>
            <w:rPr>
              <w:rFonts w:cs="Georgia"/>
              <w:sz w:val="14"/>
              <w:szCs w:val="14"/>
            </w:rPr>
          </w:pPr>
          <w:r w:rsidRPr="0024387D">
            <w:rPr>
              <w:rFonts w:cs="Georgia"/>
              <w:sz w:val="14"/>
              <w:szCs w:val="14"/>
            </w:rPr>
            <w:t>Center för eHälsa i samverkan</w:t>
          </w:r>
        </w:p>
        <w:p w14:paraId="0FA6C5DB" w14:textId="77777777" w:rsidR="001D6CA0" w:rsidRPr="0024387D" w:rsidRDefault="001D6CA0" w:rsidP="00514BAB">
          <w:pPr>
            <w:pStyle w:val="Sidhuvud"/>
            <w:rPr>
              <w:rFonts w:cs="Georgia"/>
              <w:sz w:val="12"/>
              <w:szCs w:val="12"/>
            </w:rPr>
          </w:pPr>
          <w:r w:rsidRPr="0024387D">
            <w:rPr>
              <w:rFonts w:cs="Georgia"/>
              <w:sz w:val="12"/>
              <w:szCs w:val="12"/>
            </w:rPr>
            <w:t>Hornsgatan 20, 118 82 Stockholm</w:t>
          </w:r>
        </w:p>
        <w:p w14:paraId="0C010F5F" w14:textId="77777777" w:rsidR="001D6CA0" w:rsidRPr="0024387D" w:rsidRDefault="001D6CA0"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1D6CA0" w:rsidRDefault="001D6CA0" w:rsidP="00514BAB">
          <w:pPr>
            <w:pStyle w:val="Sidhuvud"/>
            <w:rPr>
              <w:rFonts w:cs="Georgia"/>
              <w:sz w:val="12"/>
              <w:szCs w:val="12"/>
            </w:rPr>
          </w:pPr>
        </w:p>
        <w:bookmarkStart w:id="161" w:name="Email"/>
        <w:bookmarkEnd w:id="161"/>
        <w:p w14:paraId="572FAEAC" w14:textId="77777777" w:rsidR="001D6CA0" w:rsidRDefault="001D6CA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1D6CA0" w:rsidRPr="0024387D" w:rsidRDefault="001D6CA0" w:rsidP="00514BAB">
          <w:pPr>
            <w:pStyle w:val="Sidhuvud"/>
            <w:rPr>
              <w:rFonts w:cs="Georgia"/>
              <w:sz w:val="12"/>
              <w:szCs w:val="12"/>
            </w:rPr>
          </w:pPr>
        </w:p>
      </w:tc>
      <w:tc>
        <w:tcPr>
          <w:tcW w:w="4049" w:type="dxa"/>
        </w:tcPr>
        <w:p w14:paraId="2CCA0B35" w14:textId="77777777" w:rsidR="001D6CA0" w:rsidRPr="0024387D" w:rsidRDefault="001D6CA0" w:rsidP="00514BAB">
          <w:pPr>
            <w:pStyle w:val="Sidhuvud"/>
            <w:rPr>
              <w:rFonts w:cs="Georgia"/>
              <w:sz w:val="14"/>
              <w:szCs w:val="14"/>
            </w:rPr>
          </w:pPr>
        </w:p>
      </w:tc>
      <w:tc>
        <w:tcPr>
          <w:tcW w:w="2976" w:type="dxa"/>
        </w:tcPr>
        <w:p w14:paraId="5E1CB4A9" w14:textId="77777777" w:rsidR="001D6CA0" w:rsidRDefault="001D6CA0" w:rsidP="00514BAB">
          <w:r>
            <w:t xml:space="preserve"> </w:t>
          </w:r>
          <w:bookmarkStart w:id="162" w:name="slask"/>
          <w:bookmarkStart w:id="163" w:name="Addressee"/>
          <w:bookmarkEnd w:id="162"/>
          <w:bookmarkEnd w:id="163"/>
        </w:p>
      </w:tc>
    </w:tr>
    <w:tr w:rsidR="001D6CA0" w:rsidRPr="00F456CC" w14:paraId="5E1F986A" w14:textId="77777777" w:rsidTr="00364AE6">
      <w:tc>
        <w:tcPr>
          <w:tcW w:w="956" w:type="dxa"/>
          <w:tcBorders>
            <w:right w:val="single" w:sz="4" w:space="0" w:color="auto"/>
          </w:tcBorders>
        </w:tcPr>
        <w:p w14:paraId="08E0A4FE" w14:textId="77777777" w:rsidR="001D6CA0" w:rsidRPr="00F456CC" w:rsidRDefault="001D6CA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1D6CA0" w:rsidRPr="00F456CC" w:rsidRDefault="001D6CA0"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1D6CA0" w:rsidRPr="002C11AF" w:rsidRDefault="001D6CA0" w:rsidP="00514BAB">
          <w:pPr>
            <w:pStyle w:val="Sidhuvud"/>
            <w:rPr>
              <w:rFonts w:cs="Georgia"/>
              <w:sz w:val="12"/>
              <w:szCs w:val="12"/>
            </w:rPr>
          </w:pPr>
        </w:p>
      </w:tc>
      <w:tc>
        <w:tcPr>
          <w:tcW w:w="2976" w:type="dxa"/>
        </w:tcPr>
        <w:p w14:paraId="347DEDFB" w14:textId="77777777" w:rsidR="001D6CA0" w:rsidRPr="002C11AF" w:rsidRDefault="001D6CA0" w:rsidP="00514BAB">
          <w:pPr>
            <w:pStyle w:val="Sidhuvud"/>
            <w:rPr>
              <w:rFonts w:cs="Georgia"/>
              <w:sz w:val="12"/>
              <w:szCs w:val="12"/>
            </w:rPr>
          </w:pPr>
        </w:p>
      </w:tc>
    </w:tr>
  </w:tbl>
  <w:p w14:paraId="7D26F95D" w14:textId="77777777" w:rsidR="001D6CA0" w:rsidRDefault="001D6CA0" w:rsidP="003755FD">
    <w:pPr>
      <w:pStyle w:val="Sidhuvud"/>
    </w:pPr>
    <w:bookmarkStart w:id="164" w:name="Radera2"/>
    <w:bookmarkEnd w:id="164"/>
  </w:p>
  <w:p w14:paraId="5B396356" w14:textId="77777777" w:rsidR="001D6CA0" w:rsidRDefault="001D6CA0" w:rsidP="003755FD">
    <w:pPr>
      <w:pStyle w:val="Sidhuvud"/>
    </w:pPr>
  </w:p>
  <w:p w14:paraId="43A4D281" w14:textId="77777777" w:rsidR="001D6CA0" w:rsidRDefault="001D6CA0" w:rsidP="003755FD">
    <w:pPr>
      <w:pStyle w:val="Sidhuvud"/>
    </w:pPr>
  </w:p>
  <w:p w14:paraId="252C66CC" w14:textId="77777777" w:rsidR="001D6CA0" w:rsidRPr="003755FD" w:rsidRDefault="001D6CA0"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A77FA">
                            <w:rPr>
                              <w:noProof/>
                              <w:sz w:val="16"/>
                              <w:szCs w:val="16"/>
                            </w:rPr>
                            <w:t>1</w:t>
                          </w:r>
                          <w:r w:rsidRPr="00E12C4A">
                            <w:rPr>
                              <w:sz w:val="16"/>
                              <w:szCs w:val="16"/>
                            </w:rPr>
                            <w:fldChar w:fldCharType="end"/>
                          </w:r>
                          <w:r w:rsidRPr="00E12C4A">
                            <w:rPr>
                              <w:sz w:val="16"/>
                              <w:szCs w:val="16"/>
                            </w:rPr>
                            <w:t xml:space="preserve"> (</w:t>
                          </w:r>
                          <w:fldSimple w:instr=" SECTIONPAGES   \* MERGEFORMAT ">
                            <w:r w:rsidR="000A77FA" w:rsidRPr="000A77FA">
                              <w:rPr>
                                <w:noProof/>
                                <w:sz w:val="16"/>
                                <w:szCs w:val="16"/>
                              </w:rPr>
                              <w:t>88</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A77FA">
                      <w:rPr>
                        <w:noProof/>
                        <w:sz w:val="16"/>
                        <w:szCs w:val="16"/>
                      </w:rPr>
                      <w:t>1</w:t>
                    </w:r>
                    <w:r w:rsidRPr="00E12C4A">
                      <w:rPr>
                        <w:sz w:val="16"/>
                        <w:szCs w:val="16"/>
                      </w:rPr>
                      <w:fldChar w:fldCharType="end"/>
                    </w:r>
                    <w:r w:rsidRPr="00E12C4A">
                      <w:rPr>
                        <w:sz w:val="16"/>
                        <w:szCs w:val="16"/>
                      </w:rPr>
                      <w:t xml:space="preserve"> (</w:t>
                    </w:r>
                    <w:fldSimple w:instr=" SECTIONPAGES   \* MERGEFORMAT ">
                      <w:r w:rsidR="000A77FA" w:rsidRPr="000A77FA">
                        <w:rPr>
                          <w:noProof/>
                          <w:sz w:val="16"/>
                          <w:szCs w:val="16"/>
                        </w:rPr>
                        <w:t>88</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180E"/>
    <w:rsid w:val="001121C8"/>
    <w:rsid w:val="00112322"/>
    <w:rsid w:val="0011232A"/>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2EE723-52F2-44C0-87D4-EF6D9EF7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747</TotalTime>
  <Pages>87</Pages>
  <Words>18093</Words>
  <Characters>95896</Characters>
  <Application>Microsoft Office Word</Application>
  <DocSecurity>0</DocSecurity>
  <Lines>799</Lines>
  <Paragraphs>227</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244</cp:revision>
  <cp:lastPrinted>2013-12-13T15:46:00Z</cp:lastPrinted>
  <dcterms:created xsi:type="dcterms:W3CDTF">2013-12-06T08:49:00Z</dcterms:created>
  <dcterms:modified xsi:type="dcterms:W3CDTF">2013-12-17T11:44:00Z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