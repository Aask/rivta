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5339F">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3EB3D83F" w14:textId="77777777" w:rsidR="00533BE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814" w:history="1">
            <w:r w:rsidR="00533BE0" w:rsidRPr="009C60F6">
              <w:rPr>
                <w:rStyle w:val="Hyperlnk"/>
                <w:noProof/>
              </w:rPr>
              <w:t>1</w:t>
            </w:r>
            <w:r w:rsidR="00533BE0">
              <w:rPr>
                <w:rFonts w:asciiTheme="minorHAnsi" w:eastAsiaTheme="minorEastAsia" w:hAnsiTheme="minorHAnsi" w:cstheme="minorBidi"/>
                <w:noProof/>
                <w:sz w:val="22"/>
                <w:lang w:eastAsia="sv-SE"/>
              </w:rPr>
              <w:tab/>
            </w:r>
            <w:r w:rsidR="00533BE0" w:rsidRPr="009C60F6">
              <w:rPr>
                <w:rStyle w:val="Hyperlnk"/>
                <w:noProof/>
              </w:rPr>
              <w:t>Inledning</w:t>
            </w:r>
            <w:r w:rsidR="00533BE0">
              <w:rPr>
                <w:noProof/>
                <w:webHidden/>
              </w:rPr>
              <w:tab/>
            </w:r>
            <w:r w:rsidR="00533BE0">
              <w:rPr>
                <w:noProof/>
                <w:webHidden/>
              </w:rPr>
              <w:fldChar w:fldCharType="begin"/>
            </w:r>
            <w:r w:rsidR="00533BE0">
              <w:rPr>
                <w:noProof/>
                <w:webHidden/>
              </w:rPr>
              <w:instrText xml:space="preserve"> PAGEREF _Toc398555814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147BC880" w14:textId="77777777" w:rsidR="00533BE0" w:rsidRDefault="00DC77AB">
          <w:pPr>
            <w:pStyle w:val="Innehll2"/>
            <w:tabs>
              <w:tab w:val="left" w:pos="660"/>
              <w:tab w:val="right" w:leader="dot" w:pos="10456"/>
            </w:tabs>
            <w:rPr>
              <w:rFonts w:asciiTheme="minorHAnsi" w:eastAsiaTheme="minorEastAsia" w:hAnsiTheme="minorHAnsi" w:cstheme="minorBidi"/>
              <w:noProof/>
              <w:sz w:val="22"/>
              <w:lang w:eastAsia="sv-SE"/>
            </w:rPr>
          </w:pPr>
          <w:hyperlink w:anchor="_Toc398555815" w:history="1">
            <w:r w:rsidR="00533BE0" w:rsidRPr="009C60F6">
              <w:rPr>
                <w:rStyle w:val="Hyperlnk"/>
                <w:noProof/>
              </w:rPr>
              <w:t>1.1</w:t>
            </w:r>
            <w:r w:rsidR="00533BE0">
              <w:rPr>
                <w:rFonts w:asciiTheme="minorHAnsi" w:eastAsiaTheme="minorEastAsia" w:hAnsiTheme="minorHAnsi" w:cstheme="minorBidi"/>
                <w:noProof/>
                <w:sz w:val="22"/>
                <w:lang w:eastAsia="sv-SE"/>
              </w:rPr>
              <w:tab/>
            </w:r>
            <w:r w:rsidR="00533BE0" w:rsidRPr="009C60F6">
              <w:rPr>
                <w:rStyle w:val="Hyperlnk"/>
                <w:noProof/>
              </w:rPr>
              <w:t>Svenskt namn</w:t>
            </w:r>
            <w:r w:rsidR="00533BE0">
              <w:rPr>
                <w:noProof/>
                <w:webHidden/>
              </w:rPr>
              <w:tab/>
            </w:r>
            <w:r w:rsidR="00533BE0">
              <w:rPr>
                <w:noProof/>
                <w:webHidden/>
              </w:rPr>
              <w:fldChar w:fldCharType="begin"/>
            </w:r>
            <w:r w:rsidR="00533BE0">
              <w:rPr>
                <w:noProof/>
                <w:webHidden/>
              </w:rPr>
              <w:instrText xml:space="preserve"> PAGEREF _Toc398555815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6BC78148"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6" w:history="1">
            <w:r w:rsidR="00533BE0" w:rsidRPr="009C60F6">
              <w:rPr>
                <w:rStyle w:val="Hyperlnk"/>
                <w:noProof/>
              </w:rPr>
              <w:t>1.2</w:t>
            </w:r>
            <w:r w:rsidR="00533BE0">
              <w:rPr>
                <w:rFonts w:asciiTheme="minorHAnsi" w:eastAsiaTheme="minorEastAsia" w:hAnsiTheme="minorHAnsi" w:cstheme="minorBidi"/>
                <w:noProof/>
                <w:sz w:val="22"/>
                <w:lang w:eastAsia="sv-SE"/>
              </w:rPr>
              <w:tab/>
            </w:r>
            <w:r w:rsidR="00533BE0" w:rsidRPr="009C60F6">
              <w:rPr>
                <w:rStyle w:val="Hyperlnk"/>
                <w:noProof/>
              </w:rPr>
              <w:t>WEB beskrivning</w:t>
            </w:r>
            <w:r w:rsidR="00533BE0">
              <w:rPr>
                <w:noProof/>
                <w:webHidden/>
              </w:rPr>
              <w:tab/>
            </w:r>
            <w:r w:rsidR="00533BE0">
              <w:rPr>
                <w:noProof/>
                <w:webHidden/>
              </w:rPr>
              <w:fldChar w:fldCharType="begin"/>
            </w:r>
            <w:r w:rsidR="00533BE0">
              <w:rPr>
                <w:noProof/>
                <w:webHidden/>
              </w:rPr>
              <w:instrText xml:space="preserve"> PAGEREF _Toc398555816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5FB79C7E" w14:textId="77777777" w:rsidR="00533BE0" w:rsidRDefault="00DC77AB">
          <w:pPr>
            <w:pStyle w:val="Innehll1"/>
            <w:tabs>
              <w:tab w:val="left" w:pos="400"/>
              <w:tab w:val="right" w:leader="dot" w:pos="10456"/>
            </w:tabs>
            <w:rPr>
              <w:rFonts w:asciiTheme="minorHAnsi" w:eastAsiaTheme="minorEastAsia" w:hAnsiTheme="minorHAnsi" w:cstheme="minorBidi"/>
              <w:noProof/>
              <w:sz w:val="22"/>
              <w:lang w:eastAsia="sv-SE"/>
            </w:rPr>
          </w:pPr>
          <w:hyperlink w:anchor="_Toc398555817" w:history="1">
            <w:r w:rsidR="00533BE0" w:rsidRPr="009C60F6">
              <w:rPr>
                <w:rStyle w:val="Hyperlnk"/>
                <w:noProof/>
              </w:rPr>
              <w:t>2</w:t>
            </w:r>
            <w:r w:rsidR="00533BE0">
              <w:rPr>
                <w:rFonts w:asciiTheme="minorHAnsi" w:eastAsiaTheme="minorEastAsia" w:hAnsiTheme="minorHAnsi" w:cstheme="minorBidi"/>
                <w:noProof/>
                <w:sz w:val="22"/>
                <w:lang w:eastAsia="sv-SE"/>
              </w:rPr>
              <w:tab/>
            </w:r>
            <w:r w:rsidR="00533BE0" w:rsidRPr="009C60F6">
              <w:rPr>
                <w:rStyle w:val="Hyperlnk"/>
                <w:noProof/>
              </w:rPr>
              <w:t>Versionsinformation</w:t>
            </w:r>
            <w:r w:rsidR="00533BE0">
              <w:rPr>
                <w:noProof/>
                <w:webHidden/>
              </w:rPr>
              <w:tab/>
            </w:r>
            <w:r w:rsidR="00533BE0">
              <w:rPr>
                <w:noProof/>
                <w:webHidden/>
              </w:rPr>
              <w:fldChar w:fldCharType="begin"/>
            </w:r>
            <w:r w:rsidR="00533BE0">
              <w:rPr>
                <w:noProof/>
                <w:webHidden/>
              </w:rPr>
              <w:instrText xml:space="preserve"> PAGEREF _Toc398555817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1FB78FF"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8" w:history="1">
            <w:r w:rsidR="00533BE0" w:rsidRPr="009C60F6">
              <w:rPr>
                <w:rStyle w:val="Hyperlnk"/>
                <w:noProof/>
              </w:rPr>
              <w:t>2.1</w:t>
            </w:r>
            <w:r w:rsidR="00533BE0">
              <w:rPr>
                <w:rFonts w:asciiTheme="minorHAnsi" w:eastAsiaTheme="minorEastAsia" w:hAnsiTheme="minorHAnsi" w:cstheme="minorBidi"/>
                <w:noProof/>
                <w:sz w:val="22"/>
                <w:lang w:eastAsia="sv-SE"/>
              </w:rPr>
              <w:tab/>
            </w:r>
            <w:r w:rsidR="00533BE0" w:rsidRPr="009C60F6">
              <w:rPr>
                <w:rStyle w:val="Hyperlnk"/>
                <w:noProof/>
              </w:rPr>
              <w:t>Version 1.0 RC2</w:t>
            </w:r>
            <w:r w:rsidR="00533BE0">
              <w:rPr>
                <w:noProof/>
                <w:webHidden/>
              </w:rPr>
              <w:tab/>
            </w:r>
            <w:r w:rsidR="00533BE0">
              <w:rPr>
                <w:noProof/>
                <w:webHidden/>
              </w:rPr>
              <w:fldChar w:fldCharType="begin"/>
            </w:r>
            <w:r w:rsidR="00533BE0">
              <w:rPr>
                <w:noProof/>
                <w:webHidden/>
              </w:rPr>
              <w:instrText xml:space="preserve"> PAGEREF _Toc398555818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475DA5B4"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9" w:history="1">
            <w:r w:rsidR="00533BE0" w:rsidRPr="009C60F6">
              <w:rPr>
                <w:rStyle w:val="Hyperlnk"/>
                <w:noProof/>
              </w:rPr>
              <w:t>2.1.1</w:t>
            </w:r>
            <w:r w:rsidR="00533BE0">
              <w:rPr>
                <w:rFonts w:asciiTheme="minorHAnsi" w:eastAsiaTheme="minorEastAsia" w:hAnsiTheme="minorHAnsi" w:cstheme="minorBidi"/>
                <w:noProof/>
                <w:sz w:val="22"/>
                <w:lang w:eastAsia="sv-SE"/>
              </w:rPr>
              <w:tab/>
            </w:r>
            <w:r w:rsidR="00533BE0" w:rsidRPr="009C60F6">
              <w:rPr>
                <w:rStyle w:val="Hyperlnk"/>
                <w:noProof/>
              </w:rPr>
              <w:t>Oförändrade tjänstekontrakt</w:t>
            </w:r>
            <w:r w:rsidR="00533BE0">
              <w:rPr>
                <w:noProof/>
                <w:webHidden/>
              </w:rPr>
              <w:tab/>
            </w:r>
            <w:r w:rsidR="00533BE0">
              <w:rPr>
                <w:noProof/>
                <w:webHidden/>
              </w:rPr>
              <w:fldChar w:fldCharType="begin"/>
            </w:r>
            <w:r w:rsidR="00533BE0">
              <w:rPr>
                <w:noProof/>
                <w:webHidden/>
              </w:rPr>
              <w:instrText xml:space="preserve"> PAGEREF _Toc398555819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6EAAC6C6"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0" w:history="1">
            <w:r w:rsidR="00533BE0" w:rsidRPr="009C60F6">
              <w:rPr>
                <w:rStyle w:val="Hyperlnk"/>
                <w:noProof/>
              </w:rPr>
              <w:t>2.1.2</w:t>
            </w:r>
            <w:r w:rsidR="00533BE0">
              <w:rPr>
                <w:rFonts w:asciiTheme="minorHAnsi" w:eastAsiaTheme="minorEastAsia" w:hAnsiTheme="minorHAnsi" w:cstheme="minorBidi"/>
                <w:noProof/>
                <w:sz w:val="22"/>
                <w:lang w:eastAsia="sv-SE"/>
              </w:rPr>
              <w:tab/>
            </w:r>
            <w:r w:rsidR="00533BE0" w:rsidRPr="009C60F6">
              <w:rPr>
                <w:rStyle w:val="Hyperlnk"/>
                <w:noProof/>
              </w:rPr>
              <w:t>Nya tjänstekontrakt</w:t>
            </w:r>
            <w:r w:rsidR="00533BE0">
              <w:rPr>
                <w:noProof/>
                <w:webHidden/>
              </w:rPr>
              <w:tab/>
            </w:r>
            <w:r w:rsidR="00533BE0">
              <w:rPr>
                <w:noProof/>
                <w:webHidden/>
              </w:rPr>
              <w:fldChar w:fldCharType="begin"/>
            </w:r>
            <w:r w:rsidR="00533BE0">
              <w:rPr>
                <w:noProof/>
                <w:webHidden/>
              </w:rPr>
              <w:instrText xml:space="preserve"> PAGEREF _Toc398555820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89898B6"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1" w:history="1">
            <w:r w:rsidR="00533BE0" w:rsidRPr="009C60F6">
              <w:rPr>
                <w:rStyle w:val="Hyperlnk"/>
                <w:noProof/>
              </w:rPr>
              <w:t>2.1.3</w:t>
            </w:r>
            <w:r w:rsidR="00533BE0">
              <w:rPr>
                <w:rFonts w:asciiTheme="minorHAnsi" w:eastAsiaTheme="minorEastAsia" w:hAnsiTheme="minorHAnsi" w:cstheme="minorBidi"/>
                <w:noProof/>
                <w:sz w:val="22"/>
                <w:lang w:eastAsia="sv-SE"/>
              </w:rPr>
              <w:tab/>
            </w:r>
            <w:r w:rsidR="00533BE0" w:rsidRPr="009C60F6">
              <w:rPr>
                <w:rStyle w:val="Hyperlnk"/>
                <w:noProof/>
              </w:rPr>
              <w:t>Förändrade tjänstekontrakt</w:t>
            </w:r>
            <w:r w:rsidR="00533BE0">
              <w:rPr>
                <w:noProof/>
                <w:webHidden/>
              </w:rPr>
              <w:tab/>
            </w:r>
            <w:r w:rsidR="00533BE0">
              <w:rPr>
                <w:noProof/>
                <w:webHidden/>
              </w:rPr>
              <w:fldChar w:fldCharType="begin"/>
            </w:r>
            <w:r w:rsidR="00533BE0">
              <w:rPr>
                <w:noProof/>
                <w:webHidden/>
              </w:rPr>
              <w:instrText xml:space="preserve"> PAGEREF _Toc398555821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01273E7C"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2" w:history="1">
            <w:r w:rsidR="00533BE0" w:rsidRPr="009C60F6">
              <w:rPr>
                <w:rStyle w:val="Hyperlnk"/>
                <w:noProof/>
              </w:rPr>
              <w:t>2.1.4</w:t>
            </w:r>
            <w:r w:rsidR="00533BE0">
              <w:rPr>
                <w:rFonts w:asciiTheme="minorHAnsi" w:eastAsiaTheme="minorEastAsia" w:hAnsiTheme="minorHAnsi" w:cstheme="minorBidi"/>
                <w:noProof/>
                <w:sz w:val="22"/>
                <w:lang w:eastAsia="sv-SE"/>
              </w:rPr>
              <w:tab/>
            </w:r>
            <w:r w:rsidR="00533BE0" w:rsidRPr="009C60F6">
              <w:rPr>
                <w:rStyle w:val="Hyperlnk"/>
                <w:noProof/>
              </w:rPr>
              <w:t>Utgångna tjänstekontrakt</w:t>
            </w:r>
            <w:r w:rsidR="00533BE0">
              <w:rPr>
                <w:noProof/>
                <w:webHidden/>
              </w:rPr>
              <w:tab/>
            </w:r>
            <w:r w:rsidR="00533BE0">
              <w:rPr>
                <w:noProof/>
                <w:webHidden/>
              </w:rPr>
              <w:fldChar w:fldCharType="begin"/>
            </w:r>
            <w:r w:rsidR="00533BE0">
              <w:rPr>
                <w:noProof/>
                <w:webHidden/>
              </w:rPr>
              <w:instrText xml:space="preserve"> PAGEREF _Toc398555822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5994CFA5"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3" w:history="1">
            <w:r w:rsidR="00533BE0" w:rsidRPr="009C60F6">
              <w:rPr>
                <w:rStyle w:val="Hyperlnk"/>
                <w:noProof/>
              </w:rPr>
              <w:t>2.2</w:t>
            </w:r>
            <w:r w:rsidR="00533BE0">
              <w:rPr>
                <w:rFonts w:asciiTheme="minorHAnsi" w:eastAsiaTheme="minorEastAsia" w:hAnsiTheme="minorHAnsi" w:cstheme="minorBidi"/>
                <w:noProof/>
                <w:sz w:val="22"/>
                <w:lang w:eastAsia="sv-SE"/>
              </w:rPr>
              <w:tab/>
            </w:r>
            <w:r w:rsidR="00533BE0" w:rsidRPr="009C60F6">
              <w:rPr>
                <w:rStyle w:val="Hyperlnk"/>
                <w:noProof/>
              </w:rPr>
              <w:t>Version tidigare</w:t>
            </w:r>
            <w:r w:rsidR="00533BE0">
              <w:rPr>
                <w:noProof/>
                <w:webHidden/>
              </w:rPr>
              <w:tab/>
            </w:r>
            <w:r w:rsidR="00533BE0">
              <w:rPr>
                <w:noProof/>
                <w:webHidden/>
              </w:rPr>
              <w:fldChar w:fldCharType="begin"/>
            </w:r>
            <w:r w:rsidR="00533BE0">
              <w:rPr>
                <w:noProof/>
                <w:webHidden/>
              </w:rPr>
              <w:instrText xml:space="preserve"> PAGEREF _Toc398555823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CEEDA6A" w14:textId="77777777" w:rsidR="00533BE0" w:rsidRDefault="00DC77AB">
          <w:pPr>
            <w:pStyle w:val="Innehll1"/>
            <w:tabs>
              <w:tab w:val="left" w:pos="400"/>
              <w:tab w:val="right" w:leader="dot" w:pos="10456"/>
            </w:tabs>
            <w:rPr>
              <w:rFonts w:asciiTheme="minorHAnsi" w:eastAsiaTheme="minorEastAsia" w:hAnsiTheme="minorHAnsi" w:cstheme="minorBidi"/>
              <w:noProof/>
              <w:sz w:val="22"/>
              <w:lang w:eastAsia="sv-SE"/>
            </w:rPr>
          </w:pPr>
          <w:hyperlink w:anchor="_Toc398555824" w:history="1">
            <w:r w:rsidR="00533BE0" w:rsidRPr="009C60F6">
              <w:rPr>
                <w:rStyle w:val="Hyperlnk"/>
                <w:noProof/>
              </w:rPr>
              <w:t>3</w:t>
            </w:r>
            <w:r w:rsidR="00533BE0">
              <w:rPr>
                <w:rFonts w:asciiTheme="minorHAnsi" w:eastAsiaTheme="minorEastAsia" w:hAnsiTheme="minorHAnsi" w:cstheme="minorBidi"/>
                <w:noProof/>
                <w:sz w:val="22"/>
                <w:lang w:eastAsia="sv-SE"/>
              </w:rPr>
              <w:tab/>
            </w:r>
            <w:r w:rsidR="00533BE0" w:rsidRPr="009C60F6">
              <w:rPr>
                <w:rStyle w:val="Hyperlnk"/>
                <w:noProof/>
              </w:rPr>
              <w:t>Tjänstedomänens arkitektur</w:t>
            </w:r>
            <w:r w:rsidR="00533BE0">
              <w:rPr>
                <w:noProof/>
                <w:webHidden/>
              </w:rPr>
              <w:tab/>
            </w:r>
            <w:r w:rsidR="00533BE0">
              <w:rPr>
                <w:noProof/>
                <w:webHidden/>
              </w:rPr>
              <w:fldChar w:fldCharType="begin"/>
            </w:r>
            <w:r w:rsidR="00533BE0">
              <w:rPr>
                <w:noProof/>
                <w:webHidden/>
              </w:rPr>
              <w:instrText xml:space="preserve"> PAGEREF _Toc398555824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23DE1E9"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5" w:history="1">
            <w:r w:rsidR="00533BE0" w:rsidRPr="009C60F6">
              <w:rPr>
                <w:rStyle w:val="Hyperlnk"/>
                <w:noProof/>
              </w:rPr>
              <w:t>3.1</w:t>
            </w:r>
            <w:r w:rsidR="00533BE0">
              <w:rPr>
                <w:rFonts w:asciiTheme="minorHAnsi" w:eastAsiaTheme="minorEastAsia" w:hAnsiTheme="minorHAnsi" w:cstheme="minorBidi"/>
                <w:noProof/>
                <w:sz w:val="22"/>
                <w:lang w:eastAsia="sv-SE"/>
              </w:rPr>
              <w:tab/>
            </w:r>
            <w:r w:rsidR="00533BE0" w:rsidRPr="009C60F6">
              <w:rPr>
                <w:rStyle w:val="Hyperlnk"/>
                <w:noProof/>
              </w:rPr>
              <w:t>Flöden</w:t>
            </w:r>
            <w:r w:rsidR="00533BE0">
              <w:rPr>
                <w:noProof/>
                <w:webHidden/>
              </w:rPr>
              <w:tab/>
            </w:r>
            <w:r w:rsidR="00533BE0">
              <w:rPr>
                <w:noProof/>
                <w:webHidden/>
              </w:rPr>
              <w:fldChar w:fldCharType="begin"/>
            </w:r>
            <w:r w:rsidR="00533BE0">
              <w:rPr>
                <w:noProof/>
                <w:webHidden/>
              </w:rPr>
              <w:instrText xml:space="preserve"> PAGEREF _Toc398555825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0B10737A"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6" w:history="1">
            <w:r w:rsidR="00533BE0" w:rsidRPr="009C60F6">
              <w:rPr>
                <w:rStyle w:val="Hyperlnk"/>
                <w:noProof/>
              </w:rPr>
              <w:t>3.1.1</w:t>
            </w:r>
            <w:r w:rsidR="00533BE0">
              <w:rPr>
                <w:rFonts w:asciiTheme="minorHAnsi" w:eastAsiaTheme="minorEastAsia" w:hAnsiTheme="minorHAnsi" w:cstheme="minorBidi"/>
                <w:noProof/>
                <w:sz w:val="22"/>
                <w:lang w:eastAsia="sv-SE"/>
              </w:rPr>
              <w:tab/>
            </w:r>
            <w:r w:rsidR="00533BE0" w:rsidRPr="009C60F6">
              <w:rPr>
                <w:rStyle w:val="Hyperlnk"/>
                <w:noProof/>
              </w:rPr>
              <w:t>Hämta observationer</w:t>
            </w:r>
            <w:r w:rsidR="00533BE0">
              <w:rPr>
                <w:noProof/>
                <w:webHidden/>
              </w:rPr>
              <w:tab/>
            </w:r>
            <w:r w:rsidR="00533BE0">
              <w:rPr>
                <w:noProof/>
                <w:webHidden/>
              </w:rPr>
              <w:fldChar w:fldCharType="begin"/>
            </w:r>
            <w:r w:rsidR="00533BE0">
              <w:rPr>
                <w:noProof/>
                <w:webHidden/>
              </w:rPr>
              <w:instrText xml:space="preserve"> PAGEREF _Toc398555826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112ABBE8"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7" w:history="1">
            <w:r w:rsidR="00533BE0" w:rsidRPr="009C60F6">
              <w:rPr>
                <w:rStyle w:val="Hyperlnk"/>
                <w:noProof/>
              </w:rPr>
              <w:t>3.1.2</w:t>
            </w:r>
            <w:r w:rsidR="00533BE0">
              <w:rPr>
                <w:rFonts w:asciiTheme="minorHAnsi" w:eastAsiaTheme="minorEastAsia" w:hAnsiTheme="minorHAnsi" w:cstheme="minorBidi"/>
                <w:noProof/>
                <w:sz w:val="22"/>
                <w:lang w:eastAsia="sv-SE"/>
              </w:rPr>
              <w:tab/>
            </w:r>
            <w:r w:rsidR="00533BE0" w:rsidRPr="009C60F6">
              <w:rPr>
                <w:rStyle w:val="Hyperlnk"/>
                <w:noProof/>
              </w:rPr>
              <w:t>Skicka observationer</w:t>
            </w:r>
            <w:r w:rsidR="00533BE0">
              <w:rPr>
                <w:noProof/>
                <w:webHidden/>
              </w:rPr>
              <w:tab/>
            </w:r>
            <w:r w:rsidR="00533BE0">
              <w:rPr>
                <w:noProof/>
                <w:webHidden/>
              </w:rPr>
              <w:fldChar w:fldCharType="begin"/>
            </w:r>
            <w:r w:rsidR="00533BE0">
              <w:rPr>
                <w:noProof/>
                <w:webHidden/>
              </w:rPr>
              <w:instrText xml:space="preserve"> PAGEREF _Toc398555827 \h </w:instrText>
            </w:r>
            <w:r w:rsidR="00533BE0">
              <w:rPr>
                <w:noProof/>
                <w:webHidden/>
              </w:rPr>
            </w:r>
            <w:r w:rsidR="00533BE0">
              <w:rPr>
                <w:noProof/>
                <w:webHidden/>
              </w:rPr>
              <w:fldChar w:fldCharType="separate"/>
            </w:r>
            <w:r w:rsidR="00533BE0">
              <w:rPr>
                <w:noProof/>
                <w:webHidden/>
              </w:rPr>
              <w:t>15</w:t>
            </w:r>
            <w:r w:rsidR="00533BE0">
              <w:rPr>
                <w:noProof/>
                <w:webHidden/>
              </w:rPr>
              <w:fldChar w:fldCharType="end"/>
            </w:r>
          </w:hyperlink>
        </w:p>
        <w:p w14:paraId="2F7769AE"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8" w:history="1">
            <w:r w:rsidR="00533BE0" w:rsidRPr="009C60F6">
              <w:rPr>
                <w:rStyle w:val="Hyperlnk"/>
                <w:noProof/>
              </w:rPr>
              <w:t>3.1.3</w:t>
            </w:r>
            <w:r w:rsidR="00533BE0">
              <w:rPr>
                <w:rFonts w:asciiTheme="minorHAnsi" w:eastAsiaTheme="minorEastAsia" w:hAnsiTheme="minorHAnsi" w:cstheme="minorBidi"/>
                <w:noProof/>
                <w:sz w:val="22"/>
                <w:lang w:eastAsia="sv-SE"/>
              </w:rPr>
              <w:tab/>
            </w:r>
            <w:r w:rsidR="00533BE0" w:rsidRPr="009C60F6">
              <w:rPr>
                <w:rStyle w:val="Hyperlnk"/>
                <w:noProof/>
              </w:rPr>
              <w:t>Radera observationer</w:t>
            </w:r>
            <w:r w:rsidR="00533BE0">
              <w:rPr>
                <w:noProof/>
                <w:webHidden/>
              </w:rPr>
              <w:tab/>
            </w:r>
            <w:r w:rsidR="00533BE0">
              <w:rPr>
                <w:noProof/>
                <w:webHidden/>
              </w:rPr>
              <w:fldChar w:fldCharType="begin"/>
            </w:r>
            <w:r w:rsidR="00533BE0">
              <w:rPr>
                <w:noProof/>
                <w:webHidden/>
              </w:rPr>
              <w:instrText xml:space="preserve"> PAGEREF _Toc398555828 \h </w:instrText>
            </w:r>
            <w:r w:rsidR="00533BE0">
              <w:rPr>
                <w:noProof/>
                <w:webHidden/>
              </w:rPr>
            </w:r>
            <w:r w:rsidR="00533BE0">
              <w:rPr>
                <w:noProof/>
                <w:webHidden/>
              </w:rPr>
              <w:fldChar w:fldCharType="separate"/>
            </w:r>
            <w:r w:rsidR="00533BE0">
              <w:rPr>
                <w:noProof/>
                <w:webHidden/>
              </w:rPr>
              <w:t>18</w:t>
            </w:r>
            <w:r w:rsidR="00533BE0">
              <w:rPr>
                <w:noProof/>
                <w:webHidden/>
              </w:rPr>
              <w:fldChar w:fldCharType="end"/>
            </w:r>
          </w:hyperlink>
        </w:p>
        <w:p w14:paraId="131E0D1C"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9" w:history="1">
            <w:r w:rsidR="00533BE0" w:rsidRPr="009C60F6">
              <w:rPr>
                <w:rStyle w:val="Hyperlnk"/>
                <w:noProof/>
              </w:rPr>
              <w:t>3.1.4</w:t>
            </w:r>
            <w:r w:rsidR="00533BE0">
              <w:rPr>
                <w:rFonts w:asciiTheme="minorHAnsi" w:eastAsiaTheme="minorEastAsia" w:hAnsiTheme="minorHAnsi" w:cstheme="minorBidi"/>
                <w:noProof/>
                <w:sz w:val="22"/>
                <w:lang w:eastAsia="sv-SE"/>
              </w:rPr>
              <w:tab/>
            </w:r>
            <w:r w:rsidR="00533BE0" w:rsidRPr="009C60F6">
              <w:rPr>
                <w:rStyle w:val="Hyperlnk"/>
                <w:noProof/>
              </w:rPr>
              <w:t>Hämta mätvärden</w:t>
            </w:r>
            <w:r w:rsidR="00533BE0">
              <w:rPr>
                <w:noProof/>
                <w:webHidden/>
              </w:rPr>
              <w:tab/>
            </w:r>
            <w:r w:rsidR="00533BE0">
              <w:rPr>
                <w:noProof/>
                <w:webHidden/>
              </w:rPr>
              <w:fldChar w:fldCharType="begin"/>
            </w:r>
            <w:r w:rsidR="00533BE0">
              <w:rPr>
                <w:noProof/>
                <w:webHidden/>
              </w:rPr>
              <w:instrText xml:space="preserve"> PAGEREF _Toc398555829 \h </w:instrText>
            </w:r>
            <w:r w:rsidR="00533BE0">
              <w:rPr>
                <w:noProof/>
                <w:webHidden/>
              </w:rPr>
            </w:r>
            <w:r w:rsidR="00533BE0">
              <w:rPr>
                <w:noProof/>
                <w:webHidden/>
              </w:rPr>
              <w:fldChar w:fldCharType="separate"/>
            </w:r>
            <w:r w:rsidR="00533BE0">
              <w:rPr>
                <w:noProof/>
                <w:webHidden/>
              </w:rPr>
              <w:t>22</w:t>
            </w:r>
            <w:r w:rsidR="00533BE0">
              <w:rPr>
                <w:noProof/>
                <w:webHidden/>
              </w:rPr>
              <w:fldChar w:fldCharType="end"/>
            </w:r>
          </w:hyperlink>
        </w:p>
        <w:p w14:paraId="02E996EF"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0" w:history="1">
            <w:r w:rsidR="00533BE0" w:rsidRPr="009C60F6">
              <w:rPr>
                <w:rStyle w:val="Hyperlnk"/>
                <w:noProof/>
              </w:rPr>
              <w:t>3.1.5</w:t>
            </w:r>
            <w:r w:rsidR="00533BE0">
              <w:rPr>
                <w:rFonts w:asciiTheme="minorHAnsi" w:eastAsiaTheme="minorEastAsia" w:hAnsiTheme="minorHAnsi" w:cstheme="minorBidi"/>
                <w:noProof/>
                <w:sz w:val="22"/>
                <w:lang w:eastAsia="sv-SE"/>
              </w:rPr>
              <w:tab/>
            </w:r>
            <w:r w:rsidR="00533BE0" w:rsidRPr="009C60F6">
              <w:rPr>
                <w:rStyle w:val="Hyperlnk"/>
                <w:noProof/>
              </w:rPr>
              <w:t>Skicka mätvärden</w:t>
            </w:r>
            <w:r w:rsidR="00533BE0">
              <w:rPr>
                <w:noProof/>
                <w:webHidden/>
              </w:rPr>
              <w:tab/>
            </w:r>
            <w:r w:rsidR="00533BE0">
              <w:rPr>
                <w:noProof/>
                <w:webHidden/>
              </w:rPr>
              <w:fldChar w:fldCharType="begin"/>
            </w:r>
            <w:r w:rsidR="00533BE0">
              <w:rPr>
                <w:noProof/>
                <w:webHidden/>
              </w:rPr>
              <w:instrText xml:space="preserve"> PAGEREF _Toc398555830 \h </w:instrText>
            </w:r>
            <w:r w:rsidR="00533BE0">
              <w:rPr>
                <w:noProof/>
                <w:webHidden/>
              </w:rPr>
            </w:r>
            <w:r w:rsidR="00533BE0">
              <w:rPr>
                <w:noProof/>
                <w:webHidden/>
              </w:rPr>
              <w:fldChar w:fldCharType="separate"/>
            </w:r>
            <w:r w:rsidR="00533BE0">
              <w:rPr>
                <w:noProof/>
                <w:webHidden/>
              </w:rPr>
              <w:t>27</w:t>
            </w:r>
            <w:r w:rsidR="00533BE0">
              <w:rPr>
                <w:noProof/>
                <w:webHidden/>
              </w:rPr>
              <w:fldChar w:fldCharType="end"/>
            </w:r>
          </w:hyperlink>
        </w:p>
        <w:p w14:paraId="5650054C"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1" w:history="1">
            <w:r w:rsidR="00533BE0" w:rsidRPr="009C60F6">
              <w:rPr>
                <w:rStyle w:val="Hyperlnk"/>
                <w:noProof/>
              </w:rPr>
              <w:t>3.1.6</w:t>
            </w:r>
            <w:r w:rsidR="00533BE0">
              <w:rPr>
                <w:rFonts w:asciiTheme="minorHAnsi" w:eastAsiaTheme="minorEastAsia" w:hAnsiTheme="minorHAnsi" w:cstheme="minorBidi"/>
                <w:noProof/>
                <w:sz w:val="22"/>
                <w:lang w:eastAsia="sv-SE"/>
              </w:rPr>
              <w:tab/>
            </w:r>
            <w:r w:rsidR="00533BE0" w:rsidRPr="009C60F6">
              <w:rPr>
                <w:rStyle w:val="Hyperlnk"/>
                <w:noProof/>
              </w:rPr>
              <w:t>Radera mätvärden</w:t>
            </w:r>
            <w:r w:rsidR="00533BE0">
              <w:rPr>
                <w:noProof/>
                <w:webHidden/>
              </w:rPr>
              <w:tab/>
            </w:r>
            <w:r w:rsidR="00533BE0">
              <w:rPr>
                <w:noProof/>
                <w:webHidden/>
              </w:rPr>
              <w:fldChar w:fldCharType="begin"/>
            </w:r>
            <w:r w:rsidR="00533BE0">
              <w:rPr>
                <w:noProof/>
                <w:webHidden/>
              </w:rPr>
              <w:instrText xml:space="preserve"> PAGEREF _Toc398555831 \h </w:instrText>
            </w:r>
            <w:r w:rsidR="00533BE0">
              <w:rPr>
                <w:noProof/>
                <w:webHidden/>
              </w:rPr>
            </w:r>
            <w:r w:rsidR="00533BE0">
              <w:rPr>
                <w:noProof/>
                <w:webHidden/>
              </w:rPr>
              <w:fldChar w:fldCharType="separate"/>
            </w:r>
            <w:r w:rsidR="00533BE0">
              <w:rPr>
                <w:noProof/>
                <w:webHidden/>
              </w:rPr>
              <w:t>30</w:t>
            </w:r>
            <w:r w:rsidR="00533BE0">
              <w:rPr>
                <w:noProof/>
                <w:webHidden/>
              </w:rPr>
              <w:fldChar w:fldCharType="end"/>
            </w:r>
          </w:hyperlink>
        </w:p>
        <w:p w14:paraId="56E81079"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2" w:history="1">
            <w:r w:rsidR="00533BE0" w:rsidRPr="009C60F6">
              <w:rPr>
                <w:rStyle w:val="Hyperlnk"/>
                <w:noProof/>
              </w:rPr>
              <w:t>3.1.7</w:t>
            </w:r>
            <w:r w:rsidR="00533BE0">
              <w:rPr>
                <w:rFonts w:asciiTheme="minorHAnsi" w:eastAsiaTheme="minorEastAsia" w:hAnsiTheme="minorHAnsi" w:cstheme="minorBidi"/>
                <w:noProof/>
                <w:sz w:val="22"/>
                <w:lang w:eastAsia="sv-SE"/>
              </w:rPr>
              <w:tab/>
            </w:r>
            <w:r w:rsidR="00533BE0" w:rsidRPr="009C60F6">
              <w:rPr>
                <w:rStyle w:val="Hyperlnk"/>
                <w:noProof/>
              </w:rPr>
              <w:t>Obligatoriska kontrakt</w:t>
            </w:r>
            <w:r w:rsidR="00533BE0">
              <w:rPr>
                <w:noProof/>
                <w:webHidden/>
              </w:rPr>
              <w:tab/>
            </w:r>
            <w:r w:rsidR="00533BE0">
              <w:rPr>
                <w:noProof/>
                <w:webHidden/>
              </w:rPr>
              <w:fldChar w:fldCharType="begin"/>
            </w:r>
            <w:r w:rsidR="00533BE0">
              <w:rPr>
                <w:noProof/>
                <w:webHidden/>
              </w:rPr>
              <w:instrText xml:space="preserve"> PAGEREF _Toc398555832 \h </w:instrText>
            </w:r>
            <w:r w:rsidR="00533BE0">
              <w:rPr>
                <w:noProof/>
                <w:webHidden/>
              </w:rPr>
            </w:r>
            <w:r w:rsidR="00533BE0">
              <w:rPr>
                <w:noProof/>
                <w:webHidden/>
              </w:rPr>
              <w:fldChar w:fldCharType="separate"/>
            </w:r>
            <w:r w:rsidR="00533BE0">
              <w:rPr>
                <w:noProof/>
                <w:webHidden/>
              </w:rPr>
              <w:t>34</w:t>
            </w:r>
            <w:r w:rsidR="00533BE0">
              <w:rPr>
                <w:noProof/>
                <w:webHidden/>
              </w:rPr>
              <w:fldChar w:fldCharType="end"/>
            </w:r>
          </w:hyperlink>
        </w:p>
        <w:p w14:paraId="1FCCD6F6"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3" w:history="1">
            <w:r w:rsidR="00533BE0" w:rsidRPr="009C60F6">
              <w:rPr>
                <w:rStyle w:val="Hyperlnk"/>
                <w:noProof/>
              </w:rPr>
              <w:t>3.2</w:t>
            </w:r>
            <w:r w:rsidR="00533BE0">
              <w:rPr>
                <w:rFonts w:asciiTheme="minorHAnsi" w:eastAsiaTheme="minorEastAsia" w:hAnsiTheme="minorHAnsi" w:cstheme="minorBidi"/>
                <w:noProof/>
                <w:sz w:val="22"/>
                <w:lang w:eastAsia="sv-SE"/>
              </w:rPr>
              <w:tab/>
            </w:r>
            <w:r w:rsidR="00533BE0" w:rsidRPr="009C60F6">
              <w:rPr>
                <w:rStyle w:val="Hyperlnk"/>
                <w:noProof/>
              </w:rPr>
              <w:t>Adressering</w:t>
            </w:r>
            <w:r w:rsidR="00533BE0">
              <w:rPr>
                <w:noProof/>
                <w:webHidden/>
              </w:rPr>
              <w:tab/>
            </w:r>
            <w:r w:rsidR="00533BE0">
              <w:rPr>
                <w:noProof/>
                <w:webHidden/>
              </w:rPr>
              <w:fldChar w:fldCharType="begin"/>
            </w:r>
            <w:r w:rsidR="00533BE0">
              <w:rPr>
                <w:noProof/>
                <w:webHidden/>
              </w:rPr>
              <w:instrText xml:space="preserve"> PAGEREF _Toc398555833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105F6F84"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4" w:history="1">
            <w:r w:rsidR="00533BE0" w:rsidRPr="009C60F6">
              <w:rPr>
                <w:rStyle w:val="Hyperlnk"/>
                <w:noProof/>
              </w:rPr>
              <w:t>3.2.1</w:t>
            </w:r>
            <w:r w:rsidR="00533BE0">
              <w:rPr>
                <w:rFonts w:asciiTheme="minorHAnsi" w:eastAsiaTheme="minorEastAsia" w:hAnsiTheme="minorHAnsi" w:cstheme="minorBidi"/>
                <w:noProof/>
                <w:sz w:val="22"/>
                <w:lang w:eastAsia="sv-SE"/>
              </w:rPr>
              <w:tab/>
            </w:r>
            <w:r w:rsidR="00533BE0" w:rsidRPr="009C60F6">
              <w:rPr>
                <w:rStyle w:val="Hyperlnk"/>
                <w:noProof/>
              </w:rPr>
              <w:t>Adressering vid nationell användning</w:t>
            </w:r>
            <w:r w:rsidR="00533BE0">
              <w:rPr>
                <w:noProof/>
                <w:webHidden/>
              </w:rPr>
              <w:tab/>
            </w:r>
            <w:r w:rsidR="00533BE0">
              <w:rPr>
                <w:noProof/>
                <w:webHidden/>
              </w:rPr>
              <w:fldChar w:fldCharType="begin"/>
            </w:r>
            <w:r w:rsidR="00533BE0">
              <w:rPr>
                <w:noProof/>
                <w:webHidden/>
              </w:rPr>
              <w:instrText xml:space="preserve"> PAGEREF _Toc398555834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3845CDC1"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5" w:history="1">
            <w:r w:rsidR="00533BE0" w:rsidRPr="009C60F6">
              <w:rPr>
                <w:rStyle w:val="Hyperlnk"/>
                <w:noProof/>
              </w:rPr>
              <w:t>3.2.2</w:t>
            </w:r>
            <w:r w:rsidR="00533BE0">
              <w:rPr>
                <w:rFonts w:asciiTheme="minorHAnsi" w:eastAsiaTheme="minorEastAsia" w:hAnsiTheme="minorHAnsi" w:cstheme="minorBidi"/>
                <w:noProof/>
                <w:sz w:val="22"/>
                <w:lang w:eastAsia="sv-SE"/>
              </w:rPr>
              <w:tab/>
            </w:r>
            <w:r w:rsidR="00533BE0" w:rsidRPr="009C60F6">
              <w:rPr>
                <w:rStyle w:val="Hyperlnk"/>
                <w:noProof/>
              </w:rPr>
              <w:t>Adressering vid regional användning</w:t>
            </w:r>
            <w:r w:rsidR="00533BE0">
              <w:rPr>
                <w:noProof/>
                <w:webHidden/>
              </w:rPr>
              <w:tab/>
            </w:r>
            <w:r w:rsidR="00533BE0">
              <w:rPr>
                <w:noProof/>
                <w:webHidden/>
              </w:rPr>
              <w:fldChar w:fldCharType="begin"/>
            </w:r>
            <w:r w:rsidR="00533BE0">
              <w:rPr>
                <w:noProof/>
                <w:webHidden/>
              </w:rPr>
              <w:instrText xml:space="preserve"> PAGEREF _Toc398555835 \h </w:instrText>
            </w:r>
            <w:r w:rsidR="00533BE0">
              <w:rPr>
                <w:noProof/>
                <w:webHidden/>
              </w:rPr>
            </w:r>
            <w:r w:rsidR="00533BE0">
              <w:rPr>
                <w:noProof/>
                <w:webHidden/>
              </w:rPr>
              <w:fldChar w:fldCharType="separate"/>
            </w:r>
            <w:r w:rsidR="00533BE0">
              <w:rPr>
                <w:noProof/>
                <w:webHidden/>
              </w:rPr>
              <w:t>36</w:t>
            </w:r>
            <w:r w:rsidR="00533BE0">
              <w:rPr>
                <w:noProof/>
                <w:webHidden/>
              </w:rPr>
              <w:fldChar w:fldCharType="end"/>
            </w:r>
          </w:hyperlink>
        </w:p>
        <w:p w14:paraId="68F344CB"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6" w:history="1">
            <w:r w:rsidR="00533BE0" w:rsidRPr="009C60F6">
              <w:rPr>
                <w:rStyle w:val="Hyperlnk"/>
                <w:noProof/>
              </w:rPr>
              <w:t>3.2.3</w:t>
            </w:r>
            <w:r w:rsidR="00533BE0">
              <w:rPr>
                <w:rFonts w:asciiTheme="minorHAnsi" w:eastAsiaTheme="minorEastAsia" w:hAnsiTheme="minorHAnsi" w:cstheme="minorBidi"/>
                <w:noProof/>
                <w:sz w:val="22"/>
                <w:lang w:eastAsia="sv-SE"/>
              </w:rPr>
              <w:tab/>
            </w:r>
            <w:r w:rsidR="00533BE0" w:rsidRPr="009C60F6">
              <w:rPr>
                <w:rStyle w:val="Hyperlnk"/>
                <w:noProof/>
              </w:rPr>
              <w:t>Adressering direkt till ett källsystem</w:t>
            </w:r>
            <w:r w:rsidR="00533BE0">
              <w:rPr>
                <w:noProof/>
                <w:webHidden/>
              </w:rPr>
              <w:tab/>
            </w:r>
            <w:r w:rsidR="00533BE0">
              <w:rPr>
                <w:noProof/>
                <w:webHidden/>
              </w:rPr>
              <w:fldChar w:fldCharType="begin"/>
            </w:r>
            <w:r w:rsidR="00533BE0">
              <w:rPr>
                <w:noProof/>
                <w:webHidden/>
              </w:rPr>
              <w:instrText xml:space="preserve"> PAGEREF _Toc398555836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57A31E39"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7" w:history="1">
            <w:r w:rsidR="00533BE0" w:rsidRPr="009C60F6">
              <w:rPr>
                <w:rStyle w:val="Hyperlnk"/>
                <w:noProof/>
              </w:rPr>
              <w:t>3.2.4</w:t>
            </w:r>
            <w:r w:rsidR="00533BE0">
              <w:rPr>
                <w:rFonts w:asciiTheme="minorHAnsi" w:eastAsiaTheme="minorEastAsia" w:hAnsiTheme="minorHAnsi" w:cstheme="minorBidi"/>
                <w:noProof/>
                <w:sz w:val="22"/>
                <w:lang w:eastAsia="sv-SE"/>
              </w:rPr>
              <w:tab/>
            </w:r>
            <w:r w:rsidR="00533BE0" w:rsidRPr="009C60F6">
              <w:rPr>
                <w:rStyle w:val="Hyperlnk"/>
                <w:noProof/>
              </w:rPr>
              <w:t>Sammanfattning av adresseringsmodell</w:t>
            </w:r>
            <w:r w:rsidR="00533BE0">
              <w:rPr>
                <w:noProof/>
                <w:webHidden/>
              </w:rPr>
              <w:tab/>
            </w:r>
            <w:r w:rsidR="00533BE0">
              <w:rPr>
                <w:noProof/>
                <w:webHidden/>
              </w:rPr>
              <w:fldChar w:fldCharType="begin"/>
            </w:r>
            <w:r w:rsidR="00533BE0">
              <w:rPr>
                <w:noProof/>
                <w:webHidden/>
              </w:rPr>
              <w:instrText xml:space="preserve"> PAGEREF _Toc398555837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27CB61ED"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8" w:history="1">
            <w:r w:rsidR="00533BE0" w:rsidRPr="009C60F6">
              <w:rPr>
                <w:rStyle w:val="Hyperlnk"/>
                <w:noProof/>
              </w:rPr>
              <w:t>3.3</w:t>
            </w:r>
            <w:r w:rsidR="00533BE0">
              <w:rPr>
                <w:rFonts w:asciiTheme="minorHAnsi" w:eastAsiaTheme="minorEastAsia" w:hAnsiTheme="minorHAnsi" w:cstheme="minorBidi"/>
                <w:noProof/>
                <w:sz w:val="22"/>
                <w:lang w:eastAsia="sv-SE"/>
              </w:rPr>
              <w:tab/>
            </w:r>
            <w:r w:rsidR="00533BE0" w:rsidRPr="009C60F6">
              <w:rPr>
                <w:rStyle w:val="Hyperlnk"/>
                <w:noProof/>
              </w:rPr>
              <w:t>Aggregering och engagemangsindex</w:t>
            </w:r>
            <w:r w:rsidR="00533BE0">
              <w:rPr>
                <w:noProof/>
                <w:webHidden/>
              </w:rPr>
              <w:tab/>
            </w:r>
            <w:r w:rsidR="00533BE0">
              <w:rPr>
                <w:noProof/>
                <w:webHidden/>
              </w:rPr>
              <w:fldChar w:fldCharType="begin"/>
            </w:r>
            <w:r w:rsidR="00533BE0">
              <w:rPr>
                <w:noProof/>
                <w:webHidden/>
              </w:rPr>
              <w:instrText xml:space="preserve"> PAGEREF _Toc398555838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4078862F" w14:textId="77777777" w:rsidR="00533BE0" w:rsidRDefault="00DC77AB">
          <w:pPr>
            <w:pStyle w:val="Innehll1"/>
            <w:tabs>
              <w:tab w:val="left" w:pos="400"/>
              <w:tab w:val="right" w:leader="dot" w:pos="10456"/>
            </w:tabs>
            <w:rPr>
              <w:rFonts w:asciiTheme="minorHAnsi" w:eastAsiaTheme="minorEastAsia" w:hAnsiTheme="minorHAnsi" w:cstheme="minorBidi"/>
              <w:noProof/>
              <w:sz w:val="22"/>
              <w:lang w:eastAsia="sv-SE"/>
            </w:rPr>
          </w:pPr>
          <w:hyperlink w:anchor="_Toc398555839" w:history="1">
            <w:r w:rsidR="00533BE0" w:rsidRPr="009C60F6">
              <w:rPr>
                <w:rStyle w:val="Hyperlnk"/>
                <w:noProof/>
              </w:rPr>
              <w:t>4</w:t>
            </w:r>
            <w:r w:rsidR="00533BE0">
              <w:rPr>
                <w:rFonts w:asciiTheme="minorHAnsi" w:eastAsiaTheme="minorEastAsia" w:hAnsiTheme="minorHAnsi" w:cstheme="minorBidi"/>
                <w:noProof/>
                <w:sz w:val="22"/>
                <w:lang w:eastAsia="sv-SE"/>
              </w:rPr>
              <w:tab/>
            </w:r>
            <w:r w:rsidR="00533BE0" w:rsidRPr="009C60F6">
              <w:rPr>
                <w:rStyle w:val="Hyperlnk"/>
                <w:noProof/>
              </w:rPr>
              <w:t>Tjänstedomänens krav och regler</w:t>
            </w:r>
            <w:r w:rsidR="00533BE0">
              <w:rPr>
                <w:noProof/>
                <w:webHidden/>
              </w:rPr>
              <w:tab/>
            </w:r>
            <w:r w:rsidR="00533BE0">
              <w:rPr>
                <w:noProof/>
                <w:webHidden/>
              </w:rPr>
              <w:fldChar w:fldCharType="begin"/>
            </w:r>
            <w:r w:rsidR="00533BE0">
              <w:rPr>
                <w:noProof/>
                <w:webHidden/>
              </w:rPr>
              <w:instrText xml:space="preserve"> PAGEREF _Toc398555839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6AC07EAE"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0" w:history="1">
            <w:r w:rsidR="00533BE0" w:rsidRPr="009C60F6">
              <w:rPr>
                <w:rStyle w:val="Hyperlnk"/>
                <w:noProof/>
              </w:rPr>
              <w:t>4.1</w:t>
            </w:r>
            <w:r w:rsidR="00533BE0">
              <w:rPr>
                <w:rFonts w:asciiTheme="minorHAnsi" w:eastAsiaTheme="minorEastAsia" w:hAnsiTheme="minorHAnsi" w:cstheme="minorBidi"/>
                <w:noProof/>
                <w:sz w:val="22"/>
                <w:lang w:eastAsia="sv-SE"/>
              </w:rPr>
              <w:tab/>
            </w:r>
            <w:r w:rsidR="00533BE0" w:rsidRPr="009C60F6">
              <w:rPr>
                <w:rStyle w:val="Hyperlnk"/>
                <w:noProof/>
              </w:rPr>
              <w:t>Uppdatering av engagemangsindex</w:t>
            </w:r>
            <w:r w:rsidR="00533BE0">
              <w:rPr>
                <w:noProof/>
                <w:webHidden/>
              </w:rPr>
              <w:tab/>
            </w:r>
            <w:r w:rsidR="00533BE0">
              <w:rPr>
                <w:noProof/>
                <w:webHidden/>
              </w:rPr>
              <w:fldChar w:fldCharType="begin"/>
            </w:r>
            <w:r w:rsidR="00533BE0">
              <w:rPr>
                <w:noProof/>
                <w:webHidden/>
              </w:rPr>
              <w:instrText xml:space="preserve"> PAGEREF _Toc398555840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75C8CF98"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1" w:history="1">
            <w:r w:rsidR="00533BE0" w:rsidRPr="009C60F6">
              <w:rPr>
                <w:rStyle w:val="Hyperlnk"/>
                <w:noProof/>
              </w:rPr>
              <w:t>4.2</w:t>
            </w:r>
            <w:r w:rsidR="00533BE0">
              <w:rPr>
                <w:rFonts w:asciiTheme="minorHAnsi" w:eastAsiaTheme="minorEastAsia" w:hAnsiTheme="minorHAnsi" w:cstheme="minorBidi"/>
                <w:noProof/>
                <w:sz w:val="22"/>
                <w:lang w:eastAsia="sv-SE"/>
              </w:rPr>
              <w:tab/>
            </w:r>
            <w:r w:rsidR="00533BE0" w:rsidRPr="009C60F6">
              <w:rPr>
                <w:rStyle w:val="Hyperlnk"/>
                <w:noProof/>
              </w:rPr>
              <w:t>Informationssäkerhet och juridik</w:t>
            </w:r>
            <w:r w:rsidR="00533BE0">
              <w:rPr>
                <w:noProof/>
                <w:webHidden/>
              </w:rPr>
              <w:tab/>
            </w:r>
            <w:r w:rsidR="00533BE0">
              <w:rPr>
                <w:noProof/>
                <w:webHidden/>
              </w:rPr>
              <w:fldChar w:fldCharType="begin"/>
            </w:r>
            <w:r w:rsidR="00533BE0">
              <w:rPr>
                <w:noProof/>
                <w:webHidden/>
              </w:rPr>
              <w:instrText xml:space="preserve"> PAGEREF _Toc398555841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33D0FA1F"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2" w:history="1">
            <w:r w:rsidR="00533BE0" w:rsidRPr="009C60F6">
              <w:rPr>
                <w:rStyle w:val="Hyperlnk"/>
                <w:noProof/>
              </w:rPr>
              <w:t>4.2.1</w:t>
            </w:r>
            <w:r w:rsidR="00533BE0">
              <w:rPr>
                <w:rFonts w:asciiTheme="minorHAnsi" w:eastAsiaTheme="minorEastAsia" w:hAnsiTheme="minorHAnsi" w:cstheme="minorBidi"/>
                <w:noProof/>
                <w:sz w:val="22"/>
                <w:lang w:eastAsia="sv-SE"/>
              </w:rPr>
              <w:tab/>
            </w:r>
            <w:r w:rsidR="00533BE0" w:rsidRPr="009C60F6">
              <w:rPr>
                <w:rStyle w:val="Hyperlnk"/>
                <w:noProof/>
              </w:rPr>
              <w:t>Medarbetarens direktåtkomst</w:t>
            </w:r>
            <w:r w:rsidR="00533BE0">
              <w:rPr>
                <w:noProof/>
                <w:webHidden/>
              </w:rPr>
              <w:tab/>
            </w:r>
            <w:r w:rsidR="00533BE0">
              <w:rPr>
                <w:noProof/>
                <w:webHidden/>
              </w:rPr>
              <w:fldChar w:fldCharType="begin"/>
            </w:r>
            <w:r w:rsidR="00533BE0">
              <w:rPr>
                <w:noProof/>
                <w:webHidden/>
              </w:rPr>
              <w:instrText xml:space="preserve"> PAGEREF _Toc398555842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7318537F"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3" w:history="1">
            <w:r w:rsidR="00533BE0" w:rsidRPr="009C60F6">
              <w:rPr>
                <w:rStyle w:val="Hyperlnk"/>
                <w:noProof/>
              </w:rPr>
              <w:t>4.2.2</w:t>
            </w:r>
            <w:r w:rsidR="00533BE0">
              <w:rPr>
                <w:rFonts w:asciiTheme="minorHAnsi" w:eastAsiaTheme="minorEastAsia" w:hAnsiTheme="minorHAnsi" w:cstheme="minorBidi"/>
                <w:noProof/>
                <w:sz w:val="22"/>
                <w:lang w:eastAsia="sv-SE"/>
              </w:rPr>
              <w:tab/>
            </w:r>
            <w:r w:rsidR="00533BE0" w:rsidRPr="009C60F6">
              <w:rPr>
                <w:rStyle w:val="Hyperlnk"/>
                <w:noProof/>
              </w:rPr>
              <w:t>Patientens direktåtkomst</w:t>
            </w:r>
            <w:r w:rsidR="00533BE0">
              <w:rPr>
                <w:noProof/>
                <w:webHidden/>
              </w:rPr>
              <w:tab/>
            </w:r>
            <w:r w:rsidR="00533BE0">
              <w:rPr>
                <w:noProof/>
                <w:webHidden/>
              </w:rPr>
              <w:fldChar w:fldCharType="begin"/>
            </w:r>
            <w:r w:rsidR="00533BE0">
              <w:rPr>
                <w:noProof/>
                <w:webHidden/>
              </w:rPr>
              <w:instrText xml:space="preserve"> PAGEREF _Toc398555843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07481FFC"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4" w:history="1">
            <w:r w:rsidR="00533BE0" w:rsidRPr="009C60F6">
              <w:rPr>
                <w:rStyle w:val="Hyperlnk"/>
                <w:noProof/>
              </w:rPr>
              <w:t>4.2.3</w:t>
            </w:r>
            <w:r w:rsidR="00533BE0">
              <w:rPr>
                <w:rFonts w:asciiTheme="minorHAnsi" w:eastAsiaTheme="minorEastAsia" w:hAnsiTheme="minorHAnsi" w:cstheme="minorBidi"/>
                <w:noProof/>
                <w:sz w:val="22"/>
                <w:lang w:eastAsia="sv-SE"/>
              </w:rPr>
              <w:tab/>
            </w:r>
            <w:r w:rsidR="00533BE0" w:rsidRPr="009C60F6">
              <w:rPr>
                <w:rStyle w:val="Hyperlnk"/>
                <w:noProof/>
              </w:rPr>
              <w:t>Generellt</w:t>
            </w:r>
            <w:r w:rsidR="00533BE0">
              <w:rPr>
                <w:noProof/>
                <w:webHidden/>
              </w:rPr>
              <w:tab/>
            </w:r>
            <w:r w:rsidR="00533BE0">
              <w:rPr>
                <w:noProof/>
                <w:webHidden/>
              </w:rPr>
              <w:fldChar w:fldCharType="begin"/>
            </w:r>
            <w:r w:rsidR="00533BE0">
              <w:rPr>
                <w:noProof/>
                <w:webHidden/>
              </w:rPr>
              <w:instrText xml:space="preserve"> PAGEREF _Toc398555844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74FFA8F0"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5" w:history="1">
            <w:r w:rsidR="00533BE0" w:rsidRPr="009C60F6">
              <w:rPr>
                <w:rStyle w:val="Hyperlnk"/>
                <w:noProof/>
              </w:rPr>
              <w:t>4.3</w:t>
            </w:r>
            <w:r w:rsidR="00533BE0">
              <w:rPr>
                <w:rFonts w:asciiTheme="minorHAnsi" w:eastAsiaTheme="minorEastAsia" w:hAnsiTheme="minorHAnsi" w:cstheme="minorBidi"/>
                <w:noProof/>
                <w:sz w:val="22"/>
                <w:lang w:eastAsia="sv-SE"/>
              </w:rPr>
              <w:tab/>
            </w:r>
            <w:r w:rsidR="00533BE0" w:rsidRPr="009C60F6">
              <w:rPr>
                <w:rStyle w:val="Hyperlnk"/>
                <w:noProof/>
              </w:rPr>
              <w:t>Icke funktionella krav</w:t>
            </w:r>
            <w:r w:rsidR="00533BE0">
              <w:rPr>
                <w:noProof/>
                <w:webHidden/>
              </w:rPr>
              <w:tab/>
            </w:r>
            <w:r w:rsidR="00533BE0">
              <w:rPr>
                <w:noProof/>
                <w:webHidden/>
              </w:rPr>
              <w:fldChar w:fldCharType="begin"/>
            </w:r>
            <w:r w:rsidR="00533BE0">
              <w:rPr>
                <w:noProof/>
                <w:webHidden/>
              </w:rPr>
              <w:instrText xml:space="preserve"> PAGEREF _Toc398555845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0F00E757"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6" w:history="1">
            <w:r w:rsidR="00533BE0" w:rsidRPr="009C60F6">
              <w:rPr>
                <w:rStyle w:val="Hyperlnk"/>
                <w:noProof/>
              </w:rPr>
              <w:t>4.3.1</w:t>
            </w:r>
            <w:r w:rsidR="00533BE0">
              <w:rPr>
                <w:rFonts w:asciiTheme="minorHAnsi" w:eastAsiaTheme="minorEastAsia" w:hAnsiTheme="minorHAnsi" w:cstheme="minorBidi"/>
                <w:noProof/>
                <w:sz w:val="22"/>
                <w:lang w:eastAsia="sv-SE"/>
              </w:rPr>
              <w:tab/>
            </w:r>
            <w:r w:rsidR="00533BE0" w:rsidRPr="009C60F6">
              <w:rPr>
                <w:rStyle w:val="Hyperlnk"/>
                <w:noProof/>
              </w:rPr>
              <w:t>SLA krav</w:t>
            </w:r>
            <w:r w:rsidR="00533BE0">
              <w:rPr>
                <w:noProof/>
                <w:webHidden/>
              </w:rPr>
              <w:tab/>
            </w:r>
            <w:r w:rsidR="00533BE0">
              <w:rPr>
                <w:noProof/>
                <w:webHidden/>
              </w:rPr>
              <w:fldChar w:fldCharType="begin"/>
            </w:r>
            <w:r w:rsidR="00533BE0">
              <w:rPr>
                <w:noProof/>
                <w:webHidden/>
              </w:rPr>
              <w:instrText xml:space="preserve"> PAGEREF _Toc398555846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30B7BAAA"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7" w:history="1">
            <w:r w:rsidR="00533BE0" w:rsidRPr="009C60F6">
              <w:rPr>
                <w:rStyle w:val="Hyperlnk"/>
                <w:noProof/>
              </w:rPr>
              <w:t>4.3.2</w:t>
            </w:r>
            <w:r w:rsidR="00533BE0">
              <w:rPr>
                <w:rFonts w:asciiTheme="minorHAnsi" w:eastAsiaTheme="minorEastAsia" w:hAnsiTheme="minorHAnsi" w:cstheme="minorBidi"/>
                <w:noProof/>
                <w:sz w:val="22"/>
                <w:lang w:eastAsia="sv-SE"/>
              </w:rPr>
              <w:tab/>
            </w:r>
            <w:r w:rsidR="00533BE0" w:rsidRPr="009C60F6">
              <w:rPr>
                <w:rStyle w:val="Hyperlnk"/>
                <w:noProof/>
              </w:rPr>
              <w:t>Övriga krav</w:t>
            </w:r>
            <w:r w:rsidR="00533BE0">
              <w:rPr>
                <w:noProof/>
                <w:webHidden/>
              </w:rPr>
              <w:tab/>
            </w:r>
            <w:r w:rsidR="00533BE0">
              <w:rPr>
                <w:noProof/>
                <w:webHidden/>
              </w:rPr>
              <w:fldChar w:fldCharType="begin"/>
            </w:r>
            <w:r w:rsidR="00533BE0">
              <w:rPr>
                <w:noProof/>
                <w:webHidden/>
              </w:rPr>
              <w:instrText xml:space="preserve"> PAGEREF _Toc398555847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1380DF3B"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8" w:history="1">
            <w:r w:rsidR="00533BE0" w:rsidRPr="009C60F6">
              <w:rPr>
                <w:rStyle w:val="Hyperlnk"/>
                <w:noProof/>
              </w:rPr>
              <w:t>4.4</w:t>
            </w:r>
            <w:r w:rsidR="00533BE0">
              <w:rPr>
                <w:rFonts w:asciiTheme="minorHAnsi" w:eastAsiaTheme="minorEastAsia" w:hAnsiTheme="minorHAnsi" w:cstheme="minorBidi"/>
                <w:noProof/>
                <w:sz w:val="22"/>
                <w:lang w:eastAsia="sv-SE"/>
              </w:rPr>
              <w:tab/>
            </w:r>
            <w:r w:rsidR="00533BE0" w:rsidRPr="009C60F6">
              <w:rPr>
                <w:rStyle w:val="Hyperlnk"/>
                <w:noProof/>
              </w:rPr>
              <w:t>Felhantering</w:t>
            </w:r>
            <w:r w:rsidR="00533BE0">
              <w:rPr>
                <w:noProof/>
                <w:webHidden/>
              </w:rPr>
              <w:tab/>
            </w:r>
            <w:r w:rsidR="00533BE0">
              <w:rPr>
                <w:noProof/>
                <w:webHidden/>
              </w:rPr>
              <w:fldChar w:fldCharType="begin"/>
            </w:r>
            <w:r w:rsidR="00533BE0">
              <w:rPr>
                <w:noProof/>
                <w:webHidden/>
              </w:rPr>
              <w:instrText xml:space="preserve"> PAGEREF _Toc398555848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52009B3F"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9" w:history="1">
            <w:r w:rsidR="00533BE0" w:rsidRPr="009C60F6">
              <w:rPr>
                <w:rStyle w:val="Hyperlnk"/>
                <w:noProof/>
              </w:rPr>
              <w:t>4.4.1</w:t>
            </w:r>
            <w:r w:rsidR="00533BE0">
              <w:rPr>
                <w:rFonts w:asciiTheme="minorHAnsi" w:eastAsiaTheme="minorEastAsia" w:hAnsiTheme="minorHAnsi" w:cstheme="minorBidi"/>
                <w:noProof/>
                <w:sz w:val="22"/>
                <w:lang w:eastAsia="sv-SE"/>
              </w:rPr>
              <w:tab/>
            </w:r>
            <w:r w:rsidR="00533BE0" w:rsidRPr="009C60F6">
              <w:rPr>
                <w:rStyle w:val="Hyperlnk"/>
                <w:noProof/>
              </w:rPr>
              <w:t>Krav på en tjänsteproducent</w:t>
            </w:r>
            <w:r w:rsidR="00533BE0">
              <w:rPr>
                <w:noProof/>
                <w:webHidden/>
              </w:rPr>
              <w:tab/>
            </w:r>
            <w:r w:rsidR="00533BE0">
              <w:rPr>
                <w:noProof/>
                <w:webHidden/>
              </w:rPr>
              <w:fldChar w:fldCharType="begin"/>
            </w:r>
            <w:r w:rsidR="00533BE0">
              <w:rPr>
                <w:noProof/>
                <w:webHidden/>
              </w:rPr>
              <w:instrText xml:space="preserve"> PAGEREF _Toc398555849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7C509E4B"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0" w:history="1">
            <w:r w:rsidR="00533BE0" w:rsidRPr="009C60F6">
              <w:rPr>
                <w:rStyle w:val="Hyperlnk"/>
                <w:noProof/>
              </w:rPr>
              <w:t>4.4.2</w:t>
            </w:r>
            <w:r w:rsidR="00533BE0">
              <w:rPr>
                <w:rFonts w:asciiTheme="minorHAnsi" w:eastAsiaTheme="minorEastAsia" w:hAnsiTheme="minorHAnsi" w:cstheme="minorBidi"/>
                <w:noProof/>
                <w:sz w:val="22"/>
                <w:lang w:eastAsia="sv-SE"/>
              </w:rPr>
              <w:tab/>
            </w:r>
            <w:r w:rsidR="00533BE0" w:rsidRPr="009C60F6">
              <w:rPr>
                <w:rStyle w:val="Hyperlnk"/>
                <w:noProof/>
              </w:rPr>
              <w:t>Krav på en tjänstekonsument</w:t>
            </w:r>
            <w:r w:rsidR="00533BE0">
              <w:rPr>
                <w:noProof/>
                <w:webHidden/>
              </w:rPr>
              <w:tab/>
            </w:r>
            <w:r w:rsidR="00533BE0">
              <w:rPr>
                <w:noProof/>
                <w:webHidden/>
              </w:rPr>
              <w:fldChar w:fldCharType="begin"/>
            </w:r>
            <w:r w:rsidR="00533BE0">
              <w:rPr>
                <w:noProof/>
                <w:webHidden/>
              </w:rPr>
              <w:instrText xml:space="preserve"> PAGEREF _Toc398555850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3BD59E5B" w14:textId="77777777" w:rsidR="00533BE0" w:rsidRDefault="00DC77AB">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1" w:history="1">
            <w:r w:rsidR="00533BE0" w:rsidRPr="009C60F6">
              <w:rPr>
                <w:rStyle w:val="Hyperlnk"/>
                <w:noProof/>
              </w:rPr>
              <w:t>5</w:t>
            </w:r>
            <w:r w:rsidR="00533BE0">
              <w:rPr>
                <w:rFonts w:asciiTheme="minorHAnsi" w:eastAsiaTheme="minorEastAsia" w:hAnsiTheme="minorHAnsi" w:cstheme="minorBidi"/>
                <w:noProof/>
                <w:sz w:val="22"/>
                <w:lang w:eastAsia="sv-SE"/>
              </w:rPr>
              <w:tab/>
            </w:r>
            <w:r w:rsidR="00533BE0" w:rsidRPr="009C60F6">
              <w:rPr>
                <w:rStyle w:val="Hyperlnk"/>
                <w:noProof/>
              </w:rPr>
              <w:t>Tjänstedomänens meddelandemodeller</w:t>
            </w:r>
            <w:r w:rsidR="00533BE0">
              <w:rPr>
                <w:noProof/>
                <w:webHidden/>
              </w:rPr>
              <w:tab/>
            </w:r>
            <w:r w:rsidR="00533BE0">
              <w:rPr>
                <w:noProof/>
                <w:webHidden/>
              </w:rPr>
              <w:fldChar w:fldCharType="begin"/>
            </w:r>
            <w:r w:rsidR="00533BE0">
              <w:rPr>
                <w:noProof/>
                <w:webHidden/>
              </w:rPr>
              <w:instrText xml:space="preserve"> PAGEREF _Toc398555851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0D28CD52"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2" w:history="1">
            <w:r w:rsidR="00533BE0" w:rsidRPr="009C60F6">
              <w:rPr>
                <w:rStyle w:val="Hyperlnk"/>
                <w:i/>
                <w:noProof/>
              </w:rPr>
              <w:t>5.1</w:t>
            </w:r>
            <w:r w:rsidR="00533BE0">
              <w:rPr>
                <w:rFonts w:asciiTheme="minorHAnsi" w:eastAsiaTheme="minorEastAsia" w:hAnsiTheme="minorHAnsi" w:cstheme="minorBidi"/>
                <w:noProof/>
                <w:sz w:val="22"/>
                <w:lang w:eastAsia="sv-SE"/>
              </w:rPr>
              <w:tab/>
            </w:r>
            <w:r w:rsidR="00533BE0" w:rsidRPr="009C60F6">
              <w:rPr>
                <w:rStyle w:val="Hyperlnk"/>
                <w:i/>
                <w:noProof/>
              </w:rPr>
              <w:t>V-MIM</w:t>
            </w:r>
            <w:r w:rsidR="00533BE0">
              <w:rPr>
                <w:noProof/>
                <w:webHidden/>
              </w:rPr>
              <w:tab/>
            </w:r>
            <w:r w:rsidR="00533BE0">
              <w:rPr>
                <w:noProof/>
                <w:webHidden/>
              </w:rPr>
              <w:fldChar w:fldCharType="begin"/>
            </w:r>
            <w:r w:rsidR="00533BE0">
              <w:rPr>
                <w:noProof/>
                <w:webHidden/>
              </w:rPr>
              <w:instrText xml:space="preserve"> PAGEREF _Toc398555852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71598878"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3" w:history="1">
            <w:r w:rsidR="00533BE0" w:rsidRPr="009C60F6">
              <w:rPr>
                <w:rStyle w:val="Hyperlnk"/>
                <w:noProof/>
              </w:rPr>
              <w:t>5.2</w:t>
            </w:r>
            <w:r w:rsidR="00533BE0">
              <w:rPr>
                <w:rFonts w:asciiTheme="minorHAnsi" w:eastAsiaTheme="minorEastAsia" w:hAnsiTheme="minorHAnsi" w:cstheme="minorBidi"/>
                <w:noProof/>
                <w:sz w:val="22"/>
                <w:lang w:eastAsia="sv-SE"/>
              </w:rPr>
              <w:tab/>
            </w:r>
            <w:r w:rsidR="00533BE0" w:rsidRPr="009C60F6">
              <w:rPr>
                <w:rStyle w:val="Hyperlnk"/>
                <w:noProof/>
              </w:rPr>
              <w:t>V-MIM - Observationer</w:t>
            </w:r>
            <w:r w:rsidR="00533BE0">
              <w:rPr>
                <w:noProof/>
                <w:webHidden/>
              </w:rPr>
              <w:tab/>
            </w:r>
            <w:r w:rsidR="00533BE0">
              <w:rPr>
                <w:noProof/>
                <w:webHidden/>
              </w:rPr>
              <w:fldChar w:fldCharType="begin"/>
            </w:r>
            <w:r w:rsidR="00533BE0">
              <w:rPr>
                <w:noProof/>
                <w:webHidden/>
              </w:rPr>
              <w:instrText xml:space="preserve"> PAGEREF _Toc398555853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12D560F4"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4" w:history="1">
            <w:r w:rsidR="00533BE0" w:rsidRPr="009C60F6">
              <w:rPr>
                <w:rStyle w:val="Hyperlnk"/>
                <w:noProof/>
              </w:rPr>
              <w:t>5.3</w:t>
            </w:r>
            <w:r w:rsidR="00533BE0">
              <w:rPr>
                <w:rFonts w:asciiTheme="minorHAnsi" w:eastAsiaTheme="minorEastAsia" w:hAnsiTheme="minorHAnsi" w:cstheme="minorBidi"/>
                <w:noProof/>
                <w:sz w:val="22"/>
                <w:lang w:eastAsia="sv-SE"/>
              </w:rPr>
              <w:tab/>
            </w:r>
            <w:r w:rsidR="00533BE0" w:rsidRPr="009C60F6">
              <w:rPr>
                <w:rStyle w:val="Hyperlnk"/>
                <w:noProof/>
              </w:rPr>
              <w:t>V-MIM - Mätvärden</w:t>
            </w:r>
            <w:r w:rsidR="00533BE0">
              <w:rPr>
                <w:noProof/>
                <w:webHidden/>
              </w:rPr>
              <w:tab/>
            </w:r>
            <w:r w:rsidR="00533BE0">
              <w:rPr>
                <w:noProof/>
                <w:webHidden/>
              </w:rPr>
              <w:fldChar w:fldCharType="begin"/>
            </w:r>
            <w:r w:rsidR="00533BE0">
              <w:rPr>
                <w:noProof/>
                <w:webHidden/>
              </w:rPr>
              <w:instrText xml:space="preserve"> PAGEREF _Toc398555854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1EF51FC6" w14:textId="77777777" w:rsidR="00533BE0" w:rsidRDefault="00DC77AB">
          <w:pPr>
            <w:pStyle w:val="Innehll2"/>
            <w:tabs>
              <w:tab w:val="right" w:leader="dot" w:pos="10456"/>
            </w:tabs>
            <w:rPr>
              <w:rFonts w:asciiTheme="minorHAnsi" w:eastAsiaTheme="minorEastAsia" w:hAnsiTheme="minorHAnsi" w:cstheme="minorBidi"/>
              <w:noProof/>
              <w:sz w:val="22"/>
              <w:lang w:eastAsia="sv-SE"/>
            </w:rPr>
          </w:pPr>
          <w:hyperlink w:anchor="_Toc398555855" w:history="1">
            <w:r w:rsidR="00533BE0">
              <w:rPr>
                <w:noProof/>
              </w:rPr>
              <w:object w:dxaOrig="9979" w:dyaOrig="8478" w14:anchorId="26524F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65pt;height:367.8pt" o:ole="">
                  <v:imagedata r:id="rId9" o:title=""/>
                </v:shape>
                <o:OLEObject Type="Embed" ProgID="Visio.Drawing.11" ShapeID="_x0000_i1025" DrawAspect="Content" ObjectID="_1472303612" r:id="rId10"/>
              </w:object>
            </w:r>
            <w:r w:rsidR="00533BE0">
              <w:rPr>
                <w:noProof/>
                <w:webHidden/>
              </w:rPr>
              <w:tab/>
            </w:r>
            <w:r w:rsidR="00533BE0">
              <w:rPr>
                <w:noProof/>
                <w:webHidden/>
              </w:rPr>
              <w:fldChar w:fldCharType="begin"/>
            </w:r>
            <w:r w:rsidR="00533BE0">
              <w:rPr>
                <w:noProof/>
                <w:webHidden/>
              </w:rPr>
              <w:instrText xml:space="preserve"> PAGEREF _Toc398555855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3CD0AC12"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6" w:history="1">
            <w:r w:rsidR="00533BE0" w:rsidRPr="009C60F6">
              <w:rPr>
                <w:rStyle w:val="Hyperlnk"/>
                <w:noProof/>
              </w:rPr>
              <w:t>5.4</w:t>
            </w:r>
            <w:r w:rsidR="00533BE0">
              <w:rPr>
                <w:rFonts w:asciiTheme="minorHAnsi" w:eastAsiaTheme="minorEastAsia" w:hAnsiTheme="minorHAnsi" w:cstheme="minorBidi"/>
                <w:noProof/>
                <w:sz w:val="22"/>
                <w:lang w:eastAsia="sv-SE"/>
              </w:rPr>
              <w:tab/>
            </w:r>
            <w:r w:rsidR="00533BE0" w:rsidRPr="009C60F6">
              <w:rPr>
                <w:rStyle w:val="Hyperlnk"/>
                <w:noProof/>
              </w:rPr>
              <w:t>Formatregler</w:t>
            </w:r>
            <w:r w:rsidR="00533BE0">
              <w:rPr>
                <w:noProof/>
                <w:webHidden/>
              </w:rPr>
              <w:tab/>
            </w:r>
            <w:r w:rsidR="00533BE0">
              <w:rPr>
                <w:noProof/>
                <w:webHidden/>
              </w:rPr>
              <w:fldChar w:fldCharType="begin"/>
            </w:r>
            <w:r w:rsidR="00533BE0">
              <w:rPr>
                <w:noProof/>
                <w:webHidden/>
              </w:rPr>
              <w:instrText xml:space="preserve"> PAGEREF _Toc398555856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2C6610C6"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7" w:history="1">
            <w:r w:rsidR="00533BE0" w:rsidRPr="009C60F6">
              <w:rPr>
                <w:rStyle w:val="Hyperlnk"/>
                <w:noProof/>
              </w:rPr>
              <w:t>5.4.1</w:t>
            </w:r>
            <w:r w:rsidR="00533BE0">
              <w:rPr>
                <w:rFonts w:asciiTheme="minorHAnsi" w:eastAsiaTheme="minorEastAsia" w:hAnsiTheme="minorHAnsi" w:cstheme="minorBidi"/>
                <w:noProof/>
                <w:sz w:val="22"/>
                <w:lang w:eastAsia="sv-SE"/>
              </w:rPr>
              <w:tab/>
            </w:r>
            <w:r w:rsidR="00533BE0" w:rsidRPr="009C60F6">
              <w:rPr>
                <w:rStyle w:val="Hyperlnk"/>
                <w:noProof/>
              </w:rPr>
              <w:t>Regel 1 – ReferredInformation.time</w:t>
            </w:r>
            <w:r w:rsidR="00533BE0">
              <w:rPr>
                <w:noProof/>
                <w:webHidden/>
              </w:rPr>
              <w:tab/>
            </w:r>
            <w:r w:rsidR="00533BE0">
              <w:rPr>
                <w:noProof/>
                <w:webHidden/>
              </w:rPr>
              <w:fldChar w:fldCharType="begin"/>
            </w:r>
            <w:r w:rsidR="00533BE0">
              <w:rPr>
                <w:noProof/>
                <w:webHidden/>
              </w:rPr>
              <w:instrText xml:space="preserve"> PAGEREF _Toc398555857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629E346D" w14:textId="77777777" w:rsidR="00533BE0" w:rsidRDefault="00DC77AB">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8" w:history="1">
            <w:r w:rsidR="00533BE0" w:rsidRPr="009C60F6">
              <w:rPr>
                <w:rStyle w:val="Hyperlnk"/>
                <w:noProof/>
              </w:rPr>
              <w:t>6</w:t>
            </w:r>
            <w:r w:rsidR="00533BE0">
              <w:rPr>
                <w:rFonts w:asciiTheme="minorHAnsi" w:eastAsiaTheme="minorEastAsia" w:hAnsiTheme="minorHAnsi" w:cstheme="minorBidi"/>
                <w:noProof/>
                <w:sz w:val="22"/>
                <w:lang w:eastAsia="sv-SE"/>
              </w:rPr>
              <w:tab/>
            </w:r>
            <w:r w:rsidR="00533BE0" w:rsidRPr="009C60F6">
              <w:rPr>
                <w:rStyle w:val="Hyperlnk"/>
                <w:noProof/>
              </w:rPr>
              <w:t>Tjänstekontrakt</w:t>
            </w:r>
            <w:r w:rsidR="00533BE0">
              <w:rPr>
                <w:noProof/>
                <w:webHidden/>
              </w:rPr>
              <w:tab/>
            </w:r>
            <w:r w:rsidR="00533BE0">
              <w:rPr>
                <w:noProof/>
                <w:webHidden/>
              </w:rPr>
              <w:fldChar w:fldCharType="begin"/>
            </w:r>
            <w:r w:rsidR="00533BE0">
              <w:rPr>
                <w:noProof/>
                <w:webHidden/>
              </w:rPr>
              <w:instrText xml:space="preserve"> PAGEREF _Toc398555858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A4E11C9"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9" w:history="1">
            <w:r w:rsidR="00533BE0" w:rsidRPr="009C60F6">
              <w:rPr>
                <w:rStyle w:val="Hyperlnk"/>
                <w:noProof/>
              </w:rPr>
              <w:t>6.1</w:t>
            </w:r>
            <w:r w:rsidR="00533BE0">
              <w:rPr>
                <w:rFonts w:asciiTheme="minorHAnsi" w:eastAsiaTheme="minorEastAsia" w:hAnsiTheme="minorHAnsi" w:cstheme="minorBidi"/>
                <w:noProof/>
                <w:sz w:val="22"/>
                <w:lang w:eastAsia="sv-SE"/>
              </w:rPr>
              <w:tab/>
            </w:r>
            <w:r w:rsidR="00533BE0" w:rsidRPr="009C60F6">
              <w:rPr>
                <w:rStyle w:val="Hyperlnk"/>
                <w:noProof/>
              </w:rPr>
              <w:t>GetObservation</w:t>
            </w:r>
            <w:r w:rsidR="00533BE0">
              <w:rPr>
                <w:noProof/>
                <w:webHidden/>
              </w:rPr>
              <w:tab/>
            </w:r>
            <w:r w:rsidR="00533BE0">
              <w:rPr>
                <w:noProof/>
                <w:webHidden/>
              </w:rPr>
              <w:fldChar w:fldCharType="begin"/>
            </w:r>
            <w:r w:rsidR="00533BE0">
              <w:rPr>
                <w:noProof/>
                <w:webHidden/>
              </w:rPr>
              <w:instrText xml:space="preserve"> PAGEREF _Toc398555859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500D4434" w14:textId="77777777" w:rsidR="00533BE0" w:rsidRDefault="00DC77AB">
          <w:pPr>
            <w:pStyle w:val="Innehll2"/>
            <w:tabs>
              <w:tab w:val="right" w:leader="dot" w:pos="10456"/>
            </w:tabs>
            <w:rPr>
              <w:rFonts w:asciiTheme="minorHAnsi" w:eastAsiaTheme="minorEastAsia" w:hAnsiTheme="minorHAnsi" w:cstheme="minorBidi"/>
              <w:noProof/>
              <w:sz w:val="22"/>
              <w:lang w:eastAsia="sv-SE"/>
            </w:rPr>
          </w:pPr>
          <w:hyperlink w:anchor="_Toc398555860" w:history="1">
            <w:r w:rsidR="00533BE0" w:rsidRPr="009C60F6">
              <w:rPr>
                <w:rStyle w:val="Hyperlnk"/>
                <w:noProof/>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r w:rsidR="00533BE0">
              <w:rPr>
                <w:noProof/>
                <w:webHidden/>
              </w:rPr>
              <w:tab/>
            </w:r>
            <w:r w:rsidR="00533BE0">
              <w:rPr>
                <w:noProof/>
                <w:webHidden/>
              </w:rPr>
              <w:fldChar w:fldCharType="begin"/>
            </w:r>
            <w:r w:rsidR="00533BE0">
              <w:rPr>
                <w:noProof/>
                <w:webHidden/>
              </w:rPr>
              <w:instrText xml:space="preserve"> PAGEREF _Toc398555860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27FE6638"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1" w:history="1">
            <w:r w:rsidR="00533BE0" w:rsidRPr="009C60F6">
              <w:rPr>
                <w:rStyle w:val="Hyperlnk"/>
                <w:noProof/>
              </w:rPr>
              <w:t>6.1.1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_Toc398555861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5A43853"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2" w:history="1">
            <w:r w:rsidR="00533BE0" w:rsidRPr="009C60F6">
              <w:rPr>
                <w:rStyle w:val="Hyperlnk"/>
                <w:noProof/>
              </w:rPr>
              <w:t>6.1.2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_Toc398555862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811BB04"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3" w:history="1">
            <w:r w:rsidR="00533BE0" w:rsidRPr="009C60F6">
              <w:rPr>
                <w:rStyle w:val="Hyperlnk"/>
                <w:noProof/>
              </w:rPr>
              <w:t>6.1.3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_Toc398555863 \h </w:instrText>
            </w:r>
            <w:r w:rsidR="00533BE0">
              <w:rPr>
                <w:noProof/>
                <w:webHidden/>
              </w:rPr>
            </w:r>
            <w:r w:rsidR="00533BE0">
              <w:rPr>
                <w:noProof/>
                <w:webHidden/>
              </w:rPr>
              <w:fldChar w:fldCharType="separate"/>
            </w:r>
            <w:r w:rsidR="00533BE0">
              <w:rPr>
                <w:noProof/>
                <w:webHidden/>
              </w:rPr>
              <w:t>64</w:t>
            </w:r>
            <w:r w:rsidR="00533BE0">
              <w:rPr>
                <w:noProof/>
                <w:webHidden/>
              </w:rPr>
              <w:fldChar w:fldCharType="end"/>
            </w:r>
          </w:hyperlink>
        </w:p>
        <w:p w14:paraId="0B4073C1"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4" w:history="1">
            <w:r w:rsidR="00533BE0" w:rsidRPr="009C60F6">
              <w:rPr>
                <w:rStyle w:val="Hyperlnk"/>
                <w:noProof/>
              </w:rPr>
              <w:t>6.1.4</w:t>
            </w:r>
            <w:r w:rsidR="00533BE0">
              <w:rPr>
                <w:rFonts w:asciiTheme="minorHAnsi" w:eastAsiaTheme="minorEastAsia" w:hAnsiTheme="minorHAnsi" w:cstheme="minorBidi"/>
                <w:noProof/>
                <w:sz w:val="22"/>
                <w:lang w:eastAsia="sv-SE"/>
              </w:rPr>
              <w:tab/>
            </w:r>
            <w:r w:rsidR="00533BE0" w:rsidRPr="009C60F6">
              <w:rPr>
                <w:rStyle w:val="Hyperlnk"/>
                <w:noProof/>
              </w:rPr>
              <w:t>Annan information om kontraktet</w:t>
            </w:r>
            <w:r w:rsidR="00533BE0">
              <w:rPr>
                <w:noProof/>
                <w:webHidden/>
              </w:rPr>
              <w:tab/>
            </w:r>
            <w:r w:rsidR="00533BE0">
              <w:rPr>
                <w:noProof/>
                <w:webHidden/>
              </w:rPr>
              <w:fldChar w:fldCharType="begin"/>
            </w:r>
            <w:r w:rsidR="00533BE0">
              <w:rPr>
                <w:noProof/>
                <w:webHidden/>
              </w:rPr>
              <w:instrText xml:space="preserve"> PAGEREF _Toc398555864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42A56AC9"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5" w:history="1">
            <w:r w:rsidR="00533BE0" w:rsidRPr="009C60F6">
              <w:rPr>
                <w:rStyle w:val="Hyperlnk"/>
                <w:noProof/>
              </w:rPr>
              <w:t>6.2</w:t>
            </w:r>
            <w:r w:rsidR="00533BE0">
              <w:rPr>
                <w:rFonts w:asciiTheme="minorHAnsi" w:eastAsiaTheme="minorEastAsia" w:hAnsiTheme="minorHAnsi" w:cstheme="minorBidi"/>
                <w:noProof/>
                <w:sz w:val="22"/>
                <w:lang w:eastAsia="sv-SE"/>
              </w:rPr>
              <w:tab/>
            </w:r>
            <w:r w:rsidR="00533BE0" w:rsidRPr="009C60F6">
              <w:rPr>
                <w:rStyle w:val="Hyperlnk"/>
                <w:noProof/>
              </w:rPr>
              <w:t>ProcessObservation</w:t>
            </w:r>
            <w:r w:rsidR="00533BE0">
              <w:rPr>
                <w:noProof/>
                <w:webHidden/>
              </w:rPr>
              <w:tab/>
            </w:r>
            <w:r w:rsidR="00533BE0">
              <w:rPr>
                <w:noProof/>
                <w:webHidden/>
              </w:rPr>
              <w:fldChar w:fldCharType="begin"/>
            </w:r>
            <w:r w:rsidR="00533BE0">
              <w:rPr>
                <w:noProof/>
                <w:webHidden/>
              </w:rPr>
              <w:instrText xml:space="preserve"> PAGEREF _Toc398555865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5EFE7949"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6" w:history="1">
            <w:r w:rsidR="00533BE0" w:rsidRPr="009C60F6">
              <w:rPr>
                <w:rStyle w:val="Hyperlnk"/>
                <w:noProof/>
              </w:rPr>
              <w:t>6.2.1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_Toc398555866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637FBE4F"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7" w:history="1">
            <w:r w:rsidR="00533BE0" w:rsidRPr="009C60F6">
              <w:rPr>
                <w:rStyle w:val="Hyperlnk"/>
                <w:noProof/>
              </w:rPr>
              <w:t>6.2.2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_Toc398555867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36B4BFE8"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8" w:history="1">
            <w:r w:rsidR="00533BE0" w:rsidRPr="009C60F6">
              <w:rPr>
                <w:rStyle w:val="Hyperlnk"/>
                <w:noProof/>
              </w:rPr>
              <w:t>6.2.3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_Toc398555868 \h </w:instrText>
            </w:r>
            <w:r w:rsidR="00533BE0">
              <w:rPr>
                <w:noProof/>
                <w:webHidden/>
              </w:rPr>
            </w:r>
            <w:r w:rsidR="00533BE0">
              <w:rPr>
                <w:noProof/>
                <w:webHidden/>
              </w:rPr>
              <w:fldChar w:fldCharType="separate"/>
            </w:r>
            <w:r w:rsidR="00533BE0">
              <w:rPr>
                <w:noProof/>
                <w:webHidden/>
              </w:rPr>
              <w:t>78</w:t>
            </w:r>
            <w:r w:rsidR="00533BE0">
              <w:rPr>
                <w:noProof/>
                <w:webHidden/>
              </w:rPr>
              <w:fldChar w:fldCharType="end"/>
            </w:r>
          </w:hyperlink>
        </w:p>
        <w:p w14:paraId="4F32EDA3"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9" w:history="1">
            <w:r w:rsidR="00533BE0" w:rsidRPr="009C60F6">
              <w:rPr>
                <w:rStyle w:val="Hyperlnk"/>
                <w:noProof/>
              </w:rPr>
              <w:t>6.3</w:t>
            </w:r>
            <w:r w:rsidR="00533BE0">
              <w:rPr>
                <w:rFonts w:asciiTheme="minorHAnsi" w:eastAsiaTheme="minorEastAsia" w:hAnsiTheme="minorHAnsi" w:cstheme="minorBidi"/>
                <w:noProof/>
                <w:sz w:val="22"/>
                <w:lang w:eastAsia="sv-SE"/>
              </w:rPr>
              <w:tab/>
            </w:r>
            <w:r w:rsidR="00533BE0" w:rsidRPr="009C60F6">
              <w:rPr>
                <w:rStyle w:val="Hyperlnk"/>
                <w:noProof/>
              </w:rPr>
              <w:t>DeleteObservation</w:t>
            </w:r>
            <w:r w:rsidR="00533BE0">
              <w:rPr>
                <w:noProof/>
                <w:webHidden/>
              </w:rPr>
              <w:tab/>
            </w:r>
            <w:r w:rsidR="00533BE0">
              <w:rPr>
                <w:noProof/>
                <w:webHidden/>
              </w:rPr>
              <w:fldChar w:fldCharType="begin"/>
            </w:r>
            <w:r w:rsidR="00533BE0">
              <w:rPr>
                <w:noProof/>
                <w:webHidden/>
              </w:rPr>
              <w:instrText xml:space="preserve"> PAGEREF _Toc398555869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6FD3758E"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0" w:history="1">
            <w:r w:rsidR="00533BE0" w:rsidRPr="009C60F6">
              <w:rPr>
                <w:rStyle w:val="Hyperlnk"/>
                <w:noProof/>
              </w:rPr>
              <w:t>6.3.1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_Toc398555870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1E51C5A5"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1" w:history="1">
            <w:r w:rsidR="00533BE0" w:rsidRPr="009C60F6">
              <w:rPr>
                <w:rStyle w:val="Hyperlnk"/>
                <w:noProof/>
              </w:rPr>
              <w:t>6.3.2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_Toc398555871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42180490"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2" w:history="1">
            <w:r w:rsidR="00533BE0" w:rsidRPr="009C60F6">
              <w:rPr>
                <w:rStyle w:val="Hyperlnk"/>
                <w:noProof/>
              </w:rPr>
              <w:t>6.3.3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_Toc398555872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E73D5F1"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3" w:history="1">
            <w:r w:rsidR="00533BE0" w:rsidRPr="009C60F6">
              <w:rPr>
                <w:rStyle w:val="Hyperlnk"/>
                <w:noProof/>
              </w:rPr>
              <w:t>6.4</w:t>
            </w:r>
            <w:r w:rsidR="00533BE0">
              <w:rPr>
                <w:rFonts w:asciiTheme="minorHAnsi" w:eastAsiaTheme="minorEastAsia" w:hAnsiTheme="minorHAnsi" w:cstheme="minorBidi"/>
                <w:noProof/>
                <w:sz w:val="22"/>
                <w:lang w:eastAsia="sv-SE"/>
              </w:rPr>
              <w:tab/>
            </w:r>
            <w:r w:rsidR="00533BE0" w:rsidRPr="009C60F6">
              <w:rPr>
                <w:rStyle w:val="Hyperlnk"/>
                <w:noProof/>
              </w:rPr>
              <w:t>GetMeasurement</w:t>
            </w:r>
            <w:r w:rsidR="00533BE0">
              <w:rPr>
                <w:noProof/>
                <w:webHidden/>
              </w:rPr>
              <w:tab/>
            </w:r>
            <w:r w:rsidR="00533BE0">
              <w:rPr>
                <w:noProof/>
                <w:webHidden/>
              </w:rPr>
              <w:fldChar w:fldCharType="begin"/>
            </w:r>
            <w:r w:rsidR="00533BE0">
              <w:rPr>
                <w:noProof/>
                <w:webHidden/>
              </w:rPr>
              <w:instrText xml:space="preserve"> PAGEREF _Toc398555873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CE338EC"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4" w:history="1">
            <w:r w:rsidR="00533BE0" w:rsidRPr="009C60F6">
              <w:rPr>
                <w:rStyle w:val="Hyperlnk"/>
                <w:noProof/>
              </w:rPr>
              <w:t>6.4.1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_Toc398555874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40B7C52"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5" w:history="1">
            <w:r w:rsidR="00533BE0" w:rsidRPr="009C60F6">
              <w:rPr>
                <w:rStyle w:val="Hyperlnk"/>
                <w:noProof/>
              </w:rPr>
              <w:t>6.4.2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_Toc398555875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67AD0D4F"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6" w:history="1">
            <w:r w:rsidR="00533BE0" w:rsidRPr="009C60F6">
              <w:rPr>
                <w:rStyle w:val="Hyperlnk"/>
                <w:noProof/>
              </w:rPr>
              <w:t>6.4.3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_Toc398555876 \h </w:instrText>
            </w:r>
            <w:r w:rsidR="00533BE0">
              <w:rPr>
                <w:noProof/>
                <w:webHidden/>
              </w:rPr>
            </w:r>
            <w:r w:rsidR="00533BE0">
              <w:rPr>
                <w:noProof/>
                <w:webHidden/>
              </w:rPr>
              <w:fldChar w:fldCharType="separate"/>
            </w:r>
            <w:r w:rsidR="00533BE0">
              <w:rPr>
                <w:noProof/>
                <w:webHidden/>
              </w:rPr>
              <w:t>96</w:t>
            </w:r>
            <w:r w:rsidR="00533BE0">
              <w:rPr>
                <w:noProof/>
                <w:webHidden/>
              </w:rPr>
              <w:fldChar w:fldCharType="end"/>
            </w:r>
          </w:hyperlink>
        </w:p>
        <w:p w14:paraId="74E48063"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7" w:history="1">
            <w:r w:rsidR="00533BE0" w:rsidRPr="009C60F6">
              <w:rPr>
                <w:rStyle w:val="Hyperlnk"/>
                <w:noProof/>
              </w:rPr>
              <w:t>6.5</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_Toc398555877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D1E5D5B"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8" w:history="1">
            <w:r w:rsidR="00533BE0" w:rsidRPr="009C60F6">
              <w:rPr>
                <w:rStyle w:val="Hyperlnk"/>
                <w:noProof/>
              </w:rPr>
              <w:t>6.5.1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_Toc398555878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10F074F5"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9" w:history="1">
            <w:r w:rsidR="00533BE0" w:rsidRPr="009C60F6">
              <w:rPr>
                <w:rStyle w:val="Hyperlnk"/>
                <w:noProof/>
              </w:rPr>
              <w:t>6.5.2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_Toc398555879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3C38915"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0" w:history="1">
            <w:r w:rsidR="00533BE0" w:rsidRPr="009C60F6">
              <w:rPr>
                <w:rStyle w:val="Hyperlnk"/>
                <w:noProof/>
              </w:rPr>
              <w:t>6.5.3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_Toc398555880 \h </w:instrText>
            </w:r>
            <w:r w:rsidR="00533BE0">
              <w:rPr>
                <w:noProof/>
                <w:webHidden/>
              </w:rPr>
            </w:r>
            <w:r w:rsidR="00533BE0">
              <w:rPr>
                <w:noProof/>
                <w:webHidden/>
              </w:rPr>
              <w:fldChar w:fldCharType="separate"/>
            </w:r>
            <w:r w:rsidR="00533BE0">
              <w:rPr>
                <w:noProof/>
                <w:webHidden/>
              </w:rPr>
              <w:t>110</w:t>
            </w:r>
            <w:r w:rsidR="00533BE0">
              <w:rPr>
                <w:noProof/>
                <w:webHidden/>
              </w:rPr>
              <w:fldChar w:fldCharType="end"/>
            </w:r>
          </w:hyperlink>
        </w:p>
        <w:p w14:paraId="2F6EDFAB" w14:textId="77777777" w:rsidR="00533BE0" w:rsidRDefault="00DC77AB">
          <w:pPr>
            <w:pStyle w:val="Innehll2"/>
            <w:tabs>
              <w:tab w:val="left" w:pos="880"/>
              <w:tab w:val="right" w:leader="dot" w:pos="10456"/>
            </w:tabs>
            <w:rPr>
              <w:rFonts w:asciiTheme="minorHAnsi" w:eastAsiaTheme="minorEastAsia" w:hAnsiTheme="minorHAnsi" w:cstheme="minorBidi"/>
              <w:noProof/>
              <w:sz w:val="22"/>
              <w:lang w:eastAsia="sv-SE"/>
            </w:rPr>
          </w:pPr>
          <w:hyperlink w:anchor="_Toc398555881" w:history="1">
            <w:r w:rsidR="00533BE0" w:rsidRPr="009C60F6">
              <w:rPr>
                <w:rStyle w:val="Hyperlnk"/>
                <w:noProof/>
              </w:rPr>
              <w:t>6.6</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_Toc398555881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4B877278"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2" w:history="1">
            <w:r w:rsidR="00533BE0" w:rsidRPr="009C60F6">
              <w:rPr>
                <w:rStyle w:val="Hyperlnk"/>
                <w:noProof/>
              </w:rPr>
              <w:t>6.6.1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_Toc398555882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263F4D26"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3" w:history="1">
            <w:r w:rsidR="00533BE0" w:rsidRPr="009C60F6">
              <w:rPr>
                <w:rStyle w:val="Hyperlnk"/>
                <w:noProof/>
              </w:rPr>
              <w:t>6.6.2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_Toc398555883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657F5F54" w14:textId="77777777" w:rsidR="00533BE0" w:rsidRDefault="00DC77AB">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4" w:history="1">
            <w:r w:rsidR="00533BE0" w:rsidRPr="009C60F6">
              <w:rPr>
                <w:rStyle w:val="Hyperlnk"/>
                <w:noProof/>
              </w:rPr>
              <w:t>6.6.3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_Toc398555884 \h </w:instrText>
            </w:r>
            <w:r w:rsidR="00533BE0">
              <w:rPr>
                <w:noProof/>
                <w:webHidden/>
              </w:rPr>
            </w:r>
            <w:r w:rsidR="00533BE0">
              <w:rPr>
                <w:noProof/>
                <w:webHidden/>
              </w:rPr>
              <w:fldChar w:fldCharType="separate"/>
            </w:r>
            <w:r w:rsidR="00533BE0">
              <w:rPr>
                <w:noProof/>
                <w:webHidden/>
              </w:rPr>
              <w:t>124</w:t>
            </w:r>
            <w:r w:rsidR="00533BE0">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DC77AB" w:rsidP="007C1FB9">
            <w:pPr>
              <w:pStyle w:val="TableText"/>
            </w:pPr>
            <w:hyperlink r:id="rId11"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398555814"/>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8379D54" w14:textId="77777777" w:rsidR="005F3FF0" w:rsidRPr="00CF0718" w:rsidRDefault="005F3FF0" w:rsidP="005F3FF0">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w:t>
      </w:r>
      <w:r w:rsidRPr="00315A33">
        <w:t xml:space="preserve"> </w:t>
      </w:r>
      <w:r>
        <w:t>Denna domän tillgodoser behov hos exempelvis kvalitetsregister och uppföljningssystem som behöver kunna bearbeta och tolka information maskinellt.</w:t>
      </w:r>
    </w:p>
    <w:p w14:paraId="3C19E374" w14:textId="77777777" w:rsidR="005F3FF0" w:rsidRDefault="005F3FF0"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815"/>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p w14:paraId="379952D3" w14:textId="77777777" w:rsidR="005F3FF0" w:rsidRDefault="005F3FF0" w:rsidP="005F3FF0">
      <w:bookmarkStart w:id="7" w:name="_GoBack"/>
      <w:bookmarkEnd w:id="6"/>
      <w:bookmarkEnd w:id="7"/>
    </w:p>
    <w:p w14:paraId="100B360E" w14:textId="77777777" w:rsidR="005F3FF0" w:rsidRDefault="005F3FF0" w:rsidP="005F3FF0">
      <w:pPr>
        <w:pStyle w:val="Rubrik2"/>
      </w:pPr>
      <w:bookmarkStart w:id="8" w:name="_Toc398042046"/>
      <w:bookmarkStart w:id="9" w:name="_Toc398555816"/>
      <w:r>
        <w:t>WEB beskrivning</w:t>
      </w:r>
      <w:bookmarkEnd w:id="8"/>
      <w:bookmarkEnd w:id="9"/>
    </w:p>
    <w:p w14:paraId="192582EB" w14:textId="77777777" w:rsidR="005F3FF0" w:rsidRPr="00936A1F" w:rsidRDefault="005F3FF0" w:rsidP="005F3FF0">
      <w:pPr>
        <w:rPr>
          <w:color w:val="4F81BD" w:themeColor="accent1"/>
        </w:rPr>
      </w:pPr>
      <w:r w:rsidRPr="00936A1F">
        <w:rPr>
          <w:iCs/>
        </w:rPr>
        <w:t>Tjänstedomänen omfattning är delning av förifyllnadsunderlag till kvalitetsregister. Den kravställande processen är kvalitetsregistrens behov av att kunna hämta underlag om patienten, samt den speciella juridik denna omges av.</w:t>
      </w:r>
    </w:p>
    <w:p w14:paraId="4F1C1DF4" w14:textId="77777777" w:rsidR="005F3FF0" w:rsidRDefault="005F3FF0" w:rsidP="005F3FF0">
      <w:pPr>
        <w:tabs>
          <w:tab w:val="left" w:pos="3240"/>
        </w:tabs>
        <w:rPr>
          <w:color w:val="4F81BD" w:themeColor="accent1"/>
        </w:rPr>
      </w:pPr>
      <w:r>
        <w:rPr>
          <w:color w:val="4F81BD" w:themeColor="accent1"/>
        </w:rPr>
        <w:tab/>
      </w:r>
    </w:p>
    <w:p w14:paraId="24D39680" w14:textId="39F1A92F" w:rsidR="0039481C" w:rsidRDefault="005F3FF0" w:rsidP="005F3FF0">
      <w:pPr>
        <w:tabs>
          <w:tab w:val="left" w:pos="7110"/>
        </w:tabs>
        <w:rPr>
          <w:iCs/>
        </w:rPr>
      </w:pPr>
      <w:r w:rsidRPr="00936A1F">
        <w:rPr>
          <w:iCs/>
        </w:rPr>
        <w:t>Producent av tjänster i denna domän har kännedom om de frågor som finns i respektive registerformulär för att kunna förse dessa med förifyllnadsinformation som kan härledas från den faktiska vårddokumentationen. Dessa tjänster motsvarar också en juridisk gräns mellan två huvudmän som inte kan korsas utan att någon från vårdgivaren med källinformationen initierar utlämnandet av data till registret. Detta innebär att det finns ett implicit krav att konsumenter av dessa tjänster har med hjälp av stark autentisering identifierat en specifik användare som har ett medarbetaruppdrag hos den aktuella vårdgivaren. Producenten förutsätter att den faktiska vårddokumentationen som registrets förfrågan gäller finns i uppföljningsdatabasen, samt att registerformuläret är definierat hos producenten. Definiering av registerformulär är en intern tjänst hos producenten, men naturligtvis en förutsättning för kvalitetsregistrens konsumtion av tjänsten</w:t>
      </w:r>
      <w:r>
        <w:rPr>
          <w:iCs/>
        </w:rPr>
        <w:t>.</w:t>
      </w:r>
    </w:p>
    <w:p w14:paraId="53BAA250" w14:textId="77777777" w:rsidR="005F3FF0" w:rsidRDefault="005F3FF0" w:rsidP="005F3FF0">
      <w:pPr>
        <w:tabs>
          <w:tab w:val="left" w:pos="7110"/>
        </w:tabs>
        <w:rPr>
          <w:iCs/>
        </w:rPr>
      </w:pPr>
    </w:p>
    <w:p w14:paraId="06F44CEA" w14:textId="2F0A594F" w:rsidR="005F3FF0" w:rsidRPr="00C1259D" w:rsidRDefault="005F3FF0" w:rsidP="005F3FF0">
      <w:pPr>
        <w:tabs>
          <w:tab w:val="left" w:pos="7110"/>
        </w:tabs>
      </w:pPr>
      <w:r w:rsidRPr="005F3FF0">
        <w:rPr>
          <w:noProof/>
          <w:lang w:eastAsia="sv-SE"/>
        </w:rPr>
        <w:lastRenderedPageBreak/>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31241E" w:rsidRPr="004255A2" w:rsidRDefault="0031241E" w:rsidP="005F3FF0">
                      <w:r w:rsidRPr="004255A2">
                        <w:t>I arbetet har följande personer deltagit:</w:t>
                      </w:r>
                    </w:p>
                    <w:p w14:paraId="5E4CB78C" w14:textId="77777777" w:rsidR="0031241E" w:rsidRPr="00FE3AAD" w:rsidRDefault="0031241E" w:rsidP="005F3FF0"/>
                    <w:p w14:paraId="402A5D30" w14:textId="77777777" w:rsidR="0031241E" w:rsidRDefault="0031241E" w:rsidP="005F3FF0">
                      <w:r>
                        <w:t>Tjänstedomänansvarig</w:t>
                      </w:r>
                    </w:p>
                    <w:p w14:paraId="3445C06C" w14:textId="77777777" w:rsidR="0031241E" w:rsidRDefault="0031241E" w:rsidP="005F3FF0">
                      <w:pPr>
                        <w:rPr>
                          <w:i/>
                        </w:rPr>
                      </w:pPr>
                      <w:r>
                        <w:t>Staffan Winter</w:t>
                      </w:r>
                    </w:p>
                    <w:p w14:paraId="72F3BBBC" w14:textId="77777777" w:rsidR="0031241E" w:rsidRDefault="0031241E" w:rsidP="005F3FF0">
                      <w:pPr>
                        <w:rPr>
                          <w:i/>
                        </w:rPr>
                      </w:pPr>
                    </w:p>
                    <w:p w14:paraId="0B760699" w14:textId="77777777" w:rsidR="0031241E" w:rsidRDefault="0031241E" w:rsidP="005F3FF0">
                      <w:pPr>
                        <w:rPr>
                          <w:i/>
                        </w:rPr>
                      </w:pPr>
                    </w:p>
                    <w:p w14:paraId="49E7D341" w14:textId="77777777" w:rsidR="0031241E" w:rsidRDefault="0031241E" w:rsidP="005F3FF0">
                      <w:r w:rsidRPr="009B4414">
                        <w:t>Projektgrupp</w:t>
                      </w:r>
                      <w:r>
                        <w:t xml:space="preserve"> 2013-09-01 -</w:t>
                      </w:r>
                    </w:p>
                    <w:p w14:paraId="5DA03CE1" w14:textId="77777777" w:rsidR="0031241E" w:rsidRDefault="0031241E" w:rsidP="005F3FF0">
                      <w:r w:rsidRPr="008C3713">
                        <w:t>Torbjörn Dahlin, Mawell</w:t>
                      </w:r>
                      <w:r>
                        <w:t>. arkitekt/</w:t>
                      </w:r>
                      <w:r w:rsidRPr="002F3D27">
                        <w:t xml:space="preserve"> </w:t>
                      </w:r>
                      <w:r>
                        <w:t>informationsarkitekt</w:t>
                      </w:r>
                    </w:p>
                    <w:p w14:paraId="674C5C87" w14:textId="77777777" w:rsidR="0031241E" w:rsidRDefault="0031241E" w:rsidP="005F3FF0">
                      <w:r w:rsidRPr="008C3713">
                        <w:t xml:space="preserve">Nadeem Hossain, Mawell, </w:t>
                      </w:r>
                      <w:r>
                        <w:t>informationsarkitekt</w:t>
                      </w:r>
                    </w:p>
                    <w:p w14:paraId="77868A3F" w14:textId="77777777" w:rsidR="0031241E" w:rsidRPr="00861A25" w:rsidRDefault="0031241E" w:rsidP="005F3FF0">
                      <w:pPr>
                        <w:rPr>
                          <w:i/>
                        </w:rPr>
                      </w:pPr>
                      <w:r>
                        <w:t>Stefan Asanin, Mawell, informationsarkitekt</w:t>
                      </w:r>
                    </w:p>
                    <w:p w14:paraId="7F727F9B" w14:textId="77777777" w:rsidR="0031241E" w:rsidRPr="00861A25" w:rsidRDefault="0031241E" w:rsidP="005F3FF0">
                      <w:pPr>
                        <w:rPr>
                          <w:i/>
                        </w:rPr>
                      </w:pPr>
                    </w:p>
                  </w:txbxContent>
                </v:textbox>
                <w10:anchorlock/>
              </v:shape>
            </w:pict>
          </mc:Fallback>
        </mc:AlternateContent>
      </w: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398555817"/>
      <w:bookmarkStart w:id="15" w:name="_Toc163300578"/>
      <w:bookmarkStart w:id="16" w:name="_Toc163300880"/>
      <w:bookmarkStart w:id="17" w:name="_Toc198366954"/>
      <w:r>
        <w:t>Versionsinformation</w:t>
      </w:r>
      <w:bookmarkEnd w:id="10"/>
      <w:bookmarkEnd w:id="11"/>
      <w:bookmarkEnd w:id="12"/>
      <w:bookmarkEnd w:id="13"/>
      <w:bookmarkEnd w:id="14"/>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398555818"/>
      <w:bookmarkStart w:id="21" w:name="_Toc163300882"/>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398555819"/>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398555820"/>
      <w:r>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398555821"/>
      <w:r>
        <w:t>Förändrade tjänstekontrakt</w:t>
      </w:r>
      <w:bookmarkEnd w:id="26"/>
      <w:bookmarkEnd w:id="27"/>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8" w:name="_Toc243452547"/>
      <w:bookmarkStart w:id="29" w:name="_Toc398555822"/>
      <w:r>
        <w:lastRenderedPageBreak/>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0" w:name="_Toc357754846"/>
      <w:bookmarkStart w:id="31" w:name="_Toc243452548"/>
      <w:bookmarkStart w:id="32" w:name="_Toc398555823"/>
      <w:r w:rsidRPr="0028759B">
        <w:t>Version tidigare</w:t>
      </w:r>
      <w:bookmarkEnd w:id="30"/>
      <w:bookmarkEnd w:id="31"/>
      <w:bookmarkEnd w:id="32"/>
    </w:p>
    <w:p w14:paraId="44062943" w14:textId="77777777" w:rsidR="003C3375" w:rsidRDefault="003C3375" w:rsidP="003C3375">
      <w:pPr>
        <w:pStyle w:val="Rubrik1"/>
      </w:pPr>
      <w:bookmarkStart w:id="33" w:name="_Toc398042054"/>
      <w:bookmarkStart w:id="34" w:name="_Toc398555824"/>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398555825"/>
      <w:r>
        <w:t>Flöden</w:t>
      </w:r>
      <w:bookmarkEnd w:id="35"/>
      <w:bookmarkEnd w:id="36"/>
    </w:p>
    <w:p w14:paraId="52D22498" w14:textId="77777777" w:rsidR="003C3375" w:rsidRPr="0071169E" w:rsidRDefault="003C3375" w:rsidP="003C3375">
      <w:pPr>
        <w:pStyle w:val="Rubrik3"/>
      </w:pPr>
      <w:bookmarkStart w:id="37" w:name="_Toc398042056"/>
      <w:bookmarkStart w:id="38" w:name="_Toc398555826"/>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 id="_x0000_i1026" type="#_x0000_t75" style="width:302.25pt;height:278.25pt" o:ole="">
            <v:imagedata r:id="rId12" o:title=""/>
          </v:shape>
          <o:OLEObject Type="Embed" ProgID="Visio.Drawing.11" ShapeID="_x0000_i1026" DrawAspect="Content" ObjectID="_1472303613" r:id="rId13"/>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lastRenderedPageBreak/>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7" type="#_x0000_t75" style="width:432.65pt;height:382.7pt" o:ole="">
            <v:imagedata r:id="rId14" o:title=""/>
          </v:shape>
          <o:OLEObject Type="Embed" ProgID="Visio.Drawing.11" ShapeID="_x0000_i1027" DrawAspect="Content" ObjectID="_1472303614" r:id="rId15"/>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lastRenderedPageBreak/>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lastRenderedPageBreak/>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398555827"/>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8" type="#_x0000_t75" style="width:302.25pt;height:278.25pt" o:ole="">
            <v:imagedata r:id="rId16" o:title=""/>
          </v:shape>
          <o:OLEObject Type="Embed" ProgID="Visio.Drawing.11" ShapeID="_x0000_i1028" DrawAspect="Content" ObjectID="_1472303615" r:id="rId17"/>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lastRenderedPageBreak/>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9" type="#_x0000_t75" style="width:433.95pt;height:330.15pt" o:ole="">
            <v:imagedata r:id="rId18" o:title=""/>
          </v:shape>
          <o:OLEObject Type="Embed" ProgID="Visio.Drawing.11" ShapeID="_x0000_i1029" DrawAspect="Content" ObjectID="_1472303616" r:id="rId19"/>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lastRenderedPageBreak/>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398555828"/>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lastRenderedPageBreak/>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30" type="#_x0000_t75" style="width:302.25pt;height:278.25pt" o:ole="">
            <v:imagedata r:id="rId20" o:title=""/>
          </v:shape>
          <o:OLEObject Type="Embed" ProgID="Visio.Drawing.11" ShapeID="_x0000_i1030" DrawAspect="Content" ObjectID="_1472303617" r:id="rId21"/>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1" type="#_x0000_t75" style="width:433.95pt;height:330.15pt" o:ole="">
            <v:imagedata r:id="rId22" o:title=""/>
          </v:shape>
          <o:OLEObject Type="Embed" ProgID="Visio.Drawing.11" ShapeID="_x0000_i1031" DrawAspect="Content" ObjectID="_1472303618" r:id="rId23"/>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398555829"/>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2" type="#_x0000_t75" style="width:302.25pt;height:278.25pt" o:ole="">
            <v:imagedata r:id="rId24" o:title=""/>
          </v:shape>
          <o:OLEObject Type="Embed" ProgID="Visio.Drawing.11" ShapeID="_x0000_i1032" DrawAspect="Content" ObjectID="_1472303619" r:id="rId25"/>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3" type="#_x0000_t75" style="width:432.65pt;height:382.7pt" o:ole="">
            <v:imagedata r:id="rId26" o:title=""/>
          </v:shape>
          <o:OLEObject Type="Embed" ProgID="Visio.Drawing.11" ShapeID="_x0000_i1033" DrawAspect="Content" ObjectID="_1472303620" r:id="rId27"/>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398555830"/>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4" type="#_x0000_t75" style="width:302.25pt;height:278.25pt" o:ole="">
            <v:imagedata r:id="rId28" o:title=""/>
          </v:shape>
          <o:OLEObject Type="Embed" ProgID="Visio.Drawing.11" ShapeID="_x0000_i1034" DrawAspect="Content" ObjectID="_1472303621" r:id="rId29"/>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5" type="#_x0000_t75" style="width:433.95pt;height:330.15pt" o:ole="">
            <v:imagedata r:id="rId30" o:title=""/>
          </v:shape>
          <o:OLEObject Type="Embed" ProgID="Visio.Drawing.11" ShapeID="_x0000_i1035" DrawAspect="Content" ObjectID="_1472303622" r:id="rId31"/>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398555831"/>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6" type="#_x0000_t75" style="width:302.25pt;height:278.25pt" o:ole="">
            <v:imagedata r:id="rId32" o:title=""/>
          </v:shape>
          <o:OLEObject Type="Embed" ProgID="Visio.Drawing.11" ShapeID="_x0000_i1036" DrawAspect="Content" ObjectID="_1472303623" r:id="rId33"/>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7" type="#_x0000_t75" style="width:433.95pt;height:330.15pt" o:ole="">
            <v:imagedata r:id="rId34" o:title=""/>
          </v:shape>
          <o:OLEObject Type="Embed" ProgID="Visio.Drawing.11" ShapeID="_x0000_i1037" DrawAspect="Content" ObjectID="_1472303624" r:id="rId35"/>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398555832"/>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398555833"/>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398555834"/>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398555835"/>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398555836"/>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398555837"/>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398555838"/>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398555839"/>
      <w:bookmarkEnd w:id="21"/>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398555840"/>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398555841"/>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398555842"/>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398555843"/>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398555844"/>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398555845"/>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398555846"/>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398555847"/>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398555848"/>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398555849"/>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398555850"/>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398555851"/>
      <w:bookmarkEnd w:id="15"/>
      <w:bookmarkEnd w:id="16"/>
      <w:bookmarkEnd w:id="17"/>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3" w:name="_Toc357754856"/>
      <w:bookmarkStart w:id="114" w:name="_Toc243452566"/>
      <w:bookmarkStart w:id="115" w:name="_Toc398555852"/>
      <w:r w:rsidRPr="007E3F3B">
        <w:rPr>
          <w:i/>
        </w:rPr>
        <w:t>V-MIM</w:t>
      </w:r>
      <w:bookmarkEnd w:id="113"/>
      <w:bookmarkEnd w:id="114"/>
      <w:bookmarkEnd w:id="115"/>
      <w:r w:rsidRPr="007E3F3B">
        <w:rPr>
          <w:i/>
        </w:rPr>
        <w:t xml:space="preserve"> </w:t>
      </w:r>
    </w:p>
    <w:p w14:paraId="6BB7B545" w14:textId="77777777" w:rsidR="0031241E" w:rsidRDefault="0031241E" w:rsidP="0031241E">
      <w:pPr>
        <w:pStyle w:val="Rubrik2"/>
      </w:pPr>
      <w:bookmarkStart w:id="116" w:name="_Toc368997123"/>
      <w:bookmarkStart w:id="117" w:name="_Ref371426457"/>
      <w:bookmarkStart w:id="118" w:name="_Toc374962639"/>
      <w:bookmarkStart w:id="119" w:name="_Toc398042083"/>
      <w:bookmarkStart w:id="120" w:name="_Toc398555853"/>
      <w:r>
        <w:t>V-MIM</w:t>
      </w:r>
      <w:bookmarkEnd w:id="116"/>
      <w:bookmarkEnd w:id="117"/>
      <w:r>
        <w:t xml:space="preserve"> - Observationer</w:t>
      </w:r>
      <w:bookmarkEnd w:id="118"/>
      <w:bookmarkEnd w:id="119"/>
      <w:bookmarkEnd w:id="120"/>
    </w:p>
    <w:p w14:paraId="01B20F22" w14:textId="77777777" w:rsidR="0031241E" w:rsidRPr="00AA6E56" w:rsidRDefault="0031241E" w:rsidP="0031241E">
      <w:r>
        <w:object w:dxaOrig="9958" w:dyaOrig="7780" w14:anchorId="4ACD5C74">
          <v:shape id="_x0000_i1038" type="#_x0000_t75" style="width:433.95pt;height:338.6pt" o:ole="">
            <v:imagedata r:id="rId39" o:title=""/>
          </v:shape>
          <o:OLEObject Type="Embed" ProgID="Visio.Drawing.11" ShapeID="_x0000_i1038" DrawAspect="Content" ObjectID="_1472303625" r:id="rId40"/>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lastRenderedPageBreak/>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lastRenderedPageBreak/>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121" w:name="_Toc374962640"/>
      <w:bookmarkStart w:id="122" w:name="_Toc398042084"/>
      <w:bookmarkStart w:id="123" w:name="_Toc398555854"/>
      <w:r>
        <w:t>V-MIM - Mätvärden</w:t>
      </w:r>
      <w:bookmarkEnd w:id="121"/>
      <w:bookmarkEnd w:id="122"/>
      <w:bookmarkEnd w:id="123"/>
    </w:p>
    <w:bookmarkStart w:id="124" w:name="_Toc398042085"/>
    <w:bookmarkStart w:id="125" w:name="_Toc398555855"/>
    <w:bookmarkEnd w:id="124"/>
    <w:bookmarkEnd w:id="125"/>
    <w:p w14:paraId="2266DA0A" w14:textId="77777777" w:rsidR="0031241E" w:rsidRDefault="0031241E" w:rsidP="0031241E">
      <w:pPr>
        <w:pStyle w:val="Rubrik2"/>
        <w:numPr>
          <w:ilvl w:val="0"/>
          <w:numId w:val="0"/>
        </w:numPr>
        <w:ind w:left="576"/>
      </w:pPr>
      <w:r>
        <w:object w:dxaOrig="9979" w:dyaOrig="8478" w14:anchorId="43609818">
          <v:shape id="_x0000_i1039" type="#_x0000_t75" style="width:432.65pt;height:367.8pt" o:ole="">
            <v:imagedata r:id="rId9" o:title=""/>
          </v:shape>
          <o:OLEObject Type="Embed" ProgID="Visio.Drawing.11" ShapeID="_x0000_i1039" DrawAspect="Content" ObjectID="_1472303626"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6" w:name="_Toc398042086"/>
      <w:bookmarkStart w:id="127" w:name="_Toc398555856"/>
      <w:r w:rsidRPr="00EB4EE9">
        <w:t>Formatregler</w:t>
      </w:r>
      <w:bookmarkEnd w:id="126"/>
      <w:bookmarkEnd w:id="127"/>
    </w:p>
    <w:p w14:paraId="2C57B350" w14:textId="77777777" w:rsidR="0031241E" w:rsidRPr="00EB4EE9" w:rsidRDefault="0031241E" w:rsidP="0031241E">
      <w:pPr>
        <w:pStyle w:val="Rubrik3"/>
      </w:pPr>
      <w:bookmarkStart w:id="128" w:name="_Toc372034738"/>
      <w:bookmarkStart w:id="129" w:name="_Toc374962642"/>
      <w:bookmarkStart w:id="130" w:name="_Toc398042087"/>
      <w:bookmarkStart w:id="131" w:name="_Toc398555857"/>
      <w:r w:rsidRPr="00EB4EE9">
        <w:t>Regel 1 – ReferredInformation.time</w:t>
      </w:r>
      <w:bookmarkEnd w:id="128"/>
      <w:bookmarkEnd w:id="129"/>
      <w:bookmarkEnd w:id="130"/>
      <w:bookmarkEnd w:id="131"/>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32" w:name="_Toc357754858"/>
      <w:bookmarkStart w:id="133" w:name="_Toc243452569"/>
      <w:bookmarkStart w:id="134" w:name="_Toc398555858"/>
      <w:r>
        <w:lastRenderedPageBreak/>
        <w:t>Tjänstekontrakt</w:t>
      </w:r>
      <w:bookmarkEnd w:id="112"/>
      <w:bookmarkEnd w:id="132"/>
      <w:bookmarkEnd w:id="133"/>
      <w:bookmarkEnd w:id="134"/>
    </w:p>
    <w:p w14:paraId="50E2A8F7" w14:textId="77777777" w:rsidR="007A3042" w:rsidRPr="00A15D1A" w:rsidRDefault="007A3042" w:rsidP="007A3042">
      <w:pPr>
        <w:pStyle w:val="Rubrik2"/>
      </w:pPr>
      <w:bookmarkStart w:id="135" w:name="_Toc398042089"/>
      <w:bookmarkStart w:id="136" w:name="_Toc398555859"/>
      <w:r w:rsidRPr="00A15D1A">
        <w:t>GetObservation</w:t>
      </w:r>
      <w:bookmarkEnd w:id="135"/>
      <w:bookmarkEnd w:id="136"/>
    </w:p>
    <w:p w14:paraId="2278E785" w14:textId="77777777" w:rsidR="007A3042" w:rsidRPr="00A15D1A" w:rsidRDefault="007A3042" w:rsidP="007A3042">
      <w:pPr>
        <w:pStyle w:val="Rubrik2"/>
        <w:numPr>
          <w:ilvl w:val="0"/>
          <w:numId w:val="0"/>
        </w:numPr>
        <w:rPr>
          <w:highlight w:val="yellow"/>
        </w:rPr>
      </w:pPr>
      <w:bookmarkStart w:id="137" w:name="_Toc397004158"/>
      <w:bookmarkStart w:id="138" w:name="_Toc398042090"/>
      <w:bookmarkStart w:id="139" w:name="_Toc398555860"/>
      <w: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37"/>
      <w:bookmarkEnd w:id="138"/>
      <w:bookmarkEnd w:id="139"/>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40" w:name="_Toc398042091"/>
      <w:bookmarkStart w:id="141" w:name="_Toc398555861"/>
      <w:r>
        <w:t>Version</w:t>
      </w:r>
      <w:bookmarkEnd w:id="140"/>
      <w:bookmarkEnd w:id="141"/>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42" w:name="_Toc398042092"/>
      <w:bookmarkStart w:id="143" w:name="_Toc398555862"/>
      <w:r>
        <w:t>Fältregler</w:t>
      </w:r>
      <w:bookmarkEnd w:id="142"/>
      <w:bookmarkEnd w:id="143"/>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394117">
        <w:tc>
          <w:tcPr>
            <w:tcW w:w="2474" w:type="dxa"/>
            <w:shd w:val="clear" w:color="auto" w:fill="D9D9D9" w:themeFill="background1" w:themeFillShade="D9"/>
          </w:tcPr>
          <w:p w14:paraId="74688117" w14:textId="77777777" w:rsidR="007A3042" w:rsidRPr="00F71DFD" w:rsidRDefault="007A3042" w:rsidP="00394117">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394117">
            <w:pPr>
              <w:rPr>
                <w:b/>
              </w:rPr>
            </w:pPr>
            <w:r w:rsidRPr="00F71DFD">
              <w:rPr>
                <w:b/>
              </w:rPr>
              <w:t>Kardinalitet</w:t>
            </w:r>
          </w:p>
        </w:tc>
      </w:tr>
      <w:tr w:rsidR="007A3042" w:rsidRPr="00F71DFD" w14:paraId="27372722" w14:textId="77777777" w:rsidTr="00394117">
        <w:tc>
          <w:tcPr>
            <w:tcW w:w="2474" w:type="dxa"/>
          </w:tcPr>
          <w:p w14:paraId="46F35F64" w14:textId="77777777" w:rsidR="007A3042" w:rsidRPr="00F71DFD" w:rsidRDefault="007A3042" w:rsidP="00394117">
            <w:pPr>
              <w:rPr>
                <w:b/>
              </w:rPr>
            </w:pPr>
            <w:r w:rsidRPr="00F71DFD">
              <w:rPr>
                <w:b/>
              </w:rPr>
              <w:t>Begäran</w:t>
            </w:r>
          </w:p>
        </w:tc>
        <w:tc>
          <w:tcPr>
            <w:tcW w:w="2506" w:type="dxa"/>
          </w:tcPr>
          <w:p w14:paraId="019F5D95" w14:textId="77777777" w:rsidR="007A3042" w:rsidRPr="00F71DFD" w:rsidRDefault="007A3042" w:rsidP="00394117">
            <w:pPr>
              <w:rPr>
                <w:b/>
              </w:rPr>
            </w:pPr>
          </w:p>
        </w:tc>
        <w:tc>
          <w:tcPr>
            <w:tcW w:w="2925" w:type="dxa"/>
          </w:tcPr>
          <w:p w14:paraId="59D5D4A6" w14:textId="77777777" w:rsidR="007A3042" w:rsidRPr="00F71DFD" w:rsidRDefault="007A3042" w:rsidP="00394117">
            <w:pPr>
              <w:rPr>
                <w:b/>
              </w:rPr>
            </w:pPr>
          </w:p>
        </w:tc>
        <w:tc>
          <w:tcPr>
            <w:tcW w:w="1617" w:type="dxa"/>
          </w:tcPr>
          <w:p w14:paraId="7B4BD4FF" w14:textId="77777777" w:rsidR="007A3042" w:rsidRPr="00F71DFD" w:rsidRDefault="007A3042" w:rsidP="00394117">
            <w:pPr>
              <w:rPr>
                <w:b/>
              </w:rPr>
            </w:pPr>
          </w:p>
        </w:tc>
      </w:tr>
      <w:tr w:rsidR="007A3042" w:rsidRPr="008345BA" w14:paraId="53680EB2" w14:textId="77777777" w:rsidTr="00394117">
        <w:tc>
          <w:tcPr>
            <w:tcW w:w="2474" w:type="dxa"/>
          </w:tcPr>
          <w:p w14:paraId="09E51DCB" w14:textId="77777777" w:rsidR="007A3042" w:rsidRPr="008345BA" w:rsidRDefault="007A3042" w:rsidP="00394117">
            <w:r w:rsidRPr="008345BA">
              <w:t>patientId</w:t>
            </w:r>
            <w:r>
              <w:t>*</w:t>
            </w:r>
          </w:p>
        </w:tc>
        <w:tc>
          <w:tcPr>
            <w:tcW w:w="2506" w:type="dxa"/>
          </w:tcPr>
          <w:p w14:paraId="35B4B170" w14:textId="77777777" w:rsidR="007A3042" w:rsidRPr="008345BA" w:rsidRDefault="007A3042" w:rsidP="00394117">
            <w:r w:rsidRPr="008345BA">
              <w:t>IIType</w:t>
            </w:r>
          </w:p>
        </w:tc>
        <w:tc>
          <w:tcPr>
            <w:tcW w:w="2925" w:type="dxa"/>
          </w:tcPr>
          <w:p w14:paraId="7007F478" w14:textId="77777777" w:rsidR="007A3042" w:rsidRDefault="007A3042" w:rsidP="00394117">
            <w:r w:rsidRPr="008345BA">
              <w:t>Id för patienten.</w:t>
            </w:r>
          </w:p>
          <w:p w14:paraId="7C3A972D" w14:textId="77777777" w:rsidR="007A3042" w:rsidRPr="006F1801" w:rsidRDefault="007A3042" w:rsidP="00394117">
            <w:r w:rsidRPr="00E74818">
              <w:rPr>
                <w:b/>
              </w:rPr>
              <w:t>(Fält 1)</w:t>
            </w:r>
          </w:p>
        </w:tc>
        <w:tc>
          <w:tcPr>
            <w:tcW w:w="1617" w:type="dxa"/>
          </w:tcPr>
          <w:p w14:paraId="6EC695A7" w14:textId="77777777" w:rsidR="007A3042" w:rsidRPr="008345BA" w:rsidRDefault="007A3042" w:rsidP="00394117">
            <w:r w:rsidRPr="008345BA">
              <w:t>1</w:t>
            </w:r>
          </w:p>
        </w:tc>
      </w:tr>
      <w:tr w:rsidR="007A3042" w:rsidRPr="00FE0141" w14:paraId="36134CCA" w14:textId="77777777" w:rsidTr="00394117">
        <w:tc>
          <w:tcPr>
            <w:tcW w:w="2474" w:type="dxa"/>
          </w:tcPr>
          <w:p w14:paraId="5A089336" w14:textId="77777777" w:rsidR="007A3042" w:rsidRPr="00FE0141" w:rsidRDefault="007A3042" w:rsidP="00394117">
            <w:pPr>
              <w:rPr>
                <w:i/>
              </w:rPr>
            </w:pPr>
            <w:r w:rsidRPr="00FE0141">
              <w:rPr>
                <w:i/>
              </w:rPr>
              <w:t>patientId.root</w:t>
            </w:r>
          </w:p>
        </w:tc>
        <w:tc>
          <w:tcPr>
            <w:tcW w:w="2506" w:type="dxa"/>
          </w:tcPr>
          <w:p w14:paraId="16046293" w14:textId="77777777" w:rsidR="007A3042" w:rsidRPr="00FE0141" w:rsidRDefault="007A3042" w:rsidP="00394117">
            <w:pPr>
              <w:rPr>
                <w:i/>
              </w:rPr>
            </w:pPr>
            <w:r w:rsidRPr="00FE0141">
              <w:rPr>
                <w:i/>
              </w:rPr>
              <w:t>String</w:t>
            </w:r>
          </w:p>
        </w:tc>
        <w:tc>
          <w:tcPr>
            <w:tcW w:w="2925" w:type="dxa"/>
          </w:tcPr>
          <w:p w14:paraId="414660B8" w14:textId="77777777" w:rsidR="007A3042" w:rsidRPr="00FE0141" w:rsidRDefault="007A3042" w:rsidP="00394117">
            <w:pPr>
              <w:rPr>
                <w:i/>
              </w:rPr>
            </w:pPr>
            <w:r w:rsidRPr="00FE0141">
              <w:rPr>
                <w:i/>
              </w:rPr>
              <w:t>KV OID för typ av identifierare:</w:t>
            </w:r>
          </w:p>
          <w:p w14:paraId="43F938FA" w14:textId="77777777" w:rsidR="007A3042" w:rsidRPr="00FE0141" w:rsidRDefault="007A3042" w:rsidP="00394117">
            <w:pPr>
              <w:rPr>
                <w:i/>
              </w:rPr>
            </w:pPr>
          </w:p>
          <w:p w14:paraId="4B0BA942" w14:textId="77777777" w:rsidR="007A3042" w:rsidRPr="00FE0141" w:rsidRDefault="007A3042" w:rsidP="00394117">
            <w:pPr>
              <w:rPr>
                <w:i/>
              </w:rPr>
            </w:pPr>
            <w:r>
              <w:rPr>
                <w:i/>
              </w:rPr>
              <w:t>För personnummer används OID (1.2.752.129.2.1.3.1).</w:t>
            </w:r>
          </w:p>
          <w:p w14:paraId="19692C09" w14:textId="77777777" w:rsidR="007A3042" w:rsidRPr="00FE0141" w:rsidRDefault="007A3042" w:rsidP="00394117">
            <w:pPr>
              <w:rPr>
                <w:i/>
              </w:rPr>
            </w:pPr>
            <w:r>
              <w:rPr>
                <w:i/>
              </w:rPr>
              <w:t>För samordningsnummer används OID (1.2.752.129.2.1.3.3).</w:t>
            </w:r>
          </w:p>
          <w:p w14:paraId="72CB0DB0" w14:textId="77777777" w:rsidR="007A3042" w:rsidRPr="00FE0141" w:rsidRDefault="007A3042" w:rsidP="00394117">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394117">
            <w:pPr>
              <w:rPr>
                <w:i/>
              </w:rPr>
            </w:pPr>
            <w:r>
              <w:rPr>
                <w:i/>
              </w:rPr>
              <w:t>För lokalt reservnummer används OID (1.2.752.129.2.1.2.1)</w:t>
            </w:r>
          </w:p>
        </w:tc>
        <w:tc>
          <w:tcPr>
            <w:tcW w:w="1617" w:type="dxa"/>
          </w:tcPr>
          <w:p w14:paraId="0C5BBAA0" w14:textId="77777777" w:rsidR="007A3042" w:rsidRPr="00FE0141" w:rsidRDefault="007A3042" w:rsidP="00394117">
            <w:pPr>
              <w:rPr>
                <w:i/>
              </w:rPr>
            </w:pPr>
            <w:r w:rsidRPr="00FE0141">
              <w:rPr>
                <w:i/>
              </w:rPr>
              <w:t>1</w:t>
            </w:r>
          </w:p>
        </w:tc>
      </w:tr>
      <w:tr w:rsidR="007A3042" w:rsidRPr="00FE0141" w14:paraId="4BEBCD81" w14:textId="77777777" w:rsidTr="00394117">
        <w:tc>
          <w:tcPr>
            <w:tcW w:w="2474" w:type="dxa"/>
          </w:tcPr>
          <w:p w14:paraId="1D75B1DC" w14:textId="77777777" w:rsidR="007A3042" w:rsidRPr="00FE0141" w:rsidRDefault="007A3042" w:rsidP="00394117">
            <w:pPr>
              <w:rPr>
                <w:i/>
              </w:rPr>
            </w:pPr>
            <w:r w:rsidRPr="00FE0141">
              <w:rPr>
                <w:i/>
              </w:rPr>
              <w:t>patientId.extension</w:t>
            </w:r>
          </w:p>
        </w:tc>
        <w:tc>
          <w:tcPr>
            <w:tcW w:w="2506" w:type="dxa"/>
          </w:tcPr>
          <w:p w14:paraId="4734FB8B" w14:textId="77777777" w:rsidR="007A3042" w:rsidRPr="00FE0141" w:rsidRDefault="007A3042" w:rsidP="00394117">
            <w:pPr>
              <w:rPr>
                <w:i/>
              </w:rPr>
            </w:pPr>
            <w:r w:rsidRPr="00FE0141">
              <w:rPr>
                <w:i/>
              </w:rPr>
              <w:t>String</w:t>
            </w:r>
          </w:p>
        </w:tc>
        <w:tc>
          <w:tcPr>
            <w:tcW w:w="2925" w:type="dxa"/>
          </w:tcPr>
          <w:p w14:paraId="56A2ED4B" w14:textId="77777777" w:rsidR="007A3042" w:rsidRDefault="007A3042" w:rsidP="00394117">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394117">
            <w:pPr>
              <w:rPr>
                <w:i/>
              </w:rPr>
            </w:pPr>
          </w:p>
          <w:p w14:paraId="2ADCEE1C"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394117">
            <w:pPr>
              <w:rPr>
                <w:i/>
              </w:rPr>
            </w:pPr>
            <w:r w:rsidRPr="00FE0141">
              <w:rPr>
                <w:i/>
              </w:rPr>
              <w:lastRenderedPageBreak/>
              <w:t>1</w:t>
            </w:r>
          </w:p>
        </w:tc>
      </w:tr>
      <w:tr w:rsidR="007A3042" w:rsidRPr="008345BA" w14:paraId="46E0F3D6" w14:textId="77777777" w:rsidTr="00394117">
        <w:tc>
          <w:tcPr>
            <w:tcW w:w="2474" w:type="dxa"/>
          </w:tcPr>
          <w:p w14:paraId="3037B0B2" w14:textId="77777777" w:rsidR="007A3042" w:rsidRPr="008345BA" w:rsidRDefault="007A3042" w:rsidP="00394117">
            <w:r w:rsidRPr="008345BA">
              <w:lastRenderedPageBreak/>
              <w:t>time</w:t>
            </w:r>
            <w:r>
              <w:t>*</w:t>
            </w:r>
          </w:p>
        </w:tc>
        <w:tc>
          <w:tcPr>
            <w:tcW w:w="2506" w:type="dxa"/>
          </w:tcPr>
          <w:p w14:paraId="6382668B" w14:textId="77777777" w:rsidR="007A3042" w:rsidRPr="008345BA" w:rsidRDefault="007A3042" w:rsidP="00394117">
            <w:r w:rsidRPr="008345BA">
              <w:rPr>
                <w:rFonts w:cs="Arial"/>
                <w:color w:val="000000"/>
                <w:highlight w:val="white"/>
                <w:lang w:eastAsia="sv-SE"/>
              </w:rPr>
              <w:t>TimePeriodType</w:t>
            </w:r>
          </w:p>
        </w:tc>
        <w:tc>
          <w:tcPr>
            <w:tcW w:w="2925" w:type="dxa"/>
          </w:tcPr>
          <w:p w14:paraId="1CA4C016" w14:textId="77777777" w:rsidR="007A3042" w:rsidRDefault="007A3042" w:rsidP="00394117">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394117"/>
          <w:p w14:paraId="2E2298EF" w14:textId="77777777" w:rsidR="007A3042" w:rsidRDefault="007A3042" w:rsidP="00394117">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394117">
            <w:pPr>
              <w:rPr>
                <w:b/>
              </w:rPr>
            </w:pPr>
            <w:r w:rsidRPr="00E74818">
              <w:rPr>
                <w:b/>
              </w:rPr>
              <w:t>(Fält 1)</w:t>
            </w:r>
          </w:p>
        </w:tc>
        <w:tc>
          <w:tcPr>
            <w:tcW w:w="1617" w:type="dxa"/>
          </w:tcPr>
          <w:p w14:paraId="5BC59B3A" w14:textId="77777777" w:rsidR="007A3042" w:rsidRPr="008345BA" w:rsidRDefault="007A3042" w:rsidP="00394117">
            <w:r w:rsidRPr="008345BA">
              <w:t>0..1</w:t>
            </w:r>
          </w:p>
        </w:tc>
      </w:tr>
      <w:tr w:rsidR="007A3042" w:rsidRPr="00FE0141" w14:paraId="33C2C230" w14:textId="77777777" w:rsidTr="00394117">
        <w:tc>
          <w:tcPr>
            <w:tcW w:w="2474" w:type="dxa"/>
          </w:tcPr>
          <w:p w14:paraId="3EF732F5" w14:textId="77777777" w:rsidR="007A3042" w:rsidRPr="00FE0141" w:rsidRDefault="007A3042" w:rsidP="00394117">
            <w:pPr>
              <w:rPr>
                <w:i/>
              </w:rPr>
            </w:pPr>
            <w:r w:rsidRPr="00FE0141">
              <w:rPr>
                <w:i/>
              </w:rPr>
              <w:t>time.start</w:t>
            </w:r>
          </w:p>
        </w:tc>
        <w:tc>
          <w:tcPr>
            <w:tcW w:w="2506" w:type="dxa"/>
          </w:tcPr>
          <w:p w14:paraId="2C6AAF28"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394117">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394117">
            <w:pPr>
              <w:rPr>
                <w:i/>
              </w:rPr>
            </w:pPr>
            <w:r>
              <w:rPr>
                <w:i/>
              </w:rPr>
              <w:t>1</w:t>
            </w:r>
          </w:p>
        </w:tc>
      </w:tr>
      <w:tr w:rsidR="007A3042" w:rsidRPr="00FE0141" w14:paraId="2F4C7DCF" w14:textId="77777777" w:rsidTr="00394117">
        <w:tc>
          <w:tcPr>
            <w:tcW w:w="2474" w:type="dxa"/>
          </w:tcPr>
          <w:p w14:paraId="51A0837A" w14:textId="77777777" w:rsidR="007A3042" w:rsidRPr="00FE0141" w:rsidRDefault="007A3042" w:rsidP="00394117">
            <w:pPr>
              <w:rPr>
                <w:i/>
              </w:rPr>
            </w:pPr>
            <w:r w:rsidRPr="00FE0141">
              <w:rPr>
                <w:i/>
              </w:rPr>
              <w:t>time.end</w:t>
            </w:r>
          </w:p>
        </w:tc>
        <w:tc>
          <w:tcPr>
            <w:tcW w:w="2506" w:type="dxa"/>
          </w:tcPr>
          <w:p w14:paraId="15E0C992" w14:textId="77777777" w:rsidR="007A3042" w:rsidRPr="00FE0141" w:rsidRDefault="007A3042" w:rsidP="00394117">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394117">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394117">
            <w:pPr>
              <w:rPr>
                <w:i/>
              </w:rPr>
            </w:pPr>
            <w:r>
              <w:rPr>
                <w:i/>
              </w:rPr>
              <w:t>0..1</w:t>
            </w:r>
          </w:p>
        </w:tc>
      </w:tr>
      <w:tr w:rsidR="007A3042" w:rsidRPr="008345BA" w14:paraId="6C5401CF" w14:textId="77777777" w:rsidTr="00394117">
        <w:tc>
          <w:tcPr>
            <w:tcW w:w="2474" w:type="dxa"/>
          </w:tcPr>
          <w:p w14:paraId="248335FC" w14:textId="77777777" w:rsidR="007A3042" w:rsidRPr="008345BA" w:rsidRDefault="007A3042" w:rsidP="00394117">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394117">
            <w:r w:rsidRPr="008345BA">
              <w:t>CVType</w:t>
            </w:r>
          </w:p>
        </w:tc>
        <w:tc>
          <w:tcPr>
            <w:tcW w:w="2925" w:type="dxa"/>
          </w:tcPr>
          <w:p w14:paraId="0E43CF14" w14:textId="77777777" w:rsidR="007A3042" w:rsidRPr="00F84A0F" w:rsidRDefault="007A3042" w:rsidP="00394117">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394117">
            <w:r w:rsidRPr="00E74818">
              <w:rPr>
                <w:b/>
              </w:rPr>
              <w:t>(Fält 1)</w:t>
            </w:r>
          </w:p>
        </w:tc>
        <w:tc>
          <w:tcPr>
            <w:tcW w:w="1617" w:type="dxa"/>
          </w:tcPr>
          <w:p w14:paraId="7A5364EE" w14:textId="77777777" w:rsidR="007A3042" w:rsidRPr="008345BA" w:rsidRDefault="007A3042" w:rsidP="00394117">
            <w:r>
              <w:t>0..*</w:t>
            </w:r>
          </w:p>
        </w:tc>
      </w:tr>
      <w:tr w:rsidR="007A3042" w:rsidRPr="00575F5C" w14:paraId="70AA1BEB" w14:textId="77777777" w:rsidTr="00394117">
        <w:tc>
          <w:tcPr>
            <w:tcW w:w="2474" w:type="dxa"/>
          </w:tcPr>
          <w:p w14:paraId="6DD64C12"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394117">
            <w:pPr>
              <w:rPr>
                <w:i/>
              </w:rPr>
            </w:pPr>
            <w:r w:rsidRPr="00575F5C">
              <w:rPr>
                <w:i/>
              </w:rPr>
              <w:t>String</w:t>
            </w:r>
          </w:p>
        </w:tc>
        <w:tc>
          <w:tcPr>
            <w:tcW w:w="2925" w:type="dxa"/>
          </w:tcPr>
          <w:p w14:paraId="69B27745" w14:textId="77777777" w:rsidR="007A3042" w:rsidRPr="00575F5C" w:rsidRDefault="007A3042" w:rsidP="00394117">
            <w:pPr>
              <w:rPr>
                <w:i/>
              </w:rPr>
            </w:pPr>
            <w:r w:rsidRPr="00575F5C">
              <w:rPr>
                <w:i/>
              </w:rPr>
              <w:t>Kod för observationstyp</w:t>
            </w:r>
          </w:p>
        </w:tc>
        <w:tc>
          <w:tcPr>
            <w:tcW w:w="1617" w:type="dxa"/>
          </w:tcPr>
          <w:p w14:paraId="7E968CF2" w14:textId="77777777" w:rsidR="007A3042" w:rsidRPr="00575F5C" w:rsidRDefault="007A3042" w:rsidP="00394117">
            <w:pPr>
              <w:rPr>
                <w:i/>
              </w:rPr>
            </w:pPr>
            <w:r w:rsidRPr="00575F5C">
              <w:rPr>
                <w:i/>
              </w:rPr>
              <w:t>1</w:t>
            </w:r>
          </w:p>
        </w:tc>
      </w:tr>
      <w:tr w:rsidR="007A3042" w:rsidRPr="00575F5C" w14:paraId="40643D97" w14:textId="77777777" w:rsidTr="00394117">
        <w:tc>
          <w:tcPr>
            <w:tcW w:w="2474" w:type="dxa"/>
          </w:tcPr>
          <w:p w14:paraId="48FDF7E3"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394117">
            <w:pPr>
              <w:rPr>
                <w:i/>
              </w:rPr>
            </w:pPr>
            <w:r w:rsidRPr="00575F5C">
              <w:rPr>
                <w:i/>
              </w:rPr>
              <w:t>String</w:t>
            </w:r>
          </w:p>
        </w:tc>
        <w:tc>
          <w:tcPr>
            <w:tcW w:w="2925" w:type="dxa"/>
          </w:tcPr>
          <w:p w14:paraId="08E90A99" w14:textId="77777777" w:rsidR="007A3042" w:rsidRPr="00575F5C" w:rsidRDefault="007A3042" w:rsidP="00394117">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394117">
            <w:pPr>
              <w:rPr>
                <w:i/>
              </w:rPr>
            </w:pPr>
            <w:r w:rsidRPr="00575F5C">
              <w:rPr>
                <w:i/>
              </w:rPr>
              <w:t>1</w:t>
            </w:r>
          </w:p>
        </w:tc>
      </w:tr>
      <w:tr w:rsidR="007A3042" w:rsidRPr="00575F5C" w14:paraId="3BB42B12" w14:textId="77777777" w:rsidTr="00394117">
        <w:tc>
          <w:tcPr>
            <w:tcW w:w="2474" w:type="dxa"/>
          </w:tcPr>
          <w:p w14:paraId="609B9CCD"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394117">
            <w:pPr>
              <w:rPr>
                <w:i/>
              </w:rPr>
            </w:pPr>
            <w:r w:rsidRPr="00575F5C">
              <w:rPr>
                <w:i/>
              </w:rPr>
              <w:t>String</w:t>
            </w:r>
          </w:p>
        </w:tc>
        <w:tc>
          <w:tcPr>
            <w:tcW w:w="2925" w:type="dxa"/>
          </w:tcPr>
          <w:p w14:paraId="12626FB2" w14:textId="77777777" w:rsidR="007A3042" w:rsidRPr="00575F5C" w:rsidRDefault="007A3042" w:rsidP="00394117">
            <w:pPr>
              <w:rPr>
                <w:i/>
              </w:rPr>
            </w:pPr>
            <w:r>
              <w:rPr>
                <w:i/>
              </w:rPr>
              <w:t>Namn för kodsystem.</w:t>
            </w:r>
          </w:p>
        </w:tc>
        <w:tc>
          <w:tcPr>
            <w:tcW w:w="1617" w:type="dxa"/>
          </w:tcPr>
          <w:p w14:paraId="6563AB6C" w14:textId="77777777" w:rsidR="007A3042" w:rsidRPr="00575F5C" w:rsidRDefault="007A3042" w:rsidP="00394117">
            <w:pPr>
              <w:rPr>
                <w:i/>
              </w:rPr>
            </w:pPr>
            <w:r w:rsidRPr="00575F5C">
              <w:rPr>
                <w:i/>
              </w:rPr>
              <w:t>0..1</w:t>
            </w:r>
          </w:p>
        </w:tc>
      </w:tr>
      <w:tr w:rsidR="007A3042" w:rsidRPr="00575F5C" w14:paraId="507776DA" w14:textId="77777777" w:rsidTr="00394117">
        <w:tc>
          <w:tcPr>
            <w:tcW w:w="2474" w:type="dxa"/>
          </w:tcPr>
          <w:p w14:paraId="09E52D6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394117">
            <w:pPr>
              <w:rPr>
                <w:i/>
              </w:rPr>
            </w:pPr>
            <w:r w:rsidRPr="00575F5C">
              <w:rPr>
                <w:i/>
              </w:rPr>
              <w:t>String</w:t>
            </w:r>
          </w:p>
        </w:tc>
        <w:tc>
          <w:tcPr>
            <w:tcW w:w="2925" w:type="dxa"/>
          </w:tcPr>
          <w:p w14:paraId="2F966415" w14:textId="77777777" w:rsidR="007A3042" w:rsidRPr="00575F5C" w:rsidRDefault="007A3042" w:rsidP="00394117">
            <w:pPr>
              <w:rPr>
                <w:i/>
              </w:rPr>
            </w:pPr>
            <w:r>
              <w:rPr>
                <w:i/>
              </w:rPr>
              <w:t>Versionsnummer för använt kodsystem.</w:t>
            </w:r>
          </w:p>
        </w:tc>
        <w:tc>
          <w:tcPr>
            <w:tcW w:w="1617" w:type="dxa"/>
          </w:tcPr>
          <w:p w14:paraId="378A51F8" w14:textId="77777777" w:rsidR="007A3042" w:rsidRPr="00575F5C" w:rsidRDefault="007A3042" w:rsidP="00394117">
            <w:pPr>
              <w:rPr>
                <w:i/>
              </w:rPr>
            </w:pPr>
            <w:r w:rsidRPr="00575F5C">
              <w:rPr>
                <w:i/>
              </w:rPr>
              <w:t>0..1</w:t>
            </w:r>
          </w:p>
        </w:tc>
      </w:tr>
      <w:tr w:rsidR="007A3042" w:rsidRPr="00575F5C" w14:paraId="5BDFABE0" w14:textId="77777777" w:rsidTr="00394117">
        <w:tc>
          <w:tcPr>
            <w:tcW w:w="2474" w:type="dxa"/>
          </w:tcPr>
          <w:p w14:paraId="12176848" w14:textId="77777777" w:rsidR="007A3042" w:rsidRPr="00575F5C" w:rsidRDefault="007A3042" w:rsidP="00394117">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394117">
            <w:pPr>
              <w:rPr>
                <w:i/>
              </w:rPr>
            </w:pPr>
            <w:r w:rsidRPr="00575F5C">
              <w:rPr>
                <w:i/>
              </w:rPr>
              <w:t>String</w:t>
            </w:r>
          </w:p>
        </w:tc>
        <w:tc>
          <w:tcPr>
            <w:tcW w:w="2925" w:type="dxa"/>
          </w:tcPr>
          <w:p w14:paraId="0646E84A" w14:textId="77777777" w:rsidR="007A3042" w:rsidRPr="00575F5C" w:rsidRDefault="007A3042" w:rsidP="00394117">
            <w:pPr>
              <w:rPr>
                <w:i/>
              </w:rPr>
            </w:pPr>
            <w:r>
              <w:rPr>
                <w:i/>
              </w:rPr>
              <w:t>Textuell beskrivning av det som koden anger.</w:t>
            </w:r>
          </w:p>
        </w:tc>
        <w:tc>
          <w:tcPr>
            <w:tcW w:w="1617" w:type="dxa"/>
          </w:tcPr>
          <w:p w14:paraId="694A20F8" w14:textId="77777777" w:rsidR="007A3042" w:rsidRPr="00575F5C" w:rsidRDefault="007A3042" w:rsidP="00394117">
            <w:pPr>
              <w:rPr>
                <w:i/>
              </w:rPr>
            </w:pPr>
            <w:r w:rsidRPr="00575F5C">
              <w:rPr>
                <w:i/>
              </w:rPr>
              <w:t>0..1</w:t>
            </w:r>
          </w:p>
        </w:tc>
      </w:tr>
      <w:tr w:rsidR="007A3042" w:rsidRPr="008345BA" w14:paraId="39DCFADC" w14:textId="77777777" w:rsidTr="00394117">
        <w:tc>
          <w:tcPr>
            <w:tcW w:w="2474" w:type="dxa"/>
          </w:tcPr>
          <w:p w14:paraId="2ED18BCA" w14:textId="77777777" w:rsidR="007A3042" w:rsidRPr="008345BA" w:rsidRDefault="007A3042" w:rsidP="00394117">
            <w:r>
              <w:rPr>
                <w:rFonts w:cs="Arial"/>
                <w:color w:val="000000"/>
                <w:lang w:eastAsia="sv-SE"/>
              </w:rPr>
              <w:t>observationValue*</w:t>
            </w:r>
          </w:p>
        </w:tc>
        <w:tc>
          <w:tcPr>
            <w:tcW w:w="2506" w:type="dxa"/>
          </w:tcPr>
          <w:p w14:paraId="37EC8EF0" w14:textId="77777777" w:rsidR="007A3042" w:rsidRPr="008345BA" w:rsidRDefault="007A3042" w:rsidP="00394117">
            <w:r w:rsidRPr="008345BA">
              <w:t>CVType</w:t>
            </w:r>
          </w:p>
        </w:tc>
        <w:tc>
          <w:tcPr>
            <w:tcW w:w="2925" w:type="dxa"/>
          </w:tcPr>
          <w:p w14:paraId="09345CC4" w14:textId="77777777" w:rsidR="007A3042" w:rsidRDefault="007A3042" w:rsidP="00394117">
            <w:r w:rsidRPr="008345BA">
              <w:t xml:space="preserve">Begränsning av sökning </w:t>
            </w:r>
            <w:r>
              <w:t>till en viss observation som till exempel en diagnos eller upptäckt av hudförändringar.</w:t>
            </w:r>
          </w:p>
          <w:p w14:paraId="38D77AEF" w14:textId="77777777" w:rsidR="007A3042" w:rsidRDefault="007A3042" w:rsidP="00394117">
            <w:r>
              <w:t xml:space="preserve"> </w:t>
            </w:r>
          </w:p>
          <w:p w14:paraId="3D93F159" w14:textId="77777777" w:rsidR="007A3042" w:rsidRPr="008345BA" w:rsidRDefault="007A3042" w:rsidP="00394117">
            <w:r w:rsidRPr="00E74818">
              <w:rPr>
                <w:b/>
              </w:rPr>
              <w:t>(Fält 1)</w:t>
            </w:r>
          </w:p>
        </w:tc>
        <w:tc>
          <w:tcPr>
            <w:tcW w:w="1617" w:type="dxa"/>
          </w:tcPr>
          <w:p w14:paraId="6F9ECAF5" w14:textId="77777777" w:rsidR="007A3042" w:rsidRPr="008345BA" w:rsidRDefault="007A3042" w:rsidP="00394117">
            <w:r>
              <w:t>0..*</w:t>
            </w:r>
          </w:p>
        </w:tc>
      </w:tr>
      <w:tr w:rsidR="007A3042" w:rsidRPr="00AB15E4" w14:paraId="449BE07B" w14:textId="77777777" w:rsidTr="00394117">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394117">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394117">
            <w:pPr>
              <w:rPr>
                <w:i/>
              </w:rPr>
            </w:pPr>
            <w:r w:rsidRPr="00AB15E4">
              <w:rPr>
                <w:i/>
              </w:rPr>
              <w:t>1</w:t>
            </w:r>
          </w:p>
        </w:tc>
      </w:tr>
      <w:tr w:rsidR="007A3042" w:rsidRPr="00AB15E4" w14:paraId="2B5313E3" w14:textId="77777777" w:rsidTr="00394117">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394117">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394117">
            <w:pPr>
              <w:rPr>
                <w:i/>
              </w:rPr>
            </w:pPr>
            <w:r w:rsidRPr="00AB15E4">
              <w:rPr>
                <w:i/>
              </w:rPr>
              <w:t>1</w:t>
            </w:r>
          </w:p>
        </w:tc>
      </w:tr>
      <w:tr w:rsidR="007A3042" w:rsidRPr="00AB15E4" w14:paraId="4BAFA006" w14:textId="77777777" w:rsidTr="00394117">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394117">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394117">
            <w:pPr>
              <w:rPr>
                <w:i/>
              </w:rPr>
            </w:pPr>
            <w:r w:rsidRPr="00AB15E4">
              <w:rPr>
                <w:i/>
              </w:rPr>
              <w:t>0..1</w:t>
            </w:r>
          </w:p>
        </w:tc>
      </w:tr>
      <w:tr w:rsidR="007A3042" w:rsidRPr="00AB15E4" w14:paraId="5AE82F10" w14:textId="77777777" w:rsidTr="00394117">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394117">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394117">
            <w:pPr>
              <w:rPr>
                <w:i/>
              </w:rPr>
            </w:pPr>
            <w:r w:rsidRPr="00AB15E4">
              <w:rPr>
                <w:i/>
              </w:rPr>
              <w:t>0..1</w:t>
            </w:r>
          </w:p>
        </w:tc>
      </w:tr>
      <w:tr w:rsidR="007A3042" w:rsidRPr="00AB15E4" w14:paraId="24774CC8" w14:textId="77777777" w:rsidTr="00394117">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394117">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394117">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394117">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394117">
            <w:pPr>
              <w:rPr>
                <w:i/>
              </w:rPr>
            </w:pPr>
            <w:r w:rsidRPr="00AB15E4">
              <w:rPr>
                <w:i/>
              </w:rPr>
              <w:t>0..1</w:t>
            </w:r>
          </w:p>
        </w:tc>
      </w:tr>
      <w:tr w:rsidR="007A3042" w:rsidRPr="008345BA" w14:paraId="0164B3A1" w14:textId="77777777" w:rsidTr="00394117">
        <w:tc>
          <w:tcPr>
            <w:tcW w:w="2474" w:type="dxa"/>
          </w:tcPr>
          <w:p w14:paraId="0FC96283" w14:textId="77777777" w:rsidR="007A3042" w:rsidRPr="008345BA" w:rsidRDefault="007A3042" w:rsidP="00394117">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394117">
            <w:r>
              <w:t>IIType</w:t>
            </w:r>
          </w:p>
        </w:tc>
        <w:tc>
          <w:tcPr>
            <w:tcW w:w="2925" w:type="dxa"/>
          </w:tcPr>
          <w:p w14:paraId="714EE314" w14:textId="77777777" w:rsidR="007A3042" w:rsidRDefault="007A3042" w:rsidP="00394117">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394117">
            <w:r w:rsidRPr="00E74818">
              <w:rPr>
                <w:b/>
              </w:rPr>
              <w:t>(Fält 1)</w:t>
            </w:r>
          </w:p>
        </w:tc>
        <w:tc>
          <w:tcPr>
            <w:tcW w:w="1617" w:type="dxa"/>
          </w:tcPr>
          <w:p w14:paraId="62160257" w14:textId="77777777" w:rsidR="007A3042" w:rsidRPr="008345BA" w:rsidRDefault="007A3042" w:rsidP="00394117">
            <w:r>
              <w:t>0..*</w:t>
            </w:r>
          </w:p>
        </w:tc>
      </w:tr>
      <w:tr w:rsidR="007A3042" w:rsidRPr="00891180" w14:paraId="05EA1848" w14:textId="77777777" w:rsidTr="00394117">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394117">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394117">
            <w:pPr>
              <w:rPr>
                <w:rFonts w:cs="Arial"/>
                <w:i/>
              </w:rPr>
            </w:pPr>
            <w:r w:rsidRPr="00891180">
              <w:rPr>
                <w:rFonts w:cs="Arial"/>
                <w:i/>
              </w:rPr>
              <w:t>Root blir då</w:t>
            </w:r>
          </w:p>
          <w:p w14:paraId="01C3F81B" w14:textId="77777777" w:rsidR="007A3042" w:rsidRPr="00891180" w:rsidRDefault="007A3042" w:rsidP="00394117">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394117">
            <w:pPr>
              <w:rPr>
                <w:i/>
              </w:rPr>
            </w:pPr>
            <w:r w:rsidRPr="00891180">
              <w:rPr>
                <w:i/>
              </w:rPr>
              <w:t>1</w:t>
            </w:r>
          </w:p>
        </w:tc>
      </w:tr>
      <w:tr w:rsidR="007A3042" w:rsidRPr="00891180" w14:paraId="5117F6BD" w14:textId="77777777" w:rsidTr="00394117">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394117">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394117">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394117">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394117">
            <w:pPr>
              <w:rPr>
                <w:i/>
              </w:rPr>
            </w:pPr>
            <w:r w:rsidRPr="00891180">
              <w:rPr>
                <w:i/>
              </w:rPr>
              <w:t>1</w:t>
            </w:r>
          </w:p>
        </w:tc>
      </w:tr>
      <w:tr w:rsidR="007A3042" w:rsidRPr="008345BA" w14:paraId="7A25761B" w14:textId="77777777" w:rsidTr="00394117">
        <w:tc>
          <w:tcPr>
            <w:tcW w:w="2474" w:type="dxa"/>
          </w:tcPr>
          <w:p w14:paraId="1F618E06"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394117">
            <w:r>
              <w:t>IIType</w:t>
            </w:r>
          </w:p>
        </w:tc>
        <w:tc>
          <w:tcPr>
            <w:tcW w:w="2925" w:type="dxa"/>
          </w:tcPr>
          <w:p w14:paraId="11183C3D" w14:textId="77777777" w:rsidR="007A3042" w:rsidRDefault="007A3042" w:rsidP="00394117">
            <w:r>
              <w:t>Används när man vill söka hos en specifik vårdgivare.</w:t>
            </w:r>
          </w:p>
          <w:p w14:paraId="69CBA9A1" w14:textId="77777777" w:rsidR="007A3042" w:rsidRPr="008345BA" w:rsidRDefault="007A3042" w:rsidP="00394117">
            <w:r w:rsidRPr="00E74818">
              <w:rPr>
                <w:b/>
              </w:rPr>
              <w:t>(Fält 1)</w:t>
            </w:r>
          </w:p>
        </w:tc>
        <w:tc>
          <w:tcPr>
            <w:tcW w:w="1617" w:type="dxa"/>
          </w:tcPr>
          <w:p w14:paraId="45376B8A" w14:textId="77777777" w:rsidR="007A3042" w:rsidRPr="008345BA" w:rsidRDefault="007A3042" w:rsidP="00394117">
            <w:r>
              <w:t>0..1</w:t>
            </w:r>
          </w:p>
        </w:tc>
      </w:tr>
      <w:tr w:rsidR="007A3042" w:rsidRPr="00DF4942" w14:paraId="4089F0A0" w14:textId="77777777" w:rsidTr="00394117">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394117">
            <w:pPr>
              <w:rPr>
                <w:i/>
              </w:rPr>
            </w:pPr>
            <w:r w:rsidRPr="00DF4942">
              <w:rPr>
                <w:i/>
              </w:rPr>
              <w:t>1</w:t>
            </w:r>
          </w:p>
        </w:tc>
      </w:tr>
      <w:tr w:rsidR="007A3042" w:rsidRPr="00DF4942" w14:paraId="081528C0" w14:textId="77777777" w:rsidTr="00394117">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394117">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394117">
            <w:pPr>
              <w:rPr>
                <w:i/>
              </w:rPr>
            </w:pPr>
            <w:r w:rsidRPr="00DF4942">
              <w:rPr>
                <w:i/>
              </w:rPr>
              <w:t>1</w:t>
            </w:r>
          </w:p>
        </w:tc>
      </w:tr>
      <w:tr w:rsidR="007A3042" w:rsidRPr="008345BA" w14:paraId="1F51FCE1" w14:textId="77777777" w:rsidTr="00394117">
        <w:tc>
          <w:tcPr>
            <w:tcW w:w="2474" w:type="dxa"/>
          </w:tcPr>
          <w:p w14:paraId="2EC8F696"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394117">
            <w:r>
              <w:t>IIType</w:t>
            </w:r>
          </w:p>
        </w:tc>
        <w:tc>
          <w:tcPr>
            <w:tcW w:w="2925" w:type="dxa"/>
          </w:tcPr>
          <w:p w14:paraId="58C598F0" w14:textId="77777777" w:rsidR="007A3042" w:rsidRDefault="007A3042" w:rsidP="00394117">
            <w:r>
              <w:t xml:space="preserve">Används när man vill söka ur ett specifikt källsystem </w:t>
            </w:r>
          </w:p>
          <w:p w14:paraId="2F891504" w14:textId="77777777" w:rsidR="007A3042" w:rsidRPr="008345BA" w:rsidRDefault="007A3042" w:rsidP="00394117">
            <w:r w:rsidRPr="00E74818">
              <w:rPr>
                <w:b/>
              </w:rPr>
              <w:t>(Fält 1)</w:t>
            </w:r>
          </w:p>
        </w:tc>
        <w:tc>
          <w:tcPr>
            <w:tcW w:w="1617" w:type="dxa"/>
          </w:tcPr>
          <w:p w14:paraId="38F80E86" w14:textId="77777777" w:rsidR="007A3042" w:rsidRPr="008345BA" w:rsidRDefault="007A3042" w:rsidP="00394117">
            <w:r>
              <w:t>0..1</w:t>
            </w:r>
          </w:p>
        </w:tc>
      </w:tr>
      <w:tr w:rsidR="007A3042" w:rsidRPr="00DF4942" w14:paraId="16433EAF" w14:textId="77777777" w:rsidTr="00394117">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394117">
            <w:pPr>
              <w:rPr>
                <w:i/>
              </w:rPr>
            </w:pPr>
            <w:r w:rsidRPr="00DF4942">
              <w:rPr>
                <w:i/>
              </w:rPr>
              <w:t>1</w:t>
            </w:r>
          </w:p>
        </w:tc>
      </w:tr>
      <w:tr w:rsidR="007A3042" w:rsidRPr="00DF4942" w14:paraId="05B62A0B" w14:textId="77777777" w:rsidTr="00394117">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394117">
            <w:pPr>
              <w:rPr>
                <w:i/>
              </w:rPr>
            </w:pPr>
            <w:r w:rsidRPr="00DF4942">
              <w:rPr>
                <w:i/>
              </w:rPr>
              <w:t>1</w:t>
            </w:r>
          </w:p>
        </w:tc>
      </w:tr>
      <w:tr w:rsidR="007A3042" w:rsidRPr="008345BA" w14:paraId="55D930F2" w14:textId="77777777" w:rsidTr="00394117">
        <w:tc>
          <w:tcPr>
            <w:tcW w:w="2474" w:type="dxa"/>
          </w:tcPr>
          <w:p w14:paraId="387792A2" w14:textId="77777777" w:rsidR="007A3042" w:rsidRPr="008345BA" w:rsidRDefault="007A3042" w:rsidP="00394117">
            <w:r>
              <w:rPr>
                <w:lang w:eastAsia="sv-SE"/>
              </w:rPr>
              <w:t>careUnitI</w:t>
            </w:r>
            <w:r w:rsidRPr="008345BA">
              <w:rPr>
                <w:lang w:eastAsia="sv-SE"/>
              </w:rPr>
              <w:t>d</w:t>
            </w:r>
          </w:p>
        </w:tc>
        <w:tc>
          <w:tcPr>
            <w:tcW w:w="2506" w:type="dxa"/>
          </w:tcPr>
          <w:p w14:paraId="5E4111E3" w14:textId="77777777" w:rsidR="007A3042" w:rsidRPr="008345BA" w:rsidRDefault="007A3042" w:rsidP="00394117">
            <w:r w:rsidRPr="008345BA">
              <w:t>IIType</w:t>
            </w:r>
          </w:p>
        </w:tc>
        <w:tc>
          <w:tcPr>
            <w:tcW w:w="2925" w:type="dxa"/>
          </w:tcPr>
          <w:p w14:paraId="015824C9"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394117">
            <w:pPr>
              <w:rPr>
                <w:rFonts w:cs="Arial"/>
              </w:rPr>
            </w:pPr>
            <w:r>
              <w:rPr>
                <w:rFonts w:cs="Arial"/>
              </w:rPr>
              <w:t xml:space="preserve">observationen. </w:t>
            </w:r>
          </w:p>
          <w:p w14:paraId="4F04A5F1" w14:textId="77777777" w:rsidR="007A3042" w:rsidRPr="0028093A" w:rsidRDefault="007A3042" w:rsidP="00394117">
            <w:pPr>
              <w:rPr>
                <w:rFonts w:cs="Arial"/>
              </w:rPr>
            </w:pPr>
            <w:r w:rsidRPr="00E74818">
              <w:rPr>
                <w:b/>
              </w:rPr>
              <w:t>(Fält 1)</w:t>
            </w:r>
          </w:p>
        </w:tc>
        <w:tc>
          <w:tcPr>
            <w:tcW w:w="1617" w:type="dxa"/>
          </w:tcPr>
          <w:p w14:paraId="005EF492" w14:textId="77777777" w:rsidR="007A3042" w:rsidRPr="00574979" w:rsidRDefault="007A3042" w:rsidP="00394117">
            <w:r>
              <w:t>0..1</w:t>
            </w:r>
          </w:p>
        </w:tc>
      </w:tr>
      <w:tr w:rsidR="007A3042" w:rsidRPr="0012437B" w14:paraId="3391F897" w14:textId="77777777" w:rsidTr="00394117">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394117">
            <w:pPr>
              <w:rPr>
                <w:i/>
              </w:rPr>
            </w:pPr>
            <w:r w:rsidRPr="0012437B">
              <w:rPr>
                <w:i/>
              </w:rPr>
              <w:t>1</w:t>
            </w:r>
          </w:p>
        </w:tc>
      </w:tr>
      <w:tr w:rsidR="007A3042" w:rsidRPr="0012437B" w14:paraId="7F9D4AD9" w14:textId="77777777" w:rsidTr="00394117">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394117">
            <w:pPr>
              <w:rPr>
                <w:i/>
              </w:rPr>
            </w:pPr>
            <w:r w:rsidRPr="0012437B">
              <w:rPr>
                <w:i/>
              </w:rPr>
              <w:t>1</w:t>
            </w:r>
          </w:p>
        </w:tc>
      </w:tr>
      <w:tr w:rsidR="007A3042" w:rsidRPr="00F71DFD" w14:paraId="3657677A" w14:textId="77777777" w:rsidTr="00394117">
        <w:tc>
          <w:tcPr>
            <w:tcW w:w="2474" w:type="dxa"/>
          </w:tcPr>
          <w:p w14:paraId="504D549A" w14:textId="77777777" w:rsidR="007A3042" w:rsidRPr="00F71DFD" w:rsidRDefault="007A3042" w:rsidP="00394117">
            <w:pPr>
              <w:rPr>
                <w:b/>
              </w:rPr>
            </w:pPr>
            <w:r w:rsidRPr="00F71DFD">
              <w:rPr>
                <w:b/>
              </w:rPr>
              <w:t>Svar</w:t>
            </w:r>
          </w:p>
        </w:tc>
        <w:tc>
          <w:tcPr>
            <w:tcW w:w="2506" w:type="dxa"/>
          </w:tcPr>
          <w:p w14:paraId="41B375D5" w14:textId="77777777" w:rsidR="007A3042" w:rsidRPr="00F71DFD" w:rsidRDefault="007A3042" w:rsidP="00394117">
            <w:pPr>
              <w:rPr>
                <w:b/>
              </w:rPr>
            </w:pPr>
          </w:p>
        </w:tc>
        <w:tc>
          <w:tcPr>
            <w:tcW w:w="2925" w:type="dxa"/>
          </w:tcPr>
          <w:p w14:paraId="1CBC36B6" w14:textId="77777777" w:rsidR="007A3042" w:rsidRPr="00F71DFD" w:rsidRDefault="007A3042" w:rsidP="00394117">
            <w:pPr>
              <w:rPr>
                <w:b/>
              </w:rPr>
            </w:pPr>
          </w:p>
        </w:tc>
        <w:tc>
          <w:tcPr>
            <w:tcW w:w="1617" w:type="dxa"/>
          </w:tcPr>
          <w:p w14:paraId="7B8B9EC8" w14:textId="77777777" w:rsidR="007A3042" w:rsidRPr="00F71DFD" w:rsidRDefault="007A3042" w:rsidP="00394117">
            <w:pPr>
              <w:rPr>
                <w:b/>
              </w:rPr>
            </w:pPr>
            <w:r w:rsidRPr="00F71DFD">
              <w:rPr>
                <w:b/>
              </w:rPr>
              <w:t>0..*</w:t>
            </w:r>
          </w:p>
        </w:tc>
      </w:tr>
      <w:tr w:rsidR="007A3042" w:rsidRPr="008345BA" w14:paraId="3EA213A8" w14:textId="77777777" w:rsidTr="00394117">
        <w:tc>
          <w:tcPr>
            <w:tcW w:w="2474" w:type="dxa"/>
            <w:shd w:val="clear" w:color="auto" w:fill="D9D9D9" w:themeFill="background1" w:themeFillShade="D9"/>
          </w:tcPr>
          <w:p w14:paraId="522980DF" w14:textId="77777777" w:rsidR="007A3042" w:rsidRPr="00475CAA" w:rsidRDefault="007A3042" w:rsidP="00394117">
            <w:r>
              <w:rPr>
                <w:lang w:eastAsia="sv-SE"/>
              </w:rPr>
              <w:t>observation</w:t>
            </w:r>
          </w:p>
        </w:tc>
        <w:tc>
          <w:tcPr>
            <w:tcW w:w="2506" w:type="dxa"/>
            <w:shd w:val="clear" w:color="auto" w:fill="D9D9D9" w:themeFill="background1" w:themeFillShade="D9"/>
          </w:tcPr>
          <w:p w14:paraId="1D41C4C7" w14:textId="77777777" w:rsidR="007A3042" w:rsidRPr="00475CAA" w:rsidRDefault="007A3042" w:rsidP="00394117">
            <w:r w:rsidRPr="00475CAA">
              <w:t>ObservationType</w:t>
            </w:r>
          </w:p>
        </w:tc>
        <w:tc>
          <w:tcPr>
            <w:tcW w:w="2925" w:type="dxa"/>
            <w:shd w:val="clear" w:color="auto" w:fill="D9D9D9" w:themeFill="background1" w:themeFillShade="D9"/>
          </w:tcPr>
          <w:p w14:paraId="7F26D0FE" w14:textId="77777777" w:rsidR="007A3042" w:rsidRPr="008345BA" w:rsidRDefault="007A3042" w:rsidP="00394117"/>
        </w:tc>
        <w:tc>
          <w:tcPr>
            <w:tcW w:w="1617" w:type="dxa"/>
            <w:shd w:val="clear" w:color="auto" w:fill="D9D9D9" w:themeFill="background1" w:themeFillShade="D9"/>
          </w:tcPr>
          <w:p w14:paraId="0F2CA427" w14:textId="77777777" w:rsidR="007A3042" w:rsidRPr="008345BA" w:rsidRDefault="007A3042" w:rsidP="00394117">
            <w:r>
              <w:t>1</w:t>
            </w:r>
          </w:p>
        </w:tc>
      </w:tr>
      <w:tr w:rsidR="007A3042" w:rsidRPr="008345BA" w14:paraId="066B66DA" w14:textId="77777777" w:rsidTr="00394117">
        <w:tc>
          <w:tcPr>
            <w:tcW w:w="2474" w:type="dxa"/>
          </w:tcPr>
          <w:p w14:paraId="6AD8E34E"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394117">
            <w:r w:rsidRPr="008345BA">
              <w:t>IIType</w:t>
            </w:r>
          </w:p>
        </w:tc>
        <w:tc>
          <w:tcPr>
            <w:tcW w:w="2925" w:type="dxa"/>
          </w:tcPr>
          <w:p w14:paraId="795DA174"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394117"/>
        </w:tc>
        <w:tc>
          <w:tcPr>
            <w:tcW w:w="1617" w:type="dxa"/>
          </w:tcPr>
          <w:p w14:paraId="7E33059D" w14:textId="77777777" w:rsidR="007A3042" w:rsidRPr="008345BA" w:rsidRDefault="007A3042" w:rsidP="00394117">
            <w:r w:rsidRPr="008345BA">
              <w:t>1</w:t>
            </w:r>
          </w:p>
        </w:tc>
      </w:tr>
      <w:tr w:rsidR="007A3042" w:rsidRPr="009C3D19" w14:paraId="494C1A36" w14:textId="77777777" w:rsidTr="00394117">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394117">
            <w:pPr>
              <w:rPr>
                <w:rFonts w:cs="Arial"/>
                <w:i/>
              </w:rPr>
            </w:pPr>
            <w:r w:rsidRPr="009C3D19">
              <w:rPr>
                <w:rFonts w:cs="Arial"/>
                <w:i/>
              </w:rPr>
              <w:t>Root blir då</w:t>
            </w:r>
          </w:p>
          <w:p w14:paraId="7FB490DB"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394117">
            <w:pPr>
              <w:rPr>
                <w:i/>
              </w:rPr>
            </w:pPr>
            <w:r w:rsidRPr="009C3D19">
              <w:rPr>
                <w:i/>
              </w:rPr>
              <w:t>1</w:t>
            </w:r>
          </w:p>
        </w:tc>
      </w:tr>
      <w:tr w:rsidR="007A3042" w:rsidRPr="009C3D19" w14:paraId="2B03F0F4" w14:textId="77777777" w:rsidTr="00394117">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394117">
            <w:pPr>
              <w:rPr>
                <w:i/>
              </w:rPr>
            </w:pPr>
            <w:r w:rsidRPr="009C3D19">
              <w:rPr>
                <w:i/>
              </w:rPr>
              <w:t>1</w:t>
            </w:r>
          </w:p>
        </w:tc>
      </w:tr>
      <w:tr w:rsidR="007A3042" w:rsidRPr="008345BA" w14:paraId="2E8A98DB" w14:textId="77777777" w:rsidTr="00394117">
        <w:tc>
          <w:tcPr>
            <w:tcW w:w="2474" w:type="dxa"/>
          </w:tcPr>
          <w:p w14:paraId="513F9AA1"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394117">
            <w:r w:rsidRPr="008345BA">
              <w:t>CVType</w:t>
            </w:r>
          </w:p>
        </w:tc>
        <w:tc>
          <w:tcPr>
            <w:tcW w:w="2925" w:type="dxa"/>
          </w:tcPr>
          <w:p w14:paraId="1B237A3B" w14:textId="77777777" w:rsidR="007A3042" w:rsidRPr="000248C6" w:rsidRDefault="007A3042" w:rsidP="00394117">
            <w:r w:rsidRPr="008345BA">
              <w:rPr>
                <w:rFonts w:cs="Arial"/>
              </w:rPr>
              <w:t>Anger vilken typ av observation det gäller.</w:t>
            </w:r>
          </w:p>
        </w:tc>
        <w:tc>
          <w:tcPr>
            <w:tcW w:w="1617" w:type="dxa"/>
          </w:tcPr>
          <w:p w14:paraId="3B14F869" w14:textId="77777777" w:rsidR="007A3042" w:rsidRPr="008345BA" w:rsidRDefault="007A3042" w:rsidP="00394117">
            <w:r w:rsidRPr="008345BA">
              <w:t>1</w:t>
            </w:r>
          </w:p>
        </w:tc>
      </w:tr>
      <w:tr w:rsidR="007A3042" w:rsidRPr="009C3D19" w14:paraId="482663AF" w14:textId="77777777" w:rsidTr="00394117">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394117">
            <w:pPr>
              <w:rPr>
                <w:i/>
              </w:rPr>
            </w:pPr>
            <w:r w:rsidRPr="009C3D19">
              <w:rPr>
                <w:i/>
              </w:rPr>
              <w:t>1</w:t>
            </w:r>
          </w:p>
        </w:tc>
      </w:tr>
      <w:tr w:rsidR="007A3042" w:rsidRPr="009C3D19" w14:paraId="59BACF76" w14:textId="77777777" w:rsidTr="00394117">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394117">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394117">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394117">
            <w:pPr>
              <w:rPr>
                <w:i/>
              </w:rPr>
            </w:pPr>
            <w:r w:rsidRPr="009C3D19">
              <w:rPr>
                <w:i/>
              </w:rPr>
              <w:lastRenderedPageBreak/>
              <w:t>1</w:t>
            </w:r>
          </w:p>
        </w:tc>
      </w:tr>
      <w:tr w:rsidR="007A3042" w:rsidRPr="009C3D19" w14:paraId="12CB191D" w14:textId="77777777" w:rsidTr="00394117">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394117">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394117">
            <w:pPr>
              <w:rPr>
                <w:i/>
              </w:rPr>
            </w:pPr>
            <w:r w:rsidRPr="009C3D19">
              <w:rPr>
                <w:i/>
              </w:rPr>
              <w:t>0..1</w:t>
            </w:r>
          </w:p>
        </w:tc>
      </w:tr>
      <w:tr w:rsidR="007A3042" w:rsidRPr="009C3D19" w14:paraId="6909A0D6" w14:textId="77777777" w:rsidTr="00394117">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394117">
            <w:pPr>
              <w:rPr>
                <w:i/>
              </w:rPr>
            </w:pPr>
            <w:r w:rsidRPr="009C3D19">
              <w:rPr>
                <w:i/>
              </w:rPr>
              <w:t>0..1</w:t>
            </w:r>
          </w:p>
        </w:tc>
      </w:tr>
      <w:tr w:rsidR="007A3042" w:rsidRPr="009C3D19" w14:paraId="7CE3F95F" w14:textId="77777777" w:rsidTr="00394117">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394117">
            <w:pPr>
              <w:rPr>
                <w:i/>
              </w:rPr>
            </w:pPr>
            <w:r w:rsidRPr="009C3D19">
              <w:rPr>
                <w:i/>
              </w:rPr>
              <w:t>0..1</w:t>
            </w:r>
          </w:p>
        </w:tc>
      </w:tr>
      <w:tr w:rsidR="007A3042" w:rsidRPr="00B3537C" w14:paraId="79601D77" w14:textId="77777777" w:rsidTr="00394117">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394117">
            <w:r>
              <w:t>0..1</w:t>
            </w:r>
          </w:p>
        </w:tc>
      </w:tr>
      <w:tr w:rsidR="007A3042" w:rsidRPr="00B3537C" w14:paraId="71687172" w14:textId="77777777" w:rsidTr="00394117">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394117">
            <w:pPr>
              <w:rPr>
                <w:i/>
              </w:rPr>
            </w:pPr>
            <w:r w:rsidRPr="00B3537C">
              <w:rPr>
                <w:i/>
              </w:rPr>
              <w:t>1</w:t>
            </w:r>
          </w:p>
        </w:tc>
      </w:tr>
      <w:tr w:rsidR="007A3042" w:rsidRPr="00B3537C" w14:paraId="44B12AAF" w14:textId="77777777" w:rsidTr="00394117">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394117">
            <w:pPr>
              <w:rPr>
                <w:i/>
              </w:rPr>
            </w:pPr>
            <w:r w:rsidRPr="00B3537C">
              <w:rPr>
                <w:i/>
              </w:rPr>
              <w:t>1</w:t>
            </w:r>
          </w:p>
        </w:tc>
      </w:tr>
      <w:tr w:rsidR="007A3042" w:rsidRPr="00B3537C" w14:paraId="2FE2736A" w14:textId="77777777" w:rsidTr="00394117">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394117">
            <w:pPr>
              <w:rPr>
                <w:i/>
              </w:rPr>
            </w:pPr>
            <w:r w:rsidRPr="00B3537C">
              <w:rPr>
                <w:i/>
              </w:rPr>
              <w:t>0..1</w:t>
            </w:r>
          </w:p>
        </w:tc>
      </w:tr>
      <w:tr w:rsidR="007A3042" w:rsidRPr="00B3537C" w14:paraId="09A55520" w14:textId="77777777" w:rsidTr="00394117">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39411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394117">
            <w:pPr>
              <w:rPr>
                <w:i/>
              </w:rPr>
            </w:pPr>
            <w:r w:rsidRPr="00B3537C">
              <w:rPr>
                <w:i/>
              </w:rPr>
              <w:t>0..1</w:t>
            </w:r>
          </w:p>
        </w:tc>
      </w:tr>
      <w:tr w:rsidR="007A3042" w:rsidRPr="00891180" w14:paraId="5BD12A37" w14:textId="77777777" w:rsidTr="00394117">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394117">
            <w:pPr>
              <w:rPr>
                <w:i/>
              </w:rPr>
            </w:pPr>
            <w:r w:rsidRPr="00B3537C">
              <w:rPr>
                <w:i/>
              </w:rPr>
              <w:t>0..1</w:t>
            </w:r>
          </w:p>
        </w:tc>
      </w:tr>
      <w:tr w:rsidR="007A3042" w:rsidRPr="008345BA" w14:paraId="161CB3CA" w14:textId="77777777" w:rsidTr="00394117">
        <w:tc>
          <w:tcPr>
            <w:tcW w:w="2474" w:type="dxa"/>
          </w:tcPr>
          <w:p w14:paraId="024D5913"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394117">
            <w:r w:rsidRPr="008345BA">
              <w:rPr>
                <w:rFonts w:cs="Arial"/>
                <w:color w:val="000000"/>
                <w:highlight w:val="white"/>
                <w:lang w:eastAsia="sv-SE"/>
              </w:rPr>
              <w:t>TimePeriodType</w:t>
            </w:r>
          </w:p>
        </w:tc>
        <w:tc>
          <w:tcPr>
            <w:tcW w:w="2925" w:type="dxa"/>
          </w:tcPr>
          <w:p w14:paraId="0ECDF9DB"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394117">
            <w:r w:rsidRPr="008345BA">
              <w:t>1</w:t>
            </w:r>
          </w:p>
        </w:tc>
      </w:tr>
      <w:tr w:rsidR="007A3042" w:rsidRPr="009C3D19" w14:paraId="291A5D4D" w14:textId="77777777" w:rsidTr="00394117">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394117">
            <w:pPr>
              <w:rPr>
                <w:i/>
              </w:rPr>
            </w:pPr>
            <w:r>
              <w:rPr>
                <w:i/>
              </w:rPr>
              <w:t>1</w:t>
            </w:r>
          </w:p>
        </w:tc>
      </w:tr>
      <w:tr w:rsidR="007A3042" w:rsidRPr="009C3D19" w14:paraId="19CB7005" w14:textId="77777777" w:rsidTr="00394117">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394117">
            <w:pPr>
              <w:rPr>
                <w:i/>
              </w:rPr>
            </w:pPr>
            <w:r>
              <w:rPr>
                <w:i/>
              </w:rPr>
              <w:t>0..1</w:t>
            </w:r>
          </w:p>
        </w:tc>
      </w:tr>
      <w:tr w:rsidR="007A3042" w:rsidRPr="008345BA" w14:paraId="064D92D0" w14:textId="77777777" w:rsidTr="00394117">
        <w:tc>
          <w:tcPr>
            <w:tcW w:w="2474" w:type="dxa"/>
          </w:tcPr>
          <w:p w14:paraId="2C953D12"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394117">
            <w:pPr>
              <w:rPr>
                <w:lang w:val="en-GB"/>
              </w:rPr>
            </w:pPr>
            <w:r w:rsidRPr="008345BA">
              <w:rPr>
                <w:lang w:val="en-GB"/>
              </w:rPr>
              <w:t>CVType</w:t>
            </w:r>
          </w:p>
        </w:tc>
        <w:tc>
          <w:tcPr>
            <w:tcW w:w="2925" w:type="dxa"/>
          </w:tcPr>
          <w:p w14:paraId="6C8EEC25"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394117">
            <w:r w:rsidRPr="008345BA">
              <w:t>0..1</w:t>
            </w:r>
          </w:p>
        </w:tc>
      </w:tr>
      <w:tr w:rsidR="007A3042" w:rsidRPr="00674765" w14:paraId="2233DEE7" w14:textId="77777777" w:rsidTr="00394117">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394117">
            <w:pPr>
              <w:rPr>
                <w:i/>
              </w:rPr>
            </w:pPr>
            <w:r w:rsidRPr="00674765">
              <w:rPr>
                <w:i/>
              </w:rPr>
              <w:t>1</w:t>
            </w:r>
          </w:p>
        </w:tc>
      </w:tr>
      <w:tr w:rsidR="007A3042" w:rsidRPr="00674765" w14:paraId="351E7DB9" w14:textId="77777777" w:rsidTr="00394117">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394117">
            <w:pPr>
              <w:rPr>
                <w:i/>
              </w:rPr>
            </w:pPr>
            <w:r w:rsidRPr="00674765">
              <w:rPr>
                <w:i/>
              </w:rPr>
              <w:t>1</w:t>
            </w:r>
          </w:p>
        </w:tc>
      </w:tr>
      <w:tr w:rsidR="007A3042" w:rsidRPr="00674765" w14:paraId="2BBEE4FC" w14:textId="77777777" w:rsidTr="00394117">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394117">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394117">
            <w:pPr>
              <w:rPr>
                <w:i/>
              </w:rPr>
            </w:pPr>
            <w:r w:rsidRPr="00674765">
              <w:rPr>
                <w:i/>
              </w:rPr>
              <w:t>0..1</w:t>
            </w:r>
          </w:p>
        </w:tc>
      </w:tr>
      <w:tr w:rsidR="007A3042" w:rsidRPr="00674765" w14:paraId="25755F88" w14:textId="77777777" w:rsidTr="00394117">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394117">
            <w:pPr>
              <w:rPr>
                <w:i/>
              </w:rPr>
            </w:pPr>
            <w:r w:rsidRPr="00674765">
              <w:rPr>
                <w:i/>
              </w:rPr>
              <w:t>0..1</w:t>
            </w:r>
          </w:p>
        </w:tc>
      </w:tr>
      <w:tr w:rsidR="007A3042" w:rsidRPr="00674765" w14:paraId="57424A25" w14:textId="77777777" w:rsidTr="00394117">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394117">
            <w:pPr>
              <w:rPr>
                <w:i/>
              </w:rPr>
            </w:pPr>
            <w:r w:rsidRPr="00674765">
              <w:rPr>
                <w:i/>
              </w:rPr>
              <w:t>0..1</w:t>
            </w:r>
          </w:p>
        </w:tc>
      </w:tr>
      <w:tr w:rsidR="007A3042" w:rsidRPr="008345BA" w14:paraId="4B3E6546" w14:textId="77777777" w:rsidTr="00394117">
        <w:tc>
          <w:tcPr>
            <w:tcW w:w="2474" w:type="dxa"/>
          </w:tcPr>
          <w:p w14:paraId="25235C90"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394117">
            <w:r w:rsidRPr="008345BA">
              <w:t>CVType</w:t>
            </w:r>
          </w:p>
        </w:tc>
        <w:tc>
          <w:tcPr>
            <w:tcW w:w="2925" w:type="dxa"/>
          </w:tcPr>
          <w:p w14:paraId="76FD255A"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394117">
            <w:r w:rsidRPr="008345BA">
              <w:t>1</w:t>
            </w:r>
          </w:p>
        </w:tc>
      </w:tr>
      <w:tr w:rsidR="007A3042" w:rsidRPr="00674765" w14:paraId="1899B9DA" w14:textId="77777777" w:rsidTr="00394117">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394117">
            <w:pPr>
              <w:rPr>
                <w:i/>
              </w:rPr>
            </w:pPr>
            <w:r w:rsidRPr="00674765">
              <w:rPr>
                <w:i/>
              </w:rPr>
              <w:t>1</w:t>
            </w:r>
          </w:p>
        </w:tc>
      </w:tr>
      <w:tr w:rsidR="007A3042" w:rsidRPr="00674765" w14:paraId="084C12C4" w14:textId="77777777" w:rsidTr="00394117">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394117">
            <w:pPr>
              <w:rPr>
                <w:i/>
              </w:rPr>
            </w:pPr>
            <w:r w:rsidRPr="00674765">
              <w:rPr>
                <w:i/>
              </w:rPr>
              <w:t>1</w:t>
            </w:r>
          </w:p>
        </w:tc>
      </w:tr>
      <w:tr w:rsidR="007A3042" w:rsidRPr="00674765" w14:paraId="5282B973" w14:textId="77777777" w:rsidTr="00394117">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394117">
            <w:pPr>
              <w:rPr>
                <w:i/>
              </w:rPr>
            </w:pPr>
            <w:r w:rsidRPr="00674765">
              <w:rPr>
                <w:i/>
              </w:rPr>
              <w:t>0..1</w:t>
            </w:r>
          </w:p>
        </w:tc>
      </w:tr>
      <w:tr w:rsidR="007A3042" w:rsidRPr="00674765" w14:paraId="621335D3" w14:textId="77777777" w:rsidTr="00394117">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394117">
            <w:pPr>
              <w:rPr>
                <w:i/>
              </w:rPr>
            </w:pPr>
            <w:r w:rsidRPr="00674765">
              <w:rPr>
                <w:i/>
              </w:rPr>
              <w:t>0..1</w:t>
            </w:r>
          </w:p>
        </w:tc>
      </w:tr>
      <w:tr w:rsidR="007A3042" w:rsidRPr="00674765" w14:paraId="04EF6A12" w14:textId="77777777" w:rsidTr="00394117">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394117">
            <w:pPr>
              <w:rPr>
                <w:i/>
              </w:rPr>
            </w:pPr>
            <w:r w:rsidRPr="00674765">
              <w:rPr>
                <w:i/>
              </w:rPr>
              <w:t>0..1</w:t>
            </w:r>
          </w:p>
        </w:tc>
      </w:tr>
      <w:tr w:rsidR="007A3042" w:rsidRPr="008345BA" w14:paraId="5BEB681E" w14:textId="77777777" w:rsidTr="00394117">
        <w:tc>
          <w:tcPr>
            <w:tcW w:w="2474" w:type="dxa"/>
          </w:tcPr>
          <w:p w14:paraId="6FC4EFBB" w14:textId="77777777" w:rsidR="007A3042" w:rsidRPr="008345BA" w:rsidRDefault="007A3042" w:rsidP="00394117">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394117">
            <w:pPr>
              <w:rPr>
                <w:lang w:val="en-GB"/>
              </w:rPr>
            </w:pPr>
            <w:r w:rsidRPr="008345BA">
              <w:rPr>
                <w:lang w:val="en-GB"/>
              </w:rPr>
              <w:t>Boolean</w:t>
            </w:r>
          </w:p>
        </w:tc>
        <w:tc>
          <w:tcPr>
            <w:tcW w:w="2925" w:type="dxa"/>
          </w:tcPr>
          <w:p w14:paraId="040A46D5" w14:textId="77777777" w:rsidR="007A3042" w:rsidRDefault="007A3042" w:rsidP="00394117">
            <w:pPr>
              <w:rPr>
                <w:rFonts w:cs="Arial"/>
              </w:rPr>
            </w:pPr>
            <w:r w:rsidRPr="008345BA">
              <w:rPr>
                <w:rFonts w:cs="Arial"/>
              </w:rPr>
              <w:t>Boolean typ som i normalfallet är satt till “false”.</w:t>
            </w:r>
          </w:p>
          <w:p w14:paraId="194C0883" w14:textId="77777777" w:rsidR="007A3042" w:rsidRDefault="007A3042" w:rsidP="00394117">
            <w:pPr>
              <w:rPr>
                <w:rFonts w:cs="Arial"/>
              </w:rPr>
            </w:pPr>
          </w:p>
          <w:p w14:paraId="14EF46BC"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394117">
            <w:r w:rsidRPr="008345BA">
              <w:t>0..1</w:t>
            </w:r>
          </w:p>
        </w:tc>
      </w:tr>
      <w:tr w:rsidR="007A3042" w:rsidRPr="008345BA" w14:paraId="79CE91E1" w14:textId="77777777" w:rsidTr="00394117">
        <w:tc>
          <w:tcPr>
            <w:tcW w:w="2474" w:type="dxa"/>
          </w:tcPr>
          <w:p w14:paraId="71061F16"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394117">
            <w:r w:rsidRPr="008345BA">
              <w:t>String</w:t>
            </w:r>
          </w:p>
        </w:tc>
        <w:tc>
          <w:tcPr>
            <w:tcW w:w="2925" w:type="dxa"/>
          </w:tcPr>
          <w:p w14:paraId="3DC5B0AD" w14:textId="77777777" w:rsidR="007A3042" w:rsidRPr="008345BA" w:rsidRDefault="007A3042" w:rsidP="00394117">
            <w:r w:rsidRPr="008345BA">
              <w:rPr>
                <w:rFonts w:cs="Arial"/>
              </w:rPr>
              <w:t>Fritextbeskrivning av observationen där sådan kompletterar kodbeteckningen.</w:t>
            </w:r>
          </w:p>
        </w:tc>
        <w:tc>
          <w:tcPr>
            <w:tcW w:w="1617" w:type="dxa"/>
          </w:tcPr>
          <w:p w14:paraId="6417A2D4" w14:textId="77777777" w:rsidR="007A3042" w:rsidRPr="008345BA" w:rsidRDefault="007A3042" w:rsidP="00394117">
            <w:r w:rsidRPr="008345BA">
              <w:t>0..1</w:t>
            </w:r>
          </w:p>
        </w:tc>
      </w:tr>
      <w:tr w:rsidR="007A3042" w:rsidRPr="008345BA" w14:paraId="7787F680" w14:textId="77777777" w:rsidTr="00394117">
        <w:tc>
          <w:tcPr>
            <w:tcW w:w="2474" w:type="dxa"/>
          </w:tcPr>
          <w:p w14:paraId="04BF500A" w14:textId="77777777" w:rsidR="007A3042" w:rsidRPr="00B400A7" w:rsidRDefault="007A3042" w:rsidP="00394117">
            <w:pPr>
              <w:rPr>
                <w:lang w:val="en-GB"/>
              </w:rPr>
            </w:pPr>
            <w:r>
              <w:rPr>
                <w:lang w:val="en-GB"/>
              </w:rPr>
              <w:t>ObservationType.approvedForPatient</w:t>
            </w:r>
          </w:p>
        </w:tc>
        <w:tc>
          <w:tcPr>
            <w:tcW w:w="2506" w:type="dxa"/>
          </w:tcPr>
          <w:p w14:paraId="3A6E474E" w14:textId="77777777" w:rsidR="007A3042" w:rsidRPr="008345BA" w:rsidRDefault="007A3042" w:rsidP="00394117">
            <w:r>
              <w:t>Boolean</w:t>
            </w:r>
          </w:p>
        </w:tc>
        <w:tc>
          <w:tcPr>
            <w:tcW w:w="2925" w:type="dxa"/>
          </w:tcPr>
          <w:p w14:paraId="33B2539A"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394117">
            <w:r>
              <w:t>1</w:t>
            </w:r>
          </w:p>
        </w:tc>
      </w:tr>
      <w:tr w:rsidR="007A3042" w:rsidRPr="008345BA" w14:paraId="4662EDA8" w14:textId="77777777" w:rsidTr="00394117">
        <w:tc>
          <w:tcPr>
            <w:tcW w:w="2474" w:type="dxa"/>
            <w:shd w:val="clear" w:color="auto" w:fill="D9D9D9" w:themeFill="background1" w:themeFillShade="D9"/>
          </w:tcPr>
          <w:p w14:paraId="36087939"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394117"/>
        </w:tc>
        <w:tc>
          <w:tcPr>
            <w:tcW w:w="1617" w:type="dxa"/>
            <w:shd w:val="clear" w:color="auto" w:fill="D9D9D9" w:themeFill="background1" w:themeFillShade="D9"/>
          </w:tcPr>
          <w:p w14:paraId="0F659071" w14:textId="77777777" w:rsidR="007A3042" w:rsidRPr="008345BA" w:rsidRDefault="007A3042" w:rsidP="00394117">
            <w:r w:rsidRPr="008345BA">
              <w:t>0..1</w:t>
            </w:r>
          </w:p>
        </w:tc>
      </w:tr>
      <w:tr w:rsidR="007A3042" w:rsidRPr="008345BA" w14:paraId="6DDCA310" w14:textId="77777777" w:rsidTr="00394117">
        <w:tc>
          <w:tcPr>
            <w:tcW w:w="2474" w:type="dxa"/>
          </w:tcPr>
          <w:p w14:paraId="5C441F1F" w14:textId="77777777" w:rsidR="007A3042" w:rsidRPr="00894EEA" w:rsidRDefault="007A3042" w:rsidP="00394117">
            <w:r w:rsidRPr="00894EEA">
              <w:t>../</w:t>
            </w:r>
            <w:r w:rsidRPr="008345BA">
              <w:rPr>
                <w:lang w:val="en-GB"/>
              </w:rPr>
              <w:t>LocationType.</w:t>
            </w:r>
            <w:r w:rsidRPr="00894EEA">
              <w:t>id</w:t>
            </w:r>
          </w:p>
        </w:tc>
        <w:tc>
          <w:tcPr>
            <w:tcW w:w="2506" w:type="dxa"/>
          </w:tcPr>
          <w:p w14:paraId="3C6AC0FA" w14:textId="77777777" w:rsidR="007A3042" w:rsidRPr="00894EEA" w:rsidRDefault="007A3042" w:rsidP="00394117">
            <w:r w:rsidRPr="00894EEA">
              <w:t>IIType</w:t>
            </w:r>
          </w:p>
        </w:tc>
        <w:tc>
          <w:tcPr>
            <w:tcW w:w="2925" w:type="dxa"/>
          </w:tcPr>
          <w:p w14:paraId="667A130E" w14:textId="77777777" w:rsidR="007A3042" w:rsidRPr="008345BA" w:rsidRDefault="007A3042" w:rsidP="00394117">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394117">
            <w:r w:rsidRPr="00894EEA">
              <w:lastRenderedPageBreak/>
              <w:t>0..1</w:t>
            </w:r>
          </w:p>
        </w:tc>
      </w:tr>
      <w:tr w:rsidR="007A3042" w:rsidRPr="0087117C" w14:paraId="3E7A7761" w14:textId="77777777" w:rsidTr="00394117">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394117">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394117">
            <w:pPr>
              <w:rPr>
                <w:i/>
              </w:rPr>
            </w:pPr>
            <w:r w:rsidRPr="0087117C">
              <w:rPr>
                <w:i/>
              </w:rPr>
              <w:t>1</w:t>
            </w:r>
          </w:p>
        </w:tc>
      </w:tr>
      <w:tr w:rsidR="007A3042" w:rsidRPr="0087117C" w14:paraId="6AE7A86B" w14:textId="77777777" w:rsidTr="00394117">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394117">
            <w:pPr>
              <w:rPr>
                <w:i/>
              </w:rPr>
            </w:pPr>
            <w:r w:rsidRPr="0087117C">
              <w:rPr>
                <w:i/>
              </w:rPr>
              <w:t>1</w:t>
            </w:r>
          </w:p>
        </w:tc>
      </w:tr>
      <w:tr w:rsidR="007A3042" w:rsidRPr="008345BA" w14:paraId="5321EFCF" w14:textId="77777777" w:rsidTr="00394117">
        <w:tc>
          <w:tcPr>
            <w:tcW w:w="2474" w:type="dxa"/>
          </w:tcPr>
          <w:p w14:paraId="5434F679" w14:textId="77777777" w:rsidR="007A3042" w:rsidRPr="00894EEA" w:rsidRDefault="007A3042" w:rsidP="00394117">
            <w:r w:rsidRPr="00894EEA">
              <w:t>../LocationType.name</w:t>
            </w:r>
            <w:r>
              <w:t>*</w:t>
            </w:r>
          </w:p>
        </w:tc>
        <w:tc>
          <w:tcPr>
            <w:tcW w:w="2506" w:type="dxa"/>
          </w:tcPr>
          <w:p w14:paraId="0EE0657D" w14:textId="77777777" w:rsidR="007A3042" w:rsidRPr="001107D1" w:rsidRDefault="007A3042" w:rsidP="00394117">
            <w:pPr>
              <w:rPr>
                <w:lang w:val="en-GB"/>
              </w:rPr>
            </w:pPr>
            <w:r w:rsidRPr="001107D1">
              <w:rPr>
                <w:lang w:val="en-GB"/>
              </w:rPr>
              <w:t>String</w:t>
            </w:r>
          </w:p>
        </w:tc>
        <w:tc>
          <w:tcPr>
            <w:tcW w:w="2925" w:type="dxa"/>
          </w:tcPr>
          <w:p w14:paraId="51A2249B" w14:textId="77777777" w:rsidR="007A3042" w:rsidRPr="008345BA" w:rsidRDefault="007A3042" w:rsidP="00394117">
            <w:pPr>
              <w:rPr>
                <w:rFonts w:cs="Arial"/>
              </w:rPr>
            </w:pPr>
            <w:r w:rsidRPr="008345BA">
              <w:rPr>
                <w:rFonts w:cs="Arial"/>
              </w:rPr>
              <w:t>Namn på den plats där observation har genomförts.</w:t>
            </w:r>
          </w:p>
          <w:p w14:paraId="546330FD" w14:textId="77777777" w:rsidR="007A3042" w:rsidRPr="008345BA" w:rsidRDefault="007A3042" w:rsidP="00394117">
            <w:r>
              <w:rPr>
                <w:rFonts w:cs="Arial"/>
              </w:rPr>
              <w:t>(Fält 2b)</w:t>
            </w:r>
          </w:p>
        </w:tc>
        <w:tc>
          <w:tcPr>
            <w:tcW w:w="1617" w:type="dxa"/>
          </w:tcPr>
          <w:p w14:paraId="7C5B3C36" w14:textId="77777777" w:rsidR="007A3042" w:rsidRPr="008345BA" w:rsidRDefault="007A3042" w:rsidP="00394117">
            <w:pPr>
              <w:rPr>
                <w:lang w:val="en-US"/>
              </w:rPr>
            </w:pPr>
            <w:r w:rsidRPr="008345BA">
              <w:rPr>
                <w:lang w:val="en-US"/>
              </w:rPr>
              <w:t>1</w:t>
            </w:r>
          </w:p>
        </w:tc>
      </w:tr>
      <w:tr w:rsidR="007A3042" w:rsidRPr="008345BA" w14:paraId="2850BED2" w14:textId="77777777" w:rsidTr="00394117">
        <w:tc>
          <w:tcPr>
            <w:tcW w:w="2474" w:type="dxa"/>
          </w:tcPr>
          <w:p w14:paraId="57F9AC58" w14:textId="77777777" w:rsidR="007A3042" w:rsidRPr="008345BA" w:rsidRDefault="007A3042" w:rsidP="00394117">
            <w:pPr>
              <w:rPr>
                <w:lang w:val="en-GB"/>
              </w:rPr>
            </w:pPr>
            <w:r w:rsidRPr="008345BA">
              <w:rPr>
                <w:lang w:val="en-GB"/>
              </w:rPr>
              <w:t>../LocationType.address</w:t>
            </w:r>
          </w:p>
        </w:tc>
        <w:tc>
          <w:tcPr>
            <w:tcW w:w="2506" w:type="dxa"/>
          </w:tcPr>
          <w:p w14:paraId="20558523" w14:textId="77777777" w:rsidR="007A3042" w:rsidRPr="008345BA" w:rsidRDefault="007A3042" w:rsidP="00394117">
            <w:pPr>
              <w:rPr>
                <w:lang w:val="en-GB"/>
              </w:rPr>
            </w:pPr>
            <w:r>
              <w:rPr>
                <w:lang w:val="en-GB"/>
              </w:rPr>
              <w:t>AddressType</w:t>
            </w:r>
          </w:p>
        </w:tc>
        <w:tc>
          <w:tcPr>
            <w:tcW w:w="2925" w:type="dxa"/>
          </w:tcPr>
          <w:p w14:paraId="0BE1490A"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394117">
            <w:pPr>
              <w:rPr>
                <w:lang w:val="en-US"/>
              </w:rPr>
            </w:pPr>
            <w:r w:rsidRPr="008345BA">
              <w:rPr>
                <w:lang w:val="en-US"/>
              </w:rPr>
              <w:t>0..*</w:t>
            </w:r>
          </w:p>
        </w:tc>
      </w:tr>
      <w:tr w:rsidR="007A3042" w:rsidRPr="00C74AA6" w14:paraId="276D7F81" w14:textId="77777777" w:rsidTr="00394117">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394117">
            <w:pPr>
              <w:rPr>
                <w:i/>
              </w:rPr>
            </w:pPr>
            <w:r w:rsidRPr="0058291B">
              <w:rPr>
                <w:i/>
              </w:rPr>
              <w:t>0..1</w:t>
            </w:r>
          </w:p>
        </w:tc>
      </w:tr>
      <w:tr w:rsidR="007A3042" w:rsidRPr="00C74AA6" w14:paraId="35BAF815" w14:textId="77777777" w:rsidTr="00394117">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394117">
            <w:pPr>
              <w:rPr>
                <w:i/>
              </w:rPr>
            </w:pPr>
            <w:r w:rsidRPr="0058291B">
              <w:rPr>
                <w:i/>
              </w:rPr>
              <w:t>1</w:t>
            </w:r>
          </w:p>
        </w:tc>
      </w:tr>
      <w:tr w:rsidR="007A3042" w:rsidRPr="00C74AA6" w14:paraId="2BB7D105" w14:textId="77777777" w:rsidTr="00394117">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394117">
            <w:pPr>
              <w:rPr>
                <w:rFonts w:cs="Arial"/>
                <w:i/>
              </w:rPr>
            </w:pPr>
          </w:p>
          <w:p w14:paraId="40C67662" w14:textId="77777777" w:rsidR="007A3042" w:rsidRPr="003A2BE3" w:rsidRDefault="007A3042" w:rsidP="00394117">
            <w:pPr>
              <w:rPr>
                <w:rFonts w:cs="Arial"/>
                <w:i/>
              </w:rPr>
            </w:pPr>
            <w:r w:rsidRPr="003A2BE3">
              <w:rPr>
                <w:rFonts w:cs="Arial"/>
                <w:i/>
              </w:rPr>
              <w:t>KV Healthcare Service Location (HL7) med OID</w:t>
            </w:r>
          </w:p>
          <w:p w14:paraId="18B8667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394117">
            <w:pPr>
              <w:rPr>
                <w:i/>
                <w:lang w:val="en-US"/>
              </w:rPr>
            </w:pPr>
            <w:r w:rsidRPr="00C74AA6">
              <w:rPr>
                <w:i/>
                <w:lang w:val="en-US"/>
              </w:rPr>
              <w:t>1</w:t>
            </w:r>
          </w:p>
        </w:tc>
      </w:tr>
      <w:tr w:rsidR="007A3042" w:rsidRPr="00C74AA6" w14:paraId="4AB0C0AD" w14:textId="77777777" w:rsidTr="00394117">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394117">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394117">
            <w:pPr>
              <w:rPr>
                <w:i/>
                <w:lang w:val="en-US"/>
              </w:rPr>
            </w:pPr>
            <w:r w:rsidRPr="00C74AA6">
              <w:rPr>
                <w:i/>
                <w:lang w:val="en-US"/>
              </w:rPr>
              <w:t>0..1</w:t>
            </w:r>
          </w:p>
        </w:tc>
      </w:tr>
      <w:tr w:rsidR="007A3042" w:rsidRPr="00C74AA6" w14:paraId="4B47C744" w14:textId="77777777" w:rsidTr="00394117">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394117">
            <w:pPr>
              <w:rPr>
                <w:i/>
                <w:lang w:val="en-US"/>
              </w:rPr>
            </w:pPr>
            <w:r w:rsidRPr="00C74AA6">
              <w:rPr>
                <w:i/>
                <w:lang w:val="en-US"/>
              </w:rPr>
              <w:t>0..1</w:t>
            </w:r>
          </w:p>
        </w:tc>
      </w:tr>
      <w:tr w:rsidR="007A3042" w:rsidRPr="00C74AA6" w14:paraId="373BCA29" w14:textId="77777777" w:rsidTr="00394117">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394117">
            <w:pPr>
              <w:rPr>
                <w:i/>
                <w:lang w:val="en-US"/>
              </w:rPr>
            </w:pPr>
            <w:r w:rsidRPr="00C74AA6">
              <w:rPr>
                <w:i/>
                <w:lang w:val="en-US"/>
              </w:rPr>
              <w:t>0..1</w:t>
            </w:r>
          </w:p>
        </w:tc>
      </w:tr>
      <w:tr w:rsidR="007A3042" w:rsidRPr="00964D8F" w14:paraId="286903E7" w14:textId="77777777" w:rsidTr="00394117">
        <w:tc>
          <w:tcPr>
            <w:tcW w:w="2474" w:type="dxa"/>
          </w:tcPr>
          <w:p w14:paraId="0BC74CCE"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394117">
            <w:pPr>
              <w:rPr>
                <w:rFonts w:cs="Arial"/>
                <w:i/>
              </w:rPr>
            </w:pPr>
            <w:r>
              <w:rPr>
                <w:rFonts w:cs="Arial"/>
                <w:i/>
              </w:rPr>
              <w:t xml:space="preserve">Själva adressen anges. </w:t>
            </w:r>
          </w:p>
        </w:tc>
        <w:tc>
          <w:tcPr>
            <w:tcW w:w="1617" w:type="dxa"/>
          </w:tcPr>
          <w:p w14:paraId="724DA969" w14:textId="77777777" w:rsidR="007A3042" w:rsidRPr="00A1735B" w:rsidRDefault="007A3042" w:rsidP="00394117">
            <w:pPr>
              <w:rPr>
                <w:i/>
              </w:rPr>
            </w:pPr>
            <w:r w:rsidRPr="00A1735B">
              <w:rPr>
                <w:i/>
              </w:rPr>
              <w:t>1..*</w:t>
            </w:r>
          </w:p>
        </w:tc>
      </w:tr>
      <w:tr w:rsidR="007A3042" w:rsidRPr="00964D8F" w14:paraId="26F03FE9" w14:textId="77777777" w:rsidTr="00394117">
        <w:tc>
          <w:tcPr>
            <w:tcW w:w="2474" w:type="dxa"/>
          </w:tcPr>
          <w:p w14:paraId="5FC777FA" w14:textId="77777777" w:rsidR="007A3042" w:rsidRPr="00B176F3" w:rsidRDefault="007A3042" w:rsidP="00394117">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394117">
            <w:pPr>
              <w:rPr>
                <w:i/>
              </w:rPr>
            </w:pPr>
            <w:r w:rsidRPr="00A1735B">
              <w:rPr>
                <w:rFonts w:cs="Arial"/>
                <w:i/>
                <w:color w:val="000000"/>
                <w:lang w:eastAsia="sv-SE"/>
              </w:rPr>
              <w:t>String</w:t>
            </w:r>
          </w:p>
        </w:tc>
        <w:tc>
          <w:tcPr>
            <w:tcW w:w="2925" w:type="dxa"/>
          </w:tcPr>
          <w:p w14:paraId="37091E6F"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394117">
            <w:pPr>
              <w:rPr>
                <w:i/>
                <w:lang w:val="en-US"/>
              </w:rPr>
            </w:pPr>
            <w:r>
              <w:rPr>
                <w:i/>
                <w:lang w:val="en-US"/>
              </w:rPr>
              <w:t>1</w:t>
            </w:r>
          </w:p>
        </w:tc>
      </w:tr>
      <w:tr w:rsidR="007A3042" w:rsidRPr="00964D8F" w14:paraId="43008158" w14:textId="77777777" w:rsidTr="00394117">
        <w:tc>
          <w:tcPr>
            <w:tcW w:w="2474" w:type="dxa"/>
          </w:tcPr>
          <w:p w14:paraId="69D09B7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394117">
            <w:pPr>
              <w:rPr>
                <w:i/>
                <w:lang w:val="en-GB"/>
              </w:rPr>
            </w:pPr>
          </w:p>
        </w:tc>
        <w:tc>
          <w:tcPr>
            <w:tcW w:w="2925" w:type="dxa"/>
          </w:tcPr>
          <w:p w14:paraId="359B4095"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394117">
            <w:pPr>
              <w:rPr>
                <w:rFonts w:cs="Arial"/>
                <w:i/>
                <w:color w:val="000000"/>
                <w:lang w:eastAsia="sv-SE"/>
              </w:rPr>
            </w:pPr>
          </w:p>
          <w:p w14:paraId="245999F1" w14:textId="77777777" w:rsidR="007A3042" w:rsidRPr="00DF0641" w:rsidRDefault="007A3042" w:rsidP="00394117">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394117">
            <w:pPr>
              <w:rPr>
                <w:rFonts w:cs="Arial"/>
                <w:i/>
              </w:rPr>
            </w:pPr>
            <w:r w:rsidRPr="00DF0641">
              <w:rPr>
                <w:rFonts w:cs="Arial"/>
                <w:i/>
              </w:rPr>
              <w:t>ADL = Tillägg lokalisationsinfo (t.ex. våningsnr "3", lägenhetsnr "122")</w:t>
            </w:r>
          </w:p>
          <w:p w14:paraId="13C19956" w14:textId="77777777" w:rsidR="007A3042" w:rsidRPr="00DF0641" w:rsidRDefault="007A3042" w:rsidP="00394117">
            <w:pPr>
              <w:rPr>
                <w:rFonts w:cs="Arial"/>
                <w:i/>
              </w:rPr>
            </w:pPr>
            <w:r w:rsidRPr="00DF0641">
              <w:rPr>
                <w:rFonts w:cs="Arial"/>
                <w:i/>
              </w:rPr>
              <w:t>UNIT = Definierar värdestypen för lokalisationsinfo (t.ex. "våning", "lägenhet")</w:t>
            </w:r>
          </w:p>
          <w:p w14:paraId="05243769"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394117">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394117">
            <w:pPr>
              <w:rPr>
                <w:rFonts w:cs="Arial"/>
                <w:i/>
              </w:rPr>
            </w:pPr>
            <w:r w:rsidRPr="00DF0641">
              <w:rPr>
                <w:rFonts w:cs="Arial"/>
                <w:i/>
              </w:rPr>
              <w:t>DINSTQ = Leveransadressbenämning (t.ex. hisshall "B", "östra" receptionen)</w:t>
            </w:r>
          </w:p>
          <w:p w14:paraId="7D76457A" w14:textId="77777777" w:rsidR="007A3042" w:rsidRPr="00DF0641" w:rsidRDefault="007A3042" w:rsidP="00394117">
            <w:pPr>
              <w:rPr>
                <w:rFonts w:cs="Arial"/>
                <w:i/>
              </w:rPr>
            </w:pPr>
            <w:r w:rsidRPr="00DF0641">
              <w:rPr>
                <w:rFonts w:cs="Arial"/>
                <w:i/>
              </w:rPr>
              <w:t>DINST = Leveransadresstypen (t.ex. "hisshall", "receptionen")</w:t>
            </w:r>
          </w:p>
          <w:p w14:paraId="3D5453C1" w14:textId="77777777" w:rsidR="007A3042" w:rsidRPr="00DF0641" w:rsidRDefault="007A3042" w:rsidP="00394117">
            <w:pPr>
              <w:rPr>
                <w:rFonts w:cs="Arial"/>
                <w:i/>
              </w:rPr>
            </w:pPr>
            <w:r w:rsidRPr="00DF0641">
              <w:rPr>
                <w:rFonts w:cs="Arial"/>
                <w:i/>
              </w:rPr>
              <w:t>DMOD = Leveranssätt (t.ex. "postutdelning", "postbox")</w:t>
            </w:r>
          </w:p>
          <w:p w14:paraId="671DE575" w14:textId="77777777" w:rsidR="007A3042" w:rsidRPr="00DF0641" w:rsidRDefault="007A3042" w:rsidP="00394117">
            <w:pPr>
              <w:rPr>
                <w:rFonts w:cs="Arial"/>
                <w:i/>
              </w:rPr>
            </w:pPr>
            <w:r w:rsidRPr="00DF0641">
              <w:rPr>
                <w:rFonts w:cs="Arial"/>
                <w:i/>
              </w:rPr>
              <w:t>DMODID = Leveranssättbenämning (t.ex. postbox "2683")</w:t>
            </w:r>
          </w:p>
          <w:p w14:paraId="00F8AB40" w14:textId="77777777" w:rsidR="007A3042" w:rsidRPr="00DF0641" w:rsidRDefault="007A3042" w:rsidP="00394117">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394117">
            <w:pPr>
              <w:rPr>
                <w:rFonts w:cs="Arial"/>
                <w:i/>
              </w:rPr>
            </w:pPr>
            <w:r w:rsidRPr="00DF0641">
              <w:rPr>
                <w:rFonts w:cs="Arial"/>
                <w:i/>
              </w:rPr>
              <w:t>BNR = Byggnads- eller fastighetsnummer (används ej som gatunummer)</w:t>
            </w:r>
          </w:p>
          <w:p w14:paraId="2E2E2817" w14:textId="77777777" w:rsidR="007A3042" w:rsidRPr="00DF0641" w:rsidRDefault="007A3042" w:rsidP="00394117">
            <w:pPr>
              <w:rPr>
                <w:rFonts w:cs="Arial"/>
                <w:i/>
              </w:rPr>
            </w:pPr>
            <w:r w:rsidRPr="00DF0641">
              <w:rPr>
                <w:rFonts w:cs="Arial"/>
                <w:i/>
              </w:rPr>
              <w:t>BNN = Den numeriska delen av byggnads- eller fastighetsnumret</w:t>
            </w:r>
          </w:p>
          <w:p w14:paraId="3BC4D877" w14:textId="77777777" w:rsidR="007A3042" w:rsidRPr="00DF0641" w:rsidRDefault="007A3042" w:rsidP="00394117">
            <w:pPr>
              <w:rPr>
                <w:rFonts w:cs="Arial"/>
                <w:i/>
              </w:rPr>
            </w:pPr>
            <w:r w:rsidRPr="00DF0641">
              <w:rPr>
                <w:rFonts w:cs="Arial"/>
                <w:i/>
              </w:rPr>
              <w:t>BNS = Byggnads- eller fastighetsnummer suffix (t.ex. 12"B")</w:t>
            </w:r>
          </w:p>
          <w:p w14:paraId="09B12C78" w14:textId="77777777" w:rsidR="007A3042" w:rsidRPr="00DF0641" w:rsidRDefault="007A3042" w:rsidP="00394117">
            <w:pPr>
              <w:rPr>
                <w:rFonts w:cs="Arial"/>
                <w:i/>
              </w:rPr>
            </w:pPr>
            <w:r w:rsidRPr="00DF0641">
              <w:rPr>
                <w:rFonts w:cs="Arial"/>
                <w:i/>
              </w:rPr>
              <w:t>STR = Gatunamn (namnet samt typen av gatan)</w:t>
            </w:r>
          </w:p>
          <w:p w14:paraId="6D03A5E6" w14:textId="77777777" w:rsidR="007A3042" w:rsidRPr="00DF0641" w:rsidRDefault="007A3042" w:rsidP="00394117">
            <w:pPr>
              <w:rPr>
                <w:rFonts w:cs="Arial"/>
                <w:i/>
              </w:rPr>
            </w:pPr>
            <w:r w:rsidRPr="00DF0641">
              <w:rPr>
                <w:rFonts w:cs="Arial"/>
                <w:i/>
              </w:rPr>
              <w:t>STB = Gatunamnbasen (namnet på anknytande huvudgata utan riktning)</w:t>
            </w:r>
          </w:p>
          <w:p w14:paraId="40004C22" w14:textId="77777777" w:rsidR="007A3042" w:rsidRPr="00DF0641" w:rsidRDefault="007A3042" w:rsidP="00394117">
            <w:pPr>
              <w:rPr>
                <w:rFonts w:cs="Arial"/>
                <w:i/>
              </w:rPr>
            </w:pPr>
            <w:r w:rsidRPr="00DF0641">
              <w:rPr>
                <w:rFonts w:cs="Arial"/>
                <w:i/>
              </w:rPr>
              <w:t>STTYP = Gatutypen (typen på gatan som berörs, t.ex. "gågata")</w:t>
            </w:r>
          </w:p>
          <w:p w14:paraId="66759DA0" w14:textId="77777777" w:rsidR="007A3042" w:rsidRPr="00DF0641" w:rsidRDefault="007A3042" w:rsidP="00394117">
            <w:pPr>
              <w:rPr>
                <w:rFonts w:cs="Arial"/>
                <w:i/>
              </w:rPr>
            </w:pPr>
            <w:r w:rsidRPr="00DF0641">
              <w:rPr>
                <w:rFonts w:cs="Arial"/>
                <w:i/>
              </w:rPr>
              <w:t>DIR = Riktning (t.ex. N, S, W, E)</w:t>
            </w:r>
          </w:p>
          <w:p w14:paraId="492CE4D5" w14:textId="77777777" w:rsidR="007A3042" w:rsidRPr="00DF0641" w:rsidRDefault="007A3042" w:rsidP="00394117">
            <w:pPr>
              <w:rPr>
                <w:rFonts w:cs="Arial"/>
                <w:i/>
              </w:rPr>
            </w:pPr>
            <w:r w:rsidRPr="00DF0641">
              <w:rPr>
                <w:rFonts w:cs="Arial"/>
                <w:i/>
              </w:rPr>
              <w:t>INT = Korsning (anger att en korsning är anknuten berörd adress)</w:t>
            </w:r>
          </w:p>
          <w:p w14:paraId="5A5393D2" w14:textId="77777777" w:rsidR="007A3042" w:rsidRPr="00DF0641" w:rsidRDefault="007A3042" w:rsidP="00394117">
            <w:pPr>
              <w:rPr>
                <w:rFonts w:cs="Arial"/>
                <w:i/>
                <w:lang w:val="en-US"/>
              </w:rPr>
            </w:pPr>
            <w:r w:rsidRPr="00DF0641">
              <w:rPr>
                <w:rFonts w:cs="Arial"/>
                <w:i/>
                <w:lang w:val="en-US"/>
              </w:rPr>
              <w:t>CAR = C/O (care of) adress</w:t>
            </w:r>
          </w:p>
          <w:p w14:paraId="535AD454"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394117">
            <w:pPr>
              <w:rPr>
                <w:rFonts w:cs="Arial"/>
                <w:i/>
              </w:rPr>
            </w:pPr>
            <w:r w:rsidRPr="00DF0641">
              <w:rPr>
                <w:rFonts w:cs="Arial"/>
                <w:i/>
              </w:rPr>
              <w:t>CNT = Land</w:t>
            </w:r>
          </w:p>
          <w:p w14:paraId="65346B18" w14:textId="77777777" w:rsidR="007A3042" w:rsidRPr="00DF0641" w:rsidRDefault="007A3042" w:rsidP="00394117">
            <w:pPr>
              <w:rPr>
                <w:rFonts w:cs="Arial"/>
                <w:i/>
              </w:rPr>
            </w:pPr>
            <w:r w:rsidRPr="00DF0641">
              <w:rPr>
                <w:rFonts w:cs="Arial"/>
                <w:i/>
              </w:rPr>
              <w:t>CPA = Län</w:t>
            </w:r>
          </w:p>
          <w:p w14:paraId="26FD5ADA" w14:textId="77777777" w:rsidR="007A3042" w:rsidRPr="00DF0641" w:rsidRDefault="007A3042" w:rsidP="00394117">
            <w:pPr>
              <w:rPr>
                <w:rFonts w:cs="Arial"/>
                <w:i/>
              </w:rPr>
            </w:pPr>
            <w:r w:rsidRPr="00DF0641">
              <w:rPr>
                <w:rFonts w:cs="Arial"/>
                <w:i/>
              </w:rPr>
              <w:t>DEL = Skiljetecken (används för att särskilja text i adressrymden)</w:t>
            </w:r>
          </w:p>
          <w:p w14:paraId="60931C95" w14:textId="77777777" w:rsidR="007A3042" w:rsidRPr="00DF0641" w:rsidRDefault="007A3042" w:rsidP="00394117">
            <w:pPr>
              <w:rPr>
                <w:rFonts w:cs="Arial"/>
                <w:i/>
              </w:rPr>
            </w:pPr>
            <w:r w:rsidRPr="00DF0641">
              <w:rPr>
                <w:rFonts w:cs="Arial"/>
                <w:i/>
              </w:rPr>
              <w:t>CTY = Postort</w:t>
            </w:r>
          </w:p>
          <w:p w14:paraId="06BC7399" w14:textId="77777777" w:rsidR="007A3042" w:rsidRPr="00DF0641" w:rsidRDefault="007A3042" w:rsidP="00394117">
            <w:pPr>
              <w:rPr>
                <w:rFonts w:cs="Arial"/>
                <w:i/>
              </w:rPr>
            </w:pPr>
            <w:r w:rsidRPr="00DF0641">
              <w:rPr>
                <w:rFonts w:cs="Arial"/>
                <w:i/>
              </w:rPr>
              <w:t>POB = Postbox</w:t>
            </w:r>
          </w:p>
          <w:p w14:paraId="06AB648A" w14:textId="77777777" w:rsidR="007A3042" w:rsidRPr="00DF0641" w:rsidRDefault="007A3042" w:rsidP="00394117">
            <w:pPr>
              <w:rPr>
                <w:rFonts w:cs="Arial"/>
                <w:i/>
              </w:rPr>
            </w:pPr>
            <w:r w:rsidRPr="00DF0641">
              <w:rPr>
                <w:rFonts w:cs="Arial"/>
                <w:i/>
              </w:rPr>
              <w:t>ZIP = Postnummer</w:t>
            </w:r>
          </w:p>
          <w:p w14:paraId="783CBF32" w14:textId="77777777" w:rsidR="007A3042" w:rsidRPr="00DF0641" w:rsidRDefault="007A3042" w:rsidP="00394117">
            <w:pPr>
              <w:rPr>
                <w:rFonts w:cs="Arial"/>
                <w:i/>
              </w:rPr>
            </w:pPr>
            <w:r w:rsidRPr="00DF0641">
              <w:rPr>
                <w:rFonts w:cs="Arial"/>
                <w:i/>
              </w:rPr>
              <w:t>PRE = Distriktsområde</w:t>
            </w:r>
          </w:p>
          <w:p w14:paraId="4D7FE2CA"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394117">
            <w:pPr>
              <w:rPr>
                <w:i/>
              </w:rPr>
            </w:pPr>
            <w:r w:rsidRPr="00964D8F">
              <w:rPr>
                <w:i/>
              </w:rPr>
              <w:lastRenderedPageBreak/>
              <w:t>0..1</w:t>
            </w:r>
          </w:p>
        </w:tc>
      </w:tr>
      <w:tr w:rsidR="007A3042" w:rsidRPr="008345BA" w14:paraId="4D7FFC22" w14:textId="77777777" w:rsidTr="00394117">
        <w:tc>
          <w:tcPr>
            <w:tcW w:w="2474" w:type="dxa"/>
          </w:tcPr>
          <w:p w14:paraId="056EDA13" w14:textId="77777777" w:rsidR="007A3042" w:rsidRPr="00964D8F" w:rsidRDefault="007A3042" w:rsidP="00394117">
            <w:r w:rsidRPr="00964D8F">
              <w:lastRenderedPageBreak/>
              <w:t>../LocationType.telecom</w:t>
            </w:r>
          </w:p>
        </w:tc>
        <w:tc>
          <w:tcPr>
            <w:tcW w:w="2506" w:type="dxa"/>
          </w:tcPr>
          <w:p w14:paraId="08B0BADC" w14:textId="77777777" w:rsidR="007A3042" w:rsidRPr="00964D8F" w:rsidRDefault="007A3042" w:rsidP="00394117">
            <w:r>
              <w:t>TelType</w:t>
            </w:r>
          </w:p>
        </w:tc>
        <w:tc>
          <w:tcPr>
            <w:tcW w:w="2925" w:type="dxa"/>
          </w:tcPr>
          <w:p w14:paraId="7EFD46FC" w14:textId="77777777" w:rsidR="007A3042" w:rsidRPr="008345BA" w:rsidRDefault="007A3042" w:rsidP="00394117">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394117">
            <w:pPr>
              <w:rPr>
                <w:rFonts w:cs="Arial"/>
              </w:rPr>
            </w:pPr>
          </w:p>
          <w:p w14:paraId="714D021D"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394117">
            <w:pPr>
              <w:rPr>
                <w:lang w:val="en-US"/>
              </w:rPr>
            </w:pPr>
            <w:r w:rsidRPr="008345BA">
              <w:rPr>
                <w:lang w:val="en-US"/>
              </w:rPr>
              <w:lastRenderedPageBreak/>
              <w:t>0..*</w:t>
            </w:r>
          </w:p>
        </w:tc>
      </w:tr>
      <w:tr w:rsidR="007A3042" w:rsidRPr="00B81FE2" w14:paraId="6196F08D" w14:textId="77777777" w:rsidTr="00394117">
        <w:tc>
          <w:tcPr>
            <w:tcW w:w="2474" w:type="dxa"/>
          </w:tcPr>
          <w:p w14:paraId="41F8889B" w14:textId="77777777" w:rsidR="007A3042" w:rsidRPr="00B81FE2" w:rsidRDefault="007A3042" w:rsidP="00394117">
            <w:pPr>
              <w:rPr>
                <w:i/>
              </w:rPr>
            </w:pPr>
            <w:r w:rsidRPr="00B81FE2">
              <w:rPr>
                <w:i/>
              </w:rPr>
              <w:lastRenderedPageBreak/>
              <w:t>../</w:t>
            </w:r>
            <w:r>
              <w:rPr>
                <w:i/>
              </w:rPr>
              <w:t>LocationType.telecom.use</w:t>
            </w:r>
          </w:p>
        </w:tc>
        <w:tc>
          <w:tcPr>
            <w:tcW w:w="2506" w:type="dxa"/>
          </w:tcPr>
          <w:p w14:paraId="769D7D7E" w14:textId="77777777" w:rsidR="007A3042" w:rsidRPr="00B81FE2" w:rsidRDefault="007A3042" w:rsidP="00394117">
            <w:pPr>
              <w:rPr>
                <w:i/>
              </w:rPr>
            </w:pPr>
            <w:r w:rsidRPr="00B81FE2">
              <w:rPr>
                <w:i/>
              </w:rPr>
              <w:t>TelType</w:t>
            </w:r>
            <w:r>
              <w:rPr>
                <w:i/>
              </w:rPr>
              <w:t>Enum</w:t>
            </w:r>
          </w:p>
        </w:tc>
        <w:tc>
          <w:tcPr>
            <w:tcW w:w="2925" w:type="dxa"/>
          </w:tcPr>
          <w:p w14:paraId="12E44D27"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394117">
            <w:pPr>
              <w:rPr>
                <w:rFonts w:cs="Arial"/>
                <w:i/>
              </w:rPr>
            </w:pPr>
          </w:p>
          <w:p w14:paraId="06EDFBFF" w14:textId="77777777" w:rsidR="007A3042" w:rsidRPr="00B81FE2" w:rsidRDefault="007A3042" w:rsidP="00394117">
            <w:pPr>
              <w:rPr>
                <w:rFonts w:cs="Arial"/>
                <w:i/>
              </w:rPr>
            </w:pPr>
            <w:r w:rsidRPr="00B81FE2">
              <w:rPr>
                <w:rFonts w:cs="Arial"/>
                <w:i/>
              </w:rPr>
              <w:t>voice = Nummer för att föra ett röstsamtal</w:t>
            </w:r>
          </w:p>
          <w:p w14:paraId="72E9185C" w14:textId="77777777" w:rsidR="007A3042" w:rsidRPr="00B81FE2" w:rsidRDefault="007A3042" w:rsidP="00394117">
            <w:pPr>
              <w:rPr>
                <w:rFonts w:cs="Arial"/>
                <w:i/>
                <w:lang w:val="en-US"/>
              </w:rPr>
            </w:pPr>
            <w:r w:rsidRPr="00B81FE2">
              <w:rPr>
                <w:rFonts w:cs="Arial"/>
                <w:i/>
                <w:lang w:val="en-US"/>
              </w:rPr>
              <w:t>fax = Faxnummer</w:t>
            </w:r>
          </w:p>
          <w:p w14:paraId="7358807F" w14:textId="77777777" w:rsidR="007A3042" w:rsidRPr="00B81FE2" w:rsidRDefault="007A3042" w:rsidP="00394117">
            <w:pPr>
              <w:rPr>
                <w:rFonts w:cs="Arial"/>
                <w:i/>
                <w:lang w:val="en-US"/>
              </w:rPr>
            </w:pPr>
            <w:r w:rsidRPr="00B81FE2">
              <w:rPr>
                <w:rFonts w:cs="Arial"/>
                <w:i/>
                <w:lang w:val="en-US"/>
              </w:rPr>
              <w:t>data = E-post adress</w:t>
            </w:r>
          </w:p>
          <w:p w14:paraId="25468ABD"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394117">
            <w:pPr>
              <w:rPr>
                <w:i/>
                <w:lang w:val="en-US"/>
              </w:rPr>
            </w:pPr>
            <w:r>
              <w:rPr>
                <w:i/>
                <w:lang w:val="en-US"/>
              </w:rPr>
              <w:t>0..1</w:t>
            </w:r>
          </w:p>
        </w:tc>
      </w:tr>
      <w:tr w:rsidR="007A3042" w:rsidRPr="00B81FE2" w14:paraId="2456933D" w14:textId="77777777" w:rsidTr="00394117">
        <w:tc>
          <w:tcPr>
            <w:tcW w:w="2474" w:type="dxa"/>
          </w:tcPr>
          <w:p w14:paraId="76974DAD" w14:textId="77777777" w:rsidR="007A3042" w:rsidRPr="00B81FE2" w:rsidRDefault="007A3042" w:rsidP="00394117">
            <w:pPr>
              <w:rPr>
                <w:i/>
              </w:rPr>
            </w:pPr>
            <w:r w:rsidRPr="00B81FE2">
              <w:rPr>
                <w:i/>
              </w:rPr>
              <w:t>../</w:t>
            </w:r>
            <w:r>
              <w:rPr>
                <w:i/>
              </w:rPr>
              <w:t>LocationType.telecom.value</w:t>
            </w:r>
          </w:p>
        </w:tc>
        <w:tc>
          <w:tcPr>
            <w:tcW w:w="2506" w:type="dxa"/>
          </w:tcPr>
          <w:p w14:paraId="258BDABD" w14:textId="77777777" w:rsidR="007A3042" w:rsidRPr="00B81FE2" w:rsidRDefault="007A3042" w:rsidP="00394117">
            <w:pPr>
              <w:rPr>
                <w:i/>
              </w:rPr>
            </w:pPr>
            <w:r>
              <w:rPr>
                <w:i/>
              </w:rPr>
              <w:t>String</w:t>
            </w:r>
          </w:p>
        </w:tc>
        <w:tc>
          <w:tcPr>
            <w:tcW w:w="2925" w:type="dxa"/>
          </w:tcPr>
          <w:p w14:paraId="015345ED"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394117">
            <w:pPr>
              <w:rPr>
                <w:i/>
                <w:lang w:val="en-US"/>
              </w:rPr>
            </w:pPr>
            <w:r>
              <w:rPr>
                <w:i/>
                <w:lang w:val="en-US"/>
              </w:rPr>
              <w:t>0..1</w:t>
            </w:r>
          </w:p>
        </w:tc>
      </w:tr>
      <w:tr w:rsidR="007A3042" w:rsidRPr="008345BA" w14:paraId="473D4552" w14:textId="77777777" w:rsidTr="00394117">
        <w:tc>
          <w:tcPr>
            <w:tcW w:w="2474" w:type="dxa"/>
            <w:shd w:val="clear" w:color="auto" w:fill="D9D9D9" w:themeFill="background1" w:themeFillShade="D9"/>
          </w:tcPr>
          <w:p w14:paraId="285B5D35"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394117">
            <w:pPr>
              <w:rPr>
                <w:lang w:val="en-US"/>
              </w:rPr>
            </w:pPr>
          </w:p>
        </w:tc>
        <w:tc>
          <w:tcPr>
            <w:tcW w:w="1617" w:type="dxa"/>
            <w:shd w:val="clear" w:color="auto" w:fill="D9D9D9" w:themeFill="background1" w:themeFillShade="D9"/>
          </w:tcPr>
          <w:p w14:paraId="6EDD9F83" w14:textId="77777777" w:rsidR="007A3042" w:rsidRPr="008345BA" w:rsidRDefault="007A3042" w:rsidP="00394117">
            <w:pPr>
              <w:rPr>
                <w:lang w:val="en-US"/>
              </w:rPr>
            </w:pPr>
            <w:r w:rsidRPr="008345BA">
              <w:rPr>
                <w:lang w:val="en-US"/>
              </w:rPr>
              <w:t>1</w:t>
            </w:r>
          </w:p>
        </w:tc>
      </w:tr>
      <w:tr w:rsidR="007A3042" w:rsidRPr="008345BA" w14:paraId="330C6B9A" w14:textId="77777777" w:rsidTr="00394117">
        <w:tc>
          <w:tcPr>
            <w:tcW w:w="2474" w:type="dxa"/>
          </w:tcPr>
          <w:p w14:paraId="149947D0" w14:textId="77777777" w:rsidR="007A3042" w:rsidRPr="00A21F75" w:rsidRDefault="007A3042" w:rsidP="00394117">
            <w:pPr>
              <w:rPr>
                <w:lang w:val="en-GB"/>
              </w:rPr>
            </w:pPr>
            <w:r w:rsidRPr="008345BA">
              <w:rPr>
                <w:lang w:val="en-GB"/>
              </w:rPr>
              <w:t>../PatientType.id</w:t>
            </w:r>
          </w:p>
        </w:tc>
        <w:tc>
          <w:tcPr>
            <w:tcW w:w="2506" w:type="dxa"/>
          </w:tcPr>
          <w:p w14:paraId="5764B50D" w14:textId="77777777" w:rsidR="007A3042" w:rsidRPr="00894EEA" w:rsidRDefault="007A3042" w:rsidP="00394117">
            <w:r w:rsidRPr="00894EEA">
              <w:t>IIType</w:t>
            </w:r>
          </w:p>
        </w:tc>
        <w:tc>
          <w:tcPr>
            <w:tcW w:w="2925" w:type="dxa"/>
          </w:tcPr>
          <w:p w14:paraId="4D82A04B"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394117">
            <w:r w:rsidRPr="008345BA">
              <w:t>1</w:t>
            </w:r>
          </w:p>
        </w:tc>
      </w:tr>
      <w:tr w:rsidR="007A3042" w:rsidRPr="000D472E" w14:paraId="219A3958" w14:textId="77777777" w:rsidTr="00394117">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394117">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394117">
            <w:pPr>
              <w:rPr>
                <w:i/>
              </w:rPr>
            </w:pPr>
            <w:r w:rsidRPr="00FE0141">
              <w:rPr>
                <w:i/>
              </w:rPr>
              <w:t>KV OID för typ av identifierare:</w:t>
            </w:r>
          </w:p>
          <w:p w14:paraId="4EAE61CB" w14:textId="77777777" w:rsidR="007A3042" w:rsidRPr="000D472E" w:rsidRDefault="007A3042" w:rsidP="00394117">
            <w:pPr>
              <w:rPr>
                <w:i/>
              </w:rPr>
            </w:pPr>
          </w:p>
          <w:p w14:paraId="12EA82E3"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394117">
            <w:pPr>
              <w:rPr>
                <w:i/>
              </w:rPr>
            </w:pPr>
            <w:r w:rsidRPr="000D472E">
              <w:rPr>
                <w:i/>
              </w:rPr>
              <w:t>1</w:t>
            </w:r>
          </w:p>
        </w:tc>
      </w:tr>
      <w:tr w:rsidR="007A3042" w:rsidRPr="000D472E" w14:paraId="18A4A063" w14:textId="77777777" w:rsidTr="00394117">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394117">
            <w:pPr>
              <w:rPr>
                <w:i/>
              </w:rPr>
            </w:pPr>
            <w:r>
              <w:rPr>
                <w:i/>
              </w:rPr>
              <w:t>Personnummer/globalt reservnummer/</w:t>
            </w:r>
            <w:r w:rsidRPr="00FE0141">
              <w:rPr>
                <w:i/>
              </w:rPr>
              <w:t>samordningsnummer</w:t>
            </w:r>
            <w:r>
              <w:rPr>
                <w:i/>
              </w:rPr>
              <w:t>.</w:t>
            </w:r>
          </w:p>
          <w:p w14:paraId="42B7E167" w14:textId="77777777" w:rsidR="007A3042" w:rsidRDefault="007A3042" w:rsidP="00394117">
            <w:pPr>
              <w:rPr>
                <w:i/>
              </w:rPr>
            </w:pPr>
          </w:p>
          <w:p w14:paraId="234F0BF4"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394117">
            <w:pPr>
              <w:rPr>
                <w:i/>
              </w:rPr>
            </w:pPr>
            <w:r w:rsidRPr="000D472E">
              <w:rPr>
                <w:i/>
              </w:rPr>
              <w:lastRenderedPageBreak/>
              <w:t>1</w:t>
            </w:r>
          </w:p>
        </w:tc>
      </w:tr>
      <w:tr w:rsidR="007A3042" w:rsidRPr="008345BA" w14:paraId="2BA31E67" w14:textId="77777777" w:rsidTr="00394117">
        <w:tc>
          <w:tcPr>
            <w:tcW w:w="2474" w:type="dxa"/>
          </w:tcPr>
          <w:p w14:paraId="7EA9BA4C" w14:textId="77777777" w:rsidR="007A3042" w:rsidRPr="008345BA" w:rsidRDefault="007A3042" w:rsidP="00394117">
            <w:pPr>
              <w:rPr>
                <w:lang w:val="en-GB"/>
              </w:rPr>
            </w:pPr>
            <w:r w:rsidRPr="008345BA">
              <w:rPr>
                <w:lang w:val="en-GB"/>
              </w:rPr>
              <w:lastRenderedPageBreak/>
              <w:t>../PatientType.dateOfBirth</w:t>
            </w:r>
          </w:p>
        </w:tc>
        <w:tc>
          <w:tcPr>
            <w:tcW w:w="2506" w:type="dxa"/>
          </w:tcPr>
          <w:p w14:paraId="505CE8A0" w14:textId="77777777" w:rsidR="007A3042" w:rsidRPr="008345BA" w:rsidRDefault="007A3042" w:rsidP="00394117">
            <w:pPr>
              <w:rPr>
                <w:lang w:val="en-GB"/>
              </w:rPr>
            </w:pPr>
            <w:r w:rsidRPr="008345BA">
              <w:rPr>
                <w:lang w:val="en-GB"/>
              </w:rPr>
              <w:t>DateTime</w:t>
            </w:r>
          </w:p>
        </w:tc>
        <w:tc>
          <w:tcPr>
            <w:tcW w:w="2925" w:type="dxa"/>
          </w:tcPr>
          <w:p w14:paraId="17551513"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3616304D" w14:textId="77777777" w:rsidR="007A3042" w:rsidRPr="008F3E17" w:rsidRDefault="007A3042" w:rsidP="00394117">
            <w:pPr>
              <w:rPr>
                <w:rFonts w:cs="Arial"/>
              </w:rPr>
            </w:pPr>
          </w:p>
          <w:p w14:paraId="0C47CEDF" w14:textId="77777777" w:rsidR="007A3042" w:rsidRPr="00DD495A" w:rsidRDefault="007A3042" w:rsidP="00394117">
            <w:r w:rsidRPr="008F3E17">
              <w:rPr>
                <w:rFonts w:cs="Arial"/>
              </w:rPr>
              <w:t>Datum. Format ÅÅÅÅMMDD.</w:t>
            </w:r>
          </w:p>
        </w:tc>
        <w:tc>
          <w:tcPr>
            <w:tcW w:w="1617" w:type="dxa"/>
          </w:tcPr>
          <w:p w14:paraId="39D7ECC5" w14:textId="77777777" w:rsidR="007A3042" w:rsidRPr="008345BA" w:rsidRDefault="007A3042" w:rsidP="00394117">
            <w:pPr>
              <w:rPr>
                <w:lang w:val="en-US"/>
              </w:rPr>
            </w:pPr>
            <w:r w:rsidRPr="008345BA">
              <w:rPr>
                <w:lang w:val="en-US"/>
              </w:rPr>
              <w:t>1</w:t>
            </w:r>
          </w:p>
        </w:tc>
      </w:tr>
      <w:tr w:rsidR="007A3042" w:rsidRPr="008345BA" w14:paraId="6427288B" w14:textId="77777777" w:rsidTr="00394117">
        <w:tc>
          <w:tcPr>
            <w:tcW w:w="2474" w:type="dxa"/>
          </w:tcPr>
          <w:p w14:paraId="2BD23148" w14:textId="77777777" w:rsidR="007A3042" w:rsidRPr="008345BA" w:rsidRDefault="007A3042" w:rsidP="00394117">
            <w:pPr>
              <w:rPr>
                <w:lang w:val="en-GB"/>
              </w:rPr>
            </w:pPr>
            <w:r w:rsidRPr="008345BA">
              <w:rPr>
                <w:lang w:val="en-GB"/>
              </w:rPr>
              <w:t>../PatientType.gender</w:t>
            </w:r>
          </w:p>
        </w:tc>
        <w:tc>
          <w:tcPr>
            <w:tcW w:w="2506" w:type="dxa"/>
          </w:tcPr>
          <w:p w14:paraId="39B96528" w14:textId="77777777" w:rsidR="007A3042" w:rsidRPr="008345BA" w:rsidRDefault="007A3042" w:rsidP="00394117">
            <w:pPr>
              <w:rPr>
                <w:lang w:val="en-GB"/>
              </w:rPr>
            </w:pPr>
            <w:r w:rsidRPr="008345BA">
              <w:rPr>
                <w:lang w:val="en-GB"/>
              </w:rPr>
              <w:t>CVType</w:t>
            </w:r>
          </w:p>
        </w:tc>
        <w:tc>
          <w:tcPr>
            <w:tcW w:w="2925" w:type="dxa"/>
          </w:tcPr>
          <w:p w14:paraId="186A8CBF"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394117">
            <w:r w:rsidRPr="008345BA">
              <w:t>0..1</w:t>
            </w:r>
          </w:p>
        </w:tc>
      </w:tr>
      <w:tr w:rsidR="007A3042" w:rsidRPr="000D472E" w14:paraId="535328E3" w14:textId="77777777" w:rsidTr="00394117">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394117">
            <w:pPr>
              <w:rPr>
                <w:i/>
              </w:rPr>
            </w:pPr>
            <w:r w:rsidRPr="000D472E">
              <w:rPr>
                <w:i/>
              </w:rPr>
              <w:t>1</w:t>
            </w:r>
          </w:p>
        </w:tc>
      </w:tr>
      <w:tr w:rsidR="007A3042" w:rsidRPr="000D472E" w14:paraId="137DC5D7" w14:textId="77777777" w:rsidTr="00394117">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394117">
            <w:pPr>
              <w:rPr>
                <w:rFonts w:cs="Arial"/>
                <w:i/>
              </w:rPr>
            </w:pPr>
            <w:r w:rsidRPr="000D472E">
              <w:rPr>
                <w:rFonts w:cs="Arial"/>
                <w:i/>
              </w:rPr>
              <w:t xml:space="preserve">Kodsystem för angiven kod för könstyp. </w:t>
            </w:r>
          </w:p>
          <w:p w14:paraId="04BF051A" w14:textId="77777777" w:rsidR="007A3042" w:rsidRPr="000D472E" w:rsidRDefault="007A3042" w:rsidP="00394117">
            <w:pPr>
              <w:rPr>
                <w:rFonts w:cs="Arial"/>
                <w:i/>
              </w:rPr>
            </w:pPr>
          </w:p>
          <w:p w14:paraId="2F335BC3"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394117">
            <w:pPr>
              <w:rPr>
                <w:i/>
              </w:rPr>
            </w:pPr>
            <w:r w:rsidRPr="000D472E">
              <w:rPr>
                <w:i/>
              </w:rPr>
              <w:t>1</w:t>
            </w:r>
          </w:p>
        </w:tc>
      </w:tr>
      <w:tr w:rsidR="007A3042" w:rsidRPr="000D472E" w14:paraId="6E45074C" w14:textId="77777777" w:rsidTr="00394117">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394117">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394117">
            <w:pPr>
              <w:rPr>
                <w:i/>
              </w:rPr>
            </w:pPr>
            <w:r w:rsidRPr="000D472E">
              <w:rPr>
                <w:i/>
              </w:rPr>
              <w:t>0..1</w:t>
            </w:r>
          </w:p>
        </w:tc>
      </w:tr>
      <w:tr w:rsidR="007A3042" w:rsidRPr="000D472E" w14:paraId="55018DB4" w14:textId="77777777" w:rsidTr="00394117">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394117">
            <w:pPr>
              <w:rPr>
                <w:i/>
              </w:rPr>
            </w:pPr>
            <w:r w:rsidRPr="000D472E">
              <w:rPr>
                <w:i/>
              </w:rPr>
              <w:t>0..1</w:t>
            </w:r>
          </w:p>
        </w:tc>
      </w:tr>
      <w:tr w:rsidR="007A3042" w:rsidRPr="000D472E" w14:paraId="2617DC05" w14:textId="77777777" w:rsidTr="00394117">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394117">
            <w:pPr>
              <w:rPr>
                <w:i/>
              </w:rPr>
            </w:pPr>
            <w:r w:rsidRPr="000D472E">
              <w:rPr>
                <w:i/>
              </w:rPr>
              <w:t>0..1</w:t>
            </w:r>
          </w:p>
        </w:tc>
      </w:tr>
      <w:tr w:rsidR="007A3042" w:rsidRPr="008345BA" w14:paraId="6DE7C29E" w14:textId="77777777" w:rsidTr="00394117">
        <w:tc>
          <w:tcPr>
            <w:tcW w:w="2474" w:type="dxa"/>
            <w:shd w:val="clear" w:color="auto" w:fill="D9D9D9" w:themeFill="background1" w:themeFillShade="D9"/>
          </w:tcPr>
          <w:p w14:paraId="7C606249"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394117">
            <w:r w:rsidRPr="008345BA">
              <w:t>LegalAuthenticatorType</w:t>
            </w:r>
          </w:p>
        </w:tc>
        <w:tc>
          <w:tcPr>
            <w:tcW w:w="2925" w:type="dxa"/>
            <w:shd w:val="clear" w:color="auto" w:fill="D9D9D9" w:themeFill="background1" w:themeFillShade="D9"/>
          </w:tcPr>
          <w:p w14:paraId="6ECF4989" w14:textId="77777777" w:rsidR="007A3042" w:rsidRPr="008345BA" w:rsidRDefault="007A3042" w:rsidP="00394117"/>
        </w:tc>
        <w:tc>
          <w:tcPr>
            <w:tcW w:w="1617" w:type="dxa"/>
            <w:shd w:val="clear" w:color="auto" w:fill="D9D9D9" w:themeFill="background1" w:themeFillShade="D9"/>
          </w:tcPr>
          <w:p w14:paraId="2144F7EB" w14:textId="77777777" w:rsidR="007A3042" w:rsidRPr="008345BA" w:rsidRDefault="007A3042" w:rsidP="00394117">
            <w:r w:rsidRPr="008345BA">
              <w:t>0..1</w:t>
            </w:r>
          </w:p>
        </w:tc>
      </w:tr>
      <w:tr w:rsidR="007A3042" w:rsidRPr="008345BA" w14:paraId="368F7EDC" w14:textId="77777777" w:rsidTr="00394117">
        <w:tc>
          <w:tcPr>
            <w:tcW w:w="2474" w:type="dxa"/>
          </w:tcPr>
          <w:p w14:paraId="6F2215D7" w14:textId="77777777" w:rsidR="007A3042" w:rsidRPr="001107D1" w:rsidRDefault="007A3042" w:rsidP="00394117">
            <w:r w:rsidRPr="001107D1">
              <w:rPr>
                <w:lang w:eastAsia="sv-SE"/>
              </w:rPr>
              <w:t>../</w:t>
            </w:r>
            <w:r w:rsidRPr="001107D1">
              <w:t>LegalAuthenticatorType.id</w:t>
            </w:r>
          </w:p>
        </w:tc>
        <w:tc>
          <w:tcPr>
            <w:tcW w:w="2506" w:type="dxa"/>
          </w:tcPr>
          <w:p w14:paraId="09ACCF6C" w14:textId="77777777" w:rsidR="007A3042" w:rsidRPr="001107D1" w:rsidRDefault="007A3042" w:rsidP="00394117"/>
          <w:p w14:paraId="459E0E84" w14:textId="77777777" w:rsidR="007A3042" w:rsidRPr="001107D1" w:rsidRDefault="007A3042" w:rsidP="00394117">
            <w:r w:rsidRPr="001107D1">
              <w:t>IIType</w:t>
            </w:r>
          </w:p>
        </w:tc>
        <w:tc>
          <w:tcPr>
            <w:tcW w:w="2925" w:type="dxa"/>
          </w:tcPr>
          <w:p w14:paraId="5B9FC534" w14:textId="77777777" w:rsidR="007A3042" w:rsidRPr="008345BA" w:rsidRDefault="007A3042" w:rsidP="00394117">
            <w:r w:rsidRPr="00CE0209">
              <w:rPr>
                <w:rFonts w:cs="Arial"/>
              </w:rPr>
              <w:t>HSA-id för person som signerat dokumentet</w:t>
            </w:r>
            <w:r w:rsidRPr="008345BA">
              <w:rPr>
                <w:rFonts w:cs="Arial"/>
              </w:rPr>
              <w:t>.</w:t>
            </w:r>
          </w:p>
          <w:p w14:paraId="1B5D4145" w14:textId="77777777" w:rsidR="007A3042" w:rsidRPr="008345BA" w:rsidRDefault="007A3042" w:rsidP="00394117"/>
        </w:tc>
        <w:tc>
          <w:tcPr>
            <w:tcW w:w="1617" w:type="dxa"/>
          </w:tcPr>
          <w:p w14:paraId="639DC4B0" w14:textId="77777777" w:rsidR="007A3042" w:rsidRPr="008345BA" w:rsidRDefault="007A3042" w:rsidP="00394117">
            <w:r w:rsidRPr="008345BA">
              <w:t>0..1</w:t>
            </w:r>
          </w:p>
        </w:tc>
      </w:tr>
      <w:tr w:rsidR="007A3042" w:rsidRPr="005822C8" w14:paraId="541850E7" w14:textId="77777777" w:rsidTr="00394117">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394117">
            <w:pPr>
              <w:rPr>
                <w:i/>
              </w:rPr>
            </w:pPr>
            <w:r w:rsidRPr="005822C8">
              <w:rPr>
                <w:i/>
              </w:rPr>
              <w:t>1</w:t>
            </w:r>
          </w:p>
        </w:tc>
      </w:tr>
      <w:tr w:rsidR="007A3042" w:rsidRPr="005822C8" w14:paraId="3B8E7BDC" w14:textId="77777777" w:rsidTr="00394117">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394117">
            <w:pPr>
              <w:rPr>
                <w:i/>
              </w:rPr>
            </w:pPr>
            <w:r w:rsidRPr="005822C8">
              <w:rPr>
                <w:i/>
              </w:rPr>
              <w:t>1</w:t>
            </w:r>
          </w:p>
        </w:tc>
      </w:tr>
      <w:tr w:rsidR="007A3042" w:rsidRPr="008345BA" w14:paraId="16774630" w14:textId="77777777" w:rsidTr="00394117">
        <w:tc>
          <w:tcPr>
            <w:tcW w:w="2474" w:type="dxa"/>
          </w:tcPr>
          <w:p w14:paraId="64327273"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394117">
            <w:pPr>
              <w:rPr>
                <w:lang w:val="en-GB"/>
              </w:rPr>
            </w:pPr>
          </w:p>
          <w:p w14:paraId="647F9BDC" w14:textId="77777777" w:rsidR="007A3042" w:rsidRPr="008345BA" w:rsidRDefault="007A3042" w:rsidP="00394117">
            <w:pPr>
              <w:rPr>
                <w:lang w:val="en-GB"/>
              </w:rPr>
            </w:pPr>
            <w:r w:rsidRPr="008345BA">
              <w:rPr>
                <w:lang w:val="en-GB"/>
              </w:rPr>
              <w:t>TimeStamp</w:t>
            </w:r>
          </w:p>
        </w:tc>
        <w:tc>
          <w:tcPr>
            <w:tcW w:w="2925" w:type="dxa"/>
          </w:tcPr>
          <w:p w14:paraId="0E8B40D5"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394117">
            <w:pPr>
              <w:rPr>
                <w:lang w:val="en-US"/>
              </w:rPr>
            </w:pPr>
            <w:r w:rsidRPr="008345BA">
              <w:rPr>
                <w:lang w:val="en-US"/>
              </w:rPr>
              <w:t>1</w:t>
            </w:r>
          </w:p>
        </w:tc>
      </w:tr>
      <w:tr w:rsidR="007A3042" w:rsidRPr="008345BA" w14:paraId="369668BC" w14:textId="77777777" w:rsidTr="00394117">
        <w:tc>
          <w:tcPr>
            <w:tcW w:w="2474" w:type="dxa"/>
          </w:tcPr>
          <w:p w14:paraId="78CC4E31"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394117">
            <w:pPr>
              <w:rPr>
                <w:lang w:val="en-GB"/>
              </w:rPr>
            </w:pPr>
          </w:p>
          <w:p w14:paraId="52BA5990" w14:textId="77777777" w:rsidR="007A3042" w:rsidRPr="002206AC" w:rsidRDefault="007A3042" w:rsidP="00394117">
            <w:pPr>
              <w:rPr>
                <w:lang w:val="en-GB"/>
              </w:rPr>
            </w:pPr>
            <w:r w:rsidRPr="002206AC">
              <w:rPr>
                <w:lang w:val="en-GB"/>
              </w:rPr>
              <w:t>String</w:t>
            </w:r>
          </w:p>
        </w:tc>
        <w:tc>
          <w:tcPr>
            <w:tcW w:w="2925" w:type="dxa"/>
          </w:tcPr>
          <w:p w14:paraId="520ACD44" w14:textId="77777777" w:rsidR="007A3042" w:rsidRPr="002206AC" w:rsidRDefault="007A3042" w:rsidP="00394117">
            <w:r w:rsidRPr="002206AC">
              <w:rPr>
                <w:rFonts w:eastAsia="Times New Roman" w:cs="Arial"/>
              </w:rPr>
              <w:t>För- och efternamn i klartext för signerande person.</w:t>
            </w:r>
          </w:p>
        </w:tc>
        <w:tc>
          <w:tcPr>
            <w:tcW w:w="1617" w:type="dxa"/>
          </w:tcPr>
          <w:p w14:paraId="03718F63" w14:textId="77777777" w:rsidR="007A3042" w:rsidRPr="008345BA" w:rsidRDefault="007A3042" w:rsidP="00394117">
            <w:r w:rsidRPr="002206AC">
              <w:t>0..1</w:t>
            </w:r>
          </w:p>
        </w:tc>
      </w:tr>
      <w:tr w:rsidR="007A3042" w:rsidRPr="008345BA" w14:paraId="4ECF693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394117">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394117">
            <w:r w:rsidRPr="008345BA">
              <w:t>0..1</w:t>
            </w:r>
          </w:p>
        </w:tc>
      </w:tr>
      <w:tr w:rsidR="007A3042" w:rsidRPr="008345BA" w14:paraId="4BA1D83E" w14:textId="77777777" w:rsidTr="00394117">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394117"/>
          <w:p w14:paraId="26874AAA"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394117">
            <w:r>
              <w:t>1</w:t>
            </w:r>
          </w:p>
        </w:tc>
      </w:tr>
      <w:tr w:rsidR="007A3042" w:rsidRPr="00455CC0" w14:paraId="34EA48B4" w14:textId="77777777" w:rsidTr="00394117">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394117">
            <w:pPr>
              <w:rPr>
                <w:i/>
              </w:rPr>
            </w:pPr>
            <w:r w:rsidRPr="00455CC0">
              <w:rPr>
                <w:i/>
              </w:rPr>
              <w:t>1</w:t>
            </w:r>
          </w:p>
        </w:tc>
      </w:tr>
      <w:tr w:rsidR="007A3042" w:rsidRPr="00455CC0" w14:paraId="2931AC7B" w14:textId="77777777" w:rsidTr="00394117">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394117">
            <w:pPr>
              <w:rPr>
                <w:i/>
              </w:rPr>
            </w:pPr>
            <w:r w:rsidRPr="00455CC0">
              <w:rPr>
                <w:i/>
              </w:rPr>
              <w:t>1</w:t>
            </w:r>
          </w:p>
        </w:tc>
      </w:tr>
      <w:tr w:rsidR="007A3042" w:rsidRPr="008345BA" w14:paraId="31287DAA" w14:textId="77777777" w:rsidTr="00394117">
        <w:tc>
          <w:tcPr>
            <w:tcW w:w="2474" w:type="dxa"/>
            <w:shd w:val="clear" w:color="auto" w:fill="D9D9D9" w:themeFill="background1" w:themeFillShade="D9"/>
          </w:tcPr>
          <w:p w14:paraId="71B2B921"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394117">
            <w:pPr>
              <w:rPr>
                <w:lang w:val="en-US"/>
              </w:rPr>
            </w:pPr>
          </w:p>
        </w:tc>
        <w:tc>
          <w:tcPr>
            <w:tcW w:w="1617" w:type="dxa"/>
            <w:shd w:val="clear" w:color="auto" w:fill="D9D9D9" w:themeFill="background1" w:themeFillShade="D9"/>
          </w:tcPr>
          <w:p w14:paraId="055BE338" w14:textId="77777777" w:rsidR="007A3042" w:rsidRPr="008345BA" w:rsidRDefault="007A3042" w:rsidP="00394117">
            <w:r w:rsidRPr="008345BA">
              <w:t>0..*</w:t>
            </w:r>
          </w:p>
        </w:tc>
      </w:tr>
      <w:tr w:rsidR="007A3042" w:rsidRPr="008345BA" w14:paraId="4A0C8BD8" w14:textId="77777777" w:rsidTr="00394117">
        <w:tc>
          <w:tcPr>
            <w:tcW w:w="2474" w:type="dxa"/>
          </w:tcPr>
          <w:p w14:paraId="79699D93" w14:textId="77777777" w:rsidR="007A3042" w:rsidRPr="008345BA" w:rsidRDefault="007A3042" w:rsidP="00394117">
            <w:r w:rsidRPr="008345BA">
              <w:rPr>
                <w:lang w:eastAsia="sv-SE"/>
              </w:rPr>
              <w:t>../RelationType.code</w:t>
            </w:r>
          </w:p>
        </w:tc>
        <w:tc>
          <w:tcPr>
            <w:tcW w:w="2506" w:type="dxa"/>
          </w:tcPr>
          <w:p w14:paraId="63CF00CB" w14:textId="77777777" w:rsidR="007A3042" w:rsidRPr="008345BA" w:rsidRDefault="007A3042" w:rsidP="00394117">
            <w:r w:rsidRPr="008345BA">
              <w:t>CVType</w:t>
            </w:r>
          </w:p>
        </w:tc>
        <w:tc>
          <w:tcPr>
            <w:tcW w:w="2925" w:type="dxa"/>
          </w:tcPr>
          <w:p w14:paraId="175E5745" w14:textId="77777777" w:rsidR="007A3042" w:rsidRPr="008345BA" w:rsidRDefault="007A3042" w:rsidP="00394117">
            <w:r w:rsidRPr="008345BA">
              <w:t>Anger vilken typ av relation den refererade informationen har till hämtad observation.</w:t>
            </w:r>
          </w:p>
        </w:tc>
        <w:tc>
          <w:tcPr>
            <w:tcW w:w="1617" w:type="dxa"/>
          </w:tcPr>
          <w:p w14:paraId="1946BEA5" w14:textId="77777777" w:rsidR="007A3042" w:rsidRPr="008345BA" w:rsidRDefault="007A3042" w:rsidP="00394117">
            <w:r w:rsidRPr="008345BA">
              <w:t>1</w:t>
            </w:r>
          </w:p>
        </w:tc>
      </w:tr>
      <w:tr w:rsidR="007A3042" w:rsidRPr="00D1172A" w14:paraId="3D7F5AA6" w14:textId="77777777" w:rsidTr="00394117">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394117">
            <w:pPr>
              <w:rPr>
                <w:i/>
              </w:rPr>
            </w:pPr>
            <w:r w:rsidRPr="00D1172A">
              <w:rPr>
                <w:i/>
              </w:rPr>
              <w:t xml:space="preserve">Kod för </w:t>
            </w:r>
            <w:r>
              <w:rPr>
                <w:i/>
              </w:rPr>
              <w:t>relationstyp.</w:t>
            </w:r>
          </w:p>
          <w:p w14:paraId="32A0D859" w14:textId="77777777" w:rsidR="007A3042" w:rsidRDefault="007A3042" w:rsidP="00394117">
            <w:pPr>
              <w:rPr>
                <w:i/>
              </w:rPr>
            </w:pPr>
          </w:p>
          <w:p w14:paraId="5F989690" w14:textId="77777777" w:rsidR="007A3042" w:rsidRDefault="007A3042" w:rsidP="00394117">
            <w:pPr>
              <w:rPr>
                <w:i/>
              </w:rPr>
            </w:pPr>
            <w:r>
              <w:rPr>
                <w:i/>
              </w:rPr>
              <w:t>T.ex. HL7 där refererad information ”har en förklaring” till det hämtade objektet. Code=EXPL</w:t>
            </w:r>
          </w:p>
          <w:p w14:paraId="7BD4F00B" w14:textId="77777777" w:rsidR="007A3042" w:rsidRDefault="007A3042" w:rsidP="00394117">
            <w:pPr>
              <w:rPr>
                <w:i/>
              </w:rPr>
            </w:pPr>
          </w:p>
          <w:p w14:paraId="3309DF1E" w14:textId="77777777" w:rsidR="007A3042" w:rsidRPr="00D1172A" w:rsidRDefault="007A3042" w:rsidP="00394117">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394117">
            <w:pPr>
              <w:rPr>
                <w:i/>
              </w:rPr>
            </w:pPr>
            <w:r w:rsidRPr="00D1172A">
              <w:rPr>
                <w:i/>
              </w:rPr>
              <w:t>1</w:t>
            </w:r>
          </w:p>
        </w:tc>
      </w:tr>
      <w:tr w:rsidR="007A3042" w:rsidRPr="00D1172A" w14:paraId="3BCDD339" w14:textId="77777777" w:rsidTr="00394117">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394117">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394117">
            <w:pPr>
              <w:rPr>
                <w:i/>
              </w:rPr>
            </w:pPr>
          </w:p>
          <w:p w14:paraId="31CB5EC0"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61FEAE49" w14:textId="77777777" w:rsidR="007A3042" w:rsidRDefault="007A3042" w:rsidP="00394117">
            <w:pPr>
              <w:rPr>
                <w:i/>
              </w:rPr>
            </w:pPr>
          </w:p>
          <w:p w14:paraId="02710BC0" w14:textId="77777777" w:rsidR="007A3042" w:rsidRDefault="007A3042" w:rsidP="00394117">
            <w:pPr>
              <w:rPr>
                <w:i/>
              </w:rPr>
            </w:pPr>
            <w:r>
              <w:rPr>
                <w:i/>
              </w:rPr>
              <w:t>Alternativ då HL7 inte räcker till är</w:t>
            </w:r>
            <w:r w:rsidRPr="00D1172A">
              <w:rPr>
                <w:i/>
              </w:rPr>
              <w:t>KV Snomed CT SE.</w:t>
            </w:r>
          </w:p>
          <w:p w14:paraId="45DC8770"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394117">
            <w:pPr>
              <w:rPr>
                <w:i/>
              </w:rPr>
            </w:pPr>
            <w:r w:rsidRPr="00D1172A">
              <w:rPr>
                <w:i/>
              </w:rPr>
              <w:t>1</w:t>
            </w:r>
          </w:p>
        </w:tc>
      </w:tr>
      <w:tr w:rsidR="007A3042" w:rsidRPr="00D1172A" w14:paraId="5D304BD4" w14:textId="77777777" w:rsidTr="00394117">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394117">
            <w:pPr>
              <w:rPr>
                <w:i/>
              </w:rPr>
            </w:pPr>
            <w:r w:rsidRPr="00D1172A">
              <w:rPr>
                <w:i/>
              </w:rPr>
              <w:t>0..1</w:t>
            </w:r>
          </w:p>
        </w:tc>
      </w:tr>
      <w:tr w:rsidR="007A3042" w:rsidRPr="00D1172A" w14:paraId="454974B1" w14:textId="77777777" w:rsidTr="00394117">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394117">
            <w:pPr>
              <w:rPr>
                <w:i/>
              </w:rPr>
            </w:pPr>
            <w:r w:rsidRPr="00D1172A">
              <w:rPr>
                <w:i/>
              </w:rPr>
              <w:t>0..1</w:t>
            </w:r>
          </w:p>
        </w:tc>
      </w:tr>
      <w:tr w:rsidR="007A3042" w:rsidRPr="00D1172A" w14:paraId="18ED9AD0" w14:textId="77777777" w:rsidTr="00394117">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394117">
            <w:pPr>
              <w:rPr>
                <w:i/>
              </w:rPr>
            </w:pPr>
            <w:r w:rsidRPr="00D1172A">
              <w:rPr>
                <w:i/>
              </w:rPr>
              <w:t>0..1</w:t>
            </w:r>
          </w:p>
        </w:tc>
      </w:tr>
      <w:tr w:rsidR="007A3042" w:rsidRPr="008345BA" w14:paraId="6A4FA505" w14:textId="77777777" w:rsidTr="00394117">
        <w:tc>
          <w:tcPr>
            <w:tcW w:w="2474" w:type="dxa"/>
            <w:shd w:val="clear" w:color="auto" w:fill="D9D9D9" w:themeFill="background1" w:themeFillShade="D9"/>
          </w:tcPr>
          <w:p w14:paraId="6E58D289" w14:textId="77777777" w:rsidR="007A3042" w:rsidRPr="008345BA" w:rsidRDefault="007A3042" w:rsidP="00394117">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394117">
            <w:r w:rsidRPr="008345BA">
              <w:t>ReferredInformationType</w:t>
            </w:r>
          </w:p>
        </w:tc>
        <w:tc>
          <w:tcPr>
            <w:tcW w:w="2925" w:type="dxa"/>
            <w:shd w:val="clear" w:color="auto" w:fill="D9D9D9" w:themeFill="background1" w:themeFillShade="D9"/>
          </w:tcPr>
          <w:p w14:paraId="51DB55B0" w14:textId="77777777" w:rsidR="007A3042" w:rsidRPr="008345BA" w:rsidRDefault="007A3042" w:rsidP="00394117"/>
        </w:tc>
        <w:tc>
          <w:tcPr>
            <w:tcW w:w="1617" w:type="dxa"/>
            <w:shd w:val="clear" w:color="auto" w:fill="D9D9D9" w:themeFill="background1" w:themeFillShade="D9"/>
          </w:tcPr>
          <w:p w14:paraId="66732497" w14:textId="77777777" w:rsidR="007A3042" w:rsidRPr="008345BA" w:rsidRDefault="007A3042" w:rsidP="00394117">
            <w:r w:rsidRPr="008345BA">
              <w:t>1..*</w:t>
            </w:r>
          </w:p>
        </w:tc>
      </w:tr>
      <w:tr w:rsidR="007A3042" w:rsidRPr="008345BA" w14:paraId="2BD3A9EA" w14:textId="77777777" w:rsidTr="00394117">
        <w:tc>
          <w:tcPr>
            <w:tcW w:w="2474" w:type="dxa"/>
          </w:tcPr>
          <w:p w14:paraId="0C7AADCD" w14:textId="77777777" w:rsidR="007A3042" w:rsidRPr="008345BA" w:rsidRDefault="007A3042" w:rsidP="00394117">
            <w:r w:rsidRPr="008345BA">
              <w:rPr>
                <w:lang w:eastAsia="sv-SE"/>
              </w:rPr>
              <w:t>../../</w:t>
            </w:r>
            <w:r w:rsidRPr="008345BA">
              <w:t>ReferredInformationType.id</w:t>
            </w:r>
          </w:p>
        </w:tc>
        <w:tc>
          <w:tcPr>
            <w:tcW w:w="2506" w:type="dxa"/>
          </w:tcPr>
          <w:p w14:paraId="596A440C" w14:textId="77777777" w:rsidR="007A3042" w:rsidRPr="008345BA" w:rsidRDefault="007A3042" w:rsidP="00394117">
            <w:r w:rsidRPr="008345BA">
              <w:t>IIType</w:t>
            </w:r>
          </w:p>
        </w:tc>
        <w:tc>
          <w:tcPr>
            <w:tcW w:w="2925" w:type="dxa"/>
          </w:tcPr>
          <w:p w14:paraId="5CC17180"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394117">
            <w:pPr>
              <w:rPr>
                <w:lang w:val="en-US"/>
              </w:rPr>
            </w:pPr>
            <w:r w:rsidRPr="008345BA">
              <w:rPr>
                <w:lang w:val="en-US"/>
              </w:rPr>
              <w:t>1</w:t>
            </w:r>
          </w:p>
        </w:tc>
      </w:tr>
      <w:tr w:rsidR="007A3042" w:rsidRPr="00AC5622" w14:paraId="71BA379A" w14:textId="77777777" w:rsidTr="00394117">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394117">
            <w:pPr>
              <w:rPr>
                <w:i/>
                <w:lang w:val="en-US"/>
              </w:rPr>
            </w:pPr>
            <w:r w:rsidRPr="00AC5622">
              <w:rPr>
                <w:i/>
                <w:lang w:val="en-US"/>
              </w:rPr>
              <w:t>1</w:t>
            </w:r>
          </w:p>
        </w:tc>
      </w:tr>
      <w:tr w:rsidR="007A3042" w:rsidRPr="00AC5622" w14:paraId="4F03090B" w14:textId="77777777" w:rsidTr="00394117">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394117">
            <w:pPr>
              <w:rPr>
                <w:i/>
                <w:lang w:val="en-US"/>
              </w:rPr>
            </w:pPr>
            <w:r w:rsidRPr="00AC5622">
              <w:rPr>
                <w:i/>
                <w:lang w:val="en-US"/>
              </w:rPr>
              <w:t>1</w:t>
            </w:r>
          </w:p>
        </w:tc>
      </w:tr>
      <w:tr w:rsidR="007A3042" w:rsidRPr="008345BA" w14:paraId="72310A76" w14:textId="77777777" w:rsidTr="00394117">
        <w:tc>
          <w:tcPr>
            <w:tcW w:w="2474" w:type="dxa"/>
          </w:tcPr>
          <w:p w14:paraId="427EB7A6" w14:textId="77777777" w:rsidR="007A3042" w:rsidRPr="008345BA" w:rsidRDefault="007A3042" w:rsidP="00394117">
            <w:r w:rsidRPr="008345BA">
              <w:rPr>
                <w:lang w:eastAsia="sv-SE"/>
              </w:rPr>
              <w:t>../../</w:t>
            </w:r>
            <w:r w:rsidRPr="008345BA">
              <w:t>ReferredInformationType.time</w:t>
            </w:r>
          </w:p>
        </w:tc>
        <w:tc>
          <w:tcPr>
            <w:tcW w:w="2506" w:type="dxa"/>
          </w:tcPr>
          <w:p w14:paraId="12582E2E" w14:textId="77777777" w:rsidR="007A3042" w:rsidRPr="008345BA" w:rsidRDefault="007A3042" w:rsidP="00394117">
            <w:r w:rsidRPr="008345BA">
              <w:t>TimeStamp</w:t>
            </w:r>
          </w:p>
        </w:tc>
        <w:tc>
          <w:tcPr>
            <w:tcW w:w="2925" w:type="dxa"/>
          </w:tcPr>
          <w:p w14:paraId="5BF04A24"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394117">
            <w:r w:rsidRPr="008345BA">
              <w:t>1</w:t>
            </w:r>
          </w:p>
        </w:tc>
      </w:tr>
      <w:tr w:rsidR="007A3042" w:rsidRPr="008345BA" w14:paraId="0B679141" w14:textId="77777777" w:rsidTr="00394117">
        <w:tc>
          <w:tcPr>
            <w:tcW w:w="2474" w:type="dxa"/>
          </w:tcPr>
          <w:p w14:paraId="5E6B5796" w14:textId="77777777" w:rsidR="007A3042" w:rsidRPr="008345BA" w:rsidRDefault="007A3042" w:rsidP="00394117">
            <w:r w:rsidRPr="008345BA">
              <w:rPr>
                <w:lang w:eastAsia="sv-SE"/>
              </w:rPr>
              <w:t>../../</w:t>
            </w:r>
            <w:r w:rsidRPr="008345BA">
              <w:t>ReferredInformationType.urn</w:t>
            </w:r>
          </w:p>
        </w:tc>
        <w:tc>
          <w:tcPr>
            <w:tcW w:w="2506" w:type="dxa"/>
          </w:tcPr>
          <w:p w14:paraId="570C061C" w14:textId="77777777" w:rsidR="007A3042" w:rsidRPr="008345BA" w:rsidRDefault="007A3042" w:rsidP="00394117">
            <w:r w:rsidRPr="008345BA">
              <w:t>URN</w:t>
            </w:r>
          </w:p>
        </w:tc>
        <w:tc>
          <w:tcPr>
            <w:tcW w:w="2925" w:type="dxa"/>
          </w:tcPr>
          <w:p w14:paraId="03533A3D"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394117">
            <w:pPr>
              <w:rPr>
                <w:rFonts w:cs="Arial"/>
              </w:rPr>
            </w:pPr>
          </w:p>
          <w:p w14:paraId="06118DE8"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394117">
            <w:pPr>
              <w:rPr>
                <w:rFonts w:eastAsia="Arial Unicode MS" w:cs="Arial"/>
                <w:color w:val="000000"/>
                <w:lang w:val="en-US"/>
              </w:rPr>
            </w:pPr>
          </w:p>
          <w:p w14:paraId="74D2DE8C"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394117">
            <w:pPr>
              <w:rPr>
                <w:lang w:val="en-US"/>
              </w:rPr>
            </w:pPr>
            <w:r w:rsidRPr="008345BA">
              <w:rPr>
                <w:lang w:val="en-US"/>
              </w:rPr>
              <w:t>1</w:t>
            </w:r>
          </w:p>
        </w:tc>
      </w:tr>
      <w:tr w:rsidR="007A3042" w:rsidRPr="008345BA" w14:paraId="4A4686AB" w14:textId="77777777" w:rsidTr="00394117">
        <w:tc>
          <w:tcPr>
            <w:tcW w:w="2474" w:type="dxa"/>
            <w:shd w:val="clear" w:color="auto" w:fill="D9D9D9" w:themeFill="background1" w:themeFillShade="D9"/>
          </w:tcPr>
          <w:p w14:paraId="1F3C29B5" w14:textId="77777777" w:rsidR="007A3042" w:rsidRPr="008345BA" w:rsidRDefault="007A3042" w:rsidP="00394117">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394117">
            <w:r w:rsidRPr="008345BA">
              <w:t>InformationOwnerType</w:t>
            </w:r>
          </w:p>
        </w:tc>
        <w:tc>
          <w:tcPr>
            <w:tcW w:w="2925" w:type="dxa"/>
            <w:shd w:val="clear" w:color="auto" w:fill="D9D9D9" w:themeFill="background1" w:themeFillShade="D9"/>
          </w:tcPr>
          <w:p w14:paraId="690A44FC" w14:textId="77777777" w:rsidR="007A3042" w:rsidRPr="008345BA" w:rsidRDefault="007A3042" w:rsidP="00394117"/>
        </w:tc>
        <w:tc>
          <w:tcPr>
            <w:tcW w:w="1617" w:type="dxa"/>
            <w:shd w:val="clear" w:color="auto" w:fill="D9D9D9" w:themeFill="background1" w:themeFillShade="D9"/>
          </w:tcPr>
          <w:p w14:paraId="4A05597A" w14:textId="77777777" w:rsidR="007A3042" w:rsidRPr="008345BA" w:rsidRDefault="007A3042" w:rsidP="00394117">
            <w:r w:rsidRPr="008345BA">
              <w:t>1</w:t>
            </w:r>
          </w:p>
        </w:tc>
      </w:tr>
      <w:tr w:rsidR="007A3042" w:rsidRPr="008345BA" w14:paraId="479A5B39" w14:textId="77777777" w:rsidTr="00394117">
        <w:tc>
          <w:tcPr>
            <w:tcW w:w="2474" w:type="dxa"/>
          </w:tcPr>
          <w:p w14:paraId="0EA936CD" w14:textId="77777777" w:rsidR="007A3042" w:rsidRPr="008345BA" w:rsidRDefault="007A3042" w:rsidP="00394117">
            <w:r w:rsidRPr="008345BA">
              <w:rPr>
                <w:lang w:eastAsia="sv-SE"/>
              </w:rPr>
              <w:t>../../../</w:t>
            </w:r>
            <w:r w:rsidRPr="008345BA">
              <w:t>InformationOwnerType.id</w:t>
            </w:r>
          </w:p>
        </w:tc>
        <w:tc>
          <w:tcPr>
            <w:tcW w:w="2506" w:type="dxa"/>
          </w:tcPr>
          <w:p w14:paraId="0CA80070" w14:textId="77777777" w:rsidR="007A3042" w:rsidRPr="008345BA" w:rsidRDefault="007A3042" w:rsidP="00394117">
            <w:r w:rsidRPr="008345BA">
              <w:t>IIType</w:t>
            </w:r>
          </w:p>
        </w:tc>
        <w:tc>
          <w:tcPr>
            <w:tcW w:w="2925" w:type="dxa"/>
          </w:tcPr>
          <w:p w14:paraId="24257160"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394117"/>
        </w:tc>
        <w:tc>
          <w:tcPr>
            <w:tcW w:w="1617" w:type="dxa"/>
          </w:tcPr>
          <w:p w14:paraId="51A87B98" w14:textId="77777777" w:rsidR="007A3042" w:rsidRPr="008345BA" w:rsidRDefault="007A3042" w:rsidP="00394117">
            <w:pPr>
              <w:rPr>
                <w:lang w:val="en-US"/>
              </w:rPr>
            </w:pPr>
            <w:r w:rsidRPr="008345BA">
              <w:rPr>
                <w:lang w:val="en-US"/>
              </w:rPr>
              <w:t>1</w:t>
            </w:r>
          </w:p>
        </w:tc>
      </w:tr>
      <w:tr w:rsidR="007A3042" w:rsidRPr="008345BA" w14:paraId="56BA07F3" w14:textId="77777777" w:rsidTr="00394117">
        <w:tc>
          <w:tcPr>
            <w:tcW w:w="2474" w:type="dxa"/>
          </w:tcPr>
          <w:p w14:paraId="07AA6DD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394117">
            <w:r>
              <w:t>String</w:t>
            </w:r>
          </w:p>
        </w:tc>
        <w:tc>
          <w:tcPr>
            <w:tcW w:w="2925" w:type="dxa"/>
          </w:tcPr>
          <w:p w14:paraId="6684321A"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394117">
            <w:pPr>
              <w:rPr>
                <w:lang w:val="en-US"/>
              </w:rPr>
            </w:pPr>
          </w:p>
        </w:tc>
      </w:tr>
      <w:tr w:rsidR="007A3042" w:rsidRPr="008345BA" w14:paraId="4E5AE338" w14:textId="77777777" w:rsidTr="00394117">
        <w:tc>
          <w:tcPr>
            <w:tcW w:w="2474" w:type="dxa"/>
          </w:tcPr>
          <w:p w14:paraId="39CFE0CD" w14:textId="77777777" w:rsidR="007A3042" w:rsidRPr="008345BA" w:rsidRDefault="007A3042" w:rsidP="00394117">
            <w:pPr>
              <w:rPr>
                <w:lang w:eastAsia="sv-SE"/>
              </w:rPr>
            </w:pPr>
            <w:r w:rsidRPr="008345BA">
              <w:rPr>
                <w:lang w:eastAsia="sv-SE"/>
              </w:rPr>
              <w:t>../../../</w:t>
            </w:r>
            <w:r w:rsidRPr="008345BA">
              <w:t>InformationOwne</w:t>
            </w:r>
            <w:r w:rsidRPr="008345BA">
              <w:lastRenderedPageBreak/>
              <w:t>rType.id</w:t>
            </w:r>
            <w:r>
              <w:t>.extension</w:t>
            </w:r>
          </w:p>
        </w:tc>
        <w:tc>
          <w:tcPr>
            <w:tcW w:w="2506" w:type="dxa"/>
          </w:tcPr>
          <w:p w14:paraId="76EFE50C" w14:textId="77777777" w:rsidR="007A3042" w:rsidRPr="008345BA" w:rsidRDefault="007A3042" w:rsidP="00394117">
            <w:r>
              <w:lastRenderedPageBreak/>
              <w:t>String</w:t>
            </w:r>
          </w:p>
        </w:tc>
        <w:tc>
          <w:tcPr>
            <w:tcW w:w="2925" w:type="dxa"/>
          </w:tcPr>
          <w:p w14:paraId="6C32EF9F" w14:textId="77777777" w:rsidR="007A3042" w:rsidRPr="008345BA" w:rsidRDefault="007A3042" w:rsidP="00394117">
            <w:pPr>
              <w:rPr>
                <w:rFonts w:cs="Arial"/>
              </w:rPr>
            </w:pPr>
            <w:r>
              <w:rPr>
                <w:rFonts w:cs="Arial"/>
              </w:rPr>
              <w:t>Extension sätts till den HSA-</w:t>
            </w:r>
            <w:r>
              <w:rPr>
                <w:rFonts w:cs="Arial"/>
              </w:rPr>
              <w:lastRenderedPageBreak/>
              <w:t>id för aktuell vårdgivare</w:t>
            </w:r>
          </w:p>
        </w:tc>
        <w:tc>
          <w:tcPr>
            <w:tcW w:w="1617" w:type="dxa"/>
          </w:tcPr>
          <w:p w14:paraId="791FA71C" w14:textId="77777777" w:rsidR="007A3042" w:rsidRPr="006701F1" w:rsidRDefault="007A3042" w:rsidP="00394117"/>
        </w:tc>
      </w:tr>
      <w:tr w:rsidR="007A3042" w:rsidRPr="008345BA" w14:paraId="0F16A0F4" w14:textId="77777777" w:rsidTr="00394117">
        <w:tc>
          <w:tcPr>
            <w:tcW w:w="2474" w:type="dxa"/>
            <w:shd w:val="clear" w:color="auto" w:fill="D9D9D9" w:themeFill="background1" w:themeFillShade="D9"/>
          </w:tcPr>
          <w:p w14:paraId="0FCBB38A" w14:textId="77777777" w:rsidR="007A3042" w:rsidRPr="008345BA" w:rsidRDefault="007A3042" w:rsidP="00394117">
            <w:pPr>
              <w:rPr>
                <w:lang w:val="en-GB"/>
              </w:rPr>
            </w:pPr>
            <w:r w:rsidRPr="008345BA">
              <w:rPr>
                <w:lang w:val="en-US" w:eastAsia="sv-SE"/>
              </w:rPr>
              <w:lastRenderedPageBreak/>
              <w:t>performerRole</w:t>
            </w:r>
          </w:p>
        </w:tc>
        <w:tc>
          <w:tcPr>
            <w:tcW w:w="2506" w:type="dxa"/>
            <w:shd w:val="clear" w:color="auto" w:fill="D9D9D9" w:themeFill="background1" w:themeFillShade="D9"/>
          </w:tcPr>
          <w:p w14:paraId="14B36098"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394117">
            <w:pPr>
              <w:rPr>
                <w:lang w:val="en-US"/>
              </w:rPr>
            </w:pPr>
          </w:p>
        </w:tc>
        <w:tc>
          <w:tcPr>
            <w:tcW w:w="1617" w:type="dxa"/>
            <w:shd w:val="clear" w:color="auto" w:fill="D9D9D9" w:themeFill="background1" w:themeFillShade="D9"/>
          </w:tcPr>
          <w:p w14:paraId="0BE29910" w14:textId="77777777" w:rsidR="007A3042" w:rsidRPr="008345BA" w:rsidRDefault="007A3042" w:rsidP="00394117">
            <w:pPr>
              <w:rPr>
                <w:lang w:val="en-US"/>
              </w:rPr>
            </w:pPr>
            <w:r w:rsidRPr="008345BA">
              <w:rPr>
                <w:lang w:val="en-US"/>
              </w:rPr>
              <w:t>1</w:t>
            </w:r>
          </w:p>
        </w:tc>
      </w:tr>
      <w:tr w:rsidR="007A3042" w:rsidRPr="008345BA" w14:paraId="3E9BF27E" w14:textId="77777777" w:rsidTr="00394117">
        <w:tc>
          <w:tcPr>
            <w:tcW w:w="2474" w:type="dxa"/>
          </w:tcPr>
          <w:p w14:paraId="72297592"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394117">
            <w:pPr>
              <w:rPr>
                <w:lang w:val="en-US"/>
              </w:rPr>
            </w:pPr>
            <w:r w:rsidRPr="008345BA">
              <w:rPr>
                <w:lang w:val="en-US"/>
              </w:rPr>
              <w:t>IIType</w:t>
            </w:r>
          </w:p>
        </w:tc>
        <w:tc>
          <w:tcPr>
            <w:tcW w:w="2925" w:type="dxa"/>
          </w:tcPr>
          <w:p w14:paraId="2DB6AF08" w14:textId="77777777" w:rsidR="007A3042" w:rsidRDefault="007A3042" w:rsidP="00394117">
            <w:r w:rsidRPr="008345BA">
              <w:t xml:space="preserve">Personens identitet av utförarrollen som är unik inom källsystemet. </w:t>
            </w:r>
          </w:p>
          <w:p w14:paraId="54657F4D" w14:textId="77777777" w:rsidR="007A3042" w:rsidRDefault="007A3042" w:rsidP="00394117"/>
          <w:p w14:paraId="54D18C0E" w14:textId="77777777" w:rsidR="007A3042" w:rsidRDefault="007A3042" w:rsidP="00394117">
            <w:r>
              <w:t>Lämnas tomt ifall</w:t>
            </w:r>
            <w:r w:rsidRPr="008345BA">
              <w:t xml:space="preserve"> observationen utförs av pat</w:t>
            </w:r>
            <w:r>
              <w:t>ienten själv eller annan person</w:t>
            </w:r>
          </w:p>
          <w:p w14:paraId="05F6E22F" w14:textId="77777777" w:rsidR="007A3042" w:rsidRDefault="007A3042" w:rsidP="00394117"/>
          <w:p w14:paraId="6B4FEA88"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394117">
            <w:r w:rsidRPr="008345BA">
              <w:t>0..1</w:t>
            </w:r>
          </w:p>
        </w:tc>
      </w:tr>
      <w:tr w:rsidR="007A3042" w:rsidRPr="00612528" w14:paraId="797CD0DD" w14:textId="77777777" w:rsidTr="00394117">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394117">
            <w:pPr>
              <w:rPr>
                <w:i/>
              </w:rPr>
            </w:pPr>
            <w:r w:rsidRPr="00612528">
              <w:rPr>
                <w:i/>
              </w:rPr>
              <w:t>1</w:t>
            </w:r>
          </w:p>
        </w:tc>
      </w:tr>
      <w:tr w:rsidR="007A3042" w:rsidRPr="00612528" w14:paraId="30FC21B2" w14:textId="77777777" w:rsidTr="00394117">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394117">
            <w:pPr>
              <w:rPr>
                <w:i/>
              </w:rPr>
            </w:pPr>
            <w:r w:rsidRPr="00612528">
              <w:rPr>
                <w:i/>
              </w:rPr>
              <w:t>1</w:t>
            </w:r>
          </w:p>
        </w:tc>
      </w:tr>
      <w:tr w:rsidR="007A3042" w:rsidRPr="008345BA" w14:paraId="56ECDE8C" w14:textId="77777777" w:rsidTr="00394117">
        <w:tc>
          <w:tcPr>
            <w:tcW w:w="2474" w:type="dxa"/>
          </w:tcPr>
          <w:p w14:paraId="53A5769D" w14:textId="77777777" w:rsidR="007A3042" w:rsidRPr="008345BA" w:rsidRDefault="007A3042" w:rsidP="00394117">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394117">
            <w:r w:rsidRPr="008345BA">
              <w:t>CVType</w:t>
            </w:r>
          </w:p>
        </w:tc>
        <w:tc>
          <w:tcPr>
            <w:tcW w:w="2925" w:type="dxa"/>
          </w:tcPr>
          <w:p w14:paraId="3FCEE4F7" w14:textId="77777777" w:rsidR="007A3042" w:rsidRPr="008345BA" w:rsidRDefault="007A3042" w:rsidP="00394117">
            <w:r w:rsidRPr="008345BA">
              <w:t>Beskriver utförarens roll.</w:t>
            </w:r>
          </w:p>
        </w:tc>
        <w:tc>
          <w:tcPr>
            <w:tcW w:w="1617" w:type="dxa"/>
          </w:tcPr>
          <w:p w14:paraId="7F32B23E" w14:textId="77777777" w:rsidR="007A3042" w:rsidRPr="008345BA" w:rsidRDefault="007A3042" w:rsidP="00394117">
            <w:r w:rsidRPr="008345BA">
              <w:t>1</w:t>
            </w:r>
          </w:p>
        </w:tc>
      </w:tr>
      <w:tr w:rsidR="007A3042" w:rsidRPr="000B3601" w14:paraId="3B429843" w14:textId="77777777" w:rsidTr="00394117">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394117">
            <w:pPr>
              <w:rPr>
                <w:i/>
              </w:rPr>
            </w:pPr>
            <w:r w:rsidRPr="000B3601">
              <w:rPr>
                <w:i/>
              </w:rPr>
              <w:t>1</w:t>
            </w:r>
          </w:p>
        </w:tc>
      </w:tr>
      <w:tr w:rsidR="007A3042" w:rsidRPr="000B3601" w14:paraId="050D1BC9" w14:textId="77777777" w:rsidTr="00394117">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394117">
            <w:pPr>
              <w:rPr>
                <w:i/>
              </w:rPr>
            </w:pPr>
            <w:r w:rsidRPr="000B3601">
              <w:rPr>
                <w:i/>
              </w:rPr>
              <w:t>1</w:t>
            </w:r>
          </w:p>
        </w:tc>
      </w:tr>
      <w:tr w:rsidR="007A3042" w:rsidRPr="000B3601" w14:paraId="5E1B28F0" w14:textId="77777777" w:rsidTr="00394117">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394117">
            <w:pPr>
              <w:rPr>
                <w:i/>
              </w:rPr>
            </w:pPr>
            <w:r w:rsidRPr="000B3601">
              <w:rPr>
                <w:i/>
              </w:rPr>
              <w:t>0..1</w:t>
            </w:r>
          </w:p>
        </w:tc>
      </w:tr>
      <w:tr w:rsidR="007A3042" w:rsidRPr="000B3601" w14:paraId="39C849C9" w14:textId="77777777" w:rsidTr="00394117">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394117">
            <w:pPr>
              <w:rPr>
                <w:i/>
              </w:rPr>
            </w:pPr>
            <w:r w:rsidRPr="000B3601">
              <w:rPr>
                <w:i/>
              </w:rPr>
              <w:t>0..1</w:t>
            </w:r>
          </w:p>
        </w:tc>
      </w:tr>
      <w:tr w:rsidR="007A3042" w:rsidRPr="000B3601" w14:paraId="67B17B5F" w14:textId="77777777" w:rsidTr="00394117">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394117">
            <w:pPr>
              <w:rPr>
                <w:i/>
              </w:rPr>
            </w:pPr>
            <w:r w:rsidRPr="000B3601">
              <w:rPr>
                <w:i/>
              </w:rPr>
              <w:t>0..1</w:t>
            </w:r>
          </w:p>
        </w:tc>
      </w:tr>
      <w:tr w:rsidR="007A3042" w:rsidRPr="008345BA" w14:paraId="68A2774B"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394117">
            <w:r w:rsidRPr="008345BA">
              <w:t>0..1</w:t>
            </w:r>
          </w:p>
        </w:tc>
      </w:tr>
      <w:tr w:rsidR="007A3042" w:rsidRPr="008345BA" w14:paraId="56D4278A" w14:textId="77777777" w:rsidTr="00394117">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394117">
            <w:r w:rsidRPr="008345BA">
              <w:t xml:space="preserve">Personens identitet av utförarrollen som är unik inom källsystemet. </w:t>
            </w:r>
          </w:p>
          <w:p w14:paraId="6FC26DD8" w14:textId="77777777" w:rsidR="007A3042" w:rsidRDefault="007A3042" w:rsidP="00394117"/>
          <w:p w14:paraId="10FCF0DB" w14:textId="77777777" w:rsidR="007A3042" w:rsidRDefault="007A3042" w:rsidP="00394117">
            <w:r w:rsidRPr="008345BA">
              <w:t>Personnummer</w:t>
            </w:r>
            <w:r>
              <w:t>/reservnummer/samordningsnummer</w:t>
            </w:r>
            <w:r w:rsidRPr="008345BA">
              <w:t xml:space="preserve"> ifall </w:t>
            </w:r>
            <w:r w:rsidRPr="008345BA">
              <w:lastRenderedPageBreak/>
              <w:t>observationen utförs av patienten själv eller annan person</w:t>
            </w:r>
            <w:r>
              <w:t xml:space="preserve">. </w:t>
            </w:r>
          </w:p>
          <w:p w14:paraId="52B0BEED" w14:textId="77777777" w:rsidR="007A3042" w:rsidRDefault="007A3042" w:rsidP="00394117"/>
          <w:p w14:paraId="61995ADE"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394117">
            <w:r w:rsidRPr="008345BA">
              <w:lastRenderedPageBreak/>
              <w:t>0..1</w:t>
            </w:r>
          </w:p>
        </w:tc>
      </w:tr>
      <w:tr w:rsidR="007A3042" w:rsidRPr="0012437B" w14:paraId="730213DD" w14:textId="77777777" w:rsidTr="00394117">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394117">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394117">
            <w:pPr>
              <w:rPr>
                <w:i/>
              </w:rPr>
            </w:pPr>
            <w:r w:rsidRPr="0012437B">
              <w:rPr>
                <w:i/>
              </w:rPr>
              <w:t>KV OID för typ av identifierare:</w:t>
            </w:r>
          </w:p>
          <w:p w14:paraId="53E1F7FE" w14:textId="77777777" w:rsidR="007A3042" w:rsidRPr="0012437B" w:rsidRDefault="007A3042" w:rsidP="00394117">
            <w:pPr>
              <w:rPr>
                <w:i/>
              </w:rPr>
            </w:pPr>
          </w:p>
          <w:p w14:paraId="1EF3B467"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394117">
            <w:pPr>
              <w:rPr>
                <w:i/>
              </w:rPr>
            </w:pPr>
            <w:r w:rsidRPr="0012437B">
              <w:rPr>
                <w:i/>
              </w:rPr>
              <w:t>För nationella reservnummer (1.2.752.129.2.1.3.2).</w:t>
            </w:r>
          </w:p>
          <w:p w14:paraId="1C1602F8" w14:textId="77777777" w:rsidR="007A3042" w:rsidRPr="0012437B" w:rsidRDefault="007A3042" w:rsidP="00394117">
            <w:pPr>
              <w:rPr>
                <w:i/>
              </w:rPr>
            </w:pPr>
          </w:p>
          <w:p w14:paraId="137C93E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394117">
            <w:pPr>
              <w:rPr>
                <w:i/>
              </w:rPr>
            </w:pPr>
            <w:r w:rsidRPr="0012437B">
              <w:rPr>
                <w:i/>
              </w:rPr>
              <w:t>1</w:t>
            </w:r>
          </w:p>
        </w:tc>
      </w:tr>
      <w:tr w:rsidR="007A3042" w:rsidRPr="0012437B" w14:paraId="4A0D2693" w14:textId="77777777" w:rsidTr="00394117">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394117">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394117">
            <w:pPr>
              <w:rPr>
                <w:i/>
              </w:rPr>
            </w:pPr>
            <w:r>
              <w:rPr>
                <w:i/>
              </w:rPr>
              <w:t>Personnummer/globalt reservnummer/</w:t>
            </w:r>
            <w:r w:rsidRPr="00FE0141">
              <w:rPr>
                <w:i/>
              </w:rPr>
              <w:t>samordningsnummer</w:t>
            </w:r>
            <w:r>
              <w:rPr>
                <w:i/>
              </w:rPr>
              <w:t>.</w:t>
            </w:r>
          </w:p>
          <w:p w14:paraId="444C17D3" w14:textId="77777777" w:rsidR="007A3042" w:rsidRDefault="007A3042" w:rsidP="00394117">
            <w:pPr>
              <w:rPr>
                <w:i/>
              </w:rPr>
            </w:pPr>
          </w:p>
          <w:p w14:paraId="363AE15B"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394117">
            <w:pPr>
              <w:rPr>
                <w:i/>
              </w:rPr>
            </w:pPr>
            <w:r w:rsidRPr="0012437B">
              <w:rPr>
                <w:i/>
              </w:rPr>
              <w:t>1</w:t>
            </w:r>
          </w:p>
        </w:tc>
      </w:tr>
      <w:tr w:rsidR="007A3042" w:rsidRPr="008345BA" w14:paraId="0F6C2758" w14:textId="77777777" w:rsidTr="00394117">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394117">
            <w:r w:rsidRPr="008345BA">
              <w:t>0..1</w:t>
            </w:r>
          </w:p>
        </w:tc>
      </w:tr>
      <w:tr w:rsidR="007A3042" w:rsidRPr="008345BA" w14:paraId="3A0DFBC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394117">
            <w:r w:rsidRPr="008345BA">
              <w:t>0..1</w:t>
            </w:r>
          </w:p>
        </w:tc>
      </w:tr>
      <w:tr w:rsidR="007A3042" w:rsidRPr="008345BA" w14:paraId="0144E550" w14:textId="77777777" w:rsidTr="00394117">
        <w:tc>
          <w:tcPr>
            <w:tcW w:w="2474" w:type="dxa"/>
          </w:tcPr>
          <w:p w14:paraId="45801552" w14:textId="77777777" w:rsidR="007A3042" w:rsidRPr="008345BA" w:rsidRDefault="007A3042" w:rsidP="00394117">
            <w:r w:rsidRPr="008345BA">
              <w:rPr>
                <w:lang w:eastAsia="sv-SE"/>
              </w:rPr>
              <w:t>../../CareUnitType.id</w:t>
            </w:r>
          </w:p>
        </w:tc>
        <w:tc>
          <w:tcPr>
            <w:tcW w:w="2506" w:type="dxa"/>
          </w:tcPr>
          <w:p w14:paraId="5DBECE71" w14:textId="77777777" w:rsidR="007A3042" w:rsidRPr="008345BA" w:rsidRDefault="007A3042" w:rsidP="00394117">
            <w:r w:rsidRPr="008345BA">
              <w:t>IIType</w:t>
            </w:r>
          </w:p>
        </w:tc>
        <w:tc>
          <w:tcPr>
            <w:tcW w:w="2925" w:type="dxa"/>
          </w:tcPr>
          <w:p w14:paraId="7C02B537"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394117">
            <w:r w:rsidRPr="008345BA">
              <w:t>1</w:t>
            </w:r>
          </w:p>
        </w:tc>
      </w:tr>
      <w:tr w:rsidR="007A3042" w:rsidRPr="0012437B" w14:paraId="4FC480AA" w14:textId="77777777" w:rsidTr="00394117">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394117">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394117">
            <w:pPr>
              <w:rPr>
                <w:rFonts w:cs="Arial"/>
                <w:i/>
              </w:rPr>
            </w:pPr>
            <w:r w:rsidRPr="0012437B">
              <w:rPr>
                <w:rFonts w:cs="Arial"/>
                <w:i/>
              </w:rPr>
              <w:t>Root blir då</w:t>
            </w:r>
          </w:p>
          <w:p w14:paraId="6D8146C0"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394117">
            <w:pPr>
              <w:rPr>
                <w:i/>
              </w:rPr>
            </w:pPr>
            <w:r w:rsidRPr="0012437B">
              <w:rPr>
                <w:i/>
              </w:rPr>
              <w:t>1</w:t>
            </w:r>
          </w:p>
        </w:tc>
      </w:tr>
      <w:tr w:rsidR="007A3042" w:rsidRPr="0012437B" w14:paraId="29858241" w14:textId="77777777" w:rsidTr="00394117">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394117">
            <w:pPr>
              <w:rPr>
                <w:i/>
              </w:rPr>
            </w:pPr>
            <w:r w:rsidRPr="0012437B">
              <w:rPr>
                <w:i/>
              </w:rPr>
              <w:t>1</w:t>
            </w:r>
          </w:p>
        </w:tc>
      </w:tr>
      <w:tr w:rsidR="007A3042" w:rsidRPr="008345BA" w14:paraId="5D1EF896" w14:textId="77777777" w:rsidTr="00394117">
        <w:tc>
          <w:tcPr>
            <w:tcW w:w="2474" w:type="dxa"/>
          </w:tcPr>
          <w:p w14:paraId="01E2C64B" w14:textId="77777777" w:rsidR="007A3042" w:rsidRPr="008345BA" w:rsidRDefault="007A3042" w:rsidP="00394117">
            <w:r w:rsidRPr="008345BA">
              <w:rPr>
                <w:lang w:eastAsia="sv-SE"/>
              </w:rPr>
              <w:t>../../CareUnitType.name</w:t>
            </w:r>
          </w:p>
        </w:tc>
        <w:tc>
          <w:tcPr>
            <w:tcW w:w="2506" w:type="dxa"/>
          </w:tcPr>
          <w:p w14:paraId="73DDD414" w14:textId="77777777" w:rsidR="007A3042" w:rsidRPr="008345BA" w:rsidRDefault="007A3042" w:rsidP="00394117">
            <w:r w:rsidRPr="008345BA">
              <w:t>String</w:t>
            </w:r>
          </w:p>
        </w:tc>
        <w:tc>
          <w:tcPr>
            <w:tcW w:w="2925" w:type="dxa"/>
          </w:tcPr>
          <w:p w14:paraId="201E033F" w14:textId="77777777" w:rsidR="007A3042" w:rsidRPr="008345BA" w:rsidRDefault="007A3042" w:rsidP="00394117">
            <w:r w:rsidRPr="008345BA">
              <w:rPr>
                <w:rFonts w:cs="Arial"/>
              </w:rPr>
              <w:t>Vårdenhetens namn till vilken observationen är knuten.</w:t>
            </w:r>
          </w:p>
        </w:tc>
        <w:tc>
          <w:tcPr>
            <w:tcW w:w="1617" w:type="dxa"/>
          </w:tcPr>
          <w:p w14:paraId="3A6F5BBB" w14:textId="77777777" w:rsidR="007A3042" w:rsidRPr="008345BA" w:rsidRDefault="007A3042" w:rsidP="00394117">
            <w:r w:rsidRPr="008345BA">
              <w:t>0..1</w:t>
            </w:r>
          </w:p>
        </w:tc>
      </w:tr>
      <w:tr w:rsidR="007A3042" w:rsidRPr="008345BA" w14:paraId="6740A70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394117">
            <w:r w:rsidRPr="000D2F72">
              <w:t>1</w:t>
            </w:r>
          </w:p>
        </w:tc>
      </w:tr>
      <w:tr w:rsidR="007A3042" w:rsidRPr="008345BA" w14:paraId="49CFB7DA" w14:textId="77777777" w:rsidTr="00394117">
        <w:tc>
          <w:tcPr>
            <w:tcW w:w="2474" w:type="dxa"/>
          </w:tcPr>
          <w:p w14:paraId="36558DD1" w14:textId="77777777" w:rsidR="007A3042" w:rsidRPr="00B75512" w:rsidRDefault="007A3042" w:rsidP="00394117">
            <w:r>
              <w:rPr>
                <w:lang w:eastAsia="sv-SE"/>
              </w:rPr>
              <w:t>../../../</w:t>
            </w:r>
            <w:r>
              <w:t>CareGiverType</w:t>
            </w:r>
            <w:r>
              <w:rPr>
                <w:lang w:eastAsia="sv-SE"/>
              </w:rPr>
              <w:t>.id</w:t>
            </w:r>
          </w:p>
        </w:tc>
        <w:tc>
          <w:tcPr>
            <w:tcW w:w="2506" w:type="dxa"/>
          </w:tcPr>
          <w:p w14:paraId="0B2E5A94" w14:textId="77777777" w:rsidR="007A3042" w:rsidRPr="00B75512" w:rsidRDefault="007A3042" w:rsidP="00394117">
            <w:r w:rsidRPr="00B75512">
              <w:t>IIType</w:t>
            </w:r>
          </w:p>
        </w:tc>
        <w:tc>
          <w:tcPr>
            <w:tcW w:w="2925" w:type="dxa"/>
          </w:tcPr>
          <w:p w14:paraId="0C559677"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394117">
            <w:r w:rsidRPr="00B75512">
              <w:t>1</w:t>
            </w:r>
          </w:p>
        </w:tc>
      </w:tr>
      <w:tr w:rsidR="007A3042" w:rsidRPr="00715592" w14:paraId="2E4147CD" w14:textId="77777777" w:rsidTr="00394117">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394117">
            <w:pPr>
              <w:rPr>
                <w:rFonts w:cs="Arial"/>
                <w:i/>
              </w:rPr>
            </w:pPr>
            <w:r w:rsidRPr="00715592">
              <w:rPr>
                <w:rFonts w:cs="Arial"/>
                <w:i/>
              </w:rPr>
              <w:t>Root blir då</w:t>
            </w:r>
          </w:p>
          <w:p w14:paraId="7B830FF0"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394117">
            <w:pPr>
              <w:rPr>
                <w:i/>
              </w:rPr>
            </w:pPr>
            <w:r w:rsidRPr="00715592">
              <w:rPr>
                <w:i/>
              </w:rPr>
              <w:t>1</w:t>
            </w:r>
          </w:p>
        </w:tc>
      </w:tr>
      <w:tr w:rsidR="007A3042" w:rsidRPr="00715592" w14:paraId="7B28D02B" w14:textId="77777777" w:rsidTr="00394117">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394117">
            <w:pPr>
              <w:rPr>
                <w:i/>
              </w:rPr>
            </w:pPr>
            <w:r w:rsidRPr="00715592">
              <w:rPr>
                <w:i/>
              </w:rPr>
              <w:t>1</w:t>
            </w:r>
          </w:p>
        </w:tc>
      </w:tr>
      <w:tr w:rsidR="007A3042" w:rsidRPr="008345BA" w14:paraId="576079FF" w14:textId="77777777" w:rsidTr="00394117">
        <w:tc>
          <w:tcPr>
            <w:tcW w:w="2474" w:type="dxa"/>
          </w:tcPr>
          <w:p w14:paraId="67C701BF" w14:textId="77777777" w:rsidR="007A3042" w:rsidRPr="00B75512" w:rsidRDefault="007A3042" w:rsidP="00394117">
            <w:r>
              <w:rPr>
                <w:lang w:eastAsia="sv-SE"/>
              </w:rPr>
              <w:t>../../ ../</w:t>
            </w:r>
            <w:r>
              <w:t>CareGiverType</w:t>
            </w:r>
            <w:r>
              <w:rPr>
                <w:lang w:eastAsia="sv-SE"/>
              </w:rPr>
              <w:t>.name</w:t>
            </w:r>
          </w:p>
        </w:tc>
        <w:tc>
          <w:tcPr>
            <w:tcW w:w="2506" w:type="dxa"/>
          </w:tcPr>
          <w:p w14:paraId="589AED9A" w14:textId="77777777" w:rsidR="007A3042" w:rsidRPr="00B75512" w:rsidRDefault="007A3042" w:rsidP="00394117">
            <w:r>
              <w:t>String</w:t>
            </w:r>
          </w:p>
        </w:tc>
        <w:tc>
          <w:tcPr>
            <w:tcW w:w="2925" w:type="dxa"/>
          </w:tcPr>
          <w:p w14:paraId="4A9A1864"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394117">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44" w:name="_Toc398042093"/>
      <w:bookmarkStart w:id="145" w:name="_Toc398555863"/>
      <w:r>
        <w:t>Övriga regler</w:t>
      </w:r>
      <w:bookmarkEnd w:id="144"/>
      <w:bookmarkEnd w:id="145"/>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6" w:name="_Toc398042094"/>
      <w:bookmarkStart w:id="147" w:name="_Toc398555864"/>
      <w:r w:rsidRPr="00776D68">
        <w:t>Annan information om kontraktet</w:t>
      </w:r>
      <w:bookmarkEnd w:id="146"/>
      <w:bookmarkEnd w:id="147"/>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8" w:name="_Toc374962648"/>
      <w:bookmarkStart w:id="149" w:name="_Toc398042095"/>
      <w:bookmarkStart w:id="150" w:name="_Toc398555865"/>
      <w:r w:rsidRPr="00122981">
        <w:t>ProcessObservation</w:t>
      </w:r>
      <w:bookmarkEnd w:id="148"/>
      <w:bookmarkEnd w:id="149"/>
      <w:bookmarkEnd w:id="150"/>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51" w:name="_Toc369180398"/>
      <w:bookmarkStart w:id="152" w:name="_Toc371334461"/>
      <w:bookmarkStart w:id="153" w:name="_Toc374962649"/>
      <w:bookmarkStart w:id="154" w:name="_Toc398042096"/>
      <w:bookmarkStart w:id="155" w:name="_Toc398555866"/>
      <w:r w:rsidRPr="00122981">
        <w:t>Version</w:t>
      </w:r>
      <w:bookmarkEnd w:id="151"/>
      <w:bookmarkEnd w:id="152"/>
      <w:bookmarkEnd w:id="153"/>
      <w:bookmarkEnd w:id="154"/>
      <w:bookmarkEnd w:id="155"/>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6" w:name="_Toc369180404"/>
      <w:bookmarkStart w:id="157" w:name="_Toc371334462"/>
      <w:bookmarkStart w:id="158" w:name="_Toc374962650"/>
      <w:bookmarkStart w:id="159" w:name="_Toc398042097"/>
      <w:bookmarkStart w:id="160" w:name="_Toc398555867"/>
      <w:r w:rsidRPr="00122981">
        <w:t>Fältregler</w:t>
      </w:r>
      <w:bookmarkEnd w:id="156"/>
      <w:bookmarkEnd w:id="157"/>
      <w:bookmarkEnd w:id="158"/>
      <w:bookmarkEnd w:id="159"/>
      <w:bookmarkEnd w:id="160"/>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394117">
        <w:tc>
          <w:tcPr>
            <w:tcW w:w="2474" w:type="dxa"/>
            <w:shd w:val="clear" w:color="auto" w:fill="D9D9D9" w:themeFill="background1" w:themeFillShade="D9"/>
          </w:tcPr>
          <w:p w14:paraId="4DBACC97" w14:textId="77777777" w:rsidR="007A3042" w:rsidRPr="00F71DFD" w:rsidRDefault="007A3042" w:rsidP="00394117">
            <w:pPr>
              <w:rPr>
                <w:b/>
              </w:rPr>
            </w:pPr>
            <w:r w:rsidRPr="00F71DFD">
              <w:rPr>
                <w:b/>
              </w:rPr>
              <w:lastRenderedPageBreak/>
              <w:t>Namn</w:t>
            </w:r>
          </w:p>
        </w:tc>
        <w:tc>
          <w:tcPr>
            <w:tcW w:w="2506" w:type="dxa"/>
            <w:shd w:val="clear" w:color="auto" w:fill="D9D9D9" w:themeFill="background1" w:themeFillShade="D9"/>
          </w:tcPr>
          <w:p w14:paraId="124788B0" w14:textId="77777777" w:rsidR="007A3042" w:rsidRPr="00F71DFD" w:rsidRDefault="007A3042" w:rsidP="00394117">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394117">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394117">
            <w:pPr>
              <w:rPr>
                <w:b/>
              </w:rPr>
            </w:pPr>
            <w:r w:rsidRPr="00F71DFD">
              <w:rPr>
                <w:b/>
              </w:rPr>
              <w:t>Kardinalitet</w:t>
            </w:r>
          </w:p>
        </w:tc>
      </w:tr>
      <w:tr w:rsidR="007A3042" w:rsidRPr="00F71DFD" w14:paraId="7A3CDE2C" w14:textId="77777777" w:rsidTr="00394117">
        <w:tc>
          <w:tcPr>
            <w:tcW w:w="2474" w:type="dxa"/>
          </w:tcPr>
          <w:p w14:paraId="622AA204" w14:textId="77777777" w:rsidR="007A3042" w:rsidRPr="00F71DFD" w:rsidRDefault="007A3042" w:rsidP="00394117">
            <w:pPr>
              <w:rPr>
                <w:b/>
              </w:rPr>
            </w:pPr>
            <w:r>
              <w:rPr>
                <w:b/>
              </w:rPr>
              <w:t>Begäran</w:t>
            </w:r>
          </w:p>
        </w:tc>
        <w:tc>
          <w:tcPr>
            <w:tcW w:w="2506" w:type="dxa"/>
          </w:tcPr>
          <w:p w14:paraId="1896504B" w14:textId="77777777" w:rsidR="007A3042" w:rsidRPr="00F71DFD" w:rsidRDefault="007A3042" w:rsidP="00394117">
            <w:pPr>
              <w:rPr>
                <w:b/>
              </w:rPr>
            </w:pPr>
          </w:p>
        </w:tc>
        <w:tc>
          <w:tcPr>
            <w:tcW w:w="2925" w:type="dxa"/>
          </w:tcPr>
          <w:p w14:paraId="599302BE" w14:textId="77777777" w:rsidR="007A3042" w:rsidRPr="00F71DFD" w:rsidRDefault="007A3042" w:rsidP="00394117">
            <w:pPr>
              <w:rPr>
                <w:b/>
              </w:rPr>
            </w:pPr>
          </w:p>
        </w:tc>
        <w:tc>
          <w:tcPr>
            <w:tcW w:w="1617" w:type="dxa"/>
          </w:tcPr>
          <w:p w14:paraId="77DD2762" w14:textId="77777777" w:rsidR="007A3042" w:rsidRPr="00F71DFD" w:rsidRDefault="007A3042" w:rsidP="00394117">
            <w:pPr>
              <w:rPr>
                <w:b/>
              </w:rPr>
            </w:pPr>
          </w:p>
        </w:tc>
      </w:tr>
      <w:tr w:rsidR="007A3042" w:rsidRPr="008345BA" w14:paraId="7BABE0B4" w14:textId="77777777" w:rsidTr="00394117">
        <w:tc>
          <w:tcPr>
            <w:tcW w:w="2474" w:type="dxa"/>
            <w:shd w:val="clear" w:color="auto" w:fill="D9D9D9" w:themeFill="background1" w:themeFillShade="D9"/>
          </w:tcPr>
          <w:p w14:paraId="0C243CB1" w14:textId="77777777" w:rsidR="007A3042" w:rsidRPr="00475CAA" w:rsidRDefault="007A3042" w:rsidP="00394117">
            <w:r>
              <w:rPr>
                <w:lang w:eastAsia="sv-SE"/>
              </w:rPr>
              <w:t>observation</w:t>
            </w:r>
          </w:p>
        </w:tc>
        <w:tc>
          <w:tcPr>
            <w:tcW w:w="2506" w:type="dxa"/>
            <w:shd w:val="clear" w:color="auto" w:fill="D9D9D9" w:themeFill="background1" w:themeFillShade="D9"/>
          </w:tcPr>
          <w:p w14:paraId="65390BC5" w14:textId="77777777" w:rsidR="007A3042" w:rsidRPr="00475CAA" w:rsidRDefault="007A3042" w:rsidP="00394117">
            <w:r w:rsidRPr="00475CAA">
              <w:t>ObservationType</w:t>
            </w:r>
          </w:p>
        </w:tc>
        <w:tc>
          <w:tcPr>
            <w:tcW w:w="2925" w:type="dxa"/>
            <w:shd w:val="clear" w:color="auto" w:fill="D9D9D9" w:themeFill="background1" w:themeFillShade="D9"/>
          </w:tcPr>
          <w:p w14:paraId="58856A9E" w14:textId="77777777" w:rsidR="007A3042" w:rsidRPr="008345BA" w:rsidRDefault="007A3042" w:rsidP="00394117"/>
        </w:tc>
        <w:tc>
          <w:tcPr>
            <w:tcW w:w="1617" w:type="dxa"/>
            <w:shd w:val="clear" w:color="auto" w:fill="D9D9D9" w:themeFill="background1" w:themeFillShade="D9"/>
          </w:tcPr>
          <w:p w14:paraId="11581860" w14:textId="77777777" w:rsidR="007A3042" w:rsidRPr="008345BA" w:rsidRDefault="007A3042" w:rsidP="00394117">
            <w:r>
              <w:t>1</w:t>
            </w:r>
          </w:p>
        </w:tc>
      </w:tr>
      <w:tr w:rsidR="007A3042" w:rsidRPr="008345BA" w14:paraId="1584EC1F" w14:textId="77777777" w:rsidTr="00394117">
        <w:tc>
          <w:tcPr>
            <w:tcW w:w="2474" w:type="dxa"/>
          </w:tcPr>
          <w:p w14:paraId="0BD864B0" w14:textId="77777777" w:rsidR="007A3042" w:rsidRPr="008345BA" w:rsidRDefault="007A3042" w:rsidP="00394117">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394117">
            <w:r w:rsidRPr="008345BA">
              <w:t>IIType</w:t>
            </w:r>
          </w:p>
        </w:tc>
        <w:tc>
          <w:tcPr>
            <w:tcW w:w="2925" w:type="dxa"/>
          </w:tcPr>
          <w:p w14:paraId="6DF834E7" w14:textId="77777777" w:rsidR="007A3042" w:rsidRDefault="007A3042" w:rsidP="00394117">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394117"/>
        </w:tc>
        <w:tc>
          <w:tcPr>
            <w:tcW w:w="1617" w:type="dxa"/>
          </w:tcPr>
          <w:p w14:paraId="6F4A6EAE" w14:textId="77777777" w:rsidR="007A3042" w:rsidRPr="008345BA" w:rsidRDefault="007A3042" w:rsidP="00394117">
            <w:r w:rsidRPr="008345BA">
              <w:t>1</w:t>
            </w:r>
          </w:p>
        </w:tc>
      </w:tr>
      <w:tr w:rsidR="007A3042" w:rsidRPr="009C3D19" w14:paraId="3CD79748" w14:textId="77777777" w:rsidTr="00394117">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394117">
            <w:pPr>
              <w:rPr>
                <w:rFonts w:cs="Arial"/>
                <w:i/>
              </w:rPr>
            </w:pPr>
            <w:r w:rsidRPr="009C3D19">
              <w:rPr>
                <w:rFonts w:cs="Arial"/>
                <w:i/>
              </w:rPr>
              <w:t>Root blir då</w:t>
            </w:r>
          </w:p>
          <w:p w14:paraId="6B51B2F5" w14:textId="77777777" w:rsidR="007A3042" w:rsidRPr="009C3D19" w:rsidRDefault="007A3042" w:rsidP="00394117">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394117">
            <w:pPr>
              <w:rPr>
                <w:i/>
              </w:rPr>
            </w:pPr>
            <w:r w:rsidRPr="009C3D19">
              <w:rPr>
                <w:i/>
              </w:rPr>
              <w:t>1</w:t>
            </w:r>
          </w:p>
        </w:tc>
      </w:tr>
      <w:tr w:rsidR="007A3042" w:rsidRPr="009C3D19" w14:paraId="6482BD99" w14:textId="77777777" w:rsidTr="00394117">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394117">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394117">
            <w:pPr>
              <w:rPr>
                <w:i/>
              </w:rPr>
            </w:pPr>
            <w:r w:rsidRPr="009C3D19">
              <w:rPr>
                <w:i/>
              </w:rPr>
              <w:t>1</w:t>
            </w:r>
          </w:p>
        </w:tc>
      </w:tr>
      <w:tr w:rsidR="007A3042" w:rsidRPr="008345BA" w14:paraId="63CDC52F" w14:textId="77777777" w:rsidTr="00394117">
        <w:tc>
          <w:tcPr>
            <w:tcW w:w="2474" w:type="dxa"/>
          </w:tcPr>
          <w:p w14:paraId="06B08BB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394117">
            <w:r w:rsidRPr="008345BA">
              <w:t>CVType</w:t>
            </w:r>
          </w:p>
        </w:tc>
        <w:tc>
          <w:tcPr>
            <w:tcW w:w="2925" w:type="dxa"/>
          </w:tcPr>
          <w:p w14:paraId="220F1DE0" w14:textId="77777777" w:rsidR="007A3042" w:rsidRPr="000248C6" w:rsidRDefault="007A3042" w:rsidP="00394117">
            <w:r w:rsidRPr="008345BA">
              <w:rPr>
                <w:rFonts w:cs="Arial"/>
              </w:rPr>
              <w:t>Anger vilken typ av observation det gäller.</w:t>
            </w:r>
          </w:p>
        </w:tc>
        <w:tc>
          <w:tcPr>
            <w:tcW w:w="1617" w:type="dxa"/>
          </w:tcPr>
          <w:p w14:paraId="38F9D784" w14:textId="77777777" w:rsidR="007A3042" w:rsidRPr="008345BA" w:rsidRDefault="007A3042" w:rsidP="00394117">
            <w:r w:rsidRPr="008345BA">
              <w:t>1</w:t>
            </w:r>
          </w:p>
        </w:tc>
      </w:tr>
      <w:tr w:rsidR="007A3042" w:rsidRPr="009C3D19" w14:paraId="63301675" w14:textId="77777777" w:rsidTr="00394117">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394117">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394117">
            <w:pPr>
              <w:rPr>
                <w:i/>
              </w:rPr>
            </w:pPr>
            <w:r w:rsidRPr="009C3D19">
              <w:rPr>
                <w:i/>
              </w:rPr>
              <w:t>1</w:t>
            </w:r>
          </w:p>
        </w:tc>
      </w:tr>
      <w:tr w:rsidR="007A3042" w:rsidRPr="009C3D19" w14:paraId="72395BC9" w14:textId="77777777" w:rsidTr="00394117">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394117">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394117">
            <w:pPr>
              <w:rPr>
                <w:i/>
              </w:rPr>
            </w:pPr>
            <w:r w:rsidRPr="009C3D19">
              <w:rPr>
                <w:i/>
              </w:rPr>
              <w:t>1</w:t>
            </w:r>
          </w:p>
        </w:tc>
      </w:tr>
      <w:tr w:rsidR="007A3042" w:rsidRPr="009C3D19" w14:paraId="3680666F" w14:textId="77777777" w:rsidTr="00394117">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394117">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394117">
            <w:pPr>
              <w:rPr>
                <w:i/>
              </w:rPr>
            </w:pPr>
            <w:r w:rsidRPr="009C3D19">
              <w:rPr>
                <w:i/>
              </w:rPr>
              <w:t>0..1</w:t>
            </w:r>
          </w:p>
        </w:tc>
      </w:tr>
      <w:tr w:rsidR="007A3042" w:rsidRPr="009C3D19" w14:paraId="7A178D4C" w14:textId="77777777" w:rsidTr="00394117">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394117">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394117">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394117">
            <w:pPr>
              <w:rPr>
                <w:i/>
              </w:rPr>
            </w:pPr>
            <w:r w:rsidRPr="009C3D19">
              <w:rPr>
                <w:i/>
              </w:rPr>
              <w:t>0..1</w:t>
            </w:r>
          </w:p>
        </w:tc>
      </w:tr>
      <w:tr w:rsidR="007A3042" w:rsidRPr="009C3D19" w14:paraId="3B058412" w14:textId="77777777" w:rsidTr="00394117">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394117">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394117">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394117">
            <w:pPr>
              <w:rPr>
                <w:i/>
              </w:rPr>
            </w:pPr>
            <w:r w:rsidRPr="009C3D19">
              <w:rPr>
                <w:i/>
              </w:rPr>
              <w:t>0..1</w:t>
            </w:r>
          </w:p>
        </w:tc>
      </w:tr>
      <w:tr w:rsidR="007A3042" w:rsidRPr="00B3537C" w14:paraId="5A3B4A39" w14:textId="77777777" w:rsidTr="00394117">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394117">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394117">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394117">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394117">
            <w:r>
              <w:t>0..1</w:t>
            </w:r>
          </w:p>
        </w:tc>
      </w:tr>
      <w:tr w:rsidR="007A3042" w:rsidRPr="00B3537C" w14:paraId="405FD195" w14:textId="77777777" w:rsidTr="00394117">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394117">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39411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394117">
            <w:pPr>
              <w:rPr>
                <w:i/>
              </w:rPr>
            </w:pPr>
            <w:r w:rsidRPr="00B3537C">
              <w:rPr>
                <w:i/>
              </w:rPr>
              <w:t>1</w:t>
            </w:r>
          </w:p>
        </w:tc>
      </w:tr>
      <w:tr w:rsidR="007A3042" w:rsidRPr="00B3537C" w14:paraId="2C02E614" w14:textId="77777777" w:rsidTr="00394117">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7777777" w:rsidR="007A3042" w:rsidRPr="00B3537C" w:rsidRDefault="007A3042" w:rsidP="00394117">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394117">
            <w:pPr>
              <w:rPr>
                <w:i/>
              </w:rPr>
            </w:pPr>
            <w:r w:rsidRPr="00B3537C">
              <w:rPr>
                <w:i/>
              </w:rPr>
              <w:t>1</w:t>
            </w:r>
          </w:p>
        </w:tc>
      </w:tr>
      <w:tr w:rsidR="007A3042" w:rsidRPr="00B3537C" w14:paraId="698C6F70" w14:textId="77777777" w:rsidTr="00394117">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39411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394117">
            <w:pPr>
              <w:rPr>
                <w:i/>
              </w:rPr>
            </w:pPr>
            <w:r w:rsidRPr="00B3537C">
              <w:rPr>
                <w:i/>
              </w:rPr>
              <w:t>0..1</w:t>
            </w:r>
          </w:p>
        </w:tc>
      </w:tr>
      <w:tr w:rsidR="007A3042" w:rsidRPr="00B3537C" w14:paraId="3F590CE9" w14:textId="77777777" w:rsidTr="00394117">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394117">
            <w:pPr>
              <w:rPr>
                <w:i/>
                <w:lang w:eastAsia="sv-SE"/>
              </w:rPr>
            </w:pPr>
            <w:r w:rsidRPr="00B400A7">
              <w:rPr>
                <w:i/>
                <w:lang w:val="en-GB"/>
              </w:rPr>
              <w:t>ObservationType</w:t>
            </w:r>
            <w:r w:rsidRPr="00B400A7">
              <w:rPr>
                <w:i/>
                <w:highlight w:val="white"/>
                <w:lang w:eastAsia="sv-SE"/>
              </w:rPr>
              <w:t>.</w:t>
            </w:r>
            <w:r w:rsidRPr="00B3537C">
              <w:rPr>
                <w:i/>
                <w:lang w:eastAsia="sv-SE"/>
              </w:rPr>
              <w:t>target</w:t>
            </w:r>
            <w:r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394117">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394117">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394117">
            <w:pPr>
              <w:rPr>
                <w:i/>
              </w:rPr>
            </w:pPr>
            <w:r w:rsidRPr="00B3537C">
              <w:rPr>
                <w:i/>
              </w:rPr>
              <w:lastRenderedPageBreak/>
              <w:t>0..1</w:t>
            </w:r>
          </w:p>
        </w:tc>
      </w:tr>
      <w:tr w:rsidR="007A3042" w:rsidRPr="00891180" w14:paraId="5F7B0915" w14:textId="77777777" w:rsidTr="00394117">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394117">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39411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394117">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394117">
            <w:pPr>
              <w:rPr>
                <w:i/>
              </w:rPr>
            </w:pPr>
            <w:r w:rsidRPr="00B3537C">
              <w:rPr>
                <w:i/>
              </w:rPr>
              <w:t>0..1</w:t>
            </w:r>
          </w:p>
        </w:tc>
      </w:tr>
      <w:tr w:rsidR="007A3042" w:rsidRPr="008345BA" w14:paraId="0ED5EF5B" w14:textId="77777777" w:rsidTr="00394117">
        <w:tc>
          <w:tcPr>
            <w:tcW w:w="2474" w:type="dxa"/>
          </w:tcPr>
          <w:p w14:paraId="0E184931" w14:textId="77777777" w:rsidR="007A3042" w:rsidRPr="008345BA" w:rsidRDefault="007A3042" w:rsidP="00394117">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394117">
            <w:r w:rsidRPr="008345BA">
              <w:rPr>
                <w:rFonts w:cs="Arial"/>
                <w:color w:val="000000"/>
                <w:highlight w:val="white"/>
                <w:lang w:eastAsia="sv-SE"/>
              </w:rPr>
              <w:t>TimePeriodType</w:t>
            </w:r>
          </w:p>
        </w:tc>
        <w:tc>
          <w:tcPr>
            <w:tcW w:w="2925" w:type="dxa"/>
          </w:tcPr>
          <w:p w14:paraId="624AF634" w14:textId="77777777" w:rsidR="007A3042" w:rsidRPr="008345BA" w:rsidRDefault="007A3042" w:rsidP="00394117">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394117">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394117">
            <w:r w:rsidRPr="008345BA">
              <w:t>1</w:t>
            </w:r>
          </w:p>
        </w:tc>
      </w:tr>
      <w:tr w:rsidR="007A3042" w:rsidRPr="009C3D19" w14:paraId="5344B541" w14:textId="77777777" w:rsidTr="00394117">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394117">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394117">
            <w:pPr>
              <w:rPr>
                <w:i/>
              </w:rPr>
            </w:pPr>
            <w:r>
              <w:rPr>
                <w:i/>
              </w:rPr>
              <w:t>1</w:t>
            </w:r>
          </w:p>
        </w:tc>
      </w:tr>
      <w:tr w:rsidR="007A3042" w:rsidRPr="009C3D19" w14:paraId="6B81A018" w14:textId="77777777" w:rsidTr="00394117">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394117">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394117">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394117">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394117">
            <w:pPr>
              <w:rPr>
                <w:i/>
              </w:rPr>
            </w:pPr>
            <w:r>
              <w:rPr>
                <w:i/>
              </w:rPr>
              <w:t>0..1</w:t>
            </w:r>
          </w:p>
        </w:tc>
      </w:tr>
      <w:tr w:rsidR="007A3042" w:rsidRPr="008345BA" w14:paraId="26A676E4" w14:textId="77777777" w:rsidTr="00394117">
        <w:tc>
          <w:tcPr>
            <w:tcW w:w="2474" w:type="dxa"/>
          </w:tcPr>
          <w:p w14:paraId="66E7B1E0" w14:textId="77777777" w:rsidR="007A3042" w:rsidRPr="008345BA" w:rsidRDefault="007A3042" w:rsidP="00394117">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394117">
            <w:pPr>
              <w:rPr>
                <w:lang w:val="en-GB"/>
              </w:rPr>
            </w:pPr>
            <w:r w:rsidRPr="008345BA">
              <w:rPr>
                <w:lang w:val="en-GB"/>
              </w:rPr>
              <w:t>CVType</w:t>
            </w:r>
          </w:p>
        </w:tc>
        <w:tc>
          <w:tcPr>
            <w:tcW w:w="2925" w:type="dxa"/>
          </w:tcPr>
          <w:p w14:paraId="4B86F852" w14:textId="77777777" w:rsidR="007A3042" w:rsidRPr="00A11060" w:rsidRDefault="007A3042" w:rsidP="00394117">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394117">
            <w:r w:rsidRPr="008345BA">
              <w:t>0..1</w:t>
            </w:r>
          </w:p>
        </w:tc>
      </w:tr>
      <w:tr w:rsidR="007A3042" w:rsidRPr="00674765" w14:paraId="1FDB912C" w14:textId="77777777" w:rsidTr="00394117">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394117">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394117">
            <w:pPr>
              <w:rPr>
                <w:i/>
              </w:rPr>
            </w:pPr>
            <w:r w:rsidRPr="00674765">
              <w:rPr>
                <w:i/>
              </w:rPr>
              <w:t>1</w:t>
            </w:r>
          </w:p>
        </w:tc>
      </w:tr>
      <w:tr w:rsidR="007A3042" w:rsidRPr="00674765" w14:paraId="70627D21" w14:textId="77777777" w:rsidTr="00394117">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394117">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394117">
            <w:pPr>
              <w:rPr>
                <w:i/>
              </w:rPr>
            </w:pPr>
            <w:r w:rsidRPr="00674765">
              <w:rPr>
                <w:i/>
              </w:rPr>
              <w:t>1</w:t>
            </w:r>
          </w:p>
        </w:tc>
      </w:tr>
      <w:tr w:rsidR="007A3042" w:rsidRPr="00674765" w14:paraId="02B99BDF" w14:textId="77777777" w:rsidTr="00394117">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394117">
            <w:pPr>
              <w:rPr>
                <w:i/>
              </w:rPr>
            </w:pPr>
            <w:r w:rsidRPr="00674765">
              <w:rPr>
                <w:i/>
              </w:rPr>
              <w:t>0..1</w:t>
            </w:r>
          </w:p>
        </w:tc>
      </w:tr>
      <w:tr w:rsidR="007A3042" w:rsidRPr="00674765" w14:paraId="16C76E59" w14:textId="77777777" w:rsidTr="00394117">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394117">
            <w:pPr>
              <w:rPr>
                <w:i/>
              </w:rPr>
            </w:pPr>
            <w:r w:rsidRPr="00674765">
              <w:rPr>
                <w:i/>
              </w:rPr>
              <w:t>0..1</w:t>
            </w:r>
          </w:p>
        </w:tc>
      </w:tr>
      <w:tr w:rsidR="007A3042" w:rsidRPr="00674765" w14:paraId="7B020B39" w14:textId="77777777" w:rsidTr="00394117">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394117">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394117">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394117">
            <w:pPr>
              <w:rPr>
                <w:i/>
              </w:rPr>
            </w:pPr>
            <w:r w:rsidRPr="00674765">
              <w:rPr>
                <w:i/>
              </w:rPr>
              <w:t>0..1</w:t>
            </w:r>
          </w:p>
        </w:tc>
      </w:tr>
      <w:tr w:rsidR="007A3042" w:rsidRPr="008345BA" w14:paraId="42975475" w14:textId="77777777" w:rsidTr="00394117">
        <w:tc>
          <w:tcPr>
            <w:tcW w:w="2474" w:type="dxa"/>
          </w:tcPr>
          <w:p w14:paraId="18758AE3" w14:textId="77777777" w:rsidR="007A3042" w:rsidRPr="008345BA" w:rsidRDefault="007A3042" w:rsidP="00394117">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394117">
            <w:r w:rsidRPr="008345BA">
              <w:t>CVType</w:t>
            </w:r>
          </w:p>
        </w:tc>
        <w:tc>
          <w:tcPr>
            <w:tcW w:w="2925" w:type="dxa"/>
          </w:tcPr>
          <w:p w14:paraId="5C593A64" w14:textId="77777777" w:rsidR="007A3042" w:rsidRPr="008345BA" w:rsidRDefault="007A3042" w:rsidP="00394117">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394117">
            <w:r w:rsidRPr="008345BA">
              <w:t>1</w:t>
            </w:r>
          </w:p>
        </w:tc>
      </w:tr>
      <w:tr w:rsidR="007A3042" w:rsidRPr="00674765" w14:paraId="6E7AE5EF" w14:textId="77777777" w:rsidTr="00394117">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394117">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394117">
            <w:pPr>
              <w:rPr>
                <w:i/>
              </w:rPr>
            </w:pPr>
            <w:r w:rsidRPr="00674765">
              <w:rPr>
                <w:i/>
              </w:rPr>
              <w:t>1</w:t>
            </w:r>
          </w:p>
        </w:tc>
      </w:tr>
      <w:tr w:rsidR="007A3042" w:rsidRPr="00674765" w14:paraId="7F2C228C" w14:textId="77777777" w:rsidTr="00394117">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394117">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394117">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394117">
            <w:pPr>
              <w:rPr>
                <w:i/>
              </w:rPr>
            </w:pPr>
            <w:r w:rsidRPr="00674765">
              <w:rPr>
                <w:i/>
              </w:rPr>
              <w:t>1</w:t>
            </w:r>
          </w:p>
        </w:tc>
      </w:tr>
      <w:tr w:rsidR="007A3042" w:rsidRPr="00674765" w14:paraId="186E8F9E" w14:textId="77777777" w:rsidTr="00394117">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394117">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394117">
            <w:pPr>
              <w:rPr>
                <w:i/>
              </w:rPr>
            </w:pPr>
            <w:r w:rsidRPr="00674765">
              <w:rPr>
                <w:i/>
              </w:rPr>
              <w:t>0..1</w:t>
            </w:r>
          </w:p>
        </w:tc>
      </w:tr>
      <w:tr w:rsidR="007A3042" w:rsidRPr="00674765" w14:paraId="7DF0BBF3" w14:textId="77777777" w:rsidTr="00394117">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394117">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394117">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394117">
            <w:pPr>
              <w:rPr>
                <w:i/>
              </w:rPr>
            </w:pPr>
            <w:r w:rsidRPr="00674765">
              <w:rPr>
                <w:i/>
              </w:rPr>
              <w:t>0..1</w:t>
            </w:r>
          </w:p>
        </w:tc>
      </w:tr>
      <w:tr w:rsidR="007A3042" w:rsidRPr="00674765" w14:paraId="6CE6A2B4" w14:textId="77777777" w:rsidTr="00394117">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394117">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w:t>
            </w:r>
            <w:r w:rsidRPr="00674765">
              <w:rPr>
                <w:i/>
                <w:highlight w:val="white"/>
                <w:lang w:eastAsia="sv-SE"/>
              </w:rPr>
              <w:lastRenderedPageBreak/>
              <w:t>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394117">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394117">
            <w:pPr>
              <w:rPr>
                <w:rFonts w:cs="Arial"/>
                <w:i/>
              </w:rPr>
            </w:pPr>
            <w:r w:rsidRPr="00674765">
              <w:rPr>
                <w:rFonts w:cs="Arial"/>
                <w:i/>
              </w:rPr>
              <w:t>Textuell beskrivning av</w:t>
            </w:r>
            <w:r>
              <w:rPr>
                <w:rFonts w:cs="Arial"/>
                <w:i/>
              </w:rPr>
              <w:t xml:space="preserve"> det </w:t>
            </w:r>
            <w:r>
              <w:rPr>
                <w:rFonts w:cs="Arial"/>
                <w:i/>
              </w:rPr>
              <w:lastRenderedPageBreak/>
              <w:t>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394117">
            <w:pPr>
              <w:rPr>
                <w:i/>
              </w:rPr>
            </w:pPr>
            <w:r w:rsidRPr="00674765">
              <w:rPr>
                <w:i/>
              </w:rPr>
              <w:lastRenderedPageBreak/>
              <w:t>0..1</w:t>
            </w:r>
          </w:p>
        </w:tc>
      </w:tr>
      <w:tr w:rsidR="007A3042" w:rsidRPr="008345BA" w14:paraId="5EA4DDD3" w14:textId="77777777" w:rsidTr="00394117">
        <w:tc>
          <w:tcPr>
            <w:tcW w:w="2474" w:type="dxa"/>
          </w:tcPr>
          <w:p w14:paraId="66FCC85A" w14:textId="77777777" w:rsidR="007A3042" w:rsidRPr="008345BA" w:rsidRDefault="007A3042" w:rsidP="00394117">
            <w:pPr>
              <w:rPr>
                <w:lang w:val="en-GB"/>
              </w:rPr>
            </w:pPr>
            <w:r w:rsidRPr="00B400A7">
              <w:rPr>
                <w:lang w:val="en-GB"/>
              </w:rPr>
              <w:lastRenderedPageBreak/>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394117">
            <w:pPr>
              <w:rPr>
                <w:lang w:val="en-GB"/>
              </w:rPr>
            </w:pPr>
            <w:r w:rsidRPr="008345BA">
              <w:rPr>
                <w:lang w:val="en-GB"/>
              </w:rPr>
              <w:t>Boolean</w:t>
            </w:r>
          </w:p>
        </w:tc>
        <w:tc>
          <w:tcPr>
            <w:tcW w:w="2925" w:type="dxa"/>
          </w:tcPr>
          <w:p w14:paraId="13B6BB7E" w14:textId="77777777" w:rsidR="007A3042" w:rsidRDefault="007A3042" w:rsidP="00394117">
            <w:pPr>
              <w:rPr>
                <w:rFonts w:cs="Arial"/>
              </w:rPr>
            </w:pPr>
            <w:r w:rsidRPr="008345BA">
              <w:rPr>
                <w:rFonts w:cs="Arial"/>
              </w:rPr>
              <w:t>Boolean typ som i normalfallet är satt till “false”.</w:t>
            </w:r>
          </w:p>
          <w:p w14:paraId="6443890B" w14:textId="77777777" w:rsidR="007A3042" w:rsidRDefault="007A3042" w:rsidP="00394117">
            <w:pPr>
              <w:rPr>
                <w:rFonts w:cs="Arial"/>
              </w:rPr>
            </w:pPr>
          </w:p>
          <w:p w14:paraId="0DED54A6" w14:textId="77777777" w:rsidR="007A3042" w:rsidRPr="008345BA" w:rsidRDefault="007A3042" w:rsidP="00394117">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394117">
            <w:r w:rsidRPr="008345BA">
              <w:t>0..1</w:t>
            </w:r>
          </w:p>
        </w:tc>
      </w:tr>
      <w:tr w:rsidR="007A3042" w:rsidRPr="008345BA" w14:paraId="221D4E86" w14:textId="77777777" w:rsidTr="00394117">
        <w:tc>
          <w:tcPr>
            <w:tcW w:w="2474" w:type="dxa"/>
          </w:tcPr>
          <w:p w14:paraId="75DEDE90" w14:textId="77777777" w:rsidR="007A3042" w:rsidRPr="008345BA" w:rsidRDefault="007A3042" w:rsidP="00394117">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394117">
            <w:r w:rsidRPr="008345BA">
              <w:t>String</w:t>
            </w:r>
          </w:p>
        </w:tc>
        <w:tc>
          <w:tcPr>
            <w:tcW w:w="2925" w:type="dxa"/>
          </w:tcPr>
          <w:p w14:paraId="4C4EFC88" w14:textId="77777777" w:rsidR="007A3042" w:rsidRPr="008345BA" w:rsidRDefault="007A3042" w:rsidP="00394117">
            <w:r w:rsidRPr="008345BA">
              <w:rPr>
                <w:rFonts w:cs="Arial"/>
              </w:rPr>
              <w:t>Fritextbeskrivning av observationen där sådan kompletterar kodbeteckningen.</w:t>
            </w:r>
          </w:p>
        </w:tc>
        <w:tc>
          <w:tcPr>
            <w:tcW w:w="1617" w:type="dxa"/>
          </w:tcPr>
          <w:p w14:paraId="0D3AC17B" w14:textId="77777777" w:rsidR="007A3042" w:rsidRPr="008345BA" w:rsidRDefault="007A3042" w:rsidP="00394117">
            <w:r w:rsidRPr="008345BA">
              <w:t>0..1</w:t>
            </w:r>
          </w:p>
        </w:tc>
      </w:tr>
      <w:tr w:rsidR="007A3042" w:rsidRPr="008345BA" w14:paraId="3D95FDBA" w14:textId="77777777" w:rsidTr="00394117">
        <w:tc>
          <w:tcPr>
            <w:tcW w:w="2474" w:type="dxa"/>
          </w:tcPr>
          <w:p w14:paraId="595A1F0E" w14:textId="77777777" w:rsidR="007A3042" w:rsidRPr="00B400A7" w:rsidRDefault="007A3042" w:rsidP="00394117">
            <w:pPr>
              <w:rPr>
                <w:lang w:val="en-GB"/>
              </w:rPr>
            </w:pPr>
            <w:r>
              <w:rPr>
                <w:lang w:val="en-GB"/>
              </w:rPr>
              <w:t>ObservationType.approvedForPatient</w:t>
            </w:r>
          </w:p>
        </w:tc>
        <w:tc>
          <w:tcPr>
            <w:tcW w:w="2506" w:type="dxa"/>
          </w:tcPr>
          <w:p w14:paraId="716634A6" w14:textId="77777777" w:rsidR="007A3042" w:rsidRPr="008345BA" w:rsidRDefault="007A3042" w:rsidP="00394117">
            <w:r>
              <w:t>Boolean</w:t>
            </w:r>
          </w:p>
        </w:tc>
        <w:tc>
          <w:tcPr>
            <w:tcW w:w="2925" w:type="dxa"/>
          </w:tcPr>
          <w:p w14:paraId="78FEB8F7"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394117">
            <w:r>
              <w:t>1</w:t>
            </w:r>
          </w:p>
        </w:tc>
      </w:tr>
      <w:tr w:rsidR="007A3042" w:rsidRPr="008345BA" w14:paraId="148766FA" w14:textId="77777777" w:rsidTr="00394117">
        <w:tc>
          <w:tcPr>
            <w:tcW w:w="2474" w:type="dxa"/>
            <w:shd w:val="clear" w:color="auto" w:fill="D9D9D9" w:themeFill="background1" w:themeFillShade="D9"/>
          </w:tcPr>
          <w:p w14:paraId="3E33ACAD" w14:textId="77777777" w:rsidR="007A3042" w:rsidRPr="008345BA" w:rsidRDefault="007A3042" w:rsidP="00394117">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394117">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394117"/>
        </w:tc>
        <w:tc>
          <w:tcPr>
            <w:tcW w:w="1617" w:type="dxa"/>
            <w:shd w:val="clear" w:color="auto" w:fill="D9D9D9" w:themeFill="background1" w:themeFillShade="D9"/>
          </w:tcPr>
          <w:p w14:paraId="70735B6D" w14:textId="77777777" w:rsidR="007A3042" w:rsidRPr="008345BA" w:rsidRDefault="007A3042" w:rsidP="00394117">
            <w:r w:rsidRPr="008345BA">
              <w:t>0..1</w:t>
            </w:r>
          </w:p>
        </w:tc>
      </w:tr>
      <w:tr w:rsidR="007A3042" w:rsidRPr="008345BA" w14:paraId="10A66714" w14:textId="77777777" w:rsidTr="00394117">
        <w:tc>
          <w:tcPr>
            <w:tcW w:w="2474" w:type="dxa"/>
          </w:tcPr>
          <w:p w14:paraId="29863A65" w14:textId="77777777" w:rsidR="007A3042" w:rsidRPr="00894EEA" w:rsidRDefault="007A3042" w:rsidP="00394117">
            <w:r w:rsidRPr="00894EEA">
              <w:t>../</w:t>
            </w:r>
            <w:r w:rsidRPr="008345BA">
              <w:rPr>
                <w:lang w:val="en-GB"/>
              </w:rPr>
              <w:t>LocationType.</w:t>
            </w:r>
            <w:r w:rsidRPr="00894EEA">
              <w:t>id</w:t>
            </w:r>
          </w:p>
        </w:tc>
        <w:tc>
          <w:tcPr>
            <w:tcW w:w="2506" w:type="dxa"/>
          </w:tcPr>
          <w:p w14:paraId="1D7B09AA" w14:textId="77777777" w:rsidR="007A3042" w:rsidRPr="00894EEA" w:rsidRDefault="007A3042" w:rsidP="00394117">
            <w:r w:rsidRPr="00894EEA">
              <w:t>IIType</w:t>
            </w:r>
          </w:p>
        </w:tc>
        <w:tc>
          <w:tcPr>
            <w:tcW w:w="2925" w:type="dxa"/>
          </w:tcPr>
          <w:p w14:paraId="142E717D" w14:textId="77777777" w:rsidR="007A3042" w:rsidRPr="008345BA" w:rsidRDefault="007A3042" w:rsidP="00394117">
            <w:r>
              <w:rPr>
                <w:rFonts w:cs="Arial"/>
              </w:rPr>
              <w:t xml:space="preserve">Identifiering för platsen. Anges om platsen är en vårdenhet. </w:t>
            </w:r>
          </w:p>
        </w:tc>
        <w:tc>
          <w:tcPr>
            <w:tcW w:w="1617" w:type="dxa"/>
          </w:tcPr>
          <w:p w14:paraId="54C47AC3" w14:textId="77777777" w:rsidR="007A3042" w:rsidRPr="00894EEA" w:rsidRDefault="007A3042" w:rsidP="00394117">
            <w:r w:rsidRPr="00894EEA">
              <w:t>0..1</w:t>
            </w:r>
          </w:p>
        </w:tc>
      </w:tr>
      <w:tr w:rsidR="007A3042" w:rsidRPr="0087117C" w14:paraId="22634F19" w14:textId="77777777" w:rsidTr="00394117">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394117">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394117">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394117">
            <w:pPr>
              <w:rPr>
                <w:i/>
              </w:rPr>
            </w:pPr>
            <w:r w:rsidRPr="0087117C">
              <w:rPr>
                <w:i/>
              </w:rPr>
              <w:t>1</w:t>
            </w:r>
          </w:p>
        </w:tc>
      </w:tr>
      <w:tr w:rsidR="007A3042" w:rsidRPr="0087117C" w14:paraId="322EE067" w14:textId="77777777" w:rsidTr="00394117">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394117">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39411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39411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394117">
            <w:pPr>
              <w:rPr>
                <w:i/>
              </w:rPr>
            </w:pPr>
            <w:r w:rsidRPr="0087117C">
              <w:rPr>
                <w:i/>
              </w:rPr>
              <w:t>1</w:t>
            </w:r>
          </w:p>
        </w:tc>
      </w:tr>
      <w:tr w:rsidR="007A3042" w:rsidRPr="008345BA" w14:paraId="5FEE3FD5" w14:textId="77777777" w:rsidTr="00394117">
        <w:tc>
          <w:tcPr>
            <w:tcW w:w="2474" w:type="dxa"/>
          </w:tcPr>
          <w:p w14:paraId="4B6394A7" w14:textId="77777777" w:rsidR="007A3042" w:rsidRPr="00894EEA" w:rsidRDefault="007A3042" w:rsidP="00394117">
            <w:r w:rsidRPr="00894EEA">
              <w:t>../LocationType.name</w:t>
            </w:r>
            <w:r>
              <w:t>*</w:t>
            </w:r>
          </w:p>
        </w:tc>
        <w:tc>
          <w:tcPr>
            <w:tcW w:w="2506" w:type="dxa"/>
          </w:tcPr>
          <w:p w14:paraId="464A9E37" w14:textId="77777777" w:rsidR="007A3042" w:rsidRPr="001107D1" w:rsidRDefault="007A3042" w:rsidP="00394117">
            <w:pPr>
              <w:rPr>
                <w:lang w:val="en-GB"/>
              </w:rPr>
            </w:pPr>
            <w:r w:rsidRPr="001107D1">
              <w:rPr>
                <w:lang w:val="en-GB"/>
              </w:rPr>
              <w:t>String</w:t>
            </w:r>
          </w:p>
        </w:tc>
        <w:tc>
          <w:tcPr>
            <w:tcW w:w="2925" w:type="dxa"/>
          </w:tcPr>
          <w:p w14:paraId="37A46BC3" w14:textId="77777777" w:rsidR="007A3042" w:rsidRPr="008345BA" w:rsidRDefault="007A3042" w:rsidP="00394117">
            <w:pPr>
              <w:rPr>
                <w:rFonts w:cs="Arial"/>
              </w:rPr>
            </w:pPr>
            <w:r w:rsidRPr="008345BA">
              <w:rPr>
                <w:rFonts w:cs="Arial"/>
              </w:rPr>
              <w:t>Namn på den plats där observation har genomförts.</w:t>
            </w:r>
          </w:p>
          <w:p w14:paraId="39C6F221" w14:textId="77777777" w:rsidR="007A3042" w:rsidRPr="008345BA" w:rsidRDefault="007A3042" w:rsidP="00394117">
            <w:r>
              <w:rPr>
                <w:rFonts w:cs="Arial"/>
              </w:rPr>
              <w:t>(Fält 2b)</w:t>
            </w:r>
          </w:p>
        </w:tc>
        <w:tc>
          <w:tcPr>
            <w:tcW w:w="1617" w:type="dxa"/>
          </w:tcPr>
          <w:p w14:paraId="2043B11C" w14:textId="77777777" w:rsidR="007A3042" w:rsidRPr="008345BA" w:rsidRDefault="007A3042" w:rsidP="00394117">
            <w:pPr>
              <w:rPr>
                <w:lang w:val="en-US"/>
              </w:rPr>
            </w:pPr>
            <w:r w:rsidRPr="008345BA">
              <w:rPr>
                <w:lang w:val="en-US"/>
              </w:rPr>
              <w:t>1</w:t>
            </w:r>
          </w:p>
        </w:tc>
      </w:tr>
      <w:tr w:rsidR="007A3042" w:rsidRPr="008345BA" w14:paraId="7334C037" w14:textId="77777777" w:rsidTr="00394117">
        <w:tc>
          <w:tcPr>
            <w:tcW w:w="2474" w:type="dxa"/>
          </w:tcPr>
          <w:p w14:paraId="5213C537" w14:textId="77777777" w:rsidR="007A3042" w:rsidRPr="008345BA" w:rsidRDefault="007A3042" w:rsidP="00394117">
            <w:pPr>
              <w:rPr>
                <w:lang w:val="en-GB"/>
              </w:rPr>
            </w:pPr>
            <w:r w:rsidRPr="008345BA">
              <w:rPr>
                <w:lang w:val="en-GB"/>
              </w:rPr>
              <w:t>../LocationType.address</w:t>
            </w:r>
          </w:p>
        </w:tc>
        <w:tc>
          <w:tcPr>
            <w:tcW w:w="2506" w:type="dxa"/>
          </w:tcPr>
          <w:p w14:paraId="5B81ABF7" w14:textId="77777777" w:rsidR="007A3042" w:rsidRPr="008345BA" w:rsidRDefault="007A3042" w:rsidP="00394117">
            <w:pPr>
              <w:rPr>
                <w:lang w:val="en-GB"/>
              </w:rPr>
            </w:pPr>
            <w:r>
              <w:rPr>
                <w:lang w:val="en-GB"/>
              </w:rPr>
              <w:t>AddressType</w:t>
            </w:r>
          </w:p>
        </w:tc>
        <w:tc>
          <w:tcPr>
            <w:tcW w:w="2925" w:type="dxa"/>
          </w:tcPr>
          <w:p w14:paraId="18AF0C88" w14:textId="77777777" w:rsidR="007A3042" w:rsidRPr="00964D8F" w:rsidRDefault="007A3042" w:rsidP="00394117">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394117">
            <w:pPr>
              <w:rPr>
                <w:lang w:val="en-US"/>
              </w:rPr>
            </w:pPr>
            <w:r w:rsidRPr="008345BA">
              <w:rPr>
                <w:lang w:val="en-US"/>
              </w:rPr>
              <w:t>0..*</w:t>
            </w:r>
          </w:p>
        </w:tc>
      </w:tr>
      <w:tr w:rsidR="007A3042" w:rsidRPr="00C74AA6" w14:paraId="02932436" w14:textId="77777777" w:rsidTr="00394117">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394117">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39411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39411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394117">
            <w:pPr>
              <w:rPr>
                <w:i/>
              </w:rPr>
            </w:pPr>
            <w:r w:rsidRPr="0058291B">
              <w:rPr>
                <w:i/>
              </w:rPr>
              <w:t>0..1</w:t>
            </w:r>
          </w:p>
        </w:tc>
      </w:tr>
      <w:tr w:rsidR="007A3042" w:rsidRPr="00C74AA6" w14:paraId="7C7E2DA8" w14:textId="77777777" w:rsidTr="00394117">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394117">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39411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39411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394117">
            <w:pPr>
              <w:rPr>
                <w:i/>
              </w:rPr>
            </w:pPr>
            <w:r w:rsidRPr="0058291B">
              <w:rPr>
                <w:i/>
              </w:rPr>
              <w:t>1</w:t>
            </w:r>
          </w:p>
        </w:tc>
      </w:tr>
      <w:tr w:rsidR="007A3042" w:rsidRPr="00C74AA6" w14:paraId="074485B7" w14:textId="77777777" w:rsidTr="00394117">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394117">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394117">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394117">
            <w:pPr>
              <w:rPr>
                <w:rFonts w:cs="Arial"/>
                <w:i/>
              </w:rPr>
            </w:pPr>
          </w:p>
          <w:p w14:paraId="4CA124CB" w14:textId="77777777" w:rsidR="007A3042" w:rsidRPr="003A2BE3" w:rsidRDefault="007A3042" w:rsidP="00394117">
            <w:pPr>
              <w:rPr>
                <w:rFonts w:cs="Arial"/>
                <w:i/>
              </w:rPr>
            </w:pPr>
            <w:r w:rsidRPr="003A2BE3">
              <w:rPr>
                <w:rFonts w:cs="Arial"/>
                <w:i/>
              </w:rPr>
              <w:lastRenderedPageBreak/>
              <w:t>KV Healthcare Service Location (HL7) med OID</w:t>
            </w:r>
          </w:p>
          <w:p w14:paraId="5D0D5C48" w14:textId="77777777" w:rsidR="007A3042" w:rsidRPr="00235F93" w:rsidRDefault="007A3042" w:rsidP="0039411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394117">
            <w:pPr>
              <w:rPr>
                <w:i/>
                <w:lang w:val="en-US"/>
              </w:rPr>
            </w:pPr>
            <w:r w:rsidRPr="00C74AA6">
              <w:rPr>
                <w:i/>
                <w:lang w:val="en-US"/>
              </w:rPr>
              <w:lastRenderedPageBreak/>
              <w:t>1</w:t>
            </w:r>
          </w:p>
        </w:tc>
      </w:tr>
      <w:tr w:rsidR="007A3042" w:rsidRPr="00C74AA6" w14:paraId="682B6BC7" w14:textId="77777777" w:rsidTr="00394117">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394117">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39411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394117">
            <w:pPr>
              <w:rPr>
                <w:i/>
                <w:lang w:val="en-US"/>
              </w:rPr>
            </w:pPr>
            <w:r w:rsidRPr="00C74AA6">
              <w:rPr>
                <w:i/>
                <w:lang w:val="en-US"/>
              </w:rPr>
              <w:t>0..1</w:t>
            </w:r>
          </w:p>
        </w:tc>
      </w:tr>
      <w:tr w:rsidR="007A3042" w:rsidRPr="00C74AA6" w14:paraId="3AF5536A" w14:textId="77777777" w:rsidTr="00394117">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394117">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39411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394117">
            <w:pPr>
              <w:rPr>
                <w:i/>
                <w:lang w:val="en-US"/>
              </w:rPr>
            </w:pPr>
            <w:r w:rsidRPr="00C74AA6">
              <w:rPr>
                <w:i/>
                <w:lang w:val="en-US"/>
              </w:rPr>
              <w:t>0..1</w:t>
            </w:r>
          </w:p>
        </w:tc>
      </w:tr>
      <w:tr w:rsidR="007A3042" w:rsidRPr="00C74AA6" w14:paraId="73A17079" w14:textId="77777777" w:rsidTr="00394117">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394117">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39411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39411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394117">
            <w:pPr>
              <w:rPr>
                <w:i/>
                <w:lang w:val="en-US"/>
              </w:rPr>
            </w:pPr>
            <w:r w:rsidRPr="00C74AA6">
              <w:rPr>
                <w:i/>
                <w:lang w:val="en-US"/>
              </w:rPr>
              <w:t>0..1</w:t>
            </w:r>
          </w:p>
        </w:tc>
      </w:tr>
      <w:tr w:rsidR="007A3042" w:rsidRPr="00964D8F" w14:paraId="3900CE6F" w14:textId="77777777" w:rsidTr="00394117">
        <w:tc>
          <w:tcPr>
            <w:tcW w:w="2474" w:type="dxa"/>
          </w:tcPr>
          <w:p w14:paraId="1364C80C" w14:textId="77777777" w:rsidR="007A3042" w:rsidRPr="00C74AA6" w:rsidRDefault="007A3042" w:rsidP="00394117">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394117">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394117">
            <w:pPr>
              <w:rPr>
                <w:rFonts w:cs="Arial"/>
                <w:i/>
              </w:rPr>
            </w:pPr>
            <w:r>
              <w:rPr>
                <w:rFonts w:cs="Arial"/>
                <w:i/>
              </w:rPr>
              <w:t xml:space="preserve">Själva adressen anges. </w:t>
            </w:r>
          </w:p>
        </w:tc>
        <w:tc>
          <w:tcPr>
            <w:tcW w:w="1617" w:type="dxa"/>
          </w:tcPr>
          <w:p w14:paraId="61E21307" w14:textId="77777777" w:rsidR="007A3042" w:rsidRPr="00A1735B" w:rsidRDefault="007A3042" w:rsidP="00394117">
            <w:pPr>
              <w:rPr>
                <w:i/>
              </w:rPr>
            </w:pPr>
            <w:r w:rsidRPr="00A1735B">
              <w:rPr>
                <w:i/>
              </w:rPr>
              <w:t>1..*</w:t>
            </w:r>
          </w:p>
        </w:tc>
      </w:tr>
      <w:tr w:rsidR="007A3042" w:rsidRPr="00964D8F" w14:paraId="18682351" w14:textId="77777777" w:rsidTr="00394117">
        <w:tc>
          <w:tcPr>
            <w:tcW w:w="2474" w:type="dxa"/>
          </w:tcPr>
          <w:p w14:paraId="6EFC3876" w14:textId="77777777" w:rsidR="007A3042" w:rsidRPr="00FB5A39" w:rsidRDefault="007A3042" w:rsidP="00394117">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394117">
            <w:pPr>
              <w:rPr>
                <w:i/>
              </w:rPr>
            </w:pPr>
            <w:r w:rsidRPr="00A1735B">
              <w:rPr>
                <w:rFonts w:cs="Arial"/>
                <w:i/>
                <w:color w:val="000000"/>
                <w:lang w:eastAsia="sv-SE"/>
              </w:rPr>
              <w:t>String</w:t>
            </w:r>
          </w:p>
        </w:tc>
        <w:tc>
          <w:tcPr>
            <w:tcW w:w="2925" w:type="dxa"/>
          </w:tcPr>
          <w:p w14:paraId="2198316E" w14:textId="77777777" w:rsidR="007A3042" w:rsidRPr="00B81FE2" w:rsidRDefault="007A3042" w:rsidP="00394117">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394117">
            <w:pPr>
              <w:rPr>
                <w:i/>
                <w:lang w:val="en-US"/>
              </w:rPr>
            </w:pPr>
            <w:r>
              <w:rPr>
                <w:i/>
                <w:lang w:val="en-US"/>
              </w:rPr>
              <w:t>1</w:t>
            </w:r>
          </w:p>
        </w:tc>
      </w:tr>
      <w:tr w:rsidR="007A3042" w:rsidRPr="00964D8F" w14:paraId="1E1C69EF" w14:textId="77777777" w:rsidTr="00394117">
        <w:tc>
          <w:tcPr>
            <w:tcW w:w="2474" w:type="dxa"/>
          </w:tcPr>
          <w:p w14:paraId="6E1F892E" w14:textId="77777777" w:rsidR="007A3042" w:rsidRPr="00964D8F" w:rsidRDefault="007A3042" w:rsidP="00394117">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394117">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394117">
            <w:pPr>
              <w:rPr>
                <w:i/>
                <w:lang w:val="en-GB"/>
              </w:rPr>
            </w:pPr>
          </w:p>
        </w:tc>
        <w:tc>
          <w:tcPr>
            <w:tcW w:w="2925" w:type="dxa"/>
          </w:tcPr>
          <w:p w14:paraId="1D479C36"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394117">
            <w:pPr>
              <w:rPr>
                <w:rFonts w:cs="Arial"/>
                <w:i/>
                <w:color w:val="000000"/>
                <w:lang w:eastAsia="sv-SE"/>
              </w:rPr>
            </w:pPr>
          </w:p>
          <w:p w14:paraId="48EBD0F5" w14:textId="77777777" w:rsidR="007A3042" w:rsidRPr="00DF0641" w:rsidRDefault="007A3042" w:rsidP="00394117">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394117">
            <w:pPr>
              <w:rPr>
                <w:rFonts w:cs="Arial"/>
                <w:i/>
              </w:rPr>
            </w:pPr>
            <w:r w:rsidRPr="00DF0641">
              <w:rPr>
                <w:rFonts w:cs="Arial"/>
                <w:i/>
              </w:rPr>
              <w:t>ADL = Tillägg lokalisationsinfo (t.ex. våningsnr "3", lägenhetsnr "122")</w:t>
            </w:r>
          </w:p>
          <w:p w14:paraId="615BCF1B" w14:textId="77777777" w:rsidR="007A3042" w:rsidRPr="00DF0641" w:rsidRDefault="007A3042" w:rsidP="00394117">
            <w:pPr>
              <w:rPr>
                <w:rFonts w:cs="Arial"/>
                <w:i/>
              </w:rPr>
            </w:pPr>
            <w:r w:rsidRPr="00DF0641">
              <w:rPr>
                <w:rFonts w:cs="Arial"/>
                <w:i/>
              </w:rPr>
              <w:t>UNIT = Definierar värdestypen för lokalisationsinfo (t.ex. "våning", "lägenhet")</w:t>
            </w:r>
          </w:p>
          <w:p w14:paraId="1A251D98" w14:textId="77777777" w:rsidR="007A3042" w:rsidRPr="00DF0641" w:rsidRDefault="007A3042" w:rsidP="00394117">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394117">
            <w:pPr>
              <w:rPr>
                <w:rFonts w:cs="Arial"/>
                <w:i/>
              </w:rPr>
            </w:pPr>
            <w:r w:rsidRPr="00DF0641">
              <w:rPr>
                <w:rFonts w:cs="Arial"/>
                <w:i/>
              </w:rPr>
              <w:t xml:space="preserve">DAL = Leveransadressrad (tillåts inte stå i kombination med leveransadress och </w:t>
            </w:r>
            <w:r w:rsidRPr="00DF0641">
              <w:rPr>
                <w:rFonts w:cs="Arial"/>
                <w:i/>
              </w:rPr>
              <w:lastRenderedPageBreak/>
              <w:t>gatuadress)</w:t>
            </w:r>
          </w:p>
          <w:p w14:paraId="5028C1FE" w14:textId="77777777" w:rsidR="007A3042" w:rsidRPr="00DF0641" w:rsidRDefault="007A3042" w:rsidP="00394117">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394117">
            <w:pPr>
              <w:rPr>
                <w:rFonts w:cs="Arial"/>
                <w:i/>
              </w:rPr>
            </w:pPr>
            <w:r w:rsidRPr="00DF0641">
              <w:rPr>
                <w:rFonts w:cs="Arial"/>
                <w:i/>
              </w:rPr>
              <w:t>DINSTQ = Leveransadressbenämning (t.ex. hisshall "B", "östra" receptionen)</w:t>
            </w:r>
          </w:p>
          <w:p w14:paraId="12BFBE94" w14:textId="77777777" w:rsidR="007A3042" w:rsidRPr="00DF0641" w:rsidRDefault="007A3042" w:rsidP="00394117">
            <w:pPr>
              <w:rPr>
                <w:rFonts w:cs="Arial"/>
                <w:i/>
              </w:rPr>
            </w:pPr>
            <w:r w:rsidRPr="00DF0641">
              <w:rPr>
                <w:rFonts w:cs="Arial"/>
                <w:i/>
              </w:rPr>
              <w:t>DINST = Leveransadresstypen (t.ex. "hisshall", "receptionen")</w:t>
            </w:r>
          </w:p>
          <w:p w14:paraId="60FEEE82" w14:textId="77777777" w:rsidR="007A3042" w:rsidRPr="00DF0641" w:rsidRDefault="007A3042" w:rsidP="00394117">
            <w:pPr>
              <w:rPr>
                <w:rFonts w:cs="Arial"/>
                <w:i/>
              </w:rPr>
            </w:pPr>
            <w:r w:rsidRPr="00DF0641">
              <w:rPr>
                <w:rFonts w:cs="Arial"/>
                <w:i/>
              </w:rPr>
              <w:t>DMOD = Leveranssätt (t.ex. "postutdelning", "postbox")</w:t>
            </w:r>
          </w:p>
          <w:p w14:paraId="2F10DAA7" w14:textId="77777777" w:rsidR="007A3042" w:rsidRPr="00DF0641" w:rsidRDefault="007A3042" w:rsidP="00394117">
            <w:pPr>
              <w:rPr>
                <w:rFonts w:cs="Arial"/>
                <w:i/>
              </w:rPr>
            </w:pPr>
            <w:r w:rsidRPr="00DF0641">
              <w:rPr>
                <w:rFonts w:cs="Arial"/>
                <w:i/>
              </w:rPr>
              <w:t>DMODID = Leveranssättbenämning (t.ex. postbox "2683")</w:t>
            </w:r>
          </w:p>
          <w:p w14:paraId="34A101F3" w14:textId="77777777" w:rsidR="007A3042" w:rsidRPr="00DF0641" w:rsidRDefault="007A3042" w:rsidP="00394117">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394117">
            <w:pPr>
              <w:rPr>
                <w:rFonts w:cs="Arial"/>
                <w:i/>
              </w:rPr>
            </w:pPr>
            <w:r w:rsidRPr="00DF0641">
              <w:rPr>
                <w:rFonts w:cs="Arial"/>
                <w:i/>
              </w:rPr>
              <w:t>BNR = Byggnads- eller fastighetsnummer (används ej som gatunummer)</w:t>
            </w:r>
          </w:p>
          <w:p w14:paraId="392AA51C" w14:textId="77777777" w:rsidR="007A3042" w:rsidRPr="00DF0641" w:rsidRDefault="007A3042" w:rsidP="00394117">
            <w:pPr>
              <w:rPr>
                <w:rFonts w:cs="Arial"/>
                <w:i/>
              </w:rPr>
            </w:pPr>
            <w:r w:rsidRPr="00DF0641">
              <w:rPr>
                <w:rFonts w:cs="Arial"/>
                <w:i/>
              </w:rPr>
              <w:t>BNN = Den numeriska delen av byggnads- eller fastighetsnumret</w:t>
            </w:r>
          </w:p>
          <w:p w14:paraId="340CEB54" w14:textId="77777777" w:rsidR="007A3042" w:rsidRPr="00DF0641" w:rsidRDefault="007A3042" w:rsidP="00394117">
            <w:pPr>
              <w:rPr>
                <w:rFonts w:cs="Arial"/>
                <w:i/>
              </w:rPr>
            </w:pPr>
            <w:r w:rsidRPr="00DF0641">
              <w:rPr>
                <w:rFonts w:cs="Arial"/>
                <w:i/>
              </w:rPr>
              <w:t>BNS = Byggnads- eller fastighetsnummer suffix (t.ex. 12"B")</w:t>
            </w:r>
          </w:p>
          <w:p w14:paraId="6EACCC48" w14:textId="77777777" w:rsidR="007A3042" w:rsidRPr="00DF0641" w:rsidRDefault="007A3042" w:rsidP="00394117">
            <w:pPr>
              <w:rPr>
                <w:rFonts w:cs="Arial"/>
                <w:i/>
              </w:rPr>
            </w:pPr>
            <w:r w:rsidRPr="00DF0641">
              <w:rPr>
                <w:rFonts w:cs="Arial"/>
                <w:i/>
              </w:rPr>
              <w:t>STR = Gatunamn (namnet samt typen av gatan)</w:t>
            </w:r>
          </w:p>
          <w:p w14:paraId="7625CD08" w14:textId="77777777" w:rsidR="007A3042" w:rsidRPr="00DF0641" w:rsidRDefault="007A3042" w:rsidP="00394117">
            <w:pPr>
              <w:rPr>
                <w:rFonts w:cs="Arial"/>
                <w:i/>
              </w:rPr>
            </w:pPr>
            <w:r w:rsidRPr="00DF0641">
              <w:rPr>
                <w:rFonts w:cs="Arial"/>
                <w:i/>
              </w:rPr>
              <w:t>STB = Gatunamnbasen (namnet på anknytande huvudgata utan riktning)</w:t>
            </w:r>
          </w:p>
          <w:p w14:paraId="233794E2" w14:textId="77777777" w:rsidR="007A3042" w:rsidRPr="00DF0641" w:rsidRDefault="007A3042" w:rsidP="00394117">
            <w:pPr>
              <w:rPr>
                <w:rFonts w:cs="Arial"/>
                <w:i/>
              </w:rPr>
            </w:pPr>
            <w:r w:rsidRPr="00DF0641">
              <w:rPr>
                <w:rFonts w:cs="Arial"/>
                <w:i/>
              </w:rPr>
              <w:t>STTYP = Gatutypen (typen på gatan som berörs, t.ex. "gågata")</w:t>
            </w:r>
          </w:p>
          <w:p w14:paraId="26576803" w14:textId="77777777" w:rsidR="007A3042" w:rsidRPr="00DF0641" w:rsidRDefault="007A3042" w:rsidP="00394117">
            <w:pPr>
              <w:rPr>
                <w:rFonts w:cs="Arial"/>
                <w:i/>
              </w:rPr>
            </w:pPr>
            <w:r w:rsidRPr="00DF0641">
              <w:rPr>
                <w:rFonts w:cs="Arial"/>
                <w:i/>
              </w:rPr>
              <w:t xml:space="preserve">DIR = Riktning (t.ex. N, S, W, </w:t>
            </w:r>
            <w:r w:rsidRPr="00DF0641">
              <w:rPr>
                <w:rFonts w:cs="Arial"/>
                <w:i/>
              </w:rPr>
              <w:lastRenderedPageBreak/>
              <w:t>E)</w:t>
            </w:r>
          </w:p>
          <w:p w14:paraId="023E00A1" w14:textId="77777777" w:rsidR="007A3042" w:rsidRPr="00DF0641" w:rsidRDefault="007A3042" w:rsidP="00394117">
            <w:pPr>
              <w:rPr>
                <w:rFonts w:cs="Arial"/>
                <w:i/>
              </w:rPr>
            </w:pPr>
            <w:r w:rsidRPr="00DF0641">
              <w:rPr>
                <w:rFonts w:cs="Arial"/>
                <w:i/>
              </w:rPr>
              <w:t>INT = Korsning (anger att en korsning är anknuten berörd adress)</w:t>
            </w:r>
          </w:p>
          <w:p w14:paraId="1FAAC32F" w14:textId="77777777" w:rsidR="007A3042" w:rsidRPr="00DF0641" w:rsidRDefault="007A3042" w:rsidP="00394117">
            <w:pPr>
              <w:rPr>
                <w:rFonts w:cs="Arial"/>
                <w:i/>
                <w:lang w:val="en-US"/>
              </w:rPr>
            </w:pPr>
            <w:r w:rsidRPr="00DF0641">
              <w:rPr>
                <w:rFonts w:cs="Arial"/>
                <w:i/>
                <w:lang w:val="en-US"/>
              </w:rPr>
              <w:t>CAR = C/O (care of) adress</w:t>
            </w:r>
          </w:p>
          <w:p w14:paraId="750E995F" w14:textId="77777777" w:rsidR="007A3042" w:rsidRPr="00DF0641" w:rsidRDefault="007A3042" w:rsidP="00394117">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394117">
            <w:pPr>
              <w:rPr>
                <w:rFonts w:cs="Arial"/>
                <w:i/>
              </w:rPr>
            </w:pPr>
            <w:r w:rsidRPr="00DF0641">
              <w:rPr>
                <w:rFonts w:cs="Arial"/>
                <w:i/>
              </w:rPr>
              <w:t>CNT = Land</w:t>
            </w:r>
          </w:p>
          <w:p w14:paraId="535DA24D" w14:textId="77777777" w:rsidR="007A3042" w:rsidRPr="00DF0641" w:rsidRDefault="007A3042" w:rsidP="00394117">
            <w:pPr>
              <w:rPr>
                <w:rFonts w:cs="Arial"/>
                <w:i/>
              </w:rPr>
            </w:pPr>
            <w:r w:rsidRPr="00DF0641">
              <w:rPr>
                <w:rFonts w:cs="Arial"/>
                <w:i/>
              </w:rPr>
              <w:t>CPA = Län</w:t>
            </w:r>
          </w:p>
          <w:p w14:paraId="4A284621" w14:textId="77777777" w:rsidR="007A3042" w:rsidRPr="00DF0641" w:rsidRDefault="007A3042" w:rsidP="00394117">
            <w:pPr>
              <w:rPr>
                <w:rFonts w:cs="Arial"/>
                <w:i/>
              </w:rPr>
            </w:pPr>
            <w:r w:rsidRPr="00DF0641">
              <w:rPr>
                <w:rFonts w:cs="Arial"/>
                <w:i/>
              </w:rPr>
              <w:t>DEL = Skiljetecken (används för att särskilja text i adressrymden)</w:t>
            </w:r>
          </w:p>
          <w:p w14:paraId="061737E2" w14:textId="77777777" w:rsidR="007A3042" w:rsidRPr="00DF0641" w:rsidRDefault="007A3042" w:rsidP="00394117">
            <w:pPr>
              <w:rPr>
                <w:rFonts w:cs="Arial"/>
                <w:i/>
              </w:rPr>
            </w:pPr>
            <w:r w:rsidRPr="00DF0641">
              <w:rPr>
                <w:rFonts w:cs="Arial"/>
                <w:i/>
              </w:rPr>
              <w:t>CTY = Postort</w:t>
            </w:r>
          </w:p>
          <w:p w14:paraId="43C78F0D" w14:textId="77777777" w:rsidR="007A3042" w:rsidRPr="00DF0641" w:rsidRDefault="007A3042" w:rsidP="00394117">
            <w:pPr>
              <w:rPr>
                <w:rFonts w:cs="Arial"/>
                <w:i/>
              </w:rPr>
            </w:pPr>
            <w:r w:rsidRPr="00DF0641">
              <w:rPr>
                <w:rFonts w:cs="Arial"/>
                <w:i/>
              </w:rPr>
              <w:t>POB = Postbox</w:t>
            </w:r>
          </w:p>
          <w:p w14:paraId="59C7B72B" w14:textId="77777777" w:rsidR="007A3042" w:rsidRPr="00DF0641" w:rsidRDefault="007A3042" w:rsidP="00394117">
            <w:pPr>
              <w:rPr>
                <w:rFonts w:cs="Arial"/>
                <w:i/>
              </w:rPr>
            </w:pPr>
            <w:r w:rsidRPr="00DF0641">
              <w:rPr>
                <w:rFonts w:cs="Arial"/>
                <w:i/>
              </w:rPr>
              <w:t>ZIP = Postnummer</w:t>
            </w:r>
          </w:p>
          <w:p w14:paraId="5DCAD778" w14:textId="77777777" w:rsidR="007A3042" w:rsidRPr="00DF0641" w:rsidRDefault="007A3042" w:rsidP="00394117">
            <w:pPr>
              <w:rPr>
                <w:rFonts w:cs="Arial"/>
                <w:i/>
              </w:rPr>
            </w:pPr>
            <w:r w:rsidRPr="00DF0641">
              <w:rPr>
                <w:rFonts w:cs="Arial"/>
                <w:i/>
              </w:rPr>
              <w:t>PRE = Distriktsområde</w:t>
            </w:r>
          </w:p>
          <w:p w14:paraId="49B8F12F" w14:textId="77777777" w:rsidR="007A3042" w:rsidRPr="00964D8F" w:rsidRDefault="007A3042" w:rsidP="00394117">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394117">
            <w:pPr>
              <w:rPr>
                <w:i/>
              </w:rPr>
            </w:pPr>
            <w:r w:rsidRPr="00964D8F">
              <w:rPr>
                <w:i/>
              </w:rPr>
              <w:lastRenderedPageBreak/>
              <w:t>0..1</w:t>
            </w:r>
          </w:p>
        </w:tc>
      </w:tr>
      <w:tr w:rsidR="007A3042" w:rsidRPr="008345BA" w14:paraId="41C89FA1" w14:textId="77777777" w:rsidTr="00394117">
        <w:tc>
          <w:tcPr>
            <w:tcW w:w="2474" w:type="dxa"/>
          </w:tcPr>
          <w:p w14:paraId="4318C7CC" w14:textId="77777777" w:rsidR="007A3042" w:rsidRPr="00964D8F" w:rsidRDefault="007A3042" w:rsidP="00394117">
            <w:r w:rsidRPr="00964D8F">
              <w:lastRenderedPageBreak/>
              <w:t>../LocationType.telecom</w:t>
            </w:r>
          </w:p>
        </w:tc>
        <w:tc>
          <w:tcPr>
            <w:tcW w:w="2506" w:type="dxa"/>
          </w:tcPr>
          <w:p w14:paraId="28B5AC03" w14:textId="77777777" w:rsidR="007A3042" w:rsidRPr="00964D8F" w:rsidRDefault="007A3042" w:rsidP="00394117">
            <w:r>
              <w:t>TelType</w:t>
            </w:r>
          </w:p>
        </w:tc>
        <w:tc>
          <w:tcPr>
            <w:tcW w:w="2925" w:type="dxa"/>
          </w:tcPr>
          <w:p w14:paraId="5C94ACD4" w14:textId="77777777" w:rsidR="007A3042" w:rsidRPr="008345BA" w:rsidRDefault="007A3042" w:rsidP="00394117">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394117">
            <w:pPr>
              <w:rPr>
                <w:rFonts w:cs="Arial"/>
              </w:rPr>
            </w:pPr>
          </w:p>
          <w:p w14:paraId="656AE8BE" w14:textId="77777777" w:rsidR="007A3042" w:rsidRPr="008345BA" w:rsidRDefault="007A3042" w:rsidP="00394117">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394117">
            <w:pPr>
              <w:rPr>
                <w:lang w:val="en-US"/>
              </w:rPr>
            </w:pPr>
            <w:r w:rsidRPr="008345BA">
              <w:rPr>
                <w:lang w:val="en-US"/>
              </w:rPr>
              <w:t>0..*</w:t>
            </w:r>
          </w:p>
        </w:tc>
      </w:tr>
      <w:tr w:rsidR="007A3042" w:rsidRPr="00B81FE2" w14:paraId="56AB0400" w14:textId="77777777" w:rsidTr="00394117">
        <w:tc>
          <w:tcPr>
            <w:tcW w:w="2474" w:type="dxa"/>
          </w:tcPr>
          <w:p w14:paraId="48A0BF6D" w14:textId="77777777" w:rsidR="007A3042" w:rsidRPr="00B81FE2" w:rsidRDefault="007A3042" w:rsidP="00394117">
            <w:pPr>
              <w:rPr>
                <w:i/>
              </w:rPr>
            </w:pPr>
            <w:r w:rsidRPr="00B81FE2">
              <w:rPr>
                <w:i/>
              </w:rPr>
              <w:t>../</w:t>
            </w:r>
            <w:r>
              <w:rPr>
                <w:i/>
              </w:rPr>
              <w:t>LocationType.telecom.use</w:t>
            </w:r>
          </w:p>
        </w:tc>
        <w:tc>
          <w:tcPr>
            <w:tcW w:w="2506" w:type="dxa"/>
          </w:tcPr>
          <w:p w14:paraId="59DC8D91" w14:textId="77777777" w:rsidR="007A3042" w:rsidRPr="00B81FE2" w:rsidRDefault="007A3042" w:rsidP="00394117">
            <w:pPr>
              <w:rPr>
                <w:i/>
              </w:rPr>
            </w:pPr>
            <w:r w:rsidRPr="00B81FE2">
              <w:rPr>
                <w:i/>
              </w:rPr>
              <w:t>TelType</w:t>
            </w:r>
            <w:r>
              <w:rPr>
                <w:i/>
              </w:rPr>
              <w:t>Enum</w:t>
            </w:r>
          </w:p>
        </w:tc>
        <w:tc>
          <w:tcPr>
            <w:tcW w:w="2925" w:type="dxa"/>
          </w:tcPr>
          <w:p w14:paraId="7D2FCCC3" w14:textId="77777777" w:rsidR="007A3042" w:rsidRDefault="007A3042" w:rsidP="00394117">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394117">
            <w:pPr>
              <w:rPr>
                <w:rFonts w:cs="Arial"/>
                <w:i/>
              </w:rPr>
            </w:pPr>
          </w:p>
          <w:p w14:paraId="05D33A9D" w14:textId="77777777" w:rsidR="007A3042" w:rsidRPr="00B81FE2" w:rsidRDefault="007A3042" w:rsidP="00394117">
            <w:pPr>
              <w:rPr>
                <w:rFonts w:cs="Arial"/>
                <w:i/>
              </w:rPr>
            </w:pPr>
            <w:r w:rsidRPr="00B81FE2">
              <w:rPr>
                <w:rFonts w:cs="Arial"/>
                <w:i/>
              </w:rPr>
              <w:t>voice = Nummer för att föra ett röstsamtal</w:t>
            </w:r>
          </w:p>
          <w:p w14:paraId="137C3D27" w14:textId="77777777" w:rsidR="007A3042" w:rsidRPr="00B81FE2" w:rsidRDefault="007A3042" w:rsidP="00394117">
            <w:pPr>
              <w:rPr>
                <w:rFonts w:cs="Arial"/>
                <w:i/>
                <w:lang w:val="en-US"/>
              </w:rPr>
            </w:pPr>
            <w:r w:rsidRPr="00B81FE2">
              <w:rPr>
                <w:rFonts w:cs="Arial"/>
                <w:i/>
                <w:lang w:val="en-US"/>
              </w:rPr>
              <w:t>fax = Faxnummer</w:t>
            </w:r>
          </w:p>
          <w:p w14:paraId="2042C9C7" w14:textId="77777777" w:rsidR="007A3042" w:rsidRPr="00B81FE2" w:rsidRDefault="007A3042" w:rsidP="00394117">
            <w:pPr>
              <w:rPr>
                <w:rFonts w:cs="Arial"/>
                <w:i/>
                <w:lang w:val="en-US"/>
              </w:rPr>
            </w:pPr>
            <w:r w:rsidRPr="00B81FE2">
              <w:rPr>
                <w:rFonts w:cs="Arial"/>
                <w:i/>
                <w:lang w:val="en-US"/>
              </w:rPr>
              <w:t>data = E-post adress</w:t>
            </w:r>
          </w:p>
          <w:p w14:paraId="3D438B25" w14:textId="77777777" w:rsidR="007A3042" w:rsidRPr="00B81FE2" w:rsidRDefault="007A3042" w:rsidP="00394117">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394117">
            <w:pPr>
              <w:rPr>
                <w:i/>
                <w:lang w:val="en-US"/>
              </w:rPr>
            </w:pPr>
            <w:r>
              <w:rPr>
                <w:i/>
                <w:lang w:val="en-US"/>
              </w:rPr>
              <w:t>0..1</w:t>
            </w:r>
          </w:p>
        </w:tc>
      </w:tr>
      <w:tr w:rsidR="007A3042" w:rsidRPr="00B81FE2" w14:paraId="1F1BBB55" w14:textId="77777777" w:rsidTr="00394117">
        <w:tc>
          <w:tcPr>
            <w:tcW w:w="2474" w:type="dxa"/>
          </w:tcPr>
          <w:p w14:paraId="79C56A75" w14:textId="77777777" w:rsidR="007A3042" w:rsidRPr="00B81FE2" w:rsidRDefault="007A3042" w:rsidP="00394117">
            <w:pPr>
              <w:rPr>
                <w:i/>
              </w:rPr>
            </w:pPr>
            <w:r w:rsidRPr="00B81FE2">
              <w:rPr>
                <w:i/>
              </w:rPr>
              <w:t>../</w:t>
            </w:r>
            <w:r>
              <w:rPr>
                <w:i/>
              </w:rPr>
              <w:t>LocationType.telecom.value</w:t>
            </w:r>
          </w:p>
        </w:tc>
        <w:tc>
          <w:tcPr>
            <w:tcW w:w="2506" w:type="dxa"/>
          </w:tcPr>
          <w:p w14:paraId="25921160" w14:textId="77777777" w:rsidR="007A3042" w:rsidRPr="00B81FE2" w:rsidRDefault="007A3042" w:rsidP="00394117">
            <w:pPr>
              <w:rPr>
                <w:i/>
              </w:rPr>
            </w:pPr>
            <w:r>
              <w:rPr>
                <w:i/>
              </w:rPr>
              <w:t>String</w:t>
            </w:r>
          </w:p>
        </w:tc>
        <w:tc>
          <w:tcPr>
            <w:tcW w:w="2925" w:type="dxa"/>
          </w:tcPr>
          <w:p w14:paraId="6FB167EA" w14:textId="77777777" w:rsidR="007A3042" w:rsidRPr="00B81FE2" w:rsidRDefault="007A3042" w:rsidP="00394117">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394117">
            <w:pPr>
              <w:rPr>
                <w:i/>
                <w:lang w:val="en-US"/>
              </w:rPr>
            </w:pPr>
            <w:r>
              <w:rPr>
                <w:i/>
                <w:lang w:val="en-US"/>
              </w:rPr>
              <w:t>0..1</w:t>
            </w:r>
          </w:p>
        </w:tc>
      </w:tr>
      <w:tr w:rsidR="007A3042" w:rsidRPr="008345BA" w14:paraId="74F1A213" w14:textId="77777777" w:rsidTr="00394117">
        <w:tc>
          <w:tcPr>
            <w:tcW w:w="2474" w:type="dxa"/>
            <w:shd w:val="clear" w:color="auto" w:fill="D9D9D9" w:themeFill="background1" w:themeFillShade="D9"/>
          </w:tcPr>
          <w:p w14:paraId="05EE7F0E" w14:textId="77777777" w:rsidR="007A3042" w:rsidRPr="008345BA" w:rsidRDefault="007A3042" w:rsidP="00394117">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394117">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394117">
            <w:pPr>
              <w:rPr>
                <w:lang w:val="en-US"/>
              </w:rPr>
            </w:pPr>
          </w:p>
        </w:tc>
        <w:tc>
          <w:tcPr>
            <w:tcW w:w="1617" w:type="dxa"/>
            <w:shd w:val="clear" w:color="auto" w:fill="D9D9D9" w:themeFill="background1" w:themeFillShade="D9"/>
          </w:tcPr>
          <w:p w14:paraId="7D6DB625" w14:textId="77777777" w:rsidR="007A3042" w:rsidRPr="008345BA" w:rsidRDefault="007A3042" w:rsidP="00394117">
            <w:pPr>
              <w:rPr>
                <w:lang w:val="en-US"/>
              </w:rPr>
            </w:pPr>
            <w:r w:rsidRPr="008345BA">
              <w:rPr>
                <w:lang w:val="en-US"/>
              </w:rPr>
              <w:t>1</w:t>
            </w:r>
          </w:p>
        </w:tc>
      </w:tr>
      <w:tr w:rsidR="007A3042" w:rsidRPr="008345BA" w14:paraId="3B4D320A" w14:textId="77777777" w:rsidTr="00394117">
        <w:tc>
          <w:tcPr>
            <w:tcW w:w="2474" w:type="dxa"/>
          </w:tcPr>
          <w:p w14:paraId="74E39DD2" w14:textId="77777777" w:rsidR="007A3042" w:rsidRPr="00A21F75" w:rsidRDefault="007A3042" w:rsidP="00394117">
            <w:pPr>
              <w:rPr>
                <w:lang w:val="en-GB"/>
              </w:rPr>
            </w:pPr>
            <w:r w:rsidRPr="008345BA">
              <w:rPr>
                <w:lang w:val="en-GB"/>
              </w:rPr>
              <w:t>../PatientType.id</w:t>
            </w:r>
          </w:p>
        </w:tc>
        <w:tc>
          <w:tcPr>
            <w:tcW w:w="2506" w:type="dxa"/>
          </w:tcPr>
          <w:p w14:paraId="5B2A8948" w14:textId="77777777" w:rsidR="007A3042" w:rsidRPr="00894EEA" w:rsidRDefault="007A3042" w:rsidP="00394117">
            <w:r w:rsidRPr="00894EEA">
              <w:t>IIType</w:t>
            </w:r>
          </w:p>
        </w:tc>
        <w:tc>
          <w:tcPr>
            <w:tcW w:w="2925" w:type="dxa"/>
          </w:tcPr>
          <w:p w14:paraId="09E18313" w14:textId="77777777" w:rsidR="007A3042" w:rsidRPr="008F3E17" w:rsidRDefault="007A3042" w:rsidP="00394117">
            <w:pPr>
              <w:rPr>
                <w:rFonts w:eastAsia="Times New Roman" w:cs="Arial"/>
              </w:rPr>
            </w:pPr>
            <w:r w:rsidRPr="008345BA">
              <w:rPr>
                <w:rFonts w:eastAsia="Times New Roman" w:cs="Arial"/>
              </w:rPr>
              <w:t>Id för patienten. Skall anges</w:t>
            </w:r>
            <w:r>
              <w:rPr>
                <w:rFonts w:eastAsia="Times New Roman" w:cs="Arial"/>
              </w:rPr>
              <w:t xml:space="preserve"> </w:t>
            </w:r>
            <w:r>
              <w:rPr>
                <w:rFonts w:eastAsia="Times New Roman" w:cs="Arial"/>
              </w:rPr>
              <w:lastRenderedPageBreak/>
              <w:t>med 12 tecken utan avskiljare.</w:t>
            </w:r>
          </w:p>
        </w:tc>
        <w:tc>
          <w:tcPr>
            <w:tcW w:w="1617" w:type="dxa"/>
          </w:tcPr>
          <w:p w14:paraId="2B6E234E" w14:textId="77777777" w:rsidR="007A3042" w:rsidRPr="008345BA" w:rsidRDefault="007A3042" w:rsidP="00394117">
            <w:r w:rsidRPr="008345BA">
              <w:lastRenderedPageBreak/>
              <w:t>1</w:t>
            </w:r>
          </w:p>
        </w:tc>
      </w:tr>
      <w:tr w:rsidR="007A3042" w:rsidRPr="000D472E" w14:paraId="5838154D" w14:textId="77777777" w:rsidTr="00394117">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394117">
            <w:pPr>
              <w:rPr>
                <w:i/>
                <w:lang w:val="en-GB"/>
              </w:rPr>
            </w:pPr>
            <w:r w:rsidRPr="000D472E">
              <w:rPr>
                <w:i/>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394117">
            <w:pPr>
              <w:rPr>
                <w:i/>
              </w:rPr>
            </w:pPr>
            <w:r w:rsidRPr="00FE0141">
              <w:rPr>
                <w:i/>
              </w:rPr>
              <w:t>KV OID för typ av identifierare:</w:t>
            </w:r>
          </w:p>
          <w:p w14:paraId="58D5AF0C" w14:textId="77777777" w:rsidR="007A3042" w:rsidRPr="000D472E" w:rsidRDefault="007A3042" w:rsidP="00394117">
            <w:pPr>
              <w:rPr>
                <w:i/>
              </w:rPr>
            </w:pPr>
          </w:p>
          <w:p w14:paraId="18A94C4F" w14:textId="77777777" w:rsidR="007A3042" w:rsidRPr="000D472E" w:rsidRDefault="007A3042" w:rsidP="0039411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39411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394117">
            <w:pPr>
              <w:rPr>
                <w:i/>
              </w:rPr>
            </w:pPr>
            <w:r w:rsidRPr="000D472E">
              <w:rPr>
                <w:i/>
              </w:rPr>
              <w:t>1</w:t>
            </w:r>
          </w:p>
        </w:tc>
      </w:tr>
      <w:tr w:rsidR="007A3042" w:rsidRPr="000D472E" w14:paraId="1965A9D8" w14:textId="77777777" w:rsidTr="00394117">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394117">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39411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394117">
            <w:pPr>
              <w:rPr>
                <w:i/>
              </w:rPr>
            </w:pPr>
            <w:r>
              <w:rPr>
                <w:i/>
              </w:rPr>
              <w:t>Personnummer/globalt reservnummer/</w:t>
            </w:r>
            <w:r w:rsidRPr="00FE0141">
              <w:rPr>
                <w:i/>
              </w:rPr>
              <w:t>samordningsnummer</w:t>
            </w:r>
            <w:r>
              <w:rPr>
                <w:i/>
              </w:rPr>
              <w:t>.</w:t>
            </w:r>
          </w:p>
          <w:p w14:paraId="2198BADB" w14:textId="77777777" w:rsidR="007A3042" w:rsidRDefault="007A3042" w:rsidP="00394117">
            <w:pPr>
              <w:rPr>
                <w:i/>
              </w:rPr>
            </w:pPr>
          </w:p>
          <w:p w14:paraId="7B4515D5"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394117">
            <w:pPr>
              <w:rPr>
                <w:i/>
              </w:rPr>
            </w:pPr>
            <w:r w:rsidRPr="000D472E">
              <w:rPr>
                <w:i/>
              </w:rPr>
              <w:t>1</w:t>
            </w:r>
          </w:p>
        </w:tc>
      </w:tr>
      <w:tr w:rsidR="007A3042" w:rsidRPr="008345BA" w14:paraId="08AE55AF" w14:textId="77777777" w:rsidTr="00394117">
        <w:tc>
          <w:tcPr>
            <w:tcW w:w="2474" w:type="dxa"/>
          </w:tcPr>
          <w:p w14:paraId="6C317345" w14:textId="77777777" w:rsidR="007A3042" w:rsidRPr="008345BA" w:rsidRDefault="007A3042" w:rsidP="00394117">
            <w:pPr>
              <w:rPr>
                <w:lang w:val="en-GB"/>
              </w:rPr>
            </w:pPr>
            <w:r w:rsidRPr="008345BA">
              <w:rPr>
                <w:lang w:val="en-GB"/>
              </w:rPr>
              <w:t>../PatientType.dateOfBirth</w:t>
            </w:r>
          </w:p>
        </w:tc>
        <w:tc>
          <w:tcPr>
            <w:tcW w:w="2506" w:type="dxa"/>
          </w:tcPr>
          <w:p w14:paraId="402019EC" w14:textId="77777777" w:rsidR="007A3042" w:rsidRPr="008345BA" w:rsidRDefault="007A3042" w:rsidP="00394117">
            <w:pPr>
              <w:rPr>
                <w:lang w:val="en-GB"/>
              </w:rPr>
            </w:pPr>
            <w:r w:rsidRPr="008345BA">
              <w:rPr>
                <w:lang w:val="en-GB"/>
              </w:rPr>
              <w:t>DateTime</w:t>
            </w:r>
          </w:p>
        </w:tc>
        <w:tc>
          <w:tcPr>
            <w:tcW w:w="2925" w:type="dxa"/>
          </w:tcPr>
          <w:p w14:paraId="2A8F5651" w14:textId="77777777" w:rsidR="007A3042" w:rsidRDefault="007A3042" w:rsidP="0039411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57EF2443" w14:textId="77777777" w:rsidR="007A3042" w:rsidRPr="008F3E17" w:rsidRDefault="007A3042" w:rsidP="00394117">
            <w:pPr>
              <w:rPr>
                <w:rFonts w:cs="Arial"/>
              </w:rPr>
            </w:pPr>
          </w:p>
          <w:p w14:paraId="0C4EF915" w14:textId="77777777" w:rsidR="007A3042" w:rsidRPr="00DD495A" w:rsidRDefault="007A3042" w:rsidP="00394117">
            <w:r w:rsidRPr="008F3E17">
              <w:rPr>
                <w:rFonts w:cs="Arial"/>
              </w:rPr>
              <w:t>Datum. Format ÅÅÅÅMMDD.</w:t>
            </w:r>
          </w:p>
        </w:tc>
        <w:tc>
          <w:tcPr>
            <w:tcW w:w="1617" w:type="dxa"/>
          </w:tcPr>
          <w:p w14:paraId="4CB64CD5" w14:textId="77777777" w:rsidR="007A3042" w:rsidRPr="008345BA" w:rsidRDefault="007A3042" w:rsidP="00394117">
            <w:pPr>
              <w:rPr>
                <w:lang w:val="en-US"/>
              </w:rPr>
            </w:pPr>
            <w:r w:rsidRPr="008345BA">
              <w:rPr>
                <w:lang w:val="en-US"/>
              </w:rPr>
              <w:t>1</w:t>
            </w:r>
          </w:p>
        </w:tc>
      </w:tr>
      <w:tr w:rsidR="007A3042" w:rsidRPr="008345BA" w14:paraId="34BCD643" w14:textId="77777777" w:rsidTr="00394117">
        <w:tc>
          <w:tcPr>
            <w:tcW w:w="2474" w:type="dxa"/>
          </w:tcPr>
          <w:p w14:paraId="2319C6EF" w14:textId="77777777" w:rsidR="007A3042" w:rsidRPr="008345BA" w:rsidRDefault="007A3042" w:rsidP="00394117">
            <w:pPr>
              <w:rPr>
                <w:lang w:val="en-GB"/>
              </w:rPr>
            </w:pPr>
            <w:r w:rsidRPr="008345BA">
              <w:rPr>
                <w:lang w:val="en-GB"/>
              </w:rPr>
              <w:t>../PatientType.gender</w:t>
            </w:r>
          </w:p>
        </w:tc>
        <w:tc>
          <w:tcPr>
            <w:tcW w:w="2506" w:type="dxa"/>
          </w:tcPr>
          <w:p w14:paraId="2EF186AF" w14:textId="77777777" w:rsidR="007A3042" w:rsidRPr="008345BA" w:rsidRDefault="007A3042" w:rsidP="00394117">
            <w:pPr>
              <w:rPr>
                <w:lang w:val="en-GB"/>
              </w:rPr>
            </w:pPr>
            <w:r w:rsidRPr="008345BA">
              <w:rPr>
                <w:lang w:val="en-GB"/>
              </w:rPr>
              <w:t>CVType</w:t>
            </w:r>
          </w:p>
        </w:tc>
        <w:tc>
          <w:tcPr>
            <w:tcW w:w="2925" w:type="dxa"/>
          </w:tcPr>
          <w:p w14:paraId="02C8A279" w14:textId="77777777" w:rsidR="007A3042" w:rsidRPr="00953E0D" w:rsidRDefault="007A3042" w:rsidP="00394117">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394117">
            <w:r w:rsidRPr="008345BA">
              <w:t>0..1</w:t>
            </w:r>
          </w:p>
        </w:tc>
      </w:tr>
      <w:tr w:rsidR="007A3042" w:rsidRPr="000D472E" w14:paraId="11B00E25" w14:textId="77777777" w:rsidTr="00394117">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394117">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77777777" w:rsidR="007A3042" w:rsidRPr="000D472E" w:rsidRDefault="007A3042" w:rsidP="00394117">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394117">
            <w:pPr>
              <w:rPr>
                <w:i/>
              </w:rPr>
            </w:pPr>
            <w:r w:rsidRPr="000D472E">
              <w:rPr>
                <w:i/>
              </w:rPr>
              <w:t>1</w:t>
            </w:r>
          </w:p>
        </w:tc>
      </w:tr>
      <w:tr w:rsidR="007A3042" w:rsidRPr="000D472E" w14:paraId="0C80877C" w14:textId="77777777" w:rsidTr="00394117">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394117">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394117">
            <w:pPr>
              <w:rPr>
                <w:rFonts w:cs="Arial"/>
                <w:i/>
              </w:rPr>
            </w:pPr>
            <w:r w:rsidRPr="000D472E">
              <w:rPr>
                <w:rFonts w:cs="Arial"/>
                <w:i/>
              </w:rPr>
              <w:t xml:space="preserve">Kodsystem för angiven kod för könstyp. </w:t>
            </w:r>
          </w:p>
          <w:p w14:paraId="5E6B29A5" w14:textId="77777777" w:rsidR="007A3042" w:rsidRPr="000D472E" w:rsidRDefault="007A3042" w:rsidP="00394117">
            <w:pPr>
              <w:rPr>
                <w:rFonts w:cs="Arial"/>
                <w:i/>
              </w:rPr>
            </w:pPr>
          </w:p>
          <w:p w14:paraId="502995DA" w14:textId="77777777" w:rsidR="007A3042" w:rsidRPr="000D472E" w:rsidRDefault="007A3042" w:rsidP="0039411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394117">
            <w:pPr>
              <w:rPr>
                <w:i/>
              </w:rPr>
            </w:pPr>
            <w:r w:rsidRPr="000D472E">
              <w:rPr>
                <w:i/>
              </w:rPr>
              <w:t>1</w:t>
            </w:r>
          </w:p>
        </w:tc>
      </w:tr>
      <w:tr w:rsidR="007A3042" w:rsidRPr="000D472E" w14:paraId="695EE3F9" w14:textId="77777777" w:rsidTr="00394117">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394117">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39411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394117">
            <w:pPr>
              <w:rPr>
                <w:i/>
              </w:rPr>
            </w:pPr>
            <w:r w:rsidRPr="000D472E">
              <w:rPr>
                <w:i/>
              </w:rPr>
              <w:t>0..1</w:t>
            </w:r>
          </w:p>
        </w:tc>
      </w:tr>
      <w:tr w:rsidR="007A3042" w:rsidRPr="000D472E" w14:paraId="5DE96343" w14:textId="77777777" w:rsidTr="00394117">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394117">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39411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394117">
            <w:pPr>
              <w:rPr>
                <w:i/>
              </w:rPr>
            </w:pPr>
            <w:r w:rsidRPr="000D472E">
              <w:rPr>
                <w:i/>
              </w:rPr>
              <w:t>0..1</w:t>
            </w:r>
          </w:p>
        </w:tc>
      </w:tr>
      <w:tr w:rsidR="007A3042" w:rsidRPr="000D472E" w14:paraId="5215D2B1" w14:textId="77777777" w:rsidTr="00394117">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394117">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39411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39411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394117">
            <w:pPr>
              <w:rPr>
                <w:i/>
              </w:rPr>
            </w:pPr>
            <w:r w:rsidRPr="000D472E">
              <w:rPr>
                <w:i/>
              </w:rPr>
              <w:t>0..1</w:t>
            </w:r>
          </w:p>
        </w:tc>
      </w:tr>
      <w:tr w:rsidR="007A3042" w:rsidRPr="008345BA" w14:paraId="475F9951" w14:textId="77777777" w:rsidTr="00394117">
        <w:tc>
          <w:tcPr>
            <w:tcW w:w="2474" w:type="dxa"/>
            <w:shd w:val="clear" w:color="auto" w:fill="D9D9D9" w:themeFill="background1" w:themeFillShade="D9"/>
          </w:tcPr>
          <w:p w14:paraId="2A409FCD" w14:textId="77777777" w:rsidR="007A3042" w:rsidRPr="008345BA" w:rsidRDefault="007A3042" w:rsidP="00394117">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394117">
            <w:r w:rsidRPr="008345BA">
              <w:t>LegalAuthenticatorType</w:t>
            </w:r>
          </w:p>
        </w:tc>
        <w:tc>
          <w:tcPr>
            <w:tcW w:w="2925" w:type="dxa"/>
            <w:shd w:val="clear" w:color="auto" w:fill="D9D9D9" w:themeFill="background1" w:themeFillShade="D9"/>
          </w:tcPr>
          <w:p w14:paraId="731DA23A" w14:textId="77777777" w:rsidR="007A3042" w:rsidRPr="008345BA" w:rsidRDefault="007A3042" w:rsidP="00394117"/>
        </w:tc>
        <w:tc>
          <w:tcPr>
            <w:tcW w:w="1617" w:type="dxa"/>
            <w:shd w:val="clear" w:color="auto" w:fill="D9D9D9" w:themeFill="background1" w:themeFillShade="D9"/>
          </w:tcPr>
          <w:p w14:paraId="52E57252" w14:textId="77777777" w:rsidR="007A3042" w:rsidRPr="008345BA" w:rsidRDefault="007A3042" w:rsidP="00394117">
            <w:r w:rsidRPr="008345BA">
              <w:t>0..1</w:t>
            </w:r>
          </w:p>
        </w:tc>
      </w:tr>
      <w:tr w:rsidR="007A3042" w:rsidRPr="008345BA" w14:paraId="088E9A5D" w14:textId="77777777" w:rsidTr="00394117">
        <w:tc>
          <w:tcPr>
            <w:tcW w:w="2474" w:type="dxa"/>
          </w:tcPr>
          <w:p w14:paraId="398996FC" w14:textId="77777777" w:rsidR="007A3042" w:rsidRPr="001107D1" w:rsidRDefault="007A3042" w:rsidP="00394117">
            <w:r w:rsidRPr="001107D1">
              <w:rPr>
                <w:lang w:eastAsia="sv-SE"/>
              </w:rPr>
              <w:t>../</w:t>
            </w:r>
            <w:r w:rsidRPr="001107D1">
              <w:t>LegalAuthenticatorType.id</w:t>
            </w:r>
          </w:p>
        </w:tc>
        <w:tc>
          <w:tcPr>
            <w:tcW w:w="2506" w:type="dxa"/>
          </w:tcPr>
          <w:p w14:paraId="6E72243A" w14:textId="77777777" w:rsidR="007A3042" w:rsidRPr="001107D1" w:rsidRDefault="007A3042" w:rsidP="00394117"/>
          <w:p w14:paraId="2BE4A761" w14:textId="77777777" w:rsidR="007A3042" w:rsidRPr="001107D1" w:rsidRDefault="007A3042" w:rsidP="00394117">
            <w:r w:rsidRPr="001107D1">
              <w:t>IIType</w:t>
            </w:r>
          </w:p>
        </w:tc>
        <w:tc>
          <w:tcPr>
            <w:tcW w:w="2925" w:type="dxa"/>
          </w:tcPr>
          <w:p w14:paraId="7DF5F3B3" w14:textId="77777777" w:rsidR="007A3042" w:rsidRPr="008345BA" w:rsidRDefault="007A3042" w:rsidP="00394117">
            <w:r w:rsidRPr="00CE0209">
              <w:rPr>
                <w:rFonts w:cs="Arial"/>
              </w:rPr>
              <w:t>HSA-id för person som signerat dokumentet</w:t>
            </w:r>
            <w:r w:rsidRPr="008345BA">
              <w:rPr>
                <w:rFonts w:cs="Arial"/>
              </w:rPr>
              <w:t>.</w:t>
            </w:r>
          </w:p>
          <w:p w14:paraId="5F931475" w14:textId="77777777" w:rsidR="007A3042" w:rsidRPr="008345BA" w:rsidRDefault="007A3042" w:rsidP="00394117"/>
        </w:tc>
        <w:tc>
          <w:tcPr>
            <w:tcW w:w="1617" w:type="dxa"/>
          </w:tcPr>
          <w:p w14:paraId="2884C537" w14:textId="77777777" w:rsidR="007A3042" w:rsidRPr="008345BA" w:rsidRDefault="007A3042" w:rsidP="00394117">
            <w:r w:rsidRPr="008345BA">
              <w:t>0..1</w:t>
            </w:r>
          </w:p>
        </w:tc>
      </w:tr>
      <w:tr w:rsidR="007A3042" w:rsidRPr="005822C8" w14:paraId="090C06A1" w14:textId="77777777" w:rsidTr="00394117">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394117">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394117">
            <w:pPr>
              <w:rPr>
                <w:i/>
              </w:rPr>
            </w:pPr>
            <w:r w:rsidRPr="005822C8">
              <w:rPr>
                <w:i/>
              </w:rPr>
              <w:t>1</w:t>
            </w:r>
          </w:p>
        </w:tc>
      </w:tr>
      <w:tr w:rsidR="007A3042" w:rsidRPr="005822C8" w14:paraId="272C4AAC" w14:textId="77777777" w:rsidTr="00394117">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394117">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394117">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394117">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394117">
            <w:pPr>
              <w:rPr>
                <w:i/>
              </w:rPr>
            </w:pPr>
            <w:r w:rsidRPr="005822C8">
              <w:rPr>
                <w:i/>
              </w:rPr>
              <w:t>1</w:t>
            </w:r>
          </w:p>
        </w:tc>
      </w:tr>
      <w:tr w:rsidR="007A3042" w:rsidRPr="008345BA" w14:paraId="1F2035B1" w14:textId="77777777" w:rsidTr="00394117">
        <w:tc>
          <w:tcPr>
            <w:tcW w:w="2474" w:type="dxa"/>
          </w:tcPr>
          <w:p w14:paraId="693981A6" w14:textId="77777777" w:rsidR="007A3042" w:rsidRPr="008345BA" w:rsidRDefault="007A3042" w:rsidP="00394117">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394117">
            <w:pPr>
              <w:rPr>
                <w:lang w:val="en-GB"/>
              </w:rPr>
            </w:pPr>
          </w:p>
          <w:p w14:paraId="63A66E06" w14:textId="77777777" w:rsidR="007A3042" w:rsidRPr="008345BA" w:rsidRDefault="007A3042" w:rsidP="00394117">
            <w:pPr>
              <w:rPr>
                <w:lang w:val="en-GB"/>
              </w:rPr>
            </w:pPr>
            <w:r w:rsidRPr="008345BA">
              <w:rPr>
                <w:lang w:val="en-GB"/>
              </w:rPr>
              <w:t>TimeStamp</w:t>
            </w:r>
          </w:p>
        </w:tc>
        <w:tc>
          <w:tcPr>
            <w:tcW w:w="2925" w:type="dxa"/>
          </w:tcPr>
          <w:p w14:paraId="02D7CD67" w14:textId="77777777" w:rsidR="007A3042" w:rsidRPr="00CE0209" w:rsidRDefault="007A3042" w:rsidP="00394117">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394117">
            <w:pPr>
              <w:rPr>
                <w:lang w:val="en-US"/>
              </w:rPr>
            </w:pPr>
            <w:r w:rsidRPr="008345BA">
              <w:rPr>
                <w:lang w:val="en-US"/>
              </w:rPr>
              <w:t>1</w:t>
            </w:r>
          </w:p>
        </w:tc>
      </w:tr>
      <w:tr w:rsidR="007A3042" w:rsidRPr="008345BA" w14:paraId="1FDFC2C5" w14:textId="77777777" w:rsidTr="00394117">
        <w:tc>
          <w:tcPr>
            <w:tcW w:w="2474" w:type="dxa"/>
          </w:tcPr>
          <w:p w14:paraId="31B887F7" w14:textId="77777777" w:rsidR="007A3042" w:rsidRPr="002206AC" w:rsidRDefault="007A3042" w:rsidP="00394117">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394117">
            <w:pPr>
              <w:rPr>
                <w:lang w:val="en-GB"/>
              </w:rPr>
            </w:pPr>
          </w:p>
          <w:p w14:paraId="6033AAE0" w14:textId="77777777" w:rsidR="007A3042" w:rsidRPr="002206AC" w:rsidRDefault="007A3042" w:rsidP="00394117">
            <w:pPr>
              <w:rPr>
                <w:lang w:val="en-GB"/>
              </w:rPr>
            </w:pPr>
            <w:r w:rsidRPr="002206AC">
              <w:rPr>
                <w:lang w:val="en-GB"/>
              </w:rPr>
              <w:t>String</w:t>
            </w:r>
          </w:p>
        </w:tc>
        <w:tc>
          <w:tcPr>
            <w:tcW w:w="2925" w:type="dxa"/>
          </w:tcPr>
          <w:p w14:paraId="392F3D2D" w14:textId="77777777" w:rsidR="007A3042" w:rsidRPr="002206AC" w:rsidRDefault="007A3042" w:rsidP="00394117">
            <w:r w:rsidRPr="002206AC">
              <w:rPr>
                <w:rFonts w:eastAsia="Times New Roman" w:cs="Arial"/>
              </w:rPr>
              <w:t>För- och efternamn i klartext för signerande person.</w:t>
            </w:r>
          </w:p>
        </w:tc>
        <w:tc>
          <w:tcPr>
            <w:tcW w:w="1617" w:type="dxa"/>
          </w:tcPr>
          <w:p w14:paraId="644AAD1B" w14:textId="77777777" w:rsidR="007A3042" w:rsidRPr="008345BA" w:rsidRDefault="007A3042" w:rsidP="00394117">
            <w:r w:rsidRPr="002206AC">
              <w:t>0..1</w:t>
            </w:r>
          </w:p>
        </w:tc>
      </w:tr>
      <w:tr w:rsidR="007A3042" w:rsidRPr="008345BA" w14:paraId="784DBC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394117">
            <w:r w:rsidRPr="008345BA">
              <w:t>0..1</w:t>
            </w:r>
          </w:p>
        </w:tc>
      </w:tr>
      <w:tr w:rsidR="007A3042" w:rsidRPr="008345BA" w14:paraId="61138BCA" w14:textId="77777777" w:rsidTr="00394117">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394117"/>
          <w:p w14:paraId="604919B4"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394117">
            <w:r>
              <w:t>1</w:t>
            </w:r>
          </w:p>
        </w:tc>
      </w:tr>
      <w:tr w:rsidR="007A3042" w:rsidRPr="00455CC0" w14:paraId="4E4D4B8E" w14:textId="77777777" w:rsidTr="00394117">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394117">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394117">
            <w:pPr>
              <w:rPr>
                <w:i/>
              </w:rPr>
            </w:pPr>
            <w:r w:rsidRPr="00455CC0">
              <w:rPr>
                <w:i/>
              </w:rPr>
              <w:t>1</w:t>
            </w:r>
          </w:p>
        </w:tc>
      </w:tr>
      <w:tr w:rsidR="007A3042" w:rsidRPr="00455CC0" w14:paraId="5D161F43" w14:textId="77777777" w:rsidTr="00394117">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39411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394117">
            <w:pPr>
              <w:rPr>
                <w:i/>
              </w:rPr>
            </w:pPr>
            <w:r w:rsidRPr="00455CC0">
              <w:rPr>
                <w:i/>
              </w:rPr>
              <w:t>1</w:t>
            </w:r>
          </w:p>
        </w:tc>
      </w:tr>
      <w:tr w:rsidR="007A3042" w:rsidRPr="008345BA" w14:paraId="09887443" w14:textId="77777777" w:rsidTr="00394117">
        <w:tc>
          <w:tcPr>
            <w:tcW w:w="2474" w:type="dxa"/>
            <w:shd w:val="clear" w:color="auto" w:fill="D9D9D9" w:themeFill="background1" w:themeFillShade="D9"/>
          </w:tcPr>
          <w:p w14:paraId="34BA2EE6" w14:textId="77777777" w:rsidR="007A3042" w:rsidRPr="008345BA" w:rsidRDefault="007A3042" w:rsidP="00394117">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394117">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394117">
            <w:pPr>
              <w:rPr>
                <w:lang w:val="en-US"/>
              </w:rPr>
            </w:pPr>
          </w:p>
        </w:tc>
        <w:tc>
          <w:tcPr>
            <w:tcW w:w="1617" w:type="dxa"/>
            <w:shd w:val="clear" w:color="auto" w:fill="D9D9D9" w:themeFill="background1" w:themeFillShade="D9"/>
          </w:tcPr>
          <w:p w14:paraId="130A3463" w14:textId="77777777" w:rsidR="007A3042" w:rsidRPr="008345BA" w:rsidRDefault="007A3042" w:rsidP="00394117">
            <w:r w:rsidRPr="008345BA">
              <w:t>0..*</w:t>
            </w:r>
          </w:p>
        </w:tc>
      </w:tr>
      <w:tr w:rsidR="007A3042" w:rsidRPr="008345BA" w14:paraId="31300B1B" w14:textId="77777777" w:rsidTr="00394117">
        <w:tc>
          <w:tcPr>
            <w:tcW w:w="2474" w:type="dxa"/>
          </w:tcPr>
          <w:p w14:paraId="52E0EDF4" w14:textId="77777777" w:rsidR="007A3042" w:rsidRPr="008345BA" w:rsidRDefault="007A3042" w:rsidP="00394117">
            <w:r w:rsidRPr="008345BA">
              <w:rPr>
                <w:lang w:eastAsia="sv-SE"/>
              </w:rPr>
              <w:t>../RelationType.code</w:t>
            </w:r>
          </w:p>
        </w:tc>
        <w:tc>
          <w:tcPr>
            <w:tcW w:w="2506" w:type="dxa"/>
          </w:tcPr>
          <w:p w14:paraId="1A158BA6" w14:textId="77777777" w:rsidR="007A3042" w:rsidRPr="008345BA" w:rsidRDefault="007A3042" w:rsidP="00394117">
            <w:r w:rsidRPr="008345BA">
              <w:t>CVType</w:t>
            </w:r>
          </w:p>
        </w:tc>
        <w:tc>
          <w:tcPr>
            <w:tcW w:w="2925" w:type="dxa"/>
          </w:tcPr>
          <w:p w14:paraId="479B2942" w14:textId="77777777" w:rsidR="007A3042" w:rsidRPr="008345BA" w:rsidRDefault="007A3042" w:rsidP="00394117">
            <w:r w:rsidRPr="008345BA">
              <w:t>Anger vilken typ av relation den refererade informationen har till hämtad observation.</w:t>
            </w:r>
          </w:p>
        </w:tc>
        <w:tc>
          <w:tcPr>
            <w:tcW w:w="1617" w:type="dxa"/>
          </w:tcPr>
          <w:p w14:paraId="268AAD88" w14:textId="77777777" w:rsidR="007A3042" w:rsidRPr="008345BA" w:rsidRDefault="007A3042" w:rsidP="00394117">
            <w:r w:rsidRPr="008345BA">
              <w:t>1</w:t>
            </w:r>
          </w:p>
        </w:tc>
      </w:tr>
      <w:tr w:rsidR="007A3042" w:rsidRPr="00D1172A" w14:paraId="437404CE" w14:textId="77777777" w:rsidTr="00394117">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394117">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394117">
            <w:pPr>
              <w:rPr>
                <w:i/>
              </w:rPr>
            </w:pPr>
            <w:r w:rsidRPr="00D1172A">
              <w:rPr>
                <w:i/>
              </w:rPr>
              <w:t xml:space="preserve">Kod för </w:t>
            </w:r>
            <w:r>
              <w:rPr>
                <w:i/>
              </w:rPr>
              <w:t>relationstyp.</w:t>
            </w:r>
          </w:p>
          <w:p w14:paraId="07738C1E" w14:textId="77777777" w:rsidR="007A3042" w:rsidRDefault="007A3042" w:rsidP="00394117">
            <w:pPr>
              <w:rPr>
                <w:i/>
              </w:rPr>
            </w:pPr>
          </w:p>
          <w:p w14:paraId="76D314D1" w14:textId="77777777" w:rsidR="007A3042" w:rsidRDefault="007A3042" w:rsidP="00394117">
            <w:pPr>
              <w:rPr>
                <w:i/>
              </w:rPr>
            </w:pPr>
            <w:r>
              <w:rPr>
                <w:i/>
              </w:rPr>
              <w:t>T.ex. HL7 där refererad information ”har en förklaring” till det hämtade objektet. Code=EXPL</w:t>
            </w:r>
          </w:p>
          <w:p w14:paraId="1AD27F6D" w14:textId="77777777" w:rsidR="007A3042" w:rsidRDefault="007A3042" w:rsidP="00394117">
            <w:pPr>
              <w:rPr>
                <w:i/>
              </w:rPr>
            </w:pPr>
          </w:p>
          <w:p w14:paraId="186F48D9" w14:textId="77777777" w:rsidR="007A3042" w:rsidRPr="00D1172A" w:rsidRDefault="007A3042" w:rsidP="00394117">
            <w:pPr>
              <w:rPr>
                <w:i/>
              </w:rPr>
            </w:pPr>
            <w:r w:rsidRPr="00D1172A">
              <w:rPr>
                <w:i/>
              </w:rPr>
              <w:t xml:space="preserve">T.ex. Snomed CT SE där </w:t>
            </w:r>
            <w:r w:rsidRPr="00D1172A">
              <w:rPr>
                <w:i/>
              </w:rPr>
              <w:lastRenderedPageBreak/>
              <w:t>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394117">
            <w:pPr>
              <w:rPr>
                <w:i/>
              </w:rPr>
            </w:pPr>
            <w:r w:rsidRPr="00D1172A">
              <w:rPr>
                <w:i/>
              </w:rPr>
              <w:lastRenderedPageBreak/>
              <w:t>1</w:t>
            </w:r>
          </w:p>
        </w:tc>
      </w:tr>
      <w:tr w:rsidR="007A3042" w:rsidRPr="00D1172A" w14:paraId="61F91F33" w14:textId="77777777" w:rsidTr="00394117">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394117">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394117">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394117">
            <w:pPr>
              <w:rPr>
                <w:i/>
              </w:rPr>
            </w:pPr>
          </w:p>
          <w:p w14:paraId="4EE8315E" w14:textId="77777777" w:rsidR="007A3042" w:rsidRDefault="007A3042" w:rsidP="00394117">
            <w:pPr>
              <w:rPr>
                <w:i/>
              </w:rPr>
            </w:pPr>
            <w:r>
              <w:rPr>
                <w:i/>
              </w:rPr>
              <w:t xml:space="preserve">Det primära kodverket som ska användas är HL7 ActRelationshipType med OID </w:t>
            </w:r>
            <w:r w:rsidRPr="00911DBE">
              <w:rPr>
                <w:i/>
              </w:rPr>
              <w:t>2.16.840.1.113883.5.1002</w:t>
            </w:r>
          </w:p>
          <w:p w14:paraId="3CBABD96" w14:textId="77777777" w:rsidR="007A3042" w:rsidRDefault="007A3042" w:rsidP="00394117">
            <w:pPr>
              <w:rPr>
                <w:i/>
              </w:rPr>
            </w:pPr>
          </w:p>
          <w:p w14:paraId="6308068C" w14:textId="77777777" w:rsidR="007A3042" w:rsidRDefault="007A3042" w:rsidP="00394117">
            <w:pPr>
              <w:rPr>
                <w:i/>
              </w:rPr>
            </w:pPr>
            <w:r>
              <w:rPr>
                <w:i/>
              </w:rPr>
              <w:t>Alternativ då HL7 inte räcker till är</w:t>
            </w:r>
            <w:r w:rsidRPr="00D1172A">
              <w:rPr>
                <w:i/>
              </w:rPr>
              <w:t>KV Snomed CT SE.</w:t>
            </w:r>
          </w:p>
          <w:p w14:paraId="45F007A5" w14:textId="77777777" w:rsidR="007A3042" w:rsidRPr="00D1172A" w:rsidRDefault="007A3042" w:rsidP="00394117">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394117">
            <w:pPr>
              <w:rPr>
                <w:i/>
              </w:rPr>
            </w:pPr>
            <w:r w:rsidRPr="00D1172A">
              <w:rPr>
                <w:i/>
              </w:rPr>
              <w:t>1</w:t>
            </w:r>
          </w:p>
        </w:tc>
      </w:tr>
      <w:tr w:rsidR="007A3042" w:rsidRPr="00D1172A" w14:paraId="06003805" w14:textId="77777777" w:rsidTr="00394117">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394117">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39411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394117">
            <w:pPr>
              <w:rPr>
                <w:i/>
              </w:rPr>
            </w:pPr>
            <w:r w:rsidRPr="00D1172A">
              <w:rPr>
                <w:i/>
              </w:rPr>
              <w:t>0..1</w:t>
            </w:r>
          </w:p>
        </w:tc>
      </w:tr>
      <w:tr w:rsidR="007A3042" w:rsidRPr="00D1172A" w14:paraId="478D56C5" w14:textId="77777777" w:rsidTr="00394117">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394117">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39411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394117">
            <w:pPr>
              <w:rPr>
                <w:i/>
              </w:rPr>
            </w:pPr>
            <w:r w:rsidRPr="00D1172A">
              <w:rPr>
                <w:i/>
              </w:rPr>
              <w:t>0..1</w:t>
            </w:r>
          </w:p>
        </w:tc>
      </w:tr>
      <w:tr w:rsidR="007A3042" w:rsidRPr="00D1172A" w14:paraId="6C9E8196" w14:textId="77777777" w:rsidTr="00394117">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394117">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39411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39411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394117">
            <w:pPr>
              <w:rPr>
                <w:i/>
              </w:rPr>
            </w:pPr>
            <w:r w:rsidRPr="00D1172A">
              <w:rPr>
                <w:i/>
              </w:rPr>
              <w:t>0..1</w:t>
            </w:r>
          </w:p>
        </w:tc>
      </w:tr>
      <w:tr w:rsidR="007A3042" w:rsidRPr="008345BA" w14:paraId="6842DFA2" w14:textId="77777777" w:rsidTr="00394117">
        <w:tc>
          <w:tcPr>
            <w:tcW w:w="2474" w:type="dxa"/>
            <w:shd w:val="clear" w:color="auto" w:fill="D9D9D9" w:themeFill="background1" w:themeFillShade="D9"/>
          </w:tcPr>
          <w:p w14:paraId="17DE4A23" w14:textId="77777777" w:rsidR="007A3042" w:rsidRPr="008345BA" w:rsidRDefault="007A3042" w:rsidP="00394117">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394117">
            <w:r w:rsidRPr="008345BA">
              <w:t>ReferredInformationType</w:t>
            </w:r>
          </w:p>
        </w:tc>
        <w:tc>
          <w:tcPr>
            <w:tcW w:w="2925" w:type="dxa"/>
            <w:shd w:val="clear" w:color="auto" w:fill="D9D9D9" w:themeFill="background1" w:themeFillShade="D9"/>
          </w:tcPr>
          <w:p w14:paraId="2A30B32A" w14:textId="77777777" w:rsidR="007A3042" w:rsidRPr="008345BA" w:rsidRDefault="007A3042" w:rsidP="00394117"/>
        </w:tc>
        <w:tc>
          <w:tcPr>
            <w:tcW w:w="1617" w:type="dxa"/>
            <w:shd w:val="clear" w:color="auto" w:fill="D9D9D9" w:themeFill="background1" w:themeFillShade="D9"/>
          </w:tcPr>
          <w:p w14:paraId="29562129" w14:textId="77777777" w:rsidR="007A3042" w:rsidRPr="008345BA" w:rsidRDefault="007A3042" w:rsidP="00394117">
            <w:r w:rsidRPr="008345BA">
              <w:t>1..*</w:t>
            </w:r>
          </w:p>
        </w:tc>
      </w:tr>
      <w:tr w:rsidR="007A3042" w:rsidRPr="008345BA" w14:paraId="5C391023" w14:textId="77777777" w:rsidTr="00394117">
        <w:tc>
          <w:tcPr>
            <w:tcW w:w="2474" w:type="dxa"/>
          </w:tcPr>
          <w:p w14:paraId="688A3D77" w14:textId="77777777" w:rsidR="007A3042" w:rsidRPr="008345BA" w:rsidRDefault="007A3042" w:rsidP="00394117">
            <w:r w:rsidRPr="008345BA">
              <w:rPr>
                <w:lang w:eastAsia="sv-SE"/>
              </w:rPr>
              <w:t>../../</w:t>
            </w:r>
            <w:r w:rsidRPr="008345BA">
              <w:t>ReferredInformationType.id</w:t>
            </w:r>
          </w:p>
        </w:tc>
        <w:tc>
          <w:tcPr>
            <w:tcW w:w="2506" w:type="dxa"/>
          </w:tcPr>
          <w:p w14:paraId="1A64E27D" w14:textId="77777777" w:rsidR="007A3042" w:rsidRPr="008345BA" w:rsidRDefault="007A3042" w:rsidP="00394117">
            <w:r w:rsidRPr="008345BA">
              <w:t>IIType</w:t>
            </w:r>
          </w:p>
        </w:tc>
        <w:tc>
          <w:tcPr>
            <w:tcW w:w="2925" w:type="dxa"/>
          </w:tcPr>
          <w:p w14:paraId="2B518A3C" w14:textId="77777777" w:rsidR="007A3042" w:rsidRPr="00AC5622" w:rsidRDefault="007A3042" w:rsidP="00394117">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394117">
            <w:pPr>
              <w:rPr>
                <w:lang w:val="en-US"/>
              </w:rPr>
            </w:pPr>
            <w:r w:rsidRPr="008345BA">
              <w:rPr>
                <w:lang w:val="en-US"/>
              </w:rPr>
              <w:t>1</w:t>
            </w:r>
          </w:p>
        </w:tc>
      </w:tr>
      <w:tr w:rsidR="007A3042" w:rsidRPr="00AC5622" w14:paraId="2B197503" w14:textId="77777777" w:rsidTr="00394117">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394117">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394117">
            <w:pPr>
              <w:rPr>
                <w:i/>
                <w:lang w:val="en-US"/>
              </w:rPr>
            </w:pPr>
            <w:r w:rsidRPr="00AC5622">
              <w:rPr>
                <w:i/>
                <w:lang w:val="en-US"/>
              </w:rPr>
              <w:t>1</w:t>
            </w:r>
          </w:p>
        </w:tc>
      </w:tr>
      <w:tr w:rsidR="007A3042" w:rsidRPr="00AC5622" w14:paraId="41C71396" w14:textId="77777777" w:rsidTr="00394117">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394117">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39411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394117">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394117">
            <w:pPr>
              <w:rPr>
                <w:i/>
                <w:lang w:val="en-US"/>
              </w:rPr>
            </w:pPr>
            <w:r w:rsidRPr="00AC5622">
              <w:rPr>
                <w:i/>
                <w:lang w:val="en-US"/>
              </w:rPr>
              <w:t>1</w:t>
            </w:r>
          </w:p>
        </w:tc>
      </w:tr>
      <w:tr w:rsidR="007A3042" w:rsidRPr="008345BA" w14:paraId="1FC885BE" w14:textId="77777777" w:rsidTr="00394117">
        <w:tc>
          <w:tcPr>
            <w:tcW w:w="2474" w:type="dxa"/>
          </w:tcPr>
          <w:p w14:paraId="0D4736D7" w14:textId="77777777" w:rsidR="007A3042" w:rsidRPr="008345BA" w:rsidRDefault="007A3042" w:rsidP="00394117">
            <w:r w:rsidRPr="008345BA">
              <w:rPr>
                <w:lang w:eastAsia="sv-SE"/>
              </w:rPr>
              <w:t>../../</w:t>
            </w:r>
            <w:r w:rsidRPr="008345BA">
              <w:t>ReferredInformationType.time</w:t>
            </w:r>
          </w:p>
        </w:tc>
        <w:tc>
          <w:tcPr>
            <w:tcW w:w="2506" w:type="dxa"/>
          </w:tcPr>
          <w:p w14:paraId="000F8551" w14:textId="77777777" w:rsidR="007A3042" w:rsidRPr="008345BA" w:rsidRDefault="007A3042" w:rsidP="00394117">
            <w:r w:rsidRPr="008345BA">
              <w:t>TimeStamp</w:t>
            </w:r>
          </w:p>
        </w:tc>
        <w:tc>
          <w:tcPr>
            <w:tcW w:w="2925" w:type="dxa"/>
          </w:tcPr>
          <w:p w14:paraId="6E7A122B" w14:textId="77777777" w:rsidR="007A3042" w:rsidRPr="004B6953" w:rsidRDefault="007A3042" w:rsidP="00394117">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394117">
            <w:r w:rsidRPr="008345BA">
              <w:t>1</w:t>
            </w:r>
          </w:p>
        </w:tc>
      </w:tr>
      <w:tr w:rsidR="007A3042" w:rsidRPr="008345BA" w14:paraId="47D57D93" w14:textId="77777777" w:rsidTr="00394117">
        <w:tc>
          <w:tcPr>
            <w:tcW w:w="2474" w:type="dxa"/>
          </w:tcPr>
          <w:p w14:paraId="6ABF8883" w14:textId="77777777" w:rsidR="007A3042" w:rsidRPr="008345BA" w:rsidRDefault="007A3042" w:rsidP="00394117">
            <w:r w:rsidRPr="008345BA">
              <w:rPr>
                <w:lang w:eastAsia="sv-SE"/>
              </w:rPr>
              <w:t>../../</w:t>
            </w:r>
            <w:r w:rsidRPr="008345BA">
              <w:t>ReferredInformationType.urn</w:t>
            </w:r>
          </w:p>
        </w:tc>
        <w:tc>
          <w:tcPr>
            <w:tcW w:w="2506" w:type="dxa"/>
          </w:tcPr>
          <w:p w14:paraId="50E4F629" w14:textId="77777777" w:rsidR="007A3042" w:rsidRPr="008345BA" w:rsidRDefault="007A3042" w:rsidP="00394117">
            <w:r w:rsidRPr="008345BA">
              <w:t>URN</w:t>
            </w:r>
          </w:p>
        </w:tc>
        <w:tc>
          <w:tcPr>
            <w:tcW w:w="2925" w:type="dxa"/>
          </w:tcPr>
          <w:p w14:paraId="7AC4644C" w14:textId="77777777" w:rsidR="007A3042" w:rsidRPr="008345BA" w:rsidRDefault="007A3042" w:rsidP="0039411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w:t>
            </w:r>
            <w:r w:rsidRPr="008345BA">
              <w:rPr>
                <w:rFonts w:cs="Arial"/>
              </w:rPr>
              <w:lastRenderedPageBreak/>
              <w:t>(URN)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394117">
            <w:pPr>
              <w:rPr>
                <w:rFonts w:cs="Arial"/>
              </w:rPr>
            </w:pPr>
          </w:p>
          <w:p w14:paraId="1083EF85" w14:textId="77777777" w:rsidR="007A3042" w:rsidRPr="008345BA" w:rsidRDefault="007A3042" w:rsidP="0039411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394117">
            <w:pPr>
              <w:rPr>
                <w:rFonts w:eastAsia="Arial Unicode MS" w:cs="Arial"/>
                <w:color w:val="000000"/>
                <w:lang w:val="en-US"/>
              </w:rPr>
            </w:pPr>
          </w:p>
          <w:p w14:paraId="7D2F0A57" w14:textId="77777777" w:rsidR="007A3042" w:rsidRPr="008345BA" w:rsidRDefault="007A3042" w:rsidP="00394117">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394117">
            <w:pPr>
              <w:rPr>
                <w:lang w:val="en-US"/>
              </w:rPr>
            </w:pPr>
            <w:r w:rsidRPr="008345BA">
              <w:rPr>
                <w:lang w:val="en-US"/>
              </w:rPr>
              <w:lastRenderedPageBreak/>
              <w:t>1</w:t>
            </w:r>
          </w:p>
        </w:tc>
      </w:tr>
      <w:tr w:rsidR="007A3042" w:rsidRPr="008345BA" w14:paraId="34F0900B" w14:textId="77777777" w:rsidTr="00394117">
        <w:tc>
          <w:tcPr>
            <w:tcW w:w="2474" w:type="dxa"/>
            <w:shd w:val="clear" w:color="auto" w:fill="D9D9D9" w:themeFill="background1" w:themeFillShade="D9"/>
          </w:tcPr>
          <w:p w14:paraId="643F48F7" w14:textId="77777777" w:rsidR="007A3042" w:rsidRPr="008345BA" w:rsidRDefault="007A3042" w:rsidP="00394117">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394117">
            <w:r w:rsidRPr="008345BA">
              <w:t>InformationOwnerType</w:t>
            </w:r>
          </w:p>
        </w:tc>
        <w:tc>
          <w:tcPr>
            <w:tcW w:w="2925" w:type="dxa"/>
            <w:shd w:val="clear" w:color="auto" w:fill="D9D9D9" w:themeFill="background1" w:themeFillShade="D9"/>
          </w:tcPr>
          <w:p w14:paraId="0CEA956A" w14:textId="77777777" w:rsidR="007A3042" w:rsidRPr="008345BA" w:rsidRDefault="007A3042" w:rsidP="00394117"/>
        </w:tc>
        <w:tc>
          <w:tcPr>
            <w:tcW w:w="1617" w:type="dxa"/>
            <w:shd w:val="clear" w:color="auto" w:fill="D9D9D9" w:themeFill="background1" w:themeFillShade="D9"/>
          </w:tcPr>
          <w:p w14:paraId="1E72CB5E" w14:textId="77777777" w:rsidR="007A3042" w:rsidRPr="008345BA" w:rsidRDefault="007A3042" w:rsidP="00394117">
            <w:r w:rsidRPr="008345BA">
              <w:t>1</w:t>
            </w:r>
          </w:p>
        </w:tc>
      </w:tr>
      <w:tr w:rsidR="007A3042" w:rsidRPr="008345BA" w14:paraId="5A78AF29" w14:textId="77777777" w:rsidTr="00394117">
        <w:tc>
          <w:tcPr>
            <w:tcW w:w="2474" w:type="dxa"/>
          </w:tcPr>
          <w:p w14:paraId="0BD2C6FF" w14:textId="77777777" w:rsidR="007A3042" w:rsidRPr="008345BA" w:rsidRDefault="007A3042" w:rsidP="00394117">
            <w:r w:rsidRPr="008345BA">
              <w:rPr>
                <w:lang w:eastAsia="sv-SE"/>
              </w:rPr>
              <w:t>../../../</w:t>
            </w:r>
            <w:r w:rsidRPr="008345BA">
              <w:t>InformationOwnerType.id</w:t>
            </w:r>
          </w:p>
        </w:tc>
        <w:tc>
          <w:tcPr>
            <w:tcW w:w="2506" w:type="dxa"/>
          </w:tcPr>
          <w:p w14:paraId="3028E5AD" w14:textId="77777777" w:rsidR="007A3042" w:rsidRPr="008345BA" w:rsidRDefault="007A3042" w:rsidP="00394117">
            <w:r w:rsidRPr="008345BA">
              <w:t>IIType</w:t>
            </w:r>
          </w:p>
        </w:tc>
        <w:tc>
          <w:tcPr>
            <w:tcW w:w="2925" w:type="dxa"/>
          </w:tcPr>
          <w:p w14:paraId="2BFFEACD" w14:textId="77777777" w:rsidR="007A3042" w:rsidRPr="008345BA" w:rsidRDefault="007A3042" w:rsidP="00394117">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394117"/>
        </w:tc>
        <w:tc>
          <w:tcPr>
            <w:tcW w:w="1617" w:type="dxa"/>
          </w:tcPr>
          <w:p w14:paraId="00ABD0DF" w14:textId="77777777" w:rsidR="007A3042" w:rsidRPr="008345BA" w:rsidRDefault="007A3042" w:rsidP="00394117">
            <w:pPr>
              <w:rPr>
                <w:lang w:val="en-US"/>
              </w:rPr>
            </w:pPr>
            <w:r w:rsidRPr="008345BA">
              <w:rPr>
                <w:lang w:val="en-US"/>
              </w:rPr>
              <w:t>1</w:t>
            </w:r>
          </w:p>
        </w:tc>
      </w:tr>
      <w:tr w:rsidR="007A3042" w:rsidRPr="008345BA" w14:paraId="196953A7" w14:textId="77777777" w:rsidTr="00394117">
        <w:tc>
          <w:tcPr>
            <w:tcW w:w="2474" w:type="dxa"/>
          </w:tcPr>
          <w:p w14:paraId="62E4A1EB"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394117">
            <w:r>
              <w:t>String</w:t>
            </w:r>
          </w:p>
        </w:tc>
        <w:tc>
          <w:tcPr>
            <w:tcW w:w="2925" w:type="dxa"/>
          </w:tcPr>
          <w:p w14:paraId="2F47EA15"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394117">
            <w:pPr>
              <w:rPr>
                <w:lang w:val="en-US"/>
              </w:rPr>
            </w:pPr>
          </w:p>
        </w:tc>
      </w:tr>
      <w:tr w:rsidR="007A3042" w:rsidRPr="008345BA" w14:paraId="4B46FE0F" w14:textId="77777777" w:rsidTr="00394117">
        <w:tc>
          <w:tcPr>
            <w:tcW w:w="2474" w:type="dxa"/>
          </w:tcPr>
          <w:p w14:paraId="78BAEF3A"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394117">
            <w:r>
              <w:t>String</w:t>
            </w:r>
          </w:p>
        </w:tc>
        <w:tc>
          <w:tcPr>
            <w:tcW w:w="2925" w:type="dxa"/>
          </w:tcPr>
          <w:p w14:paraId="48186785" w14:textId="77777777" w:rsidR="007A3042" w:rsidRPr="008345BA" w:rsidRDefault="007A3042" w:rsidP="00394117">
            <w:pPr>
              <w:rPr>
                <w:rFonts w:cs="Arial"/>
              </w:rPr>
            </w:pPr>
            <w:r>
              <w:rPr>
                <w:rFonts w:cs="Arial"/>
              </w:rPr>
              <w:t>Extension sätts till den HSA-id för aktuell vårdgivare</w:t>
            </w:r>
          </w:p>
        </w:tc>
        <w:tc>
          <w:tcPr>
            <w:tcW w:w="1617" w:type="dxa"/>
          </w:tcPr>
          <w:p w14:paraId="6B482F2F" w14:textId="77777777" w:rsidR="007A3042" w:rsidRPr="006701F1" w:rsidRDefault="007A3042" w:rsidP="00394117"/>
        </w:tc>
      </w:tr>
      <w:tr w:rsidR="007A3042" w:rsidRPr="008345BA" w14:paraId="4E8D9656" w14:textId="77777777" w:rsidTr="00394117">
        <w:tc>
          <w:tcPr>
            <w:tcW w:w="2474" w:type="dxa"/>
            <w:shd w:val="clear" w:color="auto" w:fill="D9D9D9" w:themeFill="background1" w:themeFillShade="D9"/>
          </w:tcPr>
          <w:p w14:paraId="7D8D5325" w14:textId="77777777" w:rsidR="007A3042" w:rsidRPr="008345BA" w:rsidRDefault="007A3042" w:rsidP="00394117">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394117">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394117">
            <w:pPr>
              <w:rPr>
                <w:lang w:val="en-US"/>
              </w:rPr>
            </w:pPr>
          </w:p>
        </w:tc>
        <w:tc>
          <w:tcPr>
            <w:tcW w:w="1617" w:type="dxa"/>
            <w:shd w:val="clear" w:color="auto" w:fill="D9D9D9" w:themeFill="background1" w:themeFillShade="D9"/>
          </w:tcPr>
          <w:p w14:paraId="28152733" w14:textId="77777777" w:rsidR="007A3042" w:rsidRPr="008345BA" w:rsidRDefault="007A3042" w:rsidP="00394117">
            <w:pPr>
              <w:rPr>
                <w:lang w:val="en-US"/>
              </w:rPr>
            </w:pPr>
            <w:r w:rsidRPr="008345BA">
              <w:rPr>
                <w:lang w:val="en-US"/>
              </w:rPr>
              <w:t>1</w:t>
            </w:r>
          </w:p>
        </w:tc>
      </w:tr>
      <w:tr w:rsidR="007A3042" w:rsidRPr="008345BA" w14:paraId="4D4EF6D2" w14:textId="77777777" w:rsidTr="00394117">
        <w:tc>
          <w:tcPr>
            <w:tcW w:w="2474" w:type="dxa"/>
          </w:tcPr>
          <w:p w14:paraId="28CD2DAC" w14:textId="77777777" w:rsidR="007A3042" w:rsidRPr="008345BA" w:rsidRDefault="007A3042" w:rsidP="00394117">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394117">
            <w:pPr>
              <w:rPr>
                <w:lang w:val="en-US"/>
              </w:rPr>
            </w:pPr>
            <w:r w:rsidRPr="008345BA">
              <w:rPr>
                <w:lang w:val="en-US"/>
              </w:rPr>
              <w:t>IIType</w:t>
            </w:r>
          </w:p>
        </w:tc>
        <w:tc>
          <w:tcPr>
            <w:tcW w:w="2925" w:type="dxa"/>
          </w:tcPr>
          <w:p w14:paraId="460566EF" w14:textId="77777777" w:rsidR="007A3042" w:rsidRDefault="007A3042" w:rsidP="00394117">
            <w:r w:rsidRPr="008345BA">
              <w:t xml:space="preserve">Personens identitet av utförarrollen som är unik inom källsystemet. </w:t>
            </w:r>
          </w:p>
          <w:p w14:paraId="584AB6B7" w14:textId="77777777" w:rsidR="007A3042" w:rsidRDefault="007A3042" w:rsidP="00394117"/>
          <w:p w14:paraId="455066CB" w14:textId="77777777" w:rsidR="007A3042" w:rsidRDefault="007A3042" w:rsidP="00394117">
            <w:r>
              <w:t>Lämnas tomt ifall</w:t>
            </w:r>
            <w:r w:rsidRPr="008345BA">
              <w:t xml:space="preserve"> observationen utförs av pat</w:t>
            </w:r>
            <w:r>
              <w:t>ienten själv eller annan person</w:t>
            </w:r>
          </w:p>
          <w:p w14:paraId="38844B32" w14:textId="77777777" w:rsidR="007A3042" w:rsidRDefault="007A3042" w:rsidP="00394117"/>
          <w:p w14:paraId="464581A6" w14:textId="77777777" w:rsidR="007A3042" w:rsidRPr="00DE210C" w:rsidRDefault="007A3042" w:rsidP="00394117">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394117">
            <w:r w:rsidRPr="008345BA">
              <w:t>0..1</w:t>
            </w:r>
          </w:p>
        </w:tc>
      </w:tr>
      <w:tr w:rsidR="007A3042" w:rsidRPr="00612528" w14:paraId="304B5C68" w14:textId="77777777" w:rsidTr="00394117">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394117">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394117">
            <w:pPr>
              <w:rPr>
                <w:i/>
              </w:rPr>
            </w:pPr>
            <w:r w:rsidRPr="00612528">
              <w:rPr>
                <w:i/>
              </w:rPr>
              <w:t>1</w:t>
            </w:r>
          </w:p>
        </w:tc>
      </w:tr>
      <w:tr w:rsidR="007A3042" w:rsidRPr="00612528" w14:paraId="4BCEC7F2" w14:textId="77777777" w:rsidTr="00394117">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394117">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39411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39411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394117">
            <w:pPr>
              <w:rPr>
                <w:i/>
              </w:rPr>
            </w:pPr>
            <w:r w:rsidRPr="00612528">
              <w:rPr>
                <w:i/>
              </w:rPr>
              <w:t>1</w:t>
            </w:r>
          </w:p>
        </w:tc>
      </w:tr>
      <w:tr w:rsidR="007A3042" w:rsidRPr="008345BA" w14:paraId="3E620622" w14:textId="77777777" w:rsidTr="00394117">
        <w:tc>
          <w:tcPr>
            <w:tcW w:w="2474" w:type="dxa"/>
          </w:tcPr>
          <w:p w14:paraId="56D96F0C" w14:textId="77777777" w:rsidR="007A3042" w:rsidRPr="008345BA" w:rsidRDefault="007A3042" w:rsidP="00394117">
            <w:r w:rsidRPr="008345BA">
              <w:rPr>
                <w:lang w:eastAsia="sv-SE"/>
              </w:rPr>
              <w:t>../</w:t>
            </w:r>
            <w:r w:rsidRPr="008345BA">
              <w:t>PerformerRoleType</w:t>
            </w:r>
            <w:r w:rsidRPr="008345BA">
              <w:rPr>
                <w:lang w:eastAsia="sv-SE"/>
              </w:rPr>
              <w:t>.Co</w:t>
            </w:r>
            <w:r w:rsidRPr="008345BA">
              <w:rPr>
                <w:lang w:eastAsia="sv-SE"/>
              </w:rPr>
              <w:lastRenderedPageBreak/>
              <w:t>de</w:t>
            </w:r>
          </w:p>
        </w:tc>
        <w:tc>
          <w:tcPr>
            <w:tcW w:w="2506" w:type="dxa"/>
          </w:tcPr>
          <w:p w14:paraId="6E85FAEB" w14:textId="77777777" w:rsidR="007A3042" w:rsidRPr="008345BA" w:rsidRDefault="007A3042" w:rsidP="00394117">
            <w:r w:rsidRPr="008345BA">
              <w:lastRenderedPageBreak/>
              <w:t>CVType</w:t>
            </w:r>
          </w:p>
        </w:tc>
        <w:tc>
          <w:tcPr>
            <w:tcW w:w="2925" w:type="dxa"/>
          </w:tcPr>
          <w:p w14:paraId="24F8083A" w14:textId="77777777" w:rsidR="007A3042" w:rsidRPr="008345BA" w:rsidRDefault="007A3042" w:rsidP="00394117">
            <w:r w:rsidRPr="008345BA">
              <w:t>Beskriver utförarens roll.</w:t>
            </w:r>
          </w:p>
        </w:tc>
        <w:tc>
          <w:tcPr>
            <w:tcW w:w="1617" w:type="dxa"/>
          </w:tcPr>
          <w:p w14:paraId="5A60607A" w14:textId="77777777" w:rsidR="007A3042" w:rsidRPr="008345BA" w:rsidRDefault="007A3042" w:rsidP="00394117">
            <w:r w:rsidRPr="008345BA">
              <w:t>1</w:t>
            </w:r>
          </w:p>
        </w:tc>
      </w:tr>
      <w:tr w:rsidR="007A3042" w:rsidRPr="000B3601" w14:paraId="75B7EB01" w14:textId="77777777" w:rsidTr="00394117">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394117">
            <w:pPr>
              <w:rPr>
                <w:i/>
                <w:lang w:eastAsia="sv-SE"/>
              </w:rPr>
            </w:pPr>
            <w:r w:rsidRPr="000B3601">
              <w:rPr>
                <w:i/>
                <w:lang w:eastAsia="sv-SE"/>
              </w:rPr>
              <w:lastRenderedPageBreak/>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39411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394117">
            <w:pPr>
              <w:rPr>
                <w:i/>
              </w:rPr>
            </w:pPr>
            <w:r w:rsidRPr="000B3601">
              <w:rPr>
                <w:i/>
              </w:rPr>
              <w:t>1</w:t>
            </w:r>
          </w:p>
        </w:tc>
      </w:tr>
      <w:tr w:rsidR="007A3042" w:rsidRPr="000B3601" w14:paraId="260B1C77" w14:textId="77777777" w:rsidTr="00394117">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77777777" w:rsidR="007A3042" w:rsidRPr="00485475" w:rsidRDefault="007A3042" w:rsidP="0039411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394117">
            <w:pPr>
              <w:rPr>
                <w:i/>
              </w:rPr>
            </w:pPr>
            <w:r w:rsidRPr="000B3601">
              <w:rPr>
                <w:i/>
              </w:rPr>
              <w:t>1</w:t>
            </w:r>
          </w:p>
        </w:tc>
      </w:tr>
      <w:tr w:rsidR="007A3042" w:rsidRPr="000B3601" w14:paraId="0015E7E1" w14:textId="77777777" w:rsidTr="00394117">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39411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394117">
            <w:pPr>
              <w:rPr>
                <w:i/>
              </w:rPr>
            </w:pPr>
            <w:r w:rsidRPr="000B3601">
              <w:rPr>
                <w:i/>
              </w:rPr>
              <w:t>0..1</w:t>
            </w:r>
          </w:p>
        </w:tc>
      </w:tr>
      <w:tr w:rsidR="007A3042" w:rsidRPr="000B3601" w14:paraId="0D32CE00" w14:textId="77777777" w:rsidTr="00394117">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39411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394117">
            <w:pPr>
              <w:rPr>
                <w:i/>
              </w:rPr>
            </w:pPr>
            <w:r w:rsidRPr="000B3601">
              <w:rPr>
                <w:i/>
              </w:rPr>
              <w:t>0..1</w:t>
            </w:r>
          </w:p>
        </w:tc>
      </w:tr>
      <w:tr w:rsidR="007A3042" w:rsidRPr="000B3601" w14:paraId="1AB6C228" w14:textId="77777777" w:rsidTr="00394117">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394117">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39411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39411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394117">
            <w:pPr>
              <w:rPr>
                <w:i/>
              </w:rPr>
            </w:pPr>
            <w:r w:rsidRPr="000B3601">
              <w:rPr>
                <w:i/>
              </w:rPr>
              <w:t>0..1</w:t>
            </w:r>
          </w:p>
        </w:tc>
      </w:tr>
      <w:tr w:rsidR="007A3042" w:rsidRPr="008345BA" w14:paraId="5E858C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394117">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394117">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394117">
            <w:r w:rsidRPr="008345BA">
              <w:t>0..1</w:t>
            </w:r>
          </w:p>
        </w:tc>
      </w:tr>
      <w:tr w:rsidR="007A3042" w:rsidRPr="008345BA" w14:paraId="02FCCCA7" w14:textId="77777777" w:rsidTr="00394117">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39411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394117">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394117">
            <w:r w:rsidRPr="008345BA">
              <w:t xml:space="preserve">Personens identitet av utförarrollen som är unik inom källsystemet. </w:t>
            </w:r>
          </w:p>
          <w:p w14:paraId="5E6934AC" w14:textId="77777777" w:rsidR="007A3042" w:rsidRDefault="007A3042" w:rsidP="00394117"/>
          <w:p w14:paraId="0516963C" w14:textId="77777777" w:rsidR="007A3042" w:rsidRDefault="007A3042" w:rsidP="00394117">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394117"/>
          <w:p w14:paraId="40DD94E9" w14:textId="77777777" w:rsidR="007A3042" w:rsidRPr="008345BA" w:rsidRDefault="007A3042" w:rsidP="00394117">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394117">
            <w:r w:rsidRPr="008345BA">
              <w:t>0..1</w:t>
            </w:r>
          </w:p>
        </w:tc>
      </w:tr>
      <w:tr w:rsidR="007A3042" w:rsidRPr="0012437B" w14:paraId="5DC8CDCB" w14:textId="77777777" w:rsidTr="00394117">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394117">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394117">
            <w:pPr>
              <w:rPr>
                <w:i/>
              </w:rPr>
            </w:pPr>
            <w:r w:rsidRPr="0012437B">
              <w:rPr>
                <w:i/>
              </w:rPr>
              <w:t>KV OID för typ av identifierare:</w:t>
            </w:r>
          </w:p>
          <w:p w14:paraId="70E20699" w14:textId="77777777" w:rsidR="007A3042" w:rsidRPr="0012437B" w:rsidRDefault="007A3042" w:rsidP="00394117">
            <w:pPr>
              <w:rPr>
                <w:i/>
              </w:rPr>
            </w:pPr>
          </w:p>
          <w:p w14:paraId="2A241B43" w14:textId="77777777" w:rsidR="007A3042" w:rsidRPr="0012437B" w:rsidRDefault="007A3042" w:rsidP="00394117">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394117">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394117">
            <w:pPr>
              <w:rPr>
                <w:i/>
              </w:rPr>
            </w:pPr>
            <w:r w:rsidRPr="0012437B">
              <w:rPr>
                <w:i/>
              </w:rPr>
              <w:t>För nationella reservnummer (1.2.752.129.2.1.3.2).</w:t>
            </w:r>
          </w:p>
          <w:p w14:paraId="1A2B9D1C" w14:textId="77777777" w:rsidR="007A3042" w:rsidRPr="0012437B" w:rsidRDefault="007A3042" w:rsidP="00394117">
            <w:pPr>
              <w:rPr>
                <w:i/>
              </w:rPr>
            </w:pPr>
          </w:p>
          <w:p w14:paraId="1636F937" w14:textId="77777777" w:rsidR="007A3042" w:rsidRPr="0012437B" w:rsidRDefault="007A3042" w:rsidP="0039411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394117">
            <w:pPr>
              <w:rPr>
                <w:i/>
              </w:rPr>
            </w:pPr>
            <w:r w:rsidRPr="0012437B">
              <w:rPr>
                <w:i/>
              </w:rPr>
              <w:lastRenderedPageBreak/>
              <w:t>1</w:t>
            </w:r>
          </w:p>
        </w:tc>
      </w:tr>
      <w:tr w:rsidR="007A3042" w:rsidRPr="0012437B" w14:paraId="1A0E46E1" w14:textId="77777777" w:rsidTr="00394117">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394117">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394117">
            <w:pPr>
              <w:rPr>
                <w:i/>
              </w:rPr>
            </w:pPr>
            <w:r>
              <w:rPr>
                <w:i/>
              </w:rPr>
              <w:t>Personnummer/globalt reservnummer/</w:t>
            </w:r>
            <w:r w:rsidRPr="00FE0141">
              <w:rPr>
                <w:i/>
              </w:rPr>
              <w:t>samordningsnummer</w:t>
            </w:r>
            <w:r>
              <w:rPr>
                <w:i/>
              </w:rPr>
              <w:t>.</w:t>
            </w:r>
          </w:p>
          <w:p w14:paraId="07C30C3D" w14:textId="77777777" w:rsidR="007A3042" w:rsidRDefault="007A3042" w:rsidP="00394117">
            <w:pPr>
              <w:rPr>
                <w:i/>
              </w:rPr>
            </w:pPr>
          </w:p>
          <w:p w14:paraId="60B9392E" w14:textId="77777777" w:rsidR="007A3042" w:rsidRPr="00FE0141" w:rsidRDefault="007A3042" w:rsidP="0039411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394117">
            <w:pPr>
              <w:rPr>
                <w:i/>
              </w:rPr>
            </w:pPr>
            <w:r w:rsidRPr="0012437B">
              <w:rPr>
                <w:i/>
              </w:rPr>
              <w:t>1</w:t>
            </w:r>
          </w:p>
        </w:tc>
      </w:tr>
      <w:tr w:rsidR="007A3042" w:rsidRPr="008345BA" w14:paraId="45F70298" w14:textId="77777777" w:rsidTr="00394117">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394117">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39411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394117">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39411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394117">
            <w:r w:rsidRPr="008345BA">
              <w:t>0..1</w:t>
            </w:r>
          </w:p>
        </w:tc>
      </w:tr>
      <w:tr w:rsidR="007A3042" w:rsidRPr="008345BA" w14:paraId="188A14E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394117">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394117">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394117">
            <w:r w:rsidRPr="008345BA">
              <w:t>0..1</w:t>
            </w:r>
          </w:p>
        </w:tc>
      </w:tr>
      <w:tr w:rsidR="007A3042" w:rsidRPr="008345BA" w14:paraId="603D2EBC" w14:textId="77777777" w:rsidTr="00394117">
        <w:tc>
          <w:tcPr>
            <w:tcW w:w="2474" w:type="dxa"/>
          </w:tcPr>
          <w:p w14:paraId="0450514A" w14:textId="77777777" w:rsidR="007A3042" w:rsidRPr="008345BA" w:rsidRDefault="007A3042" w:rsidP="00394117">
            <w:r w:rsidRPr="008345BA">
              <w:rPr>
                <w:lang w:eastAsia="sv-SE"/>
              </w:rPr>
              <w:t>../../CareUnitType.id</w:t>
            </w:r>
          </w:p>
        </w:tc>
        <w:tc>
          <w:tcPr>
            <w:tcW w:w="2506" w:type="dxa"/>
          </w:tcPr>
          <w:p w14:paraId="184B2AEC" w14:textId="77777777" w:rsidR="007A3042" w:rsidRPr="008345BA" w:rsidRDefault="007A3042" w:rsidP="00394117">
            <w:r w:rsidRPr="008345BA">
              <w:t>IIType</w:t>
            </w:r>
          </w:p>
        </w:tc>
        <w:tc>
          <w:tcPr>
            <w:tcW w:w="2925" w:type="dxa"/>
          </w:tcPr>
          <w:p w14:paraId="16BA6B91" w14:textId="77777777" w:rsidR="007A3042" w:rsidRPr="0028093A" w:rsidRDefault="007A3042" w:rsidP="00394117">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394117">
            <w:r w:rsidRPr="008345BA">
              <w:t>1</w:t>
            </w:r>
          </w:p>
        </w:tc>
      </w:tr>
      <w:tr w:rsidR="007A3042" w:rsidRPr="0012437B" w14:paraId="552A256C" w14:textId="77777777" w:rsidTr="00394117">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394117">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394117">
            <w:pPr>
              <w:rPr>
                <w:rFonts w:cs="Arial"/>
                <w:i/>
              </w:rPr>
            </w:pPr>
            <w:r w:rsidRPr="0012437B">
              <w:rPr>
                <w:rFonts w:cs="Arial"/>
                <w:i/>
              </w:rPr>
              <w:t>Root blir då</w:t>
            </w:r>
          </w:p>
          <w:p w14:paraId="4C06FAB8"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394117">
            <w:pPr>
              <w:rPr>
                <w:i/>
              </w:rPr>
            </w:pPr>
            <w:r w:rsidRPr="0012437B">
              <w:rPr>
                <w:i/>
              </w:rPr>
              <w:t>1</w:t>
            </w:r>
          </w:p>
        </w:tc>
      </w:tr>
      <w:tr w:rsidR="007A3042" w:rsidRPr="0012437B" w14:paraId="79123F3D" w14:textId="77777777" w:rsidTr="00394117">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394117">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39411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394117">
            <w:pPr>
              <w:rPr>
                <w:i/>
              </w:rPr>
            </w:pPr>
            <w:r w:rsidRPr="0012437B">
              <w:rPr>
                <w:i/>
              </w:rPr>
              <w:t>1</w:t>
            </w:r>
          </w:p>
        </w:tc>
      </w:tr>
      <w:tr w:rsidR="007A3042" w:rsidRPr="008345BA" w14:paraId="478A6239" w14:textId="77777777" w:rsidTr="00394117">
        <w:tc>
          <w:tcPr>
            <w:tcW w:w="2474" w:type="dxa"/>
          </w:tcPr>
          <w:p w14:paraId="4C10F2C2" w14:textId="77777777" w:rsidR="007A3042" w:rsidRPr="008345BA" w:rsidRDefault="007A3042" w:rsidP="00394117">
            <w:r w:rsidRPr="008345BA">
              <w:rPr>
                <w:lang w:eastAsia="sv-SE"/>
              </w:rPr>
              <w:t>../../CareUnitType.name</w:t>
            </w:r>
          </w:p>
        </w:tc>
        <w:tc>
          <w:tcPr>
            <w:tcW w:w="2506" w:type="dxa"/>
          </w:tcPr>
          <w:p w14:paraId="413DD006" w14:textId="77777777" w:rsidR="007A3042" w:rsidRPr="008345BA" w:rsidRDefault="007A3042" w:rsidP="00394117">
            <w:r w:rsidRPr="008345BA">
              <w:t>String</w:t>
            </w:r>
          </w:p>
        </w:tc>
        <w:tc>
          <w:tcPr>
            <w:tcW w:w="2925" w:type="dxa"/>
          </w:tcPr>
          <w:p w14:paraId="7B623DF5" w14:textId="77777777" w:rsidR="007A3042" w:rsidRPr="008345BA" w:rsidRDefault="007A3042" w:rsidP="00394117">
            <w:r w:rsidRPr="008345BA">
              <w:rPr>
                <w:rFonts w:cs="Arial"/>
              </w:rPr>
              <w:t>Vårdenhetens namn till vilken observationen är knuten.</w:t>
            </w:r>
          </w:p>
        </w:tc>
        <w:tc>
          <w:tcPr>
            <w:tcW w:w="1617" w:type="dxa"/>
          </w:tcPr>
          <w:p w14:paraId="02EFE0A9" w14:textId="77777777" w:rsidR="007A3042" w:rsidRPr="008345BA" w:rsidRDefault="007A3042" w:rsidP="00394117">
            <w:r w:rsidRPr="008345BA">
              <w:t>0..1</w:t>
            </w:r>
          </w:p>
        </w:tc>
      </w:tr>
      <w:tr w:rsidR="007A3042" w:rsidRPr="008345BA" w14:paraId="325AEF81"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394117">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394117">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39411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394117">
            <w:r w:rsidRPr="000D2F72">
              <w:t>1</w:t>
            </w:r>
          </w:p>
        </w:tc>
      </w:tr>
      <w:tr w:rsidR="007A3042" w:rsidRPr="008345BA" w14:paraId="4A6D2EDB" w14:textId="77777777" w:rsidTr="00394117">
        <w:tc>
          <w:tcPr>
            <w:tcW w:w="2474" w:type="dxa"/>
          </w:tcPr>
          <w:p w14:paraId="65A300BA" w14:textId="77777777" w:rsidR="007A3042" w:rsidRPr="00B75512" w:rsidRDefault="007A3042" w:rsidP="00394117">
            <w:r>
              <w:rPr>
                <w:lang w:eastAsia="sv-SE"/>
              </w:rPr>
              <w:t>../../../</w:t>
            </w:r>
            <w:r>
              <w:t>CareGiverType</w:t>
            </w:r>
            <w:r>
              <w:rPr>
                <w:lang w:eastAsia="sv-SE"/>
              </w:rPr>
              <w:t>.id</w:t>
            </w:r>
          </w:p>
        </w:tc>
        <w:tc>
          <w:tcPr>
            <w:tcW w:w="2506" w:type="dxa"/>
          </w:tcPr>
          <w:p w14:paraId="395FC9BF" w14:textId="77777777" w:rsidR="007A3042" w:rsidRPr="00B75512" w:rsidRDefault="007A3042" w:rsidP="00394117">
            <w:r w:rsidRPr="00B75512">
              <w:t>IIType</w:t>
            </w:r>
          </w:p>
        </w:tc>
        <w:tc>
          <w:tcPr>
            <w:tcW w:w="2925" w:type="dxa"/>
          </w:tcPr>
          <w:p w14:paraId="2ACB66A0" w14:textId="77777777" w:rsidR="007A3042" w:rsidRPr="00FD7E4D" w:rsidRDefault="007A3042" w:rsidP="00394117">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394117">
            <w:r w:rsidRPr="00B75512">
              <w:t>1</w:t>
            </w:r>
          </w:p>
        </w:tc>
      </w:tr>
      <w:tr w:rsidR="007A3042" w:rsidRPr="00715592" w14:paraId="78615495" w14:textId="77777777" w:rsidTr="00394117">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394117">
            <w:pPr>
              <w:rPr>
                <w:rFonts w:cs="Arial"/>
                <w:i/>
              </w:rPr>
            </w:pPr>
            <w:r w:rsidRPr="00715592">
              <w:rPr>
                <w:rFonts w:cs="Arial"/>
                <w:i/>
              </w:rPr>
              <w:t>Root blir då</w:t>
            </w:r>
          </w:p>
          <w:p w14:paraId="09DB0B42" w14:textId="77777777" w:rsidR="007A3042" w:rsidRPr="0071559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394117">
            <w:pPr>
              <w:rPr>
                <w:i/>
              </w:rPr>
            </w:pPr>
            <w:r w:rsidRPr="00715592">
              <w:rPr>
                <w:i/>
              </w:rPr>
              <w:t>1</w:t>
            </w:r>
          </w:p>
        </w:tc>
      </w:tr>
      <w:tr w:rsidR="007A3042" w:rsidRPr="00715592" w14:paraId="5E54ECAF" w14:textId="77777777" w:rsidTr="00394117">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394117">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39411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39411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394117">
            <w:pPr>
              <w:rPr>
                <w:i/>
              </w:rPr>
            </w:pPr>
            <w:r w:rsidRPr="00715592">
              <w:rPr>
                <w:i/>
              </w:rPr>
              <w:t>1</w:t>
            </w:r>
          </w:p>
        </w:tc>
      </w:tr>
      <w:tr w:rsidR="007A3042" w:rsidRPr="008345BA" w14:paraId="1156F167" w14:textId="77777777" w:rsidTr="00394117">
        <w:tc>
          <w:tcPr>
            <w:tcW w:w="2474" w:type="dxa"/>
          </w:tcPr>
          <w:p w14:paraId="7B08D0E9" w14:textId="77777777" w:rsidR="007A3042" w:rsidRPr="00B75512" w:rsidRDefault="007A3042" w:rsidP="00394117">
            <w:r>
              <w:rPr>
                <w:lang w:eastAsia="sv-SE"/>
              </w:rPr>
              <w:t>../../ ../</w:t>
            </w:r>
            <w:r>
              <w:t>CareGiverType</w:t>
            </w:r>
            <w:r>
              <w:rPr>
                <w:lang w:eastAsia="sv-SE"/>
              </w:rPr>
              <w:t>.name</w:t>
            </w:r>
          </w:p>
        </w:tc>
        <w:tc>
          <w:tcPr>
            <w:tcW w:w="2506" w:type="dxa"/>
          </w:tcPr>
          <w:p w14:paraId="1C436498" w14:textId="77777777" w:rsidR="007A3042" w:rsidRPr="00B75512" w:rsidRDefault="007A3042" w:rsidP="00394117">
            <w:r>
              <w:t>String</w:t>
            </w:r>
          </w:p>
        </w:tc>
        <w:tc>
          <w:tcPr>
            <w:tcW w:w="2925" w:type="dxa"/>
          </w:tcPr>
          <w:p w14:paraId="6076EF10" w14:textId="77777777" w:rsidR="007A3042" w:rsidRPr="00A4027B" w:rsidRDefault="007A3042" w:rsidP="0039411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394117">
            <w:r>
              <w:t>0..</w:t>
            </w:r>
            <w:r w:rsidRPr="00B75512">
              <w:t>1</w:t>
            </w:r>
          </w:p>
        </w:tc>
      </w:tr>
      <w:tr w:rsidR="007A3042" w:rsidRPr="008967B8" w14:paraId="72EBDEC9" w14:textId="77777777" w:rsidTr="00394117">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394117">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394117">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394117">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394117">
            <w:pPr>
              <w:rPr>
                <w:b/>
              </w:rPr>
            </w:pPr>
            <w:r>
              <w:rPr>
                <w:b/>
              </w:rPr>
              <w:t>1</w:t>
            </w:r>
          </w:p>
        </w:tc>
      </w:tr>
      <w:tr w:rsidR="007A3042" w:rsidRPr="00122981" w14:paraId="1D3FC8B7" w14:textId="77777777" w:rsidTr="00394117">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394117">
            <w:pPr>
              <w:rPr>
                <w:lang w:eastAsia="sv-SE"/>
              </w:rPr>
            </w:pPr>
            <w:r w:rsidRPr="002919E0">
              <w:rPr>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394117">
            <w:pPr>
              <w:rPr>
                <w:rFonts w:cs="Arial"/>
              </w:rPr>
            </w:pPr>
            <w:r w:rsidRPr="002919E0">
              <w:rPr>
                <w:rFonts w:cs="Arial"/>
              </w:rPr>
              <w:t>OK = operationen genomförd utan fel</w:t>
            </w:r>
          </w:p>
          <w:p w14:paraId="1D026C08" w14:textId="77777777" w:rsidR="007A3042" w:rsidRPr="002919E0" w:rsidRDefault="007A3042" w:rsidP="00394117">
            <w:pPr>
              <w:rPr>
                <w:rFonts w:cs="Arial"/>
              </w:rPr>
            </w:pPr>
            <w:r w:rsidRPr="002919E0">
              <w:rPr>
                <w:rFonts w:cs="Arial"/>
              </w:rPr>
              <w:t xml:space="preserve">ERROR = Fel vid operationen. Felet beskrivs i elementet comment </w:t>
            </w:r>
          </w:p>
          <w:p w14:paraId="00F72742" w14:textId="77777777" w:rsidR="007A3042" w:rsidRPr="002919E0" w:rsidRDefault="007A3042" w:rsidP="00394117">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394117">
            <w:r w:rsidRPr="002919E0">
              <w:t>1..1</w:t>
            </w:r>
          </w:p>
        </w:tc>
      </w:tr>
      <w:tr w:rsidR="007A3042" w:rsidRPr="00122981" w14:paraId="1D3FB887" w14:textId="77777777" w:rsidTr="00394117">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394117">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394117">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394117">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394117">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61" w:name="_Toc369180405"/>
      <w:bookmarkStart w:id="162" w:name="_Toc371334463"/>
      <w:bookmarkStart w:id="163" w:name="_Toc374962651"/>
      <w:bookmarkStart w:id="164" w:name="_Toc398042098"/>
      <w:bookmarkStart w:id="165" w:name="_Toc398555868"/>
      <w:r w:rsidRPr="00122981">
        <w:t>Övriga regler</w:t>
      </w:r>
      <w:bookmarkEnd w:id="161"/>
      <w:bookmarkEnd w:id="162"/>
      <w:bookmarkEnd w:id="163"/>
      <w:bookmarkEnd w:id="164"/>
      <w:bookmarkEnd w:id="165"/>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6" w:name="_Toc369180401"/>
      <w:bookmarkStart w:id="167" w:name="_Toc371334464"/>
      <w:r w:rsidRPr="00122981">
        <w:t>Icke funktionella krav</w:t>
      </w:r>
      <w:bookmarkEnd w:id="166"/>
      <w:bookmarkEnd w:id="167"/>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8" w:name="_Toc369180400"/>
      <w:r w:rsidRPr="00122981">
        <w:rPr>
          <w:color w:val="auto"/>
        </w:rPr>
        <w:t>SLA-krav</w:t>
      </w:r>
      <w:bookmarkEnd w:id="168"/>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9" w:name="_Toc374962652"/>
      <w:bookmarkStart w:id="170" w:name="_Toc398042099"/>
      <w:bookmarkStart w:id="171" w:name="_Toc398555869"/>
      <w:r w:rsidRPr="00122981">
        <w:lastRenderedPageBreak/>
        <w:t>DeleteObservation</w:t>
      </w:r>
      <w:bookmarkEnd w:id="169"/>
      <w:bookmarkEnd w:id="170"/>
      <w:bookmarkEnd w:id="171"/>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72" w:name="_Toc369180452"/>
      <w:bookmarkStart w:id="173" w:name="_Toc371334466"/>
      <w:bookmarkStart w:id="174" w:name="_Toc374962653"/>
      <w:bookmarkStart w:id="175" w:name="_Toc398042100"/>
      <w:bookmarkStart w:id="176" w:name="_Toc398555870"/>
      <w:r w:rsidRPr="00122981">
        <w:t>Version</w:t>
      </w:r>
      <w:bookmarkEnd w:id="172"/>
      <w:bookmarkEnd w:id="173"/>
      <w:bookmarkEnd w:id="174"/>
      <w:bookmarkEnd w:id="175"/>
      <w:bookmarkEnd w:id="176"/>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7" w:name="_Toc369180458"/>
      <w:bookmarkStart w:id="178" w:name="_Toc371334467"/>
      <w:bookmarkStart w:id="179" w:name="_Toc374962654"/>
      <w:bookmarkStart w:id="180" w:name="_Toc398042101"/>
      <w:bookmarkStart w:id="181" w:name="_Toc398555871"/>
      <w:r w:rsidRPr="00122981">
        <w:t>Fältregler</w:t>
      </w:r>
      <w:bookmarkEnd w:id="177"/>
      <w:bookmarkEnd w:id="178"/>
      <w:bookmarkEnd w:id="179"/>
      <w:bookmarkEnd w:id="180"/>
      <w:bookmarkEnd w:id="181"/>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394117">
        <w:trPr>
          <w:trHeight w:val="384"/>
        </w:trPr>
        <w:tc>
          <w:tcPr>
            <w:tcW w:w="2518" w:type="dxa"/>
            <w:shd w:val="clear" w:color="auto" w:fill="D9D9D9" w:themeFill="background1" w:themeFillShade="D9"/>
            <w:vAlign w:val="bottom"/>
          </w:tcPr>
          <w:p w14:paraId="60CF17C2" w14:textId="77777777" w:rsidR="007A3042" w:rsidRPr="00F71DFD" w:rsidRDefault="007A3042" w:rsidP="00394117">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394117">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394117">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394117">
            <w:pPr>
              <w:rPr>
                <w:b/>
              </w:rPr>
            </w:pPr>
            <w:r w:rsidRPr="00F71DFD">
              <w:rPr>
                <w:b/>
              </w:rPr>
              <w:t>Kardinalitet</w:t>
            </w:r>
          </w:p>
        </w:tc>
      </w:tr>
      <w:tr w:rsidR="007A3042" w:rsidRPr="00122981" w14:paraId="7C0237C8" w14:textId="77777777" w:rsidTr="00394117">
        <w:tc>
          <w:tcPr>
            <w:tcW w:w="2518" w:type="dxa"/>
          </w:tcPr>
          <w:p w14:paraId="186D244D" w14:textId="77777777" w:rsidR="007A3042" w:rsidRPr="00122981" w:rsidRDefault="007A3042" w:rsidP="00394117">
            <w:pPr>
              <w:rPr>
                <w:rFonts w:eastAsia="Batang"/>
                <w:lang w:val="en-GB"/>
              </w:rPr>
            </w:pPr>
            <w:r w:rsidRPr="00F71DFD">
              <w:rPr>
                <w:b/>
              </w:rPr>
              <w:t>Begäran</w:t>
            </w:r>
          </w:p>
        </w:tc>
        <w:tc>
          <w:tcPr>
            <w:tcW w:w="2410" w:type="dxa"/>
          </w:tcPr>
          <w:p w14:paraId="2E164A68" w14:textId="77777777" w:rsidR="007A3042" w:rsidRPr="00122981" w:rsidRDefault="007A3042" w:rsidP="00394117">
            <w:pPr>
              <w:rPr>
                <w:rFonts w:eastAsia="Batang"/>
                <w:lang w:val="en-GB"/>
              </w:rPr>
            </w:pPr>
          </w:p>
        </w:tc>
        <w:tc>
          <w:tcPr>
            <w:tcW w:w="2977" w:type="dxa"/>
          </w:tcPr>
          <w:p w14:paraId="2831469C" w14:textId="77777777" w:rsidR="007A3042" w:rsidRPr="00122981" w:rsidRDefault="007A3042" w:rsidP="00394117">
            <w:pPr>
              <w:rPr>
                <w:rFonts w:eastAsia="Batang"/>
              </w:rPr>
            </w:pPr>
          </w:p>
        </w:tc>
        <w:tc>
          <w:tcPr>
            <w:tcW w:w="1615" w:type="dxa"/>
          </w:tcPr>
          <w:p w14:paraId="056E8573" w14:textId="77777777" w:rsidR="007A3042" w:rsidRPr="00122981" w:rsidRDefault="007A3042" w:rsidP="00394117">
            <w:pPr>
              <w:rPr>
                <w:rFonts w:eastAsia="Batang"/>
                <w:lang w:val="en-GB"/>
              </w:rPr>
            </w:pPr>
          </w:p>
        </w:tc>
      </w:tr>
      <w:tr w:rsidR="007A3042" w:rsidRPr="00122981" w14:paraId="09C45908" w14:textId="77777777" w:rsidTr="00394117">
        <w:tc>
          <w:tcPr>
            <w:tcW w:w="2518" w:type="dxa"/>
          </w:tcPr>
          <w:p w14:paraId="7C22FDE5" w14:textId="77777777" w:rsidR="007A3042" w:rsidRPr="00122981" w:rsidRDefault="007A3042" w:rsidP="00394117">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394117">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394117">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394117">
            <w:pPr>
              <w:rPr>
                <w:rFonts w:eastAsia="Batang"/>
              </w:rPr>
            </w:pPr>
          </w:p>
          <w:p w14:paraId="7C3E5ED8" w14:textId="77777777" w:rsidR="007A3042" w:rsidRPr="00122981" w:rsidRDefault="007A3042" w:rsidP="00394117">
            <w:pPr>
              <w:rPr>
                <w:rFonts w:eastAsia="Batang"/>
              </w:rPr>
            </w:pPr>
            <w:r w:rsidRPr="00122981">
              <w:rPr>
                <w:rFonts w:eastAsia="Batang"/>
              </w:rPr>
              <w:t>Root := Nationell OID för lokala id:n.</w:t>
            </w:r>
          </w:p>
          <w:p w14:paraId="7FC974B5" w14:textId="77777777" w:rsidR="007A3042" w:rsidRPr="00122981" w:rsidRDefault="007A3042" w:rsidP="00394117">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394117">
            <w:pPr>
              <w:rPr>
                <w:rFonts w:eastAsia="Batang"/>
                <w:lang w:val="en-GB"/>
              </w:rPr>
            </w:pPr>
            <w:r w:rsidRPr="00122981">
              <w:rPr>
                <w:rFonts w:eastAsia="Batang"/>
                <w:lang w:val="en-GB"/>
              </w:rPr>
              <w:t>1..1</w:t>
            </w:r>
          </w:p>
        </w:tc>
      </w:tr>
      <w:tr w:rsidR="007A3042" w:rsidRPr="001C5243" w14:paraId="5BD37E90" w14:textId="77777777" w:rsidTr="00394117">
        <w:tc>
          <w:tcPr>
            <w:tcW w:w="2518" w:type="dxa"/>
          </w:tcPr>
          <w:p w14:paraId="4C982B7F"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394117">
            <w:pPr>
              <w:rPr>
                <w:rFonts w:eastAsia="Batang"/>
                <w:i/>
              </w:rPr>
            </w:pPr>
            <w:r w:rsidRPr="001C5243">
              <w:rPr>
                <w:rFonts w:eastAsia="Batang"/>
                <w:i/>
              </w:rPr>
              <w:t>String</w:t>
            </w:r>
          </w:p>
        </w:tc>
        <w:tc>
          <w:tcPr>
            <w:tcW w:w="2977" w:type="dxa"/>
          </w:tcPr>
          <w:p w14:paraId="4300D600" w14:textId="77777777" w:rsidR="007A3042" w:rsidRPr="001C5243" w:rsidRDefault="007A3042" w:rsidP="00394117">
            <w:pPr>
              <w:rPr>
                <w:rFonts w:cs="Arial"/>
                <w:i/>
              </w:rPr>
            </w:pPr>
            <w:r w:rsidRPr="001C5243">
              <w:rPr>
                <w:rFonts w:cs="Arial"/>
                <w:i/>
              </w:rPr>
              <w:t>Root blir då</w:t>
            </w:r>
          </w:p>
          <w:p w14:paraId="121E8988" w14:textId="77777777" w:rsidR="007A3042" w:rsidRPr="001C5243" w:rsidRDefault="007A3042" w:rsidP="00394117">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394117">
            <w:pPr>
              <w:rPr>
                <w:rFonts w:eastAsia="Batang"/>
                <w:i/>
              </w:rPr>
            </w:pPr>
            <w:r w:rsidRPr="001C5243">
              <w:rPr>
                <w:rFonts w:eastAsia="Batang"/>
                <w:i/>
              </w:rPr>
              <w:t>1</w:t>
            </w:r>
          </w:p>
        </w:tc>
      </w:tr>
      <w:tr w:rsidR="007A3042" w:rsidRPr="001C5243" w14:paraId="211BF6BB" w14:textId="77777777" w:rsidTr="00394117">
        <w:tc>
          <w:tcPr>
            <w:tcW w:w="2518" w:type="dxa"/>
          </w:tcPr>
          <w:p w14:paraId="5BAB5412" w14:textId="77777777" w:rsidR="007A3042" w:rsidRPr="001C5243" w:rsidRDefault="007A3042" w:rsidP="00394117">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394117">
            <w:pPr>
              <w:rPr>
                <w:rFonts w:eastAsia="Batang"/>
                <w:i/>
              </w:rPr>
            </w:pPr>
            <w:r w:rsidRPr="001C5243">
              <w:rPr>
                <w:rFonts w:eastAsia="Batang"/>
                <w:i/>
              </w:rPr>
              <w:t>String</w:t>
            </w:r>
          </w:p>
        </w:tc>
        <w:tc>
          <w:tcPr>
            <w:tcW w:w="2977" w:type="dxa"/>
          </w:tcPr>
          <w:p w14:paraId="62067FEA" w14:textId="77777777" w:rsidR="007A3042" w:rsidRPr="001C5243" w:rsidRDefault="007A3042" w:rsidP="00394117">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394117">
            <w:pPr>
              <w:rPr>
                <w:rFonts w:eastAsia="Batang"/>
                <w:i/>
              </w:rPr>
            </w:pPr>
            <w:r w:rsidRPr="001C5243">
              <w:rPr>
                <w:rFonts w:eastAsia="Batang"/>
                <w:i/>
              </w:rPr>
              <w:t>1</w:t>
            </w:r>
          </w:p>
        </w:tc>
      </w:tr>
      <w:tr w:rsidR="007A3042" w:rsidRPr="00F71DFD" w14:paraId="4D5D3651" w14:textId="77777777" w:rsidTr="00394117">
        <w:tc>
          <w:tcPr>
            <w:tcW w:w="2518" w:type="dxa"/>
          </w:tcPr>
          <w:p w14:paraId="48D53741" w14:textId="77777777" w:rsidR="007A3042" w:rsidRPr="00F71DFD" w:rsidRDefault="007A3042" w:rsidP="00394117">
            <w:pPr>
              <w:rPr>
                <w:b/>
              </w:rPr>
            </w:pPr>
            <w:r w:rsidRPr="00F71DFD">
              <w:rPr>
                <w:b/>
              </w:rPr>
              <w:t>Svar</w:t>
            </w:r>
          </w:p>
        </w:tc>
        <w:tc>
          <w:tcPr>
            <w:tcW w:w="2410" w:type="dxa"/>
          </w:tcPr>
          <w:p w14:paraId="36B591DB" w14:textId="77777777" w:rsidR="007A3042" w:rsidRPr="00F71DFD" w:rsidRDefault="007A3042" w:rsidP="00394117">
            <w:pPr>
              <w:rPr>
                <w:b/>
              </w:rPr>
            </w:pPr>
          </w:p>
        </w:tc>
        <w:tc>
          <w:tcPr>
            <w:tcW w:w="2977" w:type="dxa"/>
          </w:tcPr>
          <w:p w14:paraId="6EA93ED8" w14:textId="77777777" w:rsidR="007A3042" w:rsidRPr="00F71DFD" w:rsidRDefault="007A3042" w:rsidP="00394117">
            <w:pPr>
              <w:rPr>
                <w:b/>
              </w:rPr>
            </w:pPr>
          </w:p>
        </w:tc>
        <w:tc>
          <w:tcPr>
            <w:tcW w:w="1615" w:type="dxa"/>
          </w:tcPr>
          <w:p w14:paraId="6DDCDED3" w14:textId="77777777" w:rsidR="007A3042" w:rsidRPr="00F71DFD" w:rsidRDefault="007A3042" w:rsidP="00394117">
            <w:pPr>
              <w:rPr>
                <w:b/>
              </w:rPr>
            </w:pPr>
            <w:r>
              <w:rPr>
                <w:b/>
              </w:rPr>
              <w:t>1</w:t>
            </w:r>
          </w:p>
        </w:tc>
      </w:tr>
      <w:tr w:rsidR="007A3042" w:rsidRPr="00122981" w14:paraId="4E545693" w14:textId="77777777" w:rsidTr="00394117">
        <w:tc>
          <w:tcPr>
            <w:tcW w:w="2518" w:type="dxa"/>
          </w:tcPr>
          <w:p w14:paraId="0BF9B066" w14:textId="77777777" w:rsidR="007A3042" w:rsidRPr="00122981" w:rsidRDefault="007A3042" w:rsidP="00394117">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394117">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394117">
            <w:pPr>
              <w:rPr>
                <w:rFonts w:eastAsia="Batang"/>
              </w:rPr>
            </w:pPr>
            <w:r w:rsidRPr="00122981">
              <w:rPr>
                <w:rFonts w:eastAsia="Batang"/>
              </w:rPr>
              <w:t>OK = operationen genomförd utan fel</w:t>
            </w:r>
          </w:p>
          <w:p w14:paraId="5E76BD1B" w14:textId="77777777" w:rsidR="007A3042" w:rsidRPr="00122981" w:rsidRDefault="007A3042" w:rsidP="00394117">
            <w:pPr>
              <w:rPr>
                <w:rFonts w:eastAsia="Batang"/>
              </w:rPr>
            </w:pPr>
            <w:r w:rsidRPr="00122981">
              <w:rPr>
                <w:rFonts w:eastAsia="Batang"/>
              </w:rPr>
              <w:t xml:space="preserve">ERROR = Fel vid operationen. Felet beskrivs i elementet </w:t>
            </w:r>
            <w:r w:rsidRPr="00122981">
              <w:rPr>
                <w:rFonts w:eastAsia="Batang"/>
              </w:rPr>
              <w:lastRenderedPageBreak/>
              <w:t xml:space="preserve">comment </w:t>
            </w:r>
          </w:p>
        </w:tc>
        <w:tc>
          <w:tcPr>
            <w:tcW w:w="1615" w:type="dxa"/>
          </w:tcPr>
          <w:p w14:paraId="0C41AB46" w14:textId="77777777" w:rsidR="007A3042" w:rsidRPr="00122981" w:rsidRDefault="007A3042" w:rsidP="00394117">
            <w:pPr>
              <w:rPr>
                <w:rFonts w:eastAsia="Batang"/>
              </w:rPr>
            </w:pPr>
            <w:r w:rsidRPr="00122981">
              <w:rPr>
                <w:rFonts w:eastAsia="Batang"/>
              </w:rPr>
              <w:lastRenderedPageBreak/>
              <w:t>1..1</w:t>
            </w:r>
          </w:p>
        </w:tc>
      </w:tr>
      <w:tr w:rsidR="007A3042" w:rsidRPr="00122981" w14:paraId="2F559176" w14:textId="77777777" w:rsidTr="00394117">
        <w:tc>
          <w:tcPr>
            <w:tcW w:w="2518" w:type="dxa"/>
          </w:tcPr>
          <w:p w14:paraId="148A1D72" w14:textId="77777777" w:rsidR="007A3042" w:rsidRPr="00122981" w:rsidRDefault="007A3042" w:rsidP="00394117">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394117">
            <w:pPr>
              <w:rPr>
                <w:rFonts w:eastAsia="Batang"/>
              </w:rPr>
            </w:pPr>
            <w:r w:rsidRPr="00122981">
              <w:rPr>
                <w:rFonts w:eastAsia="Batang"/>
              </w:rPr>
              <w:t>String</w:t>
            </w:r>
          </w:p>
        </w:tc>
        <w:tc>
          <w:tcPr>
            <w:tcW w:w="2977" w:type="dxa"/>
          </w:tcPr>
          <w:p w14:paraId="1DFFED2E" w14:textId="77777777" w:rsidR="007A3042" w:rsidRPr="00122981" w:rsidRDefault="007A3042" w:rsidP="00394117">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394117">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82" w:name="_Toc369180459"/>
      <w:bookmarkStart w:id="183" w:name="_Toc371334468"/>
      <w:bookmarkStart w:id="184" w:name="_Toc374962655"/>
      <w:bookmarkStart w:id="185" w:name="_Toc398042102"/>
      <w:bookmarkStart w:id="186" w:name="_Toc398555872"/>
      <w:r w:rsidRPr="00122981">
        <w:t>Övriga regler</w:t>
      </w:r>
      <w:bookmarkEnd w:id="182"/>
      <w:bookmarkEnd w:id="183"/>
      <w:bookmarkEnd w:id="184"/>
      <w:bookmarkEnd w:id="185"/>
      <w:bookmarkEnd w:id="186"/>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7" w:name="_Toc369180455"/>
      <w:r w:rsidRPr="00122981">
        <w:t>Icke funktionella krav</w:t>
      </w:r>
      <w:bookmarkEnd w:id="187"/>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8" w:name="_Toc369180454"/>
      <w:r w:rsidRPr="00122981">
        <w:rPr>
          <w:color w:val="auto"/>
        </w:rPr>
        <w:t>SLA-krav</w:t>
      </w:r>
      <w:bookmarkEnd w:id="188"/>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9" w:name="_Toc372034740"/>
      <w:bookmarkStart w:id="190" w:name="_Toc374962656"/>
      <w:bookmarkStart w:id="191" w:name="_Toc398042103"/>
      <w:bookmarkStart w:id="192" w:name="_Toc398555873"/>
      <w:r w:rsidRPr="008A2F4D">
        <w:t>Get</w:t>
      </w:r>
      <w:r>
        <w:t>Measurement</w:t>
      </w:r>
      <w:bookmarkEnd w:id="189"/>
      <w:bookmarkEnd w:id="190"/>
      <w:bookmarkEnd w:id="191"/>
      <w:bookmarkEnd w:id="192"/>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93" w:name="_Toc372034741"/>
      <w:bookmarkStart w:id="194" w:name="_Toc374962657"/>
      <w:bookmarkStart w:id="195" w:name="_Toc398042104"/>
      <w:bookmarkStart w:id="196" w:name="_Toc398555874"/>
      <w:r>
        <w:t>Version</w:t>
      </w:r>
      <w:bookmarkEnd w:id="193"/>
      <w:bookmarkEnd w:id="194"/>
      <w:bookmarkEnd w:id="195"/>
      <w:bookmarkEnd w:id="196"/>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7" w:name="_Toc372034742"/>
      <w:bookmarkStart w:id="198" w:name="_Toc374962658"/>
      <w:bookmarkStart w:id="199" w:name="_Toc398042105"/>
      <w:bookmarkStart w:id="200" w:name="_Toc398555875"/>
      <w:r>
        <w:t>Fältregler</w:t>
      </w:r>
      <w:bookmarkEnd w:id="197"/>
      <w:bookmarkEnd w:id="198"/>
      <w:bookmarkEnd w:id="199"/>
      <w:bookmarkEnd w:id="200"/>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394117">
        <w:tc>
          <w:tcPr>
            <w:tcW w:w="2474" w:type="dxa"/>
            <w:shd w:val="clear" w:color="auto" w:fill="D9D9D9" w:themeFill="background1" w:themeFillShade="D9"/>
          </w:tcPr>
          <w:p w14:paraId="3A1F53EF" w14:textId="77777777" w:rsidR="007A3042" w:rsidRPr="00C7011C" w:rsidRDefault="007A3042" w:rsidP="0039411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39411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39411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394117">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394117">
        <w:tc>
          <w:tcPr>
            <w:tcW w:w="2474" w:type="dxa"/>
          </w:tcPr>
          <w:p w14:paraId="0733FBEC" w14:textId="77777777" w:rsidR="007A3042" w:rsidRPr="00C7011C" w:rsidRDefault="007A3042" w:rsidP="00394117">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394117">
            <w:pPr>
              <w:spacing w:before="40" w:after="40"/>
              <w:rPr>
                <w:rFonts w:eastAsia="Batang"/>
                <w:szCs w:val="20"/>
              </w:rPr>
            </w:pPr>
          </w:p>
        </w:tc>
        <w:tc>
          <w:tcPr>
            <w:tcW w:w="2925" w:type="dxa"/>
          </w:tcPr>
          <w:p w14:paraId="69C039D7" w14:textId="77777777" w:rsidR="007A3042" w:rsidRPr="00A4027B" w:rsidRDefault="007A3042" w:rsidP="00394117">
            <w:pPr>
              <w:spacing w:before="40" w:after="40"/>
              <w:rPr>
                <w:rFonts w:eastAsia="Batang"/>
                <w:szCs w:val="20"/>
              </w:rPr>
            </w:pPr>
          </w:p>
        </w:tc>
        <w:tc>
          <w:tcPr>
            <w:tcW w:w="1617" w:type="dxa"/>
          </w:tcPr>
          <w:p w14:paraId="0E77E36C" w14:textId="77777777" w:rsidR="007A3042" w:rsidRPr="00C7011C" w:rsidRDefault="007A3042" w:rsidP="00394117">
            <w:pPr>
              <w:spacing w:before="40" w:after="40"/>
              <w:jc w:val="center"/>
              <w:rPr>
                <w:rFonts w:eastAsia="Batang"/>
                <w:szCs w:val="20"/>
              </w:rPr>
            </w:pPr>
          </w:p>
        </w:tc>
      </w:tr>
      <w:tr w:rsidR="007A3042" w:rsidRPr="008345BA" w14:paraId="26729BC8" w14:textId="77777777" w:rsidTr="00394117">
        <w:tc>
          <w:tcPr>
            <w:tcW w:w="2474" w:type="dxa"/>
          </w:tcPr>
          <w:p w14:paraId="78D39955" w14:textId="77777777" w:rsidR="007A3042" w:rsidRPr="008345BA" w:rsidRDefault="007A3042" w:rsidP="00394117">
            <w:pPr>
              <w:rPr>
                <w:szCs w:val="20"/>
              </w:rPr>
            </w:pPr>
            <w:r w:rsidRPr="008345BA">
              <w:rPr>
                <w:szCs w:val="20"/>
              </w:rPr>
              <w:t>patientId</w:t>
            </w:r>
            <w:r>
              <w:rPr>
                <w:szCs w:val="20"/>
              </w:rPr>
              <w:t>*</w:t>
            </w:r>
          </w:p>
        </w:tc>
        <w:tc>
          <w:tcPr>
            <w:tcW w:w="2506" w:type="dxa"/>
          </w:tcPr>
          <w:p w14:paraId="68AE3B60" w14:textId="77777777" w:rsidR="007A3042" w:rsidRPr="008345BA" w:rsidRDefault="007A3042" w:rsidP="00394117">
            <w:pPr>
              <w:rPr>
                <w:szCs w:val="20"/>
              </w:rPr>
            </w:pPr>
            <w:r w:rsidRPr="008345BA">
              <w:rPr>
                <w:szCs w:val="20"/>
              </w:rPr>
              <w:t>IIType</w:t>
            </w:r>
          </w:p>
        </w:tc>
        <w:tc>
          <w:tcPr>
            <w:tcW w:w="2925" w:type="dxa"/>
          </w:tcPr>
          <w:p w14:paraId="7F28C87C" w14:textId="77777777" w:rsidR="007A3042" w:rsidRDefault="007A3042" w:rsidP="00394117">
            <w:pPr>
              <w:rPr>
                <w:szCs w:val="20"/>
              </w:rPr>
            </w:pPr>
            <w:r w:rsidRPr="008345BA">
              <w:rPr>
                <w:szCs w:val="20"/>
              </w:rPr>
              <w:t>Id för patienten.</w:t>
            </w:r>
          </w:p>
          <w:p w14:paraId="5AA02B7D" w14:textId="77777777" w:rsidR="007A3042" w:rsidRPr="006F1801" w:rsidRDefault="007A3042" w:rsidP="00394117">
            <w:pPr>
              <w:rPr>
                <w:szCs w:val="20"/>
              </w:rPr>
            </w:pPr>
            <w:r>
              <w:rPr>
                <w:b/>
                <w:szCs w:val="20"/>
              </w:rPr>
              <w:lastRenderedPageBreak/>
              <w:t>(Fält 1)</w:t>
            </w:r>
          </w:p>
        </w:tc>
        <w:tc>
          <w:tcPr>
            <w:tcW w:w="1617" w:type="dxa"/>
          </w:tcPr>
          <w:p w14:paraId="4DB150B9" w14:textId="77777777" w:rsidR="007A3042" w:rsidRPr="008345BA" w:rsidRDefault="007A3042" w:rsidP="00394117">
            <w:pPr>
              <w:rPr>
                <w:szCs w:val="20"/>
              </w:rPr>
            </w:pPr>
            <w:r w:rsidRPr="008345BA">
              <w:rPr>
                <w:szCs w:val="20"/>
              </w:rPr>
              <w:lastRenderedPageBreak/>
              <w:t>1</w:t>
            </w:r>
          </w:p>
        </w:tc>
      </w:tr>
      <w:tr w:rsidR="007A3042" w:rsidRPr="00FE0141" w14:paraId="7B17D529" w14:textId="77777777" w:rsidTr="00394117">
        <w:tc>
          <w:tcPr>
            <w:tcW w:w="2474" w:type="dxa"/>
          </w:tcPr>
          <w:p w14:paraId="15CF0194" w14:textId="77777777" w:rsidR="007A3042" w:rsidRPr="00FE0141" w:rsidRDefault="007A3042" w:rsidP="00394117">
            <w:pPr>
              <w:rPr>
                <w:i/>
                <w:szCs w:val="20"/>
              </w:rPr>
            </w:pPr>
            <w:r w:rsidRPr="00FE0141">
              <w:rPr>
                <w:i/>
                <w:szCs w:val="20"/>
              </w:rPr>
              <w:lastRenderedPageBreak/>
              <w:t>patientId.root</w:t>
            </w:r>
          </w:p>
        </w:tc>
        <w:tc>
          <w:tcPr>
            <w:tcW w:w="2506" w:type="dxa"/>
          </w:tcPr>
          <w:p w14:paraId="417C4DE7" w14:textId="77777777" w:rsidR="007A3042" w:rsidRPr="00FE0141" w:rsidRDefault="007A3042" w:rsidP="00394117">
            <w:pPr>
              <w:rPr>
                <w:i/>
                <w:szCs w:val="20"/>
              </w:rPr>
            </w:pPr>
            <w:r w:rsidRPr="00FE0141">
              <w:rPr>
                <w:i/>
                <w:szCs w:val="20"/>
              </w:rPr>
              <w:t>String</w:t>
            </w:r>
          </w:p>
        </w:tc>
        <w:tc>
          <w:tcPr>
            <w:tcW w:w="2925" w:type="dxa"/>
          </w:tcPr>
          <w:p w14:paraId="58C5672A" w14:textId="77777777" w:rsidR="007A3042" w:rsidRPr="00FE0141" w:rsidRDefault="007A3042" w:rsidP="00394117">
            <w:pPr>
              <w:rPr>
                <w:i/>
                <w:szCs w:val="20"/>
              </w:rPr>
            </w:pPr>
            <w:r w:rsidRPr="00FE0141">
              <w:rPr>
                <w:i/>
                <w:szCs w:val="20"/>
              </w:rPr>
              <w:t>KV OID för typ av identifierare:</w:t>
            </w:r>
          </w:p>
          <w:p w14:paraId="2813A4B4" w14:textId="77777777" w:rsidR="007A3042" w:rsidRPr="00FE0141" w:rsidRDefault="007A3042" w:rsidP="00394117">
            <w:pPr>
              <w:rPr>
                <w:i/>
                <w:szCs w:val="20"/>
              </w:rPr>
            </w:pPr>
          </w:p>
          <w:p w14:paraId="14A25D31" w14:textId="77777777" w:rsidR="007A3042" w:rsidRPr="00FE0141" w:rsidRDefault="007A3042" w:rsidP="00394117">
            <w:pPr>
              <w:rPr>
                <w:i/>
                <w:szCs w:val="20"/>
              </w:rPr>
            </w:pPr>
            <w:r>
              <w:rPr>
                <w:i/>
                <w:szCs w:val="20"/>
              </w:rPr>
              <w:t>För personnummer används OID (1.2.752.129.2.1.3.1).</w:t>
            </w:r>
          </w:p>
          <w:p w14:paraId="33DDE570" w14:textId="77777777" w:rsidR="007A3042" w:rsidRPr="00FE0141" w:rsidRDefault="007A3042" w:rsidP="00394117">
            <w:pPr>
              <w:rPr>
                <w:i/>
                <w:szCs w:val="20"/>
              </w:rPr>
            </w:pPr>
            <w:r>
              <w:rPr>
                <w:i/>
                <w:szCs w:val="20"/>
              </w:rPr>
              <w:t>För samordningsnummer används OID (1.2.752.129.2.1.3.3).</w:t>
            </w:r>
          </w:p>
          <w:p w14:paraId="62B7BBD9" w14:textId="77777777" w:rsidR="007A3042" w:rsidRPr="00FE0141" w:rsidRDefault="007A3042" w:rsidP="00394117">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394117">
            <w:pPr>
              <w:rPr>
                <w:i/>
                <w:szCs w:val="20"/>
              </w:rPr>
            </w:pPr>
            <w:r>
              <w:rPr>
                <w:i/>
                <w:szCs w:val="20"/>
              </w:rPr>
              <w:t>För lokalt reservnummer används OID (1.2.752.129.2.1.2.1)</w:t>
            </w:r>
          </w:p>
        </w:tc>
        <w:tc>
          <w:tcPr>
            <w:tcW w:w="1617" w:type="dxa"/>
          </w:tcPr>
          <w:p w14:paraId="6522976B" w14:textId="77777777" w:rsidR="007A3042" w:rsidRPr="00FE0141" w:rsidRDefault="007A3042" w:rsidP="00394117">
            <w:pPr>
              <w:rPr>
                <w:i/>
                <w:szCs w:val="20"/>
              </w:rPr>
            </w:pPr>
            <w:r w:rsidRPr="00FE0141">
              <w:rPr>
                <w:i/>
                <w:szCs w:val="20"/>
              </w:rPr>
              <w:t>1</w:t>
            </w:r>
          </w:p>
        </w:tc>
      </w:tr>
      <w:tr w:rsidR="007A3042" w:rsidRPr="00FE0141" w14:paraId="5C9737A7" w14:textId="77777777" w:rsidTr="00394117">
        <w:tc>
          <w:tcPr>
            <w:tcW w:w="2474" w:type="dxa"/>
          </w:tcPr>
          <w:p w14:paraId="5C59784F" w14:textId="77777777" w:rsidR="007A3042" w:rsidRPr="00FE0141" w:rsidRDefault="007A3042" w:rsidP="00394117">
            <w:pPr>
              <w:rPr>
                <w:i/>
                <w:szCs w:val="20"/>
              </w:rPr>
            </w:pPr>
            <w:r w:rsidRPr="00FE0141">
              <w:rPr>
                <w:i/>
                <w:szCs w:val="20"/>
              </w:rPr>
              <w:t>patientId.extension</w:t>
            </w:r>
          </w:p>
        </w:tc>
        <w:tc>
          <w:tcPr>
            <w:tcW w:w="2506" w:type="dxa"/>
          </w:tcPr>
          <w:p w14:paraId="6F69569F" w14:textId="77777777" w:rsidR="007A3042" w:rsidRPr="00FE0141" w:rsidRDefault="007A3042" w:rsidP="00394117">
            <w:pPr>
              <w:rPr>
                <w:i/>
                <w:szCs w:val="20"/>
              </w:rPr>
            </w:pPr>
            <w:r w:rsidRPr="00FE0141">
              <w:rPr>
                <w:i/>
                <w:szCs w:val="20"/>
              </w:rPr>
              <w:t>String</w:t>
            </w:r>
          </w:p>
        </w:tc>
        <w:tc>
          <w:tcPr>
            <w:tcW w:w="2925" w:type="dxa"/>
          </w:tcPr>
          <w:p w14:paraId="372D0F7E"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394117">
            <w:pPr>
              <w:rPr>
                <w:i/>
                <w:szCs w:val="20"/>
              </w:rPr>
            </w:pPr>
          </w:p>
          <w:p w14:paraId="71B61C27"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394117">
            <w:pPr>
              <w:rPr>
                <w:i/>
                <w:szCs w:val="20"/>
              </w:rPr>
            </w:pPr>
            <w:r w:rsidRPr="00FE0141">
              <w:rPr>
                <w:i/>
                <w:szCs w:val="20"/>
              </w:rPr>
              <w:t>1</w:t>
            </w:r>
          </w:p>
        </w:tc>
      </w:tr>
      <w:tr w:rsidR="007A3042" w:rsidRPr="008345BA" w14:paraId="57D9D5EC" w14:textId="77777777" w:rsidTr="00394117">
        <w:tc>
          <w:tcPr>
            <w:tcW w:w="2474" w:type="dxa"/>
          </w:tcPr>
          <w:p w14:paraId="303EE972" w14:textId="77777777" w:rsidR="007A3042" w:rsidRPr="008345BA" w:rsidRDefault="007A3042" w:rsidP="00394117">
            <w:pPr>
              <w:rPr>
                <w:b/>
                <w:szCs w:val="20"/>
              </w:rPr>
            </w:pPr>
            <w:r w:rsidRPr="008345BA">
              <w:rPr>
                <w:szCs w:val="20"/>
              </w:rPr>
              <w:t>time</w:t>
            </w:r>
            <w:r>
              <w:rPr>
                <w:szCs w:val="20"/>
              </w:rPr>
              <w:t>*</w:t>
            </w:r>
          </w:p>
        </w:tc>
        <w:tc>
          <w:tcPr>
            <w:tcW w:w="2506" w:type="dxa"/>
          </w:tcPr>
          <w:p w14:paraId="788E83D7" w14:textId="77777777" w:rsidR="007A3042" w:rsidRPr="008345BA" w:rsidRDefault="007A3042" w:rsidP="00394117">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394117">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394117">
            <w:pPr>
              <w:rPr>
                <w:szCs w:val="20"/>
              </w:rPr>
            </w:pPr>
          </w:p>
          <w:p w14:paraId="00162C57" w14:textId="77777777" w:rsidR="007A3042" w:rsidRDefault="007A3042" w:rsidP="00394117">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394117">
            <w:pPr>
              <w:rPr>
                <w:szCs w:val="20"/>
              </w:rPr>
            </w:pPr>
            <w:r>
              <w:rPr>
                <w:szCs w:val="20"/>
              </w:rPr>
              <w:t>(</w:t>
            </w:r>
            <w:r>
              <w:rPr>
                <w:b/>
                <w:szCs w:val="20"/>
              </w:rPr>
              <w:t>Fält 1)</w:t>
            </w:r>
          </w:p>
        </w:tc>
        <w:tc>
          <w:tcPr>
            <w:tcW w:w="1617" w:type="dxa"/>
          </w:tcPr>
          <w:p w14:paraId="073A04E1" w14:textId="77777777" w:rsidR="007A3042" w:rsidRPr="008345BA" w:rsidRDefault="007A3042" w:rsidP="00394117">
            <w:pPr>
              <w:rPr>
                <w:szCs w:val="20"/>
              </w:rPr>
            </w:pPr>
            <w:r w:rsidRPr="008345BA">
              <w:rPr>
                <w:szCs w:val="20"/>
              </w:rPr>
              <w:t>0..1</w:t>
            </w:r>
          </w:p>
        </w:tc>
      </w:tr>
      <w:tr w:rsidR="007A3042" w:rsidRPr="00FE0141" w14:paraId="4ED59686" w14:textId="77777777" w:rsidTr="00394117">
        <w:tc>
          <w:tcPr>
            <w:tcW w:w="2474" w:type="dxa"/>
          </w:tcPr>
          <w:p w14:paraId="5AF0A2B0" w14:textId="77777777" w:rsidR="007A3042" w:rsidRPr="00FE0141" w:rsidRDefault="007A3042" w:rsidP="00394117">
            <w:pPr>
              <w:rPr>
                <w:i/>
                <w:szCs w:val="20"/>
              </w:rPr>
            </w:pPr>
            <w:r w:rsidRPr="00FE0141">
              <w:rPr>
                <w:i/>
                <w:szCs w:val="20"/>
              </w:rPr>
              <w:t>time.start</w:t>
            </w:r>
          </w:p>
        </w:tc>
        <w:tc>
          <w:tcPr>
            <w:tcW w:w="2506" w:type="dxa"/>
          </w:tcPr>
          <w:p w14:paraId="5C9E1F9D"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394117">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394117">
            <w:pPr>
              <w:rPr>
                <w:i/>
                <w:szCs w:val="20"/>
              </w:rPr>
            </w:pPr>
            <w:r>
              <w:rPr>
                <w:i/>
                <w:szCs w:val="20"/>
              </w:rPr>
              <w:t>1</w:t>
            </w:r>
          </w:p>
        </w:tc>
      </w:tr>
      <w:tr w:rsidR="007A3042" w:rsidRPr="00FE0141" w14:paraId="7A787326" w14:textId="77777777" w:rsidTr="00394117">
        <w:tc>
          <w:tcPr>
            <w:tcW w:w="2474" w:type="dxa"/>
          </w:tcPr>
          <w:p w14:paraId="72FC719C" w14:textId="77777777" w:rsidR="007A3042" w:rsidRPr="00FE0141" w:rsidRDefault="007A3042" w:rsidP="00394117">
            <w:pPr>
              <w:rPr>
                <w:i/>
                <w:szCs w:val="20"/>
              </w:rPr>
            </w:pPr>
            <w:r w:rsidRPr="00FE0141">
              <w:rPr>
                <w:i/>
                <w:szCs w:val="20"/>
              </w:rPr>
              <w:lastRenderedPageBreak/>
              <w:t>time.end</w:t>
            </w:r>
          </w:p>
        </w:tc>
        <w:tc>
          <w:tcPr>
            <w:tcW w:w="2506" w:type="dxa"/>
          </w:tcPr>
          <w:p w14:paraId="599F7331" w14:textId="77777777" w:rsidR="007A3042" w:rsidRPr="00FE0141" w:rsidRDefault="007A3042" w:rsidP="00394117">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394117">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394117">
            <w:pPr>
              <w:rPr>
                <w:i/>
                <w:szCs w:val="20"/>
              </w:rPr>
            </w:pPr>
            <w:r>
              <w:rPr>
                <w:i/>
                <w:szCs w:val="20"/>
              </w:rPr>
              <w:t>0..1</w:t>
            </w:r>
          </w:p>
        </w:tc>
      </w:tr>
      <w:tr w:rsidR="007A3042" w:rsidRPr="00B75512" w14:paraId="40CFCCAE" w14:textId="77777777" w:rsidTr="00394117">
        <w:tc>
          <w:tcPr>
            <w:tcW w:w="2474" w:type="dxa"/>
          </w:tcPr>
          <w:p w14:paraId="79E67E2D" w14:textId="77777777" w:rsidR="007A3042" w:rsidRPr="00B75512" w:rsidRDefault="007A3042" w:rsidP="00394117">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394117">
            <w:pPr>
              <w:rPr>
                <w:szCs w:val="20"/>
              </w:rPr>
            </w:pPr>
            <w:r w:rsidRPr="00B75512">
              <w:rPr>
                <w:szCs w:val="20"/>
              </w:rPr>
              <w:t>CVType</w:t>
            </w:r>
          </w:p>
        </w:tc>
        <w:tc>
          <w:tcPr>
            <w:tcW w:w="2925" w:type="dxa"/>
          </w:tcPr>
          <w:p w14:paraId="3E9893FA" w14:textId="77777777" w:rsidR="007A3042" w:rsidRDefault="007A3042" w:rsidP="00394117">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394117">
            <w:pPr>
              <w:rPr>
                <w:szCs w:val="20"/>
              </w:rPr>
            </w:pPr>
            <w:r>
              <w:rPr>
                <w:b/>
                <w:szCs w:val="20"/>
              </w:rPr>
              <w:t>(Fält 1)</w:t>
            </w:r>
          </w:p>
        </w:tc>
        <w:tc>
          <w:tcPr>
            <w:tcW w:w="1617" w:type="dxa"/>
          </w:tcPr>
          <w:p w14:paraId="690D5DAE" w14:textId="77777777" w:rsidR="007A3042" w:rsidRPr="00B75512" w:rsidRDefault="007A3042" w:rsidP="00394117">
            <w:pPr>
              <w:rPr>
                <w:szCs w:val="20"/>
              </w:rPr>
            </w:pPr>
            <w:r>
              <w:rPr>
                <w:szCs w:val="20"/>
              </w:rPr>
              <w:t>0..*</w:t>
            </w:r>
          </w:p>
        </w:tc>
      </w:tr>
      <w:tr w:rsidR="007A3042" w:rsidRPr="0006788E" w14:paraId="481862D3" w14:textId="77777777" w:rsidTr="00394117">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394117">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394117">
            <w:pPr>
              <w:rPr>
                <w:i/>
                <w:szCs w:val="20"/>
              </w:rPr>
            </w:pPr>
            <w:r w:rsidRPr="0006788E">
              <w:rPr>
                <w:i/>
                <w:szCs w:val="20"/>
              </w:rPr>
              <w:t>1</w:t>
            </w:r>
          </w:p>
        </w:tc>
      </w:tr>
      <w:tr w:rsidR="007A3042" w:rsidRPr="0006788E" w14:paraId="1F6B5721" w14:textId="77777777" w:rsidTr="00394117">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394117">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394117">
            <w:pPr>
              <w:rPr>
                <w:i/>
                <w:szCs w:val="20"/>
              </w:rPr>
            </w:pPr>
            <w:r w:rsidRPr="0006788E">
              <w:rPr>
                <w:i/>
                <w:szCs w:val="20"/>
              </w:rPr>
              <w:t>1</w:t>
            </w:r>
          </w:p>
        </w:tc>
      </w:tr>
      <w:tr w:rsidR="007A3042" w:rsidRPr="0006788E" w14:paraId="23873042" w14:textId="77777777" w:rsidTr="00394117">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394117">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394117">
            <w:pPr>
              <w:rPr>
                <w:i/>
                <w:szCs w:val="20"/>
              </w:rPr>
            </w:pPr>
            <w:r w:rsidRPr="0006788E">
              <w:rPr>
                <w:i/>
                <w:szCs w:val="20"/>
              </w:rPr>
              <w:t>0..1</w:t>
            </w:r>
          </w:p>
        </w:tc>
      </w:tr>
      <w:tr w:rsidR="007A3042" w:rsidRPr="0006788E" w14:paraId="43206DE1" w14:textId="77777777" w:rsidTr="00394117">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394117">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394117">
            <w:pPr>
              <w:rPr>
                <w:i/>
                <w:szCs w:val="20"/>
              </w:rPr>
            </w:pPr>
            <w:r w:rsidRPr="0006788E">
              <w:rPr>
                <w:i/>
                <w:szCs w:val="20"/>
              </w:rPr>
              <w:t>0..1</w:t>
            </w:r>
          </w:p>
        </w:tc>
      </w:tr>
      <w:tr w:rsidR="007A3042" w:rsidRPr="0006788E" w14:paraId="33810A38" w14:textId="77777777" w:rsidTr="00394117">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394117">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394117">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394117">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394117">
            <w:pPr>
              <w:rPr>
                <w:i/>
                <w:szCs w:val="20"/>
              </w:rPr>
            </w:pPr>
            <w:r w:rsidRPr="0006788E">
              <w:rPr>
                <w:i/>
                <w:szCs w:val="20"/>
              </w:rPr>
              <w:t>0..1</w:t>
            </w:r>
          </w:p>
        </w:tc>
      </w:tr>
      <w:tr w:rsidR="007A3042" w:rsidRPr="008345BA" w14:paraId="08BC90F2" w14:textId="77777777" w:rsidTr="00394117">
        <w:tc>
          <w:tcPr>
            <w:tcW w:w="2474" w:type="dxa"/>
          </w:tcPr>
          <w:p w14:paraId="7871D970" w14:textId="77777777" w:rsidR="007A3042" w:rsidRPr="008345BA" w:rsidRDefault="007A3042" w:rsidP="00394117">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394117">
            <w:pPr>
              <w:rPr>
                <w:szCs w:val="20"/>
              </w:rPr>
            </w:pPr>
            <w:r>
              <w:rPr>
                <w:szCs w:val="20"/>
              </w:rPr>
              <w:t>PQType</w:t>
            </w:r>
          </w:p>
        </w:tc>
        <w:tc>
          <w:tcPr>
            <w:tcW w:w="2925" w:type="dxa"/>
          </w:tcPr>
          <w:p w14:paraId="63100A9D" w14:textId="77777777" w:rsidR="007A3042" w:rsidRDefault="007A3042" w:rsidP="00394117">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394117">
            <w:pPr>
              <w:rPr>
                <w:rFonts w:eastAsia="Batang"/>
                <w:szCs w:val="20"/>
              </w:rPr>
            </w:pPr>
          </w:p>
          <w:p w14:paraId="775386DB" w14:textId="77777777" w:rsidR="007A3042" w:rsidRDefault="007A3042" w:rsidP="00394117">
            <w:pPr>
              <w:rPr>
                <w:szCs w:val="20"/>
                <w:lang w:val="en-US"/>
              </w:rPr>
            </w:pPr>
            <w:r w:rsidRPr="004E4018">
              <w:rPr>
                <w:szCs w:val="20"/>
                <w:lang w:val="en-US"/>
              </w:rPr>
              <w:t>T.ex. value=”80” unit=”TNE”</w:t>
            </w:r>
          </w:p>
          <w:p w14:paraId="5A697F03" w14:textId="77777777" w:rsidR="007A3042" w:rsidRPr="004E4018" w:rsidRDefault="007A3042" w:rsidP="00394117">
            <w:pPr>
              <w:rPr>
                <w:szCs w:val="20"/>
                <w:lang w:val="en-US"/>
              </w:rPr>
            </w:pPr>
            <w:r>
              <w:rPr>
                <w:b/>
                <w:szCs w:val="20"/>
              </w:rPr>
              <w:t>(Fält 1)</w:t>
            </w:r>
          </w:p>
        </w:tc>
        <w:tc>
          <w:tcPr>
            <w:tcW w:w="1617" w:type="dxa"/>
          </w:tcPr>
          <w:p w14:paraId="1C3A6EE2" w14:textId="77777777" w:rsidR="007A3042" w:rsidRPr="008345BA" w:rsidRDefault="007A3042" w:rsidP="00394117">
            <w:pPr>
              <w:rPr>
                <w:szCs w:val="20"/>
              </w:rPr>
            </w:pPr>
            <w:r>
              <w:rPr>
                <w:szCs w:val="20"/>
              </w:rPr>
              <w:t>0..*</w:t>
            </w:r>
          </w:p>
        </w:tc>
      </w:tr>
      <w:tr w:rsidR="007A3042" w:rsidRPr="00DC7A38" w14:paraId="7BFCD452" w14:textId="77777777" w:rsidTr="00394117">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394117">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394117">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394117">
            <w:pPr>
              <w:rPr>
                <w:i/>
                <w:szCs w:val="20"/>
              </w:rPr>
            </w:pPr>
            <w:r w:rsidRPr="00DC7A38">
              <w:rPr>
                <w:i/>
                <w:szCs w:val="20"/>
              </w:rPr>
              <w:t>1</w:t>
            </w:r>
          </w:p>
        </w:tc>
      </w:tr>
      <w:tr w:rsidR="007A3042" w:rsidRPr="00DC7A38" w14:paraId="6087FFE1" w14:textId="77777777" w:rsidTr="00394117">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394117">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394117">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394117">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394117">
            <w:pPr>
              <w:rPr>
                <w:i/>
                <w:szCs w:val="20"/>
              </w:rPr>
            </w:pPr>
            <w:r w:rsidRPr="00DC7A38">
              <w:rPr>
                <w:i/>
                <w:szCs w:val="20"/>
              </w:rPr>
              <w:t>1</w:t>
            </w:r>
          </w:p>
        </w:tc>
      </w:tr>
      <w:tr w:rsidR="007A3042" w:rsidRPr="00B75512" w14:paraId="13A0A37B" w14:textId="77777777" w:rsidTr="00394117">
        <w:tc>
          <w:tcPr>
            <w:tcW w:w="2474" w:type="dxa"/>
          </w:tcPr>
          <w:p w14:paraId="5C7036AD" w14:textId="77777777" w:rsidR="007A3042" w:rsidRPr="00B75512" w:rsidRDefault="007A3042" w:rsidP="00394117">
            <w:pPr>
              <w:rPr>
                <w:szCs w:val="20"/>
              </w:rPr>
            </w:pPr>
            <w:r>
              <w:rPr>
                <w:szCs w:val="20"/>
              </w:rPr>
              <w:t>measurementId</w:t>
            </w:r>
          </w:p>
        </w:tc>
        <w:tc>
          <w:tcPr>
            <w:tcW w:w="2506" w:type="dxa"/>
          </w:tcPr>
          <w:p w14:paraId="57EE5FD1" w14:textId="77777777" w:rsidR="007A3042" w:rsidRPr="00B75512" w:rsidRDefault="007A3042" w:rsidP="00394117">
            <w:pPr>
              <w:rPr>
                <w:szCs w:val="20"/>
              </w:rPr>
            </w:pPr>
            <w:r>
              <w:rPr>
                <w:szCs w:val="20"/>
              </w:rPr>
              <w:t>IIType</w:t>
            </w:r>
          </w:p>
        </w:tc>
        <w:tc>
          <w:tcPr>
            <w:tcW w:w="2925" w:type="dxa"/>
          </w:tcPr>
          <w:p w14:paraId="6EDEAE03" w14:textId="77777777" w:rsidR="007A3042" w:rsidRPr="00E601DC" w:rsidRDefault="007A3042" w:rsidP="00394117">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394117">
            <w:pPr>
              <w:rPr>
                <w:szCs w:val="20"/>
              </w:rPr>
            </w:pPr>
            <w:r w:rsidRPr="00E74818">
              <w:rPr>
                <w:b/>
              </w:rPr>
              <w:lastRenderedPageBreak/>
              <w:t>(Fält 1)</w:t>
            </w:r>
          </w:p>
        </w:tc>
        <w:tc>
          <w:tcPr>
            <w:tcW w:w="1617" w:type="dxa"/>
          </w:tcPr>
          <w:p w14:paraId="332E55DC" w14:textId="77777777" w:rsidR="007A3042" w:rsidRPr="00B75512" w:rsidRDefault="007A3042" w:rsidP="00394117">
            <w:pPr>
              <w:rPr>
                <w:szCs w:val="20"/>
              </w:rPr>
            </w:pPr>
            <w:r>
              <w:rPr>
                <w:szCs w:val="20"/>
              </w:rPr>
              <w:lastRenderedPageBreak/>
              <w:t>0..*</w:t>
            </w:r>
          </w:p>
        </w:tc>
      </w:tr>
      <w:tr w:rsidR="007A3042" w:rsidRPr="00DC7A38" w14:paraId="5688CDC7" w14:textId="77777777" w:rsidTr="00394117">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394117">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394117">
            <w:pPr>
              <w:rPr>
                <w:i/>
                <w:szCs w:val="20"/>
              </w:rPr>
            </w:pPr>
            <w:r w:rsidRPr="00DC7A38">
              <w:rPr>
                <w:i/>
                <w:szCs w:val="20"/>
              </w:rPr>
              <w:t>Root blir då</w:t>
            </w:r>
          </w:p>
          <w:p w14:paraId="082715A0" w14:textId="77777777" w:rsidR="007A3042" w:rsidRPr="00DC7A38" w:rsidRDefault="007A3042" w:rsidP="00394117">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394117">
            <w:pPr>
              <w:rPr>
                <w:i/>
                <w:szCs w:val="20"/>
              </w:rPr>
            </w:pPr>
            <w:r w:rsidRPr="00DC7A38">
              <w:rPr>
                <w:i/>
                <w:szCs w:val="20"/>
              </w:rPr>
              <w:t>1</w:t>
            </w:r>
          </w:p>
        </w:tc>
      </w:tr>
      <w:tr w:rsidR="007A3042" w:rsidRPr="00DC7A38" w14:paraId="34D325D0" w14:textId="77777777" w:rsidTr="00394117">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394117">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394117">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394117">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394117">
            <w:pPr>
              <w:rPr>
                <w:i/>
                <w:szCs w:val="20"/>
              </w:rPr>
            </w:pPr>
            <w:r w:rsidRPr="00DC7A38">
              <w:rPr>
                <w:i/>
                <w:szCs w:val="20"/>
              </w:rPr>
              <w:t>1</w:t>
            </w:r>
          </w:p>
        </w:tc>
      </w:tr>
      <w:tr w:rsidR="007A3042" w:rsidRPr="008345BA" w14:paraId="56EA2C3A" w14:textId="77777777" w:rsidTr="00394117">
        <w:tc>
          <w:tcPr>
            <w:tcW w:w="2474" w:type="dxa"/>
          </w:tcPr>
          <w:p w14:paraId="235E6CD0" w14:textId="77777777" w:rsidR="007A3042" w:rsidRPr="008345BA" w:rsidRDefault="007A3042" w:rsidP="00394117">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394117">
            <w:r>
              <w:t>IIType</w:t>
            </w:r>
          </w:p>
        </w:tc>
        <w:tc>
          <w:tcPr>
            <w:tcW w:w="2925" w:type="dxa"/>
          </w:tcPr>
          <w:p w14:paraId="0F0D9CBE" w14:textId="77777777" w:rsidR="007A3042" w:rsidRDefault="007A3042" w:rsidP="00394117">
            <w:r>
              <w:t xml:space="preserve">Används när man vill söka upp ett specifikt källsystem </w:t>
            </w:r>
          </w:p>
          <w:p w14:paraId="1842E9BC" w14:textId="77777777" w:rsidR="007A3042" w:rsidRPr="008345BA" w:rsidRDefault="007A3042" w:rsidP="00394117">
            <w:r w:rsidRPr="00E74818">
              <w:rPr>
                <w:b/>
              </w:rPr>
              <w:t>(Fält 1)</w:t>
            </w:r>
          </w:p>
        </w:tc>
        <w:tc>
          <w:tcPr>
            <w:tcW w:w="1617" w:type="dxa"/>
          </w:tcPr>
          <w:p w14:paraId="5A0D9A6D" w14:textId="77777777" w:rsidR="007A3042" w:rsidRPr="008345BA" w:rsidRDefault="007A3042" w:rsidP="00394117">
            <w:r>
              <w:t>0..1</w:t>
            </w:r>
          </w:p>
        </w:tc>
      </w:tr>
      <w:tr w:rsidR="007A3042" w:rsidRPr="00DF4942" w14:paraId="4203B2A1" w14:textId="77777777" w:rsidTr="00394117">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394117">
            <w:pPr>
              <w:rPr>
                <w:rFonts w:cs="Arial"/>
                <w:i/>
              </w:rPr>
            </w:pPr>
            <w:r w:rsidRPr="00DF4942">
              <w:rPr>
                <w:rFonts w:cs="Arial"/>
                <w:i/>
              </w:rPr>
              <w:t>Root blir då</w:t>
            </w:r>
          </w:p>
          <w:p w14:paraId="6969B024" w14:textId="77777777" w:rsidR="007A3042" w:rsidRPr="00DF4942"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394117">
            <w:pPr>
              <w:rPr>
                <w:i/>
              </w:rPr>
            </w:pPr>
            <w:r w:rsidRPr="00DF4942">
              <w:rPr>
                <w:i/>
              </w:rPr>
              <w:t>1</w:t>
            </w:r>
          </w:p>
        </w:tc>
      </w:tr>
      <w:tr w:rsidR="007A3042" w:rsidRPr="00DF4942" w14:paraId="02949C07" w14:textId="77777777" w:rsidTr="00394117">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394117">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394117">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394117">
            <w:pPr>
              <w:rPr>
                <w:i/>
              </w:rPr>
            </w:pPr>
            <w:r w:rsidRPr="00DF4942">
              <w:rPr>
                <w:i/>
              </w:rPr>
              <w:t>1</w:t>
            </w:r>
          </w:p>
        </w:tc>
      </w:tr>
      <w:tr w:rsidR="007A3042" w:rsidRPr="008345BA" w14:paraId="5F50BBE0" w14:textId="77777777" w:rsidTr="00394117">
        <w:tc>
          <w:tcPr>
            <w:tcW w:w="2474" w:type="dxa"/>
          </w:tcPr>
          <w:p w14:paraId="1A32644E" w14:textId="77777777" w:rsidR="007A3042" w:rsidRPr="008345BA" w:rsidRDefault="007A3042" w:rsidP="00394117">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394117">
            <w:r>
              <w:t>IIType</w:t>
            </w:r>
          </w:p>
        </w:tc>
        <w:tc>
          <w:tcPr>
            <w:tcW w:w="2925" w:type="dxa"/>
          </w:tcPr>
          <w:p w14:paraId="7703BD5E" w14:textId="77777777" w:rsidR="007A3042" w:rsidRDefault="007A3042" w:rsidP="00394117">
            <w:r>
              <w:t xml:space="preserve">Används när man vill söka upp en specifik vårdgivare </w:t>
            </w:r>
          </w:p>
          <w:p w14:paraId="6584BE9E" w14:textId="77777777" w:rsidR="007A3042" w:rsidRPr="008345BA" w:rsidRDefault="007A3042" w:rsidP="00394117">
            <w:r w:rsidRPr="00E74818">
              <w:rPr>
                <w:b/>
              </w:rPr>
              <w:t>(Fält 1)</w:t>
            </w:r>
          </w:p>
        </w:tc>
        <w:tc>
          <w:tcPr>
            <w:tcW w:w="1617" w:type="dxa"/>
          </w:tcPr>
          <w:p w14:paraId="3091AAC3" w14:textId="77777777" w:rsidR="007A3042" w:rsidRPr="008345BA" w:rsidRDefault="007A3042" w:rsidP="00394117">
            <w:r>
              <w:t>0..1</w:t>
            </w:r>
          </w:p>
        </w:tc>
      </w:tr>
      <w:tr w:rsidR="007A3042" w:rsidRPr="00DF4942" w14:paraId="176C2010" w14:textId="77777777" w:rsidTr="00394117">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394117">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394117">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394117">
            <w:pPr>
              <w:rPr>
                <w:i/>
              </w:rPr>
            </w:pPr>
            <w:r w:rsidRPr="00DF4942">
              <w:rPr>
                <w:i/>
              </w:rPr>
              <w:t>1</w:t>
            </w:r>
          </w:p>
        </w:tc>
      </w:tr>
      <w:tr w:rsidR="007A3042" w:rsidRPr="00DF4942" w14:paraId="28979B2C" w14:textId="77777777" w:rsidTr="00394117">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394117">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394117">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394117">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394117">
            <w:pPr>
              <w:rPr>
                <w:i/>
              </w:rPr>
            </w:pPr>
            <w:r w:rsidRPr="00DF4942">
              <w:rPr>
                <w:i/>
              </w:rPr>
              <w:t>1</w:t>
            </w:r>
          </w:p>
        </w:tc>
      </w:tr>
      <w:tr w:rsidR="007A3042" w:rsidRPr="008345BA" w14:paraId="4AFB5B55" w14:textId="77777777" w:rsidTr="00394117">
        <w:tc>
          <w:tcPr>
            <w:tcW w:w="2474" w:type="dxa"/>
          </w:tcPr>
          <w:p w14:paraId="5B28B67B" w14:textId="77777777" w:rsidR="007A3042" w:rsidRPr="008345BA" w:rsidRDefault="007A3042" w:rsidP="00394117">
            <w:r>
              <w:rPr>
                <w:lang w:eastAsia="sv-SE"/>
              </w:rPr>
              <w:t>careUnitI</w:t>
            </w:r>
            <w:r w:rsidRPr="008345BA">
              <w:rPr>
                <w:lang w:eastAsia="sv-SE"/>
              </w:rPr>
              <w:t>d</w:t>
            </w:r>
          </w:p>
        </w:tc>
        <w:tc>
          <w:tcPr>
            <w:tcW w:w="2506" w:type="dxa"/>
          </w:tcPr>
          <w:p w14:paraId="43ED822C" w14:textId="77777777" w:rsidR="007A3042" w:rsidRPr="008345BA" w:rsidRDefault="007A3042" w:rsidP="00394117">
            <w:r w:rsidRPr="008345BA">
              <w:t>IIType</w:t>
            </w:r>
          </w:p>
        </w:tc>
        <w:tc>
          <w:tcPr>
            <w:tcW w:w="2925" w:type="dxa"/>
          </w:tcPr>
          <w:p w14:paraId="09A7A4A2" w14:textId="77777777" w:rsidR="007A3042" w:rsidRDefault="007A3042" w:rsidP="00394117">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394117">
            <w:pPr>
              <w:rPr>
                <w:rFonts w:cs="Arial"/>
              </w:rPr>
            </w:pPr>
            <w:r w:rsidRPr="00E74818">
              <w:rPr>
                <w:b/>
              </w:rPr>
              <w:t>(Fält 1)</w:t>
            </w:r>
          </w:p>
        </w:tc>
        <w:tc>
          <w:tcPr>
            <w:tcW w:w="1617" w:type="dxa"/>
          </w:tcPr>
          <w:p w14:paraId="2B5A870A" w14:textId="77777777" w:rsidR="007A3042" w:rsidRPr="008345BA" w:rsidRDefault="007A3042" w:rsidP="00394117">
            <w:r>
              <w:t>0..1</w:t>
            </w:r>
          </w:p>
        </w:tc>
      </w:tr>
      <w:tr w:rsidR="007A3042" w:rsidRPr="0012437B" w14:paraId="36FB9538" w14:textId="77777777" w:rsidTr="00394117">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394117">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394117">
            <w:pPr>
              <w:rPr>
                <w:rFonts w:cs="Arial"/>
                <w:i/>
              </w:rPr>
            </w:pPr>
            <w:r w:rsidRPr="0012437B">
              <w:rPr>
                <w:rFonts w:cs="Arial"/>
                <w:i/>
              </w:rPr>
              <w:t>Root blir då</w:t>
            </w:r>
          </w:p>
          <w:p w14:paraId="77F76176" w14:textId="77777777" w:rsidR="007A3042" w:rsidRPr="0012437B" w:rsidRDefault="007A3042" w:rsidP="0039411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394117">
            <w:pPr>
              <w:rPr>
                <w:i/>
              </w:rPr>
            </w:pPr>
            <w:r w:rsidRPr="0012437B">
              <w:rPr>
                <w:i/>
              </w:rPr>
              <w:t>1</w:t>
            </w:r>
          </w:p>
        </w:tc>
      </w:tr>
      <w:tr w:rsidR="007A3042" w:rsidRPr="0012437B" w14:paraId="06CEED07" w14:textId="77777777" w:rsidTr="00394117">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394117">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39411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394117">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394117">
            <w:pPr>
              <w:rPr>
                <w:i/>
              </w:rPr>
            </w:pPr>
            <w:r w:rsidRPr="0012437B">
              <w:rPr>
                <w:i/>
              </w:rPr>
              <w:t>1</w:t>
            </w:r>
          </w:p>
        </w:tc>
      </w:tr>
      <w:tr w:rsidR="007A3042" w:rsidRPr="00C7011C" w14:paraId="2FB014D8" w14:textId="77777777" w:rsidTr="00394117">
        <w:tc>
          <w:tcPr>
            <w:tcW w:w="2474" w:type="dxa"/>
          </w:tcPr>
          <w:p w14:paraId="4B67D38C" w14:textId="77777777" w:rsidR="007A3042" w:rsidRPr="00C7011C" w:rsidRDefault="007A3042" w:rsidP="00394117">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394117">
            <w:pPr>
              <w:spacing w:before="40" w:after="40"/>
              <w:rPr>
                <w:rFonts w:eastAsia="Batang"/>
                <w:szCs w:val="20"/>
              </w:rPr>
            </w:pPr>
          </w:p>
        </w:tc>
        <w:tc>
          <w:tcPr>
            <w:tcW w:w="2925" w:type="dxa"/>
          </w:tcPr>
          <w:p w14:paraId="473D70C8" w14:textId="77777777" w:rsidR="007A3042" w:rsidRPr="00A4027B" w:rsidRDefault="007A3042" w:rsidP="00394117">
            <w:pPr>
              <w:spacing w:before="40" w:after="40"/>
              <w:rPr>
                <w:rFonts w:eastAsia="Batang"/>
                <w:szCs w:val="20"/>
              </w:rPr>
            </w:pPr>
          </w:p>
        </w:tc>
        <w:tc>
          <w:tcPr>
            <w:tcW w:w="1617" w:type="dxa"/>
          </w:tcPr>
          <w:p w14:paraId="1B1C81E6" w14:textId="77777777" w:rsidR="007A3042" w:rsidRPr="00757049" w:rsidRDefault="007A3042" w:rsidP="00394117">
            <w:pPr>
              <w:spacing w:before="40" w:after="40"/>
              <w:rPr>
                <w:rFonts w:eastAsia="Batang"/>
                <w:b/>
                <w:szCs w:val="20"/>
              </w:rPr>
            </w:pPr>
            <w:r w:rsidRPr="00757049">
              <w:rPr>
                <w:rFonts w:eastAsia="Batang"/>
                <w:b/>
                <w:szCs w:val="20"/>
              </w:rPr>
              <w:t>0..*</w:t>
            </w:r>
          </w:p>
        </w:tc>
      </w:tr>
      <w:tr w:rsidR="007A3042" w:rsidRPr="008345BA" w14:paraId="22F7F590" w14:textId="77777777" w:rsidTr="00394117">
        <w:tc>
          <w:tcPr>
            <w:tcW w:w="2474" w:type="dxa"/>
            <w:shd w:val="clear" w:color="auto" w:fill="D9D9D9" w:themeFill="background1" w:themeFillShade="D9"/>
          </w:tcPr>
          <w:p w14:paraId="111C7677" w14:textId="77777777" w:rsidR="007A3042" w:rsidRPr="00475CAA" w:rsidRDefault="007A3042" w:rsidP="00394117">
            <w:r>
              <w:rPr>
                <w:lang w:eastAsia="sv-SE"/>
              </w:rPr>
              <w:t>measurement</w:t>
            </w:r>
          </w:p>
        </w:tc>
        <w:tc>
          <w:tcPr>
            <w:tcW w:w="2506" w:type="dxa"/>
            <w:shd w:val="clear" w:color="auto" w:fill="D9D9D9" w:themeFill="background1" w:themeFillShade="D9"/>
          </w:tcPr>
          <w:p w14:paraId="0BF97E76" w14:textId="77777777" w:rsidR="007A3042" w:rsidRPr="00475CAA" w:rsidRDefault="007A3042" w:rsidP="00394117">
            <w:r>
              <w:t>MeasurementType</w:t>
            </w:r>
          </w:p>
        </w:tc>
        <w:tc>
          <w:tcPr>
            <w:tcW w:w="2925" w:type="dxa"/>
            <w:shd w:val="clear" w:color="auto" w:fill="D9D9D9" w:themeFill="background1" w:themeFillShade="D9"/>
          </w:tcPr>
          <w:p w14:paraId="7D75366D" w14:textId="77777777" w:rsidR="007A3042" w:rsidRPr="008345BA" w:rsidRDefault="007A3042" w:rsidP="00394117"/>
        </w:tc>
        <w:tc>
          <w:tcPr>
            <w:tcW w:w="1617" w:type="dxa"/>
            <w:shd w:val="clear" w:color="auto" w:fill="D9D9D9" w:themeFill="background1" w:themeFillShade="D9"/>
          </w:tcPr>
          <w:p w14:paraId="14B5F155" w14:textId="77777777" w:rsidR="007A3042" w:rsidRPr="008345BA" w:rsidRDefault="007A3042" w:rsidP="00394117">
            <w:r>
              <w:t>1</w:t>
            </w:r>
          </w:p>
        </w:tc>
      </w:tr>
      <w:tr w:rsidR="007A3042" w:rsidRPr="00B75512" w14:paraId="404F27FC" w14:textId="77777777" w:rsidTr="00394117">
        <w:tc>
          <w:tcPr>
            <w:tcW w:w="2474" w:type="dxa"/>
          </w:tcPr>
          <w:p w14:paraId="1D946B2F"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394117">
            <w:pPr>
              <w:rPr>
                <w:rFonts w:cs="Arial"/>
                <w:szCs w:val="20"/>
              </w:rPr>
            </w:pPr>
            <w:r>
              <w:rPr>
                <w:rFonts w:cs="Arial"/>
                <w:szCs w:val="20"/>
              </w:rPr>
              <w:t xml:space="preserve">Ett unikt värde för själva mätvärdet som också refererar </w:t>
            </w:r>
            <w:r>
              <w:rPr>
                <w:rFonts w:cs="Arial"/>
                <w:szCs w:val="20"/>
              </w:rPr>
              <w:lastRenderedPageBreak/>
              <w:t xml:space="preserve">till vilket källsystem informationen kommer ifrån. </w:t>
            </w:r>
          </w:p>
        </w:tc>
        <w:tc>
          <w:tcPr>
            <w:tcW w:w="1617" w:type="dxa"/>
          </w:tcPr>
          <w:p w14:paraId="2342449E"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92FB5C8" w14:textId="77777777" w:rsidTr="00394117">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394117">
            <w:pPr>
              <w:rPr>
                <w:rFonts w:cs="Arial"/>
                <w:i/>
                <w:szCs w:val="20"/>
              </w:rPr>
            </w:pPr>
            <w:r w:rsidRPr="00C038EC">
              <w:rPr>
                <w:rFonts w:cs="Arial"/>
                <w:i/>
                <w:szCs w:val="20"/>
              </w:rPr>
              <w:t>Root blir då</w:t>
            </w:r>
          </w:p>
          <w:p w14:paraId="0D052EEB"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5C794ED" w14:textId="77777777" w:rsidTr="00394117">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824E686" w14:textId="77777777" w:rsidTr="00394117">
        <w:tc>
          <w:tcPr>
            <w:tcW w:w="2474" w:type="dxa"/>
          </w:tcPr>
          <w:p w14:paraId="54A8EA7D"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394117">
            <w:pPr>
              <w:rPr>
                <w:rFonts w:eastAsia="Batang"/>
                <w:szCs w:val="20"/>
              </w:rPr>
            </w:pPr>
            <w:r>
              <w:rPr>
                <w:rFonts w:eastAsia="Batang"/>
                <w:szCs w:val="20"/>
              </w:rPr>
              <w:t>1</w:t>
            </w:r>
          </w:p>
        </w:tc>
      </w:tr>
      <w:tr w:rsidR="007A3042" w:rsidRPr="00C038EC" w14:paraId="664A5A32" w14:textId="77777777" w:rsidTr="00394117">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8D72E9" w14:textId="77777777" w:rsidTr="00394117">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02C0218" w14:textId="77777777" w:rsidTr="00394117">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0A1DB29" w14:textId="77777777" w:rsidTr="00394117">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1DBD413" w14:textId="77777777" w:rsidTr="00394117">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E58991E" w14:textId="77777777" w:rsidTr="00394117">
        <w:tc>
          <w:tcPr>
            <w:tcW w:w="2474" w:type="dxa"/>
          </w:tcPr>
          <w:p w14:paraId="4963C02F"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394117">
            <w:pPr>
              <w:rPr>
                <w:rFonts w:eastAsia="Batang"/>
                <w:szCs w:val="20"/>
              </w:rPr>
            </w:pPr>
            <w:r>
              <w:rPr>
                <w:rFonts w:eastAsia="Batang"/>
                <w:szCs w:val="20"/>
              </w:rPr>
              <w:t>1</w:t>
            </w:r>
          </w:p>
        </w:tc>
      </w:tr>
      <w:tr w:rsidR="007A3042" w:rsidRPr="00C038EC" w14:paraId="3B15678A" w14:textId="77777777" w:rsidTr="00394117">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8CC1052" w14:textId="77777777" w:rsidTr="00394117">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7B2728A" w14:textId="77777777" w:rsidTr="00394117">
        <w:tc>
          <w:tcPr>
            <w:tcW w:w="2474" w:type="dxa"/>
          </w:tcPr>
          <w:p w14:paraId="779AFE44"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394117">
            <w:pPr>
              <w:rPr>
                <w:rFonts w:eastAsia="Batang"/>
                <w:szCs w:val="20"/>
              </w:rPr>
            </w:pPr>
            <w:r>
              <w:rPr>
                <w:rFonts w:eastAsia="Batang"/>
                <w:szCs w:val="20"/>
              </w:rPr>
              <w:t>0..1</w:t>
            </w:r>
          </w:p>
        </w:tc>
      </w:tr>
      <w:tr w:rsidR="007A3042" w:rsidRPr="00C038EC" w14:paraId="03054DCD" w14:textId="77777777" w:rsidTr="00394117">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6751670" w14:textId="77777777" w:rsidTr="00394117">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C7815C8" w14:textId="77777777" w:rsidTr="00394117">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CB3D18E" w14:textId="77777777" w:rsidTr="00394117">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7E22A384" w14:textId="77777777" w:rsidTr="00394117">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8629A42" w14:textId="77777777" w:rsidTr="00394117">
        <w:tc>
          <w:tcPr>
            <w:tcW w:w="2474" w:type="dxa"/>
          </w:tcPr>
          <w:p w14:paraId="11E7F1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49B4D6D5" w14:textId="77777777" w:rsidR="007A3042" w:rsidRDefault="007A3042" w:rsidP="00394117">
            <w:pPr>
              <w:rPr>
                <w:rFonts w:eastAsia="Batang"/>
                <w:szCs w:val="20"/>
              </w:rPr>
            </w:pPr>
            <w:r>
              <w:rPr>
                <w:rFonts w:eastAsia="Batang"/>
                <w:szCs w:val="20"/>
              </w:rPr>
              <w:t>Fysikaliskt värde.</w:t>
            </w:r>
          </w:p>
          <w:p w14:paraId="39A27CC6" w14:textId="77777777" w:rsidR="007A3042" w:rsidRDefault="007A3042" w:rsidP="00394117">
            <w:pPr>
              <w:rPr>
                <w:rFonts w:eastAsia="Batang"/>
                <w:szCs w:val="20"/>
              </w:rPr>
            </w:pPr>
          </w:p>
          <w:p w14:paraId="29999824"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394117">
            <w:pPr>
              <w:rPr>
                <w:rFonts w:eastAsia="Batang"/>
                <w:szCs w:val="20"/>
              </w:rPr>
            </w:pPr>
            <w:r>
              <w:rPr>
                <w:rFonts w:eastAsia="Batang"/>
                <w:szCs w:val="20"/>
              </w:rPr>
              <w:t>1</w:t>
            </w:r>
          </w:p>
        </w:tc>
      </w:tr>
      <w:tr w:rsidR="007A3042" w:rsidRPr="00C038EC" w14:paraId="03395809" w14:textId="77777777" w:rsidTr="00394117">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7F0F71C" w14:textId="77777777" w:rsidTr="00394117">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B099BA7" w14:textId="77777777" w:rsidTr="00394117">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394117">
            <w:pPr>
              <w:rPr>
                <w:rFonts w:eastAsia="Batang"/>
                <w:szCs w:val="20"/>
              </w:rPr>
            </w:pPr>
            <w:r w:rsidRPr="00B3537C">
              <w:rPr>
                <w:rFonts w:eastAsia="Batang"/>
                <w:szCs w:val="20"/>
              </w:rPr>
              <w:t>0..*</w:t>
            </w:r>
          </w:p>
        </w:tc>
      </w:tr>
      <w:tr w:rsidR="007A3042" w:rsidRPr="00A025F9" w14:paraId="7AC12F02" w14:textId="77777777" w:rsidTr="00394117">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4A58795F" w14:textId="77777777" w:rsidTr="00394117">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7427035" w14:textId="77777777" w:rsidTr="00394117">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08868EA3" w14:textId="77777777" w:rsidTr="00394117">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45933353" w14:textId="77777777" w:rsidTr="00394117">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1398F82D" w14:textId="77777777" w:rsidTr="00394117">
        <w:tc>
          <w:tcPr>
            <w:tcW w:w="2474" w:type="dxa"/>
          </w:tcPr>
          <w:p w14:paraId="3B24DF3A" w14:textId="77777777" w:rsidR="007A3042" w:rsidRPr="00816C5C" w:rsidRDefault="007A3042" w:rsidP="00394117">
            <w:r w:rsidRPr="00816C5C">
              <w:t>measurementType.approvedForPatient</w:t>
            </w:r>
          </w:p>
        </w:tc>
        <w:tc>
          <w:tcPr>
            <w:tcW w:w="2506" w:type="dxa"/>
          </w:tcPr>
          <w:p w14:paraId="10949960" w14:textId="77777777" w:rsidR="007A3042" w:rsidRPr="008345BA" w:rsidRDefault="007A3042" w:rsidP="00394117">
            <w:r>
              <w:t>Boolean</w:t>
            </w:r>
          </w:p>
        </w:tc>
        <w:tc>
          <w:tcPr>
            <w:tcW w:w="2925" w:type="dxa"/>
          </w:tcPr>
          <w:p w14:paraId="2FCCC188"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394117">
            <w:r>
              <w:t>1</w:t>
            </w:r>
          </w:p>
        </w:tc>
      </w:tr>
      <w:tr w:rsidR="007A3042" w:rsidRPr="00864746" w14:paraId="3E015D11" w14:textId="77777777" w:rsidTr="00394117">
        <w:tc>
          <w:tcPr>
            <w:tcW w:w="2474" w:type="dxa"/>
            <w:shd w:val="clear" w:color="auto" w:fill="D9D9D9" w:themeFill="background1" w:themeFillShade="D9"/>
          </w:tcPr>
          <w:p w14:paraId="6E75A06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394117">
            <w:pPr>
              <w:rPr>
                <w:rFonts w:eastAsia="Batang"/>
                <w:szCs w:val="20"/>
              </w:rPr>
            </w:pPr>
            <w:r w:rsidRPr="00864746">
              <w:rPr>
                <w:rFonts w:eastAsia="Batang"/>
                <w:szCs w:val="20"/>
              </w:rPr>
              <w:t>0..1</w:t>
            </w:r>
          </w:p>
        </w:tc>
      </w:tr>
      <w:tr w:rsidR="007A3042" w:rsidRPr="00D96D4F" w14:paraId="31F4869D" w14:textId="77777777" w:rsidTr="00394117">
        <w:tc>
          <w:tcPr>
            <w:tcW w:w="2474" w:type="dxa"/>
          </w:tcPr>
          <w:p w14:paraId="555C3C2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394117">
            <w:pPr>
              <w:rPr>
                <w:rFonts w:cs="Arial"/>
                <w:szCs w:val="20"/>
              </w:rPr>
            </w:pPr>
            <w:r>
              <w:rPr>
                <w:rFonts w:cs="Arial"/>
                <w:szCs w:val="20"/>
              </w:rPr>
              <w:t>GSIN nummer följt av kodnummer.</w:t>
            </w:r>
          </w:p>
        </w:tc>
        <w:tc>
          <w:tcPr>
            <w:tcW w:w="1617" w:type="dxa"/>
          </w:tcPr>
          <w:p w14:paraId="372C1A2A" w14:textId="77777777" w:rsidR="007A3042" w:rsidRPr="00C9666E" w:rsidRDefault="007A3042" w:rsidP="00394117">
            <w:pPr>
              <w:rPr>
                <w:rFonts w:eastAsia="Batang"/>
                <w:szCs w:val="20"/>
              </w:rPr>
            </w:pPr>
            <w:r w:rsidRPr="00C9666E">
              <w:rPr>
                <w:rFonts w:eastAsia="Batang"/>
                <w:szCs w:val="20"/>
              </w:rPr>
              <w:t>0..1</w:t>
            </w:r>
          </w:p>
        </w:tc>
      </w:tr>
      <w:tr w:rsidR="007A3042" w:rsidRPr="00C038EC" w14:paraId="0FDEB3BC" w14:textId="77777777" w:rsidTr="00394117">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B1C619C" w14:textId="77777777" w:rsidTr="00394117">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394117">
            <w:pPr>
              <w:rPr>
                <w:rFonts w:eastAsia="Batang"/>
                <w:i/>
                <w:szCs w:val="20"/>
              </w:rPr>
            </w:pPr>
            <w:r w:rsidRPr="00C038EC">
              <w:rPr>
                <w:rFonts w:eastAsia="Batang"/>
                <w:i/>
                <w:szCs w:val="20"/>
              </w:rPr>
              <w:t>../DeviceType.id.extensio</w:t>
            </w:r>
            <w:r w:rsidRPr="00C038EC">
              <w:rPr>
                <w:rFonts w:eastAsia="Batang"/>
                <w:i/>
                <w:szCs w:val="20"/>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394117">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394117">
            <w:pPr>
              <w:rPr>
                <w:rFonts w:cs="Arial"/>
                <w:i/>
                <w:szCs w:val="20"/>
              </w:rPr>
            </w:pPr>
            <w:r w:rsidRPr="00C038EC">
              <w:rPr>
                <w:rFonts w:cs="Arial"/>
                <w:i/>
                <w:szCs w:val="20"/>
              </w:rPr>
              <w:t xml:space="preserve">Extension sätts till GSIN </w:t>
            </w:r>
            <w:r w:rsidRPr="00C038EC">
              <w:rPr>
                <w:rFonts w:cs="Arial"/>
                <w:i/>
                <w:szCs w:val="20"/>
              </w:rPr>
              <w:lastRenderedPageBreak/>
              <w:t>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D96D4F" w14:paraId="7EADFBB9" w14:textId="77777777" w:rsidTr="00394117">
        <w:tc>
          <w:tcPr>
            <w:tcW w:w="2474" w:type="dxa"/>
          </w:tcPr>
          <w:p w14:paraId="3AD97D0E" w14:textId="77777777" w:rsidR="007A3042" w:rsidRPr="00B75512" w:rsidRDefault="007A3042" w:rsidP="00394117">
            <w:pPr>
              <w:rPr>
                <w:rFonts w:eastAsia="Batang"/>
                <w:szCs w:val="20"/>
                <w:lang w:val="en-GB"/>
              </w:rPr>
            </w:pPr>
            <w:r w:rsidRPr="00C9666E">
              <w:rPr>
                <w:rFonts w:eastAsia="Batang"/>
                <w:szCs w:val="20"/>
              </w:rPr>
              <w:lastRenderedPageBreak/>
              <w:t>../DeviceType.t</w:t>
            </w:r>
            <w:r>
              <w:rPr>
                <w:rFonts w:eastAsia="Batang"/>
                <w:szCs w:val="20"/>
                <w:lang w:val="en-GB"/>
              </w:rPr>
              <w:t>ype</w:t>
            </w:r>
          </w:p>
        </w:tc>
        <w:tc>
          <w:tcPr>
            <w:tcW w:w="2506" w:type="dxa"/>
          </w:tcPr>
          <w:p w14:paraId="449F64C4"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394117">
            <w:pPr>
              <w:rPr>
                <w:rFonts w:cs="Arial"/>
              </w:rPr>
            </w:pPr>
            <w:r w:rsidRPr="00091F1D">
              <w:rPr>
                <w:rFonts w:cs="Arial"/>
                <w:szCs w:val="20"/>
              </w:rPr>
              <w:t>Det kodade värdet anger vilken typ av apparat det gäller.</w:t>
            </w:r>
          </w:p>
          <w:p w14:paraId="6919820D" w14:textId="77777777" w:rsidR="007A3042" w:rsidRPr="00091F1D" w:rsidRDefault="007A3042" w:rsidP="00394117">
            <w:pPr>
              <w:rPr>
                <w:rFonts w:cs="Arial"/>
              </w:rPr>
            </w:pPr>
          </w:p>
        </w:tc>
        <w:tc>
          <w:tcPr>
            <w:tcW w:w="1617" w:type="dxa"/>
          </w:tcPr>
          <w:p w14:paraId="129F2729"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6E089963" w14:textId="77777777" w:rsidTr="00394117">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1F2537AC" w14:textId="77777777" w:rsidTr="00394117">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44EFFF5B" w14:textId="77777777" w:rsidTr="00394117">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5C3A59AE" w14:textId="77777777" w:rsidTr="00394117">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7A3DE538" w14:textId="77777777" w:rsidTr="00394117">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5652B67F" w14:textId="77777777" w:rsidTr="00394117">
        <w:tc>
          <w:tcPr>
            <w:tcW w:w="2474" w:type="dxa"/>
          </w:tcPr>
          <w:p w14:paraId="338FA069"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394117">
            <w:pPr>
              <w:rPr>
                <w:rFonts w:eastAsia="Batang"/>
                <w:szCs w:val="20"/>
              </w:rPr>
            </w:pPr>
            <w:r w:rsidRPr="009B5733">
              <w:rPr>
                <w:rFonts w:eastAsia="Batang"/>
                <w:szCs w:val="20"/>
              </w:rPr>
              <w:t>0..1</w:t>
            </w:r>
          </w:p>
        </w:tc>
      </w:tr>
      <w:tr w:rsidR="007A3042" w:rsidRPr="00864746" w14:paraId="2D884AF9" w14:textId="77777777" w:rsidTr="00394117">
        <w:tc>
          <w:tcPr>
            <w:tcW w:w="2474" w:type="dxa"/>
            <w:shd w:val="clear" w:color="auto" w:fill="D9D9D9" w:themeFill="background1" w:themeFillShade="D9"/>
          </w:tcPr>
          <w:p w14:paraId="3E301D0C"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394117">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394117">
            <w:pPr>
              <w:rPr>
                <w:rFonts w:eastAsia="Batang"/>
                <w:szCs w:val="20"/>
              </w:rPr>
            </w:pPr>
            <w:r w:rsidRPr="00864746">
              <w:rPr>
                <w:rFonts w:eastAsia="Batang"/>
                <w:szCs w:val="20"/>
              </w:rPr>
              <w:t>0..1</w:t>
            </w:r>
          </w:p>
        </w:tc>
      </w:tr>
      <w:tr w:rsidR="007A3042" w:rsidRPr="008345BA" w14:paraId="09EAAA36" w14:textId="77777777" w:rsidTr="00394117">
        <w:tc>
          <w:tcPr>
            <w:tcW w:w="2474" w:type="dxa"/>
          </w:tcPr>
          <w:p w14:paraId="60B0EF26"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394117">
            <w:pPr>
              <w:rPr>
                <w:rFonts w:eastAsia="Batang"/>
                <w:szCs w:val="20"/>
              </w:rPr>
            </w:pPr>
            <w:r w:rsidRPr="00894EEA">
              <w:rPr>
                <w:rFonts w:eastAsia="Batang"/>
                <w:szCs w:val="20"/>
              </w:rPr>
              <w:t>0..1</w:t>
            </w:r>
          </w:p>
        </w:tc>
      </w:tr>
      <w:tr w:rsidR="007A3042" w:rsidRPr="0087117C" w14:paraId="24073A9F" w14:textId="77777777" w:rsidTr="00394117">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394117">
            <w:pPr>
              <w:rPr>
                <w:rFonts w:cs="Arial"/>
                <w:i/>
                <w:szCs w:val="20"/>
              </w:rPr>
            </w:pPr>
            <w:r w:rsidRPr="0087117C">
              <w:rPr>
                <w:rFonts w:cs="Arial"/>
                <w:i/>
                <w:szCs w:val="20"/>
              </w:rPr>
              <w:t>Root blir då</w:t>
            </w:r>
          </w:p>
          <w:p w14:paraId="150670DE"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74612657" w14:textId="77777777" w:rsidTr="00394117">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018CB04B" w14:textId="77777777" w:rsidTr="00394117">
        <w:tc>
          <w:tcPr>
            <w:tcW w:w="2474" w:type="dxa"/>
          </w:tcPr>
          <w:p w14:paraId="4E08C0A8"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74F98412" w14:textId="77777777" w:rsidTr="00394117">
        <w:tc>
          <w:tcPr>
            <w:tcW w:w="2474" w:type="dxa"/>
          </w:tcPr>
          <w:p w14:paraId="0D53E18D"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70017FEE" w14:textId="77777777" w:rsidTr="00394117">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3054E954" w14:textId="77777777" w:rsidTr="00394117">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4CD7C1A2" w14:textId="77777777" w:rsidTr="00394117">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0C89722E" w14:textId="77777777" w:rsidR="007A3042" w:rsidRDefault="007A3042" w:rsidP="00394117">
            <w:pPr>
              <w:rPr>
                <w:rFonts w:cs="Arial"/>
                <w:i/>
                <w:szCs w:val="20"/>
              </w:rPr>
            </w:pPr>
          </w:p>
          <w:p w14:paraId="0FEDF48E" w14:textId="77777777" w:rsidR="007A3042" w:rsidRPr="003A2BE3" w:rsidRDefault="007A3042" w:rsidP="00394117">
            <w:pPr>
              <w:rPr>
                <w:rFonts w:cs="Arial"/>
                <w:i/>
                <w:szCs w:val="20"/>
              </w:rPr>
            </w:pPr>
            <w:r w:rsidRPr="003A2BE3">
              <w:rPr>
                <w:rFonts w:cs="Arial"/>
                <w:i/>
                <w:szCs w:val="20"/>
              </w:rPr>
              <w:lastRenderedPageBreak/>
              <w:t>KV Healthcare Service Location (HL7) med OID</w:t>
            </w:r>
          </w:p>
          <w:p w14:paraId="36CB94A6"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394117">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394117">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E60CA3" w14:textId="77777777" w:rsidTr="00394117">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1EC684B1" w14:textId="77777777" w:rsidTr="00394117">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73B5F787" w14:textId="77777777" w:rsidTr="00394117">
        <w:tc>
          <w:tcPr>
            <w:tcW w:w="2474" w:type="dxa"/>
          </w:tcPr>
          <w:p w14:paraId="40DD3100"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394117">
            <w:pPr>
              <w:rPr>
                <w:rFonts w:cs="Arial"/>
                <w:i/>
                <w:szCs w:val="20"/>
              </w:rPr>
            </w:pPr>
            <w:r>
              <w:rPr>
                <w:rFonts w:cs="Arial"/>
                <w:i/>
              </w:rPr>
              <w:t>Själva adressen anges.</w:t>
            </w:r>
          </w:p>
        </w:tc>
        <w:tc>
          <w:tcPr>
            <w:tcW w:w="1617" w:type="dxa"/>
          </w:tcPr>
          <w:p w14:paraId="03191136"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E7FA3C6" w14:textId="77777777" w:rsidTr="00394117">
        <w:tc>
          <w:tcPr>
            <w:tcW w:w="2474" w:type="dxa"/>
          </w:tcPr>
          <w:p w14:paraId="26E5F35D" w14:textId="77777777" w:rsidR="007A3042" w:rsidRPr="00C74AA6" w:rsidRDefault="007A3042" w:rsidP="00394117">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FA090FC" w14:textId="77777777" w:rsidTr="00394117">
        <w:tc>
          <w:tcPr>
            <w:tcW w:w="2474" w:type="dxa"/>
          </w:tcPr>
          <w:p w14:paraId="31BAD366"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394117">
            <w:pPr>
              <w:rPr>
                <w:rFonts w:eastAsia="Batang"/>
                <w:i/>
                <w:szCs w:val="20"/>
                <w:lang w:val="en-GB"/>
              </w:rPr>
            </w:pPr>
          </w:p>
        </w:tc>
        <w:tc>
          <w:tcPr>
            <w:tcW w:w="2925" w:type="dxa"/>
          </w:tcPr>
          <w:p w14:paraId="56F8DA93"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394117">
            <w:pPr>
              <w:rPr>
                <w:rFonts w:cs="Arial"/>
                <w:i/>
                <w:color w:val="000000"/>
                <w:szCs w:val="20"/>
                <w:lang w:eastAsia="sv-SE"/>
              </w:rPr>
            </w:pPr>
          </w:p>
          <w:p w14:paraId="4C07287F"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394117">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4DD082F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394117">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394117">
            <w:pPr>
              <w:rPr>
                <w:rFonts w:cs="Arial"/>
                <w:i/>
                <w:szCs w:val="20"/>
              </w:rPr>
            </w:pPr>
            <w:r w:rsidRPr="00DF0641">
              <w:rPr>
                <w:rFonts w:cs="Arial"/>
                <w:i/>
                <w:szCs w:val="20"/>
              </w:rPr>
              <w:t>DMOD = Leveranssätt (t.ex. "postutdelning", "postbox")</w:t>
            </w:r>
          </w:p>
          <w:p w14:paraId="71DBC816" w14:textId="77777777" w:rsidR="007A3042" w:rsidRPr="00DF0641" w:rsidRDefault="007A3042" w:rsidP="00394117">
            <w:pPr>
              <w:rPr>
                <w:rFonts w:cs="Arial"/>
                <w:i/>
                <w:szCs w:val="20"/>
              </w:rPr>
            </w:pPr>
            <w:r w:rsidRPr="00DF0641">
              <w:rPr>
                <w:rFonts w:cs="Arial"/>
                <w:i/>
                <w:szCs w:val="20"/>
              </w:rPr>
              <w:t>DMODID = Leveranssättbenämning (t.ex. postbox "2683")</w:t>
            </w:r>
          </w:p>
          <w:p w14:paraId="1797EF2D"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394117">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394117">
            <w:pPr>
              <w:rPr>
                <w:rFonts w:cs="Arial"/>
                <w:i/>
                <w:szCs w:val="20"/>
              </w:rPr>
            </w:pPr>
            <w:r w:rsidRPr="00DF0641">
              <w:rPr>
                <w:rFonts w:cs="Arial"/>
                <w:i/>
                <w:szCs w:val="20"/>
              </w:rPr>
              <w:t>STR = Gatunamn (namnet samt typen av gatan)</w:t>
            </w:r>
          </w:p>
          <w:p w14:paraId="05963C91"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394117">
            <w:pPr>
              <w:rPr>
                <w:rFonts w:cs="Arial"/>
                <w:i/>
                <w:szCs w:val="20"/>
              </w:rPr>
            </w:pPr>
            <w:r w:rsidRPr="00DF0641">
              <w:rPr>
                <w:rFonts w:cs="Arial"/>
                <w:i/>
                <w:szCs w:val="20"/>
              </w:rPr>
              <w:t xml:space="preserve">DIR = Riktning (t.ex. N, S, W, </w:t>
            </w:r>
            <w:r w:rsidRPr="00DF0641">
              <w:rPr>
                <w:rFonts w:cs="Arial"/>
                <w:i/>
                <w:szCs w:val="20"/>
              </w:rPr>
              <w:lastRenderedPageBreak/>
              <w:t>E)</w:t>
            </w:r>
          </w:p>
          <w:p w14:paraId="0DB7637E"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394117">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394117">
            <w:pPr>
              <w:rPr>
                <w:rFonts w:cs="Arial"/>
                <w:i/>
                <w:szCs w:val="20"/>
              </w:rPr>
            </w:pPr>
            <w:r w:rsidRPr="00DF0641">
              <w:rPr>
                <w:rFonts w:cs="Arial"/>
                <w:i/>
                <w:szCs w:val="20"/>
              </w:rPr>
              <w:t>CNT = Land</w:t>
            </w:r>
          </w:p>
          <w:p w14:paraId="4FC47679" w14:textId="77777777" w:rsidR="007A3042" w:rsidRPr="00DF0641" w:rsidRDefault="007A3042" w:rsidP="00394117">
            <w:pPr>
              <w:rPr>
                <w:rFonts w:cs="Arial"/>
                <w:i/>
                <w:szCs w:val="20"/>
              </w:rPr>
            </w:pPr>
            <w:r w:rsidRPr="00DF0641">
              <w:rPr>
                <w:rFonts w:cs="Arial"/>
                <w:i/>
                <w:szCs w:val="20"/>
              </w:rPr>
              <w:t>CPA = Län</w:t>
            </w:r>
          </w:p>
          <w:p w14:paraId="3F01D8F9"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394117">
            <w:pPr>
              <w:rPr>
                <w:rFonts w:cs="Arial"/>
                <w:i/>
                <w:szCs w:val="20"/>
              </w:rPr>
            </w:pPr>
            <w:r w:rsidRPr="00DF0641">
              <w:rPr>
                <w:rFonts w:cs="Arial"/>
                <w:i/>
                <w:szCs w:val="20"/>
              </w:rPr>
              <w:t>CTY = Postort</w:t>
            </w:r>
          </w:p>
          <w:p w14:paraId="6A419D3F" w14:textId="77777777" w:rsidR="007A3042" w:rsidRPr="00DF0641" w:rsidRDefault="007A3042" w:rsidP="00394117">
            <w:pPr>
              <w:rPr>
                <w:rFonts w:cs="Arial"/>
                <w:i/>
                <w:szCs w:val="20"/>
              </w:rPr>
            </w:pPr>
            <w:r w:rsidRPr="00DF0641">
              <w:rPr>
                <w:rFonts w:cs="Arial"/>
                <w:i/>
                <w:szCs w:val="20"/>
              </w:rPr>
              <w:t>POB = Postbox</w:t>
            </w:r>
          </w:p>
          <w:p w14:paraId="723A6A5A" w14:textId="77777777" w:rsidR="007A3042" w:rsidRPr="00DF0641" w:rsidRDefault="007A3042" w:rsidP="00394117">
            <w:pPr>
              <w:rPr>
                <w:rFonts w:cs="Arial"/>
                <w:i/>
                <w:szCs w:val="20"/>
              </w:rPr>
            </w:pPr>
            <w:r w:rsidRPr="00DF0641">
              <w:rPr>
                <w:rFonts w:cs="Arial"/>
                <w:i/>
                <w:szCs w:val="20"/>
              </w:rPr>
              <w:t>ZIP = Postnummer</w:t>
            </w:r>
          </w:p>
          <w:p w14:paraId="460EF130" w14:textId="77777777" w:rsidR="007A3042" w:rsidRPr="00DF0641" w:rsidRDefault="007A3042" w:rsidP="00394117">
            <w:pPr>
              <w:rPr>
                <w:rFonts w:cs="Arial"/>
                <w:i/>
                <w:szCs w:val="20"/>
              </w:rPr>
            </w:pPr>
            <w:r w:rsidRPr="00DF0641">
              <w:rPr>
                <w:rFonts w:cs="Arial"/>
                <w:i/>
                <w:szCs w:val="20"/>
              </w:rPr>
              <w:t>PRE = Distriktsområde</w:t>
            </w:r>
          </w:p>
          <w:p w14:paraId="464786E5"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74C73432" w14:textId="77777777" w:rsidTr="00394117">
        <w:tc>
          <w:tcPr>
            <w:tcW w:w="2474" w:type="dxa"/>
          </w:tcPr>
          <w:p w14:paraId="7DE6FDF1"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394117">
            <w:pPr>
              <w:rPr>
                <w:rFonts w:eastAsia="Batang"/>
                <w:szCs w:val="20"/>
              </w:rPr>
            </w:pPr>
            <w:r>
              <w:rPr>
                <w:rFonts w:eastAsia="Batang"/>
                <w:szCs w:val="20"/>
              </w:rPr>
              <w:t>TelType</w:t>
            </w:r>
          </w:p>
        </w:tc>
        <w:tc>
          <w:tcPr>
            <w:tcW w:w="2925" w:type="dxa"/>
          </w:tcPr>
          <w:p w14:paraId="6C0D7083"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394117">
            <w:pPr>
              <w:rPr>
                <w:rFonts w:cs="Arial"/>
                <w:szCs w:val="20"/>
              </w:rPr>
            </w:pPr>
          </w:p>
          <w:p w14:paraId="205F481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4B2C1BF6" w14:textId="77777777" w:rsidTr="00394117">
        <w:tc>
          <w:tcPr>
            <w:tcW w:w="2474" w:type="dxa"/>
          </w:tcPr>
          <w:p w14:paraId="192A5ED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394117">
            <w:pPr>
              <w:rPr>
                <w:rFonts w:cs="Arial"/>
                <w:i/>
                <w:szCs w:val="20"/>
              </w:rPr>
            </w:pPr>
          </w:p>
          <w:p w14:paraId="448B638D" w14:textId="77777777" w:rsidR="007A3042" w:rsidRPr="00B81FE2" w:rsidRDefault="007A3042" w:rsidP="00394117">
            <w:pPr>
              <w:rPr>
                <w:rFonts w:cs="Arial"/>
                <w:i/>
                <w:szCs w:val="20"/>
              </w:rPr>
            </w:pPr>
            <w:r w:rsidRPr="00B81FE2">
              <w:rPr>
                <w:rFonts w:cs="Arial"/>
                <w:i/>
                <w:szCs w:val="20"/>
              </w:rPr>
              <w:t>voice = Nummer för att föra ett röstsamtal</w:t>
            </w:r>
          </w:p>
          <w:p w14:paraId="3276E314" w14:textId="77777777" w:rsidR="007A3042" w:rsidRPr="00B81FE2" w:rsidRDefault="007A3042" w:rsidP="00394117">
            <w:pPr>
              <w:rPr>
                <w:rFonts w:cs="Arial"/>
                <w:i/>
                <w:szCs w:val="20"/>
                <w:lang w:val="en-US"/>
              </w:rPr>
            </w:pPr>
            <w:r w:rsidRPr="00B81FE2">
              <w:rPr>
                <w:rFonts w:cs="Arial"/>
                <w:i/>
                <w:szCs w:val="20"/>
                <w:lang w:val="en-US"/>
              </w:rPr>
              <w:t>fax = Faxnummer</w:t>
            </w:r>
          </w:p>
          <w:p w14:paraId="15F23B5A" w14:textId="77777777" w:rsidR="007A3042" w:rsidRPr="00B81FE2" w:rsidRDefault="007A3042" w:rsidP="00394117">
            <w:pPr>
              <w:rPr>
                <w:rFonts w:cs="Arial"/>
                <w:i/>
                <w:szCs w:val="20"/>
                <w:lang w:val="en-US"/>
              </w:rPr>
            </w:pPr>
            <w:r w:rsidRPr="00B81FE2">
              <w:rPr>
                <w:rFonts w:cs="Arial"/>
                <w:i/>
                <w:szCs w:val="20"/>
                <w:lang w:val="en-US"/>
              </w:rPr>
              <w:t>data = E-post adress</w:t>
            </w:r>
          </w:p>
          <w:p w14:paraId="08DBB14F"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5411F28E" w14:textId="77777777" w:rsidTr="00394117">
        <w:tc>
          <w:tcPr>
            <w:tcW w:w="2474" w:type="dxa"/>
          </w:tcPr>
          <w:p w14:paraId="7639889A"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394117">
            <w:pPr>
              <w:rPr>
                <w:rFonts w:eastAsia="Batang"/>
                <w:i/>
                <w:szCs w:val="20"/>
              </w:rPr>
            </w:pPr>
            <w:r>
              <w:rPr>
                <w:rFonts w:eastAsia="Batang"/>
                <w:i/>
                <w:szCs w:val="20"/>
              </w:rPr>
              <w:t>String</w:t>
            </w:r>
          </w:p>
        </w:tc>
        <w:tc>
          <w:tcPr>
            <w:tcW w:w="2925" w:type="dxa"/>
          </w:tcPr>
          <w:p w14:paraId="146C4A24"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5A843D9D" w14:textId="77777777" w:rsidTr="00394117">
        <w:tc>
          <w:tcPr>
            <w:tcW w:w="2474" w:type="dxa"/>
            <w:shd w:val="clear" w:color="auto" w:fill="D9D9D9" w:themeFill="background1" w:themeFillShade="D9"/>
          </w:tcPr>
          <w:p w14:paraId="4F931D7B"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E0E1F78" w14:textId="77777777" w:rsidTr="00394117">
        <w:tc>
          <w:tcPr>
            <w:tcW w:w="2474" w:type="dxa"/>
          </w:tcPr>
          <w:p w14:paraId="1E3C915F"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w:t>
            </w:r>
            <w:r>
              <w:rPr>
                <w:rFonts w:eastAsia="Times New Roman" w:cs="Arial"/>
                <w:szCs w:val="20"/>
              </w:rPr>
              <w:lastRenderedPageBreak/>
              <w:t>med 12 tecken utan avskiljare.</w:t>
            </w:r>
          </w:p>
        </w:tc>
        <w:tc>
          <w:tcPr>
            <w:tcW w:w="1617" w:type="dxa"/>
          </w:tcPr>
          <w:p w14:paraId="26824141" w14:textId="77777777" w:rsidR="007A3042" w:rsidRPr="008345BA" w:rsidRDefault="007A3042" w:rsidP="00394117">
            <w:pPr>
              <w:rPr>
                <w:rFonts w:eastAsia="Batang"/>
                <w:szCs w:val="20"/>
              </w:rPr>
            </w:pPr>
            <w:r w:rsidRPr="008345BA">
              <w:rPr>
                <w:rFonts w:eastAsia="Batang"/>
                <w:szCs w:val="20"/>
              </w:rPr>
              <w:lastRenderedPageBreak/>
              <w:t>1</w:t>
            </w:r>
          </w:p>
        </w:tc>
      </w:tr>
      <w:tr w:rsidR="007A3042" w:rsidRPr="000D472E" w14:paraId="3A1DCA4C" w14:textId="77777777" w:rsidTr="00394117">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394117">
            <w:pPr>
              <w:rPr>
                <w:i/>
                <w:szCs w:val="20"/>
              </w:rPr>
            </w:pPr>
            <w:r w:rsidRPr="00FE0141">
              <w:rPr>
                <w:i/>
                <w:szCs w:val="20"/>
              </w:rPr>
              <w:t>KV OID för typ av identifierare:</w:t>
            </w:r>
          </w:p>
          <w:p w14:paraId="762911DC" w14:textId="77777777" w:rsidR="007A3042" w:rsidRPr="000D472E" w:rsidRDefault="007A3042" w:rsidP="00394117">
            <w:pPr>
              <w:rPr>
                <w:i/>
                <w:szCs w:val="20"/>
              </w:rPr>
            </w:pPr>
          </w:p>
          <w:p w14:paraId="209F2700"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394117">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B710001" w14:textId="77777777" w:rsidTr="00394117">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394117">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394117">
            <w:pPr>
              <w:rPr>
                <w:i/>
                <w:szCs w:val="20"/>
              </w:rPr>
            </w:pPr>
          </w:p>
          <w:p w14:paraId="62A68E91"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51FDA1F1" w14:textId="77777777" w:rsidTr="00394117">
        <w:tc>
          <w:tcPr>
            <w:tcW w:w="2474" w:type="dxa"/>
          </w:tcPr>
          <w:p w14:paraId="391A121C"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F7F90DC" w14:textId="77777777" w:rsidR="007A3042" w:rsidRPr="008F3E17" w:rsidRDefault="007A3042" w:rsidP="00394117">
            <w:pPr>
              <w:rPr>
                <w:rFonts w:cs="Arial"/>
                <w:szCs w:val="20"/>
              </w:rPr>
            </w:pPr>
          </w:p>
          <w:p w14:paraId="6BE516D2"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6B68C22" w14:textId="77777777" w:rsidTr="00394117">
        <w:tc>
          <w:tcPr>
            <w:tcW w:w="2474" w:type="dxa"/>
          </w:tcPr>
          <w:p w14:paraId="0A3A7ECF"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394117">
            <w:pPr>
              <w:rPr>
                <w:rFonts w:eastAsia="Batang"/>
                <w:szCs w:val="20"/>
              </w:rPr>
            </w:pPr>
            <w:r w:rsidRPr="008345BA">
              <w:rPr>
                <w:rFonts w:eastAsia="Batang"/>
                <w:szCs w:val="20"/>
              </w:rPr>
              <w:t>0..1</w:t>
            </w:r>
          </w:p>
        </w:tc>
      </w:tr>
      <w:tr w:rsidR="007A3042" w:rsidRPr="000D472E" w14:paraId="145FD5D4" w14:textId="77777777" w:rsidTr="00394117">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312B09EC" w14:textId="77777777" w:rsidTr="00394117">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394117">
            <w:pPr>
              <w:rPr>
                <w:rFonts w:cs="Arial"/>
                <w:i/>
                <w:szCs w:val="20"/>
              </w:rPr>
            </w:pPr>
          </w:p>
          <w:p w14:paraId="6BA74447"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62CF6506" w14:textId="77777777" w:rsidTr="00394117">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39C8E6FE" w14:textId="77777777" w:rsidTr="00394117">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70BE432" w14:textId="77777777" w:rsidTr="00394117">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09A037C0" w14:textId="77777777" w:rsidTr="00394117">
        <w:tc>
          <w:tcPr>
            <w:tcW w:w="2474" w:type="dxa"/>
            <w:shd w:val="clear" w:color="auto" w:fill="D9D9D9" w:themeFill="background1" w:themeFillShade="D9"/>
          </w:tcPr>
          <w:p w14:paraId="6E3E0D6E"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394117">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394117">
            <w:pPr>
              <w:rPr>
                <w:rFonts w:eastAsia="Batang"/>
                <w:szCs w:val="20"/>
              </w:rPr>
            </w:pPr>
            <w:r w:rsidRPr="008345BA">
              <w:rPr>
                <w:rFonts w:eastAsia="Batang"/>
                <w:szCs w:val="20"/>
              </w:rPr>
              <w:t>0..1</w:t>
            </w:r>
          </w:p>
        </w:tc>
      </w:tr>
      <w:tr w:rsidR="007A3042" w:rsidRPr="008345BA" w14:paraId="23149D16" w14:textId="77777777" w:rsidTr="00394117">
        <w:tc>
          <w:tcPr>
            <w:tcW w:w="2474" w:type="dxa"/>
          </w:tcPr>
          <w:p w14:paraId="62876C82"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394117">
            <w:pPr>
              <w:rPr>
                <w:rFonts w:eastAsia="Batang"/>
                <w:szCs w:val="20"/>
              </w:rPr>
            </w:pPr>
          </w:p>
          <w:p w14:paraId="2DEF05AD"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394117">
            <w:pPr>
              <w:rPr>
                <w:rFonts w:eastAsia="Batang"/>
                <w:szCs w:val="20"/>
              </w:rPr>
            </w:pPr>
          </w:p>
        </w:tc>
        <w:tc>
          <w:tcPr>
            <w:tcW w:w="1617" w:type="dxa"/>
          </w:tcPr>
          <w:p w14:paraId="288C2282" w14:textId="77777777" w:rsidR="007A3042" w:rsidRPr="008345BA" w:rsidRDefault="007A3042" w:rsidP="00394117">
            <w:pPr>
              <w:rPr>
                <w:rFonts w:eastAsia="Batang"/>
                <w:szCs w:val="20"/>
              </w:rPr>
            </w:pPr>
            <w:r w:rsidRPr="008345BA">
              <w:rPr>
                <w:rFonts w:eastAsia="Batang"/>
                <w:szCs w:val="20"/>
              </w:rPr>
              <w:t>0..1</w:t>
            </w:r>
          </w:p>
        </w:tc>
      </w:tr>
      <w:tr w:rsidR="007A3042" w:rsidRPr="005822C8" w14:paraId="76C1CA32" w14:textId="77777777" w:rsidTr="00394117">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3E8D1A8A" w14:textId="77777777" w:rsidTr="00394117">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2AF75A78" w14:textId="77777777" w:rsidTr="00394117">
        <w:tc>
          <w:tcPr>
            <w:tcW w:w="2474" w:type="dxa"/>
          </w:tcPr>
          <w:p w14:paraId="463FEF09"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394117">
            <w:pPr>
              <w:rPr>
                <w:rFonts w:eastAsia="Batang"/>
                <w:szCs w:val="20"/>
                <w:lang w:val="en-GB"/>
              </w:rPr>
            </w:pPr>
          </w:p>
          <w:p w14:paraId="36ADBAA4"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6FF9F37" w14:textId="77777777" w:rsidTr="00394117">
        <w:tc>
          <w:tcPr>
            <w:tcW w:w="2474" w:type="dxa"/>
          </w:tcPr>
          <w:p w14:paraId="6E56675C"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394117">
            <w:pPr>
              <w:rPr>
                <w:rFonts w:eastAsia="Batang"/>
                <w:szCs w:val="20"/>
                <w:lang w:val="en-GB"/>
              </w:rPr>
            </w:pPr>
          </w:p>
          <w:p w14:paraId="32D9CCF9"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394117">
            <w:pPr>
              <w:rPr>
                <w:rFonts w:eastAsia="Batang"/>
                <w:szCs w:val="20"/>
              </w:rPr>
            </w:pPr>
            <w:r w:rsidRPr="002206AC">
              <w:rPr>
                <w:rFonts w:eastAsia="Batang"/>
                <w:szCs w:val="20"/>
              </w:rPr>
              <w:t>0..1</w:t>
            </w:r>
          </w:p>
        </w:tc>
      </w:tr>
      <w:tr w:rsidR="007A3042" w:rsidRPr="008345BA" w14:paraId="2A783155"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394117">
            <w:r w:rsidRPr="008345BA">
              <w:t>0..1</w:t>
            </w:r>
          </w:p>
        </w:tc>
      </w:tr>
      <w:tr w:rsidR="007A3042" w:rsidRPr="008345BA" w14:paraId="6790B7F6" w14:textId="77777777" w:rsidTr="00394117">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394117"/>
          <w:p w14:paraId="7B1F0EA1"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394117">
            <w:r>
              <w:t>1</w:t>
            </w:r>
          </w:p>
        </w:tc>
      </w:tr>
      <w:tr w:rsidR="007A3042" w:rsidRPr="00455CC0" w14:paraId="5BEDBEC6" w14:textId="77777777" w:rsidTr="00394117">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394117">
            <w:pPr>
              <w:rPr>
                <w:rFonts w:eastAsia="Times New Roman" w:cs="Arial"/>
                <w:i/>
              </w:rPr>
            </w:pPr>
            <w:r w:rsidRPr="00455CC0">
              <w:rPr>
                <w:rFonts w:eastAsia="Times New Roman" w:cs="Arial"/>
                <w:i/>
              </w:rPr>
              <w:t>Root blir då</w:t>
            </w:r>
          </w:p>
          <w:p w14:paraId="59FD0E73"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394117">
            <w:pPr>
              <w:rPr>
                <w:i/>
              </w:rPr>
            </w:pPr>
            <w:r w:rsidRPr="00455CC0">
              <w:rPr>
                <w:i/>
              </w:rPr>
              <w:t>1</w:t>
            </w:r>
          </w:p>
        </w:tc>
      </w:tr>
      <w:tr w:rsidR="007A3042" w:rsidRPr="00455CC0" w14:paraId="391B500E" w14:textId="77777777" w:rsidTr="00394117">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394117">
            <w:pPr>
              <w:rPr>
                <w:i/>
              </w:rPr>
            </w:pPr>
            <w:r w:rsidRPr="00455CC0">
              <w:rPr>
                <w:i/>
              </w:rPr>
              <w:t>1</w:t>
            </w:r>
          </w:p>
        </w:tc>
      </w:tr>
      <w:tr w:rsidR="007A3042" w:rsidRPr="008345BA" w14:paraId="48943156" w14:textId="77777777" w:rsidTr="00394117">
        <w:tc>
          <w:tcPr>
            <w:tcW w:w="2474" w:type="dxa"/>
            <w:shd w:val="clear" w:color="auto" w:fill="D9D9D9" w:themeFill="background1" w:themeFillShade="D9"/>
          </w:tcPr>
          <w:p w14:paraId="67DAFAD5"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394117">
            <w:pPr>
              <w:rPr>
                <w:rFonts w:eastAsia="Batang"/>
                <w:szCs w:val="20"/>
              </w:rPr>
            </w:pPr>
            <w:r w:rsidRPr="008345BA">
              <w:rPr>
                <w:rFonts w:eastAsia="Batang"/>
                <w:szCs w:val="20"/>
              </w:rPr>
              <w:t>0..*</w:t>
            </w:r>
          </w:p>
        </w:tc>
      </w:tr>
      <w:tr w:rsidR="007A3042" w:rsidRPr="008345BA" w14:paraId="5246A0F2" w14:textId="77777777" w:rsidTr="00394117">
        <w:tc>
          <w:tcPr>
            <w:tcW w:w="2474" w:type="dxa"/>
          </w:tcPr>
          <w:p w14:paraId="78357C84"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394117">
            <w:pPr>
              <w:rPr>
                <w:rFonts w:eastAsia="Batang"/>
                <w:szCs w:val="20"/>
              </w:rPr>
            </w:pPr>
            <w:r w:rsidRPr="008345BA">
              <w:rPr>
                <w:rFonts w:eastAsia="Batang"/>
                <w:szCs w:val="20"/>
              </w:rPr>
              <w:t>1</w:t>
            </w:r>
          </w:p>
        </w:tc>
      </w:tr>
      <w:tr w:rsidR="007A3042" w:rsidRPr="00D1172A" w14:paraId="291AE8DD" w14:textId="77777777" w:rsidTr="00394117">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394117">
            <w:pPr>
              <w:rPr>
                <w:rFonts w:eastAsia="Batang"/>
                <w:i/>
                <w:szCs w:val="20"/>
              </w:rPr>
            </w:pPr>
          </w:p>
          <w:p w14:paraId="29BBFEF5"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394117">
            <w:pPr>
              <w:rPr>
                <w:rFonts w:eastAsia="Batang"/>
                <w:i/>
                <w:szCs w:val="20"/>
              </w:rPr>
            </w:pPr>
          </w:p>
          <w:p w14:paraId="63FA8454"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3464172B" w14:textId="77777777" w:rsidTr="00394117">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394117">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394117">
            <w:pPr>
              <w:rPr>
                <w:rFonts w:eastAsia="Batang"/>
                <w:i/>
                <w:szCs w:val="20"/>
              </w:rPr>
            </w:pPr>
          </w:p>
          <w:p w14:paraId="6714050D"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612B0D2" w14:textId="77777777" w:rsidR="007A3042" w:rsidRDefault="007A3042" w:rsidP="00394117">
            <w:pPr>
              <w:rPr>
                <w:rFonts w:eastAsia="Batang"/>
                <w:i/>
                <w:szCs w:val="20"/>
              </w:rPr>
            </w:pPr>
          </w:p>
          <w:p w14:paraId="16162DC0"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02A50452" w14:textId="77777777" w:rsidTr="00394117">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394117">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6FE08C95" w14:textId="77777777" w:rsidTr="00394117">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C318C58" w14:textId="77777777" w:rsidTr="00394117">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5656C80B" w14:textId="77777777" w:rsidTr="00394117">
        <w:tc>
          <w:tcPr>
            <w:tcW w:w="2474" w:type="dxa"/>
            <w:shd w:val="clear" w:color="auto" w:fill="D9D9D9" w:themeFill="background1" w:themeFillShade="D9"/>
          </w:tcPr>
          <w:p w14:paraId="33E1DFD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394117">
            <w:pPr>
              <w:rPr>
                <w:rFonts w:eastAsia="Batang"/>
                <w:szCs w:val="20"/>
              </w:rPr>
            </w:pPr>
          </w:p>
        </w:tc>
        <w:tc>
          <w:tcPr>
            <w:tcW w:w="1617" w:type="dxa"/>
            <w:shd w:val="clear" w:color="auto" w:fill="D9D9D9" w:themeFill="background1" w:themeFillShade="D9"/>
          </w:tcPr>
          <w:p w14:paraId="6AE4607F" w14:textId="77777777" w:rsidR="007A3042" w:rsidRPr="008345BA" w:rsidRDefault="007A3042" w:rsidP="00394117">
            <w:pPr>
              <w:rPr>
                <w:rFonts w:eastAsia="Batang"/>
                <w:szCs w:val="20"/>
              </w:rPr>
            </w:pPr>
            <w:r w:rsidRPr="008345BA">
              <w:rPr>
                <w:rFonts w:eastAsia="Batang"/>
                <w:szCs w:val="20"/>
              </w:rPr>
              <w:t>1..*</w:t>
            </w:r>
          </w:p>
        </w:tc>
      </w:tr>
      <w:tr w:rsidR="007A3042" w:rsidRPr="008345BA" w14:paraId="3C684CDF" w14:textId="77777777" w:rsidTr="00394117">
        <w:tc>
          <w:tcPr>
            <w:tcW w:w="2474" w:type="dxa"/>
          </w:tcPr>
          <w:p w14:paraId="5A453B0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5C39C52E" w14:textId="77777777" w:rsidTr="00394117">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394117">
            <w:pPr>
              <w:rPr>
                <w:rFonts w:cs="Arial"/>
                <w:i/>
                <w:szCs w:val="20"/>
              </w:rPr>
            </w:pPr>
            <w:r>
              <w:rPr>
                <w:rFonts w:cs="Arial"/>
                <w:i/>
                <w:szCs w:val="20"/>
              </w:rPr>
              <w:t>Root blir sätts</w:t>
            </w:r>
          </w:p>
          <w:p w14:paraId="2D712E41"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0A2E16D" w14:textId="77777777" w:rsidTr="00394117">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B785F4B" w14:textId="77777777" w:rsidTr="00394117">
        <w:trPr>
          <w:trHeight w:val="1266"/>
        </w:trPr>
        <w:tc>
          <w:tcPr>
            <w:tcW w:w="2474" w:type="dxa"/>
          </w:tcPr>
          <w:p w14:paraId="13AF022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394117">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394117">
            <w:pPr>
              <w:rPr>
                <w:rFonts w:eastAsia="Batang"/>
                <w:szCs w:val="20"/>
              </w:rPr>
            </w:pPr>
            <w:r w:rsidRPr="008345BA">
              <w:rPr>
                <w:rFonts w:eastAsia="Batang"/>
                <w:szCs w:val="20"/>
              </w:rPr>
              <w:t>1</w:t>
            </w:r>
          </w:p>
        </w:tc>
      </w:tr>
      <w:tr w:rsidR="007A3042" w:rsidRPr="008345BA" w14:paraId="2822A565" w14:textId="77777777" w:rsidTr="00394117">
        <w:tc>
          <w:tcPr>
            <w:tcW w:w="2474" w:type="dxa"/>
          </w:tcPr>
          <w:p w14:paraId="33ECA3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ReferredInformationType.urn</w:t>
            </w:r>
          </w:p>
        </w:tc>
        <w:tc>
          <w:tcPr>
            <w:tcW w:w="2506" w:type="dxa"/>
          </w:tcPr>
          <w:p w14:paraId="18419FC2" w14:textId="77777777" w:rsidR="007A3042" w:rsidRPr="008345BA" w:rsidRDefault="007A3042" w:rsidP="00394117">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394117">
            <w:pPr>
              <w:rPr>
                <w:rFonts w:cs="Arial"/>
                <w:szCs w:val="20"/>
              </w:rPr>
            </w:pPr>
          </w:p>
          <w:p w14:paraId="43846F0C"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394117">
            <w:pPr>
              <w:rPr>
                <w:rFonts w:eastAsia="Arial Unicode MS" w:cs="Arial"/>
                <w:color w:val="000000"/>
                <w:szCs w:val="20"/>
                <w:lang w:val="en-US"/>
              </w:rPr>
            </w:pPr>
          </w:p>
          <w:p w14:paraId="33864765"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2ADD593" w14:textId="77777777" w:rsidTr="00394117">
        <w:tc>
          <w:tcPr>
            <w:tcW w:w="2474" w:type="dxa"/>
            <w:shd w:val="clear" w:color="auto" w:fill="D9D9D9" w:themeFill="background1" w:themeFillShade="D9"/>
          </w:tcPr>
          <w:p w14:paraId="542FDFE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394117">
            <w:pPr>
              <w:rPr>
                <w:rFonts w:eastAsia="Batang"/>
                <w:szCs w:val="20"/>
              </w:rPr>
            </w:pPr>
            <w:r w:rsidRPr="008345BA">
              <w:rPr>
                <w:rFonts w:eastAsia="Batang"/>
                <w:szCs w:val="20"/>
              </w:rPr>
              <w:t>1</w:t>
            </w:r>
          </w:p>
        </w:tc>
      </w:tr>
      <w:tr w:rsidR="007A3042" w:rsidRPr="008345BA" w14:paraId="669529DA" w14:textId="77777777" w:rsidTr="00394117">
        <w:tc>
          <w:tcPr>
            <w:tcW w:w="2474" w:type="dxa"/>
          </w:tcPr>
          <w:p w14:paraId="01E72AF1"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A659B85" w14:textId="77777777" w:rsidTr="00394117">
        <w:tc>
          <w:tcPr>
            <w:tcW w:w="2474" w:type="dxa"/>
          </w:tcPr>
          <w:p w14:paraId="037384F0"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01BF9E84" w14:textId="77777777" w:rsidR="007A3042" w:rsidRPr="008345BA" w:rsidRDefault="007A3042" w:rsidP="00394117">
            <w:r>
              <w:t>String</w:t>
            </w:r>
          </w:p>
        </w:tc>
        <w:tc>
          <w:tcPr>
            <w:tcW w:w="2925" w:type="dxa"/>
          </w:tcPr>
          <w:p w14:paraId="2F30F1B1"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394117">
            <w:pPr>
              <w:rPr>
                <w:lang w:val="en-US"/>
              </w:rPr>
            </w:pPr>
          </w:p>
        </w:tc>
      </w:tr>
      <w:tr w:rsidR="007A3042" w:rsidRPr="008345BA" w14:paraId="166F6E19" w14:textId="77777777" w:rsidTr="00394117">
        <w:tc>
          <w:tcPr>
            <w:tcW w:w="2474" w:type="dxa"/>
          </w:tcPr>
          <w:p w14:paraId="370C070C"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63772702" w14:textId="77777777" w:rsidR="007A3042" w:rsidRPr="008345BA" w:rsidRDefault="007A3042" w:rsidP="00394117">
            <w:r>
              <w:t>String</w:t>
            </w:r>
          </w:p>
        </w:tc>
        <w:tc>
          <w:tcPr>
            <w:tcW w:w="2925" w:type="dxa"/>
          </w:tcPr>
          <w:p w14:paraId="6D2054C9" w14:textId="77777777" w:rsidR="007A3042" w:rsidRPr="008345BA" w:rsidRDefault="007A3042" w:rsidP="00394117">
            <w:pPr>
              <w:rPr>
                <w:rFonts w:cs="Arial"/>
              </w:rPr>
            </w:pPr>
            <w:r>
              <w:rPr>
                <w:rFonts w:cs="Arial"/>
              </w:rPr>
              <w:t>Extension sätts till den HSA-id för aktuell vårdgivare</w:t>
            </w:r>
          </w:p>
        </w:tc>
        <w:tc>
          <w:tcPr>
            <w:tcW w:w="1617" w:type="dxa"/>
          </w:tcPr>
          <w:p w14:paraId="0C6193CA" w14:textId="77777777" w:rsidR="007A3042" w:rsidRPr="006701F1" w:rsidRDefault="007A3042" w:rsidP="00394117"/>
        </w:tc>
      </w:tr>
      <w:tr w:rsidR="007A3042" w:rsidRPr="008345BA" w14:paraId="2C4AEBE7" w14:textId="77777777" w:rsidTr="00394117">
        <w:tc>
          <w:tcPr>
            <w:tcW w:w="2474" w:type="dxa"/>
            <w:shd w:val="clear" w:color="auto" w:fill="D9D9D9" w:themeFill="background1" w:themeFillShade="D9"/>
          </w:tcPr>
          <w:p w14:paraId="4BDF7405"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DBE0724" w14:textId="77777777" w:rsidTr="00394117">
        <w:tc>
          <w:tcPr>
            <w:tcW w:w="2474" w:type="dxa"/>
          </w:tcPr>
          <w:p w14:paraId="5148C213"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394117">
            <w:pPr>
              <w:rPr>
                <w:szCs w:val="20"/>
              </w:rPr>
            </w:pPr>
            <w:r w:rsidRPr="008345BA">
              <w:rPr>
                <w:szCs w:val="20"/>
              </w:rPr>
              <w:t xml:space="preserve">Personens identitet av utförarrollen som är unik inom källsystemet. </w:t>
            </w:r>
          </w:p>
          <w:p w14:paraId="60008580" w14:textId="77777777" w:rsidR="007A3042" w:rsidRDefault="007A3042" w:rsidP="00394117">
            <w:pPr>
              <w:rPr>
                <w:szCs w:val="20"/>
              </w:rPr>
            </w:pPr>
          </w:p>
          <w:p w14:paraId="0F0E5F1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394117">
            <w:pPr>
              <w:rPr>
                <w:szCs w:val="20"/>
              </w:rPr>
            </w:pPr>
          </w:p>
          <w:p w14:paraId="4624C6C3"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394117">
            <w:pPr>
              <w:rPr>
                <w:rFonts w:eastAsia="Batang"/>
                <w:szCs w:val="20"/>
              </w:rPr>
            </w:pPr>
            <w:r w:rsidRPr="008345BA">
              <w:rPr>
                <w:rFonts w:eastAsia="Batang"/>
                <w:szCs w:val="20"/>
              </w:rPr>
              <w:t>0..1</w:t>
            </w:r>
          </w:p>
        </w:tc>
      </w:tr>
      <w:tr w:rsidR="007A3042" w:rsidRPr="00612528" w14:paraId="69D1F08B" w14:textId="77777777" w:rsidTr="00394117">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4F1BB6D6" w14:textId="77777777" w:rsidTr="00394117">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394117">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2F5B54E4" w14:textId="77777777" w:rsidTr="00394117">
        <w:tc>
          <w:tcPr>
            <w:tcW w:w="2474" w:type="dxa"/>
          </w:tcPr>
          <w:p w14:paraId="7542093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394117">
            <w:pPr>
              <w:rPr>
                <w:szCs w:val="20"/>
              </w:rPr>
            </w:pPr>
            <w:r w:rsidRPr="008345BA">
              <w:rPr>
                <w:szCs w:val="20"/>
              </w:rPr>
              <w:t>Beskriver utförarens roll.</w:t>
            </w:r>
          </w:p>
        </w:tc>
        <w:tc>
          <w:tcPr>
            <w:tcW w:w="1617" w:type="dxa"/>
          </w:tcPr>
          <w:p w14:paraId="0948225F" w14:textId="77777777" w:rsidR="007A3042" w:rsidRPr="008345BA" w:rsidRDefault="007A3042" w:rsidP="00394117">
            <w:pPr>
              <w:rPr>
                <w:rFonts w:eastAsia="Batang"/>
                <w:szCs w:val="20"/>
              </w:rPr>
            </w:pPr>
            <w:r w:rsidRPr="008345BA">
              <w:rPr>
                <w:rFonts w:eastAsia="Batang"/>
                <w:szCs w:val="20"/>
              </w:rPr>
              <w:t>1</w:t>
            </w:r>
          </w:p>
        </w:tc>
      </w:tr>
      <w:tr w:rsidR="007A3042" w:rsidRPr="000B3601" w14:paraId="236D7C10" w14:textId="77777777" w:rsidTr="00394117">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66BEB776" w14:textId="77777777" w:rsidTr="00394117">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7A9B08EF" w14:textId="77777777" w:rsidTr="00394117">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09948D45" w14:textId="77777777" w:rsidTr="00394117">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2E5338E" w14:textId="77777777" w:rsidTr="00394117">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6163718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394117">
            <w:pPr>
              <w:rPr>
                <w:rFonts w:eastAsia="Batang"/>
                <w:szCs w:val="20"/>
              </w:rPr>
            </w:pPr>
            <w:r w:rsidRPr="008345BA">
              <w:rPr>
                <w:rFonts w:eastAsia="Batang"/>
                <w:szCs w:val="20"/>
              </w:rPr>
              <w:t>0..1</w:t>
            </w:r>
          </w:p>
        </w:tc>
      </w:tr>
      <w:tr w:rsidR="007A3042" w:rsidRPr="008345BA" w14:paraId="3A884790" w14:textId="77777777" w:rsidTr="00394117">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394117">
            <w:pPr>
              <w:rPr>
                <w:szCs w:val="20"/>
              </w:rPr>
            </w:pPr>
            <w:r w:rsidRPr="008345BA">
              <w:rPr>
                <w:szCs w:val="20"/>
              </w:rPr>
              <w:t xml:space="preserve">Personens identitet av utförarrollen som är unik inom källsystemet. </w:t>
            </w:r>
          </w:p>
          <w:p w14:paraId="091CDF66" w14:textId="77777777" w:rsidR="007A3042" w:rsidRDefault="007A3042" w:rsidP="00394117">
            <w:pPr>
              <w:rPr>
                <w:szCs w:val="20"/>
              </w:rPr>
            </w:pPr>
          </w:p>
          <w:p w14:paraId="33B2F69D"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394117">
            <w:pPr>
              <w:rPr>
                <w:szCs w:val="20"/>
              </w:rPr>
            </w:pPr>
          </w:p>
          <w:p w14:paraId="1FC35DAB"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394117">
            <w:pPr>
              <w:rPr>
                <w:rFonts w:eastAsia="Batang"/>
                <w:szCs w:val="20"/>
              </w:rPr>
            </w:pPr>
            <w:r w:rsidRPr="008345BA">
              <w:rPr>
                <w:rFonts w:eastAsia="Batang"/>
                <w:szCs w:val="20"/>
              </w:rPr>
              <w:t>0..1</w:t>
            </w:r>
          </w:p>
        </w:tc>
      </w:tr>
      <w:tr w:rsidR="007A3042" w:rsidRPr="0012437B" w14:paraId="7BC21089" w14:textId="77777777" w:rsidTr="00394117">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394117">
            <w:pPr>
              <w:rPr>
                <w:i/>
                <w:szCs w:val="20"/>
              </w:rPr>
            </w:pPr>
            <w:r w:rsidRPr="0012437B">
              <w:rPr>
                <w:i/>
                <w:szCs w:val="20"/>
              </w:rPr>
              <w:t>KV OID för typ av identifierare:</w:t>
            </w:r>
          </w:p>
          <w:p w14:paraId="051DECD5" w14:textId="77777777" w:rsidR="007A3042" w:rsidRPr="0012437B" w:rsidRDefault="007A3042" w:rsidP="00394117">
            <w:pPr>
              <w:rPr>
                <w:i/>
                <w:szCs w:val="20"/>
              </w:rPr>
            </w:pPr>
          </w:p>
          <w:p w14:paraId="68134DD1"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394117">
            <w:pPr>
              <w:rPr>
                <w:i/>
                <w:szCs w:val="20"/>
              </w:rPr>
            </w:pPr>
            <w:r w:rsidRPr="0012437B">
              <w:rPr>
                <w:i/>
                <w:szCs w:val="20"/>
              </w:rPr>
              <w:lastRenderedPageBreak/>
              <w:t>För nationella reservnummer (1.2.752.129.2.1.3.2).</w:t>
            </w:r>
          </w:p>
          <w:p w14:paraId="662B9698" w14:textId="77777777" w:rsidR="007A3042" w:rsidRPr="0012437B" w:rsidRDefault="007A3042" w:rsidP="00394117">
            <w:pPr>
              <w:rPr>
                <w:i/>
                <w:szCs w:val="20"/>
              </w:rPr>
            </w:pPr>
          </w:p>
          <w:p w14:paraId="313D3670"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12437B" w14:paraId="1D740539" w14:textId="77777777" w:rsidTr="00394117">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394117">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394117">
            <w:pPr>
              <w:rPr>
                <w:i/>
                <w:szCs w:val="20"/>
              </w:rPr>
            </w:pPr>
          </w:p>
          <w:p w14:paraId="2A241AB9"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31A152FF" w14:textId="77777777" w:rsidTr="00394117">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394117">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394117">
            <w:pPr>
              <w:rPr>
                <w:rFonts w:eastAsia="Batang"/>
                <w:szCs w:val="20"/>
              </w:rPr>
            </w:pPr>
            <w:r w:rsidRPr="008345BA">
              <w:rPr>
                <w:rFonts w:eastAsia="Batang"/>
                <w:szCs w:val="20"/>
              </w:rPr>
              <w:t>0..1</w:t>
            </w:r>
          </w:p>
        </w:tc>
      </w:tr>
      <w:tr w:rsidR="007A3042" w:rsidRPr="008345BA" w14:paraId="649AF724"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394117">
            <w:pPr>
              <w:rPr>
                <w:rFonts w:eastAsia="Batang"/>
                <w:szCs w:val="20"/>
              </w:rPr>
            </w:pPr>
            <w:r w:rsidRPr="008345BA">
              <w:rPr>
                <w:rFonts w:eastAsia="Batang"/>
                <w:szCs w:val="20"/>
              </w:rPr>
              <w:t>0..1</w:t>
            </w:r>
          </w:p>
        </w:tc>
      </w:tr>
      <w:tr w:rsidR="007A3042" w:rsidRPr="008345BA" w14:paraId="61DF709F" w14:textId="77777777" w:rsidTr="00394117">
        <w:tc>
          <w:tcPr>
            <w:tcW w:w="2474" w:type="dxa"/>
          </w:tcPr>
          <w:p w14:paraId="28081E7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A863EEE"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394117">
            <w:pPr>
              <w:rPr>
                <w:rFonts w:eastAsia="Batang"/>
                <w:szCs w:val="20"/>
              </w:rPr>
            </w:pPr>
            <w:r w:rsidRPr="008345BA">
              <w:rPr>
                <w:rFonts w:eastAsia="Batang"/>
                <w:szCs w:val="20"/>
              </w:rPr>
              <w:t>1</w:t>
            </w:r>
          </w:p>
        </w:tc>
      </w:tr>
      <w:tr w:rsidR="007A3042" w:rsidRPr="0012437B" w14:paraId="748C8838" w14:textId="77777777" w:rsidTr="00394117">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394117">
            <w:pPr>
              <w:rPr>
                <w:rFonts w:cs="Arial"/>
                <w:i/>
                <w:szCs w:val="20"/>
              </w:rPr>
            </w:pPr>
            <w:r w:rsidRPr="0012437B">
              <w:rPr>
                <w:rFonts w:cs="Arial"/>
                <w:i/>
                <w:szCs w:val="20"/>
              </w:rPr>
              <w:t>Root blir då</w:t>
            </w:r>
          </w:p>
          <w:p w14:paraId="1EB6468F"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1BDE15AB" w14:textId="77777777" w:rsidTr="00394117">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062DC92C" w14:textId="77777777" w:rsidTr="00394117">
        <w:tc>
          <w:tcPr>
            <w:tcW w:w="2474" w:type="dxa"/>
          </w:tcPr>
          <w:p w14:paraId="31F21498"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2F0CCC08"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394117">
            <w:pPr>
              <w:rPr>
                <w:rFonts w:eastAsia="Batang"/>
                <w:szCs w:val="20"/>
              </w:rPr>
            </w:pPr>
            <w:r w:rsidRPr="008345BA">
              <w:rPr>
                <w:rFonts w:eastAsia="Batang"/>
                <w:szCs w:val="20"/>
              </w:rPr>
              <w:t>0..1</w:t>
            </w:r>
          </w:p>
        </w:tc>
      </w:tr>
      <w:tr w:rsidR="007A3042" w:rsidRPr="008345BA" w14:paraId="10718A42"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394117">
            <w:pPr>
              <w:rPr>
                <w:rFonts w:eastAsia="Batang"/>
                <w:szCs w:val="20"/>
              </w:rPr>
            </w:pPr>
            <w:r w:rsidRPr="000D2F72">
              <w:rPr>
                <w:rFonts w:eastAsia="Batang"/>
                <w:szCs w:val="20"/>
              </w:rPr>
              <w:t>1</w:t>
            </w:r>
          </w:p>
        </w:tc>
      </w:tr>
      <w:tr w:rsidR="007A3042" w:rsidRPr="008345BA" w14:paraId="4C5E1DA1" w14:textId="77777777" w:rsidTr="00394117">
        <w:tc>
          <w:tcPr>
            <w:tcW w:w="2474" w:type="dxa"/>
          </w:tcPr>
          <w:p w14:paraId="6ED1B81A"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394117">
            <w:pPr>
              <w:rPr>
                <w:rFonts w:eastAsia="Batang"/>
                <w:szCs w:val="20"/>
              </w:rPr>
            </w:pPr>
            <w:r w:rsidRPr="00B75512">
              <w:rPr>
                <w:rFonts w:eastAsia="Batang"/>
                <w:szCs w:val="20"/>
              </w:rPr>
              <w:t>1</w:t>
            </w:r>
          </w:p>
        </w:tc>
      </w:tr>
      <w:tr w:rsidR="007A3042" w:rsidRPr="00715592" w14:paraId="7604E239" w14:textId="77777777" w:rsidTr="00394117">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394117">
            <w:pPr>
              <w:rPr>
                <w:rFonts w:cs="Arial"/>
                <w:i/>
                <w:szCs w:val="20"/>
              </w:rPr>
            </w:pPr>
            <w:r w:rsidRPr="00715592">
              <w:rPr>
                <w:rFonts w:cs="Arial"/>
                <w:i/>
                <w:szCs w:val="20"/>
              </w:rPr>
              <w:t>Root blir då</w:t>
            </w:r>
          </w:p>
          <w:p w14:paraId="2B9C60ED"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35FEAB1F" w14:textId="77777777" w:rsidTr="00394117">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50E3302D" w14:textId="77777777" w:rsidTr="00394117">
        <w:tc>
          <w:tcPr>
            <w:tcW w:w="2474" w:type="dxa"/>
          </w:tcPr>
          <w:p w14:paraId="05F7883A"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394117">
            <w:pPr>
              <w:rPr>
                <w:rFonts w:eastAsia="Batang"/>
                <w:szCs w:val="20"/>
              </w:rPr>
            </w:pPr>
            <w:r>
              <w:rPr>
                <w:rFonts w:eastAsia="Batang"/>
                <w:szCs w:val="20"/>
              </w:rPr>
              <w:t>String</w:t>
            </w:r>
          </w:p>
        </w:tc>
        <w:tc>
          <w:tcPr>
            <w:tcW w:w="2925" w:type="dxa"/>
          </w:tcPr>
          <w:p w14:paraId="040E1938"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201" w:name="_Toc372034743"/>
      <w:bookmarkStart w:id="202" w:name="_Toc374962659"/>
      <w:bookmarkStart w:id="203" w:name="_Toc398042106"/>
      <w:bookmarkStart w:id="204" w:name="_Toc398555876"/>
      <w:r>
        <w:t>Övriga regler</w:t>
      </w:r>
      <w:bookmarkEnd w:id="201"/>
      <w:bookmarkEnd w:id="202"/>
      <w:bookmarkEnd w:id="203"/>
      <w:bookmarkEnd w:id="204"/>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lastRenderedPageBreak/>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5" w:name="_Toc371516500"/>
      <w:bookmarkStart w:id="206" w:name="_Toc372034745"/>
      <w:bookmarkStart w:id="207" w:name="_Toc374962660"/>
      <w:bookmarkStart w:id="208" w:name="_Toc398042107"/>
      <w:bookmarkStart w:id="209" w:name="_Toc398555877"/>
      <w:r w:rsidRPr="00122981">
        <w:t>Process</w:t>
      </w:r>
      <w:r>
        <w:t>Measurement</w:t>
      </w:r>
      <w:bookmarkEnd w:id="205"/>
      <w:bookmarkEnd w:id="206"/>
      <w:bookmarkEnd w:id="207"/>
      <w:bookmarkEnd w:id="208"/>
      <w:bookmarkEnd w:id="209"/>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10" w:name="_Toc371516501"/>
      <w:bookmarkStart w:id="211" w:name="_Toc372034746"/>
      <w:bookmarkStart w:id="212" w:name="_Toc374962661"/>
      <w:bookmarkStart w:id="213" w:name="_Toc398042108"/>
      <w:bookmarkStart w:id="214" w:name="_Toc398555878"/>
      <w:r w:rsidRPr="00122981">
        <w:t>Version</w:t>
      </w:r>
      <w:bookmarkEnd w:id="210"/>
      <w:bookmarkEnd w:id="211"/>
      <w:bookmarkEnd w:id="212"/>
      <w:bookmarkEnd w:id="213"/>
      <w:bookmarkEnd w:id="214"/>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5" w:name="_Toc371516502"/>
      <w:bookmarkStart w:id="216" w:name="_Toc372034747"/>
      <w:bookmarkStart w:id="217" w:name="_Toc374962662"/>
      <w:bookmarkStart w:id="218" w:name="_Toc398042109"/>
      <w:bookmarkStart w:id="219" w:name="_Toc398555879"/>
      <w:r w:rsidRPr="00122981">
        <w:t>Fältregler</w:t>
      </w:r>
      <w:bookmarkEnd w:id="215"/>
      <w:bookmarkEnd w:id="216"/>
      <w:bookmarkEnd w:id="217"/>
      <w:bookmarkEnd w:id="218"/>
      <w:bookmarkEnd w:id="219"/>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394117">
        <w:tc>
          <w:tcPr>
            <w:tcW w:w="2474" w:type="dxa"/>
            <w:shd w:val="clear" w:color="auto" w:fill="D9D9D9" w:themeFill="background1" w:themeFillShade="D9"/>
          </w:tcPr>
          <w:p w14:paraId="4AAA7AB5"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394117">
            <w:pPr>
              <w:rPr>
                <w:b/>
              </w:rPr>
            </w:pPr>
            <w:r w:rsidRPr="00AE6A8E">
              <w:rPr>
                <w:b/>
              </w:rPr>
              <w:t>Kardinalitet</w:t>
            </w:r>
          </w:p>
        </w:tc>
      </w:tr>
      <w:tr w:rsidR="007A3042" w:rsidRPr="00C7011C" w14:paraId="50AD2F56" w14:textId="77777777" w:rsidTr="00394117">
        <w:tc>
          <w:tcPr>
            <w:tcW w:w="2474" w:type="dxa"/>
          </w:tcPr>
          <w:p w14:paraId="5B74334A"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394117">
            <w:pPr>
              <w:spacing w:before="40" w:after="40"/>
              <w:rPr>
                <w:rFonts w:eastAsia="Batang"/>
                <w:szCs w:val="20"/>
              </w:rPr>
            </w:pPr>
          </w:p>
        </w:tc>
        <w:tc>
          <w:tcPr>
            <w:tcW w:w="2925" w:type="dxa"/>
          </w:tcPr>
          <w:p w14:paraId="284EE3FF" w14:textId="77777777" w:rsidR="007A3042" w:rsidRPr="00A4027B" w:rsidRDefault="007A3042" w:rsidP="00394117">
            <w:pPr>
              <w:spacing w:before="40" w:after="40"/>
              <w:rPr>
                <w:rFonts w:eastAsia="Batang"/>
                <w:szCs w:val="20"/>
              </w:rPr>
            </w:pPr>
          </w:p>
        </w:tc>
        <w:tc>
          <w:tcPr>
            <w:tcW w:w="1617" w:type="dxa"/>
          </w:tcPr>
          <w:p w14:paraId="758D817B" w14:textId="77777777" w:rsidR="007A3042" w:rsidRPr="00757049" w:rsidRDefault="007A3042" w:rsidP="00394117">
            <w:pPr>
              <w:spacing w:before="40" w:after="40"/>
              <w:rPr>
                <w:rFonts w:eastAsia="Batang"/>
                <w:b/>
                <w:szCs w:val="20"/>
              </w:rPr>
            </w:pPr>
          </w:p>
        </w:tc>
      </w:tr>
      <w:tr w:rsidR="007A3042" w:rsidRPr="008345BA" w14:paraId="55E0058A" w14:textId="77777777" w:rsidTr="00394117">
        <w:tc>
          <w:tcPr>
            <w:tcW w:w="2474" w:type="dxa"/>
            <w:shd w:val="clear" w:color="auto" w:fill="D9D9D9" w:themeFill="background1" w:themeFillShade="D9"/>
          </w:tcPr>
          <w:p w14:paraId="1EFDE690" w14:textId="77777777" w:rsidR="007A3042" w:rsidRPr="00475CAA" w:rsidRDefault="007A3042" w:rsidP="00394117">
            <w:r>
              <w:rPr>
                <w:lang w:eastAsia="sv-SE"/>
              </w:rPr>
              <w:t>measurement</w:t>
            </w:r>
          </w:p>
        </w:tc>
        <w:tc>
          <w:tcPr>
            <w:tcW w:w="2506" w:type="dxa"/>
            <w:shd w:val="clear" w:color="auto" w:fill="D9D9D9" w:themeFill="background1" w:themeFillShade="D9"/>
          </w:tcPr>
          <w:p w14:paraId="0D82E082" w14:textId="77777777" w:rsidR="007A3042" w:rsidRPr="00475CAA" w:rsidRDefault="007A3042" w:rsidP="00394117">
            <w:r>
              <w:t>MeasurementType</w:t>
            </w:r>
          </w:p>
        </w:tc>
        <w:tc>
          <w:tcPr>
            <w:tcW w:w="2925" w:type="dxa"/>
            <w:shd w:val="clear" w:color="auto" w:fill="D9D9D9" w:themeFill="background1" w:themeFillShade="D9"/>
          </w:tcPr>
          <w:p w14:paraId="70EB858F" w14:textId="77777777" w:rsidR="007A3042" w:rsidRPr="008345BA" w:rsidRDefault="007A3042" w:rsidP="00394117"/>
        </w:tc>
        <w:tc>
          <w:tcPr>
            <w:tcW w:w="1617" w:type="dxa"/>
            <w:shd w:val="clear" w:color="auto" w:fill="D9D9D9" w:themeFill="background1" w:themeFillShade="D9"/>
          </w:tcPr>
          <w:p w14:paraId="166FB0D8" w14:textId="77777777" w:rsidR="007A3042" w:rsidRPr="008345BA" w:rsidRDefault="007A3042" w:rsidP="00394117">
            <w:r>
              <w:t>1</w:t>
            </w:r>
          </w:p>
        </w:tc>
      </w:tr>
      <w:tr w:rsidR="007A3042" w:rsidRPr="00B75512" w14:paraId="36D4058E" w14:textId="77777777" w:rsidTr="00394117">
        <w:tc>
          <w:tcPr>
            <w:tcW w:w="2474" w:type="dxa"/>
          </w:tcPr>
          <w:p w14:paraId="0E416C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394117">
            <w:pPr>
              <w:rPr>
                <w:rFonts w:eastAsia="Batang"/>
                <w:szCs w:val="20"/>
              </w:rPr>
            </w:pPr>
            <w:r>
              <w:rPr>
                <w:rFonts w:eastAsia="Batang"/>
                <w:szCs w:val="20"/>
              </w:rPr>
              <w:t>1</w:t>
            </w:r>
          </w:p>
        </w:tc>
      </w:tr>
      <w:tr w:rsidR="007A3042" w:rsidRPr="00C038EC" w14:paraId="2EDED28B" w14:textId="77777777" w:rsidTr="00394117">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394117">
            <w:pPr>
              <w:rPr>
                <w:rFonts w:cs="Arial"/>
                <w:i/>
                <w:szCs w:val="20"/>
              </w:rPr>
            </w:pPr>
            <w:r w:rsidRPr="00C038EC">
              <w:rPr>
                <w:rFonts w:cs="Arial"/>
                <w:i/>
                <w:szCs w:val="20"/>
              </w:rPr>
              <w:t>Root blir då</w:t>
            </w:r>
          </w:p>
          <w:p w14:paraId="02372AF8"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AA2709A" w14:textId="77777777" w:rsidTr="00394117">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394117">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394117">
            <w:pPr>
              <w:rPr>
                <w:rFonts w:eastAsia="Batang"/>
                <w:i/>
                <w:szCs w:val="20"/>
              </w:rPr>
            </w:pPr>
            <w:r w:rsidRPr="00C038EC">
              <w:rPr>
                <w:rFonts w:eastAsia="Batang"/>
                <w:i/>
                <w:szCs w:val="20"/>
              </w:rPr>
              <w:t>1</w:t>
            </w:r>
          </w:p>
        </w:tc>
      </w:tr>
      <w:tr w:rsidR="007A3042" w:rsidRPr="00B75512" w14:paraId="57FE1182" w14:textId="77777777" w:rsidTr="00394117">
        <w:tc>
          <w:tcPr>
            <w:tcW w:w="2474" w:type="dxa"/>
          </w:tcPr>
          <w:p w14:paraId="14C67F1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394117">
            <w:pPr>
              <w:rPr>
                <w:rFonts w:eastAsia="Batang"/>
                <w:szCs w:val="20"/>
              </w:rPr>
            </w:pPr>
            <w:r>
              <w:rPr>
                <w:rFonts w:eastAsia="Batang"/>
                <w:szCs w:val="20"/>
              </w:rPr>
              <w:t>1</w:t>
            </w:r>
          </w:p>
        </w:tc>
      </w:tr>
      <w:tr w:rsidR="007A3042" w:rsidRPr="00C038EC" w14:paraId="32263CE7" w14:textId="77777777" w:rsidTr="00394117">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64DB41" w14:textId="77777777" w:rsidTr="00394117">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73870B" w14:textId="77777777" w:rsidTr="00394117">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514E70A" w14:textId="77777777" w:rsidTr="00394117">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226B586D" w14:textId="77777777" w:rsidTr="00394117">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1228CFFD" w14:textId="77777777" w:rsidTr="00394117">
        <w:tc>
          <w:tcPr>
            <w:tcW w:w="2474" w:type="dxa"/>
          </w:tcPr>
          <w:p w14:paraId="0B2C06C6"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394117">
            <w:pPr>
              <w:rPr>
                <w:rFonts w:eastAsia="Batang"/>
                <w:szCs w:val="20"/>
              </w:rPr>
            </w:pPr>
            <w:r>
              <w:rPr>
                <w:rFonts w:eastAsia="Batang"/>
                <w:szCs w:val="20"/>
              </w:rPr>
              <w:t>1</w:t>
            </w:r>
          </w:p>
        </w:tc>
      </w:tr>
      <w:tr w:rsidR="007A3042" w:rsidRPr="00C038EC" w14:paraId="783BE38C" w14:textId="77777777" w:rsidTr="00394117">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717BD73B" w14:textId="77777777" w:rsidTr="00394117">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63D82297" w14:textId="77777777" w:rsidTr="00394117">
        <w:tc>
          <w:tcPr>
            <w:tcW w:w="2474" w:type="dxa"/>
          </w:tcPr>
          <w:p w14:paraId="36FCF76F"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394117">
            <w:pPr>
              <w:rPr>
                <w:rFonts w:eastAsia="Batang"/>
                <w:szCs w:val="20"/>
              </w:rPr>
            </w:pPr>
            <w:r>
              <w:rPr>
                <w:rFonts w:eastAsia="Batang"/>
                <w:szCs w:val="20"/>
              </w:rPr>
              <w:t>0..1</w:t>
            </w:r>
          </w:p>
        </w:tc>
      </w:tr>
      <w:tr w:rsidR="007A3042" w:rsidRPr="00C038EC" w14:paraId="55CF6E45" w14:textId="77777777" w:rsidTr="00394117">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4E7B5C3" w14:textId="77777777" w:rsidTr="00394117">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D07B414" w14:textId="77777777" w:rsidTr="00394117">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65DCE491" w14:textId="77777777" w:rsidTr="00394117">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8F079E8" w14:textId="77777777" w:rsidTr="00394117">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1C28AF1" w14:textId="77777777" w:rsidTr="00394117">
        <w:tc>
          <w:tcPr>
            <w:tcW w:w="2474" w:type="dxa"/>
          </w:tcPr>
          <w:p w14:paraId="1C81ACAC"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35CA11D6"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41AFFEF" w14:textId="77777777" w:rsidR="007A3042" w:rsidRDefault="007A3042" w:rsidP="00394117">
            <w:pPr>
              <w:rPr>
                <w:rFonts w:eastAsia="Batang"/>
                <w:szCs w:val="20"/>
              </w:rPr>
            </w:pPr>
            <w:r>
              <w:rPr>
                <w:rFonts w:eastAsia="Batang"/>
                <w:szCs w:val="20"/>
              </w:rPr>
              <w:t>Fysikaliskt värde.</w:t>
            </w:r>
          </w:p>
          <w:p w14:paraId="3AD92859" w14:textId="77777777" w:rsidR="007A3042" w:rsidRDefault="007A3042" w:rsidP="00394117">
            <w:pPr>
              <w:rPr>
                <w:rFonts w:eastAsia="Batang"/>
                <w:szCs w:val="20"/>
              </w:rPr>
            </w:pPr>
          </w:p>
          <w:p w14:paraId="37EDC4D6" w14:textId="77777777" w:rsidR="007A3042" w:rsidRPr="001A7570" w:rsidRDefault="007A3042" w:rsidP="00394117">
            <w:pPr>
              <w:rPr>
                <w:rFonts w:eastAsia="Batang"/>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Pr>
          <w:p w14:paraId="37A50BCD"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7B9F0504" w14:textId="77777777" w:rsidTr="00394117">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08D34721" w14:textId="77777777" w:rsidTr="00394117">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36C99CA9" w14:textId="77777777" w:rsidTr="00394117">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394117">
            <w:pPr>
              <w:rPr>
                <w:rFonts w:eastAsia="Batang"/>
                <w:szCs w:val="20"/>
              </w:rPr>
            </w:pPr>
            <w:r w:rsidRPr="00B3537C">
              <w:rPr>
                <w:rFonts w:eastAsia="Batang"/>
                <w:szCs w:val="20"/>
              </w:rPr>
              <w:t>0..*</w:t>
            </w:r>
          </w:p>
        </w:tc>
      </w:tr>
      <w:tr w:rsidR="007A3042" w:rsidRPr="00A025F9" w14:paraId="2A422653" w14:textId="77777777" w:rsidTr="00394117">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7B92744A" w14:textId="77777777" w:rsidTr="00394117">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6A80BDB" w14:textId="77777777" w:rsidTr="00394117">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ED15416" w14:textId="77777777" w:rsidTr="00394117">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835F123" w14:textId="77777777" w:rsidTr="00394117">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0988518" w14:textId="77777777" w:rsidTr="00394117">
        <w:tc>
          <w:tcPr>
            <w:tcW w:w="2474" w:type="dxa"/>
          </w:tcPr>
          <w:p w14:paraId="08709E84" w14:textId="77777777" w:rsidR="007A3042" w:rsidRPr="00816C5C" w:rsidRDefault="007A3042" w:rsidP="00394117">
            <w:r w:rsidRPr="00816C5C">
              <w:t>measurementType.approvedForPatient</w:t>
            </w:r>
          </w:p>
        </w:tc>
        <w:tc>
          <w:tcPr>
            <w:tcW w:w="2506" w:type="dxa"/>
          </w:tcPr>
          <w:p w14:paraId="637DD66A" w14:textId="77777777" w:rsidR="007A3042" w:rsidRPr="008345BA" w:rsidRDefault="007A3042" w:rsidP="00394117">
            <w:r>
              <w:t>Boolean</w:t>
            </w:r>
          </w:p>
        </w:tc>
        <w:tc>
          <w:tcPr>
            <w:tcW w:w="2925" w:type="dxa"/>
          </w:tcPr>
          <w:p w14:paraId="6D977DA4"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394117">
            <w:r>
              <w:t>1</w:t>
            </w:r>
          </w:p>
        </w:tc>
      </w:tr>
      <w:tr w:rsidR="007A3042" w:rsidRPr="00864746" w14:paraId="7B1CEC22" w14:textId="77777777" w:rsidTr="00394117">
        <w:tc>
          <w:tcPr>
            <w:tcW w:w="2474" w:type="dxa"/>
            <w:shd w:val="clear" w:color="auto" w:fill="D9D9D9" w:themeFill="background1" w:themeFillShade="D9"/>
          </w:tcPr>
          <w:p w14:paraId="6636B000"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394117">
            <w:pPr>
              <w:rPr>
                <w:rFonts w:eastAsia="Batang"/>
                <w:szCs w:val="20"/>
              </w:rPr>
            </w:pPr>
            <w:r w:rsidRPr="00864746">
              <w:rPr>
                <w:rFonts w:eastAsia="Batang"/>
                <w:szCs w:val="20"/>
              </w:rPr>
              <w:t>0..1</w:t>
            </w:r>
          </w:p>
        </w:tc>
      </w:tr>
      <w:tr w:rsidR="007A3042" w:rsidRPr="00D96D4F" w14:paraId="7892919E" w14:textId="77777777" w:rsidTr="00394117">
        <w:tc>
          <w:tcPr>
            <w:tcW w:w="2474" w:type="dxa"/>
          </w:tcPr>
          <w:p w14:paraId="1F9BCDD0"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373368F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394117">
            <w:pPr>
              <w:rPr>
                <w:rFonts w:cs="Arial"/>
                <w:szCs w:val="20"/>
              </w:rPr>
            </w:pPr>
            <w:r>
              <w:rPr>
                <w:rFonts w:cs="Arial"/>
                <w:szCs w:val="20"/>
              </w:rPr>
              <w:t>GSIN nummer följt av kodnummer.</w:t>
            </w:r>
          </w:p>
        </w:tc>
        <w:tc>
          <w:tcPr>
            <w:tcW w:w="1617" w:type="dxa"/>
          </w:tcPr>
          <w:p w14:paraId="50C38A04" w14:textId="77777777" w:rsidR="007A3042" w:rsidRPr="00C9666E" w:rsidRDefault="007A3042" w:rsidP="00394117">
            <w:pPr>
              <w:rPr>
                <w:rFonts w:eastAsia="Batang"/>
                <w:szCs w:val="20"/>
              </w:rPr>
            </w:pPr>
            <w:r w:rsidRPr="00C9666E">
              <w:rPr>
                <w:rFonts w:eastAsia="Batang"/>
                <w:szCs w:val="20"/>
              </w:rPr>
              <w:t>0..1</w:t>
            </w:r>
          </w:p>
        </w:tc>
      </w:tr>
      <w:tr w:rsidR="007A3042" w:rsidRPr="00C038EC" w14:paraId="4E66C13A" w14:textId="77777777" w:rsidTr="00394117">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899418" w14:textId="77777777" w:rsidTr="00394117">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1AE8A955" w14:textId="77777777" w:rsidTr="00394117">
        <w:tc>
          <w:tcPr>
            <w:tcW w:w="2474" w:type="dxa"/>
          </w:tcPr>
          <w:p w14:paraId="3203441F"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394117">
            <w:pPr>
              <w:rPr>
                <w:rFonts w:cs="Arial"/>
              </w:rPr>
            </w:pPr>
            <w:r w:rsidRPr="00091F1D">
              <w:rPr>
                <w:rFonts w:cs="Arial"/>
                <w:szCs w:val="20"/>
              </w:rPr>
              <w:t>Det kodade värdet anger vilken typ av apparat det gäller.</w:t>
            </w:r>
          </w:p>
          <w:p w14:paraId="53AEB918" w14:textId="77777777" w:rsidR="007A3042" w:rsidRPr="00091F1D" w:rsidRDefault="007A3042" w:rsidP="00394117">
            <w:pPr>
              <w:rPr>
                <w:rFonts w:cs="Arial"/>
              </w:rPr>
            </w:pPr>
          </w:p>
        </w:tc>
        <w:tc>
          <w:tcPr>
            <w:tcW w:w="1617" w:type="dxa"/>
          </w:tcPr>
          <w:p w14:paraId="70FFA84E"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D0916C1" w14:textId="77777777" w:rsidTr="00394117">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6F7A6530" w14:textId="77777777" w:rsidTr="00394117">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394117">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3FC9392D" w14:textId="77777777" w:rsidTr="00394117">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5606213" w14:textId="77777777" w:rsidTr="00394117">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394117">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20AB77BA" w14:textId="77777777" w:rsidTr="00394117">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1270F2B1" w14:textId="77777777" w:rsidTr="00394117">
        <w:tc>
          <w:tcPr>
            <w:tcW w:w="2474" w:type="dxa"/>
          </w:tcPr>
          <w:p w14:paraId="6D1CE81E"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901C708"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394117">
            <w:pPr>
              <w:rPr>
                <w:rFonts w:eastAsia="Batang"/>
                <w:szCs w:val="20"/>
              </w:rPr>
            </w:pPr>
            <w:r w:rsidRPr="009B5733">
              <w:rPr>
                <w:rFonts w:eastAsia="Batang"/>
                <w:szCs w:val="20"/>
              </w:rPr>
              <w:t>0..1</w:t>
            </w:r>
          </w:p>
        </w:tc>
      </w:tr>
      <w:tr w:rsidR="007A3042" w:rsidRPr="00864746" w14:paraId="73F35FD2" w14:textId="77777777" w:rsidTr="00394117">
        <w:tc>
          <w:tcPr>
            <w:tcW w:w="2474" w:type="dxa"/>
            <w:shd w:val="clear" w:color="auto" w:fill="D9D9D9" w:themeFill="background1" w:themeFillShade="D9"/>
          </w:tcPr>
          <w:p w14:paraId="121B19F7"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394117">
            <w:pPr>
              <w:rPr>
                <w:rFonts w:eastAsia="Batang"/>
                <w:szCs w:val="20"/>
              </w:rPr>
            </w:pPr>
            <w:r w:rsidRPr="00864746">
              <w:rPr>
                <w:rFonts w:eastAsia="Batang"/>
                <w:szCs w:val="20"/>
              </w:rPr>
              <w:t>0..1</w:t>
            </w:r>
          </w:p>
        </w:tc>
      </w:tr>
      <w:tr w:rsidR="007A3042" w:rsidRPr="008345BA" w14:paraId="7A3CA2C4" w14:textId="77777777" w:rsidTr="00394117">
        <w:tc>
          <w:tcPr>
            <w:tcW w:w="2474" w:type="dxa"/>
          </w:tcPr>
          <w:p w14:paraId="5AAFFB7D"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394117">
            <w:pPr>
              <w:rPr>
                <w:rFonts w:eastAsia="Batang"/>
                <w:szCs w:val="20"/>
              </w:rPr>
            </w:pPr>
            <w:r w:rsidRPr="00894EEA">
              <w:rPr>
                <w:rFonts w:eastAsia="Batang"/>
                <w:szCs w:val="20"/>
              </w:rPr>
              <w:t>0..1</w:t>
            </w:r>
          </w:p>
        </w:tc>
      </w:tr>
      <w:tr w:rsidR="007A3042" w:rsidRPr="0087117C" w14:paraId="6847B742" w14:textId="77777777" w:rsidTr="00394117">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394117">
            <w:pPr>
              <w:rPr>
                <w:rFonts w:cs="Arial"/>
                <w:i/>
                <w:szCs w:val="20"/>
              </w:rPr>
            </w:pPr>
            <w:r w:rsidRPr="0087117C">
              <w:rPr>
                <w:rFonts w:cs="Arial"/>
                <w:i/>
                <w:szCs w:val="20"/>
              </w:rPr>
              <w:t>Root blir då</w:t>
            </w:r>
          </w:p>
          <w:p w14:paraId="5D0E6C7B"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23B0DA0" w14:textId="77777777" w:rsidTr="00394117">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4E93A0B6" w14:textId="77777777" w:rsidTr="00394117">
        <w:tc>
          <w:tcPr>
            <w:tcW w:w="2474" w:type="dxa"/>
          </w:tcPr>
          <w:p w14:paraId="4E866A7F"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088245" w14:textId="77777777" w:rsidTr="00394117">
        <w:tc>
          <w:tcPr>
            <w:tcW w:w="2474" w:type="dxa"/>
          </w:tcPr>
          <w:p w14:paraId="10893552"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62F29EDB" w14:textId="77777777" w:rsidTr="00394117">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4F060423" w14:textId="77777777" w:rsidTr="00394117">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74B36D42" w14:textId="77777777" w:rsidTr="00394117">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7756438D" w14:textId="77777777" w:rsidR="007A3042" w:rsidRDefault="007A3042" w:rsidP="00394117">
            <w:pPr>
              <w:rPr>
                <w:rFonts w:cs="Arial"/>
                <w:i/>
                <w:szCs w:val="20"/>
              </w:rPr>
            </w:pPr>
          </w:p>
          <w:p w14:paraId="436A6EAF" w14:textId="77777777" w:rsidR="007A3042" w:rsidRPr="003A2BE3" w:rsidRDefault="007A3042" w:rsidP="00394117">
            <w:pPr>
              <w:rPr>
                <w:rFonts w:cs="Arial"/>
                <w:i/>
                <w:szCs w:val="20"/>
              </w:rPr>
            </w:pPr>
            <w:r w:rsidRPr="003A2BE3">
              <w:rPr>
                <w:rFonts w:cs="Arial"/>
                <w:i/>
                <w:szCs w:val="20"/>
              </w:rPr>
              <w:t>KV Healthcare Service Location (HL7) med OID</w:t>
            </w:r>
          </w:p>
          <w:p w14:paraId="65251028"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CFD14AA" w14:textId="77777777" w:rsidTr="00394117">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281F7F7A" w14:textId="77777777" w:rsidTr="00394117">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394117">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7943B916" w14:textId="77777777" w:rsidTr="00394117">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394117">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5A8D91E7" w14:textId="77777777" w:rsidTr="00394117">
        <w:tc>
          <w:tcPr>
            <w:tcW w:w="2474" w:type="dxa"/>
          </w:tcPr>
          <w:p w14:paraId="36206A0B" w14:textId="77777777" w:rsidR="007A3042" w:rsidRPr="009B5733" w:rsidRDefault="007A3042" w:rsidP="00394117">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394117">
            <w:pPr>
              <w:rPr>
                <w:rFonts w:cs="Arial"/>
                <w:i/>
                <w:szCs w:val="20"/>
              </w:rPr>
            </w:pPr>
            <w:r>
              <w:rPr>
                <w:rFonts w:cs="Arial"/>
                <w:i/>
              </w:rPr>
              <w:t>Själva adressen anges.</w:t>
            </w:r>
          </w:p>
        </w:tc>
        <w:tc>
          <w:tcPr>
            <w:tcW w:w="1617" w:type="dxa"/>
          </w:tcPr>
          <w:p w14:paraId="7F64D6B3"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65C516C8" w14:textId="77777777" w:rsidTr="00394117">
        <w:tc>
          <w:tcPr>
            <w:tcW w:w="2474" w:type="dxa"/>
          </w:tcPr>
          <w:p w14:paraId="042334F2"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2E079C5C" w14:textId="77777777" w:rsidTr="00394117">
        <w:tc>
          <w:tcPr>
            <w:tcW w:w="2474" w:type="dxa"/>
          </w:tcPr>
          <w:p w14:paraId="5507E865"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394117">
            <w:pPr>
              <w:rPr>
                <w:rFonts w:eastAsia="Batang"/>
                <w:i/>
                <w:szCs w:val="20"/>
                <w:lang w:val="en-GB"/>
              </w:rPr>
            </w:pPr>
          </w:p>
        </w:tc>
        <w:tc>
          <w:tcPr>
            <w:tcW w:w="2925" w:type="dxa"/>
          </w:tcPr>
          <w:p w14:paraId="02FC76C4"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394117">
            <w:pPr>
              <w:rPr>
                <w:rFonts w:cs="Arial"/>
                <w:i/>
                <w:color w:val="000000"/>
                <w:szCs w:val="20"/>
                <w:lang w:eastAsia="sv-SE"/>
              </w:rPr>
            </w:pPr>
          </w:p>
          <w:p w14:paraId="7F749DBB"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394117">
            <w:pPr>
              <w:rPr>
                <w:rFonts w:cs="Arial"/>
                <w:i/>
                <w:szCs w:val="20"/>
              </w:rPr>
            </w:pPr>
            <w:r w:rsidRPr="00DF0641">
              <w:rPr>
                <w:rFonts w:cs="Arial"/>
                <w:i/>
                <w:szCs w:val="20"/>
              </w:rPr>
              <w:t>DINSTQ = Leveransadressbenämning (t.ex. hisshall "B", "östra" receptionen)</w:t>
            </w:r>
          </w:p>
          <w:p w14:paraId="5A9ABBE1" w14:textId="77777777" w:rsidR="007A3042" w:rsidRPr="00DF0641" w:rsidRDefault="007A3042" w:rsidP="00394117">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7A3042" w:rsidRPr="00DF0641" w:rsidRDefault="007A3042" w:rsidP="00394117">
            <w:pPr>
              <w:rPr>
                <w:rFonts w:cs="Arial"/>
                <w:i/>
                <w:szCs w:val="20"/>
              </w:rPr>
            </w:pPr>
            <w:r w:rsidRPr="00DF0641">
              <w:rPr>
                <w:rFonts w:cs="Arial"/>
                <w:i/>
                <w:szCs w:val="20"/>
              </w:rPr>
              <w:t>DMOD = Leveranssätt (t.ex. "postutdelning", "postbox")</w:t>
            </w:r>
          </w:p>
          <w:p w14:paraId="4BCE8087" w14:textId="77777777" w:rsidR="007A3042" w:rsidRPr="00DF0641" w:rsidRDefault="007A3042" w:rsidP="00394117">
            <w:pPr>
              <w:rPr>
                <w:rFonts w:cs="Arial"/>
                <w:i/>
                <w:szCs w:val="20"/>
              </w:rPr>
            </w:pPr>
            <w:r w:rsidRPr="00DF0641">
              <w:rPr>
                <w:rFonts w:cs="Arial"/>
                <w:i/>
                <w:szCs w:val="20"/>
              </w:rPr>
              <w:t>DMODID = Leveranssättbenämning (t.ex. postbox "2683")</w:t>
            </w:r>
          </w:p>
          <w:p w14:paraId="4C25A105"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256E4E9C"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394117">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394117">
            <w:pPr>
              <w:rPr>
                <w:rFonts w:cs="Arial"/>
                <w:i/>
                <w:szCs w:val="20"/>
              </w:rPr>
            </w:pPr>
            <w:r w:rsidRPr="00DF0641">
              <w:rPr>
                <w:rFonts w:cs="Arial"/>
                <w:i/>
                <w:szCs w:val="20"/>
              </w:rPr>
              <w:t>STR = Gatunamn (namnet samt typen av gatan)</w:t>
            </w:r>
          </w:p>
          <w:p w14:paraId="59CF1913"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394117">
            <w:pPr>
              <w:rPr>
                <w:rFonts w:cs="Arial"/>
                <w:i/>
                <w:szCs w:val="20"/>
              </w:rPr>
            </w:pPr>
            <w:r w:rsidRPr="00DF0641">
              <w:rPr>
                <w:rFonts w:cs="Arial"/>
                <w:i/>
                <w:szCs w:val="20"/>
              </w:rPr>
              <w:t>DIR = Riktning (t.ex. N, S, W, E)</w:t>
            </w:r>
          </w:p>
          <w:p w14:paraId="12A781F5"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3F315BC9" w14:textId="77777777" w:rsidR="007A3042" w:rsidRPr="00DF0641" w:rsidRDefault="007A3042" w:rsidP="00394117">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394117">
            <w:pPr>
              <w:rPr>
                <w:rFonts w:cs="Arial"/>
                <w:i/>
                <w:szCs w:val="20"/>
              </w:rPr>
            </w:pPr>
            <w:r w:rsidRPr="00DF0641">
              <w:rPr>
                <w:rFonts w:cs="Arial"/>
                <w:i/>
                <w:szCs w:val="20"/>
              </w:rPr>
              <w:t>CEN = Områdes- kvartersbenämning (definierar område eller kvarter som berörd adress ligger i, t.ex. SoFo)</w:t>
            </w:r>
          </w:p>
          <w:p w14:paraId="4D9A93D1" w14:textId="77777777" w:rsidR="007A3042" w:rsidRPr="00DF0641" w:rsidRDefault="007A3042" w:rsidP="00394117">
            <w:pPr>
              <w:rPr>
                <w:rFonts w:cs="Arial"/>
                <w:i/>
                <w:szCs w:val="20"/>
              </w:rPr>
            </w:pPr>
            <w:r w:rsidRPr="00DF0641">
              <w:rPr>
                <w:rFonts w:cs="Arial"/>
                <w:i/>
                <w:szCs w:val="20"/>
              </w:rPr>
              <w:t>CNT = Land</w:t>
            </w:r>
          </w:p>
          <w:p w14:paraId="3E259FF4" w14:textId="77777777" w:rsidR="007A3042" w:rsidRPr="00DF0641" w:rsidRDefault="007A3042" w:rsidP="00394117">
            <w:pPr>
              <w:rPr>
                <w:rFonts w:cs="Arial"/>
                <w:i/>
                <w:szCs w:val="20"/>
              </w:rPr>
            </w:pPr>
            <w:r w:rsidRPr="00DF0641">
              <w:rPr>
                <w:rFonts w:cs="Arial"/>
                <w:i/>
                <w:szCs w:val="20"/>
              </w:rPr>
              <w:lastRenderedPageBreak/>
              <w:t>CPA = Län</w:t>
            </w:r>
          </w:p>
          <w:p w14:paraId="4476241D"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394117">
            <w:pPr>
              <w:rPr>
                <w:rFonts w:cs="Arial"/>
                <w:i/>
                <w:szCs w:val="20"/>
              </w:rPr>
            </w:pPr>
            <w:r w:rsidRPr="00DF0641">
              <w:rPr>
                <w:rFonts w:cs="Arial"/>
                <w:i/>
                <w:szCs w:val="20"/>
              </w:rPr>
              <w:t>CTY = Postort</w:t>
            </w:r>
          </w:p>
          <w:p w14:paraId="53955D1D" w14:textId="77777777" w:rsidR="007A3042" w:rsidRPr="00DF0641" w:rsidRDefault="007A3042" w:rsidP="00394117">
            <w:pPr>
              <w:rPr>
                <w:rFonts w:cs="Arial"/>
                <w:i/>
                <w:szCs w:val="20"/>
              </w:rPr>
            </w:pPr>
            <w:r w:rsidRPr="00DF0641">
              <w:rPr>
                <w:rFonts w:cs="Arial"/>
                <w:i/>
                <w:szCs w:val="20"/>
              </w:rPr>
              <w:t>POB = Postbox</w:t>
            </w:r>
          </w:p>
          <w:p w14:paraId="24220DA9" w14:textId="77777777" w:rsidR="007A3042" w:rsidRPr="00DF0641" w:rsidRDefault="007A3042" w:rsidP="00394117">
            <w:pPr>
              <w:rPr>
                <w:rFonts w:cs="Arial"/>
                <w:i/>
                <w:szCs w:val="20"/>
              </w:rPr>
            </w:pPr>
            <w:r w:rsidRPr="00DF0641">
              <w:rPr>
                <w:rFonts w:cs="Arial"/>
                <w:i/>
                <w:szCs w:val="20"/>
              </w:rPr>
              <w:t>ZIP = Postnummer</w:t>
            </w:r>
          </w:p>
          <w:p w14:paraId="4972DAFE" w14:textId="77777777" w:rsidR="007A3042" w:rsidRPr="00DF0641" w:rsidRDefault="007A3042" w:rsidP="00394117">
            <w:pPr>
              <w:rPr>
                <w:rFonts w:cs="Arial"/>
                <w:i/>
                <w:szCs w:val="20"/>
              </w:rPr>
            </w:pPr>
            <w:r w:rsidRPr="00DF0641">
              <w:rPr>
                <w:rFonts w:cs="Arial"/>
                <w:i/>
                <w:szCs w:val="20"/>
              </w:rPr>
              <w:t>PRE = Distriktsområde</w:t>
            </w:r>
          </w:p>
          <w:p w14:paraId="564830DE"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04AFED3" w14:textId="77777777" w:rsidTr="00394117">
        <w:tc>
          <w:tcPr>
            <w:tcW w:w="2474" w:type="dxa"/>
          </w:tcPr>
          <w:p w14:paraId="75063854"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0AABF697" w14:textId="77777777" w:rsidR="007A3042" w:rsidRPr="00964D8F" w:rsidRDefault="007A3042" w:rsidP="00394117">
            <w:pPr>
              <w:rPr>
                <w:rFonts w:eastAsia="Batang"/>
                <w:szCs w:val="20"/>
              </w:rPr>
            </w:pPr>
            <w:r>
              <w:rPr>
                <w:rFonts w:eastAsia="Batang"/>
                <w:szCs w:val="20"/>
              </w:rPr>
              <w:t>TelType</w:t>
            </w:r>
          </w:p>
        </w:tc>
        <w:tc>
          <w:tcPr>
            <w:tcW w:w="2925" w:type="dxa"/>
          </w:tcPr>
          <w:p w14:paraId="021FACF1"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394117">
            <w:pPr>
              <w:rPr>
                <w:rFonts w:cs="Arial"/>
                <w:szCs w:val="20"/>
              </w:rPr>
            </w:pPr>
          </w:p>
          <w:p w14:paraId="19FD8A7D"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5998CD42" w14:textId="77777777" w:rsidTr="00394117">
        <w:tc>
          <w:tcPr>
            <w:tcW w:w="2474" w:type="dxa"/>
          </w:tcPr>
          <w:p w14:paraId="481EA4DE"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394117">
            <w:pPr>
              <w:rPr>
                <w:rFonts w:cs="Arial"/>
                <w:i/>
                <w:szCs w:val="20"/>
              </w:rPr>
            </w:pPr>
          </w:p>
          <w:p w14:paraId="63F2CD84" w14:textId="77777777" w:rsidR="007A3042" w:rsidRPr="00B81FE2" w:rsidRDefault="007A3042" w:rsidP="00394117">
            <w:pPr>
              <w:rPr>
                <w:rFonts w:cs="Arial"/>
                <w:i/>
                <w:szCs w:val="20"/>
              </w:rPr>
            </w:pPr>
            <w:r w:rsidRPr="00B81FE2">
              <w:rPr>
                <w:rFonts w:cs="Arial"/>
                <w:i/>
                <w:szCs w:val="20"/>
              </w:rPr>
              <w:t>voice = Nummer för att föra ett röstsamtal</w:t>
            </w:r>
          </w:p>
          <w:p w14:paraId="74C33564" w14:textId="77777777" w:rsidR="007A3042" w:rsidRPr="00B81FE2" w:rsidRDefault="007A3042" w:rsidP="00394117">
            <w:pPr>
              <w:rPr>
                <w:rFonts w:cs="Arial"/>
                <w:i/>
                <w:szCs w:val="20"/>
                <w:lang w:val="en-US"/>
              </w:rPr>
            </w:pPr>
            <w:r w:rsidRPr="00B81FE2">
              <w:rPr>
                <w:rFonts w:cs="Arial"/>
                <w:i/>
                <w:szCs w:val="20"/>
                <w:lang w:val="en-US"/>
              </w:rPr>
              <w:t>fax = Faxnummer</w:t>
            </w:r>
          </w:p>
          <w:p w14:paraId="7FE42181" w14:textId="77777777" w:rsidR="007A3042" w:rsidRPr="00B81FE2" w:rsidRDefault="007A3042" w:rsidP="00394117">
            <w:pPr>
              <w:rPr>
                <w:rFonts w:cs="Arial"/>
                <w:i/>
                <w:szCs w:val="20"/>
                <w:lang w:val="en-US"/>
              </w:rPr>
            </w:pPr>
            <w:r w:rsidRPr="00B81FE2">
              <w:rPr>
                <w:rFonts w:cs="Arial"/>
                <w:i/>
                <w:szCs w:val="20"/>
                <w:lang w:val="en-US"/>
              </w:rPr>
              <w:t>data = E-post adress</w:t>
            </w:r>
          </w:p>
          <w:p w14:paraId="6DE64C85"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43A0EE5E" w14:textId="77777777" w:rsidTr="00394117">
        <w:tc>
          <w:tcPr>
            <w:tcW w:w="2474" w:type="dxa"/>
          </w:tcPr>
          <w:p w14:paraId="560738B0"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394117">
            <w:pPr>
              <w:rPr>
                <w:rFonts w:eastAsia="Batang"/>
                <w:i/>
                <w:szCs w:val="20"/>
              </w:rPr>
            </w:pPr>
            <w:r>
              <w:rPr>
                <w:rFonts w:eastAsia="Batang"/>
                <w:i/>
                <w:szCs w:val="20"/>
              </w:rPr>
              <w:t>String</w:t>
            </w:r>
          </w:p>
        </w:tc>
        <w:tc>
          <w:tcPr>
            <w:tcW w:w="2925" w:type="dxa"/>
          </w:tcPr>
          <w:p w14:paraId="74C63B3C"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3E95A311" w14:textId="77777777" w:rsidTr="00394117">
        <w:tc>
          <w:tcPr>
            <w:tcW w:w="2474" w:type="dxa"/>
            <w:shd w:val="clear" w:color="auto" w:fill="D9D9D9" w:themeFill="background1" w:themeFillShade="D9"/>
          </w:tcPr>
          <w:p w14:paraId="0FE56CE2"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863750D" w14:textId="77777777" w:rsidTr="00394117">
        <w:tc>
          <w:tcPr>
            <w:tcW w:w="2474" w:type="dxa"/>
          </w:tcPr>
          <w:p w14:paraId="0D9DA184"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394117">
            <w:pPr>
              <w:rPr>
                <w:rFonts w:eastAsia="Batang"/>
                <w:szCs w:val="20"/>
              </w:rPr>
            </w:pPr>
            <w:r w:rsidRPr="008345BA">
              <w:rPr>
                <w:rFonts w:eastAsia="Batang"/>
                <w:szCs w:val="20"/>
              </w:rPr>
              <w:t>1</w:t>
            </w:r>
          </w:p>
        </w:tc>
      </w:tr>
      <w:tr w:rsidR="007A3042" w:rsidRPr="000D472E" w14:paraId="6C74334F" w14:textId="77777777" w:rsidTr="00394117">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394117">
            <w:pPr>
              <w:rPr>
                <w:i/>
                <w:szCs w:val="20"/>
              </w:rPr>
            </w:pPr>
            <w:r w:rsidRPr="00FE0141">
              <w:rPr>
                <w:i/>
                <w:szCs w:val="20"/>
              </w:rPr>
              <w:t>KV OID för typ av identifierare:</w:t>
            </w:r>
          </w:p>
          <w:p w14:paraId="11D6DA17" w14:textId="77777777" w:rsidR="007A3042" w:rsidRPr="000D472E" w:rsidRDefault="007A3042" w:rsidP="00394117">
            <w:pPr>
              <w:rPr>
                <w:i/>
                <w:szCs w:val="20"/>
              </w:rPr>
            </w:pPr>
          </w:p>
          <w:p w14:paraId="7A794F36"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74F1AD32" w14:textId="77777777" w:rsidTr="00394117">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394117">
            <w:pPr>
              <w:rPr>
                <w:i/>
                <w:szCs w:val="20"/>
              </w:rPr>
            </w:pPr>
          </w:p>
          <w:p w14:paraId="37298EFD"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1E55EDAA" w14:textId="77777777" w:rsidTr="00394117">
        <w:tc>
          <w:tcPr>
            <w:tcW w:w="2474" w:type="dxa"/>
          </w:tcPr>
          <w:p w14:paraId="768E494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7EEC414" w14:textId="77777777" w:rsidR="007A3042" w:rsidRPr="008F3E17" w:rsidRDefault="007A3042" w:rsidP="00394117">
            <w:pPr>
              <w:rPr>
                <w:rFonts w:cs="Arial"/>
                <w:szCs w:val="20"/>
              </w:rPr>
            </w:pPr>
          </w:p>
          <w:p w14:paraId="2DE5052A"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8C7FBC6" w14:textId="77777777" w:rsidTr="00394117">
        <w:tc>
          <w:tcPr>
            <w:tcW w:w="2474" w:type="dxa"/>
          </w:tcPr>
          <w:p w14:paraId="618B5FA2"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394117">
            <w:pPr>
              <w:rPr>
                <w:rFonts w:eastAsia="Batang"/>
                <w:szCs w:val="20"/>
              </w:rPr>
            </w:pPr>
            <w:r w:rsidRPr="008345BA">
              <w:rPr>
                <w:rFonts w:eastAsia="Batang"/>
                <w:szCs w:val="20"/>
              </w:rPr>
              <w:t>0..1</w:t>
            </w:r>
          </w:p>
        </w:tc>
      </w:tr>
      <w:tr w:rsidR="007A3042" w:rsidRPr="000D472E" w14:paraId="0A77054A" w14:textId="77777777" w:rsidTr="00394117">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4912BCDB" w14:textId="77777777" w:rsidTr="00394117">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394117">
            <w:pPr>
              <w:rPr>
                <w:rFonts w:cs="Arial"/>
                <w:i/>
                <w:szCs w:val="20"/>
              </w:rPr>
            </w:pPr>
          </w:p>
          <w:p w14:paraId="0F8E9351"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28E1D614" w14:textId="77777777" w:rsidTr="00394117">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61BBF5A2" w14:textId="77777777" w:rsidTr="00394117">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0B64AC9E" w14:textId="77777777" w:rsidTr="00394117">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3A91D9DC" w14:textId="77777777" w:rsidTr="00394117">
        <w:tc>
          <w:tcPr>
            <w:tcW w:w="2474" w:type="dxa"/>
            <w:shd w:val="clear" w:color="auto" w:fill="D9D9D9" w:themeFill="background1" w:themeFillShade="D9"/>
          </w:tcPr>
          <w:p w14:paraId="303ED263"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9AF254" w14:textId="77777777" w:rsidTr="00394117">
        <w:tc>
          <w:tcPr>
            <w:tcW w:w="2474" w:type="dxa"/>
          </w:tcPr>
          <w:p w14:paraId="085FA33E" w14:textId="77777777" w:rsidR="007A3042" w:rsidRPr="001107D1" w:rsidRDefault="007A3042" w:rsidP="00394117">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394117">
            <w:pPr>
              <w:rPr>
                <w:rFonts w:eastAsia="Batang"/>
                <w:szCs w:val="20"/>
              </w:rPr>
            </w:pPr>
          </w:p>
          <w:p w14:paraId="029C021F"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394117">
            <w:pPr>
              <w:rPr>
                <w:rFonts w:eastAsia="Batang"/>
                <w:szCs w:val="20"/>
              </w:rPr>
            </w:pPr>
          </w:p>
        </w:tc>
        <w:tc>
          <w:tcPr>
            <w:tcW w:w="1617" w:type="dxa"/>
          </w:tcPr>
          <w:p w14:paraId="6D2459EE" w14:textId="77777777" w:rsidR="007A3042" w:rsidRPr="008345BA" w:rsidRDefault="007A3042" w:rsidP="00394117">
            <w:pPr>
              <w:rPr>
                <w:rFonts w:eastAsia="Batang"/>
                <w:szCs w:val="20"/>
              </w:rPr>
            </w:pPr>
            <w:r w:rsidRPr="008345BA">
              <w:rPr>
                <w:rFonts w:eastAsia="Batang"/>
                <w:szCs w:val="20"/>
              </w:rPr>
              <w:t>0..1</w:t>
            </w:r>
          </w:p>
        </w:tc>
      </w:tr>
      <w:tr w:rsidR="007A3042" w:rsidRPr="005822C8" w14:paraId="0DB0AF49" w14:textId="77777777" w:rsidTr="00394117">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394117">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394117">
            <w:pPr>
              <w:rPr>
                <w:rFonts w:cs="Arial"/>
                <w:i/>
                <w:szCs w:val="20"/>
              </w:rPr>
            </w:pPr>
            <w:r w:rsidRPr="005822C8">
              <w:rPr>
                <w:rFonts w:cs="Arial"/>
                <w:i/>
              </w:rPr>
              <w:t xml:space="preserve">Root </w:t>
            </w:r>
            <w:r>
              <w:rPr>
                <w:rFonts w:cs="Arial"/>
                <w:i/>
              </w:rPr>
              <w:t>sätts till OID för HSA-</w:t>
            </w:r>
            <w:r>
              <w:rPr>
                <w:rFonts w:cs="Arial"/>
                <w:i/>
              </w:rPr>
              <w:lastRenderedPageBreak/>
              <w:t xml:space="preserve">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394117">
            <w:pPr>
              <w:rPr>
                <w:rFonts w:eastAsia="Batang"/>
                <w:i/>
                <w:szCs w:val="20"/>
              </w:rPr>
            </w:pPr>
            <w:r w:rsidRPr="005822C8">
              <w:rPr>
                <w:rFonts w:eastAsia="Batang"/>
                <w:i/>
                <w:szCs w:val="20"/>
              </w:rPr>
              <w:lastRenderedPageBreak/>
              <w:t>1</w:t>
            </w:r>
          </w:p>
        </w:tc>
      </w:tr>
      <w:tr w:rsidR="007A3042" w:rsidRPr="005822C8" w14:paraId="75F37561" w14:textId="77777777" w:rsidTr="00394117">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394117">
            <w:pPr>
              <w:rPr>
                <w:i/>
                <w:szCs w:val="20"/>
                <w:lang w:eastAsia="sv-SE"/>
              </w:rPr>
            </w:pPr>
            <w:r w:rsidRPr="005822C8">
              <w:rPr>
                <w:i/>
                <w:szCs w:val="20"/>
                <w:lang w:eastAsia="sv-SE"/>
              </w:rPr>
              <w:lastRenderedPageBreak/>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648E5C33" w14:textId="77777777" w:rsidTr="00394117">
        <w:tc>
          <w:tcPr>
            <w:tcW w:w="2474" w:type="dxa"/>
          </w:tcPr>
          <w:p w14:paraId="17EAFCA8"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394117">
            <w:pPr>
              <w:rPr>
                <w:rFonts w:eastAsia="Batang"/>
                <w:szCs w:val="20"/>
                <w:lang w:val="en-GB"/>
              </w:rPr>
            </w:pPr>
          </w:p>
          <w:p w14:paraId="60CAF095"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66178F4F" w14:textId="77777777" w:rsidTr="00394117">
        <w:tc>
          <w:tcPr>
            <w:tcW w:w="2474" w:type="dxa"/>
          </w:tcPr>
          <w:p w14:paraId="447403C4"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394117">
            <w:pPr>
              <w:rPr>
                <w:rFonts w:eastAsia="Batang"/>
                <w:szCs w:val="20"/>
                <w:lang w:val="en-GB"/>
              </w:rPr>
            </w:pPr>
          </w:p>
          <w:p w14:paraId="623F2F9D"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394117">
            <w:pPr>
              <w:rPr>
                <w:rFonts w:eastAsia="Batang"/>
                <w:szCs w:val="20"/>
              </w:rPr>
            </w:pPr>
            <w:r w:rsidRPr="002206AC">
              <w:rPr>
                <w:rFonts w:eastAsia="Batang"/>
                <w:szCs w:val="20"/>
              </w:rPr>
              <w:t>0..1</w:t>
            </w:r>
          </w:p>
        </w:tc>
      </w:tr>
      <w:tr w:rsidR="007A3042" w:rsidRPr="008345BA" w14:paraId="3A748279"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394117">
            <w:r w:rsidRPr="008345BA">
              <w:t>0..1</w:t>
            </w:r>
          </w:p>
        </w:tc>
      </w:tr>
      <w:tr w:rsidR="007A3042" w:rsidRPr="008345BA" w14:paraId="2C8D651C" w14:textId="77777777" w:rsidTr="00394117">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394117"/>
          <w:p w14:paraId="66FFD5BC"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394117">
            <w:r>
              <w:t>1</w:t>
            </w:r>
          </w:p>
        </w:tc>
      </w:tr>
      <w:tr w:rsidR="007A3042" w:rsidRPr="00455CC0" w14:paraId="2455830F" w14:textId="77777777" w:rsidTr="00394117">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394117">
            <w:pPr>
              <w:rPr>
                <w:rFonts w:eastAsia="Times New Roman" w:cs="Arial"/>
                <w:i/>
              </w:rPr>
            </w:pPr>
            <w:r w:rsidRPr="00455CC0">
              <w:rPr>
                <w:rFonts w:eastAsia="Times New Roman" w:cs="Arial"/>
                <w:i/>
              </w:rPr>
              <w:t>Root blir då</w:t>
            </w:r>
          </w:p>
          <w:p w14:paraId="11F583E9"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394117">
            <w:pPr>
              <w:rPr>
                <w:i/>
              </w:rPr>
            </w:pPr>
            <w:r w:rsidRPr="00455CC0">
              <w:rPr>
                <w:i/>
              </w:rPr>
              <w:t>1</w:t>
            </w:r>
          </w:p>
        </w:tc>
      </w:tr>
      <w:tr w:rsidR="007A3042" w:rsidRPr="00455CC0" w14:paraId="1E32AEEC" w14:textId="77777777" w:rsidTr="00394117">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394117">
            <w:pPr>
              <w:rPr>
                <w:i/>
              </w:rPr>
            </w:pPr>
            <w:r w:rsidRPr="00455CC0">
              <w:rPr>
                <w:i/>
              </w:rPr>
              <w:t>1</w:t>
            </w:r>
          </w:p>
        </w:tc>
      </w:tr>
      <w:tr w:rsidR="007A3042" w:rsidRPr="008345BA" w14:paraId="6C86EC34" w14:textId="77777777" w:rsidTr="00394117">
        <w:tc>
          <w:tcPr>
            <w:tcW w:w="2474" w:type="dxa"/>
            <w:shd w:val="clear" w:color="auto" w:fill="D9D9D9" w:themeFill="background1" w:themeFillShade="D9"/>
          </w:tcPr>
          <w:p w14:paraId="196D62B6"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394117">
            <w:pPr>
              <w:rPr>
                <w:rFonts w:eastAsia="Batang"/>
                <w:szCs w:val="20"/>
              </w:rPr>
            </w:pPr>
            <w:r w:rsidRPr="008345BA">
              <w:rPr>
                <w:rFonts w:eastAsia="Batang"/>
                <w:szCs w:val="20"/>
              </w:rPr>
              <w:t>0..*</w:t>
            </w:r>
          </w:p>
        </w:tc>
      </w:tr>
      <w:tr w:rsidR="007A3042" w:rsidRPr="008345BA" w14:paraId="63FA9CB8" w14:textId="77777777" w:rsidTr="00394117">
        <w:tc>
          <w:tcPr>
            <w:tcW w:w="2474" w:type="dxa"/>
          </w:tcPr>
          <w:p w14:paraId="0F2074AA"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6B285547"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394117">
            <w:pPr>
              <w:rPr>
                <w:rFonts w:eastAsia="Batang"/>
                <w:szCs w:val="20"/>
              </w:rPr>
            </w:pPr>
            <w:r w:rsidRPr="008345BA">
              <w:rPr>
                <w:rFonts w:eastAsia="Batang"/>
                <w:szCs w:val="20"/>
              </w:rPr>
              <w:t>1</w:t>
            </w:r>
          </w:p>
        </w:tc>
      </w:tr>
      <w:tr w:rsidR="007A3042" w:rsidRPr="00D1172A" w14:paraId="578E88AE" w14:textId="77777777" w:rsidTr="00394117">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394117">
            <w:pPr>
              <w:rPr>
                <w:rFonts w:eastAsia="Batang"/>
                <w:i/>
                <w:szCs w:val="20"/>
              </w:rPr>
            </w:pPr>
          </w:p>
          <w:p w14:paraId="7C64F43D"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394117">
            <w:pPr>
              <w:rPr>
                <w:rFonts w:eastAsia="Batang"/>
                <w:i/>
                <w:szCs w:val="20"/>
              </w:rPr>
            </w:pPr>
          </w:p>
          <w:p w14:paraId="79BD56C6"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7E266092" w14:textId="77777777" w:rsidTr="00394117">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394117">
            <w:pPr>
              <w:rPr>
                <w:rFonts w:eastAsia="Batang"/>
                <w:i/>
                <w:szCs w:val="20"/>
              </w:rPr>
            </w:pPr>
          </w:p>
          <w:p w14:paraId="013326EC" w14:textId="77777777" w:rsidR="007A3042" w:rsidRDefault="007A3042" w:rsidP="00394117">
            <w:pPr>
              <w:rPr>
                <w:rFonts w:eastAsia="Batang"/>
                <w:i/>
                <w:szCs w:val="20"/>
              </w:rPr>
            </w:pPr>
            <w:r>
              <w:rPr>
                <w:rFonts w:eastAsia="Batang"/>
                <w:i/>
                <w:szCs w:val="20"/>
              </w:rPr>
              <w:t xml:space="preserve">Det primära kodverket som ska användas är HL7 ActRelationshipType med </w:t>
            </w:r>
            <w:r>
              <w:rPr>
                <w:rFonts w:eastAsia="Batang"/>
                <w:i/>
                <w:szCs w:val="20"/>
              </w:rPr>
              <w:lastRenderedPageBreak/>
              <w:t xml:space="preserve">OID </w:t>
            </w:r>
            <w:r w:rsidRPr="00911DBE">
              <w:rPr>
                <w:rFonts w:eastAsia="Batang"/>
                <w:i/>
                <w:szCs w:val="20"/>
              </w:rPr>
              <w:t>2.16.840.1.113883.5.1002</w:t>
            </w:r>
          </w:p>
          <w:p w14:paraId="2268E056" w14:textId="77777777" w:rsidR="007A3042" w:rsidRDefault="007A3042" w:rsidP="00394117">
            <w:pPr>
              <w:rPr>
                <w:rFonts w:eastAsia="Batang"/>
                <w:i/>
                <w:szCs w:val="20"/>
              </w:rPr>
            </w:pPr>
          </w:p>
          <w:p w14:paraId="2C730A5A"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48F3FE87" w14:textId="77777777" w:rsidTr="00394117">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90935E1" w14:textId="77777777" w:rsidTr="00394117">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1A9EABEF" w14:textId="77777777" w:rsidTr="00394117">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3D36F50C" w14:textId="77777777" w:rsidTr="00394117">
        <w:tc>
          <w:tcPr>
            <w:tcW w:w="2474" w:type="dxa"/>
            <w:shd w:val="clear" w:color="auto" w:fill="D9D9D9" w:themeFill="background1" w:themeFillShade="D9"/>
          </w:tcPr>
          <w:p w14:paraId="5436A506"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394117">
            <w:pPr>
              <w:rPr>
                <w:rFonts w:eastAsia="Batang"/>
                <w:szCs w:val="20"/>
              </w:rPr>
            </w:pPr>
          </w:p>
        </w:tc>
        <w:tc>
          <w:tcPr>
            <w:tcW w:w="1617" w:type="dxa"/>
            <w:shd w:val="clear" w:color="auto" w:fill="D9D9D9" w:themeFill="background1" w:themeFillShade="D9"/>
          </w:tcPr>
          <w:p w14:paraId="2B24C8C5" w14:textId="77777777" w:rsidR="007A3042" w:rsidRPr="008345BA" w:rsidRDefault="007A3042" w:rsidP="00394117">
            <w:pPr>
              <w:rPr>
                <w:rFonts w:eastAsia="Batang"/>
                <w:szCs w:val="20"/>
              </w:rPr>
            </w:pPr>
            <w:r w:rsidRPr="008345BA">
              <w:rPr>
                <w:rFonts w:eastAsia="Batang"/>
                <w:szCs w:val="20"/>
              </w:rPr>
              <w:t>1..*</w:t>
            </w:r>
          </w:p>
        </w:tc>
      </w:tr>
      <w:tr w:rsidR="007A3042" w:rsidRPr="008345BA" w14:paraId="1BB7B35E" w14:textId="77777777" w:rsidTr="00394117">
        <w:tc>
          <w:tcPr>
            <w:tcW w:w="2474" w:type="dxa"/>
          </w:tcPr>
          <w:p w14:paraId="0063B224"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1B4D4E7E" w14:textId="77777777" w:rsidTr="00394117">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394117">
            <w:pPr>
              <w:rPr>
                <w:rFonts w:cs="Arial"/>
                <w:i/>
                <w:szCs w:val="20"/>
              </w:rPr>
            </w:pPr>
            <w:r>
              <w:rPr>
                <w:rFonts w:cs="Arial"/>
                <w:i/>
                <w:szCs w:val="20"/>
              </w:rPr>
              <w:t>Root blir sätts</w:t>
            </w:r>
          </w:p>
          <w:p w14:paraId="75ABF6C2"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57419DE8" w14:textId="77777777" w:rsidTr="00394117">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574DEB79" w14:textId="77777777" w:rsidTr="00394117">
        <w:trPr>
          <w:trHeight w:val="1266"/>
        </w:trPr>
        <w:tc>
          <w:tcPr>
            <w:tcW w:w="2474" w:type="dxa"/>
          </w:tcPr>
          <w:p w14:paraId="0B53B403"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394117">
            <w:pPr>
              <w:rPr>
                <w:rFonts w:eastAsia="Batang"/>
                <w:szCs w:val="20"/>
              </w:rPr>
            </w:pPr>
            <w:r w:rsidRPr="008345BA">
              <w:rPr>
                <w:rFonts w:eastAsia="Batang"/>
                <w:szCs w:val="20"/>
              </w:rPr>
              <w:t>1</w:t>
            </w:r>
          </w:p>
        </w:tc>
      </w:tr>
      <w:tr w:rsidR="007A3042" w:rsidRPr="008345BA" w14:paraId="1404963D" w14:textId="77777777" w:rsidTr="00394117">
        <w:tc>
          <w:tcPr>
            <w:tcW w:w="2474" w:type="dxa"/>
          </w:tcPr>
          <w:p w14:paraId="634F649C"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394117">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5BDA6C25" w14:textId="77777777" w:rsidR="007A3042" w:rsidRPr="008345BA" w:rsidRDefault="007A3042" w:rsidP="00394117">
            <w:pPr>
              <w:rPr>
                <w:rFonts w:cs="Arial"/>
                <w:szCs w:val="20"/>
              </w:rPr>
            </w:pPr>
          </w:p>
          <w:p w14:paraId="6573B895"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394117">
            <w:pPr>
              <w:rPr>
                <w:rFonts w:eastAsia="Arial Unicode MS" w:cs="Arial"/>
                <w:color w:val="000000"/>
                <w:szCs w:val="20"/>
                <w:lang w:val="en-US"/>
              </w:rPr>
            </w:pPr>
          </w:p>
          <w:p w14:paraId="0FF2FA68" w14:textId="77777777" w:rsidR="007A3042" w:rsidRPr="008345BA" w:rsidRDefault="007A3042" w:rsidP="00394117">
            <w:pPr>
              <w:rPr>
                <w:rFonts w:cs="Arial"/>
                <w:szCs w:val="20"/>
                <w:lang w:val="en-US"/>
              </w:rPr>
            </w:pPr>
            <w:r w:rsidRPr="008345BA">
              <w:rPr>
                <w:rFonts w:eastAsia="Arial Unicode MS" w:cs="Arial"/>
                <w:color w:val="000000"/>
                <w:szCs w:val="20"/>
                <w:lang w:val="en-US"/>
              </w:rPr>
              <w:lastRenderedPageBreak/>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68B5EB6C" w14:textId="77777777" w:rsidTr="00394117">
        <w:tc>
          <w:tcPr>
            <w:tcW w:w="2474" w:type="dxa"/>
            <w:shd w:val="clear" w:color="auto" w:fill="D9D9D9" w:themeFill="background1" w:themeFillShade="D9"/>
          </w:tcPr>
          <w:p w14:paraId="0F046CB8"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394117">
            <w:pPr>
              <w:rPr>
                <w:rFonts w:eastAsia="Batang"/>
                <w:szCs w:val="20"/>
              </w:rPr>
            </w:pPr>
            <w:r w:rsidRPr="008345BA">
              <w:rPr>
                <w:rFonts w:eastAsia="Batang"/>
                <w:szCs w:val="20"/>
              </w:rPr>
              <w:t>1</w:t>
            </w:r>
          </w:p>
        </w:tc>
      </w:tr>
      <w:tr w:rsidR="007A3042" w:rsidRPr="008345BA" w14:paraId="6DC7EFB1" w14:textId="77777777" w:rsidTr="00394117">
        <w:tc>
          <w:tcPr>
            <w:tcW w:w="2474" w:type="dxa"/>
          </w:tcPr>
          <w:p w14:paraId="26157018"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E993506" w14:textId="77777777" w:rsidTr="00394117">
        <w:tc>
          <w:tcPr>
            <w:tcW w:w="2474" w:type="dxa"/>
          </w:tcPr>
          <w:p w14:paraId="2A433996"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7004F2B3" w14:textId="77777777" w:rsidR="007A3042" w:rsidRPr="008345BA" w:rsidRDefault="007A3042" w:rsidP="00394117">
            <w:r>
              <w:t>String</w:t>
            </w:r>
          </w:p>
        </w:tc>
        <w:tc>
          <w:tcPr>
            <w:tcW w:w="2925" w:type="dxa"/>
          </w:tcPr>
          <w:p w14:paraId="08DFBA9C"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394117">
            <w:pPr>
              <w:rPr>
                <w:lang w:val="en-US"/>
              </w:rPr>
            </w:pPr>
          </w:p>
        </w:tc>
      </w:tr>
      <w:tr w:rsidR="007A3042" w:rsidRPr="008345BA" w14:paraId="6D0B43EF" w14:textId="77777777" w:rsidTr="00394117">
        <w:tc>
          <w:tcPr>
            <w:tcW w:w="2474" w:type="dxa"/>
          </w:tcPr>
          <w:p w14:paraId="16940EA9"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490316F3" w14:textId="77777777" w:rsidR="007A3042" w:rsidRPr="008345BA" w:rsidRDefault="007A3042" w:rsidP="00394117">
            <w:r>
              <w:t>String</w:t>
            </w:r>
          </w:p>
        </w:tc>
        <w:tc>
          <w:tcPr>
            <w:tcW w:w="2925" w:type="dxa"/>
          </w:tcPr>
          <w:p w14:paraId="169452E7" w14:textId="77777777" w:rsidR="007A3042" w:rsidRPr="008345BA" w:rsidRDefault="007A3042" w:rsidP="00394117">
            <w:pPr>
              <w:rPr>
                <w:rFonts w:cs="Arial"/>
              </w:rPr>
            </w:pPr>
            <w:r>
              <w:rPr>
                <w:rFonts w:cs="Arial"/>
              </w:rPr>
              <w:t>Extension sätts till den HSA-id för aktuell vårdgivare</w:t>
            </w:r>
          </w:p>
        </w:tc>
        <w:tc>
          <w:tcPr>
            <w:tcW w:w="1617" w:type="dxa"/>
          </w:tcPr>
          <w:p w14:paraId="533D2D9A" w14:textId="77777777" w:rsidR="007A3042" w:rsidRPr="006701F1" w:rsidRDefault="007A3042" w:rsidP="00394117"/>
        </w:tc>
      </w:tr>
      <w:tr w:rsidR="007A3042" w:rsidRPr="008345BA" w14:paraId="7F382AA3" w14:textId="77777777" w:rsidTr="00394117">
        <w:tc>
          <w:tcPr>
            <w:tcW w:w="2474" w:type="dxa"/>
            <w:shd w:val="clear" w:color="auto" w:fill="D9D9D9" w:themeFill="background1" w:themeFillShade="D9"/>
          </w:tcPr>
          <w:p w14:paraId="643A239B"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182996B" w14:textId="77777777" w:rsidTr="00394117">
        <w:tc>
          <w:tcPr>
            <w:tcW w:w="2474" w:type="dxa"/>
          </w:tcPr>
          <w:p w14:paraId="28C8BC02"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394117">
            <w:pPr>
              <w:rPr>
                <w:szCs w:val="20"/>
              </w:rPr>
            </w:pPr>
            <w:r w:rsidRPr="008345BA">
              <w:rPr>
                <w:szCs w:val="20"/>
              </w:rPr>
              <w:t xml:space="preserve">Personens identitet av utförarrollen som är unik inom källsystemet. </w:t>
            </w:r>
          </w:p>
          <w:p w14:paraId="1CB04CA6" w14:textId="77777777" w:rsidR="007A3042" w:rsidRDefault="007A3042" w:rsidP="00394117">
            <w:pPr>
              <w:rPr>
                <w:szCs w:val="20"/>
              </w:rPr>
            </w:pPr>
          </w:p>
          <w:p w14:paraId="32793840"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394117">
            <w:pPr>
              <w:rPr>
                <w:szCs w:val="20"/>
              </w:rPr>
            </w:pPr>
          </w:p>
          <w:p w14:paraId="2A8E768D"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394117">
            <w:pPr>
              <w:rPr>
                <w:rFonts w:eastAsia="Batang"/>
                <w:szCs w:val="20"/>
              </w:rPr>
            </w:pPr>
            <w:r w:rsidRPr="008345BA">
              <w:rPr>
                <w:rFonts w:eastAsia="Batang"/>
                <w:szCs w:val="20"/>
              </w:rPr>
              <w:t>0..1</w:t>
            </w:r>
          </w:p>
        </w:tc>
      </w:tr>
      <w:tr w:rsidR="007A3042" w:rsidRPr="00612528" w14:paraId="7D702B82" w14:textId="77777777" w:rsidTr="00394117">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2EDBC528" w14:textId="77777777" w:rsidTr="00394117">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0C21A9F0" w14:textId="77777777" w:rsidTr="00394117">
        <w:tc>
          <w:tcPr>
            <w:tcW w:w="2474" w:type="dxa"/>
          </w:tcPr>
          <w:p w14:paraId="40275AAF"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394117">
            <w:pPr>
              <w:rPr>
                <w:szCs w:val="20"/>
              </w:rPr>
            </w:pPr>
            <w:r w:rsidRPr="008345BA">
              <w:rPr>
                <w:szCs w:val="20"/>
              </w:rPr>
              <w:t>Beskriver utförarens roll.</w:t>
            </w:r>
          </w:p>
        </w:tc>
        <w:tc>
          <w:tcPr>
            <w:tcW w:w="1617" w:type="dxa"/>
          </w:tcPr>
          <w:p w14:paraId="28241AB7" w14:textId="77777777" w:rsidR="007A3042" w:rsidRPr="008345BA" w:rsidRDefault="007A3042" w:rsidP="00394117">
            <w:pPr>
              <w:rPr>
                <w:rFonts w:eastAsia="Batang"/>
                <w:szCs w:val="20"/>
              </w:rPr>
            </w:pPr>
            <w:r w:rsidRPr="008345BA">
              <w:rPr>
                <w:rFonts w:eastAsia="Batang"/>
                <w:szCs w:val="20"/>
              </w:rPr>
              <w:t>1</w:t>
            </w:r>
          </w:p>
        </w:tc>
      </w:tr>
      <w:tr w:rsidR="007A3042" w:rsidRPr="000B3601" w14:paraId="2C6C1B2E" w14:textId="77777777" w:rsidTr="00394117">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1A7D68B6" w14:textId="77777777" w:rsidTr="00394117">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4CFAAD2A" w14:textId="77777777" w:rsidTr="00394117">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73901CA3" w14:textId="77777777" w:rsidTr="00394117">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5A8AE768" w14:textId="77777777" w:rsidTr="00394117">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162007BF"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394117">
            <w:pPr>
              <w:rPr>
                <w:rFonts w:eastAsia="Batang"/>
                <w:szCs w:val="20"/>
              </w:rPr>
            </w:pPr>
            <w:r w:rsidRPr="008345BA">
              <w:rPr>
                <w:rFonts w:eastAsia="Batang"/>
                <w:szCs w:val="20"/>
              </w:rPr>
              <w:t>0..1</w:t>
            </w:r>
          </w:p>
        </w:tc>
      </w:tr>
      <w:tr w:rsidR="007A3042" w:rsidRPr="008345BA" w14:paraId="13D4C577" w14:textId="77777777" w:rsidTr="00394117">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394117">
            <w:pPr>
              <w:rPr>
                <w:szCs w:val="20"/>
              </w:rPr>
            </w:pPr>
            <w:r w:rsidRPr="008345BA">
              <w:rPr>
                <w:szCs w:val="20"/>
              </w:rPr>
              <w:t xml:space="preserve">Personens identitet av utförarrollen som är unik inom källsystemet. </w:t>
            </w:r>
          </w:p>
          <w:p w14:paraId="0A69962D" w14:textId="77777777" w:rsidR="007A3042" w:rsidRDefault="007A3042" w:rsidP="00394117">
            <w:pPr>
              <w:rPr>
                <w:szCs w:val="20"/>
              </w:rPr>
            </w:pPr>
          </w:p>
          <w:p w14:paraId="0FB2E2B7"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394117">
            <w:pPr>
              <w:rPr>
                <w:szCs w:val="20"/>
              </w:rPr>
            </w:pPr>
          </w:p>
          <w:p w14:paraId="6FAC3DAC"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394117">
            <w:pPr>
              <w:rPr>
                <w:rFonts w:eastAsia="Batang"/>
                <w:szCs w:val="20"/>
              </w:rPr>
            </w:pPr>
            <w:r w:rsidRPr="008345BA">
              <w:rPr>
                <w:rFonts w:eastAsia="Batang"/>
                <w:szCs w:val="20"/>
              </w:rPr>
              <w:t>0..1</w:t>
            </w:r>
          </w:p>
        </w:tc>
      </w:tr>
      <w:tr w:rsidR="007A3042" w:rsidRPr="0012437B" w14:paraId="3EAFE741" w14:textId="77777777" w:rsidTr="00394117">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394117">
            <w:pPr>
              <w:rPr>
                <w:i/>
                <w:szCs w:val="20"/>
              </w:rPr>
            </w:pPr>
            <w:r w:rsidRPr="0012437B">
              <w:rPr>
                <w:i/>
                <w:szCs w:val="20"/>
              </w:rPr>
              <w:t>KV OID för typ av identifierare:</w:t>
            </w:r>
          </w:p>
          <w:p w14:paraId="146860E0" w14:textId="77777777" w:rsidR="007A3042" w:rsidRPr="0012437B" w:rsidRDefault="007A3042" w:rsidP="00394117">
            <w:pPr>
              <w:rPr>
                <w:i/>
                <w:szCs w:val="20"/>
              </w:rPr>
            </w:pPr>
          </w:p>
          <w:p w14:paraId="0359326B"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394117">
            <w:pPr>
              <w:rPr>
                <w:i/>
                <w:szCs w:val="20"/>
              </w:rPr>
            </w:pPr>
            <w:r w:rsidRPr="0012437B">
              <w:rPr>
                <w:i/>
                <w:szCs w:val="20"/>
              </w:rPr>
              <w:t>För nationella reservnummer (1.2.752.129.2.1.3.2).</w:t>
            </w:r>
          </w:p>
          <w:p w14:paraId="7857F88E" w14:textId="77777777" w:rsidR="007A3042" w:rsidRPr="0012437B" w:rsidRDefault="007A3042" w:rsidP="00394117">
            <w:pPr>
              <w:rPr>
                <w:i/>
                <w:szCs w:val="20"/>
              </w:rPr>
            </w:pPr>
          </w:p>
          <w:p w14:paraId="61E76089"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85A9B99" w14:textId="77777777" w:rsidTr="00394117">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394117">
            <w:pPr>
              <w:rPr>
                <w:i/>
                <w:szCs w:val="20"/>
              </w:rPr>
            </w:pPr>
          </w:p>
          <w:p w14:paraId="4DB8B424"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0710153C" w14:textId="77777777" w:rsidTr="00394117">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394117">
            <w:pPr>
              <w:rPr>
                <w:rFonts w:eastAsia="Batang"/>
                <w:szCs w:val="20"/>
              </w:rPr>
            </w:pPr>
            <w:r w:rsidRPr="008345BA">
              <w:rPr>
                <w:rFonts w:eastAsia="Batang"/>
                <w:szCs w:val="20"/>
              </w:rPr>
              <w:t>0..1</w:t>
            </w:r>
          </w:p>
        </w:tc>
      </w:tr>
      <w:tr w:rsidR="007A3042" w:rsidRPr="008345BA" w14:paraId="47B5FCD7"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394117">
            <w:pPr>
              <w:rPr>
                <w:rFonts w:eastAsia="Batang"/>
                <w:szCs w:val="20"/>
              </w:rPr>
            </w:pPr>
            <w:r w:rsidRPr="008345BA">
              <w:rPr>
                <w:rFonts w:eastAsia="Batang"/>
                <w:szCs w:val="20"/>
              </w:rPr>
              <w:t>0..1</w:t>
            </w:r>
          </w:p>
        </w:tc>
      </w:tr>
      <w:tr w:rsidR="007A3042" w:rsidRPr="008345BA" w14:paraId="2591CBE4" w14:textId="77777777" w:rsidTr="00394117">
        <w:tc>
          <w:tcPr>
            <w:tcW w:w="2474" w:type="dxa"/>
          </w:tcPr>
          <w:p w14:paraId="2BB19C73"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57CBA12C"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394117">
            <w:pPr>
              <w:rPr>
                <w:rFonts w:eastAsia="Batang"/>
                <w:szCs w:val="20"/>
              </w:rPr>
            </w:pPr>
            <w:r w:rsidRPr="008345BA">
              <w:rPr>
                <w:rFonts w:eastAsia="Batang"/>
                <w:szCs w:val="20"/>
              </w:rPr>
              <w:t>1</w:t>
            </w:r>
          </w:p>
        </w:tc>
      </w:tr>
      <w:tr w:rsidR="007A3042" w:rsidRPr="0012437B" w14:paraId="1716D4F9" w14:textId="77777777" w:rsidTr="00394117">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394117">
            <w:pPr>
              <w:rPr>
                <w:rFonts w:cs="Arial"/>
                <w:i/>
                <w:szCs w:val="20"/>
              </w:rPr>
            </w:pPr>
            <w:r w:rsidRPr="0012437B">
              <w:rPr>
                <w:rFonts w:cs="Arial"/>
                <w:i/>
                <w:szCs w:val="20"/>
              </w:rPr>
              <w:t>Root blir då</w:t>
            </w:r>
          </w:p>
          <w:p w14:paraId="15E355AA"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5C0A606" w14:textId="77777777" w:rsidTr="00394117">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11F453DF" w14:textId="77777777" w:rsidTr="00394117">
        <w:tc>
          <w:tcPr>
            <w:tcW w:w="2474" w:type="dxa"/>
          </w:tcPr>
          <w:p w14:paraId="2AAE2A7E"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76A0F657"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394117">
            <w:pPr>
              <w:rPr>
                <w:rFonts w:eastAsia="Batang"/>
                <w:szCs w:val="20"/>
              </w:rPr>
            </w:pPr>
            <w:r w:rsidRPr="008345BA">
              <w:rPr>
                <w:rFonts w:eastAsia="Batang"/>
                <w:szCs w:val="20"/>
              </w:rPr>
              <w:t>0..1</w:t>
            </w:r>
          </w:p>
        </w:tc>
      </w:tr>
      <w:tr w:rsidR="007A3042" w:rsidRPr="008345BA" w14:paraId="4DBD69ED"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394117">
            <w:pPr>
              <w:rPr>
                <w:rFonts w:eastAsia="Batang"/>
                <w:szCs w:val="20"/>
              </w:rPr>
            </w:pPr>
            <w:r w:rsidRPr="000D2F72">
              <w:rPr>
                <w:rFonts w:eastAsia="Batang"/>
                <w:szCs w:val="20"/>
              </w:rPr>
              <w:t>1</w:t>
            </w:r>
          </w:p>
        </w:tc>
      </w:tr>
      <w:tr w:rsidR="007A3042" w:rsidRPr="008345BA" w14:paraId="27059D32" w14:textId="77777777" w:rsidTr="00394117">
        <w:tc>
          <w:tcPr>
            <w:tcW w:w="2474" w:type="dxa"/>
          </w:tcPr>
          <w:p w14:paraId="76959524"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394117">
            <w:pPr>
              <w:rPr>
                <w:rFonts w:eastAsia="Batang"/>
                <w:szCs w:val="20"/>
              </w:rPr>
            </w:pPr>
            <w:r w:rsidRPr="00B75512">
              <w:rPr>
                <w:rFonts w:eastAsia="Batang"/>
                <w:szCs w:val="20"/>
              </w:rPr>
              <w:t>1</w:t>
            </w:r>
          </w:p>
        </w:tc>
      </w:tr>
      <w:tr w:rsidR="007A3042" w:rsidRPr="00715592" w14:paraId="07DA3191" w14:textId="77777777" w:rsidTr="00394117">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394117">
            <w:pPr>
              <w:rPr>
                <w:rFonts w:cs="Arial"/>
                <w:i/>
                <w:szCs w:val="20"/>
              </w:rPr>
            </w:pPr>
            <w:r w:rsidRPr="00715592">
              <w:rPr>
                <w:rFonts w:cs="Arial"/>
                <w:i/>
                <w:szCs w:val="20"/>
              </w:rPr>
              <w:t>Root blir då</w:t>
            </w:r>
          </w:p>
          <w:p w14:paraId="593F7E63"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002226E3" w14:textId="77777777" w:rsidTr="00394117">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4FFBB0F9" w14:textId="77777777" w:rsidTr="00394117">
        <w:tc>
          <w:tcPr>
            <w:tcW w:w="2474" w:type="dxa"/>
          </w:tcPr>
          <w:p w14:paraId="393A8438"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394117">
            <w:pPr>
              <w:rPr>
                <w:rFonts w:eastAsia="Batang"/>
                <w:szCs w:val="20"/>
              </w:rPr>
            </w:pPr>
            <w:r>
              <w:rPr>
                <w:rFonts w:eastAsia="Batang"/>
                <w:szCs w:val="20"/>
              </w:rPr>
              <w:t>String</w:t>
            </w:r>
          </w:p>
        </w:tc>
        <w:tc>
          <w:tcPr>
            <w:tcW w:w="2925" w:type="dxa"/>
          </w:tcPr>
          <w:p w14:paraId="35262F00"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515625A7" w14:textId="77777777" w:rsidTr="00394117">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394117">
            <w:pPr>
              <w:rPr>
                <w:rFonts w:eastAsia="Batang"/>
                <w:szCs w:val="20"/>
              </w:rPr>
            </w:pPr>
          </w:p>
        </w:tc>
      </w:tr>
      <w:tr w:rsidR="007A3042" w:rsidRPr="00122981" w14:paraId="0450C222" w14:textId="77777777" w:rsidTr="00394117">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394117">
            <w:pPr>
              <w:rPr>
                <w:rFonts w:cs="Arial"/>
                <w:szCs w:val="20"/>
              </w:rPr>
            </w:pPr>
            <w:r w:rsidRPr="003938A4">
              <w:rPr>
                <w:rFonts w:cs="Arial"/>
                <w:szCs w:val="20"/>
              </w:rPr>
              <w:t>OK = operationen genomförd utan fel</w:t>
            </w:r>
          </w:p>
          <w:p w14:paraId="5A6E43D7"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394117">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394117">
            <w:pPr>
              <w:rPr>
                <w:rFonts w:eastAsia="Batang"/>
                <w:szCs w:val="20"/>
              </w:rPr>
            </w:pPr>
            <w:r w:rsidRPr="003938A4">
              <w:rPr>
                <w:rFonts w:eastAsia="Batang"/>
                <w:szCs w:val="20"/>
              </w:rPr>
              <w:t>1..1</w:t>
            </w:r>
          </w:p>
        </w:tc>
      </w:tr>
      <w:tr w:rsidR="007A3042" w:rsidRPr="00122981" w14:paraId="581C0B06" w14:textId="77777777" w:rsidTr="00394117">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394117">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394117">
            <w:pPr>
              <w:rPr>
                <w:rFonts w:cs="Arial"/>
                <w:szCs w:val="20"/>
              </w:rPr>
            </w:pPr>
            <w:r w:rsidRPr="003938A4">
              <w:rPr>
                <w:rFonts w:cs="Arial"/>
                <w:szCs w:val="20"/>
              </w:rPr>
              <w:t xml:space="preserve">Beskrivning av fel som uppstått alternativt </w:t>
            </w:r>
            <w:r w:rsidRPr="003938A4">
              <w:rPr>
                <w:rFonts w:cs="Arial"/>
                <w:szCs w:val="20"/>
              </w:rPr>
              <w:lastRenderedPageBreak/>
              <w:t>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394117">
            <w:pPr>
              <w:rPr>
                <w:rFonts w:eastAsia="Batang"/>
                <w:szCs w:val="20"/>
              </w:rPr>
            </w:pPr>
            <w:r w:rsidRPr="003938A4">
              <w:rPr>
                <w:rFonts w:eastAsia="Batang"/>
                <w:szCs w:val="20"/>
              </w:rPr>
              <w:lastRenderedPageBreak/>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20" w:name="_Toc398555880"/>
      <w:r>
        <w:t>Övriga regler</w:t>
      </w:r>
      <w:bookmarkEnd w:id="220"/>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lastRenderedPageBreak/>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bookmarkStart w:id="221" w:name="_Toc398555881"/>
      <w:r w:rsidRPr="00122981">
        <w:t>Process</w:t>
      </w:r>
      <w:r>
        <w:t>Measurement</w:t>
      </w:r>
      <w:bookmarkEnd w:id="221"/>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bookmarkStart w:id="222" w:name="_Toc398555882"/>
      <w:r w:rsidRPr="00122981">
        <w:t>Version</w:t>
      </w:r>
      <w:bookmarkEnd w:id="222"/>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bookmarkStart w:id="223" w:name="_Toc398555883"/>
      <w:r w:rsidRPr="00122981">
        <w:t>Fältregler</w:t>
      </w:r>
      <w:bookmarkEnd w:id="223"/>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394117">
        <w:tc>
          <w:tcPr>
            <w:tcW w:w="2474" w:type="dxa"/>
            <w:shd w:val="clear" w:color="auto" w:fill="D9D9D9" w:themeFill="background1" w:themeFillShade="D9"/>
          </w:tcPr>
          <w:p w14:paraId="31D7321B" w14:textId="77777777" w:rsidR="007A3042" w:rsidRPr="00AE6A8E" w:rsidRDefault="007A3042" w:rsidP="00394117">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394117">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394117">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394117">
            <w:pPr>
              <w:rPr>
                <w:b/>
              </w:rPr>
            </w:pPr>
            <w:r w:rsidRPr="00AE6A8E">
              <w:rPr>
                <w:b/>
              </w:rPr>
              <w:t>Kardinalitet</w:t>
            </w:r>
          </w:p>
        </w:tc>
      </w:tr>
      <w:tr w:rsidR="007A3042" w:rsidRPr="00C7011C" w14:paraId="6DB70896" w14:textId="77777777" w:rsidTr="00394117">
        <w:tc>
          <w:tcPr>
            <w:tcW w:w="2474" w:type="dxa"/>
          </w:tcPr>
          <w:p w14:paraId="30445520" w14:textId="77777777" w:rsidR="007A3042" w:rsidRPr="00C7011C" w:rsidRDefault="007A3042" w:rsidP="00394117">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394117">
            <w:pPr>
              <w:spacing w:before="40" w:after="40"/>
              <w:rPr>
                <w:rFonts w:eastAsia="Batang"/>
                <w:szCs w:val="20"/>
              </w:rPr>
            </w:pPr>
          </w:p>
        </w:tc>
        <w:tc>
          <w:tcPr>
            <w:tcW w:w="2925" w:type="dxa"/>
          </w:tcPr>
          <w:p w14:paraId="52AF71ED" w14:textId="77777777" w:rsidR="007A3042" w:rsidRPr="00A4027B" w:rsidRDefault="007A3042" w:rsidP="00394117">
            <w:pPr>
              <w:spacing w:before="40" w:after="40"/>
              <w:rPr>
                <w:rFonts w:eastAsia="Batang"/>
                <w:szCs w:val="20"/>
              </w:rPr>
            </w:pPr>
          </w:p>
        </w:tc>
        <w:tc>
          <w:tcPr>
            <w:tcW w:w="1617" w:type="dxa"/>
          </w:tcPr>
          <w:p w14:paraId="2FB27ECB" w14:textId="77777777" w:rsidR="007A3042" w:rsidRPr="00757049" w:rsidRDefault="007A3042" w:rsidP="00394117">
            <w:pPr>
              <w:spacing w:before="40" w:after="40"/>
              <w:rPr>
                <w:rFonts w:eastAsia="Batang"/>
                <w:b/>
                <w:szCs w:val="20"/>
              </w:rPr>
            </w:pPr>
          </w:p>
        </w:tc>
      </w:tr>
      <w:tr w:rsidR="007A3042" w:rsidRPr="008345BA" w14:paraId="08EBC2C4" w14:textId="77777777" w:rsidTr="00394117">
        <w:tc>
          <w:tcPr>
            <w:tcW w:w="2474" w:type="dxa"/>
            <w:shd w:val="clear" w:color="auto" w:fill="D9D9D9" w:themeFill="background1" w:themeFillShade="D9"/>
          </w:tcPr>
          <w:p w14:paraId="21D15057" w14:textId="77777777" w:rsidR="007A3042" w:rsidRPr="00475CAA" w:rsidRDefault="007A3042" w:rsidP="00394117">
            <w:r>
              <w:rPr>
                <w:lang w:eastAsia="sv-SE"/>
              </w:rPr>
              <w:t>measurement</w:t>
            </w:r>
          </w:p>
        </w:tc>
        <w:tc>
          <w:tcPr>
            <w:tcW w:w="2506" w:type="dxa"/>
            <w:shd w:val="clear" w:color="auto" w:fill="D9D9D9" w:themeFill="background1" w:themeFillShade="D9"/>
          </w:tcPr>
          <w:p w14:paraId="7603D82B" w14:textId="77777777" w:rsidR="007A3042" w:rsidRPr="00475CAA" w:rsidRDefault="007A3042" w:rsidP="00394117">
            <w:r>
              <w:t>MeasurementType</w:t>
            </w:r>
          </w:p>
        </w:tc>
        <w:tc>
          <w:tcPr>
            <w:tcW w:w="2925" w:type="dxa"/>
            <w:shd w:val="clear" w:color="auto" w:fill="D9D9D9" w:themeFill="background1" w:themeFillShade="D9"/>
          </w:tcPr>
          <w:p w14:paraId="0C88DD2A" w14:textId="77777777" w:rsidR="007A3042" w:rsidRPr="008345BA" w:rsidRDefault="007A3042" w:rsidP="00394117"/>
        </w:tc>
        <w:tc>
          <w:tcPr>
            <w:tcW w:w="1617" w:type="dxa"/>
            <w:shd w:val="clear" w:color="auto" w:fill="D9D9D9" w:themeFill="background1" w:themeFillShade="D9"/>
          </w:tcPr>
          <w:p w14:paraId="79994B54" w14:textId="77777777" w:rsidR="007A3042" w:rsidRPr="008345BA" w:rsidRDefault="007A3042" w:rsidP="00394117">
            <w:r>
              <w:t>1</w:t>
            </w:r>
          </w:p>
        </w:tc>
      </w:tr>
      <w:tr w:rsidR="007A3042" w:rsidRPr="00B75512" w14:paraId="4BE57FC2" w14:textId="77777777" w:rsidTr="00394117">
        <w:tc>
          <w:tcPr>
            <w:tcW w:w="2474" w:type="dxa"/>
          </w:tcPr>
          <w:p w14:paraId="579B8662" w14:textId="77777777" w:rsidR="007A3042" w:rsidRPr="001A7570" w:rsidRDefault="007A3042" w:rsidP="00394117">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394117">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394117">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394117">
            <w:pPr>
              <w:rPr>
                <w:rFonts w:eastAsia="Batang"/>
                <w:szCs w:val="20"/>
              </w:rPr>
            </w:pPr>
            <w:r>
              <w:rPr>
                <w:rFonts w:eastAsia="Batang"/>
                <w:szCs w:val="20"/>
              </w:rPr>
              <w:t>1</w:t>
            </w:r>
          </w:p>
        </w:tc>
      </w:tr>
      <w:tr w:rsidR="007A3042" w:rsidRPr="00C038EC" w14:paraId="7E6FF3AF" w14:textId="77777777" w:rsidTr="00394117">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394117">
            <w:pPr>
              <w:rPr>
                <w:rFonts w:cs="Arial"/>
                <w:i/>
                <w:szCs w:val="20"/>
              </w:rPr>
            </w:pPr>
            <w:r w:rsidRPr="00C038EC">
              <w:rPr>
                <w:rFonts w:cs="Arial"/>
                <w:i/>
                <w:szCs w:val="20"/>
              </w:rPr>
              <w:t>Root blir då</w:t>
            </w:r>
          </w:p>
          <w:p w14:paraId="4193A6D6" w14:textId="77777777" w:rsidR="007A3042" w:rsidRPr="00C038EC" w:rsidRDefault="007A3042" w:rsidP="00394117">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55D4005E" w14:textId="77777777" w:rsidTr="00394117">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394117">
            <w:pPr>
              <w:rPr>
                <w:rFonts w:cs="Arial"/>
                <w:i/>
                <w:szCs w:val="20"/>
              </w:rPr>
            </w:pPr>
            <w:r w:rsidRPr="00C038EC">
              <w:rPr>
                <w:rFonts w:cs="Arial"/>
                <w:i/>
                <w:szCs w:val="20"/>
              </w:rPr>
              <w:t xml:space="preserve">Extension sätts till HSA-id för det system inom vilket ID är </w:t>
            </w:r>
            <w:r w:rsidRPr="00C038EC">
              <w:rPr>
                <w:rFonts w:cs="Arial"/>
                <w:i/>
                <w:szCs w:val="20"/>
              </w:rPr>
              <w:lastRenderedPageBreak/>
              <w:t>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394117">
            <w:pPr>
              <w:rPr>
                <w:rFonts w:eastAsia="Batang"/>
                <w:i/>
                <w:szCs w:val="20"/>
              </w:rPr>
            </w:pPr>
            <w:r w:rsidRPr="00C038EC">
              <w:rPr>
                <w:rFonts w:eastAsia="Batang"/>
                <w:i/>
                <w:szCs w:val="20"/>
              </w:rPr>
              <w:lastRenderedPageBreak/>
              <w:t>1</w:t>
            </w:r>
          </w:p>
        </w:tc>
      </w:tr>
      <w:tr w:rsidR="007A3042" w:rsidRPr="00B75512" w14:paraId="488E6051" w14:textId="77777777" w:rsidTr="00394117">
        <w:tc>
          <w:tcPr>
            <w:tcW w:w="2474" w:type="dxa"/>
          </w:tcPr>
          <w:p w14:paraId="411EE845" w14:textId="77777777" w:rsidR="007A3042" w:rsidRPr="001A7570" w:rsidRDefault="007A3042" w:rsidP="00394117">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59C17BE7" w14:textId="77777777" w:rsidR="007A3042" w:rsidRPr="001A7570" w:rsidRDefault="007A3042" w:rsidP="00394117">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394117">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394117">
            <w:pPr>
              <w:rPr>
                <w:rFonts w:eastAsia="Batang"/>
                <w:szCs w:val="20"/>
              </w:rPr>
            </w:pPr>
            <w:r>
              <w:rPr>
                <w:rFonts w:eastAsia="Batang"/>
                <w:szCs w:val="20"/>
              </w:rPr>
              <w:t>1</w:t>
            </w:r>
          </w:p>
        </w:tc>
      </w:tr>
      <w:tr w:rsidR="007A3042" w:rsidRPr="00C038EC" w14:paraId="564DB926" w14:textId="77777777" w:rsidTr="00394117">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65DE15E" w14:textId="77777777" w:rsidTr="00394117">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394117">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4D6C6FAE" w14:textId="77777777" w:rsidTr="00394117">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45172514" w14:textId="77777777" w:rsidTr="00394117">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141F1640" w14:textId="77777777" w:rsidTr="00394117">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394117">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2606414A" w14:textId="77777777" w:rsidTr="00394117">
        <w:tc>
          <w:tcPr>
            <w:tcW w:w="2474" w:type="dxa"/>
          </w:tcPr>
          <w:p w14:paraId="07A54642"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394117">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394117">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394117">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394117">
            <w:pPr>
              <w:rPr>
                <w:rFonts w:eastAsia="Batang"/>
                <w:szCs w:val="20"/>
              </w:rPr>
            </w:pPr>
            <w:r>
              <w:rPr>
                <w:rFonts w:eastAsia="Batang"/>
                <w:szCs w:val="20"/>
              </w:rPr>
              <w:t>1</w:t>
            </w:r>
          </w:p>
        </w:tc>
      </w:tr>
      <w:tr w:rsidR="007A3042" w:rsidRPr="00C038EC" w14:paraId="7A4DF3A9" w14:textId="77777777" w:rsidTr="00394117">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394117">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592274" w14:textId="77777777" w:rsidTr="00394117">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394117">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394117">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582701AD" w14:textId="77777777" w:rsidTr="00394117">
        <w:tc>
          <w:tcPr>
            <w:tcW w:w="2474" w:type="dxa"/>
          </w:tcPr>
          <w:p w14:paraId="238B8280" w14:textId="77777777" w:rsidR="007A3042" w:rsidRPr="001A7570" w:rsidRDefault="007A3042" w:rsidP="00394117">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394117">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394117">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394117">
            <w:pPr>
              <w:rPr>
                <w:rFonts w:eastAsia="Batang"/>
                <w:szCs w:val="20"/>
              </w:rPr>
            </w:pPr>
            <w:r>
              <w:rPr>
                <w:rFonts w:eastAsia="Batang"/>
                <w:szCs w:val="20"/>
              </w:rPr>
              <w:t>0..1</w:t>
            </w:r>
          </w:p>
        </w:tc>
      </w:tr>
      <w:tr w:rsidR="007A3042" w:rsidRPr="00C038EC" w14:paraId="3E6A3664" w14:textId="77777777" w:rsidTr="00394117">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394117">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6132ACA5" w14:textId="77777777" w:rsidTr="00394117">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394117">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39411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27570C2C" w14:textId="77777777" w:rsidTr="00394117">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39A2CB99" w14:textId="77777777" w:rsidTr="00394117">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394117">
            <w:pPr>
              <w:rPr>
                <w:rFonts w:eastAsia="Batang"/>
                <w:i/>
                <w:szCs w:val="20"/>
              </w:rPr>
            </w:pPr>
            <w:r w:rsidRPr="00C038EC">
              <w:rPr>
                <w:rFonts w:eastAsia="Batang"/>
                <w:i/>
                <w:szCs w:val="20"/>
              </w:rPr>
              <w:t>0..1</w:t>
            </w:r>
          </w:p>
        </w:tc>
      </w:tr>
      <w:tr w:rsidR="007A3042" w:rsidRPr="00C038EC" w14:paraId="59121FA6" w14:textId="77777777" w:rsidTr="00394117">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394117">
            <w:pPr>
              <w:rPr>
                <w:rFonts w:eastAsia="Batang"/>
                <w:i/>
                <w:szCs w:val="20"/>
              </w:rPr>
            </w:pPr>
            <w:r w:rsidRPr="00C038EC">
              <w:rPr>
                <w:rFonts w:eastAsia="Batang"/>
                <w:i/>
                <w:szCs w:val="20"/>
              </w:rPr>
              <w:t>0..1</w:t>
            </w:r>
          </w:p>
        </w:tc>
      </w:tr>
      <w:tr w:rsidR="007A3042" w:rsidRPr="00B75512" w14:paraId="3EE8CBC8" w14:textId="77777777" w:rsidTr="00394117">
        <w:tc>
          <w:tcPr>
            <w:tcW w:w="2474" w:type="dxa"/>
          </w:tcPr>
          <w:p w14:paraId="275519B1" w14:textId="77777777" w:rsidR="007A3042" w:rsidRPr="001A7570" w:rsidRDefault="007A3042" w:rsidP="00394117">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394117">
            <w:pPr>
              <w:rPr>
                <w:rFonts w:eastAsia="Batang"/>
                <w:szCs w:val="20"/>
              </w:rPr>
            </w:pPr>
            <w:r w:rsidRPr="001A7570">
              <w:rPr>
                <w:rFonts w:eastAsia="Batang"/>
                <w:szCs w:val="20"/>
              </w:rPr>
              <w:t>PQType</w:t>
            </w:r>
          </w:p>
        </w:tc>
        <w:tc>
          <w:tcPr>
            <w:tcW w:w="2925" w:type="dxa"/>
          </w:tcPr>
          <w:p w14:paraId="2CDA3845" w14:textId="77777777" w:rsidR="007A3042" w:rsidRDefault="007A3042" w:rsidP="00394117">
            <w:pPr>
              <w:rPr>
                <w:rFonts w:eastAsia="Batang"/>
                <w:szCs w:val="20"/>
              </w:rPr>
            </w:pPr>
            <w:r>
              <w:rPr>
                <w:rFonts w:eastAsia="Batang"/>
                <w:szCs w:val="20"/>
              </w:rPr>
              <w:t>Fysikaliskt värde.</w:t>
            </w:r>
          </w:p>
          <w:p w14:paraId="4AAD7294" w14:textId="77777777" w:rsidR="007A3042" w:rsidRDefault="007A3042" w:rsidP="00394117">
            <w:pPr>
              <w:rPr>
                <w:rFonts w:eastAsia="Batang"/>
                <w:szCs w:val="20"/>
              </w:rPr>
            </w:pPr>
          </w:p>
          <w:p w14:paraId="7B11647D" w14:textId="77777777" w:rsidR="007A3042" w:rsidRPr="001A7570" w:rsidRDefault="007A3042" w:rsidP="00394117">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394117">
            <w:pPr>
              <w:rPr>
                <w:rFonts w:eastAsia="Batang"/>
                <w:szCs w:val="20"/>
              </w:rPr>
            </w:pPr>
            <w:r>
              <w:rPr>
                <w:rFonts w:eastAsia="Batang"/>
                <w:szCs w:val="20"/>
              </w:rPr>
              <w:lastRenderedPageBreak/>
              <w:t>1</w:t>
            </w:r>
          </w:p>
        </w:tc>
      </w:tr>
      <w:tr w:rsidR="007A3042" w:rsidRPr="00C038EC" w14:paraId="6D9C617B" w14:textId="77777777" w:rsidTr="00394117">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394117">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394117">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394117">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11E2AC42" w14:textId="77777777" w:rsidTr="00394117">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394117">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394117">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394117">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394117">
            <w:pPr>
              <w:rPr>
                <w:rFonts w:eastAsia="Batang"/>
                <w:i/>
                <w:szCs w:val="20"/>
              </w:rPr>
            </w:pPr>
            <w:r w:rsidRPr="00C038EC">
              <w:rPr>
                <w:rFonts w:eastAsia="Batang"/>
                <w:i/>
                <w:szCs w:val="20"/>
              </w:rPr>
              <w:t>1</w:t>
            </w:r>
          </w:p>
        </w:tc>
      </w:tr>
      <w:tr w:rsidR="007A3042" w:rsidRPr="00B3537C" w14:paraId="06066EBA" w14:textId="77777777" w:rsidTr="00394117">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394117">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394117">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394117">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394117">
            <w:pPr>
              <w:rPr>
                <w:rFonts w:eastAsia="Batang"/>
                <w:szCs w:val="20"/>
              </w:rPr>
            </w:pPr>
            <w:r w:rsidRPr="00B3537C">
              <w:rPr>
                <w:rFonts w:eastAsia="Batang"/>
                <w:szCs w:val="20"/>
              </w:rPr>
              <w:t>0..*</w:t>
            </w:r>
          </w:p>
        </w:tc>
      </w:tr>
      <w:tr w:rsidR="007A3042" w:rsidRPr="00A025F9" w14:paraId="2105E499" w14:textId="77777777" w:rsidTr="00394117">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394117">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1E38E9E3" w14:textId="77777777" w:rsidTr="00394117">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394117">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394117">
            <w:pPr>
              <w:rPr>
                <w:rFonts w:eastAsia="Batang"/>
                <w:i/>
                <w:szCs w:val="20"/>
              </w:rPr>
            </w:pPr>
            <w:r w:rsidRPr="00A025F9">
              <w:rPr>
                <w:rFonts w:eastAsia="Batang"/>
                <w:i/>
                <w:szCs w:val="20"/>
              </w:rPr>
              <w:t>1</w:t>
            </w:r>
          </w:p>
        </w:tc>
      </w:tr>
      <w:tr w:rsidR="007A3042" w:rsidRPr="00A025F9" w14:paraId="04A02207" w14:textId="77777777" w:rsidTr="00394117">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394117">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12C4E9D7" w14:textId="77777777" w:rsidTr="00394117">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394117">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394117">
            <w:pPr>
              <w:rPr>
                <w:rFonts w:eastAsia="Batang"/>
                <w:i/>
                <w:szCs w:val="20"/>
              </w:rPr>
            </w:pPr>
            <w:r w:rsidRPr="00A025F9">
              <w:rPr>
                <w:rFonts w:eastAsia="Batang"/>
                <w:i/>
                <w:szCs w:val="20"/>
              </w:rPr>
              <w:t>0..1</w:t>
            </w:r>
          </w:p>
        </w:tc>
      </w:tr>
      <w:tr w:rsidR="007A3042" w:rsidRPr="00A025F9" w14:paraId="32B81E3B" w14:textId="77777777" w:rsidTr="00394117">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394117">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394117">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394117">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394117">
            <w:pPr>
              <w:rPr>
                <w:rFonts w:eastAsia="Batang"/>
                <w:i/>
                <w:szCs w:val="20"/>
              </w:rPr>
            </w:pPr>
            <w:r w:rsidRPr="00A025F9">
              <w:rPr>
                <w:rFonts w:eastAsia="Batang"/>
                <w:i/>
                <w:szCs w:val="20"/>
              </w:rPr>
              <w:t>0..1</w:t>
            </w:r>
          </w:p>
        </w:tc>
      </w:tr>
      <w:tr w:rsidR="007A3042" w:rsidRPr="008345BA" w14:paraId="3CA19268" w14:textId="77777777" w:rsidTr="00394117">
        <w:tc>
          <w:tcPr>
            <w:tcW w:w="2474" w:type="dxa"/>
          </w:tcPr>
          <w:p w14:paraId="5C6C86F0" w14:textId="77777777" w:rsidR="007A3042" w:rsidRPr="00816C5C" w:rsidRDefault="007A3042" w:rsidP="00394117">
            <w:r w:rsidRPr="00816C5C">
              <w:t>measurementType.approvedForPatient</w:t>
            </w:r>
          </w:p>
        </w:tc>
        <w:tc>
          <w:tcPr>
            <w:tcW w:w="2506" w:type="dxa"/>
          </w:tcPr>
          <w:p w14:paraId="4A81864B" w14:textId="77777777" w:rsidR="007A3042" w:rsidRPr="008345BA" w:rsidRDefault="007A3042" w:rsidP="00394117">
            <w:r>
              <w:t>Boolean</w:t>
            </w:r>
          </w:p>
        </w:tc>
        <w:tc>
          <w:tcPr>
            <w:tcW w:w="2925" w:type="dxa"/>
          </w:tcPr>
          <w:p w14:paraId="6609D4AB" w14:textId="77777777" w:rsidR="007A3042" w:rsidRPr="008345BA" w:rsidRDefault="007A3042" w:rsidP="00394117">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394117">
            <w:r>
              <w:t>1</w:t>
            </w:r>
          </w:p>
        </w:tc>
      </w:tr>
      <w:tr w:rsidR="007A3042" w:rsidRPr="00864746" w14:paraId="4A5161F5" w14:textId="77777777" w:rsidTr="00394117">
        <w:tc>
          <w:tcPr>
            <w:tcW w:w="2474" w:type="dxa"/>
            <w:shd w:val="clear" w:color="auto" w:fill="D9D9D9" w:themeFill="background1" w:themeFillShade="D9"/>
          </w:tcPr>
          <w:p w14:paraId="1D7A6F35" w14:textId="77777777" w:rsidR="007A3042" w:rsidRPr="00C9666E" w:rsidRDefault="007A3042" w:rsidP="00394117">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394117">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394117">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394117">
            <w:pPr>
              <w:rPr>
                <w:rFonts w:eastAsia="Batang"/>
                <w:szCs w:val="20"/>
              </w:rPr>
            </w:pPr>
            <w:r w:rsidRPr="00864746">
              <w:rPr>
                <w:rFonts w:eastAsia="Batang"/>
                <w:szCs w:val="20"/>
              </w:rPr>
              <w:t>0..1</w:t>
            </w:r>
          </w:p>
        </w:tc>
      </w:tr>
      <w:tr w:rsidR="007A3042" w:rsidRPr="00D96D4F" w14:paraId="1A44C079" w14:textId="77777777" w:rsidTr="00394117">
        <w:tc>
          <w:tcPr>
            <w:tcW w:w="2474" w:type="dxa"/>
          </w:tcPr>
          <w:p w14:paraId="2F27D0FE" w14:textId="77777777" w:rsidR="007A3042" w:rsidRPr="00C9666E" w:rsidRDefault="007A3042" w:rsidP="00394117">
            <w:pPr>
              <w:rPr>
                <w:rFonts w:eastAsia="Batang"/>
                <w:szCs w:val="20"/>
              </w:rPr>
            </w:pPr>
            <w:r w:rsidRPr="00C9666E">
              <w:rPr>
                <w:rFonts w:eastAsia="Batang"/>
                <w:szCs w:val="20"/>
              </w:rPr>
              <w:t>../DeviceType.id</w:t>
            </w:r>
          </w:p>
        </w:tc>
        <w:tc>
          <w:tcPr>
            <w:tcW w:w="2506" w:type="dxa"/>
          </w:tcPr>
          <w:p w14:paraId="25897219" w14:textId="77777777" w:rsidR="007A3042" w:rsidRPr="00C9666E" w:rsidRDefault="007A3042" w:rsidP="00394117">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394117">
            <w:pPr>
              <w:rPr>
                <w:rFonts w:cs="Arial"/>
                <w:szCs w:val="20"/>
              </w:rPr>
            </w:pPr>
            <w:r>
              <w:rPr>
                <w:rFonts w:cs="Arial"/>
                <w:szCs w:val="20"/>
              </w:rPr>
              <w:t>GSIN nummer följt av kodnummer.</w:t>
            </w:r>
          </w:p>
        </w:tc>
        <w:tc>
          <w:tcPr>
            <w:tcW w:w="1617" w:type="dxa"/>
          </w:tcPr>
          <w:p w14:paraId="63219457" w14:textId="77777777" w:rsidR="007A3042" w:rsidRPr="00C9666E" w:rsidRDefault="007A3042" w:rsidP="00394117">
            <w:pPr>
              <w:rPr>
                <w:rFonts w:eastAsia="Batang"/>
                <w:szCs w:val="20"/>
              </w:rPr>
            </w:pPr>
            <w:r w:rsidRPr="00C9666E">
              <w:rPr>
                <w:rFonts w:eastAsia="Batang"/>
                <w:szCs w:val="20"/>
              </w:rPr>
              <w:t>0..1</w:t>
            </w:r>
          </w:p>
        </w:tc>
      </w:tr>
      <w:tr w:rsidR="007A3042" w:rsidRPr="00C038EC" w14:paraId="50C9FC4B" w14:textId="77777777" w:rsidTr="00394117">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394117">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394117">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394117">
            <w:pPr>
              <w:rPr>
                <w:rFonts w:eastAsia="Batang"/>
                <w:i/>
                <w:szCs w:val="20"/>
              </w:rPr>
            </w:pPr>
            <w:r w:rsidRPr="00C038EC">
              <w:rPr>
                <w:rFonts w:eastAsia="Batang"/>
                <w:i/>
                <w:szCs w:val="20"/>
              </w:rPr>
              <w:t>1</w:t>
            </w:r>
          </w:p>
        </w:tc>
      </w:tr>
      <w:tr w:rsidR="007A3042" w:rsidRPr="00C038EC" w14:paraId="38F8226E" w14:textId="77777777" w:rsidTr="00394117">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394117">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39411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394117">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394117">
            <w:pPr>
              <w:rPr>
                <w:rFonts w:eastAsia="Batang"/>
                <w:i/>
                <w:szCs w:val="20"/>
              </w:rPr>
            </w:pPr>
            <w:r w:rsidRPr="00C038EC">
              <w:rPr>
                <w:rFonts w:eastAsia="Batang"/>
                <w:i/>
                <w:szCs w:val="20"/>
              </w:rPr>
              <w:t>1</w:t>
            </w:r>
          </w:p>
        </w:tc>
      </w:tr>
      <w:tr w:rsidR="007A3042" w:rsidRPr="00D96D4F" w14:paraId="50E97A01" w14:textId="77777777" w:rsidTr="00394117">
        <w:tc>
          <w:tcPr>
            <w:tcW w:w="2474" w:type="dxa"/>
          </w:tcPr>
          <w:p w14:paraId="224D9534" w14:textId="77777777" w:rsidR="007A3042" w:rsidRPr="00B75512" w:rsidRDefault="007A3042" w:rsidP="00394117">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394117">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394117">
            <w:pPr>
              <w:rPr>
                <w:rFonts w:cs="Arial"/>
              </w:rPr>
            </w:pPr>
            <w:r w:rsidRPr="00091F1D">
              <w:rPr>
                <w:rFonts w:cs="Arial"/>
                <w:szCs w:val="20"/>
              </w:rPr>
              <w:t>Det kodade värdet anger vilken typ av apparat det gäller.</w:t>
            </w:r>
          </w:p>
          <w:p w14:paraId="222D9AA0" w14:textId="77777777" w:rsidR="007A3042" w:rsidRPr="00091F1D" w:rsidRDefault="007A3042" w:rsidP="00394117">
            <w:pPr>
              <w:rPr>
                <w:rFonts w:cs="Arial"/>
              </w:rPr>
            </w:pPr>
          </w:p>
        </w:tc>
        <w:tc>
          <w:tcPr>
            <w:tcW w:w="1617" w:type="dxa"/>
          </w:tcPr>
          <w:p w14:paraId="4A91A811" w14:textId="77777777" w:rsidR="007A3042" w:rsidRPr="00D96D4F" w:rsidRDefault="007A3042" w:rsidP="00394117">
            <w:pPr>
              <w:rPr>
                <w:rFonts w:eastAsia="Batang"/>
                <w:szCs w:val="20"/>
                <w:lang w:val="en-US"/>
              </w:rPr>
            </w:pPr>
            <w:r>
              <w:rPr>
                <w:rFonts w:eastAsia="Batang"/>
                <w:szCs w:val="20"/>
                <w:lang w:val="en-US"/>
              </w:rPr>
              <w:t>0..1</w:t>
            </w:r>
          </w:p>
        </w:tc>
      </w:tr>
      <w:tr w:rsidR="007A3042" w:rsidRPr="00C038EC" w14:paraId="3CE38FBD" w14:textId="77777777" w:rsidTr="00394117">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39411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394117">
            <w:pPr>
              <w:rPr>
                <w:rFonts w:eastAsia="Batang"/>
                <w:i/>
                <w:szCs w:val="20"/>
                <w:lang w:val="en-US"/>
              </w:rPr>
            </w:pPr>
            <w:r w:rsidRPr="00C038EC">
              <w:rPr>
                <w:rFonts w:eastAsia="Batang"/>
                <w:i/>
                <w:szCs w:val="20"/>
                <w:lang w:val="en-US"/>
              </w:rPr>
              <w:t>1</w:t>
            </w:r>
          </w:p>
        </w:tc>
      </w:tr>
      <w:tr w:rsidR="007A3042" w:rsidRPr="00C038EC" w14:paraId="50001392" w14:textId="77777777" w:rsidTr="00394117">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394117">
            <w:pPr>
              <w:rPr>
                <w:rFonts w:eastAsia="Batang"/>
                <w:i/>
                <w:szCs w:val="20"/>
              </w:rPr>
            </w:pPr>
            <w:r w:rsidRPr="007C05D8">
              <w:rPr>
                <w:rFonts w:eastAsia="Batang"/>
                <w:i/>
                <w:szCs w:val="20"/>
              </w:rPr>
              <w:lastRenderedPageBreak/>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39411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39411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394117">
            <w:pPr>
              <w:rPr>
                <w:rFonts w:eastAsia="Batang"/>
                <w:i/>
                <w:szCs w:val="20"/>
                <w:lang w:val="en-US"/>
              </w:rPr>
            </w:pPr>
            <w:r w:rsidRPr="007C05D8">
              <w:rPr>
                <w:rFonts w:eastAsia="Batang"/>
                <w:i/>
                <w:szCs w:val="20"/>
                <w:lang w:val="en-US"/>
              </w:rPr>
              <w:t>1</w:t>
            </w:r>
          </w:p>
        </w:tc>
      </w:tr>
      <w:tr w:rsidR="007A3042" w:rsidRPr="00C038EC" w14:paraId="703E337A" w14:textId="77777777" w:rsidTr="00394117">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39411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D7FE847" w14:textId="77777777" w:rsidTr="00394117">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39411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394117">
            <w:pPr>
              <w:rPr>
                <w:rFonts w:eastAsia="Batang"/>
                <w:i/>
                <w:szCs w:val="20"/>
                <w:lang w:val="en-US"/>
              </w:rPr>
            </w:pPr>
            <w:r w:rsidRPr="00C038EC">
              <w:rPr>
                <w:rFonts w:eastAsia="Batang"/>
                <w:i/>
                <w:szCs w:val="20"/>
                <w:lang w:val="en-US"/>
              </w:rPr>
              <w:t>0..1</w:t>
            </w:r>
          </w:p>
        </w:tc>
      </w:tr>
      <w:tr w:rsidR="007A3042" w:rsidRPr="00C038EC" w14:paraId="0490F889" w14:textId="77777777" w:rsidTr="00394117">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394117">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39411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39411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394117">
            <w:pPr>
              <w:rPr>
                <w:rFonts w:eastAsia="Batang"/>
                <w:i/>
                <w:szCs w:val="20"/>
              </w:rPr>
            </w:pPr>
            <w:r w:rsidRPr="009B5733">
              <w:rPr>
                <w:rFonts w:eastAsia="Batang"/>
                <w:i/>
                <w:szCs w:val="20"/>
              </w:rPr>
              <w:t>0..1</w:t>
            </w:r>
          </w:p>
        </w:tc>
      </w:tr>
      <w:tr w:rsidR="007A3042" w:rsidRPr="00D96D4F" w14:paraId="4ED1922A" w14:textId="77777777" w:rsidTr="00394117">
        <w:tc>
          <w:tcPr>
            <w:tcW w:w="2474" w:type="dxa"/>
          </w:tcPr>
          <w:p w14:paraId="489B5784" w14:textId="77777777" w:rsidR="007A3042" w:rsidRPr="009B5733" w:rsidRDefault="007A3042" w:rsidP="00394117">
            <w:pPr>
              <w:rPr>
                <w:rFonts w:eastAsia="Batang"/>
                <w:szCs w:val="20"/>
              </w:rPr>
            </w:pPr>
            <w:r w:rsidRPr="009B5733">
              <w:rPr>
                <w:rFonts w:eastAsia="Batang"/>
                <w:szCs w:val="20"/>
              </w:rPr>
              <w:t>../DeviceType.manufacturereModelName</w:t>
            </w:r>
          </w:p>
        </w:tc>
        <w:tc>
          <w:tcPr>
            <w:tcW w:w="2506" w:type="dxa"/>
          </w:tcPr>
          <w:p w14:paraId="0A794231" w14:textId="77777777" w:rsidR="007A3042" w:rsidRPr="009B5733" w:rsidRDefault="007A3042" w:rsidP="00394117">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394117">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394117">
            <w:pPr>
              <w:rPr>
                <w:rFonts w:eastAsia="Batang"/>
                <w:szCs w:val="20"/>
              </w:rPr>
            </w:pPr>
            <w:r w:rsidRPr="009B5733">
              <w:rPr>
                <w:rFonts w:eastAsia="Batang"/>
                <w:szCs w:val="20"/>
              </w:rPr>
              <w:t>0..1</w:t>
            </w:r>
          </w:p>
        </w:tc>
      </w:tr>
      <w:tr w:rsidR="007A3042" w:rsidRPr="00864746" w14:paraId="6148E989" w14:textId="77777777" w:rsidTr="00394117">
        <w:tc>
          <w:tcPr>
            <w:tcW w:w="2474" w:type="dxa"/>
            <w:shd w:val="clear" w:color="auto" w:fill="D9D9D9" w:themeFill="background1" w:themeFillShade="D9"/>
          </w:tcPr>
          <w:p w14:paraId="58E12FFF" w14:textId="77777777" w:rsidR="007A3042" w:rsidRPr="009B5733" w:rsidRDefault="007A3042" w:rsidP="00394117">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394117">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394117">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394117">
            <w:pPr>
              <w:rPr>
                <w:rFonts w:eastAsia="Batang"/>
                <w:szCs w:val="20"/>
              </w:rPr>
            </w:pPr>
            <w:r w:rsidRPr="00864746">
              <w:rPr>
                <w:rFonts w:eastAsia="Batang"/>
                <w:szCs w:val="20"/>
              </w:rPr>
              <w:t>0..1</w:t>
            </w:r>
          </w:p>
        </w:tc>
      </w:tr>
      <w:tr w:rsidR="007A3042" w:rsidRPr="008345BA" w14:paraId="6029C196" w14:textId="77777777" w:rsidTr="00394117">
        <w:tc>
          <w:tcPr>
            <w:tcW w:w="2474" w:type="dxa"/>
          </w:tcPr>
          <w:p w14:paraId="45340E07" w14:textId="77777777" w:rsidR="007A3042" w:rsidRPr="00894EEA" w:rsidRDefault="007A3042" w:rsidP="00394117">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394117">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394117">
            <w:pPr>
              <w:rPr>
                <w:rFonts w:eastAsia="Batang"/>
                <w:szCs w:val="20"/>
              </w:rPr>
            </w:pPr>
            <w:r w:rsidRPr="00894EEA">
              <w:rPr>
                <w:rFonts w:eastAsia="Batang"/>
                <w:szCs w:val="20"/>
              </w:rPr>
              <w:t>0..1</w:t>
            </w:r>
          </w:p>
        </w:tc>
      </w:tr>
      <w:tr w:rsidR="007A3042" w:rsidRPr="0087117C" w14:paraId="3ABB8081" w14:textId="77777777" w:rsidTr="00394117">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394117">
            <w:pPr>
              <w:rPr>
                <w:rFonts w:cs="Arial"/>
                <w:i/>
                <w:szCs w:val="20"/>
              </w:rPr>
            </w:pPr>
            <w:r w:rsidRPr="0087117C">
              <w:rPr>
                <w:rFonts w:cs="Arial"/>
                <w:i/>
                <w:szCs w:val="20"/>
              </w:rPr>
              <w:t>Root blir då</w:t>
            </w:r>
          </w:p>
          <w:p w14:paraId="757F6A84" w14:textId="77777777" w:rsidR="007A3042" w:rsidRPr="0087117C"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394117">
            <w:pPr>
              <w:rPr>
                <w:rFonts w:eastAsia="Batang"/>
                <w:i/>
                <w:szCs w:val="20"/>
              </w:rPr>
            </w:pPr>
            <w:r w:rsidRPr="0087117C">
              <w:rPr>
                <w:rFonts w:eastAsia="Batang"/>
                <w:i/>
                <w:szCs w:val="20"/>
              </w:rPr>
              <w:t>1</w:t>
            </w:r>
          </w:p>
        </w:tc>
      </w:tr>
      <w:tr w:rsidR="007A3042" w:rsidRPr="0087117C" w14:paraId="2C147812" w14:textId="77777777" w:rsidTr="00394117">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394117">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394117">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39411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394117">
            <w:pPr>
              <w:rPr>
                <w:rFonts w:eastAsia="Batang"/>
                <w:i/>
                <w:szCs w:val="20"/>
              </w:rPr>
            </w:pPr>
            <w:r w:rsidRPr="0087117C">
              <w:rPr>
                <w:rFonts w:eastAsia="Batang"/>
                <w:i/>
                <w:szCs w:val="20"/>
              </w:rPr>
              <w:t>1</w:t>
            </w:r>
          </w:p>
        </w:tc>
      </w:tr>
      <w:tr w:rsidR="007A3042" w:rsidRPr="00D96D4F" w14:paraId="7B83C982" w14:textId="77777777" w:rsidTr="00394117">
        <w:tc>
          <w:tcPr>
            <w:tcW w:w="2474" w:type="dxa"/>
          </w:tcPr>
          <w:p w14:paraId="284F0D4D" w14:textId="77777777" w:rsidR="007A3042" w:rsidRPr="00B75512" w:rsidRDefault="007A3042" w:rsidP="00394117">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394117">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394117">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394117">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394117">
            <w:pPr>
              <w:rPr>
                <w:rFonts w:eastAsia="Batang"/>
                <w:szCs w:val="20"/>
                <w:lang w:val="en-US"/>
              </w:rPr>
            </w:pPr>
            <w:r>
              <w:rPr>
                <w:rFonts w:eastAsia="Batang"/>
                <w:szCs w:val="20"/>
                <w:lang w:val="en-US"/>
              </w:rPr>
              <w:t>1</w:t>
            </w:r>
          </w:p>
        </w:tc>
      </w:tr>
      <w:tr w:rsidR="007A3042" w:rsidRPr="008345BA" w14:paraId="1D1A8123" w14:textId="77777777" w:rsidTr="00394117">
        <w:tc>
          <w:tcPr>
            <w:tcW w:w="2474" w:type="dxa"/>
          </w:tcPr>
          <w:p w14:paraId="09D6865A" w14:textId="77777777" w:rsidR="007A3042" w:rsidRPr="008345BA" w:rsidRDefault="007A3042" w:rsidP="00394117">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394117">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394117">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C74AA6" w14:paraId="3DEB59D1" w14:textId="77777777" w:rsidTr="00394117">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394117">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394117">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394117">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394117">
            <w:pPr>
              <w:rPr>
                <w:rFonts w:eastAsia="Batang"/>
                <w:i/>
                <w:szCs w:val="20"/>
              </w:rPr>
            </w:pPr>
            <w:r w:rsidRPr="0058291B">
              <w:rPr>
                <w:rFonts w:eastAsia="Batang"/>
                <w:i/>
                <w:szCs w:val="20"/>
              </w:rPr>
              <w:t>0..1</w:t>
            </w:r>
          </w:p>
        </w:tc>
      </w:tr>
      <w:tr w:rsidR="007A3042" w:rsidRPr="00C74AA6" w14:paraId="0CDE4200" w14:textId="77777777" w:rsidTr="00394117">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394117">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394117">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394117">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394117">
            <w:pPr>
              <w:rPr>
                <w:rFonts w:eastAsia="Batang"/>
                <w:i/>
                <w:szCs w:val="20"/>
              </w:rPr>
            </w:pPr>
            <w:r w:rsidRPr="0058291B">
              <w:rPr>
                <w:rFonts w:eastAsia="Batang"/>
                <w:i/>
                <w:szCs w:val="20"/>
              </w:rPr>
              <w:t>1</w:t>
            </w:r>
          </w:p>
        </w:tc>
      </w:tr>
      <w:tr w:rsidR="007A3042" w:rsidRPr="00C74AA6" w14:paraId="21BFF02E" w14:textId="77777777" w:rsidTr="00394117">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394117">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77777777" w:rsidR="007A3042" w:rsidRDefault="007A3042" w:rsidP="00394117">
            <w:pPr>
              <w:rPr>
                <w:rFonts w:cs="Arial"/>
                <w:i/>
                <w:szCs w:val="20"/>
              </w:rPr>
            </w:pPr>
            <w:r w:rsidRPr="00C74AA6">
              <w:rPr>
                <w:rFonts w:cs="Arial"/>
                <w:i/>
                <w:szCs w:val="20"/>
              </w:rPr>
              <w:t>Kodsystem för angiven kod fö</w:t>
            </w:r>
            <w:r>
              <w:rPr>
                <w:rFonts w:cs="Arial"/>
                <w:i/>
                <w:szCs w:val="20"/>
              </w:rPr>
              <w:t>r adresstyp. Ska vara följande:</w:t>
            </w:r>
          </w:p>
          <w:p w14:paraId="69DA9437" w14:textId="77777777" w:rsidR="007A3042" w:rsidRDefault="007A3042" w:rsidP="00394117">
            <w:pPr>
              <w:rPr>
                <w:rFonts w:cs="Arial"/>
                <w:i/>
                <w:szCs w:val="20"/>
              </w:rPr>
            </w:pPr>
          </w:p>
          <w:p w14:paraId="0174F899" w14:textId="77777777" w:rsidR="007A3042" w:rsidRPr="003A2BE3" w:rsidRDefault="007A3042" w:rsidP="00394117">
            <w:pPr>
              <w:rPr>
                <w:rFonts w:cs="Arial"/>
                <w:i/>
                <w:szCs w:val="20"/>
              </w:rPr>
            </w:pPr>
            <w:r w:rsidRPr="003A2BE3">
              <w:rPr>
                <w:rFonts w:cs="Arial"/>
                <w:i/>
                <w:szCs w:val="20"/>
              </w:rPr>
              <w:t>KV Healthcare Service Location (HL7) med OID</w:t>
            </w:r>
          </w:p>
          <w:p w14:paraId="7F71A74C" w14:textId="77777777" w:rsidR="007A3042" w:rsidRPr="00235F93" w:rsidRDefault="007A3042" w:rsidP="00394117">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394117">
            <w:pPr>
              <w:rPr>
                <w:rFonts w:eastAsia="Batang"/>
                <w:i/>
                <w:szCs w:val="20"/>
                <w:lang w:val="en-US"/>
              </w:rPr>
            </w:pPr>
            <w:r w:rsidRPr="00C74AA6">
              <w:rPr>
                <w:rFonts w:eastAsia="Batang"/>
                <w:i/>
                <w:szCs w:val="20"/>
                <w:lang w:val="en-US"/>
              </w:rPr>
              <w:t>1</w:t>
            </w:r>
          </w:p>
        </w:tc>
      </w:tr>
      <w:tr w:rsidR="007A3042" w:rsidRPr="00C74AA6" w14:paraId="2D47686F" w14:textId="77777777" w:rsidTr="00394117">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394117">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394117">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394117">
            <w:pPr>
              <w:rPr>
                <w:rFonts w:eastAsia="Batang"/>
                <w:i/>
                <w:szCs w:val="20"/>
                <w:lang w:val="en-US"/>
              </w:rPr>
            </w:pPr>
            <w:r w:rsidRPr="00C74AA6">
              <w:rPr>
                <w:rFonts w:eastAsia="Batang"/>
                <w:i/>
                <w:szCs w:val="20"/>
                <w:lang w:val="en-US"/>
              </w:rPr>
              <w:t>0..1</w:t>
            </w:r>
          </w:p>
        </w:tc>
      </w:tr>
      <w:tr w:rsidR="007A3042" w:rsidRPr="00C74AA6" w14:paraId="3D287DC2" w14:textId="77777777" w:rsidTr="00394117">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394117">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394117">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394117">
            <w:pPr>
              <w:rPr>
                <w:rFonts w:cs="Arial"/>
                <w:i/>
                <w:szCs w:val="20"/>
              </w:rPr>
            </w:pPr>
            <w:r w:rsidRPr="00C74AA6">
              <w:rPr>
                <w:rFonts w:cs="Arial"/>
                <w:i/>
                <w:szCs w:val="20"/>
              </w:rPr>
              <w:t xml:space="preserve">Versionsnummer för använt </w:t>
            </w:r>
            <w:r w:rsidRPr="00C74AA6">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394117">
            <w:pPr>
              <w:rPr>
                <w:rFonts w:eastAsia="Batang"/>
                <w:i/>
                <w:szCs w:val="20"/>
                <w:lang w:val="en-US"/>
              </w:rPr>
            </w:pPr>
            <w:r w:rsidRPr="00C74AA6">
              <w:rPr>
                <w:rFonts w:eastAsia="Batang"/>
                <w:i/>
                <w:szCs w:val="20"/>
                <w:lang w:val="en-US"/>
              </w:rPr>
              <w:lastRenderedPageBreak/>
              <w:t>0..1</w:t>
            </w:r>
          </w:p>
        </w:tc>
      </w:tr>
      <w:tr w:rsidR="007A3042" w:rsidRPr="00C74AA6" w14:paraId="1A34AD3C" w14:textId="77777777" w:rsidTr="00394117">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394117">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394117">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394117">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394117">
            <w:pPr>
              <w:rPr>
                <w:rFonts w:eastAsia="Batang"/>
                <w:i/>
                <w:szCs w:val="20"/>
              </w:rPr>
            </w:pPr>
            <w:r w:rsidRPr="009B5733">
              <w:rPr>
                <w:rFonts w:eastAsia="Batang"/>
                <w:i/>
                <w:szCs w:val="20"/>
              </w:rPr>
              <w:t>0..1</w:t>
            </w:r>
          </w:p>
        </w:tc>
      </w:tr>
      <w:tr w:rsidR="007A3042" w:rsidRPr="00964D8F" w14:paraId="4957BAC2" w14:textId="77777777" w:rsidTr="00394117">
        <w:tc>
          <w:tcPr>
            <w:tcW w:w="2474" w:type="dxa"/>
          </w:tcPr>
          <w:p w14:paraId="71E6A16C" w14:textId="77777777" w:rsidR="007A3042" w:rsidRPr="009B5733" w:rsidRDefault="007A3042" w:rsidP="00394117">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394117">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394117">
            <w:pPr>
              <w:rPr>
                <w:rFonts w:cs="Arial"/>
                <w:i/>
                <w:szCs w:val="20"/>
              </w:rPr>
            </w:pPr>
            <w:r>
              <w:rPr>
                <w:rFonts w:cs="Arial"/>
                <w:i/>
              </w:rPr>
              <w:t>Själva adressen anges.</w:t>
            </w:r>
          </w:p>
        </w:tc>
        <w:tc>
          <w:tcPr>
            <w:tcW w:w="1617" w:type="dxa"/>
          </w:tcPr>
          <w:p w14:paraId="66864D7E" w14:textId="77777777" w:rsidR="007A3042" w:rsidRPr="009B5733" w:rsidRDefault="007A3042" w:rsidP="00394117">
            <w:pPr>
              <w:rPr>
                <w:rFonts w:eastAsia="Batang"/>
                <w:i/>
                <w:szCs w:val="20"/>
              </w:rPr>
            </w:pPr>
            <w:r w:rsidRPr="009B5733">
              <w:rPr>
                <w:rFonts w:eastAsia="Batang"/>
                <w:i/>
                <w:szCs w:val="20"/>
              </w:rPr>
              <w:t>1..*</w:t>
            </w:r>
          </w:p>
        </w:tc>
      </w:tr>
      <w:tr w:rsidR="007A3042" w:rsidRPr="00964D8F" w14:paraId="7CA8E4AD" w14:textId="77777777" w:rsidTr="00394117">
        <w:tc>
          <w:tcPr>
            <w:tcW w:w="2474" w:type="dxa"/>
          </w:tcPr>
          <w:p w14:paraId="45A4721A" w14:textId="77777777" w:rsidR="007A3042" w:rsidRPr="00C74AA6" w:rsidRDefault="007A3042" w:rsidP="00394117">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394117">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394117">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394117">
            <w:pPr>
              <w:rPr>
                <w:rFonts w:eastAsia="Batang"/>
                <w:i/>
                <w:szCs w:val="20"/>
                <w:lang w:val="en-US"/>
              </w:rPr>
            </w:pPr>
            <w:r>
              <w:rPr>
                <w:rFonts w:eastAsia="Batang"/>
                <w:i/>
                <w:szCs w:val="20"/>
                <w:lang w:val="en-US"/>
              </w:rPr>
              <w:t>1</w:t>
            </w:r>
          </w:p>
        </w:tc>
      </w:tr>
      <w:tr w:rsidR="007A3042" w:rsidRPr="00964D8F" w14:paraId="650CB070" w14:textId="77777777" w:rsidTr="00394117">
        <w:tc>
          <w:tcPr>
            <w:tcW w:w="2474" w:type="dxa"/>
          </w:tcPr>
          <w:p w14:paraId="7659C83D" w14:textId="77777777" w:rsidR="007A3042" w:rsidRPr="00964D8F" w:rsidRDefault="007A3042" w:rsidP="00394117">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394117">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394117">
            <w:pPr>
              <w:rPr>
                <w:rFonts w:eastAsia="Batang"/>
                <w:i/>
                <w:szCs w:val="20"/>
                <w:lang w:val="en-GB"/>
              </w:rPr>
            </w:pPr>
          </w:p>
        </w:tc>
        <w:tc>
          <w:tcPr>
            <w:tcW w:w="2925" w:type="dxa"/>
          </w:tcPr>
          <w:p w14:paraId="295E862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394117">
            <w:pPr>
              <w:rPr>
                <w:rFonts w:cs="Arial"/>
                <w:i/>
                <w:color w:val="000000"/>
                <w:szCs w:val="20"/>
                <w:lang w:eastAsia="sv-SE"/>
              </w:rPr>
            </w:pPr>
          </w:p>
          <w:p w14:paraId="7A9BE284" w14:textId="77777777" w:rsidR="007A3042" w:rsidRPr="00DF0641" w:rsidRDefault="007A3042" w:rsidP="00394117">
            <w:pPr>
              <w:rPr>
                <w:rFonts w:cs="Arial"/>
                <w:i/>
                <w:szCs w:val="20"/>
              </w:rPr>
            </w:pPr>
            <w:r w:rsidRPr="00DF0641">
              <w:rPr>
                <w:rFonts w:cs="Arial"/>
                <w:i/>
                <w:szCs w:val="20"/>
              </w:rPr>
              <w:t>AL = Adressrad (används för leveransadress, tilläggsinfo eller en gatuadress men ej leveransadress och gatuadress tillsammans)</w:t>
            </w:r>
          </w:p>
          <w:p w14:paraId="494DEBD2" w14:textId="77777777" w:rsidR="007A3042" w:rsidRPr="00DF0641" w:rsidRDefault="007A3042" w:rsidP="00394117">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394117">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394117">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394117">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394117">
            <w:pPr>
              <w:rPr>
                <w:rFonts w:cs="Arial"/>
                <w:i/>
                <w:szCs w:val="20"/>
              </w:rPr>
            </w:pPr>
            <w:r w:rsidRPr="00DF0641">
              <w:rPr>
                <w:rFonts w:cs="Arial"/>
                <w:i/>
                <w:szCs w:val="20"/>
              </w:rPr>
              <w:t>DINSTA = Leveransområde (oftast en ort där leveransadressen skiljer sig från kommunorten)</w:t>
            </w:r>
          </w:p>
          <w:p w14:paraId="47464AD6" w14:textId="77777777" w:rsidR="007A3042" w:rsidRPr="00DF0641" w:rsidRDefault="007A3042" w:rsidP="00394117">
            <w:pPr>
              <w:rPr>
                <w:rFonts w:cs="Arial"/>
                <w:i/>
                <w:szCs w:val="20"/>
              </w:rPr>
            </w:pPr>
            <w:r w:rsidRPr="00DF0641">
              <w:rPr>
                <w:rFonts w:cs="Arial"/>
                <w:i/>
                <w:szCs w:val="20"/>
              </w:rPr>
              <w:t xml:space="preserve">DINSTQ = Leveransadressbenämning </w:t>
            </w:r>
            <w:r w:rsidRPr="00DF0641">
              <w:rPr>
                <w:rFonts w:cs="Arial"/>
                <w:i/>
                <w:szCs w:val="20"/>
              </w:rPr>
              <w:lastRenderedPageBreak/>
              <w:t>(t.ex. hisshall "B", "östra" receptionen)</w:t>
            </w:r>
          </w:p>
          <w:p w14:paraId="6EB1DBF7" w14:textId="77777777" w:rsidR="007A3042" w:rsidRPr="00DF0641" w:rsidRDefault="007A3042" w:rsidP="00394117">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394117">
            <w:pPr>
              <w:rPr>
                <w:rFonts w:cs="Arial"/>
                <w:i/>
                <w:szCs w:val="20"/>
              </w:rPr>
            </w:pPr>
            <w:r w:rsidRPr="00DF0641">
              <w:rPr>
                <w:rFonts w:cs="Arial"/>
                <w:i/>
                <w:szCs w:val="20"/>
              </w:rPr>
              <w:t>DMOD = Leveranssätt (t.ex. "postutdelning", "postbox")</w:t>
            </w:r>
          </w:p>
          <w:p w14:paraId="04306306" w14:textId="77777777" w:rsidR="007A3042" w:rsidRPr="00DF0641" w:rsidRDefault="007A3042" w:rsidP="00394117">
            <w:pPr>
              <w:rPr>
                <w:rFonts w:cs="Arial"/>
                <w:i/>
                <w:szCs w:val="20"/>
              </w:rPr>
            </w:pPr>
            <w:r w:rsidRPr="00DF0641">
              <w:rPr>
                <w:rFonts w:cs="Arial"/>
                <w:i/>
                <w:szCs w:val="20"/>
              </w:rPr>
              <w:t>DMODID = Leveranssättbenämning (t.ex. postbox "2683")</w:t>
            </w:r>
          </w:p>
          <w:p w14:paraId="4F538E2F" w14:textId="77777777" w:rsidR="007A3042" w:rsidRPr="00DF0641" w:rsidRDefault="007A3042" w:rsidP="00394117">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394117">
            <w:pPr>
              <w:rPr>
                <w:rFonts w:cs="Arial"/>
                <w:i/>
                <w:szCs w:val="20"/>
              </w:rPr>
            </w:pPr>
            <w:r w:rsidRPr="00DF0641">
              <w:rPr>
                <w:rFonts w:cs="Arial"/>
                <w:i/>
                <w:szCs w:val="20"/>
              </w:rPr>
              <w:t>BNR = Byggnads- eller fastighetsnummer (används ej som gatunummer)</w:t>
            </w:r>
          </w:p>
          <w:p w14:paraId="4E818263" w14:textId="77777777" w:rsidR="007A3042" w:rsidRPr="00DF0641" w:rsidRDefault="007A3042" w:rsidP="00394117">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394117">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394117">
            <w:pPr>
              <w:rPr>
                <w:rFonts w:cs="Arial"/>
                <w:i/>
                <w:szCs w:val="20"/>
              </w:rPr>
            </w:pPr>
            <w:r w:rsidRPr="00DF0641">
              <w:rPr>
                <w:rFonts w:cs="Arial"/>
                <w:i/>
                <w:szCs w:val="20"/>
              </w:rPr>
              <w:t>STR = Gatunamn (namnet samt typen av gatan)</w:t>
            </w:r>
          </w:p>
          <w:p w14:paraId="50F5A09F" w14:textId="77777777" w:rsidR="007A3042" w:rsidRPr="00DF0641" w:rsidRDefault="007A3042" w:rsidP="00394117">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394117">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394117">
            <w:pPr>
              <w:rPr>
                <w:rFonts w:cs="Arial"/>
                <w:i/>
                <w:szCs w:val="20"/>
              </w:rPr>
            </w:pPr>
            <w:r w:rsidRPr="00DF0641">
              <w:rPr>
                <w:rFonts w:cs="Arial"/>
                <w:i/>
                <w:szCs w:val="20"/>
              </w:rPr>
              <w:t>DIR = Riktning (t.ex. N, S, W, E)</w:t>
            </w:r>
          </w:p>
          <w:p w14:paraId="5214DED4" w14:textId="77777777" w:rsidR="007A3042" w:rsidRPr="00DF0641" w:rsidRDefault="007A3042" w:rsidP="00394117">
            <w:pPr>
              <w:rPr>
                <w:rFonts w:cs="Arial"/>
                <w:i/>
                <w:szCs w:val="20"/>
              </w:rPr>
            </w:pPr>
            <w:r w:rsidRPr="00DF0641">
              <w:rPr>
                <w:rFonts w:cs="Arial"/>
                <w:i/>
                <w:szCs w:val="20"/>
              </w:rPr>
              <w:t>INT = Korsning (anger att en korsning är anknuten berörd adress)</w:t>
            </w:r>
          </w:p>
          <w:p w14:paraId="05B53AE5" w14:textId="77777777" w:rsidR="007A3042" w:rsidRPr="00DF0641" w:rsidRDefault="007A3042" w:rsidP="00394117">
            <w:pPr>
              <w:rPr>
                <w:rFonts w:cs="Arial"/>
                <w:i/>
                <w:szCs w:val="20"/>
                <w:lang w:val="en-US"/>
              </w:rPr>
            </w:pPr>
            <w:r w:rsidRPr="00DF0641">
              <w:rPr>
                <w:rFonts w:cs="Arial"/>
                <w:i/>
                <w:szCs w:val="20"/>
                <w:lang w:val="en-US"/>
              </w:rPr>
              <w:t>CAR = C/O (care of) adress</w:t>
            </w:r>
          </w:p>
          <w:p w14:paraId="14A1086F" w14:textId="77777777" w:rsidR="007A3042" w:rsidRPr="00DF0641" w:rsidRDefault="007A3042" w:rsidP="00394117">
            <w:pPr>
              <w:rPr>
                <w:rFonts w:cs="Arial"/>
                <w:i/>
                <w:szCs w:val="20"/>
              </w:rPr>
            </w:pPr>
            <w:r w:rsidRPr="00DF0641">
              <w:rPr>
                <w:rFonts w:cs="Arial"/>
                <w:i/>
                <w:szCs w:val="20"/>
              </w:rPr>
              <w:t xml:space="preserve">CEN = Områdes- kvartersbenämning </w:t>
            </w:r>
            <w:r w:rsidRPr="00DF0641">
              <w:rPr>
                <w:rFonts w:cs="Arial"/>
                <w:i/>
                <w:szCs w:val="20"/>
              </w:rPr>
              <w:lastRenderedPageBreak/>
              <w:t>(definierar område eller kvarter som berörd adress ligger i, t.ex. SoFo)</w:t>
            </w:r>
          </w:p>
          <w:p w14:paraId="00CD485E" w14:textId="77777777" w:rsidR="007A3042" w:rsidRPr="00DF0641" w:rsidRDefault="007A3042" w:rsidP="00394117">
            <w:pPr>
              <w:rPr>
                <w:rFonts w:cs="Arial"/>
                <w:i/>
                <w:szCs w:val="20"/>
              </w:rPr>
            </w:pPr>
            <w:r w:rsidRPr="00DF0641">
              <w:rPr>
                <w:rFonts w:cs="Arial"/>
                <w:i/>
                <w:szCs w:val="20"/>
              </w:rPr>
              <w:t>CNT = Land</w:t>
            </w:r>
          </w:p>
          <w:p w14:paraId="5E5E00E8" w14:textId="77777777" w:rsidR="007A3042" w:rsidRPr="00DF0641" w:rsidRDefault="007A3042" w:rsidP="00394117">
            <w:pPr>
              <w:rPr>
                <w:rFonts w:cs="Arial"/>
                <w:i/>
                <w:szCs w:val="20"/>
              </w:rPr>
            </w:pPr>
            <w:r w:rsidRPr="00DF0641">
              <w:rPr>
                <w:rFonts w:cs="Arial"/>
                <w:i/>
                <w:szCs w:val="20"/>
              </w:rPr>
              <w:t>CPA = Län</w:t>
            </w:r>
          </w:p>
          <w:p w14:paraId="5755BE6A" w14:textId="77777777" w:rsidR="007A3042" w:rsidRPr="00DF0641" w:rsidRDefault="007A3042" w:rsidP="00394117">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394117">
            <w:pPr>
              <w:rPr>
                <w:rFonts w:cs="Arial"/>
                <w:i/>
                <w:szCs w:val="20"/>
              </w:rPr>
            </w:pPr>
            <w:r w:rsidRPr="00DF0641">
              <w:rPr>
                <w:rFonts w:cs="Arial"/>
                <w:i/>
                <w:szCs w:val="20"/>
              </w:rPr>
              <w:t>CTY = Postort</w:t>
            </w:r>
          </w:p>
          <w:p w14:paraId="5C2FA94D" w14:textId="77777777" w:rsidR="007A3042" w:rsidRPr="00DF0641" w:rsidRDefault="007A3042" w:rsidP="00394117">
            <w:pPr>
              <w:rPr>
                <w:rFonts w:cs="Arial"/>
                <w:i/>
                <w:szCs w:val="20"/>
              </w:rPr>
            </w:pPr>
            <w:r w:rsidRPr="00DF0641">
              <w:rPr>
                <w:rFonts w:cs="Arial"/>
                <w:i/>
                <w:szCs w:val="20"/>
              </w:rPr>
              <w:t>POB = Postbox</w:t>
            </w:r>
          </w:p>
          <w:p w14:paraId="2B7EDADF" w14:textId="77777777" w:rsidR="007A3042" w:rsidRPr="00DF0641" w:rsidRDefault="007A3042" w:rsidP="00394117">
            <w:pPr>
              <w:rPr>
                <w:rFonts w:cs="Arial"/>
                <w:i/>
                <w:szCs w:val="20"/>
              </w:rPr>
            </w:pPr>
            <w:r w:rsidRPr="00DF0641">
              <w:rPr>
                <w:rFonts w:cs="Arial"/>
                <w:i/>
                <w:szCs w:val="20"/>
              </w:rPr>
              <w:t>ZIP = Postnummer</w:t>
            </w:r>
          </w:p>
          <w:p w14:paraId="3C9F6611" w14:textId="77777777" w:rsidR="007A3042" w:rsidRPr="00DF0641" w:rsidRDefault="007A3042" w:rsidP="00394117">
            <w:pPr>
              <w:rPr>
                <w:rFonts w:cs="Arial"/>
                <w:i/>
                <w:szCs w:val="20"/>
              </w:rPr>
            </w:pPr>
            <w:r w:rsidRPr="00DF0641">
              <w:rPr>
                <w:rFonts w:cs="Arial"/>
                <w:i/>
                <w:szCs w:val="20"/>
              </w:rPr>
              <w:t>PRE = Distriktsområde</w:t>
            </w:r>
          </w:p>
          <w:p w14:paraId="4A1B77D6" w14:textId="77777777" w:rsidR="007A3042" w:rsidRPr="00964D8F" w:rsidRDefault="007A3042" w:rsidP="00394117">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394117">
            <w:pPr>
              <w:rPr>
                <w:rFonts w:eastAsia="Batang"/>
                <w:i/>
                <w:szCs w:val="20"/>
              </w:rPr>
            </w:pPr>
            <w:r w:rsidRPr="00964D8F">
              <w:rPr>
                <w:rFonts w:eastAsia="Batang"/>
                <w:i/>
                <w:szCs w:val="20"/>
              </w:rPr>
              <w:lastRenderedPageBreak/>
              <w:t>0..1</w:t>
            </w:r>
          </w:p>
        </w:tc>
      </w:tr>
      <w:tr w:rsidR="007A3042" w:rsidRPr="008345BA" w14:paraId="325E16E1" w14:textId="77777777" w:rsidTr="00394117">
        <w:tc>
          <w:tcPr>
            <w:tcW w:w="2474" w:type="dxa"/>
          </w:tcPr>
          <w:p w14:paraId="32D99A05" w14:textId="77777777" w:rsidR="007A3042" w:rsidRPr="00964D8F" w:rsidRDefault="007A3042" w:rsidP="00394117">
            <w:pPr>
              <w:rPr>
                <w:rFonts w:eastAsia="Batang"/>
                <w:szCs w:val="20"/>
              </w:rPr>
            </w:pPr>
            <w:r w:rsidRPr="00964D8F">
              <w:rPr>
                <w:rFonts w:eastAsia="Batang"/>
                <w:szCs w:val="20"/>
              </w:rPr>
              <w:lastRenderedPageBreak/>
              <w:t>../LocationType.telecom</w:t>
            </w:r>
          </w:p>
        </w:tc>
        <w:tc>
          <w:tcPr>
            <w:tcW w:w="2506" w:type="dxa"/>
          </w:tcPr>
          <w:p w14:paraId="60F689C8" w14:textId="77777777" w:rsidR="007A3042" w:rsidRPr="00964D8F" w:rsidRDefault="007A3042" w:rsidP="00394117">
            <w:pPr>
              <w:rPr>
                <w:rFonts w:eastAsia="Batang"/>
                <w:szCs w:val="20"/>
              </w:rPr>
            </w:pPr>
            <w:r>
              <w:rPr>
                <w:rFonts w:eastAsia="Batang"/>
                <w:szCs w:val="20"/>
              </w:rPr>
              <w:t>TelType</w:t>
            </w:r>
          </w:p>
        </w:tc>
        <w:tc>
          <w:tcPr>
            <w:tcW w:w="2925" w:type="dxa"/>
          </w:tcPr>
          <w:p w14:paraId="6D10A0EF" w14:textId="77777777" w:rsidR="007A3042" w:rsidRPr="008345BA" w:rsidRDefault="007A3042" w:rsidP="00394117">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394117">
            <w:pPr>
              <w:rPr>
                <w:rFonts w:cs="Arial"/>
                <w:szCs w:val="20"/>
              </w:rPr>
            </w:pPr>
          </w:p>
          <w:p w14:paraId="011D60D1" w14:textId="77777777" w:rsidR="007A3042" w:rsidRPr="008345BA" w:rsidRDefault="007A3042" w:rsidP="00394117">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394117">
            <w:pPr>
              <w:rPr>
                <w:rFonts w:eastAsia="Batang"/>
                <w:szCs w:val="20"/>
                <w:lang w:val="en-US"/>
              </w:rPr>
            </w:pPr>
            <w:r w:rsidRPr="008345BA">
              <w:rPr>
                <w:rFonts w:eastAsia="Batang"/>
                <w:szCs w:val="20"/>
                <w:lang w:val="en-US"/>
              </w:rPr>
              <w:t>0..*</w:t>
            </w:r>
          </w:p>
        </w:tc>
      </w:tr>
      <w:tr w:rsidR="007A3042" w:rsidRPr="00B81FE2" w14:paraId="1394643D" w14:textId="77777777" w:rsidTr="00394117">
        <w:tc>
          <w:tcPr>
            <w:tcW w:w="2474" w:type="dxa"/>
          </w:tcPr>
          <w:p w14:paraId="5EA07341"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394117">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394117">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394117">
            <w:pPr>
              <w:rPr>
                <w:rFonts w:cs="Arial"/>
                <w:i/>
                <w:szCs w:val="20"/>
              </w:rPr>
            </w:pPr>
          </w:p>
          <w:p w14:paraId="4E30110C" w14:textId="77777777" w:rsidR="007A3042" w:rsidRPr="00B81FE2" w:rsidRDefault="007A3042" w:rsidP="00394117">
            <w:pPr>
              <w:rPr>
                <w:rFonts w:cs="Arial"/>
                <w:i/>
                <w:szCs w:val="20"/>
              </w:rPr>
            </w:pPr>
            <w:r w:rsidRPr="00B81FE2">
              <w:rPr>
                <w:rFonts w:cs="Arial"/>
                <w:i/>
                <w:szCs w:val="20"/>
              </w:rPr>
              <w:t>voice = Nummer för att föra ett röstsamtal</w:t>
            </w:r>
          </w:p>
          <w:p w14:paraId="250AC663" w14:textId="77777777" w:rsidR="007A3042" w:rsidRPr="00B81FE2" w:rsidRDefault="007A3042" w:rsidP="00394117">
            <w:pPr>
              <w:rPr>
                <w:rFonts w:cs="Arial"/>
                <w:i/>
                <w:szCs w:val="20"/>
                <w:lang w:val="en-US"/>
              </w:rPr>
            </w:pPr>
            <w:r w:rsidRPr="00B81FE2">
              <w:rPr>
                <w:rFonts w:cs="Arial"/>
                <w:i/>
                <w:szCs w:val="20"/>
                <w:lang w:val="en-US"/>
              </w:rPr>
              <w:t>fax = Faxnummer</w:t>
            </w:r>
          </w:p>
          <w:p w14:paraId="29699351" w14:textId="77777777" w:rsidR="007A3042" w:rsidRPr="00B81FE2" w:rsidRDefault="007A3042" w:rsidP="00394117">
            <w:pPr>
              <w:rPr>
                <w:rFonts w:cs="Arial"/>
                <w:i/>
                <w:szCs w:val="20"/>
                <w:lang w:val="en-US"/>
              </w:rPr>
            </w:pPr>
            <w:r w:rsidRPr="00B81FE2">
              <w:rPr>
                <w:rFonts w:cs="Arial"/>
                <w:i/>
                <w:szCs w:val="20"/>
                <w:lang w:val="en-US"/>
              </w:rPr>
              <w:t>data = E-post adress</w:t>
            </w:r>
          </w:p>
          <w:p w14:paraId="52454B9D" w14:textId="77777777" w:rsidR="007A3042" w:rsidRPr="00B81FE2" w:rsidRDefault="007A3042" w:rsidP="00394117">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B81FE2" w14:paraId="126D2749" w14:textId="77777777" w:rsidTr="00394117">
        <w:tc>
          <w:tcPr>
            <w:tcW w:w="2474" w:type="dxa"/>
          </w:tcPr>
          <w:p w14:paraId="3ED63E38" w14:textId="77777777" w:rsidR="007A3042" w:rsidRPr="00B81FE2" w:rsidRDefault="007A3042" w:rsidP="00394117">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394117">
            <w:pPr>
              <w:rPr>
                <w:rFonts w:eastAsia="Batang"/>
                <w:i/>
                <w:szCs w:val="20"/>
              </w:rPr>
            </w:pPr>
            <w:r>
              <w:rPr>
                <w:rFonts w:eastAsia="Batang"/>
                <w:i/>
                <w:szCs w:val="20"/>
              </w:rPr>
              <w:t>String</w:t>
            </w:r>
          </w:p>
        </w:tc>
        <w:tc>
          <w:tcPr>
            <w:tcW w:w="2925" w:type="dxa"/>
          </w:tcPr>
          <w:p w14:paraId="5C07BBBD" w14:textId="77777777" w:rsidR="007A3042" w:rsidRPr="00B81FE2" w:rsidRDefault="007A3042" w:rsidP="00394117">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394117">
            <w:pPr>
              <w:rPr>
                <w:rFonts w:eastAsia="Batang"/>
                <w:i/>
                <w:szCs w:val="20"/>
                <w:lang w:val="en-US"/>
              </w:rPr>
            </w:pPr>
            <w:r>
              <w:rPr>
                <w:rFonts w:eastAsia="Batang"/>
                <w:i/>
                <w:szCs w:val="20"/>
                <w:lang w:val="en-US"/>
              </w:rPr>
              <w:t>0..1</w:t>
            </w:r>
          </w:p>
        </w:tc>
      </w:tr>
      <w:tr w:rsidR="007A3042" w:rsidRPr="008345BA" w14:paraId="2A82BD5B" w14:textId="77777777" w:rsidTr="00394117">
        <w:tc>
          <w:tcPr>
            <w:tcW w:w="2474" w:type="dxa"/>
            <w:shd w:val="clear" w:color="auto" w:fill="D9D9D9" w:themeFill="background1" w:themeFillShade="D9"/>
          </w:tcPr>
          <w:p w14:paraId="0088DFB5" w14:textId="77777777" w:rsidR="007A3042" w:rsidRPr="008345BA" w:rsidRDefault="007A3042" w:rsidP="00394117">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394117">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44A3465E" w14:textId="77777777" w:rsidTr="00394117">
        <w:tc>
          <w:tcPr>
            <w:tcW w:w="2474" w:type="dxa"/>
          </w:tcPr>
          <w:p w14:paraId="74A7115D" w14:textId="77777777" w:rsidR="007A3042" w:rsidRPr="00A21F75" w:rsidRDefault="007A3042" w:rsidP="00394117">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394117">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394117">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394117">
            <w:pPr>
              <w:rPr>
                <w:rFonts w:eastAsia="Batang"/>
                <w:szCs w:val="20"/>
              </w:rPr>
            </w:pPr>
            <w:r w:rsidRPr="008345BA">
              <w:rPr>
                <w:rFonts w:eastAsia="Batang"/>
                <w:szCs w:val="20"/>
              </w:rPr>
              <w:t>1</w:t>
            </w:r>
          </w:p>
        </w:tc>
      </w:tr>
      <w:tr w:rsidR="007A3042" w:rsidRPr="000D472E" w14:paraId="26B066FA" w14:textId="77777777" w:rsidTr="00394117">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394117">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394117">
            <w:pPr>
              <w:rPr>
                <w:i/>
                <w:szCs w:val="20"/>
              </w:rPr>
            </w:pPr>
            <w:r w:rsidRPr="00FE0141">
              <w:rPr>
                <w:i/>
                <w:szCs w:val="20"/>
              </w:rPr>
              <w:t>KV OID för typ av identifierare:</w:t>
            </w:r>
          </w:p>
          <w:p w14:paraId="46ABB578" w14:textId="77777777" w:rsidR="007A3042" w:rsidRPr="000D472E" w:rsidRDefault="007A3042" w:rsidP="00394117">
            <w:pPr>
              <w:rPr>
                <w:i/>
                <w:szCs w:val="20"/>
              </w:rPr>
            </w:pPr>
          </w:p>
          <w:p w14:paraId="445D8BCB" w14:textId="77777777" w:rsidR="007A3042" w:rsidRPr="000D472E" w:rsidRDefault="007A3042" w:rsidP="00394117">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w:t>
            </w:r>
            <w:r>
              <w:rPr>
                <w:i/>
                <w:szCs w:val="20"/>
              </w:rPr>
              <w:lastRenderedPageBreak/>
              <w:t xml:space="preserve">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394117">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394117">
            <w:pPr>
              <w:rPr>
                <w:rFonts w:eastAsia="Batang"/>
                <w:i/>
                <w:szCs w:val="20"/>
              </w:rPr>
            </w:pPr>
            <w:r w:rsidRPr="000D472E">
              <w:rPr>
                <w:rFonts w:eastAsia="Batang"/>
                <w:i/>
                <w:szCs w:val="20"/>
              </w:rPr>
              <w:lastRenderedPageBreak/>
              <w:t>1</w:t>
            </w:r>
          </w:p>
        </w:tc>
      </w:tr>
      <w:tr w:rsidR="007A3042" w:rsidRPr="000D472E" w14:paraId="293DFC7E" w14:textId="77777777" w:rsidTr="00394117">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394117">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394117">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394117">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394117">
            <w:pPr>
              <w:rPr>
                <w:i/>
                <w:szCs w:val="20"/>
              </w:rPr>
            </w:pPr>
          </w:p>
          <w:p w14:paraId="1DE390F2"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394117">
            <w:pPr>
              <w:rPr>
                <w:rFonts w:eastAsia="Batang"/>
                <w:i/>
                <w:szCs w:val="20"/>
              </w:rPr>
            </w:pPr>
            <w:r w:rsidRPr="000D472E">
              <w:rPr>
                <w:rFonts w:eastAsia="Batang"/>
                <w:i/>
                <w:szCs w:val="20"/>
              </w:rPr>
              <w:t>1</w:t>
            </w:r>
          </w:p>
        </w:tc>
      </w:tr>
      <w:tr w:rsidR="007A3042" w:rsidRPr="008345BA" w14:paraId="386E37AA" w14:textId="77777777" w:rsidTr="00394117">
        <w:tc>
          <w:tcPr>
            <w:tcW w:w="2474" w:type="dxa"/>
          </w:tcPr>
          <w:p w14:paraId="4A0C4357" w14:textId="77777777" w:rsidR="007A3042" w:rsidRPr="008345BA" w:rsidRDefault="007A3042" w:rsidP="00394117">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394117">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394117">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06C66E1D" w14:textId="77777777" w:rsidR="007A3042" w:rsidRPr="008F3E17" w:rsidRDefault="007A3042" w:rsidP="00394117">
            <w:pPr>
              <w:rPr>
                <w:rFonts w:cs="Arial"/>
                <w:szCs w:val="20"/>
              </w:rPr>
            </w:pPr>
          </w:p>
          <w:p w14:paraId="057AFCEB" w14:textId="77777777" w:rsidR="007A3042" w:rsidRPr="00DD495A" w:rsidRDefault="007A3042" w:rsidP="00394117">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3D42BFC6" w14:textId="77777777" w:rsidTr="00394117">
        <w:tc>
          <w:tcPr>
            <w:tcW w:w="2474" w:type="dxa"/>
          </w:tcPr>
          <w:p w14:paraId="775A4FDE" w14:textId="77777777" w:rsidR="007A3042" w:rsidRPr="008345BA" w:rsidRDefault="007A3042" w:rsidP="00394117">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394117">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394117">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394117">
            <w:pPr>
              <w:rPr>
                <w:rFonts w:eastAsia="Batang"/>
                <w:szCs w:val="20"/>
              </w:rPr>
            </w:pPr>
            <w:r w:rsidRPr="008345BA">
              <w:rPr>
                <w:rFonts w:eastAsia="Batang"/>
                <w:szCs w:val="20"/>
              </w:rPr>
              <w:t>0..1</w:t>
            </w:r>
          </w:p>
        </w:tc>
      </w:tr>
      <w:tr w:rsidR="007A3042" w:rsidRPr="000D472E" w14:paraId="24DCCE64" w14:textId="77777777" w:rsidTr="00394117">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394117">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77777777" w:rsidR="007A3042" w:rsidRPr="000D472E" w:rsidRDefault="007A3042" w:rsidP="00394117">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78B8919B" w14:textId="77777777" w:rsidTr="00394117">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394117">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394117">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394117">
            <w:pPr>
              <w:rPr>
                <w:rFonts w:cs="Arial"/>
                <w:i/>
                <w:szCs w:val="20"/>
              </w:rPr>
            </w:pPr>
          </w:p>
          <w:p w14:paraId="6C20AB70" w14:textId="77777777" w:rsidR="007A3042" w:rsidRPr="000D472E" w:rsidRDefault="007A3042" w:rsidP="00394117">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394117">
            <w:pPr>
              <w:rPr>
                <w:rFonts w:eastAsia="Batang"/>
                <w:i/>
                <w:szCs w:val="20"/>
              </w:rPr>
            </w:pPr>
            <w:r w:rsidRPr="000D472E">
              <w:rPr>
                <w:rFonts w:eastAsia="Batang"/>
                <w:i/>
                <w:szCs w:val="20"/>
              </w:rPr>
              <w:t>1</w:t>
            </w:r>
          </w:p>
        </w:tc>
      </w:tr>
      <w:tr w:rsidR="007A3042" w:rsidRPr="000D472E" w14:paraId="190347D7" w14:textId="77777777" w:rsidTr="00394117">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394117">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394117">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7C8CB7B" w14:textId="77777777" w:rsidTr="00394117">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394117">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394117">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394117">
            <w:pPr>
              <w:rPr>
                <w:rFonts w:eastAsia="Batang"/>
                <w:i/>
                <w:szCs w:val="20"/>
              </w:rPr>
            </w:pPr>
            <w:r w:rsidRPr="000D472E">
              <w:rPr>
                <w:rFonts w:eastAsia="Batang"/>
                <w:i/>
                <w:szCs w:val="20"/>
              </w:rPr>
              <w:t>0..1</w:t>
            </w:r>
          </w:p>
        </w:tc>
      </w:tr>
      <w:tr w:rsidR="007A3042" w:rsidRPr="000D472E" w14:paraId="73848911" w14:textId="77777777" w:rsidTr="00394117">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394117">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394117">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394117">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394117">
            <w:pPr>
              <w:rPr>
                <w:rFonts w:eastAsia="Batang"/>
                <w:i/>
                <w:szCs w:val="20"/>
              </w:rPr>
            </w:pPr>
            <w:r w:rsidRPr="000D472E">
              <w:rPr>
                <w:rFonts w:eastAsia="Batang"/>
                <w:i/>
                <w:szCs w:val="20"/>
              </w:rPr>
              <w:t>0..1</w:t>
            </w:r>
          </w:p>
        </w:tc>
      </w:tr>
      <w:tr w:rsidR="007A3042" w:rsidRPr="008345BA" w14:paraId="1ADE1A36" w14:textId="77777777" w:rsidTr="00394117">
        <w:tc>
          <w:tcPr>
            <w:tcW w:w="2474" w:type="dxa"/>
            <w:shd w:val="clear" w:color="auto" w:fill="D9D9D9" w:themeFill="background1" w:themeFillShade="D9"/>
          </w:tcPr>
          <w:p w14:paraId="3E8B5859" w14:textId="77777777" w:rsidR="007A3042" w:rsidRPr="008345BA" w:rsidRDefault="007A3042" w:rsidP="00394117">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394117">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5BEDFB3" w14:textId="77777777" w:rsidTr="00394117">
        <w:tc>
          <w:tcPr>
            <w:tcW w:w="2474" w:type="dxa"/>
          </w:tcPr>
          <w:p w14:paraId="55A04E66" w14:textId="77777777" w:rsidR="007A3042" w:rsidRPr="001107D1" w:rsidRDefault="007A3042" w:rsidP="00394117">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1EC9585" w14:textId="77777777" w:rsidR="007A3042" w:rsidRPr="001107D1" w:rsidRDefault="007A3042" w:rsidP="00394117">
            <w:pPr>
              <w:rPr>
                <w:rFonts w:eastAsia="Batang"/>
                <w:szCs w:val="20"/>
              </w:rPr>
            </w:pPr>
          </w:p>
          <w:p w14:paraId="6C30C975" w14:textId="77777777" w:rsidR="007A3042" w:rsidRPr="001107D1" w:rsidRDefault="007A3042" w:rsidP="00394117">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394117">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394117">
            <w:pPr>
              <w:rPr>
                <w:rFonts w:eastAsia="Batang"/>
                <w:szCs w:val="20"/>
              </w:rPr>
            </w:pPr>
          </w:p>
        </w:tc>
        <w:tc>
          <w:tcPr>
            <w:tcW w:w="1617" w:type="dxa"/>
          </w:tcPr>
          <w:p w14:paraId="459AFBE8" w14:textId="77777777" w:rsidR="007A3042" w:rsidRPr="008345BA" w:rsidRDefault="007A3042" w:rsidP="00394117">
            <w:pPr>
              <w:rPr>
                <w:rFonts w:eastAsia="Batang"/>
                <w:szCs w:val="20"/>
              </w:rPr>
            </w:pPr>
            <w:r w:rsidRPr="008345BA">
              <w:rPr>
                <w:rFonts w:eastAsia="Batang"/>
                <w:szCs w:val="20"/>
              </w:rPr>
              <w:t>0..1</w:t>
            </w:r>
          </w:p>
        </w:tc>
      </w:tr>
      <w:tr w:rsidR="007A3042" w:rsidRPr="005822C8" w14:paraId="1AC56F81" w14:textId="77777777" w:rsidTr="00394117">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394117">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394117">
            <w:pPr>
              <w:rPr>
                <w:rFonts w:eastAsia="Batang"/>
                <w:i/>
                <w:szCs w:val="20"/>
              </w:rPr>
            </w:pPr>
            <w:r w:rsidRPr="005822C8">
              <w:rPr>
                <w:rFonts w:eastAsia="Batang"/>
                <w:i/>
                <w:szCs w:val="20"/>
              </w:rPr>
              <w:t>1</w:t>
            </w:r>
          </w:p>
        </w:tc>
      </w:tr>
      <w:tr w:rsidR="007A3042" w:rsidRPr="005822C8" w14:paraId="2F01C1D0" w14:textId="77777777" w:rsidTr="00394117">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394117">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394117">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394117">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394117">
            <w:pPr>
              <w:rPr>
                <w:rFonts w:eastAsia="Batang"/>
                <w:i/>
                <w:szCs w:val="20"/>
              </w:rPr>
            </w:pPr>
            <w:r w:rsidRPr="005822C8">
              <w:rPr>
                <w:rFonts w:eastAsia="Batang"/>
                <w:i/>
                <w:szCs w:val="20"/>
              </w:rPr>
              <w:t>1</w:t>
            </w:r>
          </w:p>
        </w:tc>
      </w:tr>
      <w:tr w:rsidR="007A3042" w:rsidRPr="008345BA" w14:paraId="7BAB12C3" w14:textId="77777777" w:rsidTr="00394117">
        <w:tc>
          <w:tcPr>
            <w:tcW w:w="2474" w:type="dxa"/>
          </w:tcPr>
          <w:p w14:paraId="71752266" w14:textId="77777777" w:rsidR="007A3042" w:rsidRPr="008345BA" w:rsidRDefault="007A3042" w:rsidP="00394117">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394117">
            <w:pPr>
              <w:rPr>
                <w:rFonts w:eastAsia="Batang"/>
                <w:szCs w:val="20"/>
                <w:lang w:val="en-GB"/>
              </w:rPr>
            </w:pPr>
          </w:p>
          <w:p w14:paraId="130B9AE6" w14:textId="77777777" w:rsidR="007A3042" w:rsidRPr="008345BA" w:rsidRDefault="007A3042" w:rsidP="00394117">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394117">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0C12D8C4" w14:textId="77777777" w:rsidTr="00394117">
        <w:tc>
          <w:tcPr>
            <w:tcW w:w="2474" w:type="dxa"/>
          </w:tcPr>
          <w:p w14:paraId="6CFBC30A" w14:textId="77777777" w:rsidR="007A3042" w:rsidRPr="002206AC" w:rsidRDefault="007A3042" w:rsidP="00394117">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394117">
            <w:pPr>
              <w:rPr>
                <w:rFonts w:eastAsia="Batang"/>
                <w:szCs w:val="20"/>
                <w:lang w:val="en-GB"/>
              </w:rPr>
            </w:pPr>
          </w:p>
          <w:p w14:paraId="02B7AF76" w14:textId="77777777" w:rsidR="007A3042" w:rsidRPr="002206AC" w:rsidRDefault="007A3042" w:rsidP="00394117">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394117">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394117">
            <w:pPr>
              <w:rPr>
                <w:rFonts w:eastAsia="Batang"/>
                <w:szCs w:val="20"/>
              </w:rPr>
            </w:pPr>
            <w:r w:rsidRPr="002206AC">
              <w:rPr>
                <w:rFonts w:eastAsia="Batang"/>
                <w:szCs w:val="20"/>
              </w:rPr>
              <w:t>0..1</w:t>
            </w:r>
          </w:p>
        </w:tc>
      </w:tr>
      <w:tr w:rsidR="007A3042" w:rsidRPr="008345BA" w14:paraId="446CA9E6"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394117">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394117">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394117">
            <w:r w:rsidRPr="008345BA">
              <w:t>0..1</w:t>
            </w:r>
          </w:p>
        </w:tc>
      </w:tr>
      <w:tr w:rsidR="007A3042" w:rsidRPr="008345BA" w14:paraId="4DDB4F16" w14:textId="77777777" w:rsidTr="00394117">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39411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394117"/>
          <w:p w14:paraId="263C5A26" w14:textId="77777777" w:rsidR="007A3042" w:rsidRPr="000676B3" w:rsidRDefault="007A3042" w:rsidP="00394117">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39411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39411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394117">
            <w:r>
              <w:t>1</w:t>
            </w:r>
          </w:p>
        </w:tc>
      </w:tr>
      <w:tr w:rsidR="007A3042" w:rsidRPr="00455CC0" w14:paraId="6590A7E4" w14:textId="77777777" w:rsidTr="00394117">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394117">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394117">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394117">
            <w:pPr>
              <w:rPr>
                <w:rFonts w:eastAsia="Times New Roman" w:cs="Arial"/>
                <w:i/>
              </w:rPr>
            </w:pPr>
            <w:r w:rsidRPr="00455CC0">
              <w:rPr>
                <w:rFonts w:eastAsia="Times New Roman" w:cs="Arial"/>
                <w:i/>
              </w:rPr>
              <w:t>Root blir då</w:t>
            </w:r>
          </w:p>
          <w:p w14:paraId="739BFA31" w14:textId="77777777" w:rsidR="007A3042" w:rsidRPr="00455CC0" w:rsidRDefault="007A3042" w:rsidP="00394117">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394117">
            <w:pPr>
              <w:rPr>
                <w:i/>
              </w:rPr>
            </w:pPr>
            <w:r w:rsidRPr="00455CC0">
              <w:rPr>
                <w:i/>
              </w:rPr>
              <w:t>1</w:t>
            </w:r>
          </w:p>
        </w:tc>
      </w:tr>
      <w:tr w:rsidR="007A3042" w:rsidRPr="00455CC0" w14:paraId="7EC1E876" w14:textId="77777777" w:rsidTr="00394117">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394117">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39411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394117">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394117">
            <w:pPr>
              <w:rPr>
                <w:i/>
              </w:rPr>
            </w:pPr>
            <w:r w:rsidRPr="00455CC0">
              <w:rPr>
                <w:i/>
              </w:rPr>
              <w:t>1</w:t>
            </w:r>
          </w:p>
        </w:tc>
      </w:tr>
      <w:tr w:rsidR="007A3042" w:rsidRPr="008345BA" w14:paraId="23596601" w14:textId="77777777" w:rsidTr="00394117">
        <w:tc>
          <w:tcPr>
            <w:tcW w:w="2474" w:type="dxa"/>
            <w:shd w:val="clear" w:color="auto" w:fill="D9D9D9" w:themeFill="background1" w:themeFillShade="D9"/>
          </w:tcPr>
          <w:p w14:paraId="6FFFE010" w14:textId="77777777" w:rsidR="007A3042" w:rsidRPr="008345BA" w:rsidRDefault="007A3042" w:rsidP="00394117">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394117">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394117">
            <w:pPr>
              <w:rPr>
                <w:rFonts w:eastAsia="Batang"/>
                <w:szCs w:val="20"/>
              </w:rPr>
            </w:pPr>
            <w:r w:rsidRPr="008345BA">
              <w:rPr>
                <w:rFonts w:eastAsia="Batang"/>
                <w:szCs w:val="20"/>
              </w:rPr>
              <w:t>0..*</w:t>
            </w:r>
          </w:p>
        </w:tc>
      </w:tr>
      <w:tr w:rsidR="007A3042" w:rsidRPr="008345BA" w14:paraId="108C1F71" w14:textId="77777777" w:rsidTr="00394117">
        <w:tc>
          <w:tcPr>
            <w:tcW w:w="2474" w:type="dxa"/>
          </w:tcPr>
          <w:p w14:paraId="37AAFC98" w14:textId="77777777" w:rsidR="007A3042" w:rsidRPr="008345BA" w:rsidRDefault="007A3042" w:rsidP="00394117">
            <w:pPr>
              <w:rPr>
                <w:rFonts w:eastAsia="Batang"/>
                <w:szCs w:val="20"/>
              </w:rPr>
            </w:pPr>
            <w:r w:rsidRPr="008345BA">
              <w:rPr>
                <w:szCs w:val="20"/>
                <w:lang w:eastAsia="sv-SE"/>
              </w:rPr>
              <w:t>../RelationType.code</w:t>
            </w:r>
          </w:p>
        </w:tc>
        <w:tc>
          <w:tcPr>
            <w:tcW w:w="2506" w:type="dxa"/>
          </w:tcPr>
          <w:p w14:paraId="35A930F4"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394117">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394117">
            <w:pPr>
              <w:rPr>
                <w:rFonts w:eastAsia="Batang"/>
                <w:szCs w:val="20"/>
              </w:rPr>
            </w:pPr>
            <w:r w:rsidRPr="008345BA">
              <w:rPr>
                <w:rFonts w:eastAsia="Batang"/>
                <w:szCs w:val="20"/>
              </w:rPr>
              <w:t>1</w:t>
            </w:r>
          </w:p>
        </w:tc>
      </w:tr>
      <w:tr w:rsidR="007A3042" w:rsidRPr="00D1172A" w14:paraId="20D7A7CB" w14:textId="77777777" w:rsidTr="00394117">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394117">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394117">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394117">
            <w:pPr>
              <w:rPr>
                <w:rFonts w:eastAsia="Batang"/>
                <w:i/>
                <w:szCs w:val="20"/>
              </w:rPr>
            </w:pPr>
          </w:p>
          <w:p w14:paraId="598D5037" w14:textId="77777777" w:rsidR="007A3042" w:rsidRDefault="007A3042" w:rsidP="00394117">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394117">
            <w:pPr>
              <w:rPr>
                <w:rFonts w:eastAsia="Batang"/>
                <w:i/>
                <w:szCs w:val="20"/>
              </w:rPr>
            </w:pPr>
          </w:p>
          <w:p w14:paraId="686E6782" w14:textId="77777777" w:rsidR="007A3042" w:rsidRPr="00D1172A" w:rsidRDefault="007A3042" w:rsidP="00394117">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394117">
            <w:pPr>
              <w:rPr>
                <w:rFonts w:eastAsia="Batang"/>
                <w:i/>
                <w:szCs w:val="20"/>
              </w:rPr>
            </w:pPr>
            <w:r w:rsidRPr="00D1172A">
              <w:rPr>
                <w:rFonts w:eastAsia="Batang"/>
                <w:i/>
                <w:szCs w:val="20"/>
              </w:rPr>
              <w:t>1</w:t>
            </w:r>
          </w:p>
        </w:tc>
      </w:tr>
      <w:tr w:rsidR="007A3042" w:rsidRPr="00D1172A" w14:paraId="6A5089AC" w14:textId="77777777" w:rsidTr="00394117">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394117">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394117">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394117">
            <w:pPr>
              <w:rPr>
                <w:rFonts w:eastAsia="Batang"/>
                <w:i/>
                <w:szCs w:val="20"/>
              </w:rPr>
            </w:pPr>
          </w:p>
          <w:p w14:paraId="6FAA3A56" w14:textId="77777777" w:rsidR="007A3042" w:rsidRDefault="007A3042" w:rsidP="00394117">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8CF18C" w14:textId="77777777" w:rsidR="007A3042" w:rsidRDefault="007A3042" w:rsidP="00394117">
            <w:pPr>
              <w:rPr>
                <w:rFonts w:eastAsia="Batang"/>
                <w:i/>
                <w:szCs w:val="20"/>
              </w:rPr>
            </w:pPr>
          </w:p>
          <w:p w14:paraId="6A1B6EE2" w14:textId="77777777" w:rsidR="007A3042" w:rsidRDefault="007A3042" w:rsidP="00394117">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394117">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394117">
            <w:pPr>
              <w:rPr>
                <w:rFonts w:eastAsia="Batang"/>
                <w:i/>
                <w:szCs w:val="20"/>
              </w:rPr>
            </w:pPr>
            <w:r w:rsidRPr="00D1172A">
              <w:rPr>
                <w:rFonts w:eastAsia="Batang"/>
                <w:i/>
                <w:szCs w:val="20"/>
              </w:rPr>
              <w:lastRenderedPageBreak/>
              <w:t>1</w:t>
            </w:r>
          </w:p>
        </w:tc>
      </w:tr>
      <w:tr w:rsidR="007A3042" w:rsidRPr="00D1172A" w14:paraId="72DAE756" w14:textId="77777777" w:rsidTr="00394117">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394117">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394117">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452C0886" w14:textId="77777777" w:rsidTr="00394117">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394117">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394117">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394117">
            <w:pPr>
              <w:rPr>
                <w:rFonts w:eastAsia="Batang"/>
                <w:i/>
                <w:szCs w:val="20"/>
              </w:rPr>
            </w:pPr>
            <w:r w:rsidRPr="00D1172A">
              <w:rPr>
                <w:rFonts w:eastAsia="Batang"/>
                <w:i/>
                <w:szCs w:val="20"/>
              </w:rPr>
              <w:t>0..1</w:t>
            </w:r>
          </w:p>
        </w:tc>
      </w:tr>
      <w:tr w:rsidR="007A3042" w:rsidRPr="00D1172A" w14:paraId="5922AFB9" w14:textId="77777777" w:rsidTr="00394117">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394117">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394117">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394117">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394117">
            <w:pPr>
              <w:rPr>
                <w:rFonts w:eastAsia="Batang"/>
                <w:i/>
                <w:szCs w:val="20"/>
              </w:rPr>
            </w:pPr>
            <w:r w:rsidRPr="00D1172A">
              <w:rPr>
                <w:rFonts w:eastAsia="Batang"/>
                <w:i/>
                <w:szCs w:val="20"/>
              </w:rPr>
              <w:t>0..1</w:t>
            </w:r>
          </w:p>
        </w:tc>
      </w:tr>
      <w:tr w:rsidR="007A3042" w:rsidRPr="008345BA" w14:paraId="6AFD1352" w14:textId="77777777" w:rsidTr="00394117">
        <w:tc>
          <w:tcPr>
            <w:tcW w:w="2474" w:type="dxa"/>
            <w:shd w:val="clear" w:color="auto" w:fill="D9D9D9" w:themeFill="background1" w:themeFillShade="D9"/>
          </w:tcPr>
          <w:p w14:paraId="22BC3F99"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394117">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394117">
            <w:pPr>
              <w:rPr>
                <w:rFonts w:eastAsia="Batang"/>
                <w:szCs w:val="20"/>
              </w:rPr>
            </w:pPr>
          </w:p>
        </w:tc>
        <w:tc>
          <w:tcPr>
            <w:tcW w:w="1617" w:type="dxa"/>
            <w:shd w:val="clear" w:color="auto" w:fill="D9D9D9" w:themeFill="background1" w:themeFillShade="D9"/>
          </w:tcPr>
          <w:p w14:paraId="521E2EFA" w14:textId="77777777" w:rsidR="007A3042" w:rsidRPr="008345BA" w:rsidRDefault="007A3042" w:rsidP="00394117">
            <w:pPr>
              <w:rPr>
                <w:rFonts w:eastAsia="Batang"/>
                <w:szCs w:val="20"/>
              </w:rPr>
            </w:pPr>
            <w:r w:rsidRPr="008345BA">
              <w:rPr>
                <w:rFonts w:eastAsia="Batang"/>
                <w:szCs w:val="20"/>
              </w:rPr>
              <w:t>1..*</w:t>
            </w:r>
          </w:p>
        </w:tc>
      </w:tr>
      <w:tr w:rsidR="007A3042" w:rsidRPr="008345BA" w14:paraId="792BB6DA" w14:textId="77777777" w:rsidTr="00394117">
        <w:tc>
          <w:tcPr>
            <w:tcW w:w="2474" w:type="dxa"/>
          </w:tcPr>
          <w:p w14:paraId="09DB1D37"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101370A" w14:textId="77777777" w:rsidR="007A3042" w:rsidRPr="00AC5622" w:rsidRDefault="007A3042" w:rsidP="00394117">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AC5622" w14:paraId="39F12B2C" w14:textId="77777777" w:rsidTr="00394117">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394117">
            <w:pPr>
              <w:rPr>
                <w:rFonts w:cs="Arial"/>
                <w:i/>
                <w:szCs w:val="20"/>
              </w:rPr>
            </w:pPr>
            <w:r>
              <w:rPr>
                <w:rFonts w:cs="Arial"/>
                <w:i/>
                <w:szCs w:val="20"/>
              </w:rPr>
              <w:t>Root blir sätts</w:t>
            </w:r>
          </w:p>
          <w:p w14:paraId="76120080" w14:textId="77777777" w:rsidR="007A3042" w:rsidRPr="00AC5622" w:rsidRDefault="007A3042" w:rsidP="00394117">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AC5622" w14:paraId="62BFDB81" w14:textId="77777777" w:rsidTr="00394117">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394117">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394117">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394117">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394117">
            <w:pPr>
              <w:rPr>
                <w:rFonts w:eastAsia="Batang"/>
                <w:i/>
                <w:szCs w:val="20"/>
                <w:lang w:val="en-US"/>
              </w:rPr>
            </w:pPr>
            <w:r w:rsidRPr="00AC5622">
              <w:rPr>
                <w:rFonts w:eastAsia="Batang"/>
                <w:i/>
                <w:szCs w:val="20"/>
                <w:lang w:val="en-US"/>
              </w:rPr>
              <w:t>1</w:t>
            </w:r>
          </w:p>
        </w:tc>
      </w:tr>
      <w:tr w:rsidR="007A3042" w:rsidRPr="008345BA" w14:paraId="013AECD0" w14:textId="77777777" w:rsidTr="00394117">
        <w:trPr>
          <w:trHeight w:val="1266"/>
        </w:trPr>
        <w:tc>
          <w:tcPr>
            <w:tcW w:w="2474" w:type="dxa"/>
          </w:tcPr>
          <w:p w14:paraId="7554C57E"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394117">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394117">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394117">
            <w:pPr>
              <w:rPr>
                <w:rFonts w:eastAsia="Batang"/>
                <w:szCs w:val="20"/>
              </w:rPr>
            </w:pPr>
            <w:r w:rsidRPr="008345BA">
              <w:rPr>
                <w:rFonts w:eastAsia="Batang"/>
                <w:szCs w:val="20"/>
              </w:rPr>
              <w:t>1</w:t>
            </w:r>
          </w:p>
        </w:tc>
      </w:tr>
      <w:tr w:rsidR="007A3042" w:rsidRPr="008345BA" w14:paraId="5D94FDF7" w14:textId="77777777" w:rsidTr="00394117">
        <w:tc>
          <w:tcPr>
            <w:tcW w:w="2474" w:type="dxa"/>
          </w:tcPr>
          <w:p w14:paraId="4C9B936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394117">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394117">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w:t>
            </w:r>
            <w:r>
              <w:rPr>
                <w:rFonts w:cs="Arial"/>
                <w:szCs w:val="20"/>
              </w:rPr>
              <w:lastRenderedPageBreak/>
              <w:t>lämpligt tjänstekontrakt.</w:t>
            </w:r>
          </w:p>
          <w:p w14:paraId="58E4EA53" w14:textId="77777777" w:rsidR="007A3042" w:rsidRPr="008345BA" w:rsidRDefault="007A3042" w:rsidP="00394117">
            <w:pPr>
              <w:rPr>
                <w:rFonts w:cs="Arial"/>
                <w:szCs w:val="20"/>
              </w:rPr>
            </w:pPr>
          </w:p>
          <w:p w14:paraId="60FE617E" w14:textId="77777777" w:rsidR="007A3042" w:rsidRPr="008345BA" w:rsidRDefault="007A3042" w:rsidP="00394117">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394117">
            <w:pPr>
              <w:rPr>
                <w:rFonts w:eastAsia="Arial Unicode MS" w:cs="Arial"/>
                <w:color w:val="000000"/>
                <w:szCs w:val="20"/>
                <w:lang w:val="en-US"/>
              </w:rPr>
            </w:pPr>
          </w:p>
          <w:p w14:paraId="050B73EE" w14:textId="77777777" w:rsidR="007A3042" w:rsidRPr="008345BA" w:rsidRDefault="007A3042" w:rsidP="00394117">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394117">
            <w:pPr>
              <w:rPr>
                <w:rFonts w:eastAsia="Batang"/>
                <w:szCs w:val="20"/>
                <w:lang w:val="en-US"/>
              </w:rPr>
            </w:pPr>
            <w:r w:rsidRPr="008345BA">
              <w:rPr>
                <w:rFonts w:eastAsia="Batang"/>
                <w:szCs w:val="20"/>
                <w:lang w:val="en-US"/>
              </w:rPr>
              <w:lastRenderedPageBreak/>
              <w:t>1</w:t>
            </w:r>
          </w:p>
        </w:tc>
      </w:tr>
      <w:tr w:rsidR="007A3042" w:rsidRPr="008345BA" w14:paraId="0B3C7C25" w14:textId="77777777" w:rsidTr="00394117">
        <w:tc>
          <w:tcPr>
            <w:tcW w:w="2474" w:type="dxa"/>
            <w:shd w:val="clear" w:color="auto" w:fill="D9D9D9" w:themeFill="background1" w:themeFillShade="D9"/>
          </w:tcPr>
          <w:p w14:paraId="37DFD94D" w14:textId="77777777" w:rsidR="007A3042" w:rsidRPr="008345BA" w:rsidRDefault="007A3042" w:rsidP="00394117">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394117">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394117">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394117">
            <w:pPr>
              <w:rPr>
                <w:rFonts w:eastAsia="Batang"/>
                <w:szCs w:val="20"/>
              </w:rPr>
            </w:pPr>
            <w:r w:rsidRPr="008345BA">
              <w:rPr>
                <w:rFonts w:eastAsia="Batang"/>
                <w:szCs w:val="20"/>
              </w:rPr>
              <w:t>1</w:t>
            </w:r>
          </w:p>
        </w:tc>
      </w:tr>
      <w:tr w:rsidR="007A3042" w:rsidRPr="008345BA" w14:paraId="5755802F" w14:textId="77777777" w:rsidTr="00394117">
        <w:tc>
          <w:tcPr>
            <w:tcW w:w="2474" w:type="dxa"/>
          </w:tcPr>
          <w:p w14:paraId="2A7358DB"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394117">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25F101DA" w14:textId="77777777" w:rsidTr="00394117">
        <w:tc>
          <w:tcPr>
            <w:tcW w:w="2474" w:type="dxa"/>
          </w:tcPr>
          <w:p w14:paraId="0623812A" w14:textId="77777777" w:rsidR="007A3042" w:rsidRPr="008345BA" w:rsidRDefault="007A3042" w:rsidP="00394117">
            <w:pPr>
              <w:rPr>
                <w:lang w:eastAsia="sv-SE"/>
              </w:rPr>
            </w:pPr>
            <w:r w:rsidRPr="008345BA">
              <w:rPr>
                <w:lang w:eastAsia="sv-SE"/>
              </w:rPr>
              <w:t>../../../</w:t>
            </w:r>
            <w:r w:rsidRPr="008345BA">
              <w:t>InformationOwnerType.id</w:t>
            </w:r>
            <w:r>
              <w:t>.root</w:t>
            </w:r>
          </w:p>
        </w:tc>
        <w:tc>
          <w:tcPr>
            <w:tcW w:w="2506" w:type="dxa"/>
          </w:tcPr>
          <w:p w14:paraId="1B1EE5ED" w14:textId="77777777" w:rsidR="007A3042" w:rsidRPr="008345BA" w:rsidRDefault="007A3042" w:rsidP="00394117">
            <w:r>
              <w:t>String</w:t>
            </w:r>
          </w:p>
        </w:tc>
        <w:tc>
          <w:tcPr>
            <w:tcW w:w="2925" w:type="dxa"/>
          </w:tcPr>
          <w:p w14:paraId="0B677B62" w14:textId="77777777" w:rsidR="007A3042" w:rsidRPr="008345BA" w:rsidRDefault="007A3042" w:rsidP="0039411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394117">
            <w:pPr>
              <w:rPr>
                <w:lang w:val="en-US"/>
              </w:rPr>
            </w:pPr>
          </w:p>
        </w:tc>
      </w:tr>
      <w:tr w:rsidR="007A3042" w:rsidRPr="008345BA" w14:paraId="1F8FAA2A" w14:textId="77777777" w:rsidTr="00394117">
        <w:tc>
          <w:tcPr>
            <w:tcW w:w="2474" w:type="dxa"/>
          </w:tcPr>
          <w:p w14:paraId="29E0C15E" w14:textId="77777777" w:rsidR="007A3042" w:rsidRPr="008345BA" w:rsidRDefault="007A3042" w:rsidP="00394117">
            <w:pPr>
              <w:rPr>
                <w:lang w:eastAsia="sv-SE"/>
              </w:rPr>
            </w:pPr>
            <w:r w:rsidRPr="008345BA">
              <w:rPr>
                <w:lang w:eastAsia="sv-SE"/>
              </w:rPr>
              <w:t>../../../</w:t>
            </w:r>
            <w:r w:rsidRPr="008345BA">
              <w:t>InformationOwnerType.id</w:t>
            </w:r>
            <w:r>
              <w:t>.extension</w:t>
            </w:r>
          </w:p>
        </w:tc>
        <w:tc>
          <w:tcPr>
            <w:tcW w:w="2506" w:type="dxa"/>
          </w:tcPr>
          <w:p w14:paraId="2E66FD54" w14:textId="77777777" w:rsidR="007A3042" w:rsidRPr="008345BA" w:rsidRDefault="007A3042" w:rsidP="00394117">
            <w:r>
              <w:t>String</w:t>
            </w:r>
          </w:p>
        </w:tc>
        <w:tc>
          <w:tcPr>
            <w:tcW w:w="2925" w:type="dxa"/>
          </w:tcPr>
          <w:p w14:paraId="4011529D" w14:textId="77777777" w:rsidR="007A3042" w:rsidRPr="008345BA" w:rsidRDefault="007A3042" w:rsidP="00394117">
            <w:pPr>
              <w:rPr>
                <w:rFonts w:cs="Arial"/>
              </w:rPr>
            </w:pPr>
            <w:r>
              <w:rPr>
                <w:rFonts w:cs="Arial"/>
              </w:rPr>
              <w:t>Extension sätts till den HSA-id för aktuell vårdgivare</w:t>
            </w:r>
          </w:p>
        </w:tc>
        <w:tc>
          <w:tcPr>
            <w:tcW w:w="1617" w:type="dxa"/>
          </w:tcPr>
          <w:p w14:paraId="739B155E" w14:textId="77777777" w:rsidR="007A3042" w:rsidRPr="006701F1" w:rsidRDefault="007A3042" w:rsidP="00394117"/>
        </w:tc>
      </w:tr>
      <w:tr w:rsidR="007A3042" w:rsidRPr="008345BA" w14:paraId="59908308" w14:textId="77777777" w:rsidTr="00394117">
        <w:tc>
          <w:tcPr>
            <w:tcW w:w="2474" w:type="dxa"/>
            <w:shd w:val="clear" w:color="auto" w:fill="D9D9D9" w:themeFill="background1" w:themeFillShade="D9"/>
          </w:tcPr>
          <w:p w14:paraId="657FE034" w14:textId="77777777" w:rsidR="007A3042" w:rsidRPr="008345BA" w:rsidRDefault="007A3042" w:rsidP="00394117">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394117">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394117">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394117">
            <w:pPr>
              <w:rPr>
                <w:rFonts w:eastAsia="Batang"/>
                <w:szCs w:val="20"/>
                <w:lang w:val="en-US"/>
              </w:rPr>
            </w:pPr>
            <w:r w:rsidRPr="008345BA">
              <w:rPr>
                <w:rFonts w:eastAsia="Batang"/>
                <w:szCs w:val="20"/>
                <w:lang w:val="en-US"/>
              </w:rPr>
              <w:t>1</w:t>
            </w:r>
          </w:p>
        </w:tc>
      </w:tr>
      <w:tr w:rsidR="007A3042" w:rsidRPr="008345BA" w14:paraId="1C37C535" w14:textId="77777777" w:rsidTr="00394117">
        <w:tc>
          <w:tcPr>
            <w:tcW w:w="2474" w:type="dxa"/>
          </w:tcPr>
          <w:p w14:paraId="17FFA1A6" w14:textId="77777777" w:rsidR="007A3042" w:rsidRPr="008345BA" w:rsidRDefault="007A3042" w:rsidP="00394117">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394117">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394117">
            <w:pPr>
              <w:rPr>
                <w:szCs w:val="20"/>
              </w:rPr>
            </w:pPr>
            <w:r w:rsidRPr="008345BA">
              <w:rPr>
                <w:szCs w:val="20"/>
              </w:rPr>
              <w:t xml:space="preserve">Personens identitet av utförarrollen som är unik inom källsystemet. </w:t>
            </w:r>
          </w:p>
          <w:p w14:paraId="142CE0A8" w14:textId="77777777" w:rsidR="007A3042" w:rsidRDefault="007A3042" w:rsidP="00394117">
            <w:pPr>
              <w:rPr>
                <w:szCs w:val="20"/>
              </w:rPr>
            </w:pPr>
          </w:p>
          <w:p w14:paraId="18B3484D" w14:textId="77777777" w:rsidR="007A3042"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394117">
            <w:pPr>
              <w:rPr>
                <w:szCs w:val="20"/>
              </w:rPr>
            </w:pPr>
          </w:p>
          <w:p w14:paraId="08CB3194" w14:textId="77777777" w:rsidR="007A3042" w:rsidRPr="00DE210C" w:rsidRDefault="007A3042" w:rsidP="00394117">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394117">
            <w:pPr>
              <w:rPr>
                <w:rFonts w:eastAsia="Batang"/>
                <w:szCs w:val="20"/>
              </w:rPr>
            </w:pPr>
            <w:r w:rsidRPr="008345BA">
              <w:rPr>
                <w:rFonts w:eastAsia="Batang"/>
                <w:szCs w:val="20"/>
              </w:rPr>
              <w:t>0..1</w:t>
            </w:r>
          </w:p>
        </w:tc>
      </w:tr>
      <w:tr w:rsidR="007A3042" w:rsidRPr="00612528" w14:paraId="5CF3ECF6" w14:textId="77777777" w:rsidTr="00394117">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394117">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394117">
            <w:pPr>
              <w:rPr>
                <w:rFonts w:eastAsia="Batang"/>
                <w:i/>
                <w:szCs w:val="20"/>
              </w:rPr>
            </w:pPr>
            <w:r w:rsidRPr="00612528">
              <w:rPr>
                <w:rFonts w:eastAsia="Batang"/>
                <w:i/>
                <w:szCs w:val="20"/>
              </w:rPr>
              <w:t>1</w:t>
            </w:r>
          </w:p>
        </w:tc>
      </w:tr>
      <w:tr w:rsidR="007A3042" w:rsidRPr="00612528" w14:paraId="6E991725" w14:textId="77777777" w:rsidTr="00394117">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394117">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394117">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394117">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394117">
            <w:pPr>
              <w:rPr>
                <w:rFonts w:eastAsia="Batang"/>
                <w:i/>
                <w:szCs w:val="20"/>
              </w:rPr>
            </w:pPr>
            <w:r w:rsidRPr="00612528">
              <w:rPr>
                <w:rFonts w:eastAsia="Batang"/>
                <w:i/>
                <w:szCs w:val="20"/>
              </w:rPr>
              <w:t>1</w:t>
            </w:r>
          </w:p>
        </w:tc>
      </w:tr>
      <w:tr w:rsidR="007A3042" w:rsidRPr="008345BA" w14:paraId="6DB59A48" w14:textId="77777777" w:rsidTr="00394117">
        <w:tc>
          <w:tcPr>
            <w:tcW w:w="2474" w:type="dxa"/>
          </w:tcPr>
          <w:p w14:paraId="0219E825" w14:textId="77777777" w:rsidR="007A3042" w:rsidRPr="008345BA" w:rsidRDefault="007A3042" w:rsidP="00394117">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36EB971A" w14:textId="77777777" w:rsidR="007A3042" w:rsidRPr="008345BA" w:rsidRDefault="007A3042" w:rsidP="00394117">
            <w:pPr>
              <w:rPr>
                <w:rFonts w:eastAsia="Batang"/>
                <w:szCs w:val="20"/>
              </w:rPr>
            </w:pPr>
            <w:r w:rsidRPr="008345BA">
              <w:rPr>
                <w:rFonts w:eastAsia="Batang"/>
                <w:szCs w:val="20"/>
              </w:rPr>
              <w:t>CVType</w:t>
            </w:r>
          </w:p>
        </w:tc>
        <w:tc>
          <w:tcPr>
            <w:tcW w:w="2925" w:type="dxa"/>
          </w:tcPr>
          <w:p w14:paraId="07109B1D" w14:textId="77777777" w:rsidR="007A3042" w:rsidRPr="008345BA" w:rsidRDefault="007A3042" w:rsidP="00394117">
            <w:pPr>
              <w:rPr>
                <w:szCs w:val="20"/>
              </w:rPr>
            </w:pPr>
            <w:r w:rsidRPr="008345BA">
              <w:rPr>
                <w:szCs w:val="20"/>
              </w:rPr>
              <w:t>Beskriver utförarens roll.</w:t>
            </w:r>
          </w:p>
        </w:tc>
        <w:tc>
          <w:tcPr>
            <w:tcW w:w="1617" w:type="dxa"/>
          </w:tcPr>
          <w:p w14:paraId="231B69C6" w14:textId="77777777" w:rsidR="007A3042" w:rsidRPr="008345BA" w:rsidRDefault="007A3042" w:rsidP="00394117">
            <w:pPr>
              <w:rPr>
                <w:rFonts w:eastAsia="Batang"/>
                <w:szCs w:val="20"/>
              </w:rPr>
            </w:pPr>
            <w:r w:rsidRPr="008345BA">
              <w:rPr>
                <w:rFonts w:eastAsia="Batang"/>
                <w:szCs w:val="20"/>
              </w:rPr>
              <w:t>1</w:t>
            </w:r>
          </w:p>
        </w:tc>
      </w:tr>
      <w:tr w:rsidR="007A3042" w:rsidRPr="000B3601" w14:paraId="2BD74444" w14:textId="77777777" w:rsidTr="00394117">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39411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394117">
            <w:pPr>
              <w:rPr>
                <w:rFonts w:eastAsia="Batang"/>
                <w:i/>
                <w:szCs w:val="20"/>
              </w:rPr>
            </w:pPr>
            <w:r w:rsidRPr="000B3601">
              <w:rPr>
                <w:rFonts w:eastAsia="Batang"/>
                <w:i/>
                <w:szCs w:val="20"/>
              </w:rPr>
              <w:t>1</w:t>
            </w:r>
          </w:p>
        </w:tc>
      </w:tr>
      <w:tr w:rsidR="007A3042" w:rsidRPr="000B3601" w14:paraId="3F299991" w14:textId="77777777" w:rsidTr="00394117">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394117">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 xml:space="preserve">baseras </w:t>
            </w:r>
            <w:r>
              <w:rPr>
                <w:i/>
                <w:szCs w:val="20"/>
              </w:rPr>
              <w:lastRenderedPageBreak/>
              <w:t>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394117">
            <w:pPr>
              <w:rPr>
                <w:rFonts w:eastAsia="Batang"/>
                <w:i/>
                <w:szCs w:val="20"/>
              </w:rPr>
            </w:pPr>
            <w:r w:rsidRPr="000B3601">
              <w:rPr>
                <w:rFonts w:eastAsia="Batang"/>
                <w:i/>
                <w:szCs w:val="20"/>
              </w:rPr>
              <w:lastRenderedPageBreak/>
              <w:t>1</w:t>
            </w:r>
          </w:p>
        </w:tc>
      </w:tr>
      <w:tr w:rsidR="007A3042" w:rsidRPr="000B3601" w14:paraId="55DCCD58" w14:textId="77777777" w:rsidTr="00394117">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394117">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39411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64267AB" w14:textId="77777777" w:rsidTr="00394117">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39411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394117">
            <w:pPr>
              <w:rPr>
                <w:rFonts w:eastAsia="Batang"/>
                <w:i/>
                <w:szCs w:val="20"/>
              </w:rPr>
            </w:pPr>
            <w:r w:rsidRPr="000B3601">
              <w:rPr>
                <w:rFonts w:eastAsia="Batang"/>
                <w:i/>
                <w:szCs w:val="20"/>
              </w:rPr>
              <w:t>0..1</w:t>
            </w:r>
          </w:p>
        </w:tc>
      </w:tr>
      <w:tr w:rsidR="007A3042" w:rsidRPr="000B3601" w14:paraId="438E0A4D" w14:textId="77777777" w:rsidTr="00394117">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394117">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39411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39411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394117">
            <w:pPr>
              <w:rPr>
                <w:rFonts w:eastAsia="Batang"/>
                <w:i/>
                <w:szCs w:val="20"/>
              </w:rPr>
            </w:pPr>
            <w:r w:rsidRPr="000B3601">
              <w:rPr>
                <w:rFonts w:eastAsia="Batang"/>
                <w:i/>
                <w:szCs w:val="20"/>
              </w:rPr>
              <w:t>0..1</w:t>
            </w:r>
          </w:p>
        </w:tc>
      </w:tr>
      <w:tr w:rsidR="007A3042" w:rsidRPr="008345BA" w14:paraId="27E7923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394117">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394117">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394117">
            <w:pPr>
              <w:rPr>
                <w:rFonts w:eastAsia="Batang"/>
                <w:szCs w:val="20"/>
              </w:rPr>
            </w:pPr>
            <w:r w:rsidRPr="008345BA">
              <w:rPr>
                <w:rFonts w:eastAsia="Batang"/>
                <w:szCs w:val="20"/>
              </w:rPr>
              <w:t>0..1</w:t>
            </w:r>
          </w:p>
        </w:tc>
      </w:tr>
      <w:tr w:rsidR="007A3042" w:rsidRPr="008345BA" w14:paraId="2F21C74E" w14:textId="77777777" w:rsidTr="00394117">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394117">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394117">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394117">
            <w:pPr>
              <w:rPr>
                <w:szCs w:val="20"/>
              </w:rPr>
            </w:pPr>
            <w:r w:rsidRPr="008345BA">
              <w:rPr>
                <w:szCs w:val="20"/>
              </w:rPr>
              <w:t xml:space="preserve">Personens identitet av utförarrollen som är unik inom källsystemet. </w:t>
            </w:r>
          </w:p>
          <w:p w14:paraId="706D3C9C" w14:textId="77777777" w:rsidR="007A3042" w:rsidRDefault="007A3042" w:rsidP="00394117">
            <w:pPr>
              <w:rPr>
                <w:szCs w:val="20"/>
              </w:rPr>
            </w:pPr>
          </w:p>
          <w:p w14:paraId="29BB2A54" w14:textId="77777777" w:rsidR="007A3042" w:rsidRDefault="007A3042" w:rsidP="00394117">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394117">
            <w:pPr>
              <w:rPr>
                <w:szCs w:val="20"/>
              </w:rPr>
            </w:pPr>
          </w:p>
          <w:p w14:paraId="7FB4F855" w14:textId="77777777" w:rsidR="007A3042" w:rsidRPr="008345BA" w:rsidRDefault="007A3042" w:rsidP="00394117">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394117">
            <w:pPr>
              <w:rPr>
                <w:rFonts w:eastAsia="Batang"/>
                <w:szCs w:val="20"/>
              </w:rPr>
            </w:pPr>
            <w:r w:rsidRPr="008345BA">
              <w:rPr>
                <w:rFonts w:eastAsia="Batang"/>
                <w:szCs w:val="20"/>
              </w:rPr>
              <w:t>0..1</w:t>
            </w:r>
          </w:p>
        </w:tc>
      </w:tr>
      <w:tr w:rsidR="007A3042" w:rsidRPr="0012437B" w14:paraId="63AD23AE" w14:textId="77777777" w:rsidTr="00394117">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394117">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394117">
            <w:pPr>
              <w:rPr>
                <w:i/>
                <w:szCs w:val="20"/>
              </w:rPr>
            </w:pPr>
            <w:r w:rsidRPr="0012437B">
              <w:rPr>
                <w:i/>
                <w:szCs w:val="20"/>
              </w:rPr>
              <w:t>KV OID för typ av identifierare:</w:t>
            </w:r>
          </w:p>
          <w:p w14:paraId="69D8FC77" w14:textId="77777777" w:rsidR="007A3042" w:rsidRPr="0012437B" w:rsidRDefault="007A3042" w:rsidP="00394117">
            <w:pPr>
              <w:rPr>
                <w:i/>
                <w:szCs w:val="20"/>
              </w:rPr>
            </w:pPr>
          </w:p>
          <w:p w14:paraId="445A5598" w14:textId="77777777" w:rsidR="007A3042" w:rsidRPr="0012437B" w:rsidRDefault="007A3042" w:rsidP="00394117">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394117">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394117">
            <w:pPr>
              <w:rPr>
                <w:i/>
                <w:szCs w:val="20"/>
              </w:rPr>
            </w:pPr>
            <w:r w:rsidRPr="0012437B">
              <w:rPr>
                <w:i/>
                <w:szCs w:val="20"/>
              </w:rPr>
              <w:t>För nationella reservnummer (1.2.752.129.2.1.3.2).</w:t>
            </w:r>
          </w:p>
          <w:p w14:paraId="41735ABB" w14:textId="77777777" w:rsidR="007A3042" w:rsidRPr="0012437B" w:rsidRDefault="007A3042" w:rsidP="00394117">
            <w:pPr>
              <w:rPr>
                <w:i/>
                <w:szCs w:val="20"/>
              </w:rPr>
            </w:pPr>
          </w:p>
          <w:p w14:paraId="016C9706" w14:textId="77777777" w:rsidR="007A3042" w:rsidRPr="0012437B" w:rsidRDefault="007A3042" w:rsidP="00394117">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53C48D5C" w14:textId="77777777" w:rsidTr="00394117">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394117">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394117">
            <w:pPr>
              <w:rPr>
                <w:i/>
                <w:szCs w:val="20"/>
              </w:rPr>
            </w:pPr>
            <w:r>
              <w:rPr>
                <w:i/>
                <w:szCs w:val="20"/>
              </w:rPr>
              <w:t>Personnummer/globalt reservnummer/</w:t>
            </w:r>
            <w:r w:rsidRPr="00FE0141">
              <w:rPr>
                <w:i/>
                <w:szCs w:val="20"/>
              </w:rPr>
              <w:t>samordnings</w:t>
            </w:r>
            <w:r w:rsidRPr="00FE0141">
              <w:rPr>
                <w:i/>
                <w:szCs w:val="20"/>
              </w:rPr>
              <w:lastRenderedPageBreak/>
              <w:t>nummer</w:t>
            </w:r>
            <w:r>
              <w:rPr>
                <w:i/>
                <w:szCs w:val="20"/>
              </w:rPr>
              <w:t>.</w:t>
            </w:r>
          </w:p>
          <w:p w14:paraId="2A049E7E" w14:textId="77777777" w:rsidR="007A3042" w:rsidRDefault="007A3042" w:rsidP="00394117">
            <w:pPr>
              <w:rPr>
                <w:i/>
                <w:szCs w:val="20"/>
              </w:rPr>
            </w:pPr>
          </w:p>
          <w:p w14:paraId="0E411CAC" w14:textId="77777777" w:rsidR="007A3042" w:rsidRPr="00FE0141" w:rsidRDefault="007A3042" w:rsidP="00394117">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394117">
            <w:pPr>
              <w:rPr>
                <w:rFonts w:eastAsia="Batang"/>
                <w:i/>
                <w:szCs w:val="20"/>
              </w:rPr>
            </w:pPr>
            <w:r w:rsidRPr="0012437B">
              <w:rPr>
                <w:rFonts w:eastAsia="Batang"/>
                <w:i/>
                <w:szCs w:val="20"/>
              </w:rPr>
              <w:lastRenderedPageBreak/>
              <w:t>1</w:t>
            </w:r>
          </w:p>
        </w:tc>
      </w:tr>
      <w:tr w:rsidR="007A3042" w:rsidRPr="008345BA" w14:paraId="7AABCE4D" w14:textId="77777777" w:rsidTr="00394117">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394117">
            <w:pPr>
              <w:rPr>
                <w:szCs w:val="20"/>
                <w:lang w:eastAsia="sv-SE"/>
              </w:rPr>
            </w:pPr>
            <w:r w:rsidRPr="008345BA">
              <w:rPr>
                <w:szCs w:val="20"/>
                <w:lang w:eastAsia="sv-SE"/>
              </w:rPr>
              <w:lastRenderedPageBreak/>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394117">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394117">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394117">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394117">
            <w:pPr>
              <w:rPr>
                <w:rFonts w:eastAsia="Batang"/>
                <w:szCs w:val="20"/>
              </w:rPr>
            </w:pPr>
            <w:r w:rsidRPr="008345BA">
              <w:rPr>
                <w:rFonts w:eastAsia="Batang"/>
                <w:szCs w:val="20"/>
              </w:rPr>
              <w:t>0..1</w:t>
            </w:r>
          </w:p>
        </w:tc>
      </w:tr>
      <w:tr w:rsidR="007A3042" w:rsidRPr="008345BA" w14:paraId="26AC0490"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394117">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394117">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394117">
            <w:pPr>
              <w:rPr>
                <w:rFonts w:eastAsia="Batang"/>
                <w:szCs w:val="20"/>
              </w:rPr>
            </w:pPr>
            <w:r w:rsidRPr="008345BA">
              <w:rPr>
                <w:rFonts w:eastAsia="Batang"/>
                <w:szCs w:val="20"/>
              </w:rPr>
              <w:t>0..1</w:t>
            </w:r>
          </w:p>
        </w:tc>
      </w:tr>
      <w:tr w:rsidR="007A3042" w:rsidRPr="008345BA" w14:paraId="69899795" w14:textId="77777777" w:rsidTr="00394117">
        <w:tc>
          <w:tcPr>
            <w:tcW w:w="2474" w:type="dxa"/>
          </w:tcPr>
          <w:p w14:paraId="3037BF3C" w14:textId="77777777" w:rsidR="007A3042" w:rsidRPr="008345BA" w:rsidRDefault="007A3042" w:rsidP="00394117">
            <w:pPr>
              <w:rPr>
                <w:rFonts w:eastAsia="Batang"/>
                <w:szCs w:val="20"/>
              </w:rPr>
            </w:pPr>
            <w:r w:rsidRPr="008345BA">
              <w:rPr>
                <w:szCs w:val="20"/>
                <w:lang w:eastAsia="sv-SE"/>
              </w:rPr>
              <w:t>../../CareUnitType.id</w:t>
            </w:r>
          </w:p>
        </w:tc>
        <w:tc>
          <w:tcPr>
            <w:tcW w:w="2506" w:type="dxa"/>
          </w:tcPr>
          <w:p w14:paraId="65B0401B" w14:textId="77777777" w:rsidR="007A3042" w:rsidRPr="008345BA" w:rsidRDefault="007A3042" w:rsidP="00394117">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394117">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394117">
            <w:pPr>
              <w:rPr>
                <w:rFonts w:eastAsia="Batang"/>
                <w:szCs w:val="20"/>
              </w:rPr>
            </w:pPr>
            <w:r w:rsidRPr="008345BA">
              <w:rPr>
                <w:rFonts w:eastAsia="Batang"/>
                <w:szCs w:val="20"/>
              </w:rPr>
              <w:t>1</w:t>
            </w:r>
          </w:p>
        </w:tc>
      </w:tr>
      <w:tr w:rsidR="007A3042" w:rsidRPr="0012437B" w14:paraId="7BEA0CF8" w14:textId="77777777" w:rsidTr="00394117">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394117">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394117">
            <w:pPr>
              <w:rPr>
                <w:rFonts w:cs="Arial"/>
                <w:i/>
                <w:szCs w:val="20"/>
              </w:rPr>
            </w:pPr>
            <w:r w:rsidRPr="0012437B">
              <w:rPr>
                <w:rFonts w:cs="Arial"/>
                <w:i/>
                <w:szCs w:val="20"/>
              </w:rPr>
              <w:t>Root blir då</w:t>
            </w:r>
          </w:p>
          <w:p w14:paraId="67759929" w14:textId="77777777" w:rsidR="007A3042" w:rsidRPr="0012437B"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394117">
            <w:pPr>
              <w:rPr>
                <w:rFonts w:eastAsia="Batang"/>
                <w:i/>
                <w:szCs w:val="20"/>
              </w:rPr>
            </w:pPr>
            <w:r w:rsidRPr="0012437B">
              <w:rPr>
                <w:rFonts w:eastAsia="Batang"/>
                <w:i/>
                <w:szCs w:val="20"/>
              </w:rPr>
              <w:t>1</w:t>
            </w:r>
          </w:p>
        </w:tc>
      </w:tr>
      <w:tr w:rsidR="007A3042" w:rsidRPr="0012437B" w14:paraId="62E698A1" w14:textId="77777777" w:rsidTr="00394117">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394117">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394117">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394117">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394117">
            <w:pPr>
              <w:rPr>
                <w:rFonts w:eastAsia="Batang"/>
                <w:i/>
                <w:szCs w:val="20"/>
              </w:rPr>
            </w:pPr>
            <w:r w:rsidRPr="0012437B">
              <w:rPr>
                <w:rFonts w:eastAsia="Batang"/>
                <w:i/>
                <w:szCs w:val="20"/>
              </w:rPr>
              <w:t>1</w:t>
            </w:r>
          </w:p>
        </w:tc>
      </w:tr>
      <w:tr w:rsidR="007A3042" w:rsidRPr="008345BA" w14:paraId="4A4E77CE" w14:textId="77777777" w:rsidTr="00394117">
        <w:tc>
          <w:tcPr>
            <w:tcW w:w="2474" w:type="dxa"/>
          </w:tcPr>
          <w:p w14:paraId="437A4E0D" w14:textId="77777777" w:rsidR="007A3042" w:rsidRPr="008345BA" w:rsidRDefault="007A3042" w:rsidP="00394117">
            <w:pPr>
              <w:rPr>
                <w:rFonts w:eastAsia="Batang"/>
                <w:szCs w:val="20"/>
              </w:rPr>
            </w:pPr>
            <w:r w:rsidRPr="008345BA">
              <w:rPr>
                <w:szCs w:val="20"/>
                <w:lang w:eastAsia="sv-SE"/>
              </w:rPr>
              <w:t>../../CareUnitType.name</w:t>
            </w:r>
          </w:p>
        </w:tc>
        <w:tc>
          <w:tcPr>
            <w:tcW w:w="2506" w:type="dxa"/>
          </w:tcPr>
          <w:p w14:paraId="46112256" w14:textId="77777777" w:rsidR="007A3042" w:rsidRPr="008345BA" w:rsidRDefault="007A3042" w:rsidP="00394117">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394117">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394117">
            <w:pPr>
              <w:rPr>
                <w:rFonts w:eastAsia="Batang"/>
                <w:szCs w:val="20"/>
              </w:rPr>
            </w:pPr>
            <w:r w:rsidRPr="008345BA">
              <w:rPr>
                <w:rFonts w:eastAsia="Batang"/>
                <w:szCs w:val="20"/>
              </w:rPr>
              <w:t>0..1</w:t>
            </w:r>
          </w:p>
        </w:tc>
      </w:tr>
      <w:tr w:rsidR="007A3042" w:rsidRPr="008345BA" w14:paraId="1EF44F98" w14:textId="77777777" w:rsidTr="0039411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394117">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394117">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394117">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394117">
            <w:pPr>
              <w:rPr>
                <w:rFonts w:eastAsia="Batang"/>
                <w:szCs w:val="20"/>
              </w:rPr>
            </w:pPr>
            <w:r w:rsidRPr="000D2F72">
              <w:rPr>
                <w:rFonts w:eastAsia="Batang"/>
                <w:szCs w:val="20"/>
              </w:rPr>
              <w:t>1</w:t>
            </w:r>
          </w:p>
        </w:tc>
      </w:tr>
      <w:tr w:rsidR="007A3042" w:rsidRPr="008345BA" w14:paraId="66167DCD" w14:textId="77777777" w:rsidTr="00394117">
        <w:tc>
          <w:tcPr>
            <w:tcW w:w="2474" w:type="dxa"/>
          </w:tcPr>
          <w:p w14:paraId="1D9E4F91" w14:textId="77777777" w:rsidR="007A3042" w:rsidRPr="00B75512" w:rsidRDefault="007A3042" w:rsidP="00394117">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394117">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394117">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394117">
            <w:pPr>
              <w:rPr>
                <w:rFonts w:eastAsia="Batang"/>
                <w:szCs w:val="20"/>
              </w:rPr>
            </w:pPr>
            <w:r w:rsidRPr="00B75512">
              <w:rPr>
                <w:rFonts w:eastAsia="Batang"/>
                <w:szCs w:val="20"/>
              </w:rPr>
              <w:t>1</w:t>
            </w:r>
          </w:p>
        </w:tc>
      </w:tr>
      <w:tr w:rsidR="007A3042" w:rsidRPr="00715592" w14:paraId="3E400591" w14:textId="77777777" w:rsidTr="00394117">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394117">
            <w:pPr>
              <w:rPr>
                <w:rFonts w:cs="Arial"/>
                <w:i/>
                <w:szCs w:val="20"/>
              </w:rPr>
            </w:pPr>
            <w:r w:rsidRPr="00715592">
              <w:rPr>
                <w:rFonts w:cs="Arial"/>
                <w:i/>
                <w:szCs w:val="20"/>
              </w:rPr>
              <w:t>Root blir då</w:t>
            </w:r>
          </w:p>
          <w:p w14:paraId="79FB6DFC" w14:textId="77777777" w:rsidR="007A3042" w:rsidRPr="00715592" w:rsidRDefault="007A3042" w:rsidP="00394117">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394117">
            <w:pPr>
              <w:rPr>
                <w:rFonts w:eastAsia="Batang"/>
                <w:i/>
                <w:szCs w:val="20"/>
              </w:rPr>
            </w:pPr>
            <w:r w:rsidRPr="00715592">
              <w:rPr>
                <w:rFonts w:eastAsia="Batang"/>
                <w:i/>
                <w:szCs w:val="20"/>
              </w:rPr>
              <w:t>1</w:t>
            </w:r>
          </w:p>
        </w:tc>
      </w:tr>
      <w:tr w:rsidR="007A3042" w:rsidRPr="00715592" w14:paraId="74F1576E" w14:textId="77777777" w:rsidTr="00394117">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394117">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394117">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394117">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394117">
            <w:pPr>
              <w:rPr>
                <w:rFonts w:eastAsia="Batang"/>
                <w:i/>
                <w:szCs w:val="20"/>
              </w:rPr>
            </w:pPr>
            <w:r w:rsidRPr="00715592">
              <w:rPr>
                <w:rFonts w:eastAsia="Batang"/>
                <w:i/>
                <w:szCs w:val="20"/>
              </w:rPr>
              <w:t>1</w:t>
            </w:r>
          </w:p>
        </w:tc>
      </w:tr>
      <w:tr w:rsidR="007A3042" w:rsidRPr="008345BA" w14:paraId="7879BDF8" w14:textId="77777777" w:rsidTr="00394117">
        <w:tc>
          <w:tcPr>
            <w:tcW w:w="2474" w:type="dxa"/>
          </w:tcPr>
          <w:p w14:paraId="69B3FAB0" w14:textId="77777777" w:rsidR="007A3042" w:rsidRPr="00B75512" w:rsidRDefault="007A3042" w:rsidP="00394117">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394117">
            <w:pPr>
              <w:rPr>
                <w:rFonts w:eastAsia="Batang"/>
                <w:szCs w:val="20"/>
              </w:rPr>
            </w:pPr>
            <w:r>
              <w:rPr>
                <w:rFonts w:eastAsia="Batang"/>
                <w:szCs w:val="20"/>
              </w:rPr>
              <w:t>String</w:t>
            </w:r>
          </w:p>
        </w:tc>
        <w:tc>
          <w:tcPr>
            <w:tcW w:w="2925" w:type="dxa"/>
          </w:tcPr>
          <w:p w14:paraId="33287045" w14:textId="77777777" w:rsidR="007A3042" w:rsidRPr="00A4027B" w:rsidRDefault="007A3042" w:rsidP="00394117">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394117">
            <w:pPr>
              <w:rPr>
                <w:rFonts w:eastAsia="Batang"/>
                <w:szCs w:val="20"/>
              </w:rPr>
            </w:pPr>
            <w:r>
              <w:rPr>
                <w:rFonts w:eastAsia="Batang"/>
                <w:szCs w:val="20"/>
              </w:rPr>
              <w:t>0..</w:t>
            </w:r>
            <w:r w:rsidRPr="00B75512">
              <w:rPr>
                <w:rFonts w:eastAsia="Batang"/>
                <w:szCs w:val="20"/>
              </w:rPr>
              <w:t>1</w:t>
            </w:r>
          </w:p>
        </w:tc>
      </w:tr>
      <w:tr w:rsidR="007A3042" w:rsidRPr="00122981" w14:paraId="40C8AF92" w14:textId="77777777" w:rsidTr="00394117">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39411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39411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39411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394117">
            <w:pPr>
              <w:rPr>
                <w:rFonts w:eastAsia="Batang"/>
                <w:szCs w:val="20"/>
              </w:rPr>
            </w:pPr>
          </w:p>
        </w:tc>
      </w:tr>
      <w:tr w:rsidR="007A3042" w:rsidRPr="00122981" w14:paraId="22704ACC" w14:textId="77777777" w:rsidTr="00394117">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394117">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394117">
            <w:pPr>
              <w:rPr>
                <w:rFonts w:cs="Arial"/>
                <w:szCs w:val="20"/>
              </w:rPr>
            </w:pPr>
            <w:r w:rsidRPr="003938A4">
              <w:rPr>
                <w:rFonts w:cs="Arial"/>
                <w:szCs w:val="20"/>
              </w:rPr>
              <w:t>OK = operationen genomförd utan fel</w:t>
            </w:r>
          </w:p>
          <w:p w14:paraId="71742F4C" w14:textId="77777777" w:rsidR="007A3042" w:rsidRPr="003938A4" w:rsidRDefault="007A3042" w:rsidP="00394117">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394117">
            <w:pPr>
              <w:rPr>
                <w:rFonts w:cs="Arial"/>
                <w:szCs w:val="20"/>
              </w:rPr>
            </w:pPr>
            <w:r w:rsidRPr="003938A4">
              <w:rPr>
                <w:rFonts w:cs="Arial"/>
                <w:szCs w:val="20"/>
              </w:rPr>
              <w:t xml:space="preserve">INFO = Information finns om operationen. Informationen </w:t>
            </w:r>
            <w:r w:rsidRPr="003938A4">
              <w:rPr>
                <w:rFonts w:cs="Arial"/>
                <w:szCs w:val="20"/>
              </w:rPr>
              <w:lastRenderedPageBreak/>
              <w:t>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394117">
            <w:pPr>
              <w:rPr>
                <w:rFonts w:eastAsia="Batang"/>
                <w:szCs w:val="20"/>
              </w:rPr>
            </w:pPr>
            <w:r w:rsidRPr="003938A4">
              <w:rPr>
                <w:rFonts w:eastAsia="Batang"/>
                <w:szCs w:val="20"/>
              </w:rPr>
              <w:lastRenderedPageBreak/>
              <w:t>1..1</w:t>
            </w:r>
          </w:p>
        </w:tc>
      </w:tr>
      <w:tr w:rsidR="007A3042" w:rsidRPr="00122981" w14:paraId="0E3A9534" w14:textId="77777777" w:rsidTr="00394117">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394117">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39411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39411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394117">
            <w:pPr>
              <w:rPr>
                <w:rFonts w:eastAsia="Batang"/>
                <w:szCs w:val="20"/>
              </w:rPr>
            </w:pPr>
            <w:r w:rsidRPr="003938A4">
              <w:rPr>
                <w:rFonts w:eastAsia="Batang"/>
                <w:szCs w:val="20"/>
              </w:rPr>
              <w:t>0..1</w:t>
            </w:r>
          </w:p>
        </w:tc>
      </w:tr>
    </w:tbl>
    <w:p w14:paraId="787A93E6" w14:textId="77777777" w:rsidR="007A3042" w:rsidRDefault="007A3042" w:rsidP="007A3042"/>
    <w:p w14:paraId="7DF046C1" w14:textId="77777777" w:rsidR="00601148" w:rsidRPr="00122981" w:rsidRDefault="00601148" w:rsidP="00601148">
      <w:pPr>
        <w:pStyle w:val="Rubrik3"/>
      </w:pPr>
      <w:bookmarkStart w:id="224" w:name="_Toc371516508"/>
      <w:bookmarkStart w:id="225" w:name="_Toc372034753"/>
      <w:bookmarkStart w:id="226" w:name="_Toc374962667"/>
      <w:bookmarkStart w:id="227" w:name="_Toc398042114"/>
      <w:bookmarkStart w:id="228" w:name="_Toc398555884"/>
      <w:r w:rsidRPr="00122981">
        <w:t>Övriga regler</w:t>
      </w:r>
      <w:bookmarkEnd w:id="224"/>
      <w:bookmarkEnd w:id="225"/>
      <w:bookmarkEnd w:id="226"/>
      <w:bookmarkEnd w:id="227"/>
      <w:bookmarkEnd w:id="228"/>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48C2F" w14:textId="77777777" w:rsidR="00DC77AB" w:rsidRDefault="00DC77AB" w:rsidP="00C72B17">
      <w:pPr>
        <w:spacing w:line="240" w:lineRule="auto"/>
      </w:pPr>
      <w:r>
        <w:separator/>
      </w:r>
    </w:p>
  </w:endnote>
  <w:endnote w:type="continuationSeparator" w:id="0">
    <w:p w14:paraId="55B17329" w14:textId="77777777" w:rsidR="00DC77AB" w:rsidRDefault="00DC77A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31241E" w:rsidRDefault="0031241E"/>
  <w:p w14:paraId="1FC233E8" w14:textId="77777777" w:rsidR="0031241E" w:rsidRDefault="0031241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31241E" w:rsidRPr="004A7C1C" w14:paraId="3C5A492F" w14:textId="77777777" w:rsidTr="00095A0D">
      <w:trPr>
        <w:trHeight w:val="629"/>
      </w:trPr>
      <w:tc>
        <w:tcPr>
          <w:tcW w:w="1559" w:type="dxa"/>
        </w:tcPr>
        <w:p w14:paraId="784DFED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31241E" w:rsidRPr="00D81E3D" w:rsidRDefault="0031241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31241E" w:rsidRPr="0091623E" w:rsidRDefault="0031241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31241E" w:rsidRPr="001304B6" w:rsidRDefault="0031241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31241E" w:rsidRPr="004A7C1C" w:rsidRDefault="0031241E" w:rsidP="001304B6">
          <w:pPr>
            <w:pStyle w:val="Sidfot"/>
          </w:pPr>
        </w:p>
      </w:tc>
      <w:tc>
        <w:tcPr>
          <w:tcW w:w="709" w:type="dxa"/>
        </w:tcPr>
        <w:p w14:paraId="6E332D35" w14:textId="77777777" w:rsidR="0031241E" w:rsidRPr="004A7C1C" w:rsidRDefault="0031241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1E1368">
            <w:rPr>
              <w:rStyle w:val="Sidnummer"/>
              <w:noProof/>
            </w:rPr>
            <w:t>9</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1E1368">
            <w:rPr>
              <w:rStyle w:val="Sidnummer"/>
              <w:noProof/>
            </w:rPr>
            <w:t>125</w:t>
          </w:r>
          <w:r w:rsidRPr="004A7C1C">
            <w:rPr>
              <w:rStyle w:val="Sidnummer"/>
            </w:rPr>
            <w:fldChar w:fldCharType="end"/>
          </w:r>
        </w:p>
      </w:tc>
    </w:tr>
  </w:tbl>
  <w:p w14:paraId="6EB65E86" w14:textId="77777777" w:rsidR="0031241E" w:rsidRDefault="0031241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31241E" w:rsidRDefault="0031241E">
    <w:pPr>
      <w:pStyle w:val="Sidfot"/>
    </w:pPr>
  </w:p>
  <w:p w14:paraId="36E0CB75" w14:textId="77777777" w:rsidR="0031241E" w:rsidRDefault="0031241E">
    <w:pPr>
      <w:pStyle w:val="Sidfot"/>
    </w:pPr>
  </w:p>
  <w:p w14:paraId="68EA24B6" w14:textId="77777777" w:rsidR="0031241E" w:rsidRDefault="0031241E">
    <w:pPr>
      <w:pStyle w:val="Sidfot"/>
    </w:pPr>
  </w:p>
  <w:p w14:paraId="798F58D1" w14:textId="77777777" w:rsidR="0031241E" w:rsidRDefault="0031241E">
    <w:pPr>
      <w:pStyle w:val="Sidfot"/>
    </w:pPr>
  </w:p>
  <w:p w14:paraId="0B4F500D" w14:textId="77777777" w:rsidR="0031241E" w:rsidRDefault="0031241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9C15ED" w14:textId="77777777" w:rsidR="00DC77AB" w:rsidRDefault="00DC77AB" w:rsidP="00C72B17">
      <w:pPr>
        <w:spacing w:line="240" w:lineRule="auto"/>
      </w:pPr>
      <w:r>
        <w:separator/>
      </w:r>
    </w:p>
  </w:footnote>
  <w:footnote w:type="continuationSeparator" w:id="0">
    <w:p w14:paraId="15D480E5" w14:textId="77777777" w:rsidR="00DC77AB" w:rsidRDefault="00DC77AB"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31241E" w:rsidRDefault="0031241E"/>
  <w:p w14:paraId="69BC34DE" w14:textId="77777777" w:rsidR="0031241E" w:rsidRDefault="0031241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31241E" w:rsidRPr="00333716" w14:paraId="38E1EC6E" w14:textId="77777777" w:rsidTr="000A531A">
      <w:trPr>
        <w:trHeight w:hRule="exact" w:val="539"/>
      </w:trPr>
      <w:tc>
        <w:tcPr>
          <w:tcW w:w="3168" w:type="dxa"/>
          <w:tcBorders>
            <w:top w:val="nil"/>
            <w:bottom w:val="nil"/>
          </w:tcBorders>
        </w:tcPr>
        <w:p w14:paraId="74451D16" w14:textId="77777777" w:rsidR="0031241E" w:rsidRPr="00095A0D" w:rsidRDefault="0031241E" w:rsidP="00095A0D">
          <w:pPr>
            <w:pStyle w:val="Sidfot"/>
            <w:rPr>
              <w:rFonts w:ascii="Arial" w:eastAsia="Times New Roman" w:hAnsi="Arial"/>
              <w:color w:val="00A9A7"/>
              <w:sz w:val="14"/>
              <w:szCs w:val="24"/>
              <w:lang w:eastAsia="en-GB"/>
            </w:rPr>
          </w:pPr>
          <w:bookmarkStart w:id="229" w:name="LDnr1"/>
          <w:bookmarkEnd w:id="229"/>
        </w:p>
        <w:p w14:paraId="1A79B92D" w14:textId="77777777" w:rsidR="0031241E" w:rsidRPr="00095A0D" w:rsidRDefault="0031241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31241E" w:rsidRDefault="0031241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31241E"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31241E" w:rsidRPr="00095A0D" w:rsidRDefault="0031241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31241E" w:rsidRDefault="0031241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31241E" w:rsidRPr="00095A0D" w:rsidRDefault="0031241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31241E" w:rsidRPr="00095A0D" w:rsidRDefault="0031241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31241E" w:rsidRPr="000A531A" w:rsidRDefault="0031241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1E1368">
            <w:rPr>
              <w:rFonts w:ascii="Arial" w:eastAsia="Times New Roman" w:hAnsi="Arial"/>
              <w:noProof/>
              <w:color w:val="00A9A7"/>
              <w:sz w:val="14"/>
              <w:szCs w:val="24"/>
              <w:lang w:eastAsia="en-GB"/>
            </w:rPr>
            <w:t>2014-09-15 14:47:00</w:t>
          </w:r>
          <w:r>
            <w:rPr>
              <w:rFonts w:ascii="Arial" w:eastAsia="Times New Roman" w:hAnsi="Arial"/>
              <w:color w:val="00A9A7"/>
              <w:sz w:val="14"/>
              <w:szCs w:val="24"/>
              <w:lang w:eastAsia="en-GB"/>
            </w:rPr>
            <w:fldChar w:fldCharType="end"/>
          </w:r>
        </w:p>
      </w:tc>
    </w:tr>
    <w:tr w:rsidR="0031241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31241E" w:rsidRPr="00095A0D" w:rsidRDefault="0031241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31241E" w:rsidRPr="00095A0D" w:rsidRDefault="0031241E" w:rsidP="00095A0D">
          <w:pPr>
            <w:pStyle w:val="Sidfot"/>
            <w:rPr>
              <w:rFonts w:ascii="Arial" w:eastAsia="Times New Roman" w:hAnsi="Arial"/>
              <w:color w:val="00A9A7"/>
              <w:sz w:val="14"/>
              <w:szCs w:val="24"/>
              <w:lang w:eastAsia="en-GB"/>
            </w:rPr>
          </w:pPr>
        </w:p>
      </w:tc>
    </w:tr>
  </w:tbl>
  <w:p w14:paraId="2AC110CF" w14:textId="77777777" w:rsidR="0031241E" w:rsidRDefault="0031241E" w:rsidP="008303EF">
    <w:pPr>
      <w:tabs>
        <w:tab w:val="left" w:pos="6237"/>
      </w:tabs>
    </w:pPr>
    <w:r>
      <w:t xml:space="preserve"> </w:t>
    </w:r>
    <w:bookmarkStart w:id="230" w:name="Dnr1"/>
    <w:bookmarkEnd w:id="23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31241E" w:rsidRDefault="0031241E" w:rsidP="00D774BC">
    <w:pPr>
      <w:tabs>
        <w:tab w:val="left" w:pos="6237"/>
      </w:tabs>
    </w:pPr>
  </w:p>
  <w:p w14:paraId="51103E17" w14:textId="77777777" w:rsidR="0031241E" w:rsidRDefault="0031241E" w:rsidP="00D774BC">
    <w:pPr>
      <w:tabs>
        <w:tab w:val="left" w:pos="6237"/>
      </w:tabs>
    </w:pPr>
  </w:p>
  <w:p w14:paraId="772AE06E" w14:textId="77777777" w:rsidR="0031241E" w:rsidRDefault="0031241E" w:rsidP="00D774BC">
    <w:pPr>
      <w:tabs>
        <w:tab w:val="left" w:pos="6237"/>
      </w:tabs>
    </w:pPr>
  </w:p>
  <w:p w14:paraId="42F0C144" w14:textId="77777777" w:rsidR="0031241E" w:rsidRDefault="0031241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 w:name="LDnr"/>
    <w:bookmarkEnd w:id="231"/>
    <w:r>
      <w:t xml:space="preserve"> </w:t>
    </w:r>
    <w:bookmarkStart w:id="232" w:name="Dnr"/>
    <w:bookmarkEnd w:id="232"/>
  </w:p>
  <w:tbl>
    <w:tblPr>
      <w:tblW w:w="9180" w:type="dxa"/>
      <w:tblLayout w:type="fixed"/>
      <w:tblLook w:val="04A0" w:firstRow="1" w:lastRow="0" w:firstColumn="1" w:lastColumn="0" w:noHBand="0" w:noVBand="1"/>
    </w:tblPr>
    <w:tblGrid>
      <w:gridCol w:w="956"/>
      <w:gridCol w:w="1199"/>
      <w:gridCol w:w="4049"/>
      <w:gridCol w:w="2976"/>
    </w:tblGrid>
    <w:tr w:rsidR="0031241E" w:rsidRPr="0024387D" w14:paraId="6E3EED84" w14:textId="77777777" w:rsidTr="00364AE6">
      <w:tc>
        <w:tcPr>
          <w:tcW w:w="2155" w:type="dxa"/>
          <w:gridSpan w:val="2"/>
        </w:tcPr>
        <w:p w14:paraId="2933175C" w14:textId="77777777" w:rsidR="0031241E" w:rsidRPr="0024387D" w:rsidRDefault="0031241E" w:rsidP="002A2120">
          <w:pPr>
            <w:pStyle w:val="Sidhuvud"/>
            <w:rPr>
              <w:rFonts w:cs="Georgia"/>
              <w:sz w:val="12"/>
              <w:szCs w:val="12"/>
            </w:rPr>
          </w:pPr>
        </w:p>
      </w:tc>
      <w:tc>
        <w:tcPr>
          <w:tcW w:w="4049" w:type="dxa"/>
        </w:tcPr>
        <w:p w14:paraId="2813ED1B" w14:textId="77777777" w:rsidR="0031241E" w:rsidRPr="0024387D" w:rsidRDefault="0031241E" w:rsidP="00DE4030">
          <w:pPr>
            <w:pStyle w:val="Sidhuvud"/>
            <w:rPr>
              <w:rFonts w:cs="Georgia"/>
              <w:sz w:val="14"/>
              <w:szCs w:val="14"/>
            </w:rPr>
          </w:pPr>
        </w:p>
      </w:tc>
      <w:tc>
        <w:tcPr>
          <w:tcW w:w="2976" w:type="dxa"/>
        </w:tcPr>
        <w:p w14:paraId="1F7BDFA1" w14:textId="77777777" w:rsidR="0031241E" w:rsidRDefault="0031241E" w:rsidP="00DE4030">
          <w:r>
            <w:t xml:space="preserve"> </w:t>
          </w:r>
          <w:bookmarkStart w:id="233" w:name="slask"/>
          <w:bookmarkStart w:id="234" w:name="Addressee"/>
          <w:bookmarkEnd w:id="233"/>
          <w:bookmarkEnd w:id="234"/>
        </w:p>
      </w:tc>
    </w:tr>
    <w:tr w:rsidR="0031241E" w:rsidRPr="00F456CC" w14:paraId="7817C09A" w14:textId="77777777" w:rsidTr="00364AE6">
      <w:tc>
        <w:tcPr>
          <w:tcW w:w="956" w:type="dxa"/>
          <w:tcBorders>
            <w:right w:val="single" w:sz="4" w:space="0" w:color="auto"/>
          </w:tcBorders>
        </w:tcPr>
        <w:p w14:paraId="7F2ACC79" w14:textId="77777777" w:rsidR="0031241E" w:rsidRPr="00F456CC" w:rsidRDefault="0031241E" w:rsidP="00025527">
          <w:pPr>
            <w:pStyle w:val="Sidhuvud"/>
            <w:rPr>
              <w:rFonts w:cs="Georgia"/>
              <w:sz w:val="12"/>
              <w:szCs w:val="12"/>
            </w:rPr>
          </w:pPr>
        </w:p>
      </w:tc>
      <w:tc>
        <w:tcPr>
          <w:tcW w:w="1199" w:type="dxa"/>
          <w:tcBorders>
            <w:left w:val="single" w:sz="4" w:space="0" w:color="auto"/>
          </w:tcBorders>
        </w:tcPr>
        <w:p w14:paraId="27F330F9" w14:textId="77777777" w:rsidR="0031241E" w:rsidRPr="00F456CC" w:rsidRDefault="0031241E" w:rsidP="00DE4030">
          <w:pPr>
            <w:pStyle w:val="Sidhuvud"/>
            <w:rPr>
              <w:rFonts w:cs="Georgia"/>
              <w:sz w:val="12"/>
              <w:szCs w:val="12"/>
            </w:rPr>
          </w:pPr>
        </w:p>
      </w:tc>
      <w:tc>
        <w:tcPr>
          <w:tcW w:w="4049" w:type="dxa"/>
        </w:tcPr>
        <w:p w14:paraId="37AA9367" w14:textId="77777777" w:rsidR="0031241E" w:rsidRPr="002C11AF" w:rsidRDefault="0031241E" w:rsidP="00DE4030">
          <w:pPr>
            <w:pStyle w:val="Sidhuvud"/>
            <w:rPr>
              <w:rFonts w:cs="Georgia"/>
              <w:sz w:val="12"/>
              <w:szCs w:val="12"/>
            </w:rPr>
          </w:pPr>
        </w:p>
      </w:tc>
      <w:tc>
        <w:tcPr>
          <w:tcW w:w="2976" w:type="dxa"/>
        </w:tcPr>
        <w:p w14:paraId="25E5B32E" w14:textId="77777777" w:rsidR="0031241E" w:rsidRPr="002C11AF" w:rsidRDefault="0031241E" w:rsidP="00DE4030">
          <w:pPr>
            <w:pStyle w:val="Sidhuvud"/>
            <w:rPr>
              <w:rFonts w:cs="Georgia"/>
              <w:sz w:val="12"/>
              <w:szCs w:val="12"/>
            </w:rPr>
          </w:pPr>
        </w:p>
      </w:tc>
    </w:tr>
  </w:tbl>
  <w:p w14:paraId="4244CC6E" w14:textId="77777777" w:rsidR="0031241E" w:rsidRPr="003755FD" w:rsidRDefault="0031241E" w:rsidP="008866A6">
    <w:bookmarkStart w:id="235" w:name="Radera2"/>
    <w:bookmarkEnd w:id="23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2867"/>
    <w:rsid w:val="000A531A"/>
    <w:rsid w:val="000A69BD"/>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5321D"/>
    <w:rsid w:val="00160052"/>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4387D"/>
    <w:rsid w:val="00246426"/>
    <w:rsid w:val="00267208"/>
    <w:rsid w:val="00277ADB"/>
    <w:rsid w:val="0028759B"/>
    <w:rsid w:val="0029087A"/>
    <w:rsid w:val="002A2120"/>
    <w:rsid w:val="002A59E4"/>
    <w:rsid w:val="002A77D2"/>
    <w:rsid w:val="002C11AF"/>
    <w:rsid w:val="002C4055"/>
    <w:rsid w:val="002D5B10"/>
    <w:rsid w:val="002E6348"/>
    <w:rsid w:val="002F7E28"/>
    <w:rsid w:val="0030710D"/>
    <w:rsid w:val="0031241E"/>
    <w:rsid w:val="00322A41"/>
    <w:rsid w:val="00325EBF"/>
    <w:rsid w:val="00337395"/>
    <w:rsid w:val="003402E5"/>
    <w:rsid w:val="00351657"/>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33BE0"/>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0E29"/>
    <w:rsid w:val="00C14894"/>
    <w:rsid w:val="00C14D25"/>
    <w:rsid w:val="00C20DBF"/>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7016"/>
    <w:rsid w:val="00CC70DA"/>
    <w:rsid w:val="00CE0FA6"/>
    <w:rsid w:val="00CE1031"/>
    <w:rsid w:val="00CE7DFC"/>
    <w:rsid w:val="00CF4460"/>
    <w:rsid w:val="00CF47A0"/>
    <w:rsid w:val="00D037DF"/>
    <w:rsid w:val="00D21C11"/>
    <w:rsid w:val="00D5339F"/>
    <w:rsid w:val="00D53A9A"/>
    <w:rsid w:val="00D720D4"/>
    <w:rsid w:val="00D774BC"/>
    <w:rsid w:val="00D81E3D"/>
    <w:rsid w:val="00D91240"/>
    <w:rsid w:val="00D93512"/>
    <w:rsid w:val="00DA1759"/>
    <w:rsid w:val="00DA5D2D"/>
    <w:rsid w:val="00DB56E2"/>
    <w:rsid w:val="00DC3968"/>
    <w:rsid w:val="00DC77AB"/>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EF0EFA"/>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5.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0BD7D1-B7C5-4356-9E55-40C634A29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137</TotalTime>
  <Pages>125</Pages>
  <Words>23313</Words>
  <Characters>123560</Characters>
  <Application>Microsoft Office Word</Application>
  <DocSecurity>0</DocSecurity>
  <Lines>1029</Lines>
  <Paragraphs>293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146580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13</cp:revision>
  <dcterms:created xsi:type="dcterms:W3CDTF">2014-09-11T08:59:00Z</dcterms:created>
  <dcterms:modified xsi:type="dcterms:W3CDTF">2014-09-15T14:27:00Z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2014-09-14</vt:lpwstr>
  </property>
  <property fmtid="{D5CDD505-2E9C-101B-9397-08002B2CF9AE}" pid="8" name="domain_3">
    <vt:lpwstr>basic</vt:lpwstr>
  </property>
  <property fmtid="{D5CDD505-2E9C-101B-9397-08002B2CF9AE}" pid="9" name="version">
    <vt:lpwstr>1.0 RC2</vt:lpwstr>
  </property>
</Properties>
</file>